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19" w:rsidRPr="00662B29" w:rsidRDefault="00B61922" w:rsidP="00F61BA5">
      <w:pPr>
        <w:ind w:left="-567"/>
        <w:rPr>
          <w:rFonts w:ascii="Helvetica" w:hAnsi="Helvetica"/>
        </w:rPr>
      </w:pPr>
      <w:bookmarkStart w:id="0" w:name="_GoBack"/>
      <w:bookmarkEnd w:id="0"/>
      <w:r>
        <w:rPr>
          <w:rFonts w:ascii="Helvetica" w:hAnsi="Helvetica"/>
          <w:noProof/>
          <w:lang w:val="en-US" w:eastAsia="en-US"/>
        </w:rPr>
        <mc:AlternateContent>
          <mc:Choice Requires="wpg">
            <w:drawing>
              <wp:anchor distT="0" distB="0" distL="114300" distR="114300" simplePos="0" relativeHeight="251693056" behindDoc="0" locked="0" layoutInCell="1" allowOverlap="1">
                <wp:simplePos x="0" y="0"/>
                <wp:positionH relativeFrom="column">
                  <wp:posOffset>-920750</wp:posOffset>
                </wp:positionH>
                <wp:positionV relativeFrom="paragraph">
                  <wp:posOffset>2330450</wp:posOffset>
                </wp:positionV>
                <wp:extent cx="7585710" cy="6098540"/>
                <wp:effectExtent l="0" t="0" r="0" b="0"/>
                <wp:wrapNone/>
                <wp:docPr id="47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39" name="Picture 39"/>
                          <pic:cNvPicPr>
                            <a:picLocks noChangeAspect="1"/>
                          </pic:cNvPicPr>
                        </pic:nvPicPr>
                        <pic:blipFill rotWithShape="1">
                          <a:blip r:embed="rId8"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77" name="Picture 40"/>
                          <pic:cNvPicPr>
                            <a:picLocks noChangeAspect="1"/>
                          </pic:cNvPicPr>
                        </pic:nvPicPr>
                        <pic:blipFill rotWithShape="1">
                          <a:blip r:embed="rId9"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78" name="Picture 48"/>
                          <pic:cNvPicPr>
                            <a:picLocks noChangeAspect="1"/>
                          </pic:cNvPicPr>
                        </pic:nvPicPr>
                        <pic:blipFill rotWithShape="1">
                          <a:blip r:embed="rId10"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79" name="Picture 42"/>
                          <pic:cNvPicPr>
                            <a:picLocks noChangeAspect="1"/>
                          </pic:cNvPicPr>
                        </pic:nvPicPr>
                        <pic:blipFill rotWithShape="1">
                          <a:blip r:embed="rId11"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161D166E" id="Group 4" o:spid="_x0000_s1026" style="position:absolute;margin-left:-72.5pt;margin-top:183.5pt;width:597.3pt;height:480.2pt;z-index:251693056"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2"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ubxDFAAAA3AAAAA8AAABkcnMvZG93bnJldi54bWxEj91qwkAUhO8LvsNyhN6I2RikSppVVLB4&#10;4UW1fYDT7GkSmj0bsmt+3t4VhF4OM/MNk20HU4uOWldZVrCIYhDEudUVFwq+v47zNQjnkTXWlknB&#10;SA62m8lLhqm2PV+ou/pCBAi7FBWU3jeplC4vyaCLbEMcvF/bGvRBtoXULfYBbmqZxPGbNFhxWCix&#10;oUNJ+d/1ZhQk48eP3p+HxayI83H2OXZ4aDqlXqfD7h2Ep8H/h5/tk1awXK3gcSYcAbm5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Ybm8QxQAAANwAAAAPAAAAAAAAAAAAAAAA&#10;AJ8CAABkcnMvZG93bnJldi54bWxQSwUGAAAAAAQABAD3AAAAkQMAAAAA&#10;">
                  <v:imagedata r:id="rId13"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7IHDCAAAA3AAAAA8AAABkcnMvZG93bnJldi54bWxET89rwjAUvgv7H8IbeBFNlTmlGkVlA4+z&#10;E9Tbo3lrypqX2kTt/OuXg+Dx4/s9X7a2EldqfOlYwXCQgCDOnS65ULD//uxPQfiArLFyTAr+yMNy&#10;8dKZY6rdjXd0zUIhYgj7FBWYEOpUSp8bsugHriaO3I9rLIYIm0LqBm8x3FZylCTv0mLJscFgTRtD&#10;+W92sQqOu6+TOZw/pjqcqXenyzhb78dKdV/b1QxEoDY8xQ/3Vit4m8S18Uw8AnLx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W+yBwwgAAANwAAAAPAAAAAAAAAAAAAAAAAJ8C&#10;AABkcnMvZG93bnJldi54bWxQSwUGAAAAAAQABAD3AAAAjgMAAAAA&#10;">
                  <v:imagedata r:id="rId14"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9rSvGAAAA3AAAAA8AAABkcnMvZG93bnJldi54bWxEj09rwkAUxO8Fv8PyBG910yKmRjeipUqO&#10;bVoP3h7Zlz80+zZktzH66d1CocdhZn7DbLajacVAvWssK3iaRyCIC6sbrhR8fR4eX0A4j6yxtUwK&#10;ruRgm04eNphoe+EPGnJfiQBhl6CC2vsukdIVNRl0c9sRB6+0vUEfZF9J3eMlwE0rn6NoKQ02HBZq&#10;7Oi1puI7/zEKjvH7+bTP4mF1KzOSw+Fkbm+tUrPpuFuD8DT6//BfO9MKFvEKfs+EIyDT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j2tK8YAAADcAAAADwAAAAAAAAAAAAAA&#10;AACfAgAAZHJzL2Rvd25yZXYueG1sUEsFBgAAAAAEAAQA9wAAAJIDAAAAAA==&#10;">
                  <v:imagedata r:id="rId15" o:title="" croptop="946f" cropbottom="4970f" cropleft="1239f" cropright="3578f"/>
                  <v:path arrowok="t"/>
                </v:shape>
              </v:group>
            </w:pict>
          </mc:Fallback>
        </mc:AlternateContent>
      </w:r>
      <w:r>
        <w:rPr>
          <w:rFonts w:ascii="Helvetica" w:hAnsi="Helvetica"/>
          <w:noProof/>
          <w:lang w:val="en-US" w:eastAsia="en-US"/>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47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EBDF7"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" fillcolor="#5a5a5a [2109]" stroked="f"/>
            </w:pict>
          </mc:Fallback>
        </mc:AlternateContent>
      </w:r>
      <w:r>
        <w:rPr>
          <w:rFonts w:ascii="Helvetica" w:hAnsi="Helvetica"/>
          <w:noProof/>
          <w:lang w:val="en-US" w:eastAsia="en-US"/>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47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472" name="Picture 11" descr="420px-Seal_of_ASEAN.svg.png"/>
                          <pic:cNvPicPr>
                            <a:picLocks noChangeAspect="1"/>
                          </pic:cNvPicPr>
                        </pic:nvPicPr>
                        <pic:blipFill>
                          <a:blip r:embed="rId16" cstate="print"/>
                          <a:stretch>
                            <a:fillRect/>
                          </a:stretch>
                        </pic:blipFill>
                        <pic:spPr>
                          <a:xfrm>
                            <a:off x="1322832" y="73152"/>
                            <a:ext cx="615696" cy="640080"/>
                          </a:xfrm>
                          <a:prstGeom prst="rect">
                            <a:avLst/>
                          </a:prstGeom>
                        </pic:spPr>
                      </pic:pic>
                      <pic:pic xmlns:pic="http://schemas.openxmlformats.org/drawingml/2006/picture">
                        <pic:nvPicPr>
                          <pic:cNvPr id="473" name="Picture 7" descr="Colour_Logo-lockup.png"/>
                          <pic:cNvPicPr>
                            <a:picLocks noChangeAspect="1"/>
                          </pic:cNvPicPr>
                        </pic:nvPicPr>
                        <pic:blipFill>
                          <a:blip r:embed="rId17" cstate="print"/>
                          <a:stretch>
                            <a:fillRect/>
                          </a:stretch>
                        </pic:blipFill>
                        <pic:spPr>
                          <a:xfrm>
                            <a:off x="1871472" y="0"/>
                            <a:ext cx="2218944" cy="713232"/>
                          </a:xfrm>
                          <a:prstGeom prst="rect">
                            <a:avLst/>
                          </a:prstGeom>
                        </pic:spPr>
                      </pic:pic>
                      <pic:pic xmlns:pic="http://schemas.openxmlformats.org/drawingml/2006/picture">
                        <pic:nvPicPr>
                          <pic:cNvPr id="474"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3E6F3EB"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QgojFAAAA3AAAAA8AAABkcnMvZG93bnJldi54bWxEj91qAjEUhO8LfYdwCr3TZKVo2ZoVEVvq&#10;Vf3pAxw2p/vj5mRJoq59+kYQejnMzDfMfDHYTpzJh8axhmysQBCXzjRcafg+vI9eQYSIbLBzTBqu&#10;FGBRPD7MMTfuwjs672MlEoRDjhrqGPtcylDWZDGMXU+cvB/nLcYkfSWNx0uC205OlJpKiw2nhRp7&#10;WtVUHvcnq2HbfpTrvlFZtv3yJ3WVh03322r9/DQs30BEGuJ/+N7+NBpeZhO4nUlHQB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0IKIxQAAANwAAAAPAAAAAAAAAAAAAAAA&#10;AJ8CAABkcnMvZG93bnJldi54bWxQSwUGAAAAAAQABAD3AAAAkQMAAAAA&#10;">
                  <v:imagedata r:id="rId19"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8+3GAAAA3AAAAA8AAABkcnMvZG93bnJldi54bWxEj09rwkAUxO8Fv8PyBG91o5Uq0VWCUEh7&#10;sv4Db8/sMwlm34bsGuO3dwsFj8PM/IZZrDpTiZYaV1pWMBpGIIgzq0vOFex3X+8zEM4ja6wsk4IH&#10;OVgte28LjLW98y+1W5+LAGEXo4LC+zqW0mUFGXRDWxMH72Ibgz7IJpe6wXuAm0qOo+hTGiw5LBRY&#10;07qg7Lq9GQXp5vCTZqNkfN7vHu1kdjxdkvJbqUG/S+YgPHX+Ff5vp1rBZPoBf2fCEZDLJ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93z7cYAAADcAAAADwAAAAAAAAAAAAAA&#10;AACfAgAAZHJzL2Rvd25yZXYueG1sUEsFBgAAAAAEAAQA9wAAAJIDAAAAAA==&#10;">
                  <v:imagedata r:id="rId20"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DRZvFAAAA3AAAAA8AAABkcnMvZG93bnJldi54bWxEj0Frg0AUhO+B/oflFXqLa0WSYrORIg30&#10;UkiMl95e3Fc1dd+KuzH232cLhRyHmfmG2eSz6cVEo+ssK3iOYhDEtdUdNwqq4275AsJ5ZI29ZVLw&#10;Sw7y7cNig5m2Vz7QVPpGBAi7DBW03g+ZlK5uyaCL7EAcvG87GvRBjo3UI14D3PQyieOVNNhxWGhx&#10;oKKl+qe8GAXN4XQuTul7refVuUym/ddnUQ1KPT3Ob68gPM3+Hv5vf2gF6TqFvzPhCMjt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Cg0WbxQAAANwAAAAPAAAAAAAAAAAAAAAA&#10;AJ8CAABkcnMvZG93bnJldi54bWxQSwUGAAAAAAQABAD3AAAAkQMAAAAA&#10;">
                  <v:imagedata r:id="rId21" o:title=""/>
                  <v:path arrowok="t"/>
                </v:shape>
                <w10:wrap type="square"/>
              </v:group>
            </w:pict>
          </mc:Fallback>
        </mc:AlternateContent>
      </w:r>
      <w:r>
        <w:rPr>
          <w:rFonts w:ascii="Helvetica" w:hAnsi="Helvetica"/>
          <w:noProof/>
          <w:lang w:val="en-US" w:eastAsia="en-US"/>
        </w:rPr>
        <mc:AlternateContent>
          <mc:Choice Requires="wpg">
            <w:drawing>
              <wp:anchor distT="0" distB="0" distL="114300" distR="114300" simplePos="0" relativeHeight="25167872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46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469"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F68" w:rsidRPr="009343EE" w:rsidRDefault="001205F2" w:rsidP="009343EE">
                              <w:pPr>
                                <w:pStyle w:val="UnitNameCoverPage"/>
                              </w:pPr>
                              <w:fldSimple w:instr=" REF  UnitName  \* MERGEFORMAT ">
                                <w:sdt>
                                  <w:sdtPr>
                                    <w:alias w:val="Unit name "/>
                                    <w:tag w:val="Unit name "/>
                                    <w:id w:val="-869297484"/>
                                    <w:placeholder>
                                      <w:docPart w:val="4C52179BAE494E4DADD73C4A455F4B9B"/>
                                    </w:placeholder>
                                  </w:sdtPr>
                                  <w:sdtEndPr>
                                    <w:rPr>
                                      <w:highlight w:val="yellow"/>
                                    </w:rPr>
                                  </w:sdtEndPr>
                                  <w:sdtContent>
                                    <w:r w:rsidRPr="00662B29">
                                      <w:t>Develop and manage business strategies</w:t>
                                    </w:r>
                                  </w:sdtContent>
                                </w:sdt>
                              </w:fldSimple>
                            </w:p>
                            <w:p w:rsidR="00AF4F68" w:rsidRPr="009343EE" w:rsidRDefault="001205F2" w:rsidP="009343EE">
                              <w:pPr>
                                <w:pStyle w:val="UnitCodeCoverPage"/>
                              </w:pPr>
                              <w:fldSimple w:instr=" REF  UnitCode  \* MERGEFORMAT ">
                                <w:sdt>
                                  <w:sdtPr>
                                    <w:alias w:val="Unit code"/>
                                    <w:tag w:val="Unit code"/>
                                    <w:id w:val="839277054"/>
                                    <w:placeholder>
                                      <w:docPart w:val="337B9DF416E540C9ABD9A7400B79A821"/>
                                    </w:placeholder>
                                  </w:sdtPr>
                                  <w:sdtEndPr/>
                                  <w:sdtContent>
                                    <w:r w:rsidRPr="00662B29">
                                      <w:t>D2.TRM.CL9.03</w:t>
                                    </w:r>
                                  </w:sdtContent>
                                </w:sdt>
                              </w:fldSimple>
                              <w:r w:rsidR="00AF4F68" w:rsidRPr="009343EE">
                                <w:t xml:space="preserve"> </w:t>
                              </w:r>
                            </w:p>
                            <w:p w:rsidR="00AF4F68" w:rsidRPr="009343EE" w:rsidRDefault="001205F2" w:rsidP="009343EE">
                              <w:pPr>
                                <w:pStyle w:val="TraineeManualCoverPage"/>
                              </w:pPr>
                              <w:fldSimple w:instr=" REF  TraineeManual  \* MERGEFORMAT ">
                                <w:sdt>
                                  <w:sdtPr>
                                    <w:alias w:val="Trainee manual title page"/>
                                    <w:tag w:val="Trainee manual title page"/>
                                    <w:id w:val="-2083668879"/>
                                    <w:lock w:val="sdtLocked"/>
                                  </w:sdtPr>
                                  <w:sdtEndPr/>
                                  <w:sdtContent>
                                    <w:r w:rsidR="00AF4F68" w:rsidRPr="009343EE">
                                      <w:t>T</w:t>
                                    </w:r>
                                    <w:r w:rsidR="00AF4F68">
                                      <w:t>r</w:t>
                                    </w:r>
                                    <w:r w:rsidR="00AF4F68" w:rsidRPr="009343EE">
                                      <w:t>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0"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F68" w:rsidRDefault="00AF4F68">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tEQscA&#10;AADcAAAADwAAAGRycy9kb3ducmV2LnhtbESPQWvCQBSE7wX/w/KEXoJubItodBXbIkrxoFEQb8/s&#10;Mwlm36bZrab/vlso9DjMfDPMdN6aStyocaVlBYN+DII4s7rkXMFhv+yNQDiPrLGyTAq+ycF81nmY&#10;YqLtnXd0S30uQgm7BBUU3teJlC4ryKDr25o4eBfbGPRBNrnUDd5DuankUxwPpcGSw0KBNb0VlF3T&#10;L6Pg5XiOTvZj+5m/rp7Lzfsp2i/jSKnHbruYgPDU+v/wH73WgRuO4fdMOAJy9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Z7RELHAAAA3AAAAA8AAAAAAAAAAAAAAAAAmAIAAGRy&#10;cy9kb3ducmV2LnhtbFBLBQYAAAAABAAEAPUAAACMAwAAAAA=&#10;" fillcolor="#7f7f7f" stroked="f" strokeweight=".5pt">
                  <v:textbox>
                    <w:txbxContent>
                      <w:p w:rsidR="00AF4F68" w:rsidRPr="009343EE" w:rsidRDefault="001205F2" w:rsidP="009343EE">
                        <w:pPr>
                          <w:pStyle w:val="UnitNameCoverPage"/>
                        </w:pPr>
                        <w:fldSimple w:instr=" REF  UnitName  \* MERGEFORMAT ">
                          <w:sdt>
                            <w:sdtPr>
                              <w:alias w:val="Unit name "/>
                              <w:tag w:val="Unit name "/>
                              <w:id w:val="-869297484"/>
                              <w:placeholder>
                                <w:docPart w:val="4C52179BAE494E4DADD73C4A455F4B9B"/>
                              </w:placeholder>
                            </w:sdtPr>
                            <w:sdtEndPr>
                              <w:rPr>
                                <w:highlight w:val="yellow"/>
                              </w:rPr>
                            </w:sdtEndPr>
                            <w:sdtContent>
                              <w:r w:rsidRPr="00662B29">
                                <w:t>Develop and manage business strategies</w:t>
                              </w:r>
                            </w:sdtContent>
                          </w:sdt>
                        </w:fldSimple>
                      </w:p>
                      <w:p w:rsidR="00AF4F68" w:rsidRPr="009343EE" w:rsidRDefault="001205F2" w:rsidP="009343EE">
                        <w:pPr>
                          <w:pStyle w:val="UnitCodeCoverPage"/>
                        </w:pPr>
                        <w:fldSimple w:instr=" REF  UnitCode  \* MERGEFORMAT ">
                          <w:sdt>
                            <w:sdtPr>
                              <w:alias w:val="Unit code"/>
                              <w:tag w:val="Unit code"/>
                              <w:id w:val="839277054"/>
                              <w:placeholder>
                                <w:docPart w:val="337B9DF416E540C9ABD9A7400B79A821"/>
                              </w:placeholder>
                            </w:sdtPr>
                            <w:sdtEndPr/>
                            <w:sdtContent>
                              <w:r w:rsidRPr="00662B29">
                                <w:t>D2.TRM.CL9.03</w:t>
                              </w:r>
                            </w:sdtContent>
                          </w:sdt>
                        </w:fldSimple>
                        <w:r w:rsidR="00AF4F68" w:rsidRPr="009343EE">
                          <w:t xml:space="preserve"> </w:t>
                        </w:r>
                      </w:p>
                      <w:p w:rsidR="00AF4F68" w:rsidRPr="009343EE" w:rsidRDefault="001205F2" w:rsidP="009343EE">
                        <w:pPr>
                          <w:pStyle w:val="TraineeManualCoverPage"/>
                        </w:pPr>
                        <w:fldSimple w:instr=" REF  TraineeManual  \* MERGEFORMAT ">
                          <w:sdt>
                            <w:sdtPr>
                              <w:alias w:val="Trainee manual title page"/>
                              <w:tag w:val="Trainee manual title page"/>
                              <w:id w:val="-2083668879"/>
                              <w:lock w:val="sdtLocked"/>
                            </w:sdtPr>
                            <w:sdtEndPr/>
                            <w:sdtContent>
                              <w:r w:rsidR="00AF4F68" w:rsidRPr="009343EE">
                                <w:t>T</w:t>
                              </w:r>
                              <w:r w:rsidR="00AF4F68">
                                <w:t>r</w:t>
                              </w:r>
                              <w:r w:rsidR="00AF4F68" w:rsidRPr="009343EE">
                                <w:t>ainee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h7AsUA&#10;AADcAAAADwAAAGRycy9kb3ducmV2LnhtbERPS2vCQBC+F/wPywi9BN30QZXUVfpAlNJDfYB4m2bH&#10;JJidTbOrpv/eORR6/Pjek1nnanWmNlSeDdwNU1DEubcVFwa2m/lgDCpEZIu1ZzLwSwFm097NBDPr&#10;L7yi8zoWSkI4ZGigjLHJtA55SQ7D0DfEwh186zAKbAttW7xIuKv1fZo+aYcVS0OJDb2VlB/XJ2fg&#10;cfed7P3H10/xunioPt/3yWaeJsbc9ruXZ1CRuvgv/nMvrfhGMl/OyBHQ0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mHsCxQAAANwAAAAPAAAAAAAAAAAAAAAAAJgCAABkcnMv&#10;ZG93bnJldi54bWxQSwUGAAAAAAQABAD1AAAAigMAAAAA&#10;" fillcolor="#7f7f7f" stroked="f" strokeweight=".5pt">
                  <v:textbox>
                    <w:txbxContent>
                      <w:p w:rsidR="00AF4F68" w:rsidRDefault="00AF4F68">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rFonts w:ascii="Helvetica" w:hAnsi="Helvetica"/>
          <w:noProof/>
          <w:lang w:val="en-US" w:eastAsia="en-US"/>
        </w:rPr>
        <mc:AlternateContent>
          <mc:Choice Requires="wps">
            <w:drawing>
              <wp:anchor distT="0" distB="0" distL="114300" distR="114300" simplePos="0" relativeHeight="251676672"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46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AF4F68" w:rsidRDefault="00AF4F68" w:rsidP="007E2911">
                            <w:pPr>
                              <w:jc w:val="center"/>
                            </w:pPr>
                          </w:p>
                          <w:p w:rsidR="00AF4F68" w:rsidRDefault="00AF4F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" fillcolor="#7f7f7f [1612]">
                <v:textbox>
                  <w:txbxContent>
                    <w:p w:rsidR="00AF4F68" w:rsidRDefault="00AF4F68" w:rsidP="007E2911">
                      <w:pPr>
                        <w:jc w:val="center"/>
                      </w:pPr>
                    </w:p>
                    <w:p w:rsidR="00AF4F68" w:rsidRDefault="00AF4F68"/>
                  </w:txbxContent>
                </v:textbox>
              </v:rect>
            </w:pict>
          </mc:Fallback>
        </mc:AlternateContent>
      </w:r>
      <w:r w:rsidR="00F61BA5" w:rsidRPr="00662B29">
        <w:rPr>
          <w:rFonts w:ascii="Helvetica" w:hAnsi="Helvetica"/>
        </w:rPr>
        <w:t xml:space="preserve"> </w:t>
      </w:r>
      <w:r w:rsidR="00D33919" w:rsidRPr="00662B29">
        <w:rPr>
          <w:rFonts w:ascii="Helvetica" w:hAnsi="Helvetica"/>
        </w:rPr>
        <w:br w:type="page"/>
      </w:r>
    </w:p>
    <w:p w:rsidR="00D33919" w:rsidRPr="00662B29" w:rsidRDefault="00D33919" w:rsidP="00AD1A89">
      <w:pPr>
        <w:pStyle w:val="BodyCopy"/>
        <w:rPr>
          <w:noProof w:val="0"/>
        </w:rPr>
      </w:pPr>
    </w:p>
    <w:p w:rsidR="00D33919" w:rsidRPr="00662B29" w:rsidRDefault="00D33919">
      <w:pPr>
        <w:rPr>
          <w:rFonts w:ascii="Helvetica" w:hAnsi="Helvetica"/>
        </w:rPr>
        <w:sectPr w:rsidR="00D33919" w:rsidRPr="00662B29" w:rsidSect="00A77F3F">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5500DB158CCC4B628CA8BE5EBDDBA34E"/>
        </w:placeholder>
      </w:sdtPr>
      <w:sdtEndPr/>
      <w:sdtContent>
        <w:p w:rsidR="00F61BA5" w:rsidRPr="00662B29" w:rsidRDefault="008331EC" w:rsidP="00BD2681">
          <w:pPr>
            <w:pStyle w:val="UnitNameTitlePage"/>
          </w:pPr>
          <w:r w:rsidRPr="00662B29">
            <w:t>Develop and manage business strategies</w:t>
          </w:r>
        </w:p>
      </w:sdtContent>
    </w:sdt>
    <w:bookmarkEnd w:id="1" w:displacedByCustomXml="prev"/>
    <w:bookmarkStart w:id="2" w:name="UnitCode" w:displacedByCustomXml="next"/>
    <w:sdt>
      <w:sdtPr>
        <w:alias w:val="Unit code"/>
        <w:tag w:val="Unit code"/>
        <w:id w:val="1867242621"/>
        <w:placeholder>
          <w:docPart w:val="5500DB158CCC4B628CA8BE5EBDDBA34E"/>
        </w:placeholder>
      </w:sdtPr>
      <w:sdtEndPr/>
      <w:sdtContent>
        <w:p w:rsidR="00BD2681" w:rsidRPr="00662B29" w:rsidRDefault="008331EC" w:rsidP="00BD2681">
          <w:pPr>
            <w:pStyle w:val="UnitCodeTitlePage"/>
          </w:pPr>
          <w:r w:rsidRPr="00662B29">
            <w:t>D2.TRM.CL9.03</w:t>
          </w:r>
        </w:p>
      </w:sdtContent>
    </w:sdt>
    <w:bookmarkEnd w:id="2" w:displacedByCustomXml="prev"/>
    <w:bookmarkStart w:id="3" w:name="TraineeManual" w:displacedByCustomXml="next"/>
    <w:sdt>
      <w:sdtPr>
        <w:alias w:val="Trainee manual"/>
        <w:tag w:val="Trainee manual"/>
        <w:id w:val="198362398"/>
        <w:placeholder>
          <w:docPart w:val="5500DB158CCC4B628CA8BE5EBDDBA34E"/>
        </w:placeholder>
      </w:sdtPr>
      <w:sdtEndPr/>
      <w:sdtContent>
        <w:p w:rsidR="00BD2681" w:rsidRPr="00662B29" w:rsidRDefault="00A77F3F" w:rsidP="00BD2681">
          <w:pPr>
            <w:pStyle w:val="UnitCodeTitlePage"/>
          </w:pPr>
          <w:r w:rsidRPr="00662B29">
            <w:t>Trainee Manual</w:t>
          </w:r>
        </w:p>
      </w:sdtContent>
    </w:sdt>
    <w:bookmarkEnd w:id="3" w:displacedByCustomXml="prev"/>
    <w:p w:rsidR="00BD2681" w:rsidRPr="00662B29" w:rsidRDefault="00BD2681" w:rsidP="00BD2681">
      <w:pPr>
        <w:pStyle w:val="BodyCopy"/>
        <w:rPr>
          <w:noProof w:val="0"/>
        </w:rPr>
      </w:pPr>
      <w:r w:rsidRPr="00662B29">
        <w:rPr>
          <w:noProof w:val="0"/>
        </w:rPr>
        <w:br w:type="page"/>
      </w:r>
    </w:p>
    <w:p w:rsidR="00BD2681" w:rsidRPr="00662B29" w:rsidRDefault="00B61922" w:rsidP="00BD2681">
      <w:pPr>
        <w:pStyle w:val="AcknowledgementsImprint"/>
        <w:rPr>
          <w:lang w:val="en-AU"/>
        </w:rPr>
      </w:pPr>
      <w:r>
        <w:rPr>
          <w:noProof/>
          <w:lang w:val="en-US"/>
        </w:rPr>
        <w:lastRenderedPageBreak/>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46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464"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465"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466"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4BE5E6F"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DjnnveVwMA&#10;AAIL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sKbrDAAAA3AAAAA8AAABkcnMvZG93bnJldi54bWxEj9FqAjEURN8L/kO4gm812SJSVqOIWNGn&#10;WvUDLpvr7urmZkmirn69KRT6OMzMGWY672wjbuRD7VhDNlQgiAtnai41HA9f758gQkQ22DgmDQ8K&#10;MJ/13qaYG3fnH7rtYykShEOOGqoY21zKUFRkMQxdS5y8k/MWY5K+lMbjPcFtIz+UGkuLNaeFClta&#10;VlRc9lerYXdeF6u2Vlm2+/ZX9ZCHbfM8az3od4sJiEhd/A//tTdGw2g8gt8z6QjI2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awpusMAAADcAAAADwAAAAAAAAAAAAAAAACf&#10;AgAAZHJzL2Rvd25yZXYueG1sUEsFBgAAAAAEAAQA9wAAAI8DA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hWN/EAAAA3AAAAA8AAABkcnMvZG93bnJldi54bWxEj0+LwjAUxO/CfofwFrxpqqhI1yhlYaF6&#10;8j/s7W3zbMs2L6WJtX57Iwgeh5n5DbNYdaYSLTWutKxgNIxAEGdWl5wrOB5+BnMQziNrrCyTgjs5&#10;WC0/eguMtb3xjtq9z0WAsItRQeF9HUvpsoIMuqGtiYN3sY1BH2STS93gLcBNJcdRNJMGSw4LBdb0&#10;XVD2v78aBen2tEmzUTL+Ox7u7WR+/r0k5Vqp/meXfIHw1Pl3+NVOtYLJbArPM+EIyO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qhWN/EAAAA3AAAAA8AAAAAAAAAAAAAAAAA&#10;nwIAAGRycy9kb3ducmV2LnhtbFBLBQYAAAAABAAEAPcAAACQAw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E6KrFAAAA3AAAAA8AAABkcnMvZG93bnJldi54bWxEj0Frg0AUhO+F/oflFXqrayRIsNmEIC3k&#10;UkiMl96e7quaum/F3aj5991CocdhZr5htvvF9GKi0XWWFayiGARxbXXHjYLy8v6yAeE8ssbeMim4&#10;k4P97vFhi5m2M59pKnwjAoRdhgpa74dMSle3ZNBFdiAO3pcdDfogx0bqEecAN71M4jiVBjsOCy0O&#10;lLdUfxc3o6A5V9e8Wr/VekmvRTKdPj/yclDq+Wk5vILwtPj/8F/7qBWs0xR+z4QjIH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YxOiqxQAAANwAAAAPAAAAAAAAAAAAAAAA&#10;AJ8CAABkcnMvZG93bnJldi54bWxQSwUGAAAAAAQABAD3AAAAkQMAAAAA&#10;">
                  <v:imagedata r:id="rId21" o:title=""/>
                  <v:path arrowok="t"/>
                </v:shape>
                <w10:wrap type="square"/>
              </v:group>
            </w:pict>
          </mc:Fallback>
        </mc:AlternateContent>
      </w:r>
    </w:p>
    <w:p w:rsidR="00BD2681" w:rsidRPr="00662B29" w:rsidRDefault="00BD2681" w:rsidP="00BD2681">
      <w:pPr>
        <w:pStyle w:val="AcknowledgementsImprint"/>
        <w:rPr>
          <w:lang w:val="en-AU"/>
        </w:rPr>
      </w:pPr>
    </w:p>
    <w:p w:rsidR="00BD2681" w:rsidRPr="00662B29" w:rsidRDefault="00BD2681" w:rsidP="00BD2681">
      <w:pPr>
        <w:pStyle w:val="AcknowledgementsImprint"/>
        <w:rPr>
          <w:lang w:val="en-AU"/>
        </w:rPr>
      </w:pPr>
    </w:p>
    <w:tbl>
      <w:tblPr>
        <w:tblW w:w="6771" w:type="dxa"/>
        <w:tblInd w:w="567" w:type="dxa"/>
        <w:tblLook w:val="04A0" w:firstRow="1" w:lastRow="0" w:firstColumn="1" w:lastColumn="0" w:noHBand="0" w:noVBand="1"/>
      </w:tblPr>
      <w:tblGrid>
        <w:gridCol w:w="2376"/>
        <w:gridCol w:w="4395"/>
      </w:tblGrid>
      <w:tr w:rsidR="00BD2681" w:rsidRPr="00662B29" w:rsidTr="00BD2681">
        <w:tc>
          <w:tcPr>
            <w:tcW w:w="6771" w:type="dxa"/>
            <w:gridSpan w:val="2"/>
          </w:tcPr>
          <w:p w:rsidR="00BD2681" w:rsidRPr="00662B29" w:rsidRDefault="00D5589C" w:rsidP="006C126D">
            <w:pPr>
              <w:pStyle w:val="AcknowledgementsImprintBold"/>
              <w:ind w:left="0"/>
              <w:rPr>
                <w:lang w:val="en-AU"/>
              </w:rPr>
            </w:pPr>
            <w:r w:rsidRPr="00662B29">
              <w:rPr>
                <w:rStyle w:val="BodyCopyBold0"/>
                <w:rFonts w:ascii="Helvetica" w:hAnsi="Helvetica" w:cs="Helvetica 45 Light"/>
                <w:b/>
                <w:bCs w:val="0"/>
                <w:lang w:val="en-AU"/>
              </w:rPr>
              <w:br/>
            </w:r>
            <w:r w:rsidRPr="00662B29">
              <w:rPr>
                <w:rStyle w:val="BodyCopyBold0"/>
                <w:rFonts w:ascii="Helvetica" w:hAnsi="Helvetica" w:cs="Helvetica 45 Light"/>
                <w:b/>
                <w:bCs w:val="0"/>
                <w:lang w:val="en-AU"/>
              </w:rPr>
              <w:br/>
            </w:r>
            <w:r w:rsidR="00BD2681" w:rsidRPr="00662B29">
              <w:rPr>
                <w:rStyle w:val="BodyCopyBold0"/>
                <w:rFonts w:ascii="Helvetica" w:hAnsi="Helvetica" w:cs="Helvetica 45 Light"/>
                <w:b/>
                <w:bCs w:val="0"/>
                <w:lang w:val="en-AU"/>
              </w:rPr>
              <w:t>Project Base</w:t>
            </w:r>
          </w:p>
        </w:tc>
      </w:tr>
      <w:tr w:rsidR="00BD2681" w:rsidRPr="00662B29" w:rsidTr="00BD2681">
        <w:tc>
          <w:tcPr>
            <w:tcW w:w="6771" w:type="dxa"/>
            <w:gridSpan w:val="2"/>
          </w:tcPr>
          <w:p w:rsidR="00BD2681" w:rsidRPr="00662B29" w:rsidRDefault="00BD2681" w:rsidP="00BD2681">
            <w:pPr>
              <w:pStyle w:val="AcknowledgementsImprint"/>
              <w:spacing w:before="0" w:after="0"/>
              <w:ind w:left="0"/>
              <w:rPr>
                <w:lang w:val="en-AU"/>
              </w:rPr>
            </w:pPr>
            <w:r w:rsidRPr="00662B29">
              <w:rPr>
                <w:lang w:val="en-AU"/>
              </w:rPr>
              <w:t>William Angliss Institute of TAFE</w:t>
            </w:r>
          </w:p>
        </w:tc>
      </w:tr>
      <w:tr w:rsidR="00BD2681" w:rsidRPr="00662B29" w:rsidTr="00BD2681">
        <w:tc>
          <w:tcPr>
            <w:tcW w:w="6771" w:type="dxa"/>
            <w:gridSpan w:val="2"/>
          </w:tcPr>
          <w:p w:rsidR="00BD2681" w:rsidRPr="00662B29" w:rsidRDefault="00BD2681" w:rsidP="00BD2681">
            <w:pPr>
              <w:pStyle w:val="AcknowledgementsImprint"/>
              <w:spacing w:before="0" w:after="0"/>
              <w:ind w:left="0"/>
              <w:rPr>
                <w:lang w:val="en-AU"/>
              </w:rPr>
            </w:pPr>
            <w:r w:rsidRPr="00662B29">
              <w:rPr>
                <w:lang w:val="en-AU"/>
              </w:rPr>
              <w:t>555 La Trobe Street</w:t>
            </w:r>
          </w:p>
        </w:tc>
      </w:tr>
      <w:tr w:rsidR="00BD2681" w:rsidRPr="00662B29" w:rsidTr="00BD2681">
        <w:tc>
          <w:tcPr>
            <w:tcW w:w="6771" w:type="dxa"/>
            <w:gridSpan w:val="2"/>
          </w:tcPr>
          <w:p w:rsidR="00BD2681" w:rsidRPr="00662B29" w:rsidRDefault="00BD2681" w:rsidP="00BD2681">
            <w:pPr>
              <w:pStyle w:val="AcknowledgementsImprint"/>
              <w:spacing w:before="0" w:after="0"/>
              <w:ind w:left="0"/>
              <w:rPr>
                <w:lang w:val="en-AU"/>
              </w:rPr>
            </w:pPr>
            <w:r w:rsidRPr="00662B29">
              <w:rPr>
                <w:lang w:val="en-AU"/>
              </w:rPr>
              <w:t>Melbourne 3000 Victoria</w:t>
            </w:r>
          </w:p>
        </w:tc>
      </w:tr>
      <w:tr w:rsidR="00BD2681" w:rsidRPr="00662B29" w:rsidTr="00BD2681">
        <w:tc>
          <w:tcPr>
            <w:tcW w:w="2376" w:type="dxa"/>
          </w:tcPr>
          <w:p w:rsidR="00BD2681" w:rsidRPr="00662B29" w:rsidRDefault="00BD2681" w:rsidP="00BD2681">
            <w:pPr>
              <w:pStyle w:val="AcknowledgementsImprint"/>
              <w:spacing w:before="0" w:after="0"/>
              <w:ind w:left="0"/>
              <w:rPr>
                <w:lang w:val="en-AU"/>
              </w:rPr>
            </w:pPr>
            <w:r w:rsidRPr="00662B29">
              <w:rPr>
                <w:lang w:val="en-AU"/>
              </w:rPr>
              <w:t>Telephone:</w:t>
            </w:r>
          </w:p>
        </w:tc>
        <w:tc>
          <w:tcPr>
            <w:tcW w:w="4395" w:type="dxa"/>
          </w:tcPr>
          <w:p w:rsidR="00BD2681" w:rsidRPr="00662B29" w:rsidRDefault="00BD2681" w:rsidP="00BD2681">
            <w:pPr>
              <w:pStyle w:val="AcknowledgementsImprint"/>
              <w:spacing w:before="0" w:after="0"/>
              <w:ind w:left="0"/>
              <w:rPr>
                <w:lang w:val="en-AU"/>
              </w:rPr>
            </w:pPr>
            <w:r w:rsidRPr="00662B29">
              <w:rPr>
                <w:lang w:val="en-AU"/>
              </w:rPr>
              <w:t>(03) 9606 2111</w:t>
            </w:r>
          </w:p>
        </w:tc>
      </w:tr>
      <w:tr w:rsidR="00BD2681" w:rsidRPr="00662B29" w:rsidTr="00BD2681">
        <w:tc>
          <w:tcPr>
            <w:tcW w:w="2376" w:type="dxa"/>
          </w:tcPr>
          <w:p w:rsidR="00BD2681" w:rsidRPr="00662B29" w:rsidRDefault="00BD2681" w:rsidP="00BD2681">
            <w:pPr>
              <w:pStyle w:val="AcknowledgementsImprint"/>
              <w:spacing w:before="0" w:after="0"/>
              <w:ind w:left="0"/>
              <w:rPr>
                <w:lang w:val="en-AU"/>
              </w:rPr>
            </w:pPr>
            <w:r w:rsidRPr="00662B29">
              <w:rPr>
                <w:lang w:val="en-AU"/>
              </w:rPr>
              <w:t>Facsimile:</w:t>
            </w:r>
          </w:p>
        </w:tc>
        <w:tc>
          <w:tcPr>
            <w:tcW w:w="4395" w:type="dxa"/>
          </w:tcPr>
          <w:p w:rsidR="00BD2681" w:rsidRPr="00662B29" w:rsidRDefault="00BD2681" w:rsidP="00BD2681">
            <w:pPr>
              <w:pStyle w:val="AcknowledgementsImprint"/>
              <w:spacing w:before="0" w:after="0"/>
              <w:ind w:left="0"/>
              <w:rPr>
                <w:lang w:val="en-AU"/>
              </w:rPr>
            </w:pPr>
            <w:r w:rsidRPr="00662B29">
              <w:rPr>
                <w:lang w:val="en-AU"/>
              </w:rPr>
              <w:t>(03) 9670 1330</w:t>
            </w:r>
          </w:p>
        </w:tc>
      </w:tr>
      <w:tr w:rsidR="00BD2681" w:rsidRPr="00662B29" w:rsidTr="00BD2681">
        <w:tc>
          <w:tcPr>
            <w:tcW w:w="6771" w:type="dxa"/>
            <w:gridSpan w:val="2"/>
          </w:tcPr>
          <w:p w:rsidR="00BD2681" w:rsidRPr="00662B29" w:rsidRDefault="00BD2681" w:rsidP="00D5589C">
            <w:pPr>
              <w:pStyle w:val="AcknowledgementsImprintBold"/>
              <w:ind w:left="0"/>
              <w:jc w:val="both"/>
              <w:rPr>
                <w:lang w:val="en-AU"/>
              </w:rPr>
            </w:pPr>
            <w:r w:rsidRPr="00662B29">
              <w:rPr>
                <w:lang w:val="en-AU"/>
              </w:rPr>
              <w:t>Acknowledgements</w:t>
            </w:r>
          </w:p>
        </w:tc>
      </w:tr>
      <w:tr w:rsidR="00BD2681" w:rsidRPr="00662B29" w:rsidTr="00BD2681">
        <w:tc>
          <w:tcPr>
            <w:tcW w:w="2376" w:type="dxa"/>
          </w:tcPr>
          <w:p w:rsidR="00BD2681" w:rsidRPr="00662B29" w:rsidRDefault="00BD2681" w:rsidP="00BD2681">
            <w:pPr>
              <w:pStyle w:val="AcknowledgementsImprint"/>
              <w:spacing w:before="0" w:after="0"/>
              <w:ind w:left="0"/>
              <w:rPr>
                <w:lang w:val="en-AU"/>
              </w:rPr>
            </w:pPr>
            <w:r w:rsidRPr="00662B29">
              <w:rPr>
                <w:lang w:val="en-AU"/>
              </w:rPr>
              <w:t>Project Director:</w:t>
            </w:r>
          </w:p>
        </w:tc>
        <w:tc>
          <w:tcPr>
            <w:tcW w:w="4395" w:type="dxa"/>
          </w:tcPr>
          <w:p w:rsidR="00BD2681" w:rsidRPr="00662B29" w:rsidRDefault="00BD2681" w:rsidP="00BD2681">
            <w:pPr>
              <w:pStyle w:val="AcknowledgementsImprint"/>
              <w:spacing w:before="0" w:after="0"/>
              <w:ind w:left="0"/>
              <w:rPr>
                <w:lang w:val="en-AU"/>
              </w:rPr>
            </w:pPr>
            <w:r w:rsidRPr="00662B29">
              <w:rPr>
                <w:lang w:val="en-AU"/>
              </w:rPr>
              <w:t>Wayne Crosbie</w:t>
            </w:r>
          </w:p>
        </w:tc>
      </w:tr>
      <w:tr w:rsidR="00BD2681" w:rsidRPr="00662B29" w:rsidTr="00BD2681">
        <w:tc>
          <w:tcPr>
            <w:tcW w:w="2376" w:type="dxa"/>
          </w:tcPr>
          <w:p w:rsidR="00BD2681" w:rsidRPr="00662B29" w:rsidRDefault="00BD2681" w:rsidP="00BD2681">
            <w:pPr>
              <w:pStyle w:val="AcknowledgementsImprint"/>
              <w:spacing w:before="0" w:after="0"/>
              <w:ind w:left="0"/>
              <w:rPr>
                <w:lang w:val="en-AU"/>
              </w:rPr>
            </w:pPr>
            <w:r w:rsidRPr="00662B29">
              <w:rPr>
                <w:lang w:val="en-AU"/>
              </w:rPr>
              <w:t>Project Manager</w:t>
            </w:r>
          </w:p>
        </w:tc>
        <w:tc>
          <w:tcPr>
            <w:tcW w:w="4395" w:type="dxa"/>
          </w:tcPr>
          <w:p w:rsidR="00BD2681" w:rsidRPr="00662B29" w:rsidRDefault="002116A6" w:rsidP="00BD2681">
            <w:pPr>
              <w:pStyle w:val="AcknowledgementsImprint"/>
              <w:spacing w:before="0" w:after="0"/>
              <w:ind w:left="0"/>
              <w:rPr>
                <w:lang w:val="en-AU"/>
              </w:rPr>
            </w:pPr>
            <w:r w:rsidRPr="00662B29">
              <w:rPr>
                <w:lang w:val="en-AU"/>
              </w:rPr>
              <w:t>Jim Irwin</w:t>
            </w:r>
          </w:p>
        </w:tc>
      </w:tr>
      <w:tr w:rsidR="00BD2681" w:rsidRPr="00662B29" w:rsidTr="00BD2681">
        <w:tc>
          <w:tcPr>
            <w:tcW w:w="2376" w:type="dxa"/>
          </w:tcPr>
          <w:p w:rsidR="00BD2681" w:rsidRPr="00662B29" w:rsidRDefault="00BD2681" w:rsidP="00BD2681">
            <w:pPr>
              <w:pStyle w:val="AcknowledgementsImprint"/>
              <w:spacing w:before="0" w:after="0"/>
              <w:ind w:left="0"/>
              <w:rPr>
                <w:lang w:val="en-AU"/>
              </w:rPr>
            </w:pPr>
            <w:r w:rsidRPr="00662B29">
              <w:rPr>
                <w:lang w:val="en-AU"/>
              </w:rPr>
              <w:t>Chief Writer:</w:t>
            </w:r>
          </w:p>
        </w:tc>
        <w:tc>
          <w:tcPr>
            <w:tcW w:w="4395" w:type="dxa"/>
          </w:tcPr>
          <w:p w:rsidR="00BD2681" w:rsidRPr="00662B29" w:rsidRDefault="00BD2681" w:rsidP="00BD2681">
            <w:pPr>
              <w:pStyle w:val="AcknowledgementsImprint"/>
              <w:spacing w:before="0" w:after="0"/>
              <w:ind w:left="0"/>
              <w:rPr>
                <w:lang w:val="en-AU"/>
              </w:rPr>
            </w:pPr>
            <w:r w:rsidRPr="00662B29">
              <w:rPr>
                <w:lang w:val="en-AU"/>
              </w:rPr>
              <w:t>Alan Hickman</w:t>
            </w:r>
          </w:p>
        </w:tc>
      </w:tr>
      <w:tr w:rsidR="00BD2681" w:rsidRPr="00662B29" w:rsidTr="00BD2681">
        <w:tc>
          <w:tcPr>
            <w:tcW w:w="2376" w:type="dxa"/>
          </w:tcPr>
          <w:p w:rsidR="00BD2681" w:rsidRPr="00662B29" w:rsidRDefault="00BD2681" w:rsidP="00BD2681">
            <w:pPr>
              <w:pStyle w:val="AcknowledgementsImprint"/>
              <w:spacing w:before="0" w:after="0"/>
              <w:ind w:left="0"/>
              <w:rPr>
                <w:lang w:val="en-AU"/>
              </w:rPr>
            </w:pPr>
            <w:r w:rsidRPr="00662B29">
              <w:rPr>
                <w:lang w:val="en-AU"/>
              </w:rPr>
              <w:t>Subject Writer:</w:t>
            </w:r>
          </w:p>
        </w:tc>
        <w:tc>
          <w:tcPr>
            <w:tcW w:w="4395" w:type="dxa"/>
          </w:tcPr>
          <w:p w:rsidR="00BD2681" w:rsidRPr="00662B29" w:rsidRDefault="0033183A" w:rsidP="00BD2681">
            <w:pPr>
              <w:pStyle w:val="AcknowledgementsImprint"/>
              <w:spacing w:before="0" w:after="0"/>
              <w:ind w:left="0"/>
              <w:rPr>
                <w:lang w:val="en-AU"/>
              </w:rPr>
            </w:pPr>
            <w:r w:rsidRPr="00662B29">
              <w:rPr>
                <w:lang w:val="en-AU"/>
              </w:rPr>
              <w:t>Nick Hyland</w:t>
            </w:r>
          </w:p>
        </w:tc>
      </w:tr>
      <w:tr w:rsidR="00BD2681" w:rsidRPr="00662B29" w:rsidTr="00BD2681">
        <w:tc>
          <w:tcPr>
            <w:tcW w:w="2376" w:type="dxa"/>
          </w:tcPr>
          <w:p w:rsidR="00BD2681" w:rsidRPr="00662B29" w:rsidRDefault="00BD2681" w:rsidP="00BD2681">
            <w:pPr>
              <w:pStyle w:val="AcknowledgementsImprint"/>
              <w:spacing w:before="0" w:after="0"/>
              <w:ind w:left="0"/>
              <w:rPr>
                <w:lang w:val="en-AU"/>
              </w:rPr>
            </w:pPr>
            <w:r w:rsidRPr="00662B29">
              <w:rPr>
                <w:lang w:val="en-AU"/>
              </w:rPr>
              <w:t>Editor:</w:t>
            </w:r>
          </w:p>
        </w:tc>
        <w:tc>
          <w:tcPr>
            <w:tcW w:w="4395" w:type="dxa"/>
          </w:tcPr>
          <w:p w:rsidR="00BD2681" w:rsidRPr="00662B29" w:rsidRDefault="002116A6" w:rsidP="00BD2681">
            <w:pPr>
              <w:pStyle w:val="AcknowledgementsImprint"/>
              <w:spacing w:before="0" w:after="0"/>
              <w:ind w:left="0"/>
              <w:rPr>
                <w:lang w:val="en-AU"/>
              </w:rPr>
            </w:pPr>
            <w:r w:rsidRPr="00662B29">
              <w:rPr>
                <w:lang w:val="en-AU"/>
              </w:rPr>
              <w:t>Jim Irwin</w:t>
            </w:r>
          </w:p>
        </w:tc>
      </w:tr>
      <w:tr w:rsidR="00BD2681" w:rsidRPr="00662B29" w:rsidTr="00BD2681">
        <w:tc>
          <w:tcPr>
            <w:tcW w:w="2376" w:type="dxa"/>
          </w:tcPr>
          <w:p w:rsidR="00BD2681" w:rsidRPr="00662B29" w:rsidRDefault="00BD2681" w:rsidP="00BD2681">
            <w:pPr>
              <w:pStyle w:val="AcknowledgementsImprint"/>
              <w:spacing w:before="0" w:after="0"/>
              <w:ind w:left="0"/>
              <w:rPr>
                <w:lang w:val="en-AU"/>
              </w:rPr>
            </w:pPr>
            <w:r w:rsidRPr="00662B29">
              <w:rPr>
                <w:lang w:val="en-AU"/>
              </w:rPr>
              <w:t>DTP/Production:</w:t>
            </w:r>
          </w:p>
        </w:tc>
        <w:tc>
          <w:tcPr>
            <w:tcW w:w="4395" w:type="dxa"/>
          </w:tcPr>
          <w:p w:rsidR="00BD2681" w:rsidRPr="00662B29" w:rsidRDefault="00BD2681" w:rsidP="002116A6">
            <w:pPr>
              <w:pStyle w:val="AcknowledgementsImprint"/>
              <w:spacing w:before="0" w:after="0"/>
              <w:ind w:left="0"/>
              <w:rPr>
                <w:lang w:val="en-AU"/>
              </w:rPr>
            </w:pPr>
            <w:r w:rsidRPr="00662B29">
              <w:rPr>
                <w:lang w:val="en-AU"/>
              </w:rPr>
              <w:t>Daniel Chee, Mai Vu</w:t>
            </w:r>
            <w:r w:rsidR="000D4ACF" w:rsidRPr="00662B29">
              <w:rPr>
                <w:lang w:val="en-AU"/>
              </w:rPr>
              <w:t xml:space="preserve">, </w:t>
            </w:r>
            <w:r w:rsidR="002116A6" w:rsidRPr="00662B29">
              <w:rPr>
                <w:lang w:val="en-AU"/>
              </w:rPr>
              <w:t>Cindy Curran</w:t>
            </w:r>
          </w:p>
        </w:tc>
      </w:tr>
    </w:tbl>
    <w:p w:rsidR="00BD2681" w:rsidRPr="00662B29" w:rsidRDefault="00BD2681" w:rsidP="00BD2681">
      <w:pPr>
        <w:pStyle w:val="BodyCopy-Introduction"/>
        <w:rPr>
          <w:noProof w:val="0"/>
        </w:rPr>
      </w:pPr>
    </w:p>
    <w:p w:rsidR="00AD7B23" w:rsidRPr="00662B29" w:rsidRDefault="00AD7B23" w:rsidP="00AD7B23">
      <w:pPr>
        <w:pStyle w:val="AcknowledgementsImprint"/>
        <w:rPr>
          <w:lang w:val="en-AU"/>
        </w:rPr>
      </w:pPr>
      <w:r w:rsidRPr="00662B2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662B29" w:rsidRDefault="00AD7B23" w:rsidP="00AD7B23">
      <w:pPr>
        <w:pStyle w:val="AcknowledgementsImprint"/>
        <w:rPr>
          <w:lang w:val="en-AU"/>
        </w:rPr>
      </w:pPr>
      <w:r w:rsidRPr="00662B29">
        <w:rPr>
          <w:lang w:val="en-AU"/>
        </w:rPr>
        <w:t xml:space="preserve">The ASEAN Secretariat is based in Jakarta, Indonesia. </w:t>
      </w:r>
    </w:p>
    <w:p w:rsidR="00AD7B23" w:rsidRPr="00662B29" w:rsidRDefault="00AD7B23" w:rsidP="00AD7B23">
      <w:pPr>
        <w:pStyle w:val="AcknowledgementsImprint"/>
        <w:rPr>
          <w:lang w:val="en-AU"/>
        </w:rPr>
      </w:pPr>
      <w:r w:rsidRPr="00662B29">
        <w:rPr>
          <w:lang w:val="en-AU"/>
        </w:rPr>
        <w:t xml:space="preserve">General Information on ASEAN appears online at the ASEAN Website: </w:t>
      </w:r>
      <w:hyperlink r:id="rId23" w:history="1">
        <w:r w:rsidRPr="00662B29">
          <w:rPr>
            <w:rStyle w:val="Hyperlink"/>
            <w:rFonts w:eastAsiaTheme="majorEastAsia"/>
            <w:lang w:val="en-AU"/>
          </w:rPr>
          <w:t>www.asean.org</w:t>
        </w:r>
      </w:hyperlink>
      <w:r w:rsidRPr="00662B29">
        <w:rPr>
          <w:lang w:val="en-AU"/>
        </w:rPr>
        <w:t>.</w:t>
      </w:r>
    </w:p>
    <w:p w:rsidR="00AD7B23" w:rsidRPr="00662B29" w:rsidRDefault="00AD7B23" w:rsidP="00AD7B23">
      <w:pPr>
        <w:pStyle w:val="AcknowledgementsImprint"/>
        <w:rPr>
          <w:lang w:val="en-AU"/>
        </w:rPr>
      </w:pPr>
      <w:r w:rsidRPr="00662B29">
        <w:rPr>
          <w:lang w:val="en-AU"/>
        </w:rPr>
        <w:t>All text is produced by William Angliss Institute of TAFE for the ASEAN Project on “</w:t>
      </w:r>
      <w:r w:rsidR="00DA3908" w:rsidRPr="00662B29">
        <w:rPr>
          <w:lang w:val="en-AU"/>
        </w:rPr>
        <w:t>Toolbox Development for Tourism Labour Divisions for Travel Agencies and Tour Operations</w:t>
      </w:r>
      <w:r w:rsidRPr="00662B29">
        <w:rPr>
          <w:lang w:val="en-AU"/>
        </w:rPr>
        <w:t>”.</w:t>
      </w:r>
    </w:p>
    <w:p w:rsidR="00AD7B23" w:rsidRPr="00662B29" w:rsidRDefault="00AD7B23" w:rsidP="00AD7B23">
      <w:pPr>
        <w:pStyle w:val="AcknowledgementsImprint"/>
        <w:rPr>
          <w:lang w:val="en-AU"/>
        </w:rPr>
      </w:pPr>
      <w:r w:rsidRPr="00662B29">
        <w:rPr>
          <w:lang w:val="en-AU"/>
        </w:rPr>
        <w:t>This publication is supported by the Australian Government’s aid program through the ASEAN-Australia Development Cooperation Program Phase II (AADCP II).</w:t>
      </w:r>
    </w:p>
    <w:p w:rsidR="00AD7B23" w:rsidRPr="00662B29" w:rsidRDefault="00AD7B23" w:rsidP="00AD7B23">
      <w:pPr>
        <w:pStyle w:val="AcknowledgementsImprint"/>
        <w:rPr>
          <w:lang w:val="en-AU"/>
        </w:rPr>
      </w:pPr>
      <w:r w:rsidRPr="00662B29">
        <w:rPr>
          <w:lang w:val="en-AU"/>
        </w:rPr>
        <w:t xml:space="preserve">Copyright: Association of Southeast Asian Nations (ASEAN) </w:t>
      </w:r>
      <w:r w:rsidR="006C126D" w:rsidRPr="00662B29">
        <w:rPr>
          <w:lang w:val="en-AU"/>
        </w:rPr>
        <w:t>2015</w:t>
      </w:r>
      <w:r w:rsidRPr="00662B29">
        <w:rPr>
          <w:lang w:val="en-AU"/>
        </w:rPr>
        <w:t xml:space="preserve">. </w:t>
      </w:r>
    </w:p>
    <w:p w:rsidR="00AD7B23" w:rsidRPr="00662B29" w:rsidRDefault="00AD7B23" w:rsidP="00AD7B23">
      <w:pPr>
        <w:pStyle w:val="AcknowledgementsImprint"/>
        <w:rPr>
          <w:lang w:val="en-AU"/>
        </w:rPr>
      </w:pPr>
      <w:r w:rsidRPr="00662B29">
        <w:rPr>
          <w:lang w:val="en-AU"/>
        </w:rPr>
        <w:t>All rights reserved.</w:t>
      </w:r>
    </w:p>
    <w:p w:rsidR="00AD7B23" w:rsidRPr="00662B29" w:rsidRDefault="00AD7B23" w:rsidP="00AD7B23">
      <w:pPr>
        <w:pStyle w:val="AcknowledgementsImprintBold"/>
        <w:rPr>
          <w:sz w:val="18"/>
          <w:szCs w:val="18"/>
          <w:lang w:val="en-AU"/>
        </w:rPr>
      </w:pPr>
      <w:r w:rsidRPr="00662B29">
        <w:rPr>
          <w:sz w:val="18"/>
          <w:szCs w:val="18"/>
          <w:lang w:val="en-AU"/>
        </w:rPr>
        <w:t>Disclaimer</w:t>
      </w:r>
    </w:p>
    <w:p w:rsidR="00AD7B23" w:rsidRPr="00662B29" w:rsidRDefault="00AD7B23" w:rsidP="00AD7B23">
      <w:pPr>
        <w:pStyle w:val="AcknowledgementsImprint"/>
        <w:rPr>
          <w:lang w:val="en-AU"/>
        </w:rPr>
      </w:pPr>
      <w:r w:rsidRPr="00662B2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662B29" w:rsidRDefault="00AD7B23" w:rsidP="00AD7B23">
      <w:pPr>
        <w:pStyle w:val="AcknowledgementsImprint"/>
        <w:rPr>
          <w:lang w:val="en-AU"/>
        </w:rPr>
      </w:pPr>
      <w:r w:rsidRPr="00662B2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662B29" w:rsidRDefault="00AD7B23" w:rsidP="00AD7B23">
      <w:pPr>
        <w:pStyle w:val="AcknowledgementsImprint"/>
        <w:rPr>
          <w:lang w:val="en-AU"/>
        </w:rPr>
      </w:pPr>
      <w:r w:rsidRPr="00662B29">
        <w:rPr>
          <w:lang w:val="en-AU"/>
        </w:rPr>
        <w:t xml:space="preserve">Additional images have been sourced from Flickr and SXC and are used under Creative Commons licence:  </w:t>
      </w:r>
      <w:hyperlink r:id="rId24" w:history="1">
        <w:r w:rsidRPr="00662B29">
          <w:rPr>
            <w:rStyle w:val="Hyperlink"/>
            <w:rFonts w:eastAsiaTheme="majorEastAsia"/>
            <w:szCs w:val="18"/>
            <w:lang w:val="en-AU"/>
          </w:rPr>
          <w:t>http://creativecommons.org/licenses/by/2.0/deed.en</w:t>
        </w:r>
      </w:hyperlink>
    </w:p>
    <w:p w:rsidR="00AD7B23" w:rsidRPr="00662B29" w:rsidRDefault="00AD7B23" w:rsidP="00AD7B23">
      <w:pPr>
        <w:pStyle w:val="AcknowledgementsImprint"/>
        <w:rPr>
          <w:lang w:val="en-AU"/>
        </w:rPr>
      </w:pPr>
    </w:p>
    <w:p w:rsidR="00AD7B23" w:rsidRPr="00662B29" w:rsidRDefault="00AD7B23" w:rsidP="00AD7B23">
      <w:pPr>
        <w:pStyle w:val="AcknowledgementsImprint"/>
        <w:rPr>
          <w:lang w:val="en-AU"/>
        </w:rPr>
      </w:pPr>
      <w:r w:rsidRPr="00662B29">
        <w:rPr>
          <w:lang w:val="en-AU"/>
        </w:rPr>
        <w:t xml:space="preserve">File name: </w:t>
      </w:r>
      <w:fldSimple w:instr=" FILENAME   \* MERGEFORMAT ">
        <w:r w:rsidR="001205F2" w:rsidRPr="001205F2">
          <w:rPr>
            <w:noProof/>
            <w:lang w:val="en-AU"/>
          </w:rPr>
          <w:t>TM_Dev and manage biz strategies_290415</w:t>
        </w:r>
      </w:fldSimple>
    </w:p>
    <w:p w:rsidR="00BD2681" w:rsidRPr="00662B29" w:rsidRDefault="00BD2681" w:rsidP="002D13CA">
      <w:pPr>
        <w:pStyle w:val="AcknowledgementsImprint"/>
        <w:rPr>
          <w:lang w:val="en-AU"/>
        </w:rPr>
      </w:pPr>
    </w:p>
    <w:p w:rsidR="00BD2681" w:rsidRPr="00662B29" w:rsidRDefault="00BD2681" w:rsidP="002D13CA">
      <w:pPr>
        <w:pStyle w:val="AcknowledgementsImprint"/>
        <w:rPr>
          <w:lang w:val="en-AU"/>
        </w:rPr>
        <w:sectPr w:rsidR="00BD2681" w:rsidRPr="00662B29" w:rsidSect="00A77F3F">
          <w:headerReference w:type="even" r:id="rId25"/>
          <w:headerReference w:type="default" r:id="rId26"/>
          <w:footerReference w:type="even" r:id="rId27"/>
          <w:footerReference w:type="default" r:id="rId28"/>
          <w:pgSz w:w="11906" w:h="16838"/>
          <w:pgMar w:top="1440" w:right="1440" w:bottom="1440" w:left="1440" w:header="708" w:footer="708" w:gutter="0"/>
          <w:cols w:space="708"/>
          <w:docGrid w:linePitch="360"/>
        </w:sectPr>
      </w:pPr>
    </w:p>
    <w:p w:rsidR="00D5589C" w:rsidRPr="00662B29" w:rsidRDefault="00B61922" w:rsidP="00D5589C">
      <w:pPr>
        <w:pStyle w:val="BodyCopy"/>
        <w:rPr>
          <w:noProof w:val="0"/>
          <w:szCs w:val="24"/>
        </w:rPr>
      </w:pPr>
      <w:r>
        <w:rPr>
          <w:szCs w:val="24"/>
          <w:lang w:val="en-US" w:eastAsia="en-US"/>
        </w:rPr>
        <w:lastRenderedPageBreak/>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459"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460" name="Picture 3" descr="420px-Seal_of_ASEAN.svg.png"/>
                          <pic:cNvPicPr>
                            <a:picLocks noChangeAspect="1"/>
                          </pic:cNvPicPr>
                        </pic:nvPicPr>
                        <pic:blipFill>
                          <a:blip r:embed="rId16" cstate="print"/>
                          <a:stretch>
                            <a:fillRect/>
                          </a:stretch>
                        </pic:blipFill>
                        <pic:spPr>
                          <a:xfrm>
                            <a:off x="932688" y="18288"/>
                            <a:ext cx="457200" cy="463296"/>
                          </a:xfrm>
                          <a:prstGeom prst="rect">
                            <a:avLst/>
                          </a:prstGeom>
                        </pic:spPr>
                      </pic:pic>
                      <pic:pic xmlns:pic="http://schemas.openxmlformats.org/drawingml/2006/picture">
                        <pic:nvPicPr>
                          <pic:cNvPr id="461" name="Picture 7" descr="Colour_Logo-lockup.png"/>
                          <pic:cNvPicPr>
                            <a:picLocks noChangeAspect="1"/>
                          </pic:cNvPicPr>
                        </pic:nvPicPr>
                        <pic:blipFill>
                          <a:blip r:embed="rId17" cstate="print"/>
                          <a:stretch>
                            <a:fillRect/>
                          </a:stretch>
                        </pic:blipFill>
                        <pic:spPr>
                          <a:xfrm>
                            <a:off x="1347216" y="0"/>
                            <a:ext cx="1670304" cy="542544"/>
                          </a:xfrm>
                          <a:prstGeom prst="rect">
                            <a:avLst/>
                          </a:prstGeom>
                        </pic:spPr>
                      </pic:pic>
                      <pic:pic xmlns:pic="http://schemas.openxmlformats.org/drawingml/2006/picture">
                        <pic:nvPicPr>
                          <pic:cNvPr id="462" name="Picture 1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B5B6D1A"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XL7nAAAAA3AAAAA8AAABkcnMvZG93bnJldi54bWxET8uKwjAU3Q/4D+EK7sakIiIdowyioqvx&#10;9QGX5k5bp7kpSdTq108WgsvDec8WnW3EjXyoHWvIhgoEceFMzaWG82n9OQURIrLBxjFpeFCAxbz3&#10;McPcuDsf6HaMpUghHHLUUMXY5lKGoiKLYeha4sT9Om8xJuhLaTzeU7ht5EipibRYc2qosKVlRcXf&#10;8Wo17C+bYtXWKsv2P/6qHvK0a54XrQf97vsLRKQuvsUv99ZoGE/S/HQmHQE5/w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pcvucAAAADcAAAADwAAAAAAAAAAAAAAAACfAgAA&#10;ZHJzL2Rvd25yZXYueG1sUEsFBgAAAAAEAAQA9wAAAIwDAAAAAA==&#10;">
                  <v:imagedata r:id="rId19"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aXtzEAAAA3AAAAA8AAABkcnMvZG93bnJldi54bWxEj0+LwjAUxO+C3yG8hb1pWhGRrlHKglD3&#10;tP6FvT2bZ1tsXkoTa/32G0HwOMzMb5jFqje16Kh1lWUF8TgCQZxbXXGh4LBfj+YgnEfWWFsmBQ9y&#10;sFoOBwtMtL3zlrqdL0SAsEtQQel9k0jp8pIMurFtiIN3sa1BH2RbSN3iPcBNLSdRNJMGKw4LJTb0&#10;XVJ+3d2Mguz3+JPlcTo5H/aPbjo//V3SaqPU50effoHw1Pt3+NXOtILpLIbnmXAE5PI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WaXtzEAAAA3AAAAA8AAAAAAAAAAAAAAAAA&#10;nwIAAGRycy9kb3ducmV2LnhtbFBLBQYAAAAABAAEAPcAAACQAwAAAAA=&#10;">
                  <v:imagedata r:id="rId20"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7qnFAAAA3AAAAA8AAABkcnMvZG93bnJldi54bWxEj0Frg0AUhO+F/oflFXpr1kqQYrKRIi3k&#10;Umisl9ye7quaum/F3aj999lAIMdhZr5httliejHR6DrLCl5XEQji2uqOGwXlz+fLGwjnkTX2lknB&#10;PznIdo8PW0y1nflAU+EbESDsUlTQej+kUrq6JYNuZQfi4P3a0aAPcmykHnEOcNPLOIoSabDjsNDi&#10;QHlL9V9xNgqaQ3XKq/VHrZfkVMTT9/ErLwelnp+W9w0IT4u/h2/tvVawTmK4nglHQO4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n/+6pxQAAANwAAAAPAAAAAAAAAAAAAAAA&#10;AJ8CAABkcnMvZG93bnJldi54bWxQSwUGAAAAAAQABAD3AAAAkQMAAAAA&#10;">
                  <v:imagedata r:id="rId21" o:title=""/>
                  <v:path arrowok="t"/>
                </v:shape>
                <w10:wrap type="square"/>
              </v:group>
            </w:pict>
          </mc:Fallback>
        </mc:AlternateContent>
      </w:r>
    </w:p>
    <w:p w:rsidR="00D5589C" w:rsidRPr="00662B29" w:rsidRDefault="00D5589C">
      <w:pPr>
        <w:rPr>
          <w:rFonts w:ascii="Helvetica" w:hAnsi="Helvetica"/>
          <w:szCs w:val="24"/>
        </w:rPr>
      </w:pPr>
    </w:p>
    <w:p w:rsidR="00D5589C" w:rsidRPr="00662B29" w:rsidRDefault="00D5589C">
      <w:pPr>
        <w:rPr>
          <w:rFonts w:ascii="Helvetica" w:hAnsi="Helvetica"/>
          <w:szCs w:val="24"/>
        </w:rPr>
      </w:pPr>
    </w:p>
    <w:p w:rsidR="00D5589C" w:rsidRPr="00662B29" w:rsidRDefault="00D5589C" w:rsidP="003C7CC6">
      <w:pPr>
        <w:pStyle w:val="TableofContents"/>
      </w:pPr>
      <w:r w:rsidRPr="00662B29">
        <w:t>Table of contents</w:t>
      </w:r>
    </w:p>
    <w:p w:rsidR="001205F2" w:rsidRDefault="00DB078F">
      <w:pPr>
        <w:pStyle w:val="TOC1"/>
        <w:tabs>
          <w:tab w:val="right" w:leader="dot" w:pos="9016"/>
        </w:tabs>
        <w:rPr>
          <w:rFonts w:asciiTheme="minorHAnsi" w:hAnsiTheme="minorHAnsi"/>
          <w:noProof/>
        </w:rPr>
      </w:pPr>
      <w:r w:rsidRPr="00662B29">
        <w:rPr>
          <w:szCs w:val="24"/>
        </w:rPr>
        <w:fldChar w:fldCharType="begin"/>
      </w:r>
      <w:r w:rsidR="003C7CC6" w:rsidRPr="00662B29">
        <w:rPr>
          <w:szCs w:val="24"/>
        </w:rPr>
        <w:instrText xml:space="preserve"> TOC \h \z \t "Heading 1,1" </w:instrText>
      </w:r>
      <w:r w:rsidRPr="00662B29">
        <w:rPr>
          <w:szCs w:val="24"/>
        </w:rPr>
        <w:fldChar w:fldCharType="separate"/>
      </w:r>
      <w:hyperlink w:anchor="_Toc418073775" w:history="1">
        <w:r w:rsidR="001205F2" w:rsidRPr="00FD5B45">
          <w:rPr>
            <w:rStyle w:val="Hyperlink"/>
            <w:noProof/>
          </w:rPr>
          <w:t>Introduction to trainee manual</w:t>
        </w:r>
        <w:r w:rsidR="001205F2">
          <w:rPr>
            <w:noProof/>
            <w:webHidden/>
          </w:rPr>
          <w:tab/>
        </w:r>
        <w:r w:rsidR="001205F2">
          <w:rPr>
            <w:noProof/>
            <w:webHidden/>
          </w:rPr>
          <w:fldChar w:fldCharType="begin"/>
        </w:r>
        <w:r w:rsidR="001205F2">
          <w:rPr>
            <w:noProof/>
            <w:webHidden/>
          </w:rPr>
          <w:instrText xml:space="preserve"> PAGEREF _Toc418073775 \h </w:instrText>
        </w:r>
        <w:r w:rsidR="001205F2">
          <w:rPr>
            <w:noProof/>
            <w:webHidden/>
          </w:rPr>
        </w:r>
        <w:r w:rsidR="001205F2">
          <w:rPr>
            <w:noProof/>
            <w:webHidden/>
          </w:rPr>
          <w:fldChar w:fldCharType="separate"/>
        </w:r>
        <w:r w:rsidR="001205F2">
          <w:rPr>
            <w:noProof/>
            <w:webHidden/>
          </w:rPr>
          <w:t>1</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76" w:history="1">
        <w:r w:rsidR="001205F2" w:rsidRPr="00FD5B45">
          <w:rPr>
            <w:rStyle w:val="Hyperlink"/>
            <w:noProof/>
          </w:rPr>
          <w:t>Unit descriptor</w:t>
        </w:r>
        <w:r w:rsidR="001205F2">
          <w:rPr>
            <w:noProof/>
            <w:webHidden/>
          </w:rPr>
          <w:tab/>
        </w:r>
        <w:r w:rsidR="001205F2">
          <w:rPr>
            <w:noProof/>
            <w:webHidden/>
          </w:rPr>
          <w:fldChar w:fldCharType="begin"/>
        </w:r>
        <w:r w:rsidR="001205F2">
          <w:rPr>
            <w:noProof/>
            <w:webHidden/>
          </w:rPr>
          <w:instrText xml:space="preserve"> PAGEREF _Toc418073776 \h </w:instrText>
        </w:r>
        <w:r w:rsidR="001205F2">
          <w:rPr>
            <w:noProof/>
            <w:webHidden/>
          </w:rPr>
        </w:r>
        <w:r w:rsidR="001205F2">
          <w:rPr>
            <w:noProof/>
            <w:webHidden/>
          </w:rPr>
          <w:fldChar w:fldCharType="separate"/>
        </w:r>
        <w:r w:rsidR="001205F2">
          <w:rPr>
            <w:noProof/>
            <w:webHidden/>
          </w:rPr>
          <w:t>3</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77" w:history="1">
        <w:r w:rsidR="001205F2" w:rsidRPr="00FD5B45">
          <w:rPr>
            <w:rStyle w:val="Hyperlink"/>
            <w:noProof/>
          </w:rPr>
          <w:t>Assessment matrix</w:t>
        </w:r>
        <w:r w:rsidR="001205F2">
          <w:rPr>
            <w:noProof/>
            <w:webHidden/>
          </w:rPr>
          <w:tab/>
        </w:r>
        <w:r w:rsidR="001205F2">
          <w:rPr>
            <w:noProof/>
            <w:webHidden/>
          </w:rPr>
          <w:fldChar w:fldCharType="begin"/>
        </w:r>
        <w:r w:rsidR="001205F2">
          <w:rPr>
            <w:noProof/>
            <w:webHidden/>
          </w:rPr>
          <w:instrText xml:space="preserve"> PAGEREF _Toc418073777 \h </w:instrText>
        </w:r>
        <w:r w:rsidR="001205F2">
          <w:rPr>
            <w:noProof/>
            <w:webHidden/>
          </w:rPr>
        </w:r>
        <w:r w:rsidR="001205F2">
          <w:rPr>
            <w:noProof/>
            <w:webHidden/>
          </w:rPr>
          <w:fldChar w:fldCharType="separate"/>
        </w:r>
        <w:r w:rsidR="001205F2">
          <w:rPr>
            <w:noProof/>
            <w:webHidden/>
          </w:rPr>
          <w:t>5</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78" w:history="1">
        <w:r w:rsidR="001205F2" w:rsidRPr="00FD5B45">
          <w:rPr>
            <w:rStyle w:val="Hyperlink"/>
            <w:noProof/>
          </w:rPr>
          <w:t>Glossary</w:t>
        </w:r>
        <w:r w:rsidR="001205F2">
          <w:rPr>
            <w:noProof/>
            <w:webHidden/>
          </w:rPr>
          <w:tab/>
        </w:r>
        <w:r w:rsidR="001205F2">
          <w:rPr>
            <w:noProof/>
            <w:webHidden/>
          </w:rPr>
          <w:fldChar w:fldCharType="begin"/>
        </w:r>
        <w:r w:rsidR="001205F2">
          <w:rPr>
            <w:noProof/>
            <w:webHidden/>
          </w:rPr>
          <w:instrText xml:space="preserve"> PAGEREF _Toc418073778 \h </w:instrText>
        </w:r>
        <w:r w:rsidR="001205F2">
          <w:rPr>
            <w:noProof/>
            <w:webHidden/>
          </w:rPr>
        </w:r>
        <w:r w:rsidR="001205F2">
          <w:rPr>
            <w:noProof/>
            <w:webHidden/>
          </w:rPr>
          <w:fldChar w:fldCharType="separate"/>
        </w:r>
        <w:r w:rsidR="001205F2">
          <w:rPr>
            <w:noProof/>
            <w:webHidden/>
          </w:rPr>
          <w:t>7</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79" w:history="1">
        <w:r w:rsidR="001205F2" w:rsidRPr="00FD5B45">
          <w:rPr>
            <w:rStyle w:val="Hyperlink"/>
            <w:noProof/>
          </w:rPr>
          <w:t>Element 1:  Identify the internal business environment</w:t>
        </w:r>
        <w:r w:rsidR="001205F2">
          <w:rPr>
            <w:noProof/>
            <w:webHidden/>
          </w:rPr>
          <w:tab/>
        </w:r>
        <w:r w:rsidR="001205F2">
          <w:rPr>
            <w:noProof/>
            <w:webHidden/>
          </w:rPr>
          <w:fldChar w:fldCharType="begin"/>
        </w:r>
        <w:r w:rsidR="001205F2">
          <w:rPr>
            <w:noProof/>
            <w:webHidden/>
          </w:rPr>
          <w:instrText xml:space="preserve"> PAGEREF _Toc418073779 \h </w:instrText>
        </w:r>
        <w:r w:rsidR="001205F2">
          <w:rPr>
            <w:noProof/>
            <w:webHidden/>
          </w:rPr>
        </w:r>
        <w:r w:rsidR="001205F2">
          <w:rPr>
            <w:noProof/>
            <w:webHidden/>
          </w:rPr>
          <w:fldChar w:fldCharType="separate"/>
        </w:r>
        <w:r w:rsidR="001205F2">
          <w:rPr>
            <w:noProof/>
            <w:webHidden/>
          </w:rPr>
          <w:t>11</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80" w:history="1">
        <w:r w:rsidR="001205F2" w:rsidRPr="00FD5B45">
          <w:rPr>
            <w:rStyle w:val="Hyperlink"/>
            <w:noProof/>
          </w:rPr>
          <w:t>Element 2:  Identify the external business environment</w:t>
        </w:r>
        <w:r w:rsidR="001205F2">
          <w:rPr>
            <w:noProof/>
            <w:webHidden/>
          </w:rPr>
          <w:tab/>
        </w:r>
        <w:r w:rsidR="001205F2">
          <w:rPr>
            <w:noProof/>
            <w:webHidden/>
          </w:rPr>
          <w:fldChar w:fldCharType="begin"/>
        </w:r>
        <w:r w:rsidR="001205F2">
          <w:rPr>
            <w:noProof/>
            <w:webHidden/>
          </w:rPr>
          <w:instrText xml:space="preserve"> PAGEREF _Toc418073780 \h </w:instrText>
        </w:r>
        <w:r w:rsidR="001205F2">
          <w:rPr>
            <w:noProof/>
            <w:webHidden/>
          </w:rPr>
        </w:r>
        <w:r w:rsidR="001205F2">
          <w:rPr>
            <w:noProof/>
            <w:webHidden/>
          </w:rPr>
          <w:fldChar w:fldCharType="separate"/>
        </w:r>
        <w:r w:rsidR="001205F2">
          <w:rPr>
            <w:noProof/>
            <w:webHidden/>
          </w:rPr>
          <w:t>53</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81" w:history="1">
        <w:r w:rsidR="001205F2" w:rsidRPr="00FD5B45">
          <w:rPr>
            <w:rStyle w:val="Hyperlink"/>
            <w:noProof/>
          </w:rPr>
          <w:t>Element 3:  Define and implement business strategies</w:t>
        </w:r>
        <w:r w:rsidR="001205F2">
          <w:rPr>
            <w:noProof/>
            <w:webHidden/>
          </w:rPr>
          <w:tab/>
        </w:r>
        <w:r w:rsidR="001205F2">
          <w:rPr>
            <w:noProof/>
            <w:webHidden/>
          </w:rPr>
          <w:fldChar w:fldCharType="begin"/>
        </w:r>
        <w:r w:rsidR="001205F2">
          <w:rPr>
            <w:noProof/>
            <w:webHidden/>
          </w:rPr>
          <w:instrText xml:space="preserve"> PAGEREF _Toc418073781 \h </w:instrText>
        </w:r>
        <w:r w:rsidR="001205F2">
          <w:rPr>
            <w:noProof/>
            <w:webHidden/>
          </w:rPr>
        </w:r>
        <w:r w:rsidR="001205F2">
          <w:rPr>
            <w:noProof/>
            <w:webHidden/>
          </w:rPr>
          <w:fldChar w:fldCharType="separate"/>
        </w:r>
        <w:r w:rsidR="001205F2">
          <w:rPr>
            <w:noProof/>
            <w:webHidden/>
          </w:rPr>
          <w:t>83</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82" w:history="1">
        <w:r w:rsidR="001205F2" w:rsidRPr="00FD5B45">
          <w:rPr>
            <w:rStyle w:val="Hyperlink"/>
            <w:noProof/>
          </w:rPr>
          <w:t>Element 4:  Review the effectiveness of business strategies</w:t>
        </w:r>
        <w:r w:rsidR="001205F2">
          <w:rPr>
            <w:noProof/>
            <w:webHidden/>
          </w:rPr>
          <w:tab/>
        </w:r>
        <w:r w:rsidR="001205F2">
          <w:rPr>
            <w:noProof/>
            <w:webHidden/>
          </w:rPr>
          <w:fldChar w:fldCharType="begin"/>
        </w:r>
        <w:r w:rsidR="001205F2">
          <w:rPr>
            <w:noProof/>
            <w:webHidden/>
          </w:rPr>
          <w:instrText xml:space="preserve"> PAGEREF _Toc418073782 \h </w:instrText>
        </w:r>
        <w:r w:rsidR="001205F2">
          <w:rPr>
            <w:noProof/>
            <w:webHidden/>
          </w:rPr>
        </w:r>
        <w:r w:rsidR="001205F2">
          <w:rPr>
            <w:noProof/>
            <w:webHidden/>
          </w:rPr>
          <w:fldChar w:fldCharType="separate"/>
        </w:r>
        <w:r w:rsidR="001205F2">
          <w:rPr>
            <w:noProof/>
            <w:webHidden/>
          </w:rPr>
          <w:t>105</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83" w:history="1">
        <w:r w:rsidR="001205F2" w:rsidRPr="00FD5B45">
          <w:rPr>
            <w:rStyle w:val="Hyperlink"/>
            <w:noProof/>
          </w:rPr>
          <w:t>Element 5:  Manage risk associated with business strategies</w:t>
        </w:r>
        <w:r w:rsidR="001205F2">
          <w:rPr>
            <w:noProof/>
            <w:webHidden/>
          </w:rPr>
          <w:tab/>
        </w:r>
        <w:r w:rsidR="001205F2">
          <w:rPr>
            <w:noProof/>
            <w:webHidden/>
          </w:rPr>
          <w:fldChar w:fldCharType="begin"/>
        </w:r>
        <w:r w:rsidR="001205F2">
          <w:rPr>
            <w:noProof/>
            <w:webHidden/>
          </w:rPr>
          <w:instrText xml:space="preserve"> PAGEREF _Toc418073783 \h </w:instrText>
        </w:r>
        <w:r w:rsidR="001205F2">
          <w:rPr>
            <w:noProof/>
            <w:webHidden/>
          </w:rPr>
        </w:r>
        <w:r w:rsidR="001205F2">
          <w:rPr>
            <w:noProof/>
            <w:webHidden/>
          </w:rPr>
          <w:fldChar w:fldCharType="separate"/>
        </w:r>
        <w:r w:rsidR="001205F2">
          <w:rPr>
            <w:noProof/>
            <w:webHidden/>
          </w:rPr>
          <w:t>123</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84" w:history="1">
        <w:r w:rsidR="001205F2" w:rsidRPr="00FD5B45">
          <w:rPr>
            <w:rStyle w:val="Hyperlink"/>
            <w:noProof/>
          </w:rPr>
          <w:t>Presentation of written work</w:t>
        </w:r>
        <w:r w:rsidR="001205F2">
          <w:rPr>
            <w:noProof/>
            <w:webHidden/>
          </w:rPr>
          <w:tab/>
        </w:r>
        <w:r w:rsidR="001205F2">
          <w:rPr>
            <w:noProof/>
            <w:webHidden/>
          </w:rPr>
          <w:fldChar w:fldCharType="begin"/>
        </w:r>
        <w:r w:rsidR="001205F2">
          <w:rPr>
            <w:noProof/>
            <w:webHidden/>
          </w:rPr>
          <w:instrText xml:space="preserve"> PAGEREF _Toc418073784 \h </w:instrText>
        </w:r>
        <w:r w:rsidR="001205F2">
          <w:rPr>
            <w:noProof/>
            <w:webHidden/>
          </w:rPr>
        </w:r>
        <w:r w:rsidR="001205F2">
          <w:rPr>
            <w:noProof/>
            <w:webHidden/>
          </w:rPr>
          <w:fldChar w:fldCharType="separate"/>
        </w:r>
        <w:r w:rsidR="001205F2">
          <w:rPr>
            <w:noProof/>
            <w:webHidden/>
          </w:rPr>
          <w:t>167</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85" w:history="1">
        <w:r w:rsidR="001205F2" w:rsidRPr="00FD5B45">
          <w:rPr>
            <w:rStyle w:val="Hyperlink"/>
            <w:noProof/>
          </w:rPr>
          <w:t>Recommended reading</w:t>
        </w:r>
        <w:r w:rsidR="001205F2">
          <w:rPr>
            <w:noProof/>
            <w:webHidden/>
          </w:rPr>
          <w:tab/>
        </w:r>
        <w:r w:rsidR="001205F2">
          <w:rPr>
            <w:noProof/>
            <w:webHidden/>
          </w:rPr>
          <w:fldChar w:fldCharType="begin"/>
        </w:r>
        <w:r w:rsidR="001205F2">
          <w:rPr>
            <w:noProof/>
            <w:webHidden/>
          </w:rPr>
          <w:instrText xml:space="preserve"> PAGEREF _Toc418073785 \h </w:instrText>
        </w:r>
        <w:r w:rsidR="001205F2">
          <w:rPr>
            <w:noProof/>
            <w:webHidden/>
          </w:rPr>
        </w:r>
        <w:r w:rsidR="001205F2">
          <w:rPr>
            <w:noProof/>
            <w:webHidden/>
          </w:rPr>
          <w:fldChar w:fldCharType="separate"/>
        </w:r>
        <w:r w:rsidR="001205F2">
          <w:rPr>
            <w:noProof/>
            <w:webHidden/>
          </w:rPr>
          <w:t>169</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86" w:history="1">
        <w:r w:rsidR="001205F2" w:rsidRPr="00FD5B45">
          <w:rPr>
            <w:rStyle w:val="Hyperlink"/>
            <w:noProof/>
          </w:rPr>
          <w:t>Trainee evaluation sheet</w:t>
        </w:r>
        <w:r w:rsidR="001205F2">
          <w:rPr>
            <w:noProof/>
            <w:webHidden/>
          </w:rPr>
          <w:tab/>
        </w:r>
        <w:r w:rsidR="001205F2">
          <w:rPr>
            <w:noProof/>
            <w:webHidden/>
          </w:rPr>
          <w:fldChar w:fldCharType="begin"/>
        </w:r>
        <w:r w:rsidR="001205F2">
          <w:rPr>
            <w:noProof/>
            <w:webHidden/>
          </w:rPr>
          <w:instrText xml:space="preserve"> PAGEREF _Toc418073786 \h </w:instrText>
        </w:r>
        <w:r w:rsidR="001205F2">
          <w:rPr>
            <w:noProof/>
            <w:webHidden/>
          </w:rPr>
        </w:r>
        <w:r w:rsidR="001205F2">
          <w:rPr>
            <w:noProof/>
            <w:webHidden/>
          </w:rPr>
          <w:fldChar w:fldCharType="separate"/>
        </w:r>
        <w:r w:rsidR="001205F2">
          <w:rPr>
            <w:noProof/>
            <w:webHidden/>
          </w:rPr>
          <w:t>171</w:t>
        </w:r>
        <w:r w:rsidR="001205F2">
          <w:rPr>
            <w:noProof/>
            <w:webHidden/>
          </w:rPr>
          <w:fldChar w:fldCharType="end"/>
        </w:r>
      </w:hyperlink>
    </w:p>
    <w:p w:rsidR="001205F2" w:rsidRDefault="008F2B9A">
      <w:pPr>
        <w:pStyle w:val="TOC1"/>
        <w:tabs>
          <w:tab w:val="right" w:leader="dot" w:pos="9016"/>
        </w:tabs>
        <w:rPr>
          <w:rFonts w:asciiTheme="minorHAnsi" w:hAnsiTheme="minorHAnsi"/>
          <w:noProof/>
        </w:rPr>
      </w:pPr>
      <w:hyperlink w:anchor="_Toc418073787" w:history="1">
        <w:r w:rsidR="001205F2" w:rsidRPr="00FD5B45">
          <w:rPr>
            <w:rStyle w:val="Hyperlink"/>
            <w:noProof/>
          </w:rPr>
          <w:t>Trainee self-assessment checklist</w:t>
        </w:r>
        <w:r w:rsidR="001205F2">
          <w:rPr>
            <w:noProof/>
            <w:webHidden/>
          </w:rPr>
          <w:tab/>
        </w:r>
        <w:r w:rsidR="001205F2">
          <w:rPr>
            <w:noProof/>
            <w:webHidden/>
          </w:rPr>
          <w:fldChar w:fldCharType="begin"/>
        </w:r>
        <w:r w:rsidR="001205F2">
          <w:rPr>
            <w:noProof/>
            <w:webHidden/>
          </w:rPr>
          <w:instrText xml:space="preserve"> PAGEREF _Toc418073787 \h </w:instrText>
        </w:r>
        <w:r w:rsidR="001205F2">
          <w:rPr>
            <w:noProof/>
            <w:webHidden/>
          </w:rPr>
        </w:r>
        <w:r w:rsidR="001205F2">
          <w:rPr>
            <w:noProof/>
            <w:webHidden/>
          </w:rPr>
          <w:fldChar w:fldCharType="separate"/>
        </w:r>
        <w:r w:rsidR="001205F2">
          <w:rPr>
            <w:noProof/>
            <w:webHidden/>
          </w:rPr>
          <w:t>173</w:t>
        </w:r>
        <w:r w:rsidR="001205F2">
          <w:rPr>
            <w:noProof/>
            <w:webHidden/>
          </w:rPr>
          <w:fldChar w:fldCharType="end"/>
        </w:r>
      </w:hyperlink>
    </w:p>
    <w:p w:rsidR="00D5589C" w:rsidRPr="00662B29" w:rsidRDefault="00DB078F">
      <w:pPr>
        <w:rPr>
          <w:rFonts w:ascii="Helvetica" w:eastAsia="Calibri" w:hAnsi="Helvetica" w:cs="Calibri"/>
          <w:szCs w:val="24"/>
          <w:lang w:eastAsia="ar-SA"/>
        </w:rPr>
      </w:pPr>
      <w:r w:rsidRPr="00662B29">
        <w:rPr>
          <w:rFonts w:ascii="Helvetica" w:hAnsi="Helvetica"/>
          <w:szCs w:val="24"/>
        </w:rPr>
        <w:fldChar w:fldCharType="end"/>
      </w:r>
      <w:r w:rsidR="00D5589C" w:rsidRPr="00662B29">
        <w:rPr>
          <w:rFonts w:ascii="Helvetica" w:hAnsi="Helvetica"/>
          <w:szCs w:val="24"/>
        </w:rPr>
        <w:br w:type="page"/>
      </w:r>
    </w:p>
    <w:p w:rsidR="00D5589C" w:rsidRPr="00662B29" w:rsidRDefault="00D5589C" w:rsidP="00BD2681">
      <w:pPr>
        <w:pStyle w:val="BodyCopy"/>
        <w:rPr>
          <w:noProof w:val="0"/>
          <w:szCs w:val="24"/>
        </w:rPr>
      </w:pPr>
    </w:p>
    <w:p w:rsidR="00D5589C" w:rsidRPr="00662B29" w:rsidRDefault="00D5589C" w:rsidP="00BD2681">
      <w:pPr>
        <w:pStyle w:val="BodyCopy"/>
        <w:rPr>
          <w:noProof w:val="0"/>
          <w:szCs w:val="24"/>
        </w:rPr>
        <w:sectPr w:rsidR="00D5589C" w:rsidRPr="00662B29" w:rsidSect="00CB546F">
          <w:headerReference w:type="even" r:id="rId29"/>
          <w:headerReference w:type="default" r:id="rId30"/>
          <w:footerReference w:type="even" r:id="rId31"/>
          <w:footerReference w:type="default" r:id="rId32"/>
          <w:pgSz w:w="11906" w:h="16838" w:code="9"/>
          <w:pgMar w:top="1440" w:right="1440" w:bottom="1440" w:left="1440" w:header="709" w:footer="468" w:gutter="0"/>
          <w:cols w:space="708"/>
          <w:docGrid w:linePitch="360"/>
        </w:sectPr>
      </w:pPr>
    </w:p>
    <w:p w:rsidR="00E83E16" w:rsidRPr="00662B29" w:rsidRDefault="00E83E16" w:rsidP="00E83E16">
      <w:pPr>
        <w:pStyle w:val="Heading1"/>
      </w:pPr>
      <w:bookmarkStart w:id="4" w:name="_Toc334515496"/>
      <w:bookmarkStart w:id="5" w:name="_Toc337029813"/>
      <w:bookmarkStart w:id="6" w:name="_Toc370805486"/>
      <w:bookmarkStart w:id="7" w:name="_Toc418073775"/>
      <w:r w:rsidRPr="00662B29">
        <w:t>Introduction to trainee manual</w:t>
      </w:r>
      <w:bookmarkEnd w:id="4"/>
      <w:bookmarkEnd w:id="5"/>
      <w:bookmarkEnd w:id="6"/>
      <w:bookmarkEnd w:id="7"/>
    </w:p>
    <w:p w:rsidR="00E83E16" w:rsidRPr="00662B29" w:rsidRDefault="00E83E16" w:rsidP="00E83E16">
      <w:pPr>
        <w:pStyle w:val="Heading3"/>
      </w:pPr>
      <w:r w:rsidRPr="00662B29">
        <w:t>To the Trainee</w:t>
      </w:r>
    </w:p>
    <w:p w:rsidR="00E83E16" w:rsidRPr="00662B29" w:rsidRDefault="00E83E16" w:rsidP="00E83E16">
      <w:pPr>
        <w:pStyle w:val="BodyCopy"/>
        <w:rPr>
          <w:noProof w:val="0"/>
        </w:rPr>
      </w:pPr>
      <w:r w:rsidRPr="00662B29">
        <w:rPr>
          <w:noProof w:val="0"/>
        </w:rPr>
        <w:t>Congratulations on joining this course. This Trainee Manual is one part of a ‘toolbox’ which is a resource provided to trainees, trainers and assessors to help you become competent in various areas of your work.</w:t>
      </w:r>
    </w:p>
    <w:p w:rsidR="00E83E16" w:rsidRPr="00662B29" w:rsidRDefault="00E83E16" w:rsidP="00E83E16">
      <w:pPr>
        <w:pStyle w:val="BodyCopy"/>
        <w:rPr>
          <w:noProof w:val="0"/>
        </w:rPr>
      </w:pPr>
      <w:r w:rsidRPr="00662B29">
        <w:rPr>
          <w:noProof w:val="0"/>
        </w:rPr>
        <w:t>The ‘toolbox’ consists of three elements:</w:t>
      </w:r>
    </w:p>
    <w:p w:rsidR="00E83E16" w:rsidRPr="00662B29" w:rsidRDefault="00E83E16" w:rsidP="00E83E16">
      <w:pPr>
        <w:pStyle w:val="Bullet1"/>
      </w:pPr>
      <w:r w:rsidRPr="00662B29">
        <w:t>A Trainee Manual for you to read and study at home or in class</w:t>
      </w:r>
    </w:p>
    <w:p w:rsidR="00E83E16" w:rsidRPr="00662B29" w:rsidRDefault="00E83E16" w:rsidP="00E83E16">
      <w:pPr>
        <w:pStyle w:val="Bullet1"/>
      </w:pPr>
      <w:r w:rsidRPr="00662B29">
        <w:t>A Trainer Guide with Power Point slides to help your Trainer explain the content of the training material and provide class activities to help with practice</w:t>
      </w:r>
    </w:p>
    <w:p w:rsidR="00E83E16" w:rsidRPr="00662B29" w:rsidRDefault="00E83E16" w:rsidP="00E83E16">
      <w:pPr>
        <w:pStyle w:val="Bullet1"/>
      </w:pPr>
      <w:r w:rsidRPr="00662B29">
        <w:t>An Assessment Manual which provides your Assessor with oral and written questions and other assessment tasks to establish whether or not you have achieved competency.</w:t>
      </w:r>
    </w:p>
    <w:p w:rsidR="00E83E16" w:rsidRPr="00662B29" w:rsidRDefault="00E83E16" w:rsidP="00E83E16">
      <w:pPr>
        <w:pStyle w:val="BodyCopy"/>
        <w:rPr>
          <w:noProof w:val="0"/>
        </w:rPr>
      </w:pPr>
      <w:r w:rsidRPr="00662B29">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474CDE" w:rsidRPr="00662B29">
        <w:rPr>
          <w:noProof w:val="0"/>
        </w:rPr>
        <w:t>throughout all</w:t>
      </w:r>
      <w:r w:rsidRPr="00662B29">
        <w:rPr>
          <w:noProof w:val="0"/>
        </w:rPr>
        <w:t xml:space="preserve"> the ASEAN member states.</w:t>
      </w:r>
    </w:p>
    <w:p w:rsidR="00E83E16" w:rsidRPr="00662B29" w:rsidRDefault="00E83E16" w:rsidP="00E83E16">
      <w:pPr>
        <w:pStyle w:val="BodyCopy"/>
        <w:rPr>
          <w:noProof w:val="0"/>
        </w:rPr>
      </w:pPr>
      <w:r w:rsidRPr="00662B29">
        <w:rPr>
          <w:noProof w:val="0"/>
        </w:rPr>
        <w:t>What is the CBT and CBA system and why has it been adopted by ASEAN?</w:t>
      </w:r>
    </w:p>
    <w:p w:rsidR="00E83E16" w:rsidRPr="00662B29" w:rsidRDefault="00E83E16" w:rsidP="00E83E16">
      <w:pPr>
        <w:pStyle w:val="BodyCopy"/>
        <w:rPr>
          <w:noProof w:val="0"/>
        </w:rPr>
      </w:pPr>
      <w:r w:rsidRPr="00662B29">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474CDE" w:rsidRPr="00662B29">
        <w:rPr>
          <w:noProof w:val="0"/>
        </w:rPr>
        <w:t>trainees’</w:t>
      </w:r>
      <w:r w:rsidRPr="00662B29">
        <w:rPr>
          <w:noProof w:val="0"/>
        </w:rPr>
        <w:t xml:space="preserve"> chances of obtaining employment.</w:t>
      </w:r>
    </w:p>
    <w:p w:rsidR="00E83E16" w:rsidRPr="00662B29" w:rsidRDefault="00E83E16" w:rsidP="00E83E16">
      <w:pPr>
        <w:pStyle w:val="BodyCopy"/>
        <w:rPr>
          <w:noProof w:val="0"/>
        </w:rPr>
      </w:pPr>
      <w:r w:rsidRPr="00662B2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662B29" w:rsidRDefault="00E83E16" w:rsidP="00E83E16">
      <w:pPr>
        <w:pStyle w:val="BodyCopy"/>
        <w:rPr>
          <w:noProof w:val="0"/>
        </w:rPr>
      </w:pPr>
      <w:r w:rsidRPr="00662B29">
        <w:rPr>
          <w:noProof w:val="0"/>
        </w:rPr>
        <w:t>What is a competency standard?</w:t>
      </w:r>
    </w:p>
    <w:p w:rsidR="00E83E16" w:rsidRPr="00662B29" w:rsidRDefault="00E83E16" w:rsidP="00E83E16">
      <w:pPr>
        <w:pStyle w:val="BodyCopy"/>
        <w:rPr>
          <w:noProof w:val="0"/>
        </w:rPr>
      </w:pPr>
      <w:r w:rsidRPr="00662B29">
        <w:rPr>
          <w:noProof w:val="0"/>
        </w:rPr>
        <w:t>Competency standards are descriptions of the skills and knowledge required to perform a task or activity at the level of a required standard.</w:t>
      </w:r>
    </w:p>
    <w:p w:rsidR="00E83E16" w:rsidRPr="00662B29" w:rsidRDefault="00E83E16" w:rsidP="00E83E16">
      <w:pPr>
        <w:pStyle w:val="BodyCopy"/>
        <w:rPr>
          <w:noProof w:val="0"/>
        </w:rPr>
      </w:pPr>
      <w:r w:rsidRPr="00662B29">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662B29" w:rsidRDefault="00E83E16" w:rsidP="00E83E16">
      <w:pPr>
        <w:pStyle w:val="Bullet1"/>
      </w:pPr>
      <w:r w:rsidRPr="00662B29">
        <w:t>Housekeeping</w:t>
      </w:r>
    </w:p>
    <w:p w:rsidR="00E83E16" w:rsidRPr="00662B29" w:rsidRDefault="00E83E16" w:rsidP="00E83E16">
      <w:pPr>
        <w:pStyle w:val="Bullet1"/>
      </w:pPr>
      <w:r w:rsidRPr="00662B29">
        <w:t>Food Production</w:t>
      </w:r>
    </w:p>
    <w:p w:rsidR="00E83E16" w:rsidRPr="00662B29" w:rsidRDefault="00E83E16" w:rsidP="00E83E16">
      <w:pPr>
        <w:pStyle w:val="Bullet1"/>
      </w:pPr>
      <w:r w:rsidRPr="00662B29">
        <w:t>Food and Beverage Service</w:t>
      </w:r>
    </w:p>
    <w:p w:rsidR="00E83E16" w:rsidRPr="00662B29" w:rsidRDefault="00E83E16" w:rsidP="00E83E16">
      <w:pPr>
        <w:pStyle w:val="Bullet1"/>
      </w:pPr>
      <w:r w:rsidRPr="00662B29">
        <w:t>Front Office</w:t>
      </w:r>
    </w:p>
    <w:p w:rsidR="00E83E16" w:rsidRPr="00662B29" w:rsidRDefault="00E83E16" w:rsidP="00E83E16">
      <w:pPr>
        <w:pStyle w:val="Bullet1"/>
      </w:pPr>
      <w:r w:rsidRPr="00662B29">
        <w:t>Travel Agencies</w:t>
      </w:r>
    </w:p>
    <w:p w:rsidR="00E83E16" w:rsidRPr="00662B29" w:rsidRDefault="00E83E16" w:rsidP="00E83E16">
      <w:pPr>
        <w:pStyle w:val="Bullet1"/>
      </w:pPr>
      <w:r w:rsidRPr="00662B29">
        <w:t>Tour Operations.</w:t>
      </w:r>
    </w:p>
    <w:p w:rsidR="00E83E16" w:rsidRPr="00662B29" w:rsidRDefault="00E83E16" w:rsidP="00E83E16">
      <w:pPr>
        <w:pStyle w:val="BodyCopy"/>
        <w:rPr>
          <w:noProof w:val="0"/>
        </w:rPr>
      </w:pPr>
      <w:r w:rsidRPr="00662B2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662B29" w:rsidRDefault="00E83E16" w:rsidP="00E83E16">
      <w:pPr>
        <w:pStyle w:val="BodyCopy"/>
        <w:rPr>
          <w:noProof w:val="0"/>
        </w:rPr>
      </w:pPr>
      <w:r w:rsidRPr="00662B29">
        <w:rPr>
          <w:noProof w:val="0"/>
        </w:rPr>
        <w:t>There are other components of the competency standard:</w:t>
      </w:r>
    </w:p>
    <w:p w:rsidR="00E83E16" w:rsidRPr="00662B29" w:rsidRDefault="00E83E16" w:rsidP="00E83E16">
      <w:pPr>
        <w:pStyle w:val="Bullet1"/>
      </w:pPr>
      <w:r w:rsidRPr="00662B29">
        <w:rPr>
          <w:i/>
        </w:rPr>
        <w:t xml:space="preserve">Unit Title: </w:t>
      </w:r>
      <w:r w:rsidRPr="00662B29">
        <w:t>statement about what is to be done in the workplace</w:t>
      </w:r>
    </w:p>
    <w:p w:rsidR="00E83E16" w:rsidRPr="00662B29" w:rsidRDefault="00E83E16" w:rsidP="00E83E16">
      <w:pPr>
        <w:pStyle w:val="Bullet1"/>
      </w:pPr>
      <w:r w:rsidRPr="00662B29">
        <w:rPr>
          <w:i/>
        </w:rPr>
        <w:t xml:space="preserve">Unit Number: </w:t>
      </w:r>
      <w:r w:rsidRPr="00662B29">
        <w:t>unique number identifying the particular competency</w:t>
      </w:r>
    </w:p>
    <w:p w:rsidR="00E83E16" w:rsidRPr="00662B29" w:rsidRDefault="00E83E16" w:rsidP="00E83E16">
      <w:pPr>
        <w:pStyle w:val="Bullet1"/>
      </w:pPr>
      <w:r w:rsidRPr="00662B29">
        <w:rPr>
          <w:i/>
        </w:rPr>
        <w:t xml:space="preserve">Nominal hours: </w:t>
      </w:r>
      <w:r w:rsidRPr="00662B2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662B29" w:rsidRDefault="00E83E16" w:rsidP="00E83E16">
      <w:pPr>
        <w:pStyle w:val="BodyCopy"/>
        <w:rPr>
          <w:noProof w:val="0"/>
        </w:rPr>
      </w:pPr>
      <w:r w:rsidRPr="00662B2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662B29" w:rsidRDefault="00E83E16" w:rsidP="00E83E16">
      <w:pPr>
        <w:pStyle w:val="BodyCopy"/>
        <w:rPr>
          <w:noProof w:val="0"/>
        </w:rPr>
      </w:pPr>
      <w:r w:rsidRPr="00662B29">
        <w:rPr>
          <w:noProof w:val="0"/>
        </w:rPr>
        <w:t>Your trainer and/or assessor may use other methods to assess you such as:</w:t>
      </w:r>
    </w:p>
    <w:p w:rsidR="00E83E16" w:rsidRPr="00662B29" w:rsidRDefault="00E83E16" w:rsidP="00E83E16">
      <w:pPr>
        <w:pStyle w:val="Bullet1"/>
      </w:pPr>
      <w:r w:rsidRPr="00662B29">
        <w:t>Journals</w:t>
      </w:r>
    </w:p>
    <w:p w:rsidR="00E83E16" w:rsidRPr="00662B29" w:rsidRDefault="00E83E16" w:rsidP="00E83E16">
      <w:pPr>
        <w:pStyle w:val="Bullet1"/>
      </w:pPr>
      <w:r w:rsidRPr="00662B29">
        <w:t>Oral presentations</w:t>
      </w:r>
    </w:p>
    <w:p w:rsidR="00E83E16" w:rsidRPr="00662B29" w:rsidRDefault="00E83E16" w:rsidP="00E83E16">
      <w:pPr>
        <w:pStyle w:val="Bullet1"/>
      </w:pPr>
      <w:r w:rsidRPr="00662B29">
        <w:t>Role plays</w:t>
      </w:r>
    </w:p>
    <w:p w:rsidR="00E83E16" w:rsidRPr="00662B29" w:rsidRDefault="00E83E16" w:rsidP="00E83E16">
      <w:pPr>
        <w:pStyle w:val="Bullet1"/>
      </w:pPr>
      <w:r w:rsidRPr="00662B29">
        <w:t>Log books</w:t>
      </w:r>
    </w:p>
    <w:p w:rsidR="00E83E16" w:rsidRPr="00662B29" w:rsidRDefault="00E83E16" w:rsidP="00E83E16">
      <w:pPr>
        <w:pStyle w:val="Bullet1"/>
      </w:pPr>
      <w:r w:rsidRPr="00662B29">
        <w:t>Group projects</w:t>
      </w:r>
    </w:p>
    <w:p w:rsidR="00E83E16" w:rsidRPr="00662B29" w:rsidRDefault="00E83E16" w:rsidP="00E83E16">
      <w:pPr>
        <w:pStyle w:val="Bullet1"/>
      </w:pPr>
      <w:r w:rsidRPr="00662B29">
        <w:t>Practical demonstrations.</w:t>
      </w:r>
    </w:p>
    <w:p w:rsidR="00E83E16" w:rsidRPr="00662B29" w:rsidRDefault="00E83E16" w:rsidP="00E83E16">
      <w:pPr>
        <w:pStyle w:val="BodyCopy"/>
        <w:rPr>
          <w:noProof w:val="0"/>
        </w:rPr>
      </w:pPr>
      <w:r w:rsidRPr="00662B2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662B29" w:rsidRDefault="00C13A31" w:rsidP="00C13A31">
      <w:pPr>
        <w:pStyle w:val="BodyCopy"/>
        <w:rPr>
          <w:noProof w:val="0"/>
        </w:rPr>
      </w:pPr>
    </w:p>
    <w:p w:rsidR="00C13A31" w:rsidRPr="00662B29" w:rsidRDefault="00C13A31">
      <w:pPr>
        <w:rPr>
          <w:rFonts w:ascii="Helvetica" w:hAnsi="Helvetica"/>
          <w:szCs w:val="24"/>
        </w:rPr>
        <w:sectPr w:rsidR="00C13A31" w:rsidRPr="00662B29" w:rsidSect="001A29DB">
          <w:headerReference w:type="even" r:id="rId33"/>
          <w:headerReference w:type="default" r:id="rId34"/>
          <w:footerReference w:type="even" r:id="rId35"/>
          <w:footerReference w:type="default" r:id="rId36"/>
          <w:pgSz w:w="11906" w:h="16838"/>
          <w:pgMar w:top="1440" w:right="1440" w:bottom="1440" w:left="1440" w:header="708" w:footer="331" w:gutter="0"/>
          <w:pgNumType w:start="1"/>
          <w:cols w:space="708"/>
          <w:docGrid w:linePitch="360"/>
        </w:sectPr>
      </w:pPr>
    </w:p>
    <w:p w:rsidR="00C13A31" w:rsidRPr="00662B29" w:rsidRDefault="00C13A31" w:rsidP="00C13A31">
      <w:pPr>
        <w:pStyle w:val="Heading1"/>
        <w:rPr>
          <w:szCs w:val="24"/>
        </w:rPr>
      </w:pPr>
      <w:bookmarkStart w:id="8" w:name="_Toc337029814"/>
      <w:bookmarkStart w:id="9" w:name="_Toc370805487"/>
      <w:bookmarkStart w:id="10" w:name="_Toc418073776"/>
      <w:r w:rsidRPr="00662B29">
        <w:t>Unit descriptor</w:t>
      </w:r>
      <w:bookmarkEnd w:id="8"/>
      <w:bookmarkEnd w:id="9"/>
      <w:bookmarkEnd w:id="10"/>
    </w:p>
    <w:p w:rsidR="00C13A31" w:rsidRPr="00662B29" w:rsidRDefault="001205F2" w:rsidP="00C13A31">
      <w:pPr>
        <w:pStyle w:val="BodyCopyBold"/>
        <w:rPr>
          <w:noProof w:val="0"/>
        </w:rPr>
      </w:pPr>
      <w:fldSimple w:instr=" REF  UnitName  \* MERGEFORMAT ">
        <w:sdt>
          <w:sdtPr>
            <w:rPr>
              <w:noProof w:val="0"/>
            </w:rPr>
            <w:alias w:val="Unit name "/>
            <w:tag w:val="Unit name "/>
            <w:id w:val="-1245872154"/>
            <w:placeholder>
              <w:docPart w:val="7446E7845EB142F2B0D2176C9D70CB6D"/>
            </w:placeholder>
          </w:sdtPr>
          <w:sdtEndPr>
            <w:rPr>
              <w:highlight w:val="yellow"/>
            </w:rPr>
          </w:sdtEndPr>
          <w:sdtContent>
            <w:r w:rsidRPr="00662B29">
              <w:rPr>
                <w:noProof w:val="0"/>
              </w:rPr>
              <w:t>Develop and manage business strategies</w:t>
            </w:r>
          </w:sdtContent>
        </w:sdt>
      </w:fldSimple>
    </w:p>
    <w:p w:rsidR="00C13A31" w:rsidRPr="00662B29" w:rsidRDefault="00C13A31" w:rsidP="00C13A31">
      <w:pPr>
        <w:pStyle w:val="BodyCopy"/>
        <w:rPr>
          <w:noProof w:val="0"/>
        </w:rPr>
      </w:pPr>
      <w:r w:rsidRPr="00662B29">
        <w:rPr>
          <w:noProof w:val="0"/>
        </w:rPr>
        <w:t xml:space="preserve">This unit deals with the skills and knowledge required to </w:t>
      </w:r>
      <w:fldSimple w:instr=" REF  UnitName  \* MERGEFORMAT ">
        <w:sdt>
          <w:sdtPr>
            <w:rPr>
              <w:noProof w:val="0"/>
            </w:rPr>
            <w:alias w:val="Unit name "/>
            <w:tag w:val="Unit name "/>
            <w:id w:val="-1608347089"/>
            <w:placeholder>
              <w:docPart w:val="FA5A1BD534D241AAA88693D01AA2DF01"/>
            </w:placeholder>
          </w:sdtPr>
          <w:sdtEndPr/>
          <w:sdtContent>
            <w:r w:rsidR="001205F2" w:rsidRPr="00662B29">
              <w:rPr>
                <w:noProof w:val="0"/>
              </w:rPr>
              <w:t>Develop and manage business strategies</w:t>
            </w:r>
          </w:sdtContent>
        </w:sdt>
      </w:fldSimple>
      <w:r w:rsidR="009343EE" w:rsidRPr="00662B29">
        <w:rPr>
          <w:noProof w:val="0"/>
        </w:rPr>
        <w:t xml:space="preserve"> </w:t>
      </w:r>
      <w:r w:rsidRPr="00662B29">
        <w:rPr>
          <w:noProof w:val="0"/>
        </w:rPr>
        <w:t>in a range of settings within the travel industries workplace context.</w:t>
      </w:r>
    </w:p>
    <w:p w:rsidR="00C13A31" w:rsidRPr="00662B29" w:rsidRDefault="00C13A31" w:rsidP="00C13A31">
      <w:pPr>
        <w:pStyle w:val="BodyCopyBold"/>
        <w:rPr>
          <w:noProof w:val="0"/>
        </w:rPr>
      </w:pPr>
      <w:r w:rsidRPr="00662B29">
        <w:rPr>
          <w:noProof w:val="0"/>
        </w:rPr>
        <w:t xml:space="preserve">Unit Code: </w:t>
      </w:r>
    </w:p>
    <w:p w:rsidR="00C13A31" w:rsidRPr="00662B29" w:rsidRDefault="001205F2" w:rsidP="00C13A31">
      <w:pPr>
        <w:pStyle w:val="BodyCopy"/>
        <w:rPr>
          <w:noProof w:val="0"/>
        </w:rPr>
      </w:pPr>
      <w:fldSimple w:instr=" REF  UnitCode  \* MERGEFORMAT ">
        <w:sdt>
          <w:sdtPr>
            <w:rPr>
              <w:noProof w:val="0"/>
            </w:rPr>
            <w:alias w:val="Unit code"/>
            <w:tag w:val="Unit code"/>
            <w:id w:val="476422036"/>
            <w:placeholder>
              <w:docPart w:val="BE06CDD88548453CA5AF54D12D013276"/>
            </w:placeholder>
          </w:sdtPr>
          <w:sdtEndPr/>
          <w:sdtContent>
            <w:r w:rsidRPr="00662B29">
              <w:rPr>
                <w:noProof w:val="0"/>
              </w:rPr>
              <w:t>D2.TRM.CL9.03</w:t>
            </w:r>
          </w:sdtContent>
        </w:sdt>
      </w:fldSimple>
    </w:p>
    <w:p w:rsidR="00C13A31" w:rsidRPr="00662B29" w:rsidRDefault="00C13A31" w:rsidP="00C13A31">
      <w:pPr>
        <w:pStyle w:val="BodyCopyBold"/>
        <w:rPr>
          <w:noProof w:val="0"/>
        </w:rPr>
      </w:pPr>
      <w:r w:rsidRPr="00662B29">
        <w:rPr>
          <w:noProof w:val="0"/>
        </w:rPr>
        <w:t>Nominal Hours:</w:t>
      </w:r>
    </w:p>
    <w:p w:rsidR="00C13A31" w:rsidRPr="00662B29" w:rsidRDefault="00830CE5" w:rsidP="00C13A31">
      <w:pPr>
        <w:pStyle w:val="BodyCopy"/>
        <w:rPr>
          <w:noProof w:val="0"/>
        </w:rPr>
      </w:pPr>
      <w:r w:rsidRPr="00662B29">
        <w:rPr>
          <w:noProof w:val="0"/>
        </w:rPr>
        <w:t>70</w:t>
      </w:r>
    </w:p>
    <w:p w:rsidR="00C13A31" w:rsidRPr="00662B29" w:rsidRDefault="00C13A31" w:rsidP="00C13A31">
      <w:pPr>
        <w:pStyle w:val="Heading3"/>
      </w:pPr>
      <w:r w:rsidRPr="00662B29">
        <w:t>Element 1:</w:t>
      </w:r>
      <w:r w:rsidR="00CE6040" w:rsidRPr="00662B29">
        <w:t xml:space="preserve"> </w:t>
      </w:r>
      <w:bookmarkStart w:id="11" w:name="Element1"/>
      <w:sdt>
        <w:sdtPr>
          <w:rPr>
            <w:highlight w:val="yellow"/>
          </w:rPr>
          <w:alias w:val="Element1"/>
          <w:tag w:val="Element1"/>
          <w:id w:val="-454108863"/>
          <w:placeholder>
            <w:docPart w:val="5500DB158CCC4B628CA8BE5EBDDBA34E"/>
          </w:placeholder>
        </w:sdtPr>
        <w:sdtEndPr/>
        <w:sdtContent>
          <w:r w:rsidR="00830CE5" w:rsidRPr="00662B29">
            <w:t>Identify the internal business environment</w:t>
          </w:r>
        </w:sdtContent>
      </w:sdt>
      <w:bookmarkEnd w:id="11"/>
    </w:p>
    <w:p w:rsidR="00C13A31" w:rsidRPr="00662B29" w:rsidRDefault="00C13A31" w:rsidP="00C13A31">
      <w:pPr>
        <w:pStyle w:val="BodyCopyBold"/>
        <w:rPr>
          <w:noProof w:val="0"/>
        </w:rPr>
      </w:pPr>
      <w:r w:rsidRPr="00662B29">
        <w:rPr>
          <w:noProof w:val="0"/>
        </w:rPr>
        <w:t>Performance Criteria</w:t>
      </w:r>
    </w:p>
    <w:p w:rsidR="00C13A31" w:rsidRPr="00662B29" w:rsidRDefault="00C13A31" w:rsidP="00676E09">
      <w:pPr>
        <w:pStyle w:val="BodyCopyIndent"/>
        <w:rPr>
          <w:noProof w:val="0"/>
        </w:rPr>
      </w:pPr>
      <w:r w:rsidRPr="00662B29">
        <w:rPr>
          <w:noProof w:val="0"/>
        </w:rPr>
        <w:t>1.1</w:t>
      </w:r>
      <w:r w:rsidRPr="00662B29">
        <w:rPr>
          <w:noProof w:val="0"/>
        </w:rPr>
        <w:tab/>
      </w:r>
      <w:bookmarkStart w:id="12" w:name="Criteria11"/>
      <w:sdt>
        <w:sdtPr>
          <w:rPr>
            <w:noProof w:val="0"/>
          </w:rPr>
          <w:alias w:val="Criteria11"/>
          <w:tag w:val="Criteria11"/>
          <w:id w:val="-1127778408"/>
          <w:placeholder>
            <w:docPart w:val="5500DB158CCC4B628CA8BE5EBDDBA34E"/>
          </w:placeholder>
        </w:sdtPr>
        <w:sdtEndPr/>
        <w:sdtContent>
          <w:r w:rsidR="00830CE5" w:rsidRPr="00662B29">
            <w:rPr>
              <w:noProof w:val="0"/>
            </w:rPr>
            <w:t>Identify and confirm core features of the business</w:t>
          </w:r>
        </w:sdtContent>
      </w:sdt>
      <w:bookmarkEnd w:id="12"/>
    </w:p>
    <w:p w:rsidR="00C13A31" w:rsidRPr="00662B29" w:rsidRDefault="00C13A31" w:rsidP="00914DC7">
      <w:pPr>
        <w:pStyle w:val="BodyCopyIndent"/>
        <w:rPr>
          <w:noProof w:val="0"/>
        </w:rPr>
      </w:pPr>
      <w:r w:rsidRPr="00662B29">
        <w:rPr>
          <w:noProof w:val="0"/>
        </w:rPr>
        <w:t>1.2</w:t>
      </w:r>
      <w:r w:rsidRPr="00662B29">
        <w:rPr>
          <w:noProof w:val="0"/>
        </w:rPr>
        <w:tab/>
      </w:r>
      <w:bookmarkStart w:id="13" w:name="Criteria12"/>
      <w:sdt>
        <w:sdtPr>
          <w:rPr>
            <w:noProof w:val="0"/>
          </w:rPr>
          <w:alias w:val="Criteria12"/>
          <w:tag w:val="Criteria12"/>
          <w:id w:val="405736065"/>
          <w:placeholder>
            <w:docPart w:val="5500DB158CCC4B628CA8BE5EBDDBA34E"/>
          </w:placeholder>
        </w:sdtPr>
        <w:sdtEndPr/>
        <w:sdtContent>
          <w:r w:rsidR="00830CE5" w:rsidRPr="00662B29">
            <w:rPr>
              <w:noProof w:val="0"/>
              <w:szCs w:val="22"/>
            </w:rPr>
            <w:t>Identify marketing information relevant to the current situation</w:t>
          </w:r>
        </w:sdtContent>
      </w:sdt>
      <w:bookmarkEnd w:id="13"/>
    </w:p>
    <w:p w:rsidR="00C13A31" w:rsidRPr="00662B29" w:rsidRDefault="00C13A31" w:rsidP="00914DC7">
      <w:pPr>
        <w:pStyle w:val="BodyCopyIndent"/>
        <w:rPr>
          <w:noProof w:val="0"/>
        </w:rPr>
      </w:pPr>
      <w:r w:rsidRPr="00662B29">
        <w:rPr>
          <w:noProof w:val="0"/>
        </w:rPr>
        <w:t>1.3</w:t>
      </w:r>
      <w:r w:rsidRPr="00662B29">
        <w:rPr>
          <w:noProof w:val="0"/>
        </w:rPr>
        <w:tab/>
      </w:r>
      <w:bookmarkStart w:id="14" w:name="Criteria13"/>
      <w:sdt>
        <w:sdtPr>
          <w:rPr>
            <w:noProof w:val="0"/>
          </w:rPr>
          <w:alias w:val="Criteria13"/>
          <w:tag w:val="Criteria13"/>
          <w:id w:val="-1366747396"/>
          <w:placeholder>
            <w:docPart w:val="5500DB158CCC4B628CA8BE5EBDDBA34E"/>
          </w:placeholder>
        </w:sdtPr>
        <w:sdtEndPr/>
        <w:sdtContent>
          <w:r w:rsidR="00830CE5" w:rsidRPr="00662B29">
            <w:rPr>
              <w:noProof w:val="0"/>
              <w:szCs w:val="22"/>
            </w:rPr>
            <w:t>Review business performance information</w:t>
          </w:r>
        </w:sdtContent>
      </w:sdt>
      <w:bookmarkEnd w:id="14"/>
    </w:p>
    <w:p w:rsidR="00C13A31" w:rsidRPr="00662B29" w:rsidRDefault="00C13A31" w:rsidP="00914DC7">
      <w:pPr>
        <w:pStyle w:val="BodyCopyIndent"/>
        <w:rPr>
          <w:noProof w:val="0"/>
        </w:rPr>
      </w:pPr>
      <w:r w:rsidRPr="00662B29">
        <w:rPr>
          <w:noProof w:val="0"/>
        </w:rPr>
        <w:t>1.4</w:t>
      </w:r>
      <w:r w:rsidRPr="00662B29">
        <w:rPr>
          <w:noProof w:val="0"/>
        </w:rPr>
        <w:tab/>
      </w:r>
      <w:bookmarkStart w:id="15" w:name="Criteria14"/>
      <w:sdt>
        <w:sdtPr>
          <w:rPr>
            <w:noProof w:val="0"/>
          </w:rPr>
          <w:alias w:val="Criteria14"/>
          <w:tag w:val="Criteria14"/>
          <w:id w:val="-745028829"/>
          <w:placeholder>
            <w:docPart w:val="5500DB158CCC4B628CA8BE5EBDDBA34E"/>
          </w:placeholder>
        </w:sdtPr>
        <w:sdtEndPr/>
        <w:sdtContent>
          <w:r w:rsidR="00830CE5" w:rsidRPr="00662B29">
            <w:rPr>
              <w:noProof w:val="0"/>
              <w:szCs w:val="22"/>
            </w:rPr>
            <w:t>Identify capabilities and resources of the business</w:t>
          </w:r>
        </w:sdtContent>
      </w:sdt>
      <w:bookmarkEnd w:id="15"/>
    </w:p>
    <w:p w:rsidR="00C13A31" w:rsidRPr="00662B29" w:rsidRDefault="00C13A31" w:rsidP="00914DC7">
      <w:pPr>
        <w:pStyle w:val="BodyCopyIndent"/>
        <w:rPr>
          <w:noProof w:val="0"/>
        </w:rPr>
      </w:pPr>
      <w:r w:rsidRPr="00662B29">
        <w:rPr>
          <w:noProof w:val="0"/>
        </w:rPr>
        <w:t>1.5</w:t>
      </w:r>
      <w:r w:rsidRPr="00662B29">
        <w:rPr>
          <w:noProof w:val="0"/>
        </w:rPr>
        <w:tab/>
      </w:r>
      <w:bookmarkStart w:id="16" w:name="Criteria15"/>
      <w:sdt>
        <w:sdtPr>
          <w:rPr>
            <w:noProof w:val="0"/>
          </w:rPr>
          <w:alias w:val="Criteria15"/>
          <w:tag w:val="Criteria15"/>
          <w:id w:val="-1250800538"/>
          <w:placeholder>
            <w:docPart w:val="5500DB158CCC4B628CA8BE5EBDDBA34E"/>
          </w:placeholder>
        </w:sdtPr>
        <w:sdtEndPr/>
        <w:sdtContent>
          <w:r w:rsidR="00830CE5" w:rsidRPr="00662B29">
            <w:rPr>
              <w:noProof w:val="0"/>
              <w:szCs w:val="22"/>
            </w:rPr>
            <w:t xml:space="preserve">Identify </w:t>
          </w:r>
          <w:r w:rsidR="006E32DF" w:rsidRPr="00662B29">
            <w:rPr>
              <w:noProof w:val="0"/>
              <w:szCs w:val="22"/>
            </w:rPr>
            <w:t>underperforming</w:t>
          </w:r>
          <w:r w:rsidR="00830CE5" w:rsidRPr="00662B29">
            <w:rPr>
              <w:noProof w:val="0"/>
              <w:szCs w:val="22"/>
            </w:rPr>
            <w:t xml:space="preserve"> products and services</w:t>
          </w:r>
        </w:sdtContent>
      </w:sdt>
      <w:bookmarkEnd w:id="16"/>
    </w:p>
    <w:p w:rsidR="00C13A31" w:rsidRPr="00662B29" w:rsidRDefault="00C13A31" w:rsidP="00C13A31">
      <w:pPr>
        <w:pStyle w:val="Heading3"/>
      </w:pPr>
      <w:r w:rsidRPr="00662B29">
        <w:t xml:space="preserve">Element 2: </w:t>
      </w:r>
      <w:bookmarkStart w:id="17" w:name="Element2"/>
      <w:sdt>
        <w:sdtPr>
          <w:rPr>
            <w:highlight w:val="yellow"/>
          </w:rPr>
          <w:alias w:val="Element2"/>
          <w:tag w:val="Element2"/>
          <w:id w:val="1405419867"/>
          <w:placeholder>
            <w:docPart w:val="5500DB158CCC4B628CA8BE5EBDDBA34E"/>
          </w:placeholder>
        </w:sdtPr>
        <w:sdtEndPr/>
        <w:sdtContent>
          <w:r w:rsidR="00830CE5" w:rsidRPr="00662B29">
            <w:t>Identify the external business environment</w:t>
          </w:r>
        </w:sdtContent>
      </w:sdt>
      <w:bookmarkEnd w:id="17"/>
    </w:p>
    <w:p w:rsidR="00C13A31" w:rsidRPr="00662B29" w:rsidRDefault="00C13A31" w:rsidP="00C13A31">
      <w:pPr>
        <w:pStyle w:val="BodyCopyBold"/>
        <w:rPr>
          <w:noProof w:val="0"/>
        </w:rPr>
      </w:pPr>
      <w:r w:rsidRPr="00662B29">
        <w:rPr>
          <w:noProof w:val="0"/>
        </w:rPr>
        <w:t>Performance Criteria</w:t>
      </w:r>
    </w:p>
    <w:p w:rsidR="00C13A31" w:rsidRPr="00662B29" w:rsidRDefault="00C13A31" w:rsidP="0012258E">
      <w:pPr>
        <w:pStyle w:val="BodyCopyIndent"/>
        <w:rPr>
          <w:noProof w:val="0"/>
        </w:rPr>
      </w:pPr>
      <w:r w:rsidRPr="00662B29">
        <w:rPr>
          <w:noProof w:val="0"/>
        </w:rPr>
        <w:t>2.1</w:t>
      </w:r>
      <w:r w:rsidRPr="00662B29">
        <w:rPr>
          <w:noProof w:val="0"/>
        </w:rPr>
        <w:tab/>
      </w:r>
      <w:bookmarkStart w:id="18" w:name="Criteria21"/>
      <w:sdt>
        <w:sdtPr>
          <w:rPr>
            <w:noProof w:val="0"/>
          </w:rPr>
          <w:alias w:val="Criteria21"/>
          <w:tag w:val="Criteria21"/>
          <w:id w:val="816762892"/>
          <w:placeholder>
            <w:docPart w:val="5500DB158CCC4B628CA8BE5EBDDBA34E"/>
          </w:placeholder>
        </w:sdtPr>
        <w:sdtEndPr/>
        <w:sdtContent>
          <w:r w:rsidR="00830CE5" w:rsidRPr="00662B29">
            <w:rPr>
              <w:rFonts w:cs="Times New Roman"/>
              <w:noProof w:val="0"/>
              <w:szCs w:val="22"/>
            </w:rPr>
            <w:t>Identify expected market share</w:t>
          </w:r>
        </w:sdtContent>
      </w:sdt>
      <w:bookmarkEnd w:id="18"/>
    </w:p>
    <w:p w:rsidR="002D0810" w:rsidRPr="00662B29" w:rsidRDefault="002D0810" w:rsidP="0012258E">
      <w:pPr>
        <w:pStyle w:val="BodyCopyIndent"/>
        <w:rPr>
          <w:noProof w:val="0"/>
        </w:rPr>
      </w:pPr>
      <w:r w:rsidRPr="00662B29">
        <w:rPr>
          <w:noProof w:val="0"/>
        </w:rPr>
        <w:t>2.2</w:t>
      </w:r>
      <w:r w:rsidRPr="00662B29">
        <w:rPr>
          <w:noProof w:val="0"/>
        </w:rPr>
        <w:tab/>
      </w:r>
      <w:bookmarkStart w:id="19" w:name="Criteria22"/>
      <w:sdt>
        <w:sdtPr>
          <w:rPr>
            <w:noProof w:val="0"/>
          </w:rPr>
          <w:alias w:val="Criteria2.2"/>
          <w:tag w:val="Criteria2.2"/>
          <w:id w:val="1906725335"/>
          <w:placeholder>
            <w:docPart w:val="5500DB158CCC4B628CA8BE5EBDDBA34E"/>
          </w:placeholder>
        </w:sdtPr>
        <w:sdtEndPr/>
        <w:sdtContent>
          <w:r w:rsidR="00830CE5" w:rsidRPr="00662B29">
            <w:rPr>
              <w:rFonts w:cs="Times New Roman"/>
              <w:noProof w:val="0"/>
              <w:szCs w:val="22"/>
            </w:rPr>
            <w:t>Identify external factors impacting on the business</w:t>
          </w:r>
        </w:sdtContent>
      </w:sdt>
      <w:bookmarkEnd w:id="19"/>
    </w:p>
    <w:p w:rsidR="0012258E" w:rsidRPr="00662B29" w:rsidRDefault="00C13A31" w:rsidP="00846447">
      <w:pPr>
        <w:pStyle w:val="BodyCopyIndent"/>
        <w:rPr>
          <w:noProof w:val="0"/>
        </w:rPr>
      </w:pPr>
      <w:r w:rsidRPr="00662B29">
        <w:rPr>
          <w:noProof w:val="0"/>
        </w:rPr>
        <w:t>2.3</w:t>
      </w:r>
      <w:r w:rsidRPr="00662B29">
        <w:rPr>
          <w:noProof w:val="0"/>
        </w:rPr>
        <w:tab/>
      </w:r>
      <w:bookmarkStart w:id="20" w:name="Criteria23"/>
      <w:sdt>
        <w:sdtPr>
          <w:rPr>
            <w:noProof w:val="0"/>
          </w:rPr>
          <w:alias w:val="Criteria23"/>
          <w:tag w:val="Criteria23"/>
          <w:id w:val="-1012999722"/>
          <w:placeholder>
            <w:docPart w:val="5500DB158CCC4B628CA8BE5EBDDBA34E"/>
          </w:placeholder>
        </w:sdtPr>
        <w:sdtEndPr/>
        <w:sdtContent>
          <w:r w:rsidR="00830CE5" w:rsidRPr="00662B29">
            <w:rPr>
              <w:rFonts w:cs="Times New Roman"/>
              <w:noProof w:val="0"/>
              <w:szCs w:val="22"/>
            </w:rPr>
            <w:t>Analyse comparative market information</w:t>
          </w:r>
        </w:sdtContent>
      </w:sdt>
      <w:bookmarkEnd w:id="20"/>
    </w:p>
    <w:p w:rsidR="00C13A31" w:rsidRPr="00662B29" w:rsidRDefault="0012258E" w:rsidP="0012258E">
      <w:pPr>
        <w:pStyle w:val="BodyCopyIndent"/>
        <w:rPr>
          <w:noProof w:val="0"/>
        </w:rPr>
      </w:pPr>
      <w:r w:rsidRPr="00662B29">
        <w:rPr>
          <w:noProof w:val="0"/>
        </w:rPr>
        <w:t>2.4</w:t>
      </w:r>
      <w:r w:rsidRPr="00662B29">
        <w:rPr>
          <w:noProof w:val="0"/>
        </w:rPr>
        <w:tab/>
      </w:r>
      <w:bookmarkStart w:id="21" w:name="Criteria24"/>
      <w:sdt>
        <w:sdtPr>
          <w:rPr>
            <w:noProof w:val="0"/>
          </w:rPr>
          <w:alias w:val="Criteria24"/>
          <w:tag w:val="Criteria24"/>
          <w:id w:val="650875221"/>
          <w:placeholder>
            <w:docPart w:val="5500DB158CCC4B628CA8BE5EBDDBA34E"/>
          </w:placeholder>
        </w:sdtPr>
        <w:sdtEndPr/>
        <w:sdtContent>
          <w:r w:rsidR="00830CE5" w:rsidRPr="00662B29">
            <w:rPr>
              <w:rFonts w:cs="Times New Roman"/>
              <w:noProof w:val="0"/>
              <w:szCs w:val="22"/>
            </w:rPr>
            <w:t>Analyse industry and customer trends</w:t>
          </w:r>
        </w:sdtContent>
      </w:sdt>
      <w:bookmarkEnd w:id="21"/>
    </w:p>
    <w:p w:rsidR="0012258E" w:rsidRPr="00662B29" w:rsidRDefault="0012258E" w:rsidP="0012258E">
      <w:pPr>
        <w:pStyle w:val="BodyCopyIndent"/>
        <w:rPr>
          <w:noProof w:val="0"/>
        </w:rPr>
      </w:pPr>
      <w:r w:rsidRPr="00662B29">
        <w:rPr>
          <w:noProof w:val="0"/>
        </w:rPr>
        <w:t>2.5</w:t>
      </w:r>
      <w:r w:rsidRPr="00662B29">
        <w:rPr>
          <w:noProof w:val="0"/>
        </w:rPr>
        <w:tab/>
      </w:r>
      <w:bookmarkStart w:id="22" w:name="Criteria25"/>
      <w:sdt>
        <w:sdtPr>
          <w:rPr>
            <w:noProof w:val="0"/>
          </w:rPr>
          <w:alias w:val="Criteria25"/>
          <w:tag w:val="Criteria25"/>
          <w:id w:val="-1795366894"/>
          <w:placeholder>
            <w:docPart w:val="5500DB158CCC4B628CA8BE5EBDDBA34E"/>
          </w:placeholder>
        </w:sdtPr>
        <w:sdtEndPr/>
        <w:sdtContent>
          <w:r w:rsidR="00830CE5" w:rsidRPr="00662B29">
            <w:rPr>
              <w:rFonts w:cs="Times New Roman"/>
              <w:noProof w:val="0"/>
              <w:szCs w:val="22"/>
            </w:rPr>
            <w:t>Analyse the legal and ethical issues in the market place</w:t>
          </w:r>
        </w:sdtContent>
      </w:sdt>
      <w:bookmarkEnd w:id="22"/>
    </w:p>
    <w:p w:rsidR="00C13A31" w:rsidRPr="00662B29" w:rsidRDefault="00C13A31" w:rsidP="00C13A31">
      <w:pPr>
        <w:pStyle w:val="Heading3"/>
      </w:pPr>
      <w:r w:rsidRPr="00662B29">
        <w:t>Element 3:</w:t>
      </w:r>
      <w:r w:rsidR="00CE6040" w:rsidRPr="00662B29">
        <w:t xml:space="preserve"> </w:t>
      </w:r>
      <w:bookmarkStart w:id="23" w:name="Element3"/>
      <w:sdt>
        <w:sdtPr>
          <w:rPr>
            <w:highlight w:val="yellow"/>
          </w:rPr>
          <w:alias w:val="Element3"/>
          <w:tag w:val="Element3"/>
          <w:id w:val="789944021"/>
          <w:placeholder>
            <w:docPart w:val="5500DB158CCC4B628CA8BE5EBDDBA34E"/>
          </w:placeholder>
        </w:sdtPr>
        <w:sdtEndPr/>
        <w:sdtContent>
          <w:r w:rsidR="00830CE5" w:rsidRPr="00662B29">
            <w:t>Define and implement business strategies</w:t>
          </w:r>
        </w:sdtContent>
      </w:sdt>
      <w:bookmarkEnd w:id="23"/>
    </w:p>
    <w:p w:rsidR="00C13A31" w:rsidRPr="00662B29" w:rsidRDefault="00C13A31" w:rsidP="00C13A31">
      <w:pPr>
        <w:pStyle w:val="BodyCopyBold"/>
        <w:rPr>
          <w:noProof w:val="0"/>
        </w:rPr>
      </w:pPr>
      <w:r w:rsidRPr="00662B29">
        <w:rPr>
          <w:noProof w:val="0"/>
        </w:rPr>
        <w:t>Performance Criteria</w:t>
      </w:r>
    </w:p>
    <w:p w:rsidR="00C13A31" w:rsidRPr="00662B29" w:rsidRDefault="00C13A31" w:rsidP="0012258E">
      <w:pPr>
        <w:pStyle w:val="BodyCopyIndent"/>
        <w:rPr>
          <w:noProof w:val="0"/>
        </w:rPr>
      </w:pPr>
      <w:r w:rsidRPr="00662B29">
        <w:rPr>
          <w:noProof w:val="0"/>
        </w:rPr>
        <w:t>3.1</w:t>
      </w:r>
      <w:r w:rsidRPr="00662B29">
        <w:rPr>
          <w:noProof w:val="0"/>
        </w:rPr>
        <w:tab/>
      </w:r>
      <w:bookmarkStart w:id="24" w:name="Criteria31"/>
      <w:sdt>
        <w:sdtPr>
          <w:rPr>
            <w:noProof w:val="0"/>
          </w:rPr>
          <w:alias w:val="Criteria31"/>
          <w:tag w:val="Criteria31"/>
          <w:id w:val="-1489247840"/>
          <w:placeholder>
            <w:docPart w:val="5500DB158CCC4B628CA8BE5EBDDBA34E"/>
          </w:placeholder>
        </w:sdtPr>
        <w:sdtEndPr/>
        <w:sdtContent>
          <w:r w:rsidR="00830CE5" w:rsidRPr="00662B29">
            <w:rPr>
              <w:rFonts w:cs="Times New Roman"/>
              <w:noProof w:val="0"/>
              <w:szCs w:val="22"/>
            </w:rPr>
            <w:t>Formulate business objectives for individual business units</w:t>
          </w:r>
        </w:sdtContent>
      </w:sdt>
      <w:bookmarkEnd w:id="24"/>
    </w:p>
    <w:p w:rsidR="00C13A31" w:rsidRPr="00662B29" w:rsidRDefault="00C13A31" w:rsidP="0012258E">
      <w:pPr>
        <w:pStyle w:val="BodyCopyIndent"/>
        <w:rPr>
          <w:noProof w:val="0"/>
        </w:rPr>
      </w:pPr>
      <w:r w:rsidRPr="00662B29">
        <w:rPr>
          <w:noProof w:val="0"/>
        </w:rPr>
        <w:t>3.2</w:t>
      </w:r>
      <w:r w:rsidRPr="00662B29">
        <w:rPr>
          <w:noProof w:val="0"/>
        </w:rPr>
        <w:tab/>
      </w:r>
      <w:bookmarkStart w:id="25" w:name="Criteria32"/>
      <w:sdt>
        <w:sdtPr>
          <w:rPr>
            <w:noProof w:val="0"/>
          </w:rPr>
          <w:alias w:val="Criteria32"/>
          <w:tag w:val="Criteria32"/>
          <w:id w:val="1719700368"/>
          <w:placeholder>
            <w:docPart w:val="5500DB158CCC4B628CA8BE5EBDDBA34E"/>
          </w:placeholder>
        </w:sdtPr>
        <w:sdtEndPr/>
        <w:sdtContent>
          <w:r w:rsidR="00830CE5" w:rsidRPr="00662B29">
            <w:rPr>
              <w:rFonts w:cs="Times New Roman"/>
              <w:noProof w:val="0"/>
              <w:szCs w:val="22"/>
            </w:rPr>
            <w:t>Review existing business strategies</w:t>
          </w:r>
        </w:sdtContent>
      </w:sdt>
      <w:bookmarkEnd w:id="25"/>
    </w:p>
    <w:p w:rsidR="00C13A31" w:rsidRPr="00662B29" w:rsidRDefault="00C13A31" w:rsidP="0012258E">
      <w:pPr>
        <w:pStyle w:val="BodyCopyIndent"/>
        <w:rPr>
          <w:noProof w:val="0"/>
        </w:rPr>
      </w:pPr>
      <w:r w:rsidRPr="00662B29">
        <w:rPr>
          <w:noProof w:val="0"/>
        </w:rPr>
        <w:t>3.3</w:t>
      </w:r>
      <w:r w:rsidRPr="00662B29">
        <w:rPr>
          <w:noProof w:val="0"/>
        </w:rPr>
        <w:tab/>
      </w:r>
      <w:bookmarkStart w:id="26" w:name="Criteria33"/>
      <w:sdt>
        <w:sdtPr>
          <w:rPr>
            <w:noProof w:val="0"/>
          </w:rPr>
          <w:alias w:val="Criteria33"/>
          <w:tag w:val="Criteria33"/>
          <w:id w:val="3793604"/>
          <w:placeholder>
            <w:docPart w:val="5500DB158CCC4B628CA8BE5EBDDBA34E"/>
          </w:placeholder>
        </w:sdtPr>
        <w:sdtEndPr/>
        <w:sdtContent>
          <w:r w:rsidR="00830CE5" w:rsidRPr="00662B29">
            <w:rPr>
              <w:rFonts w:cs="Times New Roman"/>
              <w:noProof w:val="0"/>
              <w:szCs w:val="22"/>
            </w:rPr>
            <w:t>Develop business strategies relating to established strategic objectives for the organisation</w:t>
          </w:r>
        </w:sdtContent>
      </w:sdt>
      <w:bookmarkEnd w:id="26"/>
    </w:p>
    <w:p w:rsidR="00C13A31" w:rsidRPr="00662B29" w:rsidRDefault="00C13A31" w:rsidP="0012258E">
      <w:pPr>
        <w:pStyle w:val="BodyCopyIndent"/>
        <w:rPr>
          <w:noProof w:val="0"/>
        </w:rPr>
      </w:pPr>
      <w:r w:rsidRPr="00662B29">
        <w:rPr>
          <w:noProof w:val="0"/>
        </w:rPr>
        <w:t>3.4</w:t>
      </w:r>
      <w:r w:rsidRPr="00662B29">
        <w:rPr>
          <w:noProof w:val="0"/>
        </w:rPr>
        <w:tab/>
      </w:r>
      <w:bookmarkStart w:id="27" w:name="Criteria34"/>
      <w:sdt>
        <w:sdtPr>
          <w:rPr>
            <w:noProof w:val="0"/>
          </w:rPr>
          <w:alias w:val="Criteria34"/>
          <w:tag w:val="Criteria34"/>
          <w:id w:val="168526345"/>
          <w:placeholder>
            <w:docPart w:val="5500DB158CCC4B628CA8BE5EBDDBA34E"/>
          </w:placeholder>
        </w:sdtPr>
        <w:sdtEndPr/>
        <w:sdtContent>
          <w:r w:rsidR="00830CE5" w:rsidRPr="00662B29">
            <w:rPr>
              <w:rFonts w:cs="Times New Roman"/>
              <w:noProof w:val="0"/>
              <w:szCs w:val="22"/>
            </w:rPr>
            <w:t>Communicate business strategies to relevant stakeholders</w:t>
          </w:r>
        </w:sdtContent>
      </w:sdt>
      <w:bookmarkEnd w:id="27"/>
    </w:p>
    <w:p w:rsidR="00C13A31" w:rsidRPr="00662B29" w:rsidRDefault="00C13A31" w:rsidP="00C13A31">
      <w:pPr>
        <w:pStyle w:val="BodyCopy"/>
        <w:rPr>
          <w:noProof w:val="0"/>
        </w:rPr>
      </w:pPr>
    </w:p>
    <w:p w:rsidR="00C13A31" w:rsidRPr="00662B29" w:rsidRDefault="00C13A31">
      <w:pPr>
        <w:rPr>
          <w:rFonts w:ascii="Helvetica" w:eastAsia="Calibri" w:hAnsi="Helvetica" w:cs="Calibri"/>
          <w:szCs w:val="24"/>
          <w:lang w:eastAsia="ar-SA"/>
        </w:rPr>
      </w:pPr>
      <w:r w:rsidRPr="00662B29">
        <w:rPr>
          <w:rFonts w:ascii="Helvetica" w:hAnsi="Helvetica"/>
          <w:szCs w:val="24"/>
        </w:rPr>
        <w:br w:type="page"/>
      </w:r>
    </w:p>
    <w:p w:rsidR="00C13A31" w:rsidRPr="00662B29" w:rsidRDefault="00C13A31" w:rsidP="00C13A31">
      <w:pPr>
        <w:pStyle w:val="Heading3"/>
      </w:pPr>
      <w:r w:rsidRPr="00662B29">
        <w:t xml:space="preserve">Element 4: </w:t>
      </w:r>
      <w:bookmarkStart w:id="28" w:name="Element4"/>
      <w:sdt>
        <w:sdtPr>
          <w:rPr>
            <w:highlight w:val="yellow"/>
          </w:rPr>
          <w:alias w:val="Element4"/>
          <w:tag w:val="Element4"/>
          <w:id w:val="-756206388"/>
          <w:placeholder>
            <w:docPart w:val="5500DB158CCC4B628CA8BE5EBDDBA34E"/>
          </w:placeholder>
        </w:sdtPr>
        <w:sdtEndPr/>
        <w:sdtContent>
          <w:r w:rsidR="00830CE5" w:rsidRPr="00662B29">
            <w:t>Review the effectiveness of business strategies</w:t>
          </w:r>
        </w:sdtContent>
      </w:sdt>
      <w:bookmarkEnd w:id="28"/>
    </w:p>
    <w:p w:rsidR="00C13A31" w:rsidRPr="00662B29" w:rsidRDefault="00C13A31" w:rsidP="00C13A31">
      <w:pPr>
        <w:pStyle w:val="BodyCopyBold"/>
        <w:rPr>
          <w:noProof w:val="0"/>
        </w:rPr>
      </w:pPr>
      <w:r w:rsidRPr="00662B29">
        <w:rPr>
          <w:noProof w:val="0"/>
        </w:rPr>
        <w:t>Performance Criteria</w:t>
      </w:r>
    </w:p>
    <w:p w:rsidR="00C13A31" w:rsidRPr="00662B29" w:rsidRDefault="00C13A31" w:rsidP="00671F9F">
      <w:pPr>
        <w:pStyle w:val="BodyCopyIndent"/>
        <w:rPr>
          <w:noProof w:val="0"/>
        </w:rPr>
      </w:pPr>
      <w:r w:rsidRPr="00662B29">
        <w:rPr>
          <w:noProof w:val="0"/>
        </w:rPr>
        <w:t>4.1</w:t>
      </w:r>
      <w:r w:rsidRPr="00662B29">
        <w:rPr>
          <w:noProof w:val="0"/>
        </w:rPr>
        <w:tab/>
      </w:r>
      <w:bookmarkStart w:id="29" w:name="Criteria41"/>
      <w:sdt>
        <w:sdtPr>
          <w:rPr>
            <w:noProof w:val="0"/>
          </w:rPr>
          <w:alias w:val="Criteria41"/>
          <w:tag w:val="Criteria41"/>
          <w:id w:val="2031601989"/>
          <w:placeholder>
            <w:docPart w:val="5500DB158CCC4B628CA8BE5EBDDBA34E"/>
          </w:placeholder>
        </w:sdtPr>
        <w:sdtEndPr/>
        <w:sdtContent>
          <w:r w:rsidR="00830CE5" w:rsidRPr="00662B29">
            <w:rPr>
              <w:rFonts w:cs="Times New Roman"/>
              <w:noProof w:val="0"/>
              <w:szCs w:val="22"/>
            </w:rPr>
            <w:t>Review established strategies</w:t>
          </w:r>
        </w:sdtContent>
      </w:sdt>
      <w:bookmarkEnd w:id="29"/>
    </w:p>
    <w:p w:rsidR="00C13A31" w:rsidRPr="00662B29" w:rsidRDefault="00C13A31" w:rsidP="00671F9F">
      <w:pPr>
        <w:pStyle w:val="BodyCopyIndent"/>
        <w:rPr>
          <w:noProof w:val="0"/>
        </w:rPr>
      </w:pPr>
      <w:r w:rsidRPr="00662B29">
        <w:rPr>
          <w:noProof w:val="0"/>
        </w:rPr>
        <w:t>4.2</w:t>
      </w:r>
      <w:r w:rsidRPr="00662B29">
        <w:rPr>
          <w:noProof w:val="0"/>
        </w:rPr>
        <w:tab/>
      </w:r>
      <w:bookmarkStart w:id="30" w:name="Criteria42"/>
      <w:sdt>
        <w:sdtPr>
          <w:rPr>
            <w:noProof w:val="0"/>
          </w:rPr>
          <w:alias w:val="Criteria42"/>
          <w:tag w:val="Criteria42"/>
          <w:id w:val="105783272"/>
          <w:placeholder>
            <w:docPart w:val="5500DB158CCC4B628CA8BE5EBDDBA34E"/>
          </w:placeholder>
        </w:sdtPr>
        <w:sdtEndPr/>
        <w:sdtContent>
          <w:r w:rsidR="00830CE5" w:rsidRPr="00662B29">
            <w:rPr>
              <w:rFonts w:cs="Times New Roman"/>
              <w:noProof w:val="0"/>
              <w:szCs w:val="22"/>
            </w:rPr>
            <w:t>Include multiple perspectives and information sources in determining the effectiveness of strategies</w:t>
          </w:r>
        </w:sdtContent>
      </w:sdt>
      <w:bookmarkEnd w:id="30"/>
    </w:p>
    <w:p w:rsidR="00C13A31" w:rsidRPr="00662B29" w:rsidRDefault="00C13A31" w:rsidP="00671F9F">
      <w:pPr>
        <w:pStyle w:val="BodyCopyIndent"/>
        <w:rPr>
          <w:noProof w:val="0"/>
        </w:rPr>
      </w:pPr>
      <w:r w:rsidRPr="00662B29">
        <w:rPr>
          <w:noProof w:val="0"/>
        </w:rPr>
        <w:t>4.3</w:t>
      </w:r>
      <w:r w:rsidRPr="00662B29">
        <w:rPr>
          <w:noProof w:val="0"/>
        </w:rPr>
        <w:tab/>
      </w:r>
      <w:bookmarkStart w:id="31" w:name="Criteria43"/>
      <w:sdt>
        <w:sdtPr>
          <w:rPr>
            <w:noProof w:val="0"/>
          </w:rPr>
          <w:alias w:val="Criteria43"/>
          <w:tag w:val="Criteria43"/>
          <w:id w:val="-952708318"/>
          <w:placeholder>
            <w:docPart w:val="5500DB158CCC4B628CA8BE5EBDDBA34E"/>
          </w:placeholder>
        </w:sdtPr>
        <w:sdtEndPr/>
        <w:sdtContent>
          <w:r w:rsidR="00830CE5" w:rsidRPr="00662B29">
            <w:rPr>
              <w:rFonts w:cs="Times New Roman"/>
              <w:noProof w:val="0"/>
              <w:szCs w:val="22"/>
            </w:rPr>
            <w:t>Evaluate the effectiveness of the strategies</w:t>
          </w:r>
        </w:sdtContent>
      </w:sdt>
      <w:bookmarkEnd w:id="31"/>
    </w:p>
    <w:p w:rsidR="00C13A31" w:rsidRPr="00662B29" w:rsidRDefault="00C13A31" w:rsidP="00671F9F">
      <w:pPr>
        <w:pStyle w:val="BodyCopyIndent"/>
        <w:rPr>
          <w:noProof w:val="0"/>
        </w:rPr>
      </w:pPr>
      <w:r w:rsidRPr="00662B29">
        <w:rPr>
          <w:noProof w:val="0"/>
        </w:rPr>
        <w:t>4.4</w:t>
      </w:r>
      <w:r w:rsidRPr="00662B29">
        <w:rPr>
          <w:noProof w:val="0"/>
        </w:rPr>
        <w:tab/>
      </w:r>
      <w:bookmarkStart w:id="32" w:name="Criteria44"/>
      <w:sdt>
        <w:sdtPr>
          <w:rPr>
            <w:noProof w:val="0"/>
          </w:rPr>
          <w:alias w:val="Criteria44"/>
          <w:tag w:val="Criteria44"/>
          <w:id w:val="690111909"/>
          <w:placeholder>
            <w:docPart w:val="5500DB158CCC4B628CA8BE5EBDDBA34E"/>
          </w:placeholder>
        </w:sdtPr>
        <w:sdtEndPr/>
        <w:sdtContent>
          <w:r w:rsidR="00830CE5" w:rsidRPr="00662B29">
            <w:rPr>
              <w:rFonts w:cs="Times New Roman"/>
              <w:noProof w:val="0"/>
              <w:szCs w:val="22"/>
            </w:rPr>
            <w:t>Make recommendations for enhancements to strategies and plans</w:t>
          </w:r>
        </w:sdtContent>
      </w:sdt>
      <w:bookmarkEnd w:id="32"/>
    </w:p>
    <w:p w:rsidR="00C13A31" w:rsidRPr="00662B29" w:rsidRDefault="00C13A31" w:rsidP="00C13A31">
      <w:pPr>
        <w:pStyle w:val="Heading3"/>
      </w:pPr>
      <w:r w:rsidRPr="00662B29">
        <w:t xml:space="preserve">Element 5: </w:t>
      </w:r>
      <w:bookmarkStart w:id="33" w:name="Element5"/>
      <w:sdt>
        <w:sdtPr>
          <w:rPr>
            <w:highlight w:val="yellow"/>
          </w:rPr>
          <w:alias w:val="Element5"/>
          <w:tag w:val="Element5"/>
          <w:id w:val="537408168"/>
          <w:placeholder>
            <w:docPart w:val="5500DB158CCC4B628CA8BE5EBDDBA34E"/>
          </w:placeholder>
        </w:sdtPr>
        <w:sdtEndPr/>
        <w:sdtContent>
          <w:r w:rsidR="00830CE5" w:rsidRPr="00662B29">
            <w:t>Manage risk associated with business strategies</w:t>
          </w:r>
        </w:sdtContent>
      </w:sdt>
      <w:bookmarkEnd w:id="33"/>
    </w:p>
    <w:p w:rsidR="00C13A31" w:rsidRPr="00662B29" w:rsidRDefault="00C13A31" w:rsidP="00CE6040">
      <w:pPr>
        <w:pStyle w:val="BodyCopyBold"/>
        <w:rPr>
          <w:noProof w:val="0"/>
        </w:rPr>
      </w:pPr>
      <w:r w:rsidRPr="00662B29">
        <w:rPr>
          <w:noProof w:val="0"/>
        </w:rPr>
        <w:t>Performance Criteria</w:t>
      </w:r>
    </w:p>
    <w:p w:rsidR="00CE6040" w:rsidRPr="00662B29" w:rsidRDefault="00CE6040" w:rsidP="003440FF">
      <w:pPr>
        <w:pStyle w:val="BodyCopyIndent"/>
        <w:rPr>
          <w:noProof w:val="0"/>
        </w:rPr>
      </w:pPr>
      <w:r w:rsidRPr="00662B29">
        <w:rPr>
          <w:noProof w:val="0"/>
        </w:rPr>
        <w:t>5.1</w:t>
      </w:r>
      <w:r w:rsidRPr="00662B29">
        <w:rPr>
          <w:noProof w:val="0"/>
        </w:rPr>
        <w:tab/>
      </w:r>
      <w:bookmarkStart w:id="34" w:name="Criteria51"/>
      <w:sdt>
        <w:sdtPr>
          <w:rPr>
            <w:noProof w:val="0"/>
          </w:rPr>
          <w:alias w:val="Criteria51"/>
          <w:tag w:val="Criteria51"/>
          <w:id w:val="-1762441671"/>
          <w:placeholder>
            <w:docPart w:val="5500DB158CCC4B628CA8BE5EBDDBA34E"/>
          </w:placeholder>
        </w:sdtPr>
        <w:sdtEndPr/>
        <w:sdtContent>
          <w:r w:rsidR="00830CE5" w:rsidRPr="00662B29">
            <w:rPr>
              <w:rFonts w:cs="Times New Roman"/>
              <w:noProof w:val="0"/>
              <w:szCs w:val="22"/>
            </w:rPr>
            <w:t>Identify risks associated with implementation of strategic plans</w:t>
          </w:r>
        </w:sdtContent>
      </w:sdt>
      <w:bookmarkEnd w:id="34"/>
    </w:p>
    <w:p w:rsidR="00CE6040" w:rsidRPr="00662B29" w:rsidRDefault="00CE6040" w:rsidP="003440FF">
      <w:pPr>
        <w:pStyle w:val="BodyCopyIndent"/>
        <w:rPr>
          <w:noProof w:val="0"/>
        </w:rPr>
      </w:pPr>
      <w:r w:rsidRPr="00662B29">
        <w:rPr>
          <w:noProof w:val="0"/>
        </w:rPr>
        <w:t>5.2</w:t>
      </w:r>
      <w:r w:rsidRPr="00662B29">
        <w:rPr>
          <w:noProof w:val="0"/>
        </w:rPr>
        <w:tab/>
      </w:r>
      <w:bookmarkStart w:id="35" w:name="Criteria52"/>
      <w:sdt>
        <w:sdtPr>
          <w:rPr>
            <w:noProof w:val="0"/>
          </w:rPr>
          <w:alias w:val="Criteria52"/>
          <w:tag w:val="Criteria52"/>
          <w:id w:val="-2061632737"/>
          <w:placeholder>
            <w:docPart w:val="5500DB158CCC4B628CA8BE5EBDDBA34E"/>
          </w:placeholder>
        </w:sdtPr>
        <w:sdtEndPr/>
        <w:sdtContent>
          <w:r w:rsidR="00830CE5" w:rsidRPr="00662B29">
            <w:rPr>
              <w:rFonts w:cs="Times New Roman"/>
              <w:noProof w:val="0"/>
              <w:szCs w:val="22"/>
            </w:rPr>
            <w:t>Access information sources in relation to identified risk</w:t>
          </w:r>
        </w:sdtContent>
      </w:sdt>
      <w:bookmarkEnd w:id="35"/>
    </w:p>
    <w:p w:rsidR="00CE6040" w:rsidRPr="00662B29" w:rsidRDefault="00CE6040" w:rsidP="003440FF">
      <w:pPr>
        <w:pStyle w:val="BodyCopyIndent"/>
        <w:rPr>
          <w:noProof w:val="0"/>
        </w:rPr>
      </w:pPr>
      <w:r w:rsidRPr="00662B29">
        <w:rPr>
          <w:noProof w:val="0"/>
        </w:rPr>
        <w:t>5.3</w:t>
      </w:r>
      <w:r w:rsidRPr="00662B29">
        <w:rPr>
          <w:noProof w:val="0"/>
        </w:rPr>
        <w:tab/>
      </w:r>
      <w:bookmarkStart w:id="36" w:name="Criteria53"/>
      <w:sdt>
        <w:sdtPr>
          <w:rPr>
            <w:noProof w:val="0"/>
          </w:rPr>
          <w:alias w:val="Criteria53"/>
          <w:tag w:val="Criteria53"/>
          <w:id w:val="1230808413"/>
          <w:placeholder>
            <w:docPart w:val="5500DB158CCC4B628CA8BE5EBDDBA34E"/>
          </w:placeholder>
        </w:sdtPr>
        <w:sdtEndPr/>
        <w:sdtContent>
          <w:r w:rsidR="00830CE5" w:rsidRPr="00662B29">
            <w:rPr>
              <w:rFonts w:cs="Times New Roman"/>
              <w:noProof w:val="0"/>
              <w:szCs w:val="22"/>
            </w:rPr>
            <w:t>Assess risk levels</w:t>
          </w:r>
        </w:sdtContent>
      </w:sdt>
      <w:bookmarkEnd w:id="36"/>
    </w:p>
    <w:p w:rsidR="00CE6040" w:rsidRPr="00662B29" w:rsidRDefault="00CE6040" w:rsidP="003440FF">
      <w:pPr>
        <w:pStyle w:val="BodyCopyIndent"/>
        <w:rPr>
          <w:noProof w:val="0"/>
        </w:rPr>
      </w:pPr>
      <w:r w:rsidRPr="00662B29">
        <w:rPr>
          <w:noProof w:val="0"/>
        </w:rPr>
        <w:t>5.4</w:t>
      </w:r>
      <w:r w:rsidRPr="00662B29">
        <w:rPr>
          <w:noProof w:val="0"/>
        </w:rPr>
        <w:tab/>
      </w:r>
      <w:bookmarkStart w:id="37" w:name="Criteria54"/>
      <w:sdt>
        <w:sdtPr>
          <w:rPr>
            <w:noProof w:val="0"/>
          </w:rPr>
          <w:alias w:val="Criteria54"/>
          <w:tag w:val="Criteria54"/>
          <w:id w:val="1249856849"/>
          <w:placeholder>
            <w:docPart w:val="5500DB158CCC4B628CA8BE5EBDDBA34E"/>
          </w:placeholder>
        </w:sdtPr>
        <w:sdtEndPr/>
        <w:sdtContent>
          <w:r w:rsidR="00830CE5" w:rsidRPr="00662B29">
            <w:rPr>
              <w:rFonts w:cs="Times New Roman"/>
              <w:noProof w:val="0"/>
              <w:szCs w:val="22"/>
            </w:rPr>
            <w:t>Develop written operational risk management policy</w:t>
          </w:r>
        </w:sdtContent>
      </w:sdt>
      <w:bookmarkEnd w:id="37"/>
    </w:p>
    <w:p w:rsidR="00CE6040" w:rsidRPr="00662B29" w:rsidRDefault="00CE6040" w:rsidP="003440FF">
      <w:pPr>
        <w:pStyle w:val="BodyCopyIndent"/>
        <w:rPr>
          <w:noProof w:val="0"/>
        </w:rPr>
      </w:pPr>
      <w:r w:rsidRPr="00662B29">
        <w:rPr>
          <w:noProof w:val="0"/>
        </w:rPr>
        <w:t>5.5</w:t>
      </w:r>
      <w:r w:rsidRPr="00662B29">
        <w:rPr>
          <w:noProof w:val="0"/>
        </w:rPr>
        <w:tab/>
      </w:r>
      <w:bookmarkStart w:id="38" w:name="Criteria55"/>
      <w:sdt>
        <w:sdtPr>
          <w:rPr>
            <w:noProof w:val="0"/>
          </w:rPr>
          <w:alias w:val="Criteria55"/>
          <w:tag w:val="Criteria55"/>
          <w:id w:val="-1911845100"/>
          <w:placeholder>
            <w:docPart w:val="5500DB158CCC4B628CA8BE5EBDDBA34E"/>
          </w:placeholder>
        </w:sdtPr>
        <w:sdtEndPr/>
        <w:sdtContent>
          <w:r w:rsidR="00830CE5" w:rsidRPr="00662B29">
            <w:rPr>
              <w:rFonts w:cs="Times New Roman"/>
              <w:noProof w:val="0"/>
              <w:szCs w:val="22"/>
            </w:rPr>
            <w:t>Develop written operational risk management plans</w:t>
          </w:r>
        </w:sdtContent>
      </w:sdt>
      <w:bookmarkEnd w:id="38"/>
    </w:p>
    <w:p w:rsidR="00CE6040" w:rsidRPr="00662B29" w:rsidRDefault="00CE6040" w:rsidP="003440FF">
      <w:pPr>
        <w:pStyle w:val="BodyCopyIndent"/>
        <w:rPr>
          <w:noProof w:val="0"/>
        </w:rPr>
      </w:pPr>
      <w:r w:rsidRPr="00662B29">
        <w:rPr>
          <w:noProof w:val="0"/>
        </w:rPr>
        <w:t>5.6</w:t>
      </w:r>
      <w:r w:rsidRPr="00662B29">
        <w:rPr>
          <w:noProof w:val="0"/>
        </w:rPr>
        <w:tab/>
      </w:r>
      <w:bookmarkStart w:id="39" w:name="Criteria56"/>
      <w:sdt>
        <w:sdtPr>
          <w:rPr>
            <w:noProof w:val="0"/>
          </w:rPr>
          <w:alias w:val="Criteria56"/>
          <w:tag w:val="Criteria56"/>
          <w:id w:val="2038226991"/>
          <w:placeholder>
            <w:docPart w:val="5500DB158CCC4B628CA8BE5EBDDBA34E"/>
          </w:placeholder>
        </w:sdtPr>
        <w:sdtEndPr/>
        <w:sdtContent>
          <w:r w:rsidR="00830CE5" w:rsidRPr="00662B29">
            <w:rPr>
              <w:rFonts w:cs="Times New Roman"/>
              <w:noProof w:val="0"/>
              <w:szCs w:val="22"/>
            </w:rPr>
            <w:t>Develop written operational contingency plans</w:t>
          </w:r>
        </w:sdtContent>
      </w:sdt>
      <w:bookmarkEnd w:id="39"/>
    </w:p>
    <w:p w:rsidR="00CE6040" w:rsidRPr="00662B29" w:rsidRDefault="00CE6040" w:rsidP="003440FF">
      <w:pPr>
        <w:pStyle w:val="BodyCopyIndent"/>
        <w:rPr>
          <w:noProof w:val="0"/>
        </w:rPr>
      </w:pPr>
      <w:r w:rsidRPr="00662B29">
        <w:rPr>
          <w:noProof w:val="0"/>
        </w:rPr>
        <w:t>5.7</w:t>
      </w:r>
      <w:r w:rsidRPr="00662B29">
        <w:rPr>
          <w:noProof w:val="0"/>
        </w:rPr>
        <w:tab/>
      </w:r>
      <w:bookmarkStart w:id="40" w:name="Criteria57"/>
      <w:sdt>
        <w:sdtPr>
          <w:rPr>
            <w:noProof w:val="0"/>
          </w:rPr>
          <w:alias w:val="Criteria57"/>
          <w:tag w:val="Criteria57"/>
          <w:id w:val="2071382148"/>
          <w:placeholder>
            <w:docPart w:val="5500DB158CCC4B628CA8BE5EBDDBA34E"/>
          </w:placeholder>
        </w:sdtPr>
        <w:sdtEndPr/>
        <w:sdtContent>
          <w:r w:rsidR="00830CE5" w:rsidRPr="00662B29">
            <w:rPr>
              <w:rFonts w:cs="Times New Roman"/>
              <w:noProof w:val="0"/>
              <w:szCs w:val="22"/>
            </w:rPr>
            <w:t>Communicate risk management strategies to stakeholders</w:t>
          </w:r>
        </w:sdtContent>
      </w:sdt>
      <w:bookmarkEnd w:id="40"/>
    </w:p>
    <w:p w:rsidR="00CE6040" w:rsidRPr="00662B29" w:rsidRDefault="00CE6040" w:rsidP="003440FF">
      <w:pPr>
        <w:pStyle w:val="BodyCopyIndent"/>
        <w:rPr>
          <w:noProof w:val="0"/>
        </w:rPr>
      </w:pPr>
      <w:r w:rsidRPr="00662B29">
        <w:rPr>
          <w:noProof w:val="0"/>
        </w:rPr>
        <w:t>5.8</w:t>
      </w:r>
      <w:r w:rsidRPr="00662B29">
        <w:rPr>
          <w:noProof w:val="0"/>
        </w:rPr>
        <w:tab/>
      </w:r>
      <w:bookmarkStart w:id="41" w:name="Criteria58"/>
      <w:sdt>
        <w:sdtPr>
          <w:rPr>
            <w:noProof w:val="0"/>
          </w:rPr>
          <w:alias w:val="Criteria58"/>
          <w:tag w:val="Criteria58"/>
          <w:id w:val="-735325894"/>
          <w:placeholder>
            <w:docPart w:val="5500DB158CCC4B628CA8BE5EBDDBA34E"/>
          </w:placeholder>
        </w:sdtPr>
        <w:sdtEndPr/>
        <w:sdtContent>
          <w:r w:rsidR="00830CE5" w:rsidRPr="00662B29">
            <w:rPr>
              <w:rFonts w:cs="Times New Roman"/>
              <w:noProof w:val="0"/>
              <w:szCs w:val="22"/>
            </w:rPr>
            <w:t>Review and monitor risk management plans and procedures</w:t>
          </w:r>
        </w:sdtContent>
      </w:sdt>
      <w:bookmarkEnd w:id="41"/>
    </w:p>
    <w:p w:rsidR="00CE6040" w:rsidRPr="00662B29" w:rsidRDefault="00CE6040" w:rsidP="003440FF">
      <w:pPr>
        <w:pStyle w:val="BodyCopyIndent"/>
        <w:rPr>
          <w:noProof w:val="0"/>
        </w:rPr>
      </w:pPr>
      <w:r w:rsidRPr="00662B29">
        <w:rPr>
          <w:noProof w:val="0"/>
        </w:rPr>
        <w:t>5.9</w:t>
      </w:r>
      <w:r w:rsidRPr="00662B29">
        <w:rPr>
          <w:noProof w:val="0"/>
        </w:rPr>
        <w:tab/>
      </w:r>
      <w:bookmarkStart w:id="42" w:name="Criteria59"/>
      <w:sdt>
        <w:sdtPr>
          <w:rPr>
            <w:noProof w:val="0"/>
          </w:rPr>
          <w:alias w:val="Criteria59"/>
          <w:tag w:val="Criteria59"/>
          <w:id w:val="-1970194751"/>
          <w:placeholder>
            <w:docPart w:val="5500DB158CCC4B628CA8BE5EBDDBA34E"/>
          </w:placeholder>
        </w:sdtPr>
        <w:sdtEndPr/>
        <w:sdtContent>
          <w:r w:rsidR="00830CE5" w:rsidRPr="00662B29">
            <w:rPr>
              <w:rFonts w:cs="Times New Roman"/>
              <w:noProof w:val="0"/>
              <w:szCs w:val="22"/>
            </w:rPr>
            <w:t>Access information sources in relation to identified risk</w:t>
          </w:r>
        </w:sdtContent>
      </w:sdt>
      <w:bookmarkEnd w:id="42"/>
    </w:p>
    <w:p w:rsidR="003D13A4" w:rsidRPr="00662B29" w:rsidRDefault="003D13A4" w:rsidP="00BD2681">
      <w:pPr>
        <w:pStyle w:val="BodyCopy"/>
        <w:rPr>
          <w:noProof w:val="0"/>
          <w:szCs w:val="24"/>
        </w:rPr>
      </w:pPr>
    </w:p>
    <w:p w:rsidR="003D13A4" w:rsidRPr="00662B29" w:rsidRDefault="003D13A4" w:rsidP="00BD2681">
      <w:pPr>
        <w:pStyle w:val="BodyCopy"/>
        <w:rPr>
          <w:noProof w:val="0"/>
          <w:szCs w:val="24"/>
        </w:rPr>
        <w:sectPr w:rsidR="003D13A4" w:rsidRPr="00662B29" w:rsidSect="001A29DB">
          <w:headerReference w:type="even" r:id="rId37"/>
          <w:headerReference w:type="default" r:id="rId38"/>
          <w:pgSz w:w="11906" w:h="16838"/>
          <w:pgMar w:top="1440" w:right="1440" w:bottom="1440" w:left="1440" w:header="708" w:footer="329" w:gutter="0"/>
          <w:cols w:space="708"/>
          <w:docGrid w:linePitch="360"/>
        </w:sectPr>
      </w:pPr>
    </w:p>
    <w:p w:rsidR="00A63749" w:rsidRPr="00662B29" w:rsidRDefault="00A63749" w:rsidP="00A63749">
      <w:pPr>
        <w:pStyle w:val="Heading1"/>
      </w:pPr>
      <w:bookmarkStart w:id="43" w:name="_Toc337029851"/>
      <w:bookmarkStart w:id="44" w:name="_Toc370805488"/>
      <w:bookmarkStart w:id="45" w:name="_Toc418073777"/>
      <w:bookmarkStart w:id="46" w:name="_Toc294862958"/>
      <w:r w:rsidRPr="00662B29">
        <w:t>Assessment matrix</w:t>
      </w:r>
      <w:bookmarkEnd w:id="43"/>
      <w:bookmarkEnd w:id="44"/>
      <w:bookmarkEnd w:id="45"/>
    </w:p>
    <w:p w:rsidR="00A63749" w:rsidRPr="00662B29" w:rsidRDefault="00A63749" w:rsidP="00A63749">
      <w:pPr>
        <w:pStyle w:val="BodyCopy"/>
        <w:rPr>
          <w:b/>
          <w:noProof w:val="0"/>
        </w:rPr>
      </w:pPr>
      <w:r w:rsidRPr="00662B29">
        <w:rPr>
          <w:b/>
          <w:noProof w:val="0"/>
        </w:rPr>
        <w:t>Showing mapping of Performance Criteria against Work Projects, Written Questions and Oral Questions</w:t>
      </w:r>
      <w:bookmarkEnd w:id="46"/>
    </w:p>
    <w:p w:rsidR="00A63749" w:rsidRPr="00662B29" w:rsidRDefault="00AD7B23" w:rsidP="00A63749">
      <w:pPr>
        <w:pStyle w:val="BodyCopy"/>
        <w:rPr>
          <w:b/>
          <w:noProof w:val="0"/>
        </w:rPr>
      </w:pPr>
      <w:r w:rsidRPr="00662B29">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662B29" w:rsidTr="00F814A5">
        <w:trPr>
          <w:tblHeader/>
        </w:trPr>
        <w:tc>
          <w:tcPr>
            <w:tcW w:w="4982" w:type="dxa"/>
            <w:gridSpan w:val="3"/>
            <w:tcBorders>
              <w:top w:val="nil"/>
              <w:left w:val="nil"/>
              <w:bottom w:val="single" w:sz="4" w:space="0" w:color="auto"/>
            </w:tcBorders>
          </w:tcPr>
          <w:p w:rsidR="00A63749" w:rsidRPr="00662B29" w:rsidRDefault="00A63749" w:rsidP="003855CE">
            <w:pPr>
              <w:pStyle w:val="TableHeading"/>
            </w:pPr>
          </w:p>
        </w:tc>
        <w:tc>
          <w:tcPr>
            <w:tcW w:w="1251" w:type="dxa"/>
            <w:tcBorders>
              <w:bottom w:val="single" w:sz="4" w:space="0" w:color="auto"/>
            </w:tcBorders>
            <w:shd w:val="clear" w:color="auto" w:fill="E36C0A" w:themeFill="accent6" w:themeFillShade="BF"/>
          </w:tcPr>
          <w:p w:rsidR="00A63749" w:rsidRPr="00662B29" w:rsidRDefault="00A63749" w:rsidP="008102F9">
            <w:pPr>
              <w:pStyle w:val="TableTextBold"/>
              <w:jc w:val="center"/>
              <w:rPr>
                <w:color w:val="FFFFFF" w:themeColor="background1"/>
              </w:rPr>
            </w:pPr>
            <w:r w:rsidRPr="00662B29">
              <w:rPr>
                <w:color w:val="FFFFFF" w:themeColor="background1"/>
              </w:rPr>
              <w:t>Work Projects</w:t>
            </w:r>
          </w:p>
        </w:tc>
        <w:tc>
          <w:tcPr>
            <w:tcW w:w="1328" w:type="dxa"/>
            <w:tcBorders>
              <w:bottom w:val="single" w:sz="4" w:space="0" w:color="auto"/>
            </w:tcBorders>
            <w:shd w:val="clear" w:color="auto" w:fill="E36C0A" w:themeFill="accent6" w:themeFillShade="BF"/>
          </w:tcPr>
          <w:p w:rsidR="00A63749" w:rsidRPr="00662B29" w:rsidRDefault="00A63749" w:rsidP="008102F9">
            <w:pPr>
              <w:pStyle w:val="TableTextBold"/>
              <w:jc w:val="center"/>
              <w:rPr>
                <w:color w:val="FFFFFF" w:themeColor="background1"/>
              </w:rPr>
            </w:pPr>
            <w:r w:rsidRPr="00662B29">
              <w:rPr>
                <w:color w:val="FFFFFF" w:themeColor="background1"/>
              </w:rPr>
              <w:t>Written Questions</w:t>
            </w:r>
          </w:p>
        </w:tc>
        <w:tc>
          <w:tcPr>
            <w:tcW w:w="1194" w:type="dxa"/>
            <w:tcBorders>
              <w:bottom w:val="single" w:sz="4" w:space="0" w:color="auto"/>
            </w:tcBorders>
            <w:shd w:val="clear" w:color="auto" w:fill="E36C0A" w:themeFill="accent6" w:themeFillShade="BF"/>
          </w:tcPr>
          <w:p w:rsidR="00A63749" w:rsidRPr="00662B29" w:rsidRDefault="00A63749" w:rsidP="008102F9">
            <w:pPr>
              <w:pStyle w:val="TableTextBold"/>
              <w:jc w:val="center"/>
              <w:rPr>
                <w:color w:val="FFFFFF" w:themeColor="background1"/>
              </w:rPr>
            </w:pPr>
            <w:r w:rsidRPr="00662B29">
              <w:rPr>
                <w:color w:val="FFFFFF" w:themeColor="background1"/>
              </w:rPr>
              <w:t>Oral Questions</w:t>
            </w:r>
          </w:p>
        </w:tc>
      </w:tr>
      <w:tr w:rsidR="00A63749" w:rsidRPr="00662B29" w:rsidTr="00F814A5">
        <w:tc>
          <w:tcPr>
            <w:tcW w:w="8755" w:type="dxa"/>
            <w:gridSpan w:val="6"/>
            <w:shd w:val="clear" w:color="auto" w:fill="E36C0A" w:themeFill="accent6" w:themeFillShade="BF"/>
          </w:tcPr>
          <w:p w:rsidR="00A63749" w:rsidRPr="00662B29" w:rsidRDefault="00A63749" w:rsidP="00E21647">
            <w:pPr>
              <w:pStyle w:val="TableTextBold"/>
              <w:rPr>
                <w:color w:val="FFFFFF" w:themeColor="background1"/>
              </w:rPr>
            </w:pPr>
            <w:r w:rsidRPr="00662B29">
              <w:rPr>
                <w:color w:val="FFFFFF" w:themeColor="background1"/>
              </w:rPr>
              <w:t xml:space="preserve">Element 1: </w:t>
            </w:r>
            <w:fldSimple w:instr=" REF  Element1  \* MERGEFORMAT ">
              <w:sdt>
                <w:sdtPr>
                  <w:rPr>
                    <w:color w:val="FFFFFF" w:themeColor="background1"/>
                    <w:highlight w:val="yellow"/>
                  </w:rPr>
                  <w:alias w:val="Element1"/>
                  <w:tag w:val="Element1"/>
                  <w:id w:val="1169990407"/>
                  <w:placeholder>
                    <w:docPart w:val="CDBA2236D39048D4B1C79B810BDED08A"/>
                  </w:placeholder>
                </w:sdtPr>
                <w:sdtEndPr/>
                <w:sdtContent>
                  <w:r w:rsidR="001205F2" w:rsidRPr="001205F2">
                    <w:rPr>
                      <w:color w:val="FFFFFF" w:themeColor="background1"/>
                    </w:rPr>
                    <w:t>Identify the internal business environment</w:t>
                  </w:r>
                </w:sdtContent>
              </w:sdt>
            </w:fldSimple>
          </w:p>
        </w:tc>
      </w:tr>
      <w:tr w:rsidR="0033183A" w:rsidRPr="00662B29" w:rsidTr="006E32DF">
        <w:tc>
          <w:tcPr>
            <w:tcW w:w="606" w:type="dxa"/>
          </w:tcPr>
          <w:p w:rsidR="0033183A" w:rsidRPr="00662B29" w:rsidRDefault="0033183A" w:rsidP="003855CE">
            <w:pPr>
              <w:pStyle w:val="TableText"/>
            </w:pPr>
            <w:r w:rsidRPr="00662B29">
              <w:t>1.1</w:t>
            </w:r>
          </w:p>
        </w:tc>
        <w:tc>
          <w:tcPr>
            <w:tcW w:w="4376" w:type="dxa"/>
            <w:gridSpan w:val="2"/>
          </w:tcPr>
          <w:p w:rsidR="0033183A" w:rsidRPr="00662B29" w:rsidRDefault="001205F2" w:rsidP="003855CE">
            <w:pPr>
              <w:pStyle w:val="TableText"/>
            </w:pPr>
            <w:fldSimple w:instr=" REF  Criteria11  \* MERGEFORMAT ">
              <w:sdt>
                <w:sdtPr>
                  <w:alias w:val="Criteria11"/>
                  <w:tag w:val="Criteria11"/>
                  <w:id w:val="682170813"/>
                  <w:placeholder>
                    <w:docPart w:val="64B19D4323EB491593A49B43D9840E24"/>
                  </w:placeholder>
                </w:sdtPr>
                <w:sdtEndPr/>
                <w:sdtContent>
                  <w:r w:rsidRPr="00662B29">
                    <w:t>Identify and confirm core features of the business</w:t>
                  </w:r>
                </w:sdtContent>
              </w:sdt>
            </w:fldSimple>
          </w:p>
        </w:tc>
        <w:tc>
          <w:tcPr>
            <w:tcW w:w="1251" w:type="dxa"/>
            <w:vAlign w:val="center"/>
          </w:tcPr>
          <w:p w:rsidR="0033183A" w:rsidRPr="00662B29" w:rsidRDefault="0033183A" w:rsidP="006E32DF">
            <w:pPr>
              <w:pStyle w:val="TableText"/>
              <w:jc w:val="center"/>
            </w:pPr>
            <w:r w:rsidRPr="00662B29">
              <w:t>1.1</w:t>
            </w:r>
          </w:p>
        </w:tc>
        <w:tc>
          <w:tcPr>
            <w:tcW w:w="1328" w:type="dxa"/>
            <w:vAlign w:val="center"/>
          </w:tcPr>
          <w:p w:rsidR="0033183A" w:rsidRPr="00662B29" w:rsidRDefault="0033183A" w:rsidP="006E32DF">
            <w:pPr>
              <w:pStyle w:val="TableText"/>
              <w:jc w:val="center"/>
            </w:pPr>
            <w:r w:rsidRPr="00662B29">
              <w:t>1,2</w:t>
            </w:r>
          </w:p>
        </w:tc>
        <w:tc>
          <w:tcPr>
            <w:tcW w:w="1194" w:type="dxa"/>
            <w:vAlign w:val="center"/>
          </w:tcPr>
          <w:p w:rsidR="0033183A" w:rsidRPr="00662B29" w:rsidRDefault="0033183A" w:rsidP="006E32DF">
            <w:pPr>
              <w:pStyle w:val="TableText"/>
              <w:jc w:val="center"/>
            </w:pPr>
            <w:r w:rsidRPr="00662B29">
              <w:t>1</w:t>
            </w:r>
          </w:p>
        </w:tc>
      </w:tr>
      <w:tr w:rsidR="0033183A" w:rsidRPr="00662B29" w:rsidTr="006E32DF">
        <w:tc>
          <w:tcPr>
            <w:tcW w:w="606" w:type="dxa"/>
          </w:tcPr>
          <w:p w:rsidR="0033183A" w:rsidRPr="00662B29" w:rsidRDefault="0033183A" w:rsidP="003855CE">
            <w:pPr>
              <w:pStyle w:val="TableText"/>
            </w:pPr>
            <w:r w:rsidRPr="00662B29">
              <w:t>1.2</w:t>
            </w:r>
          </w:p>
        </w:tc>
        <w:tc>
          <w:tcPr>
            <w:tcW w:w="4376" w:type="dxa"/>
            <w:gridSpan w:val="2"/>
          </w:tcPr>
          <w:p w:rsidR="0033183A" w:rsidRPr="00662B29" w:rsidRDefault="001205F2" w:rsidP="003855CE">
            <w:pPr>
              <w:pStyle w:val="TableText"/>
            </w:pPr>
            <w:fldSimple w:instr=" REF  Criteria12  \* MERGEFORMAT ">
              <w:sdt>
                <w:sdtPr>
                  <w:alias w:val="Criteria12"/>
                  <w:tag w:val="Criteria12"/>
                  <w:id w:val="-1900738923"/>
                  <w:placeholder>
                    <w:docPart w:val="77AE7D646018438DAF5992EA5A0D71AC"/>
                  </w:placeholder>
                </w:sdtPr>
                <w:sdtEndPr/>
                <w:sdtContent>
                  <w:r w:rsidRPr="00662B29">
                    <w:t>Identify marketing information relevant to the current situation</w:t>
                  </w:r>
                </w:sdtContent>
              </w:sdt>
            </w:fldSimple>
          </w:p>
        </w:tc>
        <w:tc>
          <w:tcPr>
            <w:tcW w:w="1251" w:type="dxa"/>
            <w:vAlign w:val="center"/>
          </w:tcPr>
          <w:p w:rsidR="0033183A" w:rsidRPr="00662B29" w:rsidRDefault="0033183A" w:rsidP="006E32DF">
            <w:pPr>
              <w:pStyle w:val="TableText"/>
              <w:jc w:val="center"/>
            </w:pPr>
            <w:r w:rsidRPr="00662B29">
              <w:t>1.2</w:t>
            </w:r>
          </w:p>
        </w:tc>
        <w:tc>
          <w:tcPr>
            <w:tcW w:w="1328" w:type="dxa"/>
            <w:vAlign w:val="center"/>
          </w:tcPr>
          <w:p w:rsidR="0033183A" w:rsidRPr="00662B29" w:rsidRDefault="0033183A" w:rsidP="006E32DF">
            <w:pPr>
              <w:pStyle w:val="TableText"/>
              <w:jc w:val="center"/>
            </w:pPr>
            <w:r w:rsidRPr="00662B29">
              <w:t>3,4</w:t>
            </w:r>
          </w:p>
        </w:tc>
        <w:tc>
          <w:tcPr>
            <w:tcW w:w="1194" w:type="dxa"/>
            <w:vAlign w:val="center"/>
          </w:tcPr>
          <w:p w:rsidR="0033183A" w:rsidRPr="00662B29" w:rsidRDefault="0033183A" w:rsidP="006E32DF">
            <w:pPr>
              <w:pStyle w:val="TableText"/>
              <w:jc w:val="center"/>
            </w:pPr>
            <w:r w:rsidRPr="00662B29">
              <w:t>2</w:t>
            </w:r>
          </w:p>
        </w:tc>
      </w:tr>
      <w:tr w:rsidR="0033183A" w:rsidRPr="00662B29" w:rsidTr="006E32DF">
        <w:tc>
          <w:tcPr>
            <w:tcW w:w="606" w:type="dxa"/>
          </w:tcPr>
          <w:p w:rsidR="0033183A" w:rsidRPr="00662B29" w:rsidRDefault="0033183A" w:rsidP="003855CE">
            <w:pPr>
              <w:pStyle w:val="TableText"/>
            </w:pPr>
            <w:r w:rsidRPr="00662B29">
              <w:t>1.3</w:t>
            </w:r>
          </w:p>
        </w:tc>
        <w:tc>
          <w:tcPr>
            <w:tcW w:w="4376" w:type="dxa"/>
            <w:gridSpan w:val="2"/>
          </w:tcPr>
          <w:p w:rsidR="0033183A" w:rsidRPr="00662B29" w:rsidRDefault="001205F2" w:rsidP="003855CE">
            <w:pPr>
              <w:pStyle w:val="TableText"/>
            </w:pPr>
            <w:fldSimple w:instr=" REF  Criteria13  \* MERGEFORMAT ">
              <w:sdt>
                <w:sdtPr>
                  <w:alias w:val="Criteria13"/>
                  <w:tag w:val="Criteria13"/>
                  <w:id w:val="1416827066"/>
                  <w:placeholder>
                    <w:docPart w:val="1EF0D24F56844984BFE8FC8976E8BC82"/>
                  </w:placeholder>
                </w:sdtPr>
                <w:sdtEndPr/>
                <w:sdtContent>
                  <w:r w:rsidRPr="00662B29">
                    <w:t>Review business performance information</w:t>
                  </w:r>
                </w:sdtContent>
              </w:sdt>
            </w:fldSimple>
          </w:p>
        </w:tc>
        <w:tc>
          <w:tcPr>
            <w:tcW w:w="1251" w:type="dxa"/>
            <w:vAlign w:val="center"/>
          </w:tcPr>
          <w:p w:rsidR="0033183A" w:rsidRPr="00662B29" w:rsidRDefault="0033183A" w:rsidP="006E32DF">
            <w:pPr>
              <w:pStyle w:val="TableText"/>
              <w:jc w:val="center"/>
            </w:pPr>
            <w:r w:rsidRPr="00662B29">
              <w:t>1.3</w:t>
            </w:r>
          </w:p>
        </w:tc>
        <w:tc>
          <w:tcPr>
            <w:tcW w:w="1328" w:type="dxa"/>
            <w:vAlign w:val="center"/>
          </w:tcPr>
          <w:p w:rsidR="0033183A" w:rsidRPr="00662B29" w:rsidRDefault="0033183A" w:rsidP="006E32DF">
            <w:pPr>
              <w:pStyle w:val="TableText"/>
              <w:jc w:val="center"/>
            </w:pPr>
            <w:r w:rsidRPr="00662B29">
              <w:t>5,6</w:t>
            </w:r>
          </w:p>
        </w:tc>
        <w:tc>
          <w:tcPr>
            <w:tcW w:w="1194" w:type="dxa"/>
            <w:vAlign w:val="center"/>
          </w:tcPr>
          <w:p w:rsidR="0033183A" w:rsidRPr="00662B29" w:rsidRDefault="0033183A" w:rsidP="006E32DF">
            <w:pPr>
              <w:pStyle w:val="TableText"/>
              <w:jc w:val="center"/>
            </w:pPr>
            <w:r w:rsidRPr="00662B29">
              <w:t>3</w:t>
            </w:r>
          </w:p>
        </w:tc>
      </w:tr>
      <w:tr w:rsidR="0033183A" w:rsidRPr="00662B29" w:rsidTr="006E32DF">
        <w:tc>
          <w:tcPr>
            <w:tcW w:w="606" w:type="dxa"/>
          </w:tcPr>
          <w:p w:rsidR="0033183A" w:rsidRPr="00662B29" w:rsidRDefault="0033183A" w:rsidP="003855CE">
            <w:pPr>
              <w:pStyle w:val="TableText"/>
            </w:pPr>
            <w:r w:rsidRPr="00662B29">
              <w:t>1.4</w:t>
            </w:r>
          </w:p>
        </w:tc>
        <w:tc>
          <w:tcPr>
            <w:tcW w:w="4376" w:type="dxa"/>
            <w:gridSpan w:val="2"/>
          </w:tcPr>
          <w:p w:rsidR="0033183A" w:rsidRPr="00662B29" w:rsidRDefault="001205F2" w:rsidP="003855CE">
            <w:pPr>
              <w:pStyle w:val="TableText"/>
            </w:pPr>
            <w:fldSimple w:instr=" REF  Criteria14  \* MERGEFORMAT ">
              <w:sdt>
                <w:sdtPr>
                  <w:alias w:val="Criteria14"/>
                  <w:tag w:val="Criteria14"/>
                  <w:id w:val="1872947882"/>
                  <w:placeholder>
                    <w:docPart w:val="BFFE9985A0314FA2AC5BC8D9D6BD63D1"/>
                  </w:placeholder>
                </w:sdtPr>
                <w:sdtEndPr/>
                <w:sdtContent>
                  <w:r w:rsidRPr="00662B29">
                    <w:t>Identify capabilities and resources of the business</w:t>
                  </w:r>
                </w:sdtContent>
              </w:sdt>
            </w:fldSimple>
          </w:p>
        </w:tc>
        <w:tc>
          <w:tcPr>
            <w:tcW w:w="1251" w:type="dxa"/>
            <w:vAlign w:val="center"/>
          </w:tcPr>
          <w:p w:rsidR="0033183A" w:rsidRPr="00662B29" w:rsidRDefault="0033183A" w:rsidP="006E32DF">
            <w:pPr>
              <w:pStyle w:val="TableText"/>
              <w:jc w:val="center"/>
            </w:pPr>
            <w:r w:rsidRPr="00662B29">
              <w:t>1.4</w:t>
            </w:r>
          </w:p>
        </w:tc>
        <w:tc>
          <w:tcPr>
            <w:tcW w:w="1328" w:type="dxa"/>
            <w:vAlign w:val="center"/>
          </w:tcPr>
          <w:p w:rsidR="0033183A" w:rsidRPr="00662B29" w:rsidRDefault="0033183A" w:rsidP="006E32DF">
            <w:pPr>
              <w:pStyle w:val="TableText"/>
              <w:jc w:val="center"/>
            </w:pPr>
            <w:r w:rsidRPr="00662B29">
              <w:t>7,8</w:t>
            </w:r>
          </w:p>
        </w:tc>
        <w:tc>
          <w:tcPr>
            <w:tcW w:w="1194" w:type="dxa"/>
            <w:vAlign w:val="center"/>
          </w:tcPr>
          <w:p w:rsidR="0033183A" w:rsidRPr="00662B29" w:rsidRDefault="0033183A" w:rsidP="006E32DF">
            <w:pPr>
              <w:pStyle w:val="TableText"/>
              <w:jc w:val="center"/>
            </w:pPr>
            <w:r w:rsidRPr="00662B29">
              <w:t>4</w:t>
            </w:r>
          </w:p>
        </w:tc>
      </w:tr>
      <w:tr w:rsidR="0033183A" w:rsidRPr="00662B29" w:rsidTr="006E32DF">
        <w:tc>
          <w:tcPr>
            <w:tcW w:w="606" w:type="dxa"/>
          </w:tcPr>
          <w:p w:rsidR="0033183A" w:rsidRPr="00662B29" w:rsidRDefault="0033183A" w:rsidP="003855CE">
            <w:pPr>
              <w:pStyle w:val="TableText"/>
            </w:pPr>
            <w:r w:rsidRPr="00662B29">
              <w:t>1.5</w:t>
            </w:r>
          </w:p>
        </w:tc>
        <w:tc>
          <w:tcPr>
            <w:tcW w:w="4376" w:type="dxa"/>
            <w:gridSpan w:val="2"/>
          </w:tcPr>
          <w:p w:rsidR="0033183A" w:rsidRPr="00662B29" w:rsidRDefault="001205F2" w:rsidP="003855CE">
            <w:pPr>
              <w:pStyle w:val="TableText"/>
            </w:pPr>
            <w:fldSimple w:instr=" REF  Criteria15  \* MERGEFORMAT ">
              <w:sdt>
                <w:sdtPr>
                  <w:alias w:val="Criteria15"/>
                  <w:tag w:val="Criteria15"/>
                  <w:id w:val="-1192069109"/>
                  <w:placeholder>
                    <w:docPart w:val="B62A034DEE58481EA2A57C0C8634AFE0"/>
                  </w:placeholder>
                </w:sdtPr>
                <w:sdtEndPr/>
                <w:sdtContent>
                  <w:r w:rsidRPr="00662B29">
                    <w:t>Identify underperforming products and services</w:t>
                  </w:r>
                </w:sdtContent>
              </w:sdt>
            </w:fldSimple>
          </w:p>
        </w:tc>
        <w:tc>
          <w:tcPr>
            <w:tcW w:w="1251" w:type="dxa"/>
            <w:vAlign w:val="center"/>
          </w:tcPr>
          <w:p w:rsidR="0033183A" w:rsidRPr="00662B29" w:rsidRDefault="0033183A" w:rsidP="006E32DF">
            <w:pPr>
              <w:pStyle w:val="TableText"/>
              <w:jc w:val="center"/>
            </w:pPr>
            <w:r w:rsidRPr="00662B29">
              <w:t>1.5</w:t>
            </w:r>
          </w:p>
        </w:tc>
        <w:tc>
          <w:tcPr>
            <w:tcW w:w="1328" w:type="dxa"/>
            <w:vAlign w:val="center"/>
          </w:tcPr>
          <w:p w:rsidR="0033183A" w:rsidRPr="00662B29" w:rsidRDefault="0033183A" w:rsidP="006E32DF">
            <w:pPr>
              <w:pStyle w:val="TableText"/>
              <w:jc w:val="center"/>
            </w:pPr>
            <w:r w:rsidRPr="00662B29">
              <w:t>9</w:t>
            </w:r>
          </w:p>
        </w:tc>
        <w:tc>
          <w:tcPr>
            <w:tcW w:w="1194" w:type="dxa"/>
            <w:vAlign w:val="center"/>
          </w:tcPr>
          <w:p w:rsidR="0033183A" w:rsidRPr="00662B29" w:rsidRDefault="0033183A" w:rsidP="006E32DF">
            <w:pPr>
              <w:pStyle w:val="TableText"/>
              <w:jc w:val="center"/>
            </w:pPr>
            <w:r w:rsidRPr="00662B29">
              <w:t>5</w:t>
            </w:r>
          </w:p>
        </w:tc>
      </w:tr>
      <w:tr w:rsidR="00A63749" w:rsidRPr="00662B29" w:rsidTr="00F814A5">
        <w:tc>
          <w:tcPr>
            <w:tcW w:w="8755" w:type="dxa"/>
            <w:gridSpan w:val="6"/>
            <w:shd w:val="clear" w:color="auto" w:fill="E36C0A" w:themeFill="accent6" w:themeFillShade="BF"/>
          </w:tcPr>
          <w:p w:rsidR="00A63749" w:rsidRPr="00662B29" w:rsidRDefault="00A63749" w:rsidP="00E21647">
            <w:pPr>
              <w:pStyle w:val="TableHeading"/>
            </w:pPr>
            <w:r w:rsidRPr="00662B29">
              <w:t xml:space="preserve">Element 2: </w:t>
            </w:r>
            <w:fldSimple w:instr=" REF  Element2  \* MERGEFORMAT ">
              <w:sdt>
                <w:sdtPr>
                  <w:rPr>
                    <w:highlight w:val="yellow"/>
                  </w:rPr>
                  <w:alias w:val="Element2"/>
                  <w:tag w:val="Element2"/>
                  <w:id w:val="1537475151"/>
                  <w:placeholder>
                    <w:docPart w:val="D48B019CCF044C1E9006AEA41ADFDE4C"/>
                  </w:placeholder>
                </w:sdtPr>
                <w:sdtEndPr/>
                <w:sdtContent>
                  <w:r w:rsidR="001205F2" w:rsidRPr="00662B29">
                    <w:t>Identify the external business environment</w:t>
                  </w:r>
                </w:sdtContent>
              </w:sdt>
            </w:fldSimple>
          </w:p>
        </w:tc>
      </w:tr>
      <w:tr w:rsidR="0033183A" w:rsidRPr="00662B29" w:rsidTr="006E32DF">
        <w:tc>
          <w:tcPr>
            <w:tcW w:w="620" w:type="dxa"/>
            <w:gridSpan w:val="2"/>
          </w:tcPr>
          <w:p w:rsidR="0033183A" w:rsidRPr="00662B29" w:rsidRDefault="0033183A" w:rsidP="003855CE">
            <w:pPr>
              <w:pStyle w:val="TableText"/>
            </w:pPr>
            <w:r w:rsidRPr="00662B29">
              <w:t>2.1</w:t>
            </w:r>
          </w:p>
        </w:tc>
        <w:tc>
          <w:tcPr>
            <w:tcW w:w="4362" w:type="dxa"/>
            <w:vAlign w:val="center"/>
          </w:tcPr>
          <w:p w:rsidR="0033183A" w:rsidRPr="00662B29" w:rsidRDefault="001205F2" w:rsidP="003855CE">
            <w:pPr>
              <w:pStyle w:val="TableText"/>
            </w:pPr>
            <w:fldSimple w:instr=" REF  Criteria21  \* MERGEFORMAT ">
              <w:sdt>
                <w:sdtPr>
                  <w:alias w:val="Criteria21"/>
                  <w:tag w:val="Criteria21"/>
                  <w:id w:val="-1020697164"/>
                  <w:placeholder>
                    <w:docPart w:val="24B99560892C4A2CBF11FFF1482730A2"/>
                  </w:placeholder>
                </w:sdtPr>
                <w:sdtEndPr/>
                <w:sdtContent>
                  <w:r w:rsidRPr="00662B29">
                    <w:rPr>
                      <w:rFonts w:cs="Times New Roman"/>
                    </w:rPr>
                    <w:t>Identify expected market share</w:t>
                  </w:r>
                </w:sdtContent>
              </w:sdt>
            </w:fldSimple>
          </w:p>
        </w:tc>
        <w:tc>
          <w:tcPr>
            <w:tcW w:w="1251" w:type="dxa"/>
            <w:vAlign w:val="center"/>
          </w:tcPr>
          <w:p w:rsidR="0033183A" w:rsidRPr="00662B29" w:rsidRDefault="0033183A" w:rsidP="006E32DF">
            <w:pPr>
              <w:pStyle w:val="TableText"/>
              <w:jc w:val="center"/>
            </w:pPr>
            <w:r w:rsidRPr="00662B29">
              <w:t>2.1</w:t>
            </w:r>
          </w:p>
        </w:tc>
        <w:tc>
          <w:tcPr>
            <w:tcW w:w="1328" w:type="dxa"/>
            <w:vAlign w:val="center"/>
          </w:tcPr>
          <w:p w:rsidR="0033183A" w:rsidRPr="00662B29" w:rsidRDefault="0033183A" w:rsidP="006E32DF">
            <w:pPr>
              <w:pStyle w:val="TableText"/>
              <w:jc w:val="center"/>
            </w:pPr>
            <w:r w:rsidRPr="00662B29">
              <w:t>10</w:t>
            </w:r>
          </w:p>
        </w:tc>
        <w:tc>
          <w:tcPr>
            <w:tcW w:w="1194" w:type="dxa"/>
            <w:vAlign w:val="center"/>
          </w:tcPr>
          <w:p w:rsidR="0033183A" w:rsidRPr="00662B29" w:rsidRDefault="0033183A" w:rsidP="006E32DF">
            <w:pPr>
              <w:pStyle w:val="TableText"/>
              <w:jc w:val="center"/>
            </w:pPr>
            <w:r w:rsidRPr="00662B29">
              <w:t>6</w:t>
            </w:r>
          </w:p>
        </w:tc>
      </w:tr>
      <w:tr w:rsidR="0033183A" w:rsidRPr="00662B29" w:rsidTr="006E32DF">
        <w:tc>
          <w:tcPr>
            <w:tcW w:w="620" w:type="dxa"/>
            <w:gridSpan w:val="2"/>
          </w:tcPr>
          <w:p w:rsidR="0033183A" w:rsidRPr="00662B29" w:rsidRDefault="0033183A" w:rsidP="003855CE">
            <w:pPr>
              <w:pStyle w:val="TableText"/>
            </w:pPr>
            <w:r w:rsidRPr="00662B29">
              <w:t>2.2</w:t>
            </w:r>
          </w:p>
        </w:tc>
        <w:tc>
          <w:tcPr>
            <w:tcW w:w="4362" w:type="dxa"/>
            <w:vAlign w:val="center"/>
          </w:tcPr>
          <w:p w:rsidR="0033183A" w:rsidRPr="00662B29" w:rsidRDefault="001205F2" w:rsidP="003855CE">
            <w:pPr>
              <w:pStyle w:val="TableText"/>
            </w:pPr>
            <w:fldSimple w:instr=" REF  Criteria22  \* MERGEFORMAT ">
              <w:sdt>
                <w:sdtPr>
                  <w:alias w:val="Criteria2.2"/>
                  <w:tag w:val="Criteria2.2"/>
                  <w:id w:val="1640846889"/>
                  <w:placeholder>
                    <w:docPart w:val="E1F259498AE94EE0B0502ACB5F7F893A"/>
                  </w:placeholder>
                </w:sdtPr>
                <w:sdtEndPr/>
                <w:sdtContent>
                  <w:r w:rsidRPr="001205F2">
                    <w:t>Identify external factors impacting on the business</w:t>
                  </w:r>
                </w:sdtContent>
              </w:sdt>
            </w:fldSimple>
          </w:p>
        </w:tc>
        <w:tc>
          <w:tcPr>
            <w:tcW w:w="1251" w:type="dxa"/>
            <w:vAlign w:val="center"/>
          </w:tcPr>
          <w:p w:rsidR="0033183A" w:rsidRPr="00662B29" w:rsidRDefault="0033183A" w:rsidP="006E32DF">
            <w:pPr>
              <w:pStyle w:val="TableText"/>
              <w:jc w:val="center"/>
            </w:pPr>
            <w:r w:rsidRPr="00662B29">
              <w:t>2.2</w:t>
            </w:r>
          </w:p>
        </w:tc>
        <w:tc>
          <w:tcPr>
            <w:tcW w:w="1328" w:type="dxa"/>
            <w:vAlign w:val="center"/>
          </w:tcPr>
          <w:p w:rsidR="0033183A" w:rsidRPr="00662B29" w:rsidRDefault="0033183A" w:rsidP="006E32DF">
            <w:pPr>
              <w:pStyle w:val="TableText"/>
              <w:jc w:val="center"/>
            </w:pPr>
            <w:r w:rsidRPr="00662B29">
              <w:t>11</w:t>
            </w:r>
          </w:p>
        </w:tc>
        <w:tc>
          <w:tcPr>
            <w:tcW w:w="1194" w:type="dxa"/>
            <w:vAlign w:val="center"/>
          </w:tcPr>
          <w:p w:rsidR="0033183A" w:rsidRPr="00662B29" w:rsidRDefault="0033183A" w:rsidP="006E32DF">
            <w:pPr>
              <w:pStyle w:val="TableText"/>
              <w:jc w:val="center"/>
            </w:pPr>
            <w:r w:rsidRPr="00662B29">
              <w:t>7</w:t>
            </w:r>
          </w:p>
        </w:tc>
      </w:tr>
      <w:tr w:rsidR="0033183A" w:rsidRPr="00662B29" w:rsidTr="006E32DF">
        <w:tc>
          <w:tcPr>
            <w:tcW w:w="620" w:type="dxa"/>
            <w:gridSpan w:val="2"/>
          </w:tcPr>
          <w:p w:rsidR="0033183A" w:rsidRPr="00662B29" w:rsidRDefault="0033183A" w:rsidP="003855CE">
            <w:pPr>
              <w:pStyle w:val="TableText"/>
            </w:pPr>
            <w:r w:rsidRPr="00662B29">
              <w:t>2.3</w:t>
            </w:r>
          </w:p>
        </w:tc>
        <w:tc>
          <w:tcPr>
            <w:tcW w:w="4362" w:type="dxa"/>
            <w:vAlign w:val="center"/>
          </w:tcPr>
          <w:p w:rsidR="0033183A" w:rsidRPr="00662B29" w:rsidRDefault="001205F2" w:rsidP="003855CE">
            <w:pPr>
              <w:pStyle w:val="TableText"/>
            </w:pPr>
            <w:fldSimple w:instr=" REF  Criteria23  \* MERGEFORMAT ">
              <w:sdt>
                <w:sdtPr>
                  <w:alias w:val="Criteria23"/>
                  <w:tag w:val="Criteria23"/>
                  <w:id w:val="58372968"/>
                  <w:placeholder>
                    <w:docPart w:val="17C42CAC5466443692D5C735B09A9C5A"/>
                  </w:placeholder>
                </w:sdtPr>
                <w:sdtEndPr/>
                <w:sdtContent>
                  <w:r w:rsidRPr="00662B29">
                    <w:rPr>
                      <w:rFonts w:cs="Times New Roman"/>
                    </w:rPr>
                    <w:t>Analyse comparative market information</w:t>
                  </w:r>
                </w:sdtContent>
              </w:sdt>
            </w:fldSimple>
          </w:p>
        </w:tc>
        <w:tc>
          <w:tcPr>
            <w:tcW w:w="1251" w:type="dxa"/>
            <w:vAlign w:val="center"/>
          </w:tcPr>
          <w:p w:rsidR="0033183A" w:rsidRPr="00662B29" w:rsidRDefault="0033183A" w:rsidP="006E32DF">
            <w:pPr>
              <w:pStyle w:val="TableText"/>
              <w:jc w:val="center"/>
            </w:pPr>
            <w:r w:rsidRPr="00662B29">
              <w:t>2.3</w:t>
            </w:r>
          </w:p>
        </w:tc>
        <w:tc>
          <w:tcPr>
            <w:tcW w:w="1328" w:type="dxa"/>
            <w:vAlign w:val="center"/>
          </w:tcPr>
          <w:p w:rsidR="0033183A" w:rsidRPr="00662B29" w:rsidRDefault="0033183A" w:rsidP="006E32DF">
            <w:pPr>
              <w:pStyle w:val="TableText"/>
              <w:jc w:val="center"/>
            </w:pPr>
            <w:r w:rsidRPr="00662B29">
              <w:t>12</w:t>
            </w:r>
          </w:p>
        </w:tc>
        <w:tc>
          <w:tcPr>
            <w:tcW w:w="1194" w:type="dxa"/>
            <w:vAlign w:val="center"/>
          </w:tcPr>
          <w:p w:rsidR="0033183A" w:rsidRPr="00662B29" w:rsidRDefault="0033183A" w:rsidP="006E32DF">
            <w:pPr>
              <w:pStyle w:val="TableText"/>
              <w:jc w:val="center"/>
            </w:pPr>
            <w:r w:rsidRPr="00662B29">
              <w:t>8</w:t>
            </w:r>
          </w:p>
        </w:tc>
      </w:tr>
      <w:tr w:rsidR="0033183A" w:rsidRPr="00662B29" w:rsidTr="006E32DF">
        <w:tc>
          <w:tcPr>
            <w:tcW w:w="620" w:type="dxa"/>
            <w:gridSpan w:val="2"/>
          </w:tcPr>
          <w:p w:rsidR="0033183A" w:rsidRPr="00662B29" w:rsidRDefault="0033183A" w:rsidP="003855CE">
            <w:pPr>
              <w:pStyle w:val="TableText"/>
            </w:pPr>
            <w:r w:rsidRPr="00662B29">
              <w:t>2.4</w:t>
            </w:r>
          </w:p>
        </w:tc>
        <w:tc>
          <w:tcPr>
            <w:tcW w:w="4362" w:type="dxa"/>
            <w:vAlign w:val="center"/>
          </w:tcPr>
          <w:p w:rsidR="0033183A" w:rsidRPr="00662B29" w:rsidRDefault="001205F2" w:rsidP="003855CE">
            <w:pPr>
              <w:pStyle w:val="TableText"/>
            </w:pPr>
            <w:fldSimple w:instr=" REF  Criteria24  \* MERGEFORMAT ">
              <w:sdt>
                <w:sdtPr>
                  <w:alias w:val="Criteria24"/>
                  <w:tag w:val="Criteria24"/>
                  <w:id w:val="778384540"/>
                  <w:placeholder>
                    <w:docPart w:val="78D65A7792A541868BD7B0194B4306C2"/>
                  </w:placeholder>
                </w:sdtPr>
                <w:sdtEndPr/>
                <w:sdtContent>
                  <w:r w:rsidRPr="00662B29">
                    <w:rPr>
                      <w:rFonts w:cs="Times New Roman"/>
                    </w:rPr>
                    <w:t>Analyse industry and customer trends</w:t>
                  </w:r>
                </w:sdtContent>
              </w:sdt>
            </w:fldSimple>
          </w:p>
        </w:tc>
        <w:tc>
          <w:tcPr>
            <w:tcW w:w="1251" w:type="dxa"/>
            <w:vAlign w:val="center"/>
          </w:tcPr>
          <w:p w:rsidR="0033183A" w:rsidRPr="00662B29" w:rsidRDefault="0033183A" w:rsidP="006E32DF">
            <w:pPr>
              <w:pStyle w:val="TableText"/>
              <w:jc w:val="center"/>
            </w:pPr>
            <w:r w:rsidRPr="00662B29">
              <w:t>2.4</w:t>
            </w:r>
          </w:p>
        </w:tc>
        <w:tc>
          <w:tcPr>
            <w:tcW w:w="1328" w:type="dxa"/>
            <w:vAlign w:val="center"/>
          </w:tcPr>
          <w:p w:rsidR="0033183A" w:rsidRPr="00662B29" w:rsidRDefault="0033183A" w:rsidP="006E32DF">
            <w:pPr>
              <w:pStyle w:val="TableText"/>
              <w:jc w:val="center"/>
            </w:pPr>
            <w:r w:rsidRPr="00662B29">
              <w:t>13</w:t>
            </w:r>
          </w:p>
        </w:tc>
        <w:tc>
          <w:tcPr>
            <w:tcW w:w="1194" w:type="dxa"/>
            <w:vAlign w:val="center"/>
          </w:tcPr>
          <w:p w:rsidR="0033183A" w:rsidRPr="00662B29" w:rsidRDefault="0033183A" w:rsidP="006E32DF">
            <w:pPr>
              <w:pStyle w:val="TableText"/>
              <w:jc w:val="center"/>
            </w:pPr>
            <w:r w:rsidRPr="00662B29">
              <w:t>9</w:t>
            </w:r>
          </w:p>
        </w:tc>
      </w:tr>
      <w:tr w:rsidR="0033183A" w:rsidRPr="00662B29" w:rsidTr="006E32DF">
        <w:tc>
          <w:tcPr>
            <w:tcW w:w="620" w:type="dxa"/>
            <w:gridSpan w:val="2"/>
          </w:tcPr>
          <w:p w:rsidR="0033183A" w:rsidRPr="00662B29" w:rsidRDefault="0033183A" w:rsidP="003855CE">
            <w:pPr>
              <w:pStyle w:val="TableText"/>
            </w:pPr>
            <w:r w:rsidRPr="00662B29">
              <w:t>2.5</w:t>
            </w:r>
          </w:p>
        </w:tc>
        <w:tc>
          <w:tcPr>
            <w:tcW w:w="4362" w:type="dxa"/>
            <w:vAlign w:val="center"/>
          </w:tcPr>
          <w:p w:rsidR="0033183A" w:rsidRPr="00662B29" w:rsidRDefault="001205F2" w:rsidP="003855CE">
            <w:pPr>
              <w:pStyle w:val="TableText"/>
            </w:pPr>
            <w:fldSimple w:instr=" REF  Criteria25  \* MERGEFORMAT ">
              <w:sdt>
                <w:sdtPr>
                  <w:alias w:val="Criteria25"/>
                  <w:tag w:val="Criteria25"/>
                  <w:id w:val="-1644806093"/>
                  <w:placeholder>
                    <w:docPart w:val="1268E9C2BB064702BD72C76073482489"/>
                  </w:placeholder>
                </w:sdtPr>
                <w:sdtEndPr/>
                <w:sdtContent>
                  <w:r w:rsidRPr="001205F2">
                    <w:t>Analyse the legal and ethical issues in the market place</w:t>
                  </w:r>
                </w:sdtContent>
              </w:sdt>
            </w:fldSimple>
          </w:p>
        </w:tc>
        <w:tc>
          <w:tcPr>
            <w:tcW w:w="1251" w:type="dxa"/>
            <w:vAlign w:val="center"/>
          </w:tcPr>
          <w:p w:rsidR="0033183A" w:rsidRPr="00662B29" w:rsidRDefault="0033183A" w:rsidP="006E32DF">
            <w:pPr>
              <w:pStyle w:val="TableText"/>
              <w:jc w:val="center"/>
            </w:pPr>
            <w:r w:rsidRPr="00662B29">
              <w:t>2.5</w:t>
            </w:r>
          </w:p>
        </w:tc>
        <w:tc>
          <w:tcPr>
            <w:tcW w:w="1328" w:type="dxa"/>
            <w:vAlign w:val="center"/>
          </w:tcPr>
          <w:p w:rsidR="0033183A" w:rsidRPr="00662B29" w:rsidRDefault="0033183A" w:rsidP="006E32DF">
            <w:pPr>
              <w:pStyle w:val="TableText"/>
              <w:jc w:val="center"/>
            </w:pPr>
            <w:r w:rsidRPr="00662B29">
              <w:t>14</w:t>
            </w:r>
          </w:p>
        </w:tc>
        <w:tc>
          <w:tcPr>
            <w:tcW w:w="1194" w:type="dxa"/>
            <w:vAlign w:val="center"/>
          </w:tcPr>
          <w:p w:rsidR="0033183A" w:rsidRPr="00662B29" w:rsidRDefault="0033183A" w:rsidP="006E32DF">
            <w:pPr>
              <w:pStyle w:val="TableText"/>
              <w:jc w:val="center"/>
            </w:pPr>
            <w:r w:rsidRPr="00662B29">
              <w:t>10</w:t>
            </w:r>
          </w:p>
        </w:tc>
      </w:tr>
    </w:tbl>
    <w:p w:rsidR="005A2160" w:rsidRPr="00662B29" w:rsidRDefault="005A2160">
      <w:pPr>
        <w:rPr>
          <w:rFonts w:ascii="Helvetica" w:hAnsi="Helvetica"/>
        </w:rPr>
      </w:pPr>
      <w:r w:rsidRPr="00662B29">
        <w:rPr>
          <w:rFonts w:ascii="Helvetica" w:hAnsi="Helvetica"/>
          <w:b/>
        </w:rPr>
        <w:br w:type="page"/>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590"/>
        <w:gridCol w:w="1011"/>
        <w:gridCol w:w="1327"/>
        <w:gridCol w:w="1207"/>
      </w:tblGrid>
      <w:tr w:rsidR="005A2160" w:rsidRPr="00662B29" w:rsidTr="007959D4">
        <w:trPr>
          <w:tblHeader/>
        </w:trPr>
        <w:tc>
          <w:tcPr>
            <w:tcW w:w="5210" w:type="dxa"/>
            <w:gridSpan w:val="3"/>
            <w:tcBorders>
              <w:top w:val="nil"/>
              <w:left w:val="nil"/>
              <w:bottom w:val="single" w:sz="4" w:space="0" w:color="auto"/>
            </w:tcBorders>
          </w:tcPr>
          <w:p w:rsidR="005A2160" w:rsidRPr="00662B29" w:rsidRDefault="005A2160" w:rsidP="006E32DF">
            <w:pPr>
              <w:pStyle w:val="TableHeading"/>
              <w:spacing w:before="100" w:after="100"/>
            </w:pPr>
          </w:p>
        </w:tc>
        <w:tc>
          <w:tcPr>
            <w:tcW w:w="1011" w:type="dxa"/>
            <w:tcBorders>
              <w:bottom w:val="single" w:sz="4" w:space="0" w:color="auto"/>
            </w:tcBorders>
            <w:shd w:val="clear" w:color="auto" w:fill="E36C0A" w:themeFill="accent6" w:themeFillShade="BF"/>
          </w:tcPr>
          <w:p w:rsidR="005A2160" w:rsidRPr="00662B29" w:rsidRDefault="005A2160" w:rsidP="00E21647">
            <w:pPr>
              <w:pStyle w:val="TableHeading"/>
              <w:jc w:val="center"/>
            </w:pPr>
            <w:r w:rsidRPr="00662B29">
              <w:t>Work Projects</w:t>
            </w:r>
          </w:p>
        </w:tc>
        <w:tc>
          <w:tcPr>
            <w:tcW w:w="1327" w:type="dxa"/>
            <w:tcBorders>
              <w:bottom w:val="single" w:sz="4" w:space="0" w:color="auto"/>
            </w:tcBorders>
            <w:shd w:val="clear" w:color="auto" w:fill="E36C0A" w:themeFill="accent6" w:themeFillShade="BF"/>
          </w:tcPr>
          <w:p w:rsidR="005A2160" w:rsidRPr="00662B29" w:rsidRDefault="005A2160" w:rsidP="00E21647">
            <w:pPr>
              <w:pStyle w:val="TableHeading"/>
              <w:jc w:val="center"/>
            </w:pPr>
            <w:r w:rsidRPr="00662B29">
              <w:t>Written Questions</w:t>
            </w:r>
          </w:p>
        </w:tc>
        <w:tc>
          <w:tcPr>
            <w:tcW w:w="1207" w:type="dxa"/>
            <w:tcBorders>
              <w:bottom w:val="single" w:sz="4" w:space="0" w:color="auto"/>
            </w:tcBorders>
            <w:shd w:val="clear" w:color="auto" w:fill="E36C0A" w:themeFill="accent6" w:themeFillShade="BF"/>
          </w:tcPr>
          <w:p w:rsidR="005A2160" w:rsidRPr="00662B29" w:rsidRDefault="005A2160" w:rsidP="00E21647">
            <w:pPr>
              <w:pStyle w:val="TableHeading"/>
              <w:jc w:val="center"/>
            </w:pPr>
            <w:r w:rsidRPr="00662B29">
              <w:t>Oral Questions</w:t>
            </w:r>
          </w:p>
        </w:tc>
      </w:tr>
      <w:tr w:rsidR="00A63749" w:rsidRPr="00662B29" w:rsidTr="00F814A5">
        <w:tc>
          <w:tcPr>
            <w:tcW w:w="8755" w:type="dxa"/>
            <w:gridSpan w:val="6"/>
            <w:shd w:val="clear" w:color="auto" w:fill="E36C0A" w:themeFill="accent6" w:themeFillShade="BF"/>
          </w:tcPr>
          <w:p w:rsidR="00A63749" w:rsidRPr="00662B29" w:rsidRDefault="00A63749" w:rsidP="00E21647">
            <w:pPr>
              <w:pStyle w:val="TableHeading"/>
            </w:pPr>
            <w:r w:rsidRPr="00662B29">
              <w:t xml:space="preserve">Element 3: </w:t>
            </w:r>
            <w:fldSimple w:instr=" REF  Element3  \* MERGEFORMAT ">
              <w:sdt>
                <w:sdtPr>
                  <w:rPr>
                    <w:highlight w:val="yellow"/>
                  </w:rPr>
                  <w:alias w:val="Element3"/>
                  <w:tag w:val="Element3"/>
                  <w:id w:val="-2004191384"/>
                  <w:placeholder>
                    <w:docPart w:val="D7C3A67977CF4063880C215C840AFC62"/>
                  </w:placeholder>
                </w:sdtPr>
                <w:sdtEndPr/>
                <w:sdtContent>
                  <w:r w:rsidR="001205F2" w:rsidRPr="00662B29">
                    <w:t>Define and implement business strategies</w:t>
                  </w:r>
                </w:sdtContent>
              </w:sdt>
            </w:fldSimple>
          </w:p>
        </w:tc>
      </w:tr>
      <w:tr w:rsidR="0033183A" w:rsidRPr="00662B29" w:rsidTr="006E32DF">
        <w:tc>
          <w:tcPr>
            <w:tcW w:w="606" w:type="dxa"/>
          </w:tcPr>
          <w:p w:rsidR="0033183A" w:rsidRPr="00662B29" w:rsidRDefault="0033183A" w:rsidP="006E32DF">
            <w:pPr>
              <w:pStyle w:val="TableText"/>
              <w:spacing w:before="100" w:after="100"/>
            </w:pPr>
            <w:r w:rsidRPr="00662B29">
              <w:t>3.1</w:t>
            </w:r>
          </w:p>
        </w:tc>
        <w:tc>
          <w:tcPr>
            <w:tcW w:w="4604" w:type="dxa"/>
            <w:gridSpan w:val="2"/>
          </w:tcPr>
          <w:p w:rsidR="0033183A" w:rsidRPr="00662B29" w:rsidRDefault="001205F2" w:rsidP="006E32DF">
            <w:pPr>
              <w:pStyle w:val="TableText"/>
              <w:spacing w:before="100" w:after="100"/>
            </w:pPr>
            <w:fldSimple w:instr=" REF  Criteria31  \* MERGEFORMAT ">
              <w:sdt>
                <w:sdtPr>
                  <w:alias w:val="Criteria31"/>
                  <w:tag w:val="Criteria31"/>
                  <w:id w:val="-956559015"/>
                  <w:placeholder>
                    <w:docPart w:val="159D0CB2B8EF4048A4D9622D033E5778"/>
                  </w:placeholder>
                </w:sdtPr>
                <w:sdtEndPr/>
                <w:sdtContent>
                  <w:r w:rsidRPr="001205F2">
                    <w:t>Formulate business objectives for individual business units</w:t>
                  </w:r>
                </w:sdtContent>
              </w:sdt>
            </w:fldSimple>
          </w:p>
        </w:tc>
        <w:tc>
          <w:tcPr>
            <w:tcW w:w="1011" w:type="dxa"/>
            <w:vAlign w:val="center"/>
          </w:tcPr>
          <w:p w:rsidR="0033183A" w:rsidRPr="00662B29" w:rsidRDefault="0033183A" w:rsidP="006E32DF">
            <w:pPr>
              <w:pStyle w:val="TableText"/>
              <w:spacing w:before="100" w:after="100"/>
              <w:jc w:val="center"/>
            </w:pPr>
            <w:r w:rsidRPr="00662B29">
              <w:t>3.1</w:t>
            </w:r>
          </w:p>
        </w:tc>
        <w:tc>
          <w:tcPr>
            <w:tcW w:w="1327" w:type="dxa"/>
            <w:vAlign w:val="center"/>
          </w:tcPr>
          <w:p w:rsidR="0033183A" w:rsidRPr="00662B29" w:rsidRDefault="0033183A" w:rsidP="006E32DF">
            <w:pPr>
              <w:pStyle w:val="TableText"/>
              <w:spacing w:before="100" w:after="100"/>
              <w:jc w:val="center"/>
            </w:pPr>
            <w:r w:rsidRPr="00662B29">
              <w:t>15</w:t>
            </w:r>
          </w:p>
        </w:tc>
        <w:tc>
          <w:tcPr>
            <w:tcW w:w="1207" w:type="dxa"/>
            <w:vAlign w:val="center"/>
          </w:tcPr>
          <w:p w:rsidR="0033183A" w:rsidRPr="00662B29" w:rsidRDefault="0033183A" w:rsidP="006E32DF">
            <w:pPr>
              <w:pStyle w:val="TableText"/>
              <w:spacing w:before="100" w:after="100"/>
              <w:jc w:val="center"/>
            </w:pPr>
            <w:r w:rsidRPr="00662B29">
              <w:t>11</w:t>
            </w:r>
          </w:p>
        </w:tc>
      </w:tr>
      <w:tr w:rsidR="0033183A" w:rsidRPr="00662B29" w:rsidTr="006E32DF">
        <w:tc>
          <w:tcPr>
            <w:tcW w:w="606" w:type="dxa"/>
          </w:tcPr>
          <w:p w:rsidR="0033183A" w:rsidRPr="00662B29" w:rsidRDefault="0033183A" w:rsidP="006E32DF">
            <w:pPr>
              <w:pStyle w:val="TableText"/>
              <w:spacing w:before="100" w:after="100"/>
            </w:pPr>
            <w:r w:rsidRPr="00662B29">
              <w:t>3.2</w:t>
            </w:r>
          </w:p>
        </w:tc>
        <w:tc>
          <w:tcPr>
            <w:tcW w:w="4604" w:type="dxa"/>
            <w:gridSpan w:val="2"/>
          </w:tcPr>
          <w:p w:rsidR="0033183A" w:rsidRPr="00662B29" w:rsidRDefault="001205F2" w:rsidP="006E32DF">
            <w:pPr>
              <w:pStyle w:val="TableText"/>
              <w:spacing w:before="100" w:after="100"/>
            </w:pPr>
            <w:fldSimple w:instr=" REF  Criteria32  \* MERGEFORMAT ">
              <w:sdt>
                <w:sdtPr>
                  <w:alias w:val="Criteria32"/>
                  <w:tag w:val="Criteria32"/>
                  <w:id w:val="1755239113"/>
                  <w:placeholder>
                    <w:docPart w:val="41D40330F9AC4501B57E27B42D15CDCA"/>
                  </w:placeholder>
                </w:sdtPr>
                <w:sdtEndPr/>
                <w:sdtContent>
                  <w:r w:rsidRPr="00662B29">
                    <w:rPr>
                      <w:rFonts w:cs="Times New Roman"/>
                    </w:rPr>
                    <w:t>Review existing business strategies</w:t>
                  </w:r>
                </w:sdtContent>
              </w:sdt>
            </w:fldSimple>
          </w:p>
        </w:tc>
        <w:tc>
          <w:tcPr>
            <w:tcW w:w="1011" w:type="dxa"/>
            <w:vAlign w:val="center"/>
          </w:tcPr>
          <w:p w:rsidR="0033183A" w:rsidRPr="00662B29" w:rsidRDefault="0033183A" w:rsidP="006E32DF">
            <w:pPr>
              <w:pStyle w:val="TableText"/>
              <w:spacing w:before="100" w:after="100"/>
              <w:jc w:val="center"/>
            </w:pPr>
            <w:r w:rsidRPr="00662B29">
              <w:t>3.2</w:t>
            </w:r>
          </w:p>
        </w:tc>
        <w:tc>
          <w:tcPr>
            <w:tcW w:w="1327" w:type="dxa"/>
            <w:vAlign w:val="center"/>
          </w:tcPr>
          <w:p w:rsidR="0033183A" w:rsidRPr="00662B29" w:rsidRDefault="0033183A" w:rsidP="006E32DF">
            <w:pPr>
              <w:pStyle w:val="TableText"/>
              <w:spacing w:before="100" w:after="100"/>
              <w:jc w:val="center"/>
            </w:pPr>
            <w:r w:rsidRPr="00662B29">
              <w:t>16</w:t>
            </w:r>
          </w:p>
        </w:tc>
        <w:tc>
          <w:tcPr>
            <w:tcW w:w="1207" w:type="dxa"/>
            <w:vAlign w:val="center"/>
          </w:tcPr>
          <w:p w:rsidR="0033183A" w:rsidRPr="00662B29" w:rsidRDefault="0033183A" w:rsidP="006E32DF">
            <w:pPr>
              <w:pStyle w:val="TableText"/>
              <w:spacing w:before="100" w:after="100"/>
              <w:jc w:val="center"/>
            </w:pPr>
            <w:r w:rsidRPr="00662B29">
              <w:t>12</w:t>
            </w:r>
          </w:p>
        </w:tc>
      </w:tr>
      <w:tr w:rsidR="0033183A" w:rsidRPr="00662B29" w:rsidTr="006E32DF">
        <w:tc>
          <w:tcPr>
            <w:tcW w:w="606" w:type="dxa"/>
          </w:tcPr>
          <w:p w:rsidR="0033183A" w:rsidRPr="00662B29" w:rsidRDefault="0033183A" w:rsidP="006E32DF">
            <w:pPr>
              <w:pStyle w:val="TableText"/>
              <w:spacing w:before="100" w:after="100"/>
            </w:pPr>
            <w:r w:rsidRPr="00662B29">
              <w:t>3.3</w:t>
            </w:r>
          </w:p>
        </w:tc>
        <w:tc>
          <w:tcPr>
            <w:tcW w:w="4604" w:type="dxa"/>
            <w:gridSpan w:val="2"/>
          </w:tcPr>
          <w:p w:rsidR="0033183A" w:rsidRPr="00662B29" w:rsidRDefault="001205F2" w:rsidP="006E32DF">
            <w:pPr>
              <w:pStyle w:val="TableText"/>
              <w:spacing w:before="100" w:after="100"/>
            </w:pPr>
            <w:fldSimple w:instr=" REF  Criteria33  \* MERGEFORMAT ">
              <w:sdt>
                <w:sdtPr>
                  <w:alias w:val="Criteria33"/>
                  <w:tag w:val="Criteria33"/>
                  <w:id w:val="-2049820627"/>
                  <w:placeholder>
                    <w:docPart w:val="7FE262D8E9364FB581C23701C21DF397"/>
                  </w:placeholder>
                </w:sdtPr>
                <w:sdtEndPr/>
                <w:sdtContent>
                  <w:r w:rsidRPr="001205F2">
                    <w:t>Develop business strategies relating to established strategic objectives for the organisation</w:t>
                  </w:r>
                </w:sdtContent>
              </w:sdt>
            </w:fldSimple>
          </w:p>
        </w:tc>
        <w:tc>
          <w:tcPr>
            <w:tcW w:w="1011" w:type="dxa"/>
            <w:vAlign w:val="center"/>
          </w:tcPr>
          <w:p w:rsidR="0033183A" w:rsidRPr="00662B29" w:rsidRDefault="0033183A" w:rsidP="006E32DF">
            <w:pPr>
              <w:pStyle w:val="TableText"/>
              <w:spacing w:before="100" w:after="100"/>
              <w:jc w:val="center"/>
            </w:pPr>
            <w:r w:rsidRPr="00662B29">
              <w:t>3.3</w:t>
            </w:r>
          </w:p>
        </w:tc>
        <w:tc>
          <w:tcPr>
            <w:tcW w:w="1327" w:type="dxa"/>
            <w:vAlign w:val="center"/>
          </w:tcPr>
          <w:p w:rsidR="0033183A" w:rsidRPr="00662B29" w:rsidRDefault="0033183A" w:rsidP="006E32DF">
            <w:pPr>
              <w:pStyle w:val="TableText"/>
              <w:spacing w:before="100" w:after="100"/>
              <w:jc w:val="center"/>
            </w:pPr>
            <w:r w:rsidRPr="00662B29">
              <w:t>17</w:t>
            </w:r>
          </w:p>
        </w:tc>
        <w:tc>
          <w:tcPr>
            <w:tcW w:w="1207" w:type="dxa"/>
            <w:vAlign w:val="center"/>
          </w:tcPr>
          <w:p w:rsidR="0033183A" w:rsidRPr="00662B29" w:rsidRDefault="0033183A" w:rsidP="006E32DF">
            <w:pPr>
              <w:pStyle w:val="TableText"/>
              <w:spacing w:before="100" w:after="100"/>
              <w:jc w:val="center"/>
            </w:pPr>
            <w:r w:rsidRPr="00662B29">
              <w:t>13</w:t>
            </w:r>
          </w:p>
        </w:tc>
      </w:tr>
      <w:tr w:rsidR="0033183A" w:rsidRPr="00662B29" w:rsidTr="006E32DF">
        <w:tc>
          <w:tcPr>
            <w:tcW w:w="606" w:type="dxa"/>
          </w:tcPr>
          <w:p w:rsidR="0033183A" w:rsidRPr="00662B29" w:rsidRDefault="0033183A" w:rsidP="006E32DF">
            <w:pPr>
              <w:pStyle w:val="TableText"/>
              <w:spacing w:before="100" w:after="100"/>
            </w:pPr>
            <w:r w:rsidRPr="00662B29">
              <w:t>3.4</w:t>
            </w:r>
          </w:p>
        </w:tc>
        <w:tc>
          <w:tcPr>
            <w:tcW w:w="4604" w:type="dxa"/>
            <w:gridSpan w:val="2"/>
          </w:tcPr>
          <w:p w:rsidR="0033183A" w:rsidRPr="00662B29" w:rsidRDefault="001205F2" w:rsidP="006E32DF">
            <w:pPr>
              <w:pStyle w:val="TableText"/>
              <w:spacing w:before="100" w:after="100"/>
            </w:pPr>
            <w:fldSimple w:instr=" REF  Criteria34  \* MERGEFORMAT ">
              <w:sdt>
                <w:sdtPr>
                  <w:alias w:val="Criteria34"/>
                  <w:tag w:val="Criteria34"/>
                  <w:id w:val="-1474598856"/>
                  <w:placeholder>
                    <w:docPart w:val="D66FD5BFDE7D42558462438CCB46855C"/>
                  </w:placeholder>
                </w:sdtPr>
                <w:sdtEndPr/>
                <w:sdtContent>
                  <w:r w:rsidRPr="001205F2">
                    <w:t>Communicate business strategies to relevant stakeholders</w:t>
                  </w:r>
                </w:sdtContent>
              </w:sdt>
            </w:fldSimple>
          </w:p>
        </w:tc>
        <w:tc>
          <w:tcPr>
            <w:tcW w:w="1011" w:type="dxa"/>
            <w:vAlign w:val="center"/>
          </w:tcPr>
          <w:p w:rsidR="0033183A" w:rsidRPr="00662B29" w:rsidRDefault="0033183A" w:rsidP="006E32DF">
            <w:pPr>
              <w:pStyle w:val="TableText"/>
              <w:spacing w:before="100" w:after="100"/>
              <w:jc w:val="center"/>
            </w:pPr>
            <w:r w:rsidRPr="00662B29">
              <w:t>3.4</w:t>
            </w:r>
          </w:p>
        </w:tc>
        <w:tc>
          <w:tcPr>
            <w:tcW w:w="1327" w:type="dxa"/>
            <w:vAlign w:val="center"/>
          </w:tcPr>
          <w:p w:rsidR="0033183A" w:rsidRPr="00662B29" w:rsidRDefault="0033183A" w:rsidP="006E32DF">
            <w:pPr>
              <w:pStyle w:val="TableText"/>
              <w:spacing w:before="100" w:after="100"/>
              <w:jc w:val="center"/>
            </w:pPr>
            <w:r w:rsidRPr="00662B29">
              <w:t>18</w:t>
            </w:r>
          </w:p>
        </w:tc>
        <w:tc>
          <w:tcPr>
            <w:tcW w:w="1207" w:type="dxa"/>
            <w:vAlign w:val="center"/>
          </w:tcPr>
          <w:p w:rsidR="0033183A" w:rsidRPr="00662B29" w:rsidRDefault="0033183A" w:rsidP="006E32DF">
            <w:pPr>
              <w:pStyle w:val="TableText"/>
              <w:spacing w:before="100" w:after="100"/>
              <w:jc w:val="center"/>
            </w:pPr>
            <w:r w:rsidRPr="00662B29">
              <w:t>14</w:t>
            </w:r>
          </w:p>
        </w:tc>
      </w:tr>
      <w:tr w:rsidR="00A63749" w:rsidRPr="00662B29" w:rsidTr="00F814A5">
        <w:tc>
          <w:tcPr>
            <w:tcW w:w="8755" w:type="dxa"/>
            <w:gridSpan w:val="6"/>
            <w:shd w:val="clear" w:color="auto" w:fill="E36C0A" w:themeFill="accent6" w:themeFillShade="BF"/>
          </w:tcPr>
          <w:p w:rsidR="00A63749" w:rsidRPr="00662B29" w:rsidRDefault="00A63749" w:rsidP="00E21647">
            <w:pPr>
              <w:pStyle w:val="TableHeading"/>
            </w:pPr>
            <w:r w:rsidRPr="00662B29">
              <w:t xml:space="preserve">Element 4: </w:t>
            </w:r>
            <w:fldSimple w:instr=" REF  Element4  \* MERGEFORMAT ">
              <w:sdt>
                <w:sdtPr>
                  <w:rPr>
                    <w:highlight w:val="yellow"/>
                  </w:rPr>
                  <w:alias w:val="Element4"/>
                  <w:tag w:val="Element4"/>
                  <w:id w:val="-162019336"/>
                  <w:placeholder>
                    <w:docPart w:val="35072E5AD4AD420D87D1BB345A2BF8C4"/>
                  </w:placeholder>
                </w:sdtPr>
                <w:sdtEndPr/>
                <w:sdtContent>
                  <w:r w:rsidR="001205F2" w:rsidRPr="00662B29">
                    <w:t>Review the effectiveness of business strategies</w:t>
                  </w:r>
                </w:sdtContent>
              </w:sdt>
            </w:fldSimple>
          </w:p>
        </w:tc>
      </w:tr>
      <w:tr w:rsidR="0033183A" w:rsidRPr="00662B29" w:rsidTr="006E32DF">
        <w:tc>
          <w:tcPr>
            <w:tcW w:w="620" w:type="dxa"/>
            <w:gridSpan w:val="2"/>
          </w:tcPr>
          <w:p w:rsidR="0033183A" w:rsidRPr="00662B29" w:rsidRDefault="0033183A" w:rsidP="006E32DF">
            <w:pPr>
              <w:pStyle w:val="TableText"/>
              <w:spacing w:before="100" w:after="100"/>
            </w:pPr>
            <w:r w:rsidRPr="00662B29">
              <w:t>4.1</w:t>
            </w:r>
          </w:p>
        </w:tc>
        <w:tc>
          <w:tcPr>
            <w:tcW w:w="4590" w:type="dxa"/>
            <w:vAlign w:val="center"/>
          </w:tcPr>
          <w:p w:rsidR="0033183A" w:rsidRPr="00662B29" w:rsidRDefault="001205F2" w:rsidP="006E32DF">
            <w:pPr>
              <w:pStyle w:val="TableText"/>
              <w:spacing w:before="100" w:after="100"/>
              <w:rPr>
                <w:b/>
                <w:szCs w:val="20"/>
              </w:rPr>
            </w:pPr>
            <w:fldSimple w:instr=" REF  Criteria41  \* MERGEFORMAT ">
              <w:sdt>
                <w:sdtPr>
                  <w:rPr>
                    <w:b/>
                    <w:szCs w:val="20"/>
                  </w:rPr>
                  <w:alias w:val="Criteria41"/>
                  <w:tag w:val="Criteria41"/>
                  <w:id w:val="-1666320252"/>
                  <w:placeholder>
                    <w:docPart w:val="53ACD27921AC4A68B62EB4808FAF4757"/>
                  </w:placeholder>
                </w:sdtPr>
                <w:sdtEndPr>
                  <w:rPr>
                    <w:b w:val="0"/>
                    <w:szCs w:val="22"/>
                  </w:rPr>
                </w:sdtEndPr>
                <w:sdtContent>
                  <w:r w:rsidRPr="00662B29">
                    <w:rPr>
                      <w:rFonts w:cs="Times New Roman"/>
                    </w:rPr>
                    <w:t>Review established strategies</w:t>
                  </w:r>
                </w:sdtContent>
              </w:sdt>
            </w:fldSimple>
          </w:p>
        </w:tc>
        <w:tc>
          <w:tcPr>
            <w:tcW w:w="1011" w:type="dxa"/>
            <w:vAlign w:val="center"/>
          </w:tcPr>
          <w:p w:rsidR="0033183A" w:rsidRPr="00662B29" w:rsidRDefault="0033183A" w:rsidP="006E32DF">
            <w:pPr>
              <w:pStyle w:val="TableText"/>
              <w:spacing w:before="100" w:after="100"/>
              <w:jc w:val="center"/>
            </w:pPr>
            <w:r w:rsidRPr="00662B29">
              <w:t>4.1</w:t>
            </w:r>
          </w:p>
        </w:tc>
        <w:tc>
          <w:tcPr>
            <w:tcW w:w="1327" w:type="dxa"/>
            <w:vAlign w:val="center"/>
          </w:tcPr>
          <w:p w:rsidR="0033183A" w:rsidRPr="00662B29" w:rsidRDefault="0033183A" w:rsidP="006E32DF">
            <w:pPr>
              <w:pStyle w:val="TableText"/>
              <w:spacing w:before="100" w:after="100"/>
              <w:jc w:val="center"/>
            </w:pPr>
            <w:r w:rsidRPr="00662B29">
              <w:t>19</w:t>
            </w:r>
          </w:p>
        </w:tc>
        <w:tc>
          <w:tcPr>
            <w:tcW w:w="1207" w:type="dxa"/>
            <w:vAlign w:val="center"/>
          </w:tcPr>
          <w:p w:rsidR="0033183A" w:rsidRPr="00662B29" w:rsidRDefault="0033183A" w:rsidP="006E32DF">
            <w:pPr>
              <w:pStyle w:val="TableText"/>
              <w:spacing w:before="100" w:after="100"/>
              <w:jc w:val="center"/>
            </w:pPr>
            <w:r w:rsidRPr="00662B29">
              <w:t>15</w:t>
            </w:r>
          </w:p>
        </w:tc>
      </w:tr>
      <w:tr w:rsidR="0033183A" w:rsidRPr="00662B29" w:rsidTr="006E32DF">
        <w:tc>
          <w:tcPr>
            <w:tcW w:w="620" w:type="dxa"/>
            <w:gridSpan w:val="2"/>
          </w:tcPr>
          <w:p w:rsidR="0033183A" w:rsidRPr="00662B29" w:rsidRDefault="0033183A" w:rsidP="006E32DF">
            <w:pPr>
              <w:pStyle w:val="TableText"/>
              <w:spacing w:before="100" w:after="100"/>
            </w:pPr>
            <w:r w:rsidRPr="00662B29">
              <w:t>4.2</w:t>
            </w:r>
          </w:p>
        </w:tc>
        <w:tc>
          <w:tcPr>
            <w:tcW w:w="4590" w:type="dxa"/>
            <w:vAlign w:val="center"/>
          </w:tcPr>
          <w:p w:rsidR="0033183A" w:rsidRPr="00662B29" w:rsidRDefault="001205F2" w:rsidP="006E32DF">
            <w:pPr>
              <w:pStyle w:val="TableText"/>
              <w:spacing w:before="100" w:after="100"/>
            </w:pPr>
            <w:fldSimple w:instr=" REF  Criteria42  \* MERGEFORMAT ">
              <w:sdt>
                <w:sdtPr>
                  <w:alias w:val="Criteria42"/>
                  <w:tag w:val="Criteria42"/>
                  <w:id w:val="-1678579245"/>
                  <w:placeholder>
                    <w:docPart w:val="CE6D732D80D741E8875101534A23DE1D"/>
                  </w:placeholder>
                </w:sdtPr>
                <w:sdtEndPr/>
                <w:sdtContent>
                  <w:r w:rsidRPr="001205F2">
                    <w:t>Include multiple perspectives and information sources in determining the effectiveness of strategies</w:t>
                  </w:r>
                </w:sdtContent>
              </w:sdt>
            </w:fldSimple>
          </w:p>
        </w:tc>
        <w:tc>
          <w:tcPr>
            <w:tcW w:w="1011" w:type="dxa"/>
            <w:vAlign w:val="center"/>
          </w:tcPr>
          <w:p w:rsidR="0033183A" w:rsidRPr="00662B29" w:rsidRDefault="0033183A" w:rsidP="006E32DF">
            <w:pPr>
              <w:pStyle w:val="TableText"/>
              <w:spacing w:before="100" w:after="100"/>
              <w:jc w:val="center"/>
            </w:pPr>
            <w:r w:rsidRPr="00662B29">
              <w:t>4.2</w:t>
            </w:r>
          </w:p>
        </w:tc>
        <w:tc>
          <w:tcPr>
            <w:tcW w:w="1327" w:type="dxa"/>
            <w:vAlign w:val="center"/>
          </w:tcPr>
          <w:p w:rsidR="0033183A" w:rsidRPr="00662B29" w:rsidRDefault="0033183A" w:rsidP="006E32DF">
            <w:pPr>
              <w:pStyle w:val="TableText"/>
              <w:spacing w:before="100" w:after="100"/>
              <w:jc w:val="center"/>
            </w:pPr>
            <w:r w:rsidRPr="00662B29">
              <w:t>20</w:t>
            </w:r>
          </w:p>
        </w:tc>
        <w:tc>
          <w:tcPr>
            <w:tcW w:w="1207" w:type="dxa"/>
            <w:vAlign w:val="center"/>
          </w:tcPr>
          <w:p w:rsidR="0033183A" w:rsidRPr="00662B29" w:rsidRDefault="0033183A" w:rsidP="006E32DF">
            <w:pPr>
              <w:pStyle w:val="TableText"/>
              <w:spacing w:before="100" w:after="100"/>
              <w:jc w:val="center"/>
            </w:pPr>
            <w:r w:rsidRPr="00662B29">
              <w:t>16</w:t>
            </w:r>
          </w:p>
        </w:tc>
      </w:tr>
      <w:tr w:rsidR="0033183A" w:rsidRPr="00662B29" w:rsidTr="006E32DF">
        <w:tc>
          <w:tcPr>
            <w:tcW w:w="620" w:type="dxa"/>
            <w:gridSpan w:val="2"/>
          </w:tcPr>
          <w:p w:rsidR="0033183A" w:rsidRPr="00662B29" w:rsidRDefault="0033183A" w:rsidP="006E32DF">
            <w:pPr>
              <w:pStyle w:val="TableText"/>
              <w:spacing w:before="100" w:after="100"/>
            </w:pPr>
            <w:r w:rsidRPr="00662B29">
              <w:t>4.3</w:t>
            </w:r>
          </w:p>
        </w:tc>
        <w:tc>
          <w:tcPr>
            <w:tcW w:w="4590" w:type="dxa"/>
            <w:vAlign w:val="center"/>
          </w:tcPr>
          <w:p w:rsidR="0033183A" w:rsidRPr="00662B29" w:rsidRDefault="001205F2" w:rsidP="006E32DF">
            <w:pPr>
              <w:pStyle w:val="TableText"/>
              <w:spacing w:before="100" w:after="100"/>
            </w:pPr>
            <w:fldSimple w:instr=" REF  Criteria43  \* MERGEFORMAT ">
              <w:sdt>
                <w:sdtPr>
                  <w:alias w:val="Criteria43"/>
                  <w:tag w:val="Criteria43"/>
                  <w:id w:val="798505593"/>
                  <w:placeholder>
                    <w:docPart w:val="C45E492ED8B44900AB494C4D3711C6AA"/>
                  </w:placeholder>
                </w:sdtPr>
                <w:sdtEndPr/>
                <w:sdtContent>
                  <w:r w:rsidRPr="001205F2">
                    <w:t>Evaluate the effectiveness of the strategies</w:t>
                  </w:r>
                </w:sdtContent>
              </w:sdt>
            </w:fldSimple>
          </w:p>
        </w:tc>
        <w:tc>
          <w:tcPr>
            <w:tcW w:w="1011" w:type="dxa"/>
            <w:vAlign w:val="center"/>
          </w:tcPr>
          <w:p w:rsidR="0033183A" w:rsidRPr="00662B29" w:rsidRDefault="0033183A" w:rsidP="006E32DF">
            <w:pPr>
              <w:pStyle w:val="TableText"/>
              <w:spacing w:before="100" w:after="100"/>
              <w:jc w:val="center"/>
            </w:pPr>
            <w:r w:rsidRPr="00662B29">
              <w:t>4.3</w:t>
            </w:r>
          </w:p>
        </w:tc>
        <w:tc>
          <w:tcPr>
            <w:tcW w:w="1327" w:type="dxa"/>
            <w:vAlign w:val="center"/>
          </w:tcPr>
          <w:p w:rsidR="0033183A" w:rsidRPr="00662B29" w:rsidRDefault="0033183A" w:rsidP="006E32DF">
            <w:pPr>
              <w:pStyle w:val="TableText"/>
              <w:spacing w:before="100" w:after="100"/>
              <w:jc w:val="center"/>
            </w:pPr>
            <w:r w:rsidRPr="00662B29">
              <w:t>21</w:t>
            </w:r>
          </w:p>
        </w:tc>
        <w:tc>
          <w:tcPr>
            <w:tcW w:w="1207" w:type="dxa"/>
            <w:vAlign w:val="center"/>
          </w:tcPr>
          <w:p w:rsidR="0033183A" w:rsidRPr="00662B29" w:rsidRDefault="0033183A" w:rsidP="006E32DF">
            <w:pPr>
              <w:pStyle w:val="TableText"/>
              <w:spacing w:before="100" w:after="100"/>
              <w:jc w:val="center"/>
            </w:pPr>
            <w:r w:rsidRPr="00662B29">
              <w:t>17</w:t>
            </w:r>
          </w:p>
        </w:tc>
      </w:tr>
      <w:tr w:rsidR="0033183A" w:rsidRPr="00662B29" w:rsidTr="006E32DF">
        <w:tc>
          <w:tcPr>
            <w:tcW w:w="620" w:type="dxa"/>
            <w:gridSpan w:val="2"/>
          </w:tcPr>
          <w:p w:rsidR="0033183A" w:rsidRPr="00662B29" w:rsidRDefault="0033183A" w:rsidP="006E32DF">
            <w:pPr>
              <w:pStyle w:val="TableText"/>
              <w:spacing w:before="100" w:after="100"/>
            </w:pPr>
            <w:r w:rsidRPr="00662B29">
              <w:t>4.4</w:t>
            </w:r>
          </w:p>
        </w:tc>
        <w:tc>
          <w:tcPr>
            <w:tcW w:w="4590" w:type="dxa"/>
            <w:vAlign w:val="center"/>
          </w:tcPr>
          <w:p w:rsidR="0033183A" w:rsidRPr="00662B29" w:rsidRDefault="001205F2" w:rsidP="006E32DF">
            <w:pPr>
              <w:pStyle w:val="TableText"/>
              <w:spacing w:before="100" w:after="100"/>
            </w:pPr>
            <w:fldSimple w:instr=" REF  Criteria44  \* MERGEFORMAT ">
              <w:sdt>
                <w:sdtPr>
                  <w:alias w:val="Criteria44"/>
                  <w:tag w:val="Criteria44"/>
                  <w:id w:val="1726015224"/>
                  <w:placeholder>
                    <w:docPart w:val="68A6CB1B11A94327807F5F0E77CBAD03"/>
                  </w:placeholder>
                </w:sdtPr>
                <w:sdtEndPr/>
                <w:sdtContent>
                  <w:r w:rsidRPr="001205F2">
                    <w:t>Make recommendations for enhancements to strategies and plans</w:t>
                  </w:r>
                </w:sdtContent>
              </w:sdt>
            </w:fldSimple>
          </w:p>
        </w:tc>
        <w:tc>
          <w:tcPr>
            <w:tcW w:w="1011" w:type="dxa"/>
            <w:vAlign w:val="center"/>
          </w:tcPr>
          <w:p w:rsidR="0033183A" w:rsidRPr="00662B29" w:rsidRDefault="0033183A" w:rsidP="006E32DF">
            <w:pPr>
              <w:pStyle w:val="TableText"/>
              <w:spacing w:before="100" w:after="100"/>
              <w:jc w:val="center"/>
            </w:pPr>
            <w:r w:rsidRPr="00662B29">
              <w:t>4.4</w:t>
            </w:r>
          </w:p>
        </w:tc>
        <w:tc>
          <w:tcPr>
            <w:tcW w:w="1327" w:type="dxa"/>
            <w:vAlign w:val="center"/>
          </w:tcPr>
          <w:p w:rsidR="0033183A" w:rsidRPr="00662B29" w:rsidRDefault="0033183A" w:rsidP="006E32DF">
            <w:pPr>
              <w:pStyle w:val="TableText"/>
              <w:spacing w:before="100" w:after="100"/>
              <w:jc w:val="center"/>
            </w:pPr>
            <w:r w:rsidRPr="00662B29">
              <w:t>22</w:t>
            </w:r>
          </w:p>
        </w:tc>
        <w:tc>
          <w:tcPr>
            <w:tcW w:w="1207" w:type="dxa"/>
            <w:vAlign w:val="center"/>
          </w:tcPr>
          <w:p w:rsidR="0033183A" w:rsidRPr="00662B29" w:rsidRDefault="0033183A" w:rsidP="006E32DF">
            <w:pPr>
              <w:pStyle w:val="TableText"/>
              <w:spacing w:before="100" w:after="100"/>
              <w:jc w:val="center"/>
            </w:pPr>
            <w:r w:rsidRPr="00662B29">
              <w:t>18</w:t>
            </w:r>
          </w:p>
        </w:tc>
      </w:tr>
      <w:tr w:rsidR="00A63749" w:rsidRPr="00662B29" w:rsidTr="00F814A5">
        <w:tc>
          <w:tcPr>
            <w:tcW w:w="8755" w:type="dxa"/>
            <w:gridSpan w:val="6"/>
            <w:shd w:val="clear" w:color="auto" w:fill="E36C0A" w:themeFill="accent6" w:themeFillShade="BF"/>
          </w:tcPr>
          <w:p w:rsidR="00A63749" w:rsidRPr="00662B29" w:rsidRDefault="00A63749" w:rsidP="00E21647">
            <w:pPr>
              <w:pStyle w:val="TableHeading"/>
            </w:pPr>
            <w:r w:rsidRPr="00662B29">
              <w:t xml:space="preserve">Element 5: </w:t>
            </w:r>
            <w:fldSimple w:instr=" REF  Element5  \* MERGEFORMAT ">
              <w:sdt>
                <w:sdtPr>
                  <w:rPr>
                    <w:highlight w:val="yellow"/>
                  </w:rPr>
                  <w:alias w:val="Element5"/>
                  <w:tag w:val="Element5"/>
                  <w:id w:val="440889712"/>
                  <w:placeholder>
                    <w:docPart w:val="1AA90FED0ECB44FBA9E5FCBC8CB790C1"/>
                  </w:placeholder>
                </w:sdtPr>
                <w:sdtEndPr/>
                <w:sdtContent>
                  <w:r w:rsidR="001205F2" w:rsidRPr="00662B29">
                    <w:t>Manage risk associated with business strategies</w:t>
                  </w:r>
                </w:sdtContent>
              </w:sdt>
            </w:fldSimple>
          </w:p>
        </w:tc>
      </w:tr>
      <w:tr w:rsidR="0033183A" w:rsidRPr="00662B29" w:rsidTr="006E32DF">
        <w:tc>
          <w:tcPr>
            <w:tcW w:w="606" w:type="dxa"/>
          </w:tcPr>
          <w:p w:rsidR="0033183A" w:rsidRPr="00662B29" w:rsidRDefault="0033183A" w:rsidP="006E32DF">
            <w:pPr>
              <w:pStyle w:val="TableText"/>
              <w:spacing w:before="100" w:after="100"/>
            </w:pPr>
            <w:r w:rsidRPr="00662B29">
              <w:t>5.1</w:t>
            </w:r>
          </w:p>
        </w:tc>
        <w:tc>
          <w:tcPr>
            <w:tcW w:w="4604" w:type="dxa"/>
            <w:gridSpan w:val="2"/>
          </w:tcPr>
          <w:p w:rsidR="0033183A" w:rsidRPr="00662B29" w:rsidRDefault="001205F2" w:rsidP="006E32DF">
            <w:pPr>
              <w:pStyle w:val="TableText"/>
              <w:spacing w:before="100" w:after="100"/>
            </w:pPr>
            <w:fldSimple w:instr=" REF  Criteria51  \* MERGEFORMAT ">
              <w:sdt>
                <w:sdtPr>
                  <w:alias w:val="Criteria51"/>
                  <w:tag w:val="Criteria51"/>
                  <w:id w:val="-2119210335"/>
                  <w:placeholder>
                    <w:docPart w:val="7B87ACE63BC64792A033FDFC590ED0D4"/>
                  </w:placeholder>
                </w:sdtPr>
                <w:sdtEndPr/>
                <w:sdtContent>
                  <w:r w:rsidRPr="001205F2">
                    <w:t>Identify risks associated with implementation of strategic plans</w:t>
                  </w:r>
                </w:sdtContent>
              </w:sdt>
            </w:fldSimple>
          </w:p>
        </w:tc>
        <w:tc>
          <w:tcPr>
            <w:tcW w:w="1011" w:type="dxa"/>
            <w:vAlign w:val="center"/>
          </w:tcPr>
          <w:p w:rsidR="0033183A" w:rsidRPr="00662B29" w:rsidRDefault="0033183A" w:rsidP="006E32DF">
            <w:pPr>
              <w:pStyle w:val="TableText"/>
              <w:spacing w:before="100" w:after="100"/>
              <w:jc w:val="center"/>
            </w:pPr>
            <w:r w:rsidRPr="00662B29">
              <w:t>5.1</w:t>
            </w:r>
          </w:p>
        </w:tc>
        <w:tc>
          <w:tcPr>
            <w:tcW w:w="1327" w:type="dxa"/>
            <w:vAlign w:val="center"/>
          </w:tcPr>
          <w:p w:rsidR="0033183A" w:rsidRPr="00662B29" w:rsidRDefault="0033183A" w:rsidP="006E32DF">
            <w:pPr>
              <w:pStyle w:val="TableText"/>
              <w:spacing w:before="100" w:after="100"/>
              <w:jc w:val="center"/>
            </w:pPr>
            <w:r w:rsidRPr="00662B29">
              <w:t>23</w:t>
            </w:r>
          </w:p>
        </w:tc>
        <w:tc>
          <w:tcPr>
            <w:tcW w:w="1207" w:type="dxa"/>
            <w:vAlign w:val="center"/>
          </w:tcPr>
          <w:p w:rsidR="0033183A" w:rsidRPr="00662B29" w:rsidRDefault="0033183A" w:rsidP="006E32DF">
            <w:pPr>
              <w:pStyle w:val="TableText"/>
              <w:spacing w:before="100" w:after="100"/>
              <w:jc w:val="center"/>
            </w:pPr>
            <w:r w:rsidRPr="00662B29">
              <w:t>19</w:t>
            </w:r>
          </w:p>
        </w:tc>
      </w:tr>
      <w:tr w:rsidR="0033183A" w:rsidRPr="00662B29" w:rsidTr="006E32DF">
        <w:tc>
          <w:tcPr>
            <w:tcW w:w="606" w:type="dxa"/>
          </w:tcPr>
          <w:p w:rsidR="0033183A" w:rsidRPr="00662B29" w:rsidRDefault="0033183A" w:rsidP="006E32DF">
            <w:pPr>
              <w:pStyle w:val="TableText"/>
              <w:spacing w:before="100" w:after="100"/>
            </w:pPr>
            <w:r w:rsidRPr="00662B29">
              <w:t>5.2</w:t>
            </w:r>
          </w:p>
        </w:tc>
        <w:tc>
          <w:tcPr>
            <w:tcW w:w="4604" w:type="dxa"/>
            <w:gridSpan w:val="2"/>
          </w:tcPr>
          <w:p w:rsidR="0033183A" w:rsidRPr="00662B29" w:rsidRDefault="001205F2" w:rsidP="006E32DF">
            <w:pPr>
              <w:pStyle w:val="TableText"/>
              <w:spacing w:before="100" w:after="100"/>
            </w:pPr>
            <w:fldSimple w:instr=" REF  Criteria52  \* MERGEFORMAT ">
              <w:sdt>
                <w:sdtPr>
                  <w:alias w:val="Criteria52"/>
                  <w:tag w:val="Criteria52"/>
                  <w:id w:val="-1913307106"/>
                  <w:placeholder>
                    <w:docPart w:val="C2E86587F7DE4193AE67DE97A138376E"/>
                  </w:placeholder>
                </w:sdtPr>
                <w:sdtEndPr/>
                <w:sdtContent>
                  <w:r w:rsidRPr="001205F2">
                    <w:t>Access information sources in relation to identified risk</w:t>
                  </w:r>
                </w:sdtContent>
              </w:sdt>
            </w:fldSimple>
          </w:p>
        </w:tc>
        <w:tc>
          <w:tcPr>
            <w:tcW w:w="1011" w:type="dxa"/>
            <w:vAlign w:val="center"/>
          </w:tcPr>
          <w:p w:rsidR="0033183A" w:rsidRPr="00662B29" w:rsidRDefault="0033183A" w:rsidP="006E32DF">
            <w:pPr>
              <w:pStyle w:val="TableText"/>
              <w:spacing w:before="100" w:after="100"/>
              <w:jc w:val="center"/>
            </w:pPr>
            <w:r w:rsidRPr="00662B29">
              <w:t>5.2</w:t>
            </w:r>
          </w:p>
        </w:tc>
        <w:tc>
          <w:tcPr>
            <w:tcW w:w="1327" w:type="dxa"/>
            <w:vAlign w:val="center"/>
          </w:tcPr>
          <w:p w:rsidR="0033183A" w:rsidRPr="00662B29" w:rsidRDefault="0033183A" w:rsidP="006E32DF">
            <w:pPr>
              <w:pStyle w:val="TableText"/>
              <w:spacing w:before="100" w:after="100"/>
              <w:jc w:val="center"/>
            </w:pPr>
            <w:r w:rsidRPr="00662B29">
              <w:t>24</w:t>
            </w:r>
          </w:p>
        </w:tc>
        <w:tc>
          <w:tcPr>
            <w:tcW w:w="1207" w:type="dxa"/>
            <w:vAlign w:val="center"/>
          </w:tcPr>
          <w:p w:rsidR="0033183A" w:rsidRPr="00662B29" w:rsidRDefault="0033183A" w:rsidP="006E32DF">
            <w:pPr>
              <w:pStyle w:val="TableText"/>
              <w:spacing w:before="100" w:after="100"/>
              <w:jc w:val="center"/>
            </w:pPr>
            <w:r w:rsidRPr="00662B29">
              <w:t>20</w:t>
            </w:r>
          </w:p>
        </w:tc>
      </w:tr>
      <w:tr w:rsidR="0033183A" w:rsidRPr="00662B29" w:rsidTr="006E32DF">
        <w:tc>
          <w:tcPr>
            <w:tcW w:w="606" w:type="dxa"/>
          </w:tcPr>
          <w:p w:rsidR="0033183A" w:rsidRPr="00662B29" w:rsidRDefault="0033183A" w:rsidP="006E32DF">
            <w:pPr>
              <w:pStyle w:val="TableText"/>
              <w:spacing w:before="100" w:after="100"/>
            </w:pPr>
            <w:r w:rsidRPr="00662B29">
              <w:t>5.3</w:t>
            </w:r>
          </w:p>
        </w:tc>
        <w:tc>
          <w:tcPr>
            <w:tcW w:w="4604" w:type="dxa"/>
            <w:gridSpan w:val="2"/>
          </w:tcPr>
          <w:p w:rsidR="0033183A" w:rsidRPr="00662B29" w:rsidRDefault="001205F2" w:rsidP="006E32DF">
            <w:pPr>
              <w:pStyle w:val="TableText"/>
              <w:spacing w:before="100" w:after="100"/>
            </w:pPr>
            <w:fldSimple w:instr=" REF  Criteria53  \* MERGEFORMAT ">
              <w:sdt>
                <w:sdtPr>
                  <w:alias w:val="Criteria53"/>
                  <w:tag w:val="Criteria53"/>
                  <w:id w:val="-1950998403"/>
                  <w:placeholder>
                    <w:docPart w:val="0087786EB2514301A1DBA5424EB98B4B"/>
                  </w:placeholder>
                </w:sdtPr>
                <w:sdtEndPr/>
                <w:sdtContent>
                  <w:r w:rsidRPr="00662B29">
                    <w:rPr>
                      <w:rFonts w:cs="Times New Roman"/>
                    </w:rPr>
                    <w:t>Assess risk levels</w:t>
                  </w:r>
                </w:sdtContent>
              </w:sdt>
            </w:fldSimple>
          </w:p>
        </w:tc>
        <w:tc>
          <w:tcPr>
            <w:tcW w:w="1011" w:type="dxa"/>
            <w:vAlign w:val="center"/>
          </w:tcPr>
          <w:p w:rsidR="0033183A" w:rsidRPr="00662B29" w:rsidRDefault="0033183A" w:rsidP="006E32DF">
            <w:pPr>
              <w:pStyle w:val="TableText"/>
              <w:spacing w:before="100" w:after="100"/>
              <w:jc w:val="center"/>
            </w:pPr>
            <w:r w:rsidRPr="00662B29">
              <w:t>5.3</w:t>
            </w:r>
          </w:p>
        </w:tc>
        <w:tc>
          <w:tcPr>
            <w:tcW w:w="1327" w:type="dxa"/>
            <w:vAlign w:val="center"/>
          </w:tcPr>
          <w:p w:rsidR="0033183A" w:rsidRPr="00662B29" w:rsidRDefault="0033183A" w:rsidP="006E32DF">
            <w:pPr>
              <w:pStyle w:val="TableText"/>
              <w:spacing w:before="100" w:after="100"/>
              <w:jc w:val="center"/>
            </w:pPr>
            <w:r w:rsidRPr="00662B29">
              <w:t>25</w:t>
            </w:r>
          </w:p>
        </w:tc>
        <w:tc>
          <w:tcPr>
            <w:tcW w:w="1207" w:type="dxa"/>
            <w:vAlign w:val="center"/>
          </w:tcPr>
          <w:p w:rsidR="0033183A" w:rsidRPr="00662B29" w:rsidRDefault="0033183A" w:rsidP="006E32DF">
            <w:pPr>
              <w:pStyle w:val="TableText"/>
              <w:spacing w:before="100" w:after="100"/>
              <w:jc w:val="center"/>
            </w:pPr>
            <w:r w:rsidRPr="00662B29">
              <w:t>21</w:t>
            </w:r>
          </w:p>
        </w:tc>
      </w:tr>
      <w:tr w:rsidR="0033183A" w:rsidRPr="00662B29" w:rsidTr="006E32DF">
        <w:tc>
          <w:tcPr>
            <w:tcW w:w="606" w:type="dxa"/>
          </w:tcPr>
          <w:p w:rsidR="0033183A" w:rsidRPr="00662B29" w:rsidRDefault="0033183A" w:rsidP="006E32DF">
            <w:pPr>
              <w:pStyle w:val="TableText"/>
              <w:spacing w:before="100" w:after="100"/>
            </w:pPr>
            <w:r w:rsidRPr="00662B29">
              <w:t>5.4</w:t>
            </w:r>
          </w:p>
        </w:tc>
        <w:tc>
          <w:tcPr>
            <w:tcW w:w="4604" w:type="dxa"/>
            <w:gridSpan w:val="2"/>
          </w:tcPr>
          <w:p w:rsidR="0033183A" w:rsidRPr="00662B29" w:rsidRDefault="001205F2" w:rsidP="006E32DF">
            <w:pPr>
              <w:pStyle w:val="TableText"/>
              <w:spacing w:before="100" w:after="100"/>
            </w:pPr>
            <w:fldSimple w:instr=" REF  Criteria54  \* MERGEFORMAT ">
              <w:sdt>
                <w:sdtPr>
                  <w:alias w:val="Criteria54"/>
                  <w:tag w:val="Criteria54"/>
                  <w:id w:val="-1970816875"/>
                  <w:placeholder>
                    <w:docPart w:val="F2331BC9B39749649B33705A4AF55A3C"/>
                  </w:placeholder>
                </w:sdtPr>
                <w:sdtEndPr/>
                <w:sdtContent>
                  <w:r w:rsidRPr="001205F2">
                    <w:t>Develop written operational risk management policy</w:t>
                  </w:r>
                </w:sdtContent>
              </w:sdt>
            </w:fldSimple>
          </w:p>
        </w:tc>
        <w:tc>
          <w:tcPr>
            <w:tcW w:w="1011" w:type="dxa"/>
            <w:vAlign w:val="center"/>
          </w:tcPr>
          <w:p w:rsidR="0033183A" w:rsidRPr="00662B29" w:rsidRDefault="0033183A" w:rsidP="006E32DF">
            <w:pPr>
              <w:pStyle w:val="TableText"/>
              <w:spacing w:before="100" w:after="100"/>
              <w:jc w:val="center"/>
            </w:pPr>
            <w:r w:rsidRPr="00662B29">
              <w:t>5.4</w:t>
            </w:r>
          </w:p>
        </w:tc>
        <w:tc>
          <w:tcPr>
            <w:tcW w:w="1327" w:type="dxa"/>
            <w:vAlign w:val="center"/>
          </w:tcPr>
          <w:p w:rsidR="0033183A" w:rsidRPr="00662B29" w:rsidRDefault="0033183A" w:rsidP="006E32DF">
            <w:pPr>
              <w:pStyle w:val="TableText"/>
              <w:spacing w:before="100" w:after="100"/>
              <w:jc w:val="center"/>
            </w:pPr>
            <w:r w:rsidRPr="00662B29">
              <w:t>26</w:t>
            </w:r>
          </w:p>
        </w:tc>
        <w:tc>
          <w:tcPr>
            <w:tcW w:w="1207" w:type="dxa"/>
            <w:vAlign w:val="center"/>
          </w:tcPr>
          <w:p w:rsidR="0033183A" w:rsidRPr="00662B29" w:rsidRDefault="0033183A" w:rsidP="006E32DF">
            <w:pPr>
              <w:pStyle w:val="TableText"/>
              <w:spacing w:before="100" w:after="100"/>
              <w:jc w:val="center"/>
            </w:pPr>
            <w:r w:rsidRPr="00662B29">
              <w:t>22</w:t>
            </w:r>
          </w:p>
        </w:tc>
      </w:tr>
      <w:tr w:rsidR="0033183A" w:rsidRPr="00662B29" w:rsidTr="006E32DF">
        <w:tc>
          <w:tcPr>
            <w:tcW w:w="606" w:type="dxa"/>
          </w:tcPr>
          <w:p w:rsidR="0033183A" w:rsidRPr="00662B29" w:rsidRDefault="0033183A" w:rsidP="006E32DF">
            <w:pPr>
              <w:pStyle w:val="TableText"/>
              <w:spacing w:before="100" w:after="100"/>
            </w:pPr>
            <w:r w:rsidRPr="00662B29">
              <w:t>5.5</w:t>
            </w:r>
          </w:p>
        </w:tc>
        <w:tc>
          <w:tcPr>
            <w:tcW w:w="4604" w:type="dxa"/>
            <w:gridSpan w:val="2"/>
          </w:tcPr>
          <w:p w:rsidR="0033183A" w:rsidRPr="00662B29" w:rsidRDefault="001205F2" w:rsidP="006E32DF">
            <w:pPr>
              <w:pStyle w:val="TableText"/>
              <w:spacing w:before="100" w:after="100"/>
            </w:pPr>
            <w:fldSimple w:instr=" REF  Criteria55  \* MERGEFORMAT ">
              <w:sdt>
                <w:sdtPr>
                  <w:alias w:val="Criteria55"/>
                  <w:tag w:val="Criteria55"/>
                  <w:id w:val="-1403751573"/>
                  <w:placeholder>
                    <w:docPart w:val="30946F2A5F37414AA004AB2448E9E495"/>
                  </w:placeholder>
                </w:sdtPr>
                <w:sdtEndPr/>
                <w:sdtContent>
                  <w:r w:rsidRPr="001205F2">
                    <w:t>Develop written operational risk management plans</w:t>
                  </w:r>
                </w:sdtContent>
              </w:sdt>
            </w:fldSimple>
          </w:p>
        </w:tc>
        <w:tc>
          <w:tcPr>
            <w:tcW w:w="1011" w:type="dxa"/>
            <w:vAlign w:val="center"/>
          </w:tcPr>
          <w:p w:rsidR="0033183A" w:rsidRPr="00662B29" w:rsidRDefault="0033183A" w:rsidP="006E32DF">
            <w:pPr>
              <w:pStyle w:val="TableText"/>
              <w:spacing w:before="100" w:after="100"/>
              <w:jc w:val="center"/>
            </w:pPr>
            <w:r w:rsidRPr="00662B29">
              <w:t>5.5</w:t>
            </w:r>
          </w:p>
        </w:tc>
        <w:tc>
          <w:tcPr>
            <w:tcW w:w="1327" w:type="dxa"/>
            <w:vAlign w:val="center"/>
          </w:tcPr>
          <w:p w:rsidR="0033183A" w:rsidRPr="00662B29" w:rsidRDefault="0033183A" w:rsidP="006E32DF">
            <w:pPr>
              <w:pStyle w:val="TableText"/>
              <w:spacing w:before="100" w:after="100"/>
              <w:jc w:val="center"/>
            </w:pPr>
            <w:r w:rsidRPr="00662B29">
              <w:t>27</w:t>
            </w:r>
          </w:p>
        </w:tc>
        <w:tc>
          <w:tcPr>
            <w:tcW w:w="1207" w:type="dxa"/>
            <w:vAlign w:val="center"/>
          </w:tcPr>
          <w:p w:rsidR="0033183A" w:rsidRPr="00662B29" w:rsidRDefault="0033183A" w:rsidP="006E32DF">
            <w:pPr>
              <w:pStyle w:val="TableText"/>
              <w:spacing w:before="100" w:after="100"/>
              <w:jc w:val="center"/>
            </w:pPr>
            <w:r w:rsidRPr="00662B29">
              <w:t>23</w:t>
            </w:r>
          </w:p>
        </w:tc>
      </w:tr>
      <w:tr w:rsidR="0033183A" w:rsidRPr="00662B29" w:rsidTr="006E32DF">
        <w:tc>
          <w:tcPr>
            <w:tcW w:w="606" w:type="dxa"/>
          </w:tcPr>
          <w:p w:rsidR="0033183A" w:rsidRPr="00662B29" w:rsidRDefault="0033183A" w:rsidP="006E32DF">
            <w:pPr>
              <w:pStyle w:val="TableText"/>
              <w:spacing w:before="100" w:after="100"/>
            </w:pPr>
            <w:r w:rsidRPr="00662B29">
              <w:t>5.6</w:t>
            </w:r>
          </w:p>
        </w:tc>
        <w:tc>
          <w:tcPr>
            <w:tcW w:w="4604" w:type="dxa"/>
            <w:gridSpan w:val="2"/>
          </w:tcPr>
          <w:p w:rsidR="0033183A" w:rsidRPr="00662B29" w:rsidRDefault="001205F2" w:rsidP="006E32DF">
            <w:pPr>
              <w:pStyle w:val="TableText"/>
              <w:spacing w:before="100" w:after="100"/>
            </w:pPr>
            <w:fldSimple w:instr=" REF  Criteria56  \* MERGEFORMAT ">
              <w:sdt>
                <w:sdtPr>
                  <w:alias w:val="Criteria56"/>
                  <w:tag w:val="Criteria56"/>
                  <w:id w:val="-834062132"/>
                  <w:placeholder>
                    <w:docPart w:val="E12134F7487D45419F4F0529A07722EF"/>
                  </w:placeholder>
                </w:sdtPr>
                <w:sdtEndPr/>
                <w:sdtContent>
                  <w:r w:rsidRPr="001205F2">
                    <w:t>Develop written operational contingency plans</w:t>
                  </w:r>
                </w:sdtContent>
              </w:sdt>
            </w:fldSimple>
          </w:p>
        </w:tc>
        <w:tc>
          <w:tcPr>
            <w:tcW w:w="1011" w:type="dxa"/>
            <w:vAlign w:val="center"/>
          </w:tcPr>
          <w:p w:rsidR="0033183A" w:rsidRPr="00662B29" w:rsidRDefault="0033183A" w:rsidP="006E32DF">
            <w:pPr>
              <w:pStyle w:val="TableText"/>
              <w:spacing w:before="100" w:after="100"/>
              <w:jc w:val="center"/>
            </w:pPr>
            <w:r w:rsidRPr="00662B29">
              <w:t>5.6</w:t>
            </w:r>
          </w:p>
        </w:tc>
        <w:tc>
          <w:tcPr>
            <w:tcW w:w="1327" w:type="dxa"/>
            <w:vAlign w:val="center"/>
          </w:tcPr>
          <w:p w:rsidR="0033183A" w:rsidRPr="00662B29" w:rsidRDefault="0033183A" w:rsidP="006E32DF">
            <w:pPr>
              <w:pStyle w:val="TableText"/>
              <w:spacing w:before="100" w:after="100"/>
              <w:jc w:val="center"/>
            </w:pPr>
            <w:r w:rsidRPr="00662B29">
              <w:t>28</w:t>
            </w:r>
          </w:p>
        </w:tc>
        <w:tc>
          <w:tcPr>
            <w:tcW w:w="1207" w:type="dxa"/>
            <w:vAlign w:val="center"/>
          </w:tcPr>
          <w:p w:rsidR="0033183A" w:rsidRPr="00662B29" w:rsidRDefault="0033183A" w:rsidP="006E32DF">
            <w:pPr>
              <w:pStyle w:val="TableText"/>
              <w:spacing w:before="100" w:after="100"/>
              <w:jc w:val="center"/>
            </w:pPr>
            <w:r w:rsidRPr="00662B29">
              <w:t>24</w:t>
            </w:r>
          </w:p>
        </w:tc>
      </w:tr>
      <w:tr w:rsidR="007725B1" w:rsidRPr="00662B29" w:rsidTr="006E32DF">
        <w:tc>
          <w:tcPr>
            <w:tcW w:w="606" w:type="dxa"/>
            <w:tcBorders>
              <w:top w:val="single" w:sz="4" w:space="0" w:color="auto"/>
              <w:left w:val="single" w:sz="4" w:space="0" w:color="auto"/>
              <w:bottom w:val="single" w:sz="4" w:space="0" w:color="auto"/>
              <w:right w:val="single" w:sz="4" w:space="0" w:color="auto"/>
            </w:tcBorders>
          </w:tcPr>
          <w:p w:rsidR="007725B1" w:rsidRPr="00662B29" w:rsidRDefault="007725B1" w:rsidP="006E32DF">
            <w:pPr>
              <w:pStyle w:val="TableText"/>
              <w:spacing w:before="100" w:after="100"/>
            </w:pPr>
            <w:r w:rsidRPr="00662B29">
              <w:t>5.7</w:t>
            </w:r>
          </w:p>
        </w:tc>
        <w:tc>
          <w:tcPr>
            <w:tcW w:w="4604" w:type="dxa"/>
            <w:gridSpan w:val="2"/>
            <w:tcBorders>
              <w:top w:val="single" w:sz="4" w:space="0" w:color="auto"/>
              <w:left w:val="single" w:sz="4" w:space="0" w:color="auto"/>
              <w:bottom w:val="single" w:sz="4" w:space="0" w:color="auto"/>
              <w:right w:val="single" w:sz="4" w:space="0" w:color="auto"/>
            </w:tcBorders>
          </w:tcPr>
          <w:p w:rsidR="007725B1" w:rsidRPr="00662B29" w:rsidRDefault="001205F2" w:rsidP="006E32DF">
            <w:pPr>
              <w:pStyle w:val="TableText"/>
              <w:spacing w:before="100" w:after="100"/>
            </w:pPr>
            <w:fldSimple w:instr=" REF  Criteria57  \* MERGEFORMAT ">
              <w:sdt>
                <w:sdtPr>
                  <w:alias w:val="Criteria57"/>
                  <w:tag w:val="Criteria57"/>
                  <w:id w:val="1757474550"/>
                  <w:placeholder>
                    <w:docPart w:val="0E35BE82F54348C295F176F5DD4DE6B7"/>
                  </w:placeholder>
                </w:sdtPr>
                <w:sdtEndPr/>
                <w:sdtContent>
                  <w:r w:rsidRPr="001205F2">
                    <w:t>Communicate risk management strategies to stakeholders</w:t>
                  </w:r>
                </w:sdtContent>
              </w:sdt>
            </w:fldSimple>
          </w:p>
        </w:tc>
        <w:tc>
          <w:tcPr>
            <w:tcW w:w="1011" w:type="dxa"/>
            <w:tcBorders>
              <w:top w:val="single" w:sz="4" w:space="0" w:color="auto"/>
              <w:left w:val="single" w:sz="4" w:space="0" w:color="auto"/>
              <w:bottom w:val="single" w:sz="4" w:space="0" w:color="auto"/>
              <w:right w:val="single" w:sz="4" w:space="0" w:color="auto"/>
            </w:tcBorders>
            <w:vAlign w:val="center"/>
          </w:tcPr>
          <w:p w:rsidR="007725B1" w:rsidRPr="00662B29" w:rsidRDefault="007725B1" w:rsidP="006E32DF">
            <w:pPr>
              <w:pStyle w:val="TableText"/>
              <w:spacing w:before="100" w:after="100"/>
              <w:jc w:val="center"/>
            </w:pPr>
            <w:r w:rsidRPr="00662B29">
              <w:t>5.7</w:t>
            </w:r>
          </w:p>
        </w:tc>
        <w:tc>
          <w:tcPr>
            <w:tcW w:w="1327" w:type="dxa"/>
            <w:tcBorders>
              <w:top w:val="single" w:sz="4" w:space="0" w:color="auto"/>
              <w:left w:val="single" w:sz="4" w:space="0" w:color="auto"/>
              <w:bottom w:val="single" w:sz="4" w:space="0" w:color="auto"/>
              <w:right w:val="single" w:sz="4" w:space="0" w:color="auto"/>
            </w:tcBorders>
            <w:vAlign w:val="center"/>
          </w:tcPr>
          <w:p w:rsidR="007725B1" w:rsidRPr="00662B29" w:rsidRDefault="007725B1" w:rsidP="006E32DF">
            <w:pPr>
              <w:pStyle w:val="TableText"/>
              <w:spacing w:before="100" w:after="100"/>
              <w:jc w:val="center"/>
            </w:pPr>
            <w:r w:rsidRPr="00662B29">
              <w:t>29</w:t>
            </w:r>
          </w:p>
        </w:tc>
        <w:tc>
          <w:tcPr>
            <w:tcW w:w="1207" w:type="dxa"/>
            <w:tcBorders>
              <w:top w:val="single" w:sz="4" w:space="0" w:color="auto"/>
              <w:left w:val="single" w:sz="4" w:space="0" w:color="auto"/>
              <w:bottom w:val="single" w:sz="4" w:space="0" w:color="auto"/>
              <w:right w:val="single" w:sz="4" w:space="0" w:color="auto"/>
            </w:tcBorders>
            <w:vAlign w:val="center"/>
          </w:tcPr>
          <w:p w:rsidR="007725B1" w:rsidRPr="00662B29" w:rsidRDefault="007725B1" w:rsidP="006E32DF">
            <w:pPr>
              <w:pStyle w:val="TableText"/>
              <w:spacing w:before="100" w:after="100"/>
              <w:jc w:val="center"/>
            </w:pPr>
            <w:r w:rsidRPr="00662B29">
              <w:t>25</w:t>
            </w:r>
          </w:p>
        </w:tc>
      </w:tr>
      <w:tr w:rsidR="007725B1" w:rsidRPr="00662B29" w:rsidTr="006E32DF">
        <w:tc>
          <w:tcPr>
            <w:tcW w:w="606" w:type="dxa"/>
            <w:tcBorders>
              <w:top w:val="single" w:sz="4" w:space="0" w:color="auto"/>
              <w:left w:val="single" w:sz="4" w:space="0" w:color="auto"/>
              <w:bottom w:val="single" w:sz="4" w:space="0" w:color="auto"/>
              <w:right w:val="single" w:sz="4" w:space="0" w:color="auto"/>
            </w:tcBorders>
          </w:tcPr>
          <w:p w:rsidR="007725B1" w:rsidRPr="00662B29" w:rsidRDefault="007725B1" w:rsidP="006E32DF">
            <w:pPr>
              <w:pStyle w:val="TableText"/>
              <w:spacing w:before="100" w:after="100"/>
            </w:pPr>
            <w:r w:rsidRPr="00662B29">
              <w:t>5.8</w:t>
            </w:r>
          </w:p>
        </w:tc>
        <w:tc>
          <w:tcPr>
            <w:tcW w:w="4604" w:type="dxa"/>
            <w:gridSpan w:val="2"/>
            <w:tcBorders>
              <w:top w:val="single" w:sz="4" w:space="0" w:color="auto"/>
              <w:left w:val="single" w:sz="4" w:space="0" w:color="auto"/>
              <w:bottom w:val="single" w:sz="4" w:space="0" w:color="auto"/>
              <w:right w:val="single" w:sz="4" w:space="0" w:color="auto"/>
            </w:tcBorders>
          </w:tcPr>
          <w:p w:rsidR="007725B1" w:rsidRPr="00662B29" w:rsidRDefault="001205F2" w:rsidP="006E32DF">
            <w:pPr>
              <w:pStyle w:val="TableText"/>
              <w:spacing w:before="100" w:after="100"/>
            </w:pPr>
            <w:fldSimple w:instr=" REF  Criteria58  \* MERGEFORMAT ">
              <w:sdt>
                <w:sdtPr>
                  <w:alias w:val="Criteria58"/>
                  <w:tag w:val="Criteria58"/>
                  <w:id w:val="-1197082316"/>
                  <w:placeholder>
                    <w:docPart w:val="2296CA6E2A5B491986B2B2503DF756B8"/>
                  </w:placeholder>
                </w:sdtPr>
                <w:sdtEndPr/>
                <w:sdtContent>
                  <w:r w:rsidRPr="001205F2">
                    <w:t>Review and monitor risk management plans and procedures</w:t>
                  </w:r>
                </w:sdtContent>
              </w:sdt>
            </w:fldSimple>
          </w:p>
        </w:tc>
        <w:tc>
          <w:tcPr>
            <w:tcW w:w="1011" w:type="dxa"/>
            <w:tcBorders>
              <w:top w:val="single" w:sz="4" w:space="0" w:color="auto"/>
              <w:left w:val="single" w:sz="4" w:space="0" w:color="auto"/>
              <w:bottom w:val="single" w:sz="4" w:space="0" w:color="auto"/>
              <w:right w:val="single" w:sz="4" w:space="0" w:color="auto"/>
            </w:tcBorders>
            <w:vAlign w:val="center"/>
          </w:tcPr>
          <w:p w:rsidR="007725B1" w:rsidRPr="00662B29" w:rsidRDefault="007725B1" w:rsidP="006E32DF">
            <w:pPr>
              <w:pStyle w:val="TableText"/>
              <w:spacing w:before="100" w:after="100"/>
              <w:jc w:val="center"/>
            </w:pPr>
            <w:r w:rsidRPr="00662B29">
              <w:t>5.8</w:t>
            </w:r>
          </w:p>
        </w:tc>
        <w:tc>
          <w:tcPr>
            <w:tcW w:w="1327" w:type="dxa"/>
            <w:tcBorders>
              <w:top w:val="single" w:sz="4" w:space="0" w:color="auto"/>
              <w:left w:val="single" w:sz="4" w:space="0" w:color="auto"/>
              <w:bottom w:val="single" w:sz="4" w:space="0" w:color="auto"/>
              <w:right w:val="single" w:sz="4" w:space="0" w:color="auto"/>
            </w:tcBorders>
            <w:vAlign w:val="center"/>
          </w:tcPr>
          <w:p w:rsidR="007725B1" w:rsidRPr="00662B29" w:rsidRDefault="007725B1" w:rsidP="006E32DF">
            <w:pPr>
              <w:pStyle w:val="TableText"/>
              <w:spacing w:before="100" w:after="100"/>
              <w:jc w:val="center"/>
            </w:pPr>
            <w:r w:rsidRPr="00662B29">
              <w:t>30</w:t>
            </w:r>
          </w:p>
        </w:tc>
        <w:tc>
          <w:tcPr>
            <w:tcW w:w="1207" w:type="dxa"/>
            <w:tcBorders>
              <w:top w:val="single" w:sz="4" w:space="0" w:color="auto"/>
              <w:left w:val="single" w:sz="4" w:space="0" w:color="auto"/>
              <w:bottom w:val="single" w:sz="4" w:space="0" w:color="auto"/>
              <w:right w:val="single" w:sz="4" w:space="0" w:color="auto"/>
            </w:tcBorders>
            <w:vAlign w:val="center"/>
          </w:tcPr>
          <w:p w:rsidR="007725B1" w:rsidRPr="00662B29" w:rsidRDefault="007725B1" w:rsidP="006E32DF">
            <w:pPr>
              <w:pStyle w:val="TableText"/>
              <w:spacing w:before="100" w:after="100"/>
              <w:jc w:val="center"/>
            </w:pPr>
            <w:r w:rsidRPr="00662B29">
              <w:t>26</w:t>
            </w:r>
          </w:p>
        </w:tc>
      </w:tr>
    </w:tbl>
    <w:p w:rsidR="00A63749" w:rsidRPr="00662B29" w:rsidRDefault="00A63749" w:rsidP="00A63749">
      <w:pPr>
        <w:rPr>
          <w:rFonts w:ascii="Helvetica" w:hAnsi="Helvetica"/>
        </w:rPr>
        <w:sectPr w:rsidR="00A63749" w:rsidRPr="00662B29" w:rsidSect="001A29DB">
          <w:headerReference w:type="even" r:id="rId39"/>
          <w:headerReference w:type="default" r:id="rId40"/>
          <w:pgSz w:w="11906" w:h="16838" w:code="9"/>
          <w:pgMar w:top="1440" w:right="1440" w:bottom="1440" w:left="1701" w:header="709" w:footer="326" w:gutter="0"/>
          <w:cols w:space="708"/>
          <w:docGrid w:linePitch="360"/>
        </w:sectPr>
      </w:pPr>
    </w:p>
    <w:p w:rsidR="00CE6040" w:rsidRPr="00662B29" w:rsidRDefault="00A63749" w:rsidP="0096700D">
      <w:pPr>
        <w:pStyle w:val="Heading1"/>
      </w:pPr>
      <w:bookmarkStart w:id="47" w:name="_Toc294862959"/>
      <w:bookmarkStart w:id="48" w:name="_Toc337029852"/>
      <w:bookmarkStart w:id="49" w:name="_Toc370805489"/>
      <w:bookmarkStart w:id="50" w:name="_Toc418073778"/>
      <w:r w:rsidRPr="00662B29">
        <w:t>Glossary</w:t>
      </w:r>
      <w:bookmarkEnd w:id="47"/>
      <w:bookmarkEnd w:id="48"/>
      <w:bookmarkEnd w:id="49"/>
      <w:bookmarkEnd w:id="50"/>
    </w:p>
    <w:tbl>
      <w:tblPr>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96700D" w:rsidRPr="00662B29" w:rsidTr="00B33F1F">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96700D" w:rsidRPr="00662B29" w:rsidRDefault="0096700D" w:rsidP="00E21647">
            <w:pPr>
              <w:pStyle w:val="TableHeading"/>
            </w:pPr>
            <w:r w:rsidRPr="00662B29">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96700D" w:rsidRPr="00662B29" w:rsidRDefault="0096700D" w:rsidP="00E21647">
            <w:pPr>
              <w:pStyle w:val="TableHeading"/>
            </w:pPr>
            <w:r w:rsidRPr="00662B29">
              <w:t>Explanation</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Alliance</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Strategic partnership</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rPr>
                <w:rFonts w:cs="HelveticaNeueLT Std Lt Cn"/>
              </w:rPr>
            </w:pPr>
            <w:r w:rsidRPr="00662B29">
              <w:t>Benchmarking</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rFonts w:cs="HelveticaNeueLT Std Lt Cn"/>
                <w:szCs w:val="20"/>
              </w:rPr>
            </w:pPr>
            <w:r w:rsidRPr="00662B29">
              <w:rPr>
                <w:rStyle w:val="hwc"/>
                <w:rFonts w:cs="Arial"/>
                <w:szCs w:val="20"/>
              </w:rPr>
              <w:t>Any</w:t>
            </w:r>
            <w:r w:rsidRPr="00662B29">
              <w:rPr>
                <w:szCs w:val="20"/>
              </w:rPr>
              <w:t xml:space="preserve"> </w:t>
            </w:r>
            <w:r w:rsidRPr="00662B29">
              <w:rPr>
                <w:rStyle w:val="hwc"/>
                <w:rFonts w:cs="Arial"/>
                <w:szCs w:val="20"/>
              </w:rPr>
              <w:t>standard</w:t>
            </w:r>
            <w:r w:rsidRPr="00662B29">
              <w:rPr>
                <w:szCs w:val="20"/>
              </w:rPr>
              <w:t xml:space="preserve"> </w:t>
            </w:r>
            <w:r w:rsidRPr="00662B29">
              <w:rPr>
                <w:rStyle w:val="hwc"/>
                <w:rFonts w:cs="Arial"/>
                <w:szCs w:val="20"/>
              </w:rPr>
              <w:t>or</w:t>
            </w:r>
            <w:r w:rsidRPr="00662B29">
              <w:rPr>
                <w:szCs w:val="20"/>
              </w:rPr>
              <w:t xml:space="preserve"> </w:t>
            </w:r>
            <w:r w:rsidRPr="00662B29">
              <w:rPr>
                <w:rStyle w:val="hwc"/>
                <w:rFonts w:cs="Arial"/>
                <w:szCs w:val="20"/>
              </w:rPr>
              <w:t>reference</w:t>
            </w:r>
            <w:r w:rsidRPr="00662B29">
              <w:rPr>
                <w:szCs w:val="20"/>
              </w:rPr>
              <w:t xml:space="preserve"> </w:t>
            </w:r>
            <w:r w:rsidRPr="00662B29">
              <w:rPr>
                <w:rStyle w:val="hwc"/>
                <w:rFonts w:cs="Arial"/>
                <w:szCs w:val="20"/>
              </w:rPr>
              <w:t>by</w:t>
            </w:r>
            <w:r w:rsidRPr="00662B29">
              <w:rPr>
                <w:szCs w:val="20"/>
              </w:rPr>
              <w:t xml:space="preserve"> </w:t>
            </w:r>
            <w:r w:rsidRPr="00662B29">
              <w:rPr>
                <w:rStyle w:val="hwc"/>
                <w:rFonts w:cs="Arial"/>
                <w:szCs w:val="20"/>
              </w:rPr>
              <w:t>which</w:t>
            </w:r>
            <w:r w:rsidRPr="00662B29">
              <w:rPr>
                <w:szCs w:val="20"/>
              </w:rPr>
              <w:t xml:space="preserve"> </w:t>
            </w:r>
            <w:r w:rsidRPr="00662B29">
              <w:rPr>
                <w:rStyle w:val="hwc"/>
                <w:rFonts w:cs="Arial"/>
                <w:szCs w:val="20"/>
              </w:rPr>
              <w:t>others</w:t>
            </w:r>
            <w:r w:rsidRPr="00662B29">
              <w:rPr>
                <w:szCs w:val="20"/>
              </w:rPr>
              <w:t xml:space="preserve"> </w:t>
            </w:r>
            <w:r w:rsidRPr="00662B29">
              <w:rPr>
                <w:rStyle w:val="hwc"/>
                <w:rFonts w:cs="Arial"/>
                <w:szCs w:val="20"/>
              </w:rPr>
              <w:t>can</w:t>
            </w:r>
            <w:r w:rsidRPr="00662B29">
              <w:rPr>
                <w:szCs w:val="20"/>
              </w:rPr>
              <w:t xml:space="preserve"> </w:t>
            </w:r>
            <w:r w:rsidRPr="00662B29">
              <w:rPr>
                <w:rStyle w:val="hwc"/>
                <w:rFonts w:cs="Arial"/>
                <w:szCs w:val="20"/>
              </w:rPr>
              <w:t>be</w:t>
            </w:r>
            <w:r w:rsidRPr="00662B29">
              <w:rPr>
                <w:szCs w:val="20"/>
              </w:rPr>
              <w:t xml:space="preserve"> </w:t>
            </w:r>
            <w:r w:rsidRPr="00662B29">
              <w:rPr>
                <w:rStyle w:val="hwc"/>
                <w:rFonts w:cs="Arial"/>
                <w:szCs w:val="20"/>
              </w:rPr>
              <w:t>measured</w:t>
            </w:r>
            <w:r w:rsidRPr="00662B29">
              <w:rPr>
                <w:szCs w:val="20"/>
              </w:rPr>
              <w:t xml:space="preserve"> </w:t>
            </w:r>
            <w:r w:rsidRPr="00662B29">
              <w:rPr>
                <w:rStyle w:val="hwc"/>
                <w:rFonts w:cs="Arial"/>
                <w:szCs w:val="20"/>
              </w:rPr>
              <w:t>or</w:t>
            </w:r>
            <w:r w:rsidRPr="00662B29">
              <w:rPr>
                <w:szCs w:val="20"/>
              </w:rPr>
              <w:t xml:space="preserve"> </w:t>
            </w:r>
            <w:r w:rsidRPr="00662B29">
              <w:rPr>
                <w:rStyle w:val="hwc"/>
                <w:rFonts w:cs="Arial"/>
                <w:szCs w:val="20"/>
              </w:rPr>
              <w:t>judged</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Business plan</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Written document that presents detailed information about the business, its projected plans and projections for the future</w:t>
            </w:r>
          </w:p>
        </w:tc>
      </w:tr>
      <w:tr w:rsidR="003C25CC"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25CC" w:rsidRPr="00662B29" w:rsidRDefault="003C25CC" w:rsidP="00E21647">
            <w:pPr>
              <w:pStyle w:val="TableTextBold"/>
            </w:pPr>
            <w:r w:rsidRPr="00662B29">
              <w:t>Compliance requirements</w:t>
            </w:r>
          </w:p>
        </w:tc>
        <w:tc>
          <w:tcPr>
            <w:tcW w:w="5245" w:type="dxa"/>
            <w:tcBorders>
              <w:top w:val="single" w:sz="4" w:space="0" w:color="auto"/>
              <w:left w:val="single" w:sz="4" w:space="0" w:color="auto"/>
              <w:bottom w:val="single" w:sz="4" w:space="0" w:color="auto"/>
              <w:right w:val="single" w:sz="4" w:space="0" w:color="auto"/>
            </w:tcBorders>
            <w:vAlign w:val="center"/>
          </w:tcPr>
          <w:p w:rsidR="003C25CC" w:rsidRPr="00662B29" w:rsidRDefault="003C25CC"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Legally imposed requirements where staff are required to hold nominated certificates, qualifications or licences in order to be able to work in certain jobs/areas of a business</w:t>
            </w:r>
          </w:p>
        </w:tc>
      </w:tr>
      <w:tr w:rsidR="005F6369"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F6369" w:rsidRPr="00662B29" w:rsidRDefault="005F6369" w:rsidP="00E21647">
            <w:pPr>
              <w:pStyle w:val="TableTextBold"/>
            </w:pPr>
            <w:r w:rsidRPr="00662B29">
              <w:t>Contingency Plan</w:t>
            </w:r>
          </w:p>
        </w:tc>
        <w:tc>
          <w:tcPr>
            <w:tcW w:w="5245" w:type="dxa"/>
            <w:tcBorders>
              <w:top w:val="single" w:sz="4" w:space="0" w:color="auto"/>
              <w:left w:val="single" w:sz="4" w:space="0" w:color="auto"/>
              <w:bottom w:val="single" w:sz="4" w:space="0" w:color="auto"/>
              <w:right w:val="single" w:sz="4" w:space="0" w:color="auto"/>
            </w:tcBorders>
            <w:vAlign w:val="center"/>
          </w:tcPr>
          <w:p w:rsidR="005F6369" w:rsidRPr="00662B29" w:rsidRDefault="005F6369" w:rsidP="003855CE">
            <w:pPr>
              <w:pStyle w:val="TableText"/>
              <w:rPr>
                <w:szCs w:val="20"/>
              </w:rPr>
            </w:pPr>
            <w:r w:rsidRPr="00662B29">
              <w:rPr>
                <w:szCs w:val="20"/>
              </w:rPr>
              <w:t>Plan B to be used</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CSI</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Customer Satisfaction Index</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Current</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To be used within a financial year</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Distribution</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How your products or services are sold to end users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E-business</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Electronic based business</w:t>
            </w:r>
          </w:p>
        </w:tc>
      </w:tr>
      <w:tr w:rsidR="003C25CC"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25CC" w:rsidRPr="00662B29" w:rsidRDefault="003C25CC" w:rsidP="00E21647">
            <w:pPr>
              <w:pStyle w:val="TableTextBold"/>
            </w:pPr>
            <w:r w:rsidRPr="00662B29">
              <w:t>External customers</w:t>
            </w:r>
          </w:p>
        </w:tc>
        <w:tc>
          <w:tcPr>
            <w:tcW w:w="5245" w:type="dxa"/>
            <w:tcBorders>
              <w:top w:val="single" w:sz="4" w:space="0" w:color="auto"/>
              <w:left w:val="single" w:sz="4" w:space="0" w:color="auto"/>
              <w:bottom w:val="single" w:sz="4" w:space="0" w:color="auto"/>
              <w:right w:val="single" w:sz="4" w:space="0" w:color="auto"/>
            </w:tcBorders>
            <w:vAlign w:val="center"/>
          </w:tcPr>
          <w:p w:rsidR="003C25CC" w:rsidRPr="00662B29" w:rsidRDefault="003C25CC"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People who come into the business and pay for the products and services the business provides. Contrasted against ‘internal customers’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External environment</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Focus on forces outside the business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Feasibility</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A determination of the initial viability of the core business concept</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Fiscal</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Financial matters</w:t>
            </w:r>
          </w:p>
        </w:tc>
      </w:tr>
      <w:tr w:rsidR="003C25CC"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25CC" w:rsidRPr="00662B29" w:rsidRDefault="003C25CC" w:rsidP="00E21647">
            <w:pPr>
              <w:pStyle w:val="TableTextBold"/>
            </w:pPr>
            <w:r w:rsidRPr="00662B29">
              <w:t>Hard data</w:t>
            </w:r>
          </w:p>
        </w:tc>
        <w:tc>
          <w:tcPr>
            <w:tcW w:w="5245" w:type="dxa"/>
            <w:tcBorders>
              <w:top w:val="single" w:sz="4" w:space="0" w:color="auto"/>
              <w:left w:val="single" w:sz="4" w:space="0" w:color="auto"/>
              <w:bottom w:val="single" w:sz="4" w:space="0" w:color="auto"/>
              <w:right w:val="single" w:sz="4" w:space="0" w:color="auto"/>
            </w:tcBorders>
            <w:vAlign w:val="center"/>
          </w:tcPr>
          <w:p w:rsidR="003C25CC" w:rsidRPr="00662B29" w:rsidRDefault="003C25CC"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Statistical information</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Inflation</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Positive economic activity</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rPr>
                <w:rFonts w:cs="HelveticaNeueLTStd-Lt"/>
              </w:rPr>
            </w:pPr>
            <w:r w:rsidRPr="00662B29">
              <w:rPr>
                <w:rFonts w:cs="HelveticaNeueLTStd-Lt"/>
              </w:rPr>
              <w:t>Intangible</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rStyle w:val="hwc"/>
                <w:rFonts w:cs="Arial"/>
                <w:szCs w:val="20"/>
              </w:rPr>
            </w:pPr>
            <w:r w:rsidRPr="00662B29">
              <w:rPr>
                <w:rStyle w:val="hwc"/>
                <w:rFonts w:cs="Arial"/>
                <w:szCs w:val="20"/>
              </w:rPr>
              <w:t>Incapable</w:t>
            </w:r>
            <w:r w:rsidRPr="00662B29">
              <w:rPr>
                <w:szCs w:val="20"/>
              </w:rPr>
              <w:t xml:space="preserve"> </w:t>
            </w:r>
            <w:r w:rsidRPr="00662B29">
              <w:rPr>
                <w:rStyle w:val="hwc"/>
                <w:rFonts w:cs="Arial"/>
                <w:szCs w:val="20"/>
              </w:rPr>
              <w:t>of</w:t>
            </w:r>
            <w:r w:rsidRPr="00662B29">
              <w:rPr>
                <w:szCs w:val="20"/>
              </w:rPr>
              <w:t xml:space="preserve"> </w:t>
            </w:r>
            <w:r w:rsidRPr="00662B29">
              <w:rPr>
                <w:rStyle w:val="hwc"/>
                <w:rFonts w:cs="Arial"/>
                <w:szCs w:val="20"/>
              </w:rPr>
              <w:t>being</w:t>
            </w:r>
            <w:r w:rsidRPr="00662B29">
              <w:rPr>
                <w:szCs w:val="20"/>
              </w:rPr>
              <w:t xml:space="preserve"> </w:t>
            </w:r>
            <w:r w:rsidRPr="00662B29">
              <w:rPr>
                <w:rStyle w:val="hwc"/>
                <w:rFonts w:cs="Arial"/>
                <w:szCs w:val="20"/>
              </w:rPr>
              <w:t>perceived</w:t>
            </w:r>
            <w:r w:rsidRPr="00662B29">
              <w:rPr>
                <w:szCs w:val="20"/>
              </w:rPr>
              <w:t xml:space="preserve"> </w:t>
            </w:r>
            <w:r w:rsidRPr="00662B29">
              <w:rPr>
                <w:rStyle w:val="hwc"/>
                <w:rFonts w:cs="Arial"/>
                <w:szCs w:val="20"/>
              </w:rPr>
              <w:t>by</w:t>
            </w:r>
            <w:r w:rsidRPr="00662B29">
              <w:rPr>
                <w:szCs w:val="20"/>
              </w:rPr>
              <w:t xml:space="preserve"> </w:t>
            </w:r>
            <w:r w:rsidRPr="00662B29">
              <w:rPr>
                <w:rStyle w:val="hwc"/>
                <w:rFonts w:cs="Arial"/>
                <w:szCs w:val="20"/>
              </w:rPr>
              <w:t>the</w:t>
            </w:r>
            <w:r w:rsidRPr="00662B29">
              <w:rPr>
                <w:szCs w:val="20"/>
              </w:rPr>
              <w:t xml:space="preserve"> </w:t>
            </w:r>
            <w:r w:rsidRPr="00662B29">
              <w:rPr>
                <w:rStyle w:val="hwc"/>
                <w:rFonts w:cs="Arial"/>
                <w:szCs w:val="20"/>
              </w:rPr>
              <w:t>sense</w:t>
            </w:r>
            <w:r w:rsidRPr="00662B29">
              <w:rPr>
                <w:szCs w:val="20"/>
              </w:rPr>
              <w:t xml:space="preserve"> </w:t>
            </w:r>
            <w:r w:rsidRPr="00662B29">
              <w:rPr>
                <w:rStyle w:val="hwc"/>
                <w:rFonts w:cs="Arial"/>
                <w:szCs w:val="20"/>
              </w:rPr>
              <w:t>of</w:t>
            </w:r>
            <w:r w:rsidRPr="00662B29">
              <w:rPr>
                <w:szCs w:val="20"/>
              </w:rPr>
              <w:t xml:space="preserve"> </w:t>
            </w:r>
            <w:r w:rsidRPr="00662B29">
              <w:rPr>
                <w:rStyle w:val="hwc"/>
                <w:rFonts w:cs="Arial"/>
                <w:szCs w:val="20"/>
              </w:rPr>
              <w:t>touch, but still has value</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5A0673">
            <w:pPr>
              <w:pStyle w:val="TableTextBold"/>
              <w:rPr>
                <w:rFonts w:cs="HelveticaNeueLTStd-Lt"/>
              </w:rPr>
            </w:pPr>
            <w:r w:rsidRPr="00662B29">
              <w:rPr>
                <w:rFonts w:cs="HelveticaNeueLTStd-Lt"/>
              </w:rPr>
              <w:t>Intellectual property</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8102F9">
            <w:pPr>
              <w:pStyle w:val="TableText"/>
              <w:keepNext/>
              <w:rPr>
                <w:szCs w:val="20"/>
              </w:rPr>
            </w:pPr>
            <w:r w:rsidRPr="00662B29">
              <w:rPr>
                <w:rStyle w:val="hwc"/>
                <w:rFonts w:cs="Arial"/>
                <w:szCs w:val="20"/>
              </w:rPr>
              <w:t>Property</w:t>
            </w:r>
            <w:r w:rsidRPr="00662B29">
              <w:rPr>
                <w:szCs w:val="20"/>
              </w:rPr>
              <w:t xml:space="preserve"> </w:t>
            </w:r>
            <w:r w:rsidRPr="00662B29">
              <w:rPr>
                <w:rStyle w:val="hwc"/>
                <w:rFonts w:cs="Arial"/>
                <w:szCs w:val="20"/>
              </w:rPr>
              <w:t>that</w:t>
            </w:r>
            <w:r w:rsidRPr="00662B29">
              <w:rPr>
                <w:szCs w:val="20"/>
              </w:rPr>
              <w:t xml:space="preserve"> </w:t>
            </w:r>
            <w:r w:rsidRPr="00662B29">
              <w:rPr>
                <w:rStyle w:val="hwc"/>
                <w:rFonts w:cs="Arial"/>
                <w:szCs w:val="20"/>
              </w:rPr>
              <w:t>results</w:t>
            </w:r>
            <w:r w:rsidRPr="00662B29">
              <w:rPr>
                <w:szCs w:val="20"/>
              </w:rPr>
              <w:t xml:space="preserve"> </w:t>
            </w:r>
            <w:r w:rsidRPr="00662B29">
              <w:rPr>
                <w:rStyle w:val="hwc"/>
                <w:rFonts w:cs="Arial"/>
                <w:szCs w:val="20"/>
              </w:rPr>
              <w:t>from</w:t>
            </w:r>
            <w:r w:rsidRPr="00662B29">
              <w:rPr>
                <w:szCs w:val="20"/>
              </w:rPr>
              <w:t xml:space="preserve"> </w:t>
            </w:r>
            <w:r w:rsidRPr="00662B29">
              <w:rPr>
                <w:rStyle w:val="hwc"/>
                <w:rFonts w:cs="Arial"/>
                <w:szCs w:val="20"/>
              </w:rPr>
              <w:t>original</w:t>
            </w:r>
            <w:r w:rsidRPr="00662B29">
              <w:rPr>
                <w:szCs w:val="20"/>
              </w:rPr>
              <w:t xml:space="preserve"> </w:t>
            </w:r>
            <w:r w:rsidRPr="00662B29">
              <w:rPr>
                <w:rStyle w:val="hwc"/>
                <w:rFonts w:cs="Arial"/>
                <w:szCs w:val="20"/>
              </w:rPr>
              <w:t>creative</w:t>
            </w:r>
            <w:r w:rsidRPr="00662B29">
              <w:rPr>
                <w:szCs w:val="20"/>
              </w:rPr>
              <w:t xml:space="preserve"> </w:t>
            </w:r>
            <w:r w:rsidRPr="00662B29">
              <w:rPr>
                <w:rStyle w:val="hwc"/>
                <w:rFonts w:cs="Arial"/>
                <w:szCs w:val="20"/>
              </w:rPr>
              <w:t>thought,</w:t>
            </w:r>
            <w:r w:rsidRPr="00662B29">
              <w:rPr>
                <w:szCs w:val="20"/>
              </w:rPr>
              <w:t xml:space="preserve"> </w:t>
            </w:r>
            <w:r w:rsidRPr="00662B29">
              <w:rPr>
                <w:rStyle w:val="hwc"/>
                <w:rFonts w:cs="Arial"/>
                <w:szCs w:val="20"/>
              </w:rPr>
              <w:t>as</w:t>
            </w:r>
            <w:r w:rsidRPr="00662B29">
              <w:rPr>
                <w:szCs w:val="20"/>
              </w:rPr>
              <w:t xml:space="preserve"> </w:t>
            </w:r>
            <w:r w:rsidRPr="00662B29">
              <w:rPr>
                <w:rStyle w:val="hwc"/>
                <w:rFonts w:cs="Arial"/>
                <w:szCs w:val="20"/>
              </w:rPr>
              <w:t>patents,</w:t>
            </w:r>
            <w:r w:rsidRPr="00662B29">
              <w:rPr>
                <w:szCs w:val="20"/>
              </w:rPr>
              <w:t xml:space="preserve"> </w:t>
            </w:r>
            <w:r w:rsidRPr="00662B29">
              <w:rPr>
                <w:rStyle w:val="hwc"/>
                <w:rFonts w:cs="Arial"/>
                <w:szCs w:val="20"/>
              </w:rPr>
              <w:t>copyright</w:t>
            </w:r>
            <w:r w:rsidRPr="00662B29">
              <w:rPr>
                <w:szCs w:val="20"/>
              </w:rPr>
              <w:t xml:space="preserve"> </w:t>
            </w:r>
            <w:r w:rsidRPr="00662B29">
              <w:rPr>
                <w:rStyle w:val="hwc"/>
                <w:rFonts w:cs="Arial"/>
                <w:szCs w:val="20"/>
              </w:rPr>
              <w:t>material,</w:t>
            </w:r>
            <w:r w:rsidRPr="00662B29">
              <w:rPr>
                <w:szCs w:val="20"/>
              </w:rPr>
              <w:t xml:space="preserve"> </w:t>
            </w:r>
            <w:r w:rsidRPr="00662B29">
              <w:rPr>
                <w:rStyle w:val="hwc"/>
                <w:rFonts w:cs="Arial"/>
                <w:szCs w:val="20"/>
              </w:rPr>
              <w:t>and</w:t>
            </w:r>
            <w:r w:rsidRPr="00662B29">
              <w:rPr>
                <w:szCs w:val="20"/>
              </w:rPr>
              <w:t xml:space="preserve"> </w:t>
            </w:r>
            <w:r w:rsidRPr="00662B29">
              <w:rPr>
                <w:rStyle w:val="hwc"/>
                <w:rFonts w:cs="Arial"/>
                <w:szCs w:val="20"/>
              </w:rPr>
              <w:t>trademarks.</w:t>
            </w:r>
          </w:p>
        </w:tc>
      </w:tr>
      <w:tr w:rsidR="00B80142" w:rsidRPr="00662B29" w:rsidTr="00B33F1F">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B80142" w:rsidRPr="00662B29" w:rsidRDefault="00B80142" w:rsidP="00E21647">
            <w:pPr>
              <w:pStyle w:val="TableHeading"/>
            </w:pPr>
            <w:r w:rsidRPr="00662B29">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B80142" w:rsidRPr="00662B29" w:rsidRDefault="00B80142" w:rsidP="00E21647">
            <w:pPr>
              <w:pStyle w:val="TableHeading"/>
              <w:rPr>
                <w:szCs w:val="20"/>
              </w:rPr>
            </w:pPr>
            <w:r w:rsidRPr="00662B29">
              <w:rPr>
                <w:szCs w:val="20"/>
              </w:rPr>
              <w:t>Explanation</w:t>
            </w:r>
          </w:p>
        </w:tc>
      </w:tr>
      <w:tr w:rsidR="003C25CC"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25CC" w:rsidRPr="00662B29" w:rsidRDefault="003C25CC" w:rsidP="00E21647">
            <w:pPr>
              <w:pStyle w:val="TableTextBold"/>
            </w:pPr>
            <w:r w:rsidRPr="00662B29">
              <w:t>Internal customers</w:t>
            </w:r>
          </w:p>
        </w:tc>
        <w:tc>
          <w:tcPr>
            <w:tcW w:w="5245" w:type="dxa"/>
            <w:tcBorders>
              <w:top w:val="single" w:sz="4" w:space="0" w:color="auto"/>
              <w:left w:val="single" w:sz="4" w:space="0" w:color="auto"/>
              <w:bottom w:val="single" w:sz="4" w:space="0" w:color="auto"/>
              <w:right w:val="single" w:sz="4" w:space="0" w:color="auto"/>
            </w:tcBorders>
            <w:vAlign w:val="center"/>
          </w:tcPr>
          <w:p w:rsidR="003C25CC" w:rsidRPr="00662B29" w:rsidRDefault="003C25CC"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People within the business (staff, colleagues, co-workers, supervisors,</w:t>
            </w:r>
            <w:r w:rsidR="00B80142" w:rsidRPr="00662B29">
              <w:rPr>
                <w:rFonts w:ascii="Helvetica" w:hAnsi="Helvetica" w:cs="Helvetica"/>
                <w:sz w:val="20"/>
                <w:szCs w:val="20"/>
              </w:rPr>
              <w:t xml:space="preserve"> </w:t>
            </w:r>
            <w:r w:rsidRPr="00662B29">
              <w:rPr>
                <w:rFonts w:ascii="Helvetica" w:hAnsi="Helvetica" w:cs="Helvetica"/>
                <w:sz w:val="20"/>
                <w:szCs w:val="20"/>
              </w:rPr>
              <w:t>management) who are the end-users/consumers of products or service</w:t>
            </w:r>
            <w:r w:rsidR="00B80142" w:rsidRPr="00662B29">
              <w:rPr>
                <w:rFonts w:ascii="Helvetica" w:hAnsi="Helvetica" w:cs="Helvetica"/>
                <w:sz w:val="20"/>
                <w:szCs w:val="20"/>
              </w:rPr>
              <w:t xml:space="preserve"> </w:t>
            </w:r>
            <w:r w:rsidRPr="00662B29">
              <w:rPr>
                <w:rFonts w:ascii="Helvetica" w:hAnsi="Helvetica" w:cs="Helvetica"/>
                <w:sz w:val="20"/>
                <w:szCs w:val="20"/>
              </w:rPr>
              <w:t>produced by other staff. Making the point every staff members services</w:t>
            </w:r>
            <w:r w:rsidR="00B80142" w:rsidRPr="00662B29">
              <w:rPr>
                <w:rFonts w:ascii="Helvetica" w:hAnsi="Helvetica" w:cs="Helvetica"/>
                <w:sz w:val="20"/>
                <w:szCs w:val="20"/>
              </w:rPr>
              <w:t xml:space="preserve"> </w:t>
            </w:r>
            <w:r w:rsidRPr="00662B29">
              <w:rPr>
                <w:rFonts w:ascii="Helvetica" w:hAnsi="Helvetica" w:cs="Helvetica"/>
                <w:sz w:val="20"/>
                <w:szCs w:val="20"/>
              </w:rPr>
              <w:t>someone even though that may not be a paying customer.</w:t>
            </w:r>
          </w:p>
          <w:p w:rsidR="003C25CC" w:rsidRPr="00662B29" w:rsidRDefault="003C25CC"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Contrasted to ‘external customers’.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Internal environment</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Focus on forces inside the business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rPr>
                <w:rFonts w:cs="HelveticaNeueLT Std Lt Cn"/>
              </w:rPr>
            </w:pPr>
            <w:r w:rsidRPr="00662B29">
              <w:rPr>
                <w:rFonts w:cs="HelveticaNeueLT Std Lt Cn"/>
              </w:rPr>
              <w:t>KPI</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5A2160">
            <w:pPr>
              <w:spacing w:before="120" w:after="120" w:line="240" w:lineRule="auto"/>
              <w:rPr>
                <w:rFonts w:ascii="Helvetica" w:hAnsi="Helvetica" w:cs="HelveticaNeueLT Std Lt Cn"/>
                <w:sz w:val="20"/>
                <w:szCs w:val="20"/>
              </w:rPr>
            </w:pPr>
            <w:r w:rsidRPr="00662B29">
              <w:rPr>
                <w:rFonts w:ascii="Helvetica" w:hAnsi="Helvetica" w:cs="HelveticaNeueLT Std Lt Cn"/>
                <w:sz w:val="20"/>
                <w:szCs w:val="20"/>
              </w:rPr>
              <w:t>Key Performance Indicator</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rPr>
                <w:rFonts w:cs="HelveticaNeueLT Std Lt Cn"/>
              </w:rPr>
              <w:t xml:space="preserve">Mission Statement </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5A2160">
            <w:pPr>
              <w:spacing w:before="120" w:after="120" w:line="240" w:lineRule="auto"/>
              <w:rPr>
                <w:rFonts w:ascii="Helvetica" w:hAnsi="Helvetica"/>
                <w:sz w:val="20"/>
                <w:szCs w:val="20"/>
              </w:rPr>
            </w:pPr>
            <w:r w:rsidRPr="00662B29">
              <w:rPr>
                <w:rFonts w:ascii="Helvetica" w:hAnsi="Helvetica" w:cs="HelveticaNeueLT Std Lt Cn"/>
                <w:sz w:val="20"/>
                <w:szCs w:val="20"/>
              </w:rPr>
              <w:t>Purpose of your business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O</w:t>
            </w:r>
            <w:r w:rsidR="006E32DF" w:rsidRPr="00662B29">
              <w:t>SH</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6E32DF">
            <w:pPr>
              <w:pStyle w:val="TableText"/>
              <w:rPr>
                <w:szCs w:val="20"/>
              </w:rPr>
            </w:pPr>
            <w:r w:rsidRPr="00662B29">
              <w:rPr>
                <w:szCs w:val="20"/>
              </w:rPr>
              <w:t>Occupational safety</w:t>
            </w:r>
            <w:r w:rsidR="006E32DF" w:rsidRPr="00662B29">
              <w:rPr>
                <w:szCs w:val="20"/>
              </w:rPr>
              <w:t xml:space="preserve"> and health</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3C25CC" w:rsidP="00E21647">
            <w:pPr>
              <w:pStyle w:val="TableTextBold"/>
            </w:pPr>
            <w:r w:rsidRPr="00662B29">
              <w:t>QA</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3C25CC" w:rsidP="003855CE">
            <w:pPr>
              <w:pStyle w:val="TableText"/>
              <w:rPr>
                <w:szCs w:val="20"/>
              </w:rPr>
            </w:pPr>
            <w:r w:rsidRPr="00662B29">
              <w:rPr>
                <w:szCs w:val="20"/>
              </w:rPr>
              <w:t>Quality Assurance</w:t>
            </w:r>
          </w:p>
        </w:tc>
      </w:tr>
      <w:tr w:rsidR="005F6369"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F6369" w:rsidRPr="00662B29" w:rsidRDefault="005F6369" w:rsidP="00E21647">
            <w:pPr>
              <w:pStyle w:val="TableTextBold"/>
            </w:pPr>
            <w:r w:rsidRPr="00662B29">
              <w:t>RM</w:t>
            </w:r>
          </w:p>
        </w:tc>
        <w:tc>
          <w:tcPr>
            <w:tcW w:w="5245" w:type="dxa"/>
            <w:tcBorders>
              <w:top w:val="single" w:sz="4" w:space="0" w:color="auto"/>
              <w:left w:val="single" w:sz="4" w:space="0" w:color="auto"/>
              <w:bottom w:val="single" w:sz="4" w:space="0" w:color="auto"/>
              <w:right w:val="single" w:sz="4" w:space="0" w:color="auto"/>
            </w:tcBorders>
            <w:vAlign w:val="center"/>
          </w:tcPr>
          <w:p w:rsidR="005F6369" w:rsidRPr="00662B29" w:rsidRDefault="005F6369"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Risk Management</w:t>
            </w:r>
          </w:p>
        </w:tc>
      </w:tr>
      <w:tr w:rsidR="00FC4DAB"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4DAB" w:rsidRPr="00662B29" w:rsidRDefault="00FC4DAB" w:rsidP="00E21647">
            <w:pPr>
              <w:pStyle w:val="TableTextBold"/>
            </w:pPr>
            <w:r w:rsidRPr="00662B29">
              <w:t>Risk</w:t>
            </w:r>
          </w:p>
        </w:tc>
        <w:tc>
          <w:tcPr>
            <w:tcW w:w="5245" w:type="dxa"/>
            <w:tcBorders>
              <w:top w:val="single" w:sz="4" w:space="0" w:color="auto"/>
              <w:left w:val="single" w:sz="4" w:space="0" w:color="auto"/>
              <w:bottom w:val="single" w:sz="4" w:space="0" w:color="auto"/>
              <w:right w:val="single" w:sz="4" w:space="0" w:color="auto"/>
            </w:tcBorders>
            <w:vAlign w:val="center"/>
          </w:tcPr>
          <w:p w:rsidR="00FC4DAB" w:rsidRPr="00662B29" w:rsidRDefault="00FC4DAB"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Any hazard or source of danger with the</w:t>
            </w:r>
            <w:r w:rsidR="005F6369" w:rsidRPr="00662B29">
              <w:rPr>
                <w:rFonts w:ascii="Helvetica" w:hAnsi="Helvetica" w:cs="Helvetica"/>
                <w:sz w:val="20"/>
                <w:szCs w:val="20"/>
              </w:rPr>
              <w:t xml:space="preserve"> </w:t>
            </w:r>
            <w:r w:rsidRPr="00662B29">
              <w:rPr>
                <w:rFonts w:ascii="Helvetica" w:hAnsi="Helvetica" w:cs="Helvetica"/>
                <w:sz w:val="20"/>
                <w:szCs w:val="20"/>
              </w:rPr>
              <w:t>potential to adversely impact on the operation</w:t>
            </w:r>
            <w:r w:rsidR="005F6369" w:rsidRPr="00662B29">
              <w:rPr>
                <w:rFonts w:ascii="Helvetica" w:hAnsi="Helvetica" w:cs="Helvetica"/>
                <w:sz w:val="20"/>
                <w:szCs w:val="20"/>
              </w:rPr>
              <w:t xml:space="preserve"> </w:t>
            </w:r>
            <w:r w:rsidRPr="00662B29">
              <w:rPr>
                <w:rFonts w:ascii="Helvetica" w:hAnsi="Helvetica" w:cs="Helvetica"/>
                <w:sz w:val="20"/>
                <w:szCs w:val="20"/>
              </w:rPr>
              <w:t>and/or outcomes of the organisation</w:t>
            </w:r>
          </w:p>
        </w:tc>
      </w:tr>
      <w:tr w:rsidR="00FC4DAB"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4DAB" w:rsidRPr="00662B29" w:rsidRDefault="00FC4DAB" w:rsidP="00E21647">
            <w:pPr>
              <w:pStyle w:val="TableTextBold"/>
            </w:pPr>
            <w:r w:rsidRPr="00662B29">
              <w:t>Risk management</w:t>
            </w:r>
          </w:p>
        </w:tc>
        <w:tc>
          <w:tcPr>
            <w:tcW w:w="5245" w:type="dxa"/>
            <w:tcBorders>
              <w:top w:val="single" w:sz="4" w:space="0" w:color="auto"/>
              <w:left w:val="single" w:sz="4" w:space="0" w:color="auto"/>
              <w:bottom w:val="single" w:sz="4" w:space="0" w:color="auto"/>
              <w:right w:val="single" w:sz="4" w:space="0" w:color="auto"/>
            </w:tcBorders>
            <w:vAlign w:val="center"/>
          </w:tcPr>
          <w:p w:rsidR="00FC4DAB" w:rsidRPr="00662B29" w:rsidRDefault="00FC4DAB"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A logical and systematic process of identifying,</w:t>
            </w:r>
            <w:r w:rsidR="005F6369" w:rsidRPr="00662B29">
              <w:rPr>
                <w:rFonts w:ascii="Helvetica" w:hAnsi="Helvetica" w:cs="Helvetica"/>
                <w:sz w:val="20"/>
                <w:szCs w:val="20"/>
              </w:rPr>
              <w:t xml:space="preserve"> </w:t>
            </w:r>
            <w:r w:rsidRPr="00662B29">
              <w:rPr>
                <w:rFonts w:ascii="Helvetica" w:hAnsi="Helvetica" w:cs="Helvetica"/>
                <w:sz w:val="20"/>
                <w:szCs w:val="20"/>
              </w:rPr>
              <w:t>analysing, evaluating, treating and monitoring</w:t>
            </w:r>
            <w:r w:rsidR="005F6369" w:rsidRPr="00662B29">
              <w:rPr>
                <w:rFonts w:ascii="Helvetica" w:hAnsi="Helvetica" w:cs="Helvetica"/>
                <w:sz w:val="20"/>
                <w:szCs w:val="20"/>
              </w:rPr>
              <w:t xml:space="preserve"> </w:t>
            </w:r>
            <w:r w:rsidRPr="00662B29">
              <w:rPr>
                <w:rFonts w:ascii="Helvetica" w:hAnsi="Helvetica" w:cs="Helvetica"/>
                <w:sz w:val="20"/>
                <w:szCs w:val="20"/>
              </w:rPr>
              <w:t>risks related to any strategy plan, process,</w:t>
            </w:r>
            <w:r w:rsidR="005F6369" w:rsidRPr="00662B29">
              <w:rPr>
                <w:rFonts w:ascii="Helvetica" w:hAnsi="Helvetica" w:cs="Helvetica"/>
                <w:sz w:val="20"/>
                <w:szCs w:val="20"/>
              </w:rPr>
              <w:t xml:space="preserve"> </w:t>
            </w:r>
            <w:r w:rsidRPr="00662B29">
              <w:rPr>
                <w:rFonts w:ascii="Helvetica" w:hAnsi="Helvetica" w:cs="Helvetica"/>
                <w:sz w:val="20"/>
                <w:szCs w:val="20"/>
              </w:rPr>
              <w:t>program or procedures that will enable the</w:t>
            </w:r>
            <w:r w:rsidR="005F6369" w:rsidRPr="00662B29">
              <w:rPr>
                <w:rFonts w:ascii="Helvetica" w:hAnsi="Helvetica" w:cs="Helvetica"/>
                <w:sz w:val="20"/>
                <w:szCs w:val="20"/>
              </w:rPr>
              <w:t xml:space="preserve"> </w:t>
            </w:r>
            <w:r w:rsidRPr="00662B29">
              <w:rPr>
                <w:rFonts w:ascii="Helvetica" w:hAnsi="Helvetica" w:cs="Helvetica"/>
                <w:sz w:val="20"/>
                <w:szCs w:val="20"/>
              </w:rPr>
              <w:t>organisation to minimise losses and maximise</w:t>
            </w:r>
            <w:r w:rsidR="005F6369" w:rsidRPr="00662B29">
              <w:rPr>
                <w:rFonts w:ascii="Helvetica" w:hAnsi="Helvetica" w:cs="Helvetica"/>
                <w:sz w:val="20"/>
                <w:szCs w:val="20"/>
              </w:rPr>
              <w:t xml:space="preserve"> </w:t>
            </w:r>
            <w:r w:rsidRPr="00662B29">
              <w:rPr>
                <w:rFonts w:ascii="Helvetica" w:hAnsi="Helvetica" w:cs="Helvetica"/>
                <w:sz w:val="20"/>
                <w:szCs w:val="20"/>
              </w:rPr>
              <w:t>opportunities, leading to a continual reduction</w:t>
            </w:r>
            <w:r w:rsidR="005F6369" w:rsidRPr="00662B29">
              <w:rPr>
                <w:rFonts w:ascii="Helvetica" w:hAnsi="Helvetica" w:cs="Helvetica"/>
                <w:sz w:val="20"/>
                <w:szCs w:val="20"/>
              </w:rPr>
              <w:t xml:space="preserve"> </w:t>
            </w:r>
            <w:r w:rsidRPr="00662B29">
              <w:rPr>
                <w:rFonts w:ascii="Helvetica" w:hAnsi="Helvetica" w:cs="Helvetica"/>
                <w:sz w:val="20"/>
                <w:szCs w:val="20"/>
              </w:rPr>
              <w:t>in potential and actual adverse impacts on the</w:t>
            </w:r>
            <w:r w:rsidR="005F6369" w:rsidRPr="00662B29">
              <w:rPr>
                <w:rFonts w:ascii="Helvetica" w:hAnsi="Helvetica" w:cs="Helvetica"/>
                <w:sz w:val="20"/>
                <w:szCs w:val="20"/>
              </w:rPr>
              <w:t xml:space="preserve"> </w:t>
            </w:r>
            <w:r w:rsidRPr="00662B29">
              <w:rPr>
                <w:rFonts w:ascii="Helvetica" w:hAnsi="Helvetica" w:cs="Helvetica"/>
                <w:sz w:val="20"/>
                <w:szCs w:val="20"/>
              </w:rPr>
              <w:t>operations of the organisation</w:t>
            </w:r>
          </w:p>
        </w:tc>
      </w:tr>
      <w:tr w:rsidR="00FC4DAB"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4DAB" w:rsidRPr="00662B29" w:rsidRDefault="00FC4DAB" w:rsidP="00E21647">
            <w:pPr>
              <w:pStyle w:val="TableTextBold"/>
            </w:pPr>
            <w:r w:rsidRPr="00662B29">
              <w:t>Risk matrix</w:t>
            </w:r>
          </w:p>
        </w:tc>
        <w:tc>
          <w:tcPr>
            <w:tcW w:w="5245" w:type="dxa"/>
            <w:tcBorders>
              <w:top w:val="single" w:sz="4" w:space="0" w:color="auto"/>
              <w:left w:val="single" w:sz="4" w:space="0" w:color="auto"/>
              <w:bottom w:val="single" w:sz="4" w:space="0" w:color="auto"/>
              <w:right w:val="single" w:sz="4" w:space="0" w:color="auto"/>
            </w:tcBorders>
            <w:vAlign w:val="center"/>
          </w:tcPr>
          <w:p w:rsidR="00FC4DAB" w:rsidRPr="00662B29" w:rsidRDefault="00FC4DAB"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A chart/table identifying the intersection of</w:t>
            </w:r>
            <w:r w:rsidR="005F6369" w:rsidRPr="00662B29">
              <w:rPr>
                <w:rFonts w:ascii="Helvetica" w:hAnsi="Helvetica" w:cs="Helvetica"/>
                <w:sz w:val="20"/>
                <w:szCs w:val="20"/>
              </w:rPr>
              <w:t xml:space="preserve"> </w:t>
            </w:r>
            <w:r w:rsidRPr="00662B29">
              <w:rPr>
                <w:rFonts w:ascii="Helvetica" w:hAnsi="Helvetica" w:cs="Helvetica"/>
                <w:sz w:val="20"/>
                <w:szCs w:val="20"/>
              </w:rPr>
              <w:t>‘likelihood’ and ‘consequence’ for a given risk to</w:t>
            </w:r>
            <w:r w:rsidR="005F6369" w:rsidRPr="00662B29">
              <w:rPr>
                <w:rFonts w:ascii="Helvetica" w:hAnsi="Helvetica" w:cs="Helvetica"/>
                <w:sz w:val="20"/>
                <w:szCs w:val="20"/>
              </w:rPr>
              <w:t xml:space="preserve"> </w:t>
            </w:r>
            <w:r w:rsidRPr="00662B29">
              <w:rPr>
                <w:rFonts w:ascii="Helvetica" w:hAnsi="Helvetica" w:cs="Helvetica"/>
                <w:sz w:val="20"/>
                <w:szCs w:val="20"/>
              </w:rPr>
              <w:t>determine rating/severity of risk</w:t>
            </w:r>
          </w:p>
        </w:tc>
      </w:tr>
      <w:tr w:rsidR="003C25CC"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25CC" w:rsidRPr="00662B29" w:rsidRDefault="003C25CC" w:rsidP="00E21647">
            <w:pPr>
              <w:pStyle w:val="TableTextBold"/>
            </w:pPr>
            <w:r w:rsidRPr="00662B29">
              <w:t>Situation analysis</w:t>
            </w:r>
          </w:p>
        </w:tc>
        <w:tc>
          <w:tcPr>
            <w:tcW w:w="5245" w:type="dxa"/>
            <w:tcBorders>
              <w:top w:val="single" w:sz="4" w:space="0" w:color="auto"/>
              <w:left w:val="single" w:sz="4" w:space="0" w:color="auto"/>
              <w:bottom w:val="single" w:sz="4" w:space="0" w:color="auto"/>
              <w:right w:val="single" w:sz="4" w:space="0" w:color="auto"/>
            </w:tcBorders>
            <w:vAlign w:val="center"/>
          </w:tcPr>
          <w:p w:rsidR="003C25CC" w:rsidRPr="00662B29" w:rsidRDefault="003C25CC"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Another term for a SWOT Analysis</w:t>
            </w:r>
          </w:p>
        </w:tc>
      </w:tr>
      <w:tr w:rsidR="003C25CC"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25CC" w:rsidRPr="00662B29" w:rsidRDefault="003C25CC" w:rsidP="00E21647">
            <w:pPr>
              <w:pStyle w:val="TableTextBold"/>
            </w:pPr>
            <w:r w:rsidRPr="00662B29">
              <w:t>Soft data</w:t>
            </w:r>
          </w:p>
        </w:tc>
        <w:tc>
          <w:tcPr>
            <w:tcW w:w="5245" w:type="dxa"/>
            <w:tcBorders>
              <w:top w:val="single" w:sz="4" w:space="0" w:color="auto"/>
              <w:left w:val="single" w:sz="4" w:space="0" w:color="auto"/>
              <w:bottom w:val="single" w:sz="4" w:space="0" w:color="auto"/>
              <w:right w:val="single" w:sz="4" w:space="0" w:color="auto"/>
            </w:tcBorders>
            <w:vAlign w:val="center"/>
          </w:tcPr>
          <w:p w:rsidR="003C25CC" w:rsidRPr="00662B29" w:rsidRDefault="003C25CC"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Anecdotal information; information other than statistical information/ data</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8102F9">
            <w:pPr>
              <w:pStyle w:val="TableTextBold"/>
              <w:keepNext/>
            </w:pPr>
            <w:r w:rsidRPr="00662B29">
              <w:t>SOP</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8102F9">
            <w:pPr>
              <w:pStyle w:val="TableText"/>
              <w:keepNext/>
              <w:rPr>
                <w:szCs w:val="20"/>
              </w:rPr>
            </w:pPr>
            <w:r w:rsidRPr="00662B29">
              <w:rPr>
                <w:szCs w:val="20"/>
              </w:rPr>
              <w:t>Standard Operating Procedure</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8102F9">
            <w:pPr>
              <w:pStyle w:val="TableTextBold"/>
              <w:keepNext/>
            </w:pPr>
            <w:r w:rsidRPr="00662B29">
              <w:t>Stakeholder</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8102F9">
            <w:pPr>
              <w:pStyle w:val="TableText"/>
              <w:keepNext/>
              <w:rPr>
                <w:szCs w:val="20"/>
              </w:rPr>
            </w:pPr>
            <w:r w:rsidRPr="00662B29">
              <w:rPr>
                <w:szCs w:val="20"/>
              </w:rPr>
              <w:t>A person who has a vested interest in an organisation</w:t>
            </w:r>
          </w:p>
        </w:tc>
      </w:tr>
      <w:tr w:rsidR="003C25CC"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25CC" w:rsidRPr="00662B29" w:rsidRDefault="003C25CC" w:rsidP="00E21647">
            <w:pPr>
              <w:pStyle w:val="TableTextBold"/>
            </w:pPr>
            <w:r w:rsidRPr="00662B29">
              <w:t>Strategic analysis</w:t>
            </w:r>
          </w:p>
        </w:tc>
        <w:tc>
          <w:tcPr>
            <w:tcW w:w="5245" w:type="dxa"/>
            <w:tcBorders>
              <w:top w:val="single" w:sz="4" w:space="0" w:color="auto"/>
              <w:left w:val="single" w:sz="4" w:space="0" w:color="auto"/>
              <w:bottom w:val="single" w:sz="4" w:space="0" w:color="auto"/>
              <w:right w:val="single" w:sz="4" w:space="0" w:color="auto"/>
            </w:tcBorders>
            <w:vAlign w:val="center"/>
          </w:tcPr>
          <w:p w:rsidR="003C25CC" w:rsidRPr="00662B29" w:rsidRDefault="003C25CC" w:rsidP="003855CE">
            <w:pPr>
              <w:pStyle w:val="TableText"/>
              <w:rPr>
                <w:szCs w:val="20"/>
              </w:rPr>
            </w:pPr>
            <w:r w:rsidRPr="00662B29">
              <w:rPr>
                <w:szCs w:val="20"/>
              </w:rPr>
              <w:t>Another term for a SWOT Analysis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SWOT</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Strengths, weaknesses, opportunities, threats</w:t>
            </w:r>
          </w:p>
        </w:tc>
      </w:tr>
      <w:tr w:rsidR="003C25CC"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C25CC" w:rsidRPr="00662B29" w:rsidRDefault="003C25CC" w:rsidP="00E21647">
            <w:pPr>
              <w:pStyle w:val="TableTextBold"/>
            </w:pPr>
            <w:r w:rsidRPr="00662B29">
              <w:t>SWOT Analysis</w:t>
            </w:r>
          </w:p>
        </w:tc>
        <w:tc>
          <w:tcPr>
            <w:tcW w:w="5245" w:type="dxa"/>
            <w:tcBorders>
              <w:top w:val="single" w:sz="4" w:space="0" w:color="auto"/>
              <w:left w:val="single" w:sz="4" w:space="0" w:color="auto"/>
              <w:bottom w:val="single" w:sz="4" w:space="0" w:color="auto"/>
              <w:right w:val="single" w:sz="4" w:space="0" w:color="auto"/>
            </w:tcBorders>
            <w:vAlign w:val="center"/>
          </w:tcPr>
          <w:p w:rsidR="003C25CC" w:rsidRPr="00662B29" w:rsidRDefault="003C25CC" w:rsidP="005A2160">
            <w:pPr>
              <w:autoSpaceDE w:val="0"/>
              <w:autoSpaceDN w:val="0"/>
              <w:adjustRightInd w:val="0"/>
              <w:snapToGrid w:val="0"/>
              <w:spacing w:before="120" w:after="120" w:line="240" w:lineRule="auto"/>
              <w:rPr>
                <w:rFonts w:ascii="Helvetica" w:hAnsi="Helvetica" w:cs="Helvetica"/>
                <w:sz w:val="20"/>
                <w:szCs w:val="20"/>
              </w:rPr>
            </w:pPr>
            <w:r w:rsidRPr="00662B29">
              <w:rPr>
                <w:rFonts w:ascii="Helvetica" w:hAnsi="Helvetica" w:cs="Helvetica"/>
                <w:sz w:val="20"/>
                <w:szCs w:val="20"/>
              </w:rPr>
              <w:t>An analysis of a business considering its Strengths and Weaknesses,</w:t>
            </w:r>
            <w:r w:rsidR="00B80142" w:rsidRPr="00662B29">
              <w:rPr>
                <w:rFonts w:ascii="Helvetica" w:hAnsi="Helvetica" w:cs="Helvetica"/>
                <w:sz w:val="20"/>
                <w:szCs w:val="20"/>
              </w:rPr>
              <w:t xml:space="preserve"> </w:t>
            </w:r>
            <w:r w:rsidRPr="00662B29">
              <w:rPr>
                <w:rFonts w:ascii="Helvetica" w:hAnsi="Helvetica" w:cs="Helvetica"/>
                <w:sz w:val="20"/>
                <w:szCs w:val="20"/>
              </w:rPr>
              <w:t>and the Opport</w:t>
            </w:r>
            <w:r w:rsidR="005A2160" w:rsidRPr="00662B29">
              <w:rPr>
                <w:rFonts w:ascii="Helvetica" w:hAnsi="Helvetica" w:cs="Helvetica"/>
                <w:sz w:val="20"/>
                <w:szCs w:val="20"/>
              </w:rPr>
              <w:t>unities and Threats facing it. A</w:t>
            </w:r>
            <w:r w:rsidRPr="00662B29">
              <w:rPr>
                <w:rFonts w:ascii="Helvetica" w:hAnsi="Helvetica" w:cs="Helvetica"/>
                <w:sz w:val="20"/>
                <w:szCs w:val="20"/>
              </w:rPr>
              <w:t>lso known as a Situation</w:t>
            </w:r>
            <w:r w:rsidR="00B80142" w:rsidRPr="00662B29">
              <w:rPr>
                <w:rFonts w:ascii="Helvetica" w:hAnsi="Helvetica" w:cs="Helvetica"/>
                <w:sz w:val="20"/>
                <w:szCs w:val="20"/>
              </w:rPr>
              <w:t xml:space="preserve"> </w:t>
            </w:r>
            <w:r w:rsidRPr="00662B29">
              <w:rPr>
                <w:rFonts w:ascii="Helvetica" w:hAnsi="Helvetica" w:cs="Helvetica"/>
                <w:sz w:val="20"/>
                <w:szCs w:val="20"/>
              </w:rPr>
              <w:t>Analysis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USP</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Unique Selling Points</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rPr>
                <w:rFonts w:cs="Chevin-Light"/>
              </w:rPr>
            </w:pPr>
            <w:r w:rsidRPr="00662B29">
              <w:rPr>
                <w:rFonts w:cs="Chevin-Light"/>
              </w:rPr>
              <w:t xml:space="preserve">Value Proposition </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Identification of how an organisation provides value to a customer</w:t>
            </w:r>
          </w:p>
        </w:tc>
      </w:tr>
      <w:tr w:rsidR="0096700D" w:rsidRPr="00662B29" w:rsidTr="00B80142">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6700D" w:rsidRPr="00662B29" w:rsidRDefault="0096700D" w:rsidP="00E21647">
            <w:pPr>
              <w:pStyle w:val="TableTextBold"/>
            </w:pPr>
            <w:r w:rsidRPr="00662B29">
              <w:t>Vision</w:t>
            </w:r>
          </w:p>
        </w:tc>
        <w:tc>
          <w:tcPr>
            <w:tcW w:w="5245" w:type="dxa"/>
            <w:tcBorders>
              <w:top w:val="single" w:sz="4" w:space="0" w:color="auto"/>
              <w:left w:val="single" w:sz="4" w:space="0" w:color="auto"/>
              <w:bottom w:val="single" w:sz="4" w:space="0" w:color="auto"/>
              <w:right w:val="single" w:sz="4" w:space="0" w:color="auto"/>
            </w:tcBorders>
            <w:vAlign w:val="center"/>
          </w:tcPr>
          <w:p w:rsidR="0096700D" w:rsidRPr="00662B29" w:rsidRDefault="0096700D" w:rsidP="003855CE">
            <w:pPr>
              <w:pStyle w:val="TableText"/>
              <w:rPr>
                <w:szCs w:val="20"/>
              </w:rPr>
            </w:pPr>
            <w:r w:rsidRPr="00662B29">
              <w:rPr>
                <w:szCs w:val="20"/>
              </w:rPr>
              <w:t>Goal or aspiration</w:t>
            </w:r>
          </w:p>
        </w:tc>
      </w:tr>
    </w:tbl>
    <w:p w:rsidR="00C21F5F" w:rsidRPr="00662B29" w:rsidRDefault="00C21F5F" w:rsidP="00BD2681">
      <w:pPr>
        <w:pStyle w:val="BodyCopy"/>
        <w:rPr>
          <w:noProof w:val="0"/>
          <w:szCs w:val="24"/>
        </w:rPr>
      </w:pPr>
    </w:p>
    <w:p w:rsidR="00C21F5F" w:rsidRPr="00662B29" w:rsidRDefault="00C21F5F">
      <w:pPr>
        <w:rPr>
          <w:rFonts w:ascii="Helvetica" w:eastAsia="Calibri" w:hAnsi="Helvetica" w:cs="Calibri"/>
          <w:szCs w:val="24"/>
          <w:lang w:eastAsia="ar-SA"/>
        </w:rPr>
      </w:pPr>
      <w:r w:rsidRPr="00662B29">
        <w:rPr>
          <w:rFonts w:ascii="Helvetica" w:hAnsi="Helvetica"/>
          <w:szCs w:val="24"/>
        </w:rPr>
        <w:br w:type="page"/>
      </w:r>
    </w:p>
    <w:p w:rsidR="00C21F5F" w:rsidRPr="00662B29" w:rsidRDefault="00C21F5F">
      <w:pPr>
        <w:rPr>
          <w:rFonts w:ascii="Helvetica" w:eastAsia="Calibri" w:hAnsi="Helvetica" w:cs="Calibri"/>
          <w:szCs w:val="24"/>
          <w:lang w:eastAsia="ar-SA"/>
        </w:rPr>
      </w:pPr>
    </w:p>
    <w:p w:rsidR="00CE6040" w:rsidRPr="00662B29" w:rsidRDefault="00CE6040" w:rsidP="00BD2681">
      <w:pPr>
        <w:pStyle w:val="BodyCopy"/>
        <w:rPr>
          <w:noProof w:val="0"/>
          <w:szCs w:val="24"/>
        </w:rPr>
        <w:sectPr w:rsidR="00CE6040" w:rsidRPr="00662B29" w:rsidSect="001A29DB">
          <w:headerReference w:type="even" r:id="rId41"/>
          <w:headerReference w:type="default" r:id="rId42"/>
          <w:pgSz w:w="11906" w:h="16838"/>
          <w:pgMar w:top="1440" w:right="1440" w:bottom="1440" w:left="1440" w:header="708" w:footer="329" w:gutter="0"/>
          <w:cols w:space="708"/>
          <w:docGrid w:linePitch="360"/>
        </w:sectPr>
      </w:pPr>
    </w:p>
    <w:p w:rsidR="00F84543" w:rsidRPr="00662B29" w:rsidRDefault="00BD2681" w:rsidP="00CD0302">
      <w:pPr>
        <w:pStyle w:val="Heading1"/>
      </w:pPr>
      <w:bookmarkStart w:id="51" w:name="_Toc294862960"/>
      <w:bookmarkStart w:id="52" w:name="_Toc370805490"/>
      <w:bookmarkStart w:id="53" w:name="_Toc418073779"/>
      <w:bookmarkStart w:id="54" w:name="_Toc337029817"/>
      <w:r w:rsidRPr="00662B29">
        <w:t>Element 1</w:t>
      </w:r>
      <w:bookmarkEnd w:id="51"/>
      <w:r w:rsidR="00AF4F68" w:rsidRPr="00662B29">
        <w:t xml:space="preserve">: </w:t>
      </w:r>
      <w:r w:rsidR="00F84543" w:rsidRPr="00662B29">
        <w:br/>
      </w:r>
      <w:fldSimple w:instr=" REF  Element1  \* MERGEFORMAT ">
        <w:sdt>
          <w:sdtPr>
            <w:rPr>
              <w:highlight w:val="yellow"/>
            </w:rPr>
            <w:alias w:val="Element1"/>
            <w:tag w:val="Element1"/>
            <w:id w:val="-1514984014"/>
            <w:placeholder>
              <w:docPart w:val="4C38037E8FA640519EF58C0443AF40F2"/>
            </w:placeholder>
          </w:sdtPr>
          <w:sdtEndPr/>
          <w:sdtContent>
            <w:r w:rsidR="001205F2" w:rsidRPr="00662B29">
              <w:t>Identify the internal business environment</w:t>
            </w:r>
          </w:sdtContent>
        </w:sdt>
        <w:bookmarkEnd w:id="52"/>
        <w:bookmarkEnd w:id="53"/>
      </w:fldSimple>
      <w:bookmarkEnd w:id="54"/>
    </w:p>
    <w:p w:rsidR="00BD2681" w:rsidRPr="00662B29" w:rsidRDefault="00BD2681" w:rsidP="00F84543">
      <w:pPr>
        <w:pStyle w:val="Heading2"/>
      </w:pPr>
      <w:r w:rsidRPr="00662B29">
        <w:t>1.1</w:t>
      </w:r>
      <w:r w:rsidRPr="00662B29">
        <w:tab/>
      </w:r>
      <w:fldSimple w:instr=" REF  Criteria11  \* MERGEFORMAT ">
        <w:sdt>
          <w:sdtPr>
            <w:alias w:val="Criteria11"/>
            <w:tag w:val="Criteria11"/>
            <w:id w:val="1835033351"/>
            <w:placeholder>
              <w:docPart w:val="FC0C0A6195B84CA19D5A593DC039F5DA"/>
            </w:placeholder>
          </w:sdtPr>
          <w:sdtEndPr/>
          <w:sdtContent>
            <w:r w:rsidR="001205F2" w:rsidRPr="001205F2">
              <w:rPr>
                <w:rStyle w:val="PlaceholderText"/>
                <w:color w:val="45545F"/>
              </w:rPr>
              <w:t xml:space="preserve">Identify and confirm core features </w:t>
            </w:r>
            <w:r w:rsidR="001205F2" w:rsidRPr="00662B29">
              <w:t>of</w:t>
            </w:r>
            <w:r w:rsidR="001205F2" w:rsidRPr="001205F2">
              <w:rPr>
                <w:rFonts w:eastAsia="Times New Roman"/>
              </w:rPr>
              <w:t xml:space="preserve"> the business</w:t>
            </w:r>
          </w:sdtContent>
        </w:sdt>
      </w:fldSimple>
    </w:p>
    <w:p w:rsidR="00F84543" w:rsidRPr="00662B29" w:rsidRDefault="00BD2681" w:rsidP="00BD2681">
      <w:pPr>
        <w:pStyle w:val="Heading3"/>
      </w:pPr>
      <w:r w:rsidRPr="00662B29">
        <w:t>Introduction</w:t>
      </w:r>
    </w:p>
    <w:p w:rsidR="000F209D" w:rsidRPr="00662B29" w:rsidRDefault="00F2756D" w:rsidP="001A1874">
      <w:pPr>
        <w:pStyle w:val="BodyCopy"/>
        <w:rPr>
          <w:noProof w:val="0"/>
        </w:rPr>
      </w:pPr>
      <w:r w:rsidRPr="00662B29">
        <w:rPr>
          <w:noProof w:val="0"/>
        </w:rPr>
        <w:t xml:space="preserve">Used in most travel and tourism organisations, a business strategy commonly is a document that clearly articulates the direction a business will pursue in the future and the steps it will take to achieve its objectives. </w:t>
      </w:r>
    </w:p>
    <w:p w:rsidR="00F2756D" w:rsidRPr="00662B29" w:rsidRDefault="00F2756D" w:rsidP="001A1874">
      <w:pPr>
        <w:pStyle w:val="BodyCopy"/>
        <w:rPr>
          <w:noProof w:val="0"/>
        </w:rPr>
      </w:pPr>
      <w:r w:rsidRPr="00662B29">
        <w:rPr>
          <w:noProof w:val="0"/>
        </w:rPr>
        <w:t>Business strategies normally are derived from a business plan.</w:t>
      </w:r>
    </w:p>
    <w:p w:rsidR="00F2756D" w:rsidRPr="00662B29" w:rsidRDefault="00F2756D" w:rsidP="001A1874">
      <w:pPr>
        <w:pStyle w:val="Heading3"/>
        <w:rPr>
          <w:szCs w:val="28"/>
        </w:rPr>
      </w:pPr>
      <w:r w:rsidRPr="00662B29">
        <w:rPr>
          <w:szCs w:val="28"/>
        </w:rPr>
        <w:t>Business plans and strategies</w:t>
      </w:r>
    </w:p>
    <w:p w:rsidR="00F2756D" w:rsidRPr="00662B29" w:rsidRDefault="00F2756D" w:rsidP="001A1874">
      <w:pPr>
        <w:pStyle w:val="BodyCopy"/>
        <w:rPr>
          <w:noProof w:val="0"/>
        </w:rPr>
      </w:pPr>
      <w:r w:rsidRPr="00662B29">
        <w:rPr>
          <w:lang w:val="en-US" w:eastAsia="en-US"/>
        </w:rPr>
        <w:drawing>
          <wp:anchor distT="0" distB="0" distL="114300" distR="114300" simplePos="0" relativeHeight="251863040" behindDoc="0" locked="0" layoutInCell="1" allowOverlap="1">
            <wp:simplePos x="0" y="0"/>
            <wp:positionH relativeFrom="column">
              <wp:posOffset>4029075</wp:posOffset>
            </wp:positionH>
            <wp:positionV relativeFrom="paragraph">
              <wp:posOffset>1001395</wp:posOffset>
            </wp:positionV>
            <wp:extent cx="1543050" cy="1095375"/>
            <wp:effectExtent l="19050" t="0" r="0" b="0"/>
            <wp:wrapSquare wrapText="bothSides"/>
            <wp:docPr id="228" name="Picture 36" descr="shutterstock_8115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1150025.jpg"/>
                    <pic:cNvPicPr/>
                  </pic:nvPicPr>
                  <pic:blipFill>
                    <a:blip r:embed="rId43" cstate="print"/>
                    <a:stretch>
                      <a:fillRect/>
                    </a:stretch>
                  </pic:blipFill>
                  <pic:spPr>
                    <a:xfrm>
                      <a:off x="0" y="0"/>
                      <a:ext cx="1543050" cy="1095375"/>
                    </a:xfrm>
                    <a:prstGeom prst="rect">
                      <a:avLst/>
                    </a:prstGeom>
                  </pic:spPr>
                </pic:pic>
              </a:graphicData>
            </a:graphic>
          </wp:anchor>
        </w:drawing>
      </w:r>
      <w:r w:rsidRPr="00662B29">
        <w:rPr>
          <w:noProof w:val="0"/>
        </w:rPr>
        <w:t xml:space="preserve">A business plan is a written document that presents detailed information about the business, its projected plans and projections for the future. The plan is based on an analysis of the business’ current situation (if already existing), and forecasts of future trends within the relevant industry and economy. </w:t>
      </w:r>
    </w:p>
    <w:p w:rsidR="007B7D8A" w:rsidRPr="00662B29" w:rsidRDefault="007B7D8A" w:rsidP="001A1874">
      <w:pPr>
        <w:pStyle w:val="BodyCopy"/>
        <w:rPr>
          <w:noProof w:val="0"/>
        </w:rPr>
      </w:pPr>
      <w:r w:rsidRPr="00662B29">
        <w:rPr>
          <w:noProof w:val="0"/>
        </w:rPr>
        <w:t xml:space="preserve">Establishing business strategies is a planning process. It is also a control process, in that it sets guidelines and targets for all aspects of the business. It sets standards to be achieved by all business activities, and includes measurement processes against set targets and corrective mechanisms across the whole organisation. </w:t>
      </w:r>
    </w:p>
    <w:p w:rsidR="007B7D8A" w:rsidRPr="00662B29" w:rsidRDefault="007B7D8A" w:rsidP="001A1874">
      <w:pPr>
        <w:pStyle w:val="BodyCopy"/>
        <w:rPr>
          <w:noProof w:val="0"/>
        </w:rPr>
      </w:pPr>
      <w:r w:rsidRPr="00662B29">
        <w:rPr>
          <w:noProof w:val="0"/>
        </w:rPr>
        <w:t>By developing business strategies an organisation is taking a pro-active step, forcing them to think clearly about where the business is going and how you are going to get there.</w:t>
      </w:r>
    </w:p>
    <w:p w:rsidR="00F2756D" w:rsidRPr="00662B29" w:rsidRDefault="00F2756D" w:rsidP="001A1874">
      <w:pPr>
        <w:pStyle w:val="BodyCopy"/>
        <w:rPr>
          <w:noProof w:val="0"/>
        </w:rPr>
      </w:pPr>
      <w:r w:rsidRPr="00662B29">
        <w:rPr>
          <w:noProof w:val="0"/>
        </w:rPr>
        <w:t xml:space="preserve">It includes results from research into all aspects of the business operation and is a logical and structured document, with each section of the plan consistent with and linking to each other. </w:t>
      </w:r>
    </w:p>
    <w:p w:rsidR="00F2756D" w:rsidRPr="00662B29" w:rsidRDefault="00F2756D" w:rsidP="001A1874">
      <w:pPr>
        <w:pStyle w:val="BodyCopy"/>
        <w:rPr>
          <w:noProof w:val="0"/>
        </w:rPr>
      </w:pPr>
      <w:r w:rsidRPr="00662B29">
        <w:rPr>
          <w:noProof w:val="0"/>
        </w:rPr>
        <w:t xml:space="preserve">In a business plan, the business strategy is created from objectives established to support the stated mission of the business. </w:t>
      </w:r>
    </w:p>
    <w:p w:rsidR="00F2756D" w:rsidRPr="00662B29" w:rsidRDefault="00F2756D" w:rsidP="001A1874">
      <w:pPr>
        <w:pStyle w:val="BodyCopy"/>
        <w:rPr>
          <w:noProof w:val="0"/>
        </w:rPr>
      </w:pPr>
      <w:r w:rsidRPr="00662B29">
        <w:rPr>
          <w:noProof w:val="0"/>
        </w:rPr>
        <w:t>The typical objectives for a travel and tourism organisation will be detailed in Section 3.1 of this document.</w:t>
      </w:r>
    </w:p>
    <w:p w:rsidR="000F209D" w:rsidRPr="00662B29" w:rsidRDefault="000F209D" w:rsidP="001A1874">
      <w:pPr>
        <w:pStyle w:val="BodyCopy"/>
        <w:rPr>
          <w:noProof w:val="0"/>
        </w:rPr>
      </w:pPr>
      <w:r w:rsidRPr="00662B29">
        <w:rPr>
          <w:noProof w:val="0"/>
        </w:rPr>
        <w:t xml:space="preserve">It has been proven that those business’ who have a written business plan with strategies for its operation, have a greater chance of success in today’s fast moving and changing environment. </w:t>
      </w:r>
    </w:p>
    <w:p w:rsidR="000F209D" w:rsidRPr="00662B29" w:rsidRDefault="000F209D" w:rsidP="001A1874">
      <w:pPr>
        <w:pStyle w:val="BodyCopy"/>
        <w:rPr>
          <w:noProof w:val="0"/>
        </w:rPr>
      </w:pPr>
      <w:r w:rsidRPr="00662B29">
        <w:rPr>
          <w:noProof w:val="0"/>
        </w:rPr>
        <w:t xml:space="preserve">Preparation of comprehensive business strategies gives a sense of ownership and involvement in the future of the business, and ensures that the commercial directions planned have been tested for their viability in the marketplace. </w:t>
      </w:r>
    </w:p>
    <w:p w:rsidR="001A1874" w:rsidRPr="00662B29" w:rsidRDefault="001A1874">
      <w:pPr>
        <w:rPr>
          <w:rFonts w:ascii="Helvetica" w:eastAsia="Times New Roman" w:hAnsi="Helvetica" w:cs="Times New Roman"/>
          <w:sz w:val="21"/>
          <w:szCs w:val="21"/>
          <w:lang w:eastAsia="en-US"/>
        </w:rPr>
      </w:pPr>
      <w:r w:rsidRPr="00662B29">
        <w:rPr>
          <w:rFonts w:ascii="Helvetica" w:hAnsi="Helvetica"/>
          <w:sz w:val="21"/>
          <w:szCs w:val="21"/>
        </w:rPr>
        <w:br w:type="page"/>
      </w:r>
    </w:p>
    <w:p w:rsidR="000F209D" w:rsidRPr="00662B29" w:rsidRDefault="007B7D8A" w:rsidP="001A1874">
      <w:pPr>
        <w:pStyle w:val="Heading3"/>
        <w:rPr>
          <w:szCs w:val="28"/>
        </w:rPr>
      </w:pPr>
      <w:r w:rsidRPr="00662B29">
        <w:rPr>
          <w:noProof/>
          <w:szCs w:val="28"/>
          <w:lang w:val="en-US" w:eastAsia="en-US"/>
        </w:rPr>
        <w:drawing>
          <wp:anchor distT="0" distB="0" distL="114300" distR="114300" simplePos="0" relativeHeight="251864064" behindDoc="0" locked="0" layoutInCell="1" allowOverlap="1">
            <wp:simplePos x="0" y="0"/>
            <wp:positionH relativeFrom="column">
              <wp:posOffset>3714750</wp:posOffset>
            </wp:positionH>
            <wp:positionV relativeFrom="paragraph">
              <wp:posOffset>300990</wp:posOffset>
            </wp:positionV>
            <wp:extent cx="1876425" cy="1247775"/>
            <wp:effectExtent l="19050" t="0" r="9525" b="0"/>
            <wp:wrapSquare wrapText="bothSides"/>
            <wp:docPr id="230" name="Picture 229" descr="shutterstock_116731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731201.jpg"/>
                    <pic:cNvPicPr/>
                  </pic:nvPicPr>
                  <pic:blipFill>
                    <a:blip r:embed="rId44" cstate="print"/>
                    <a:stretch>
                      <a:fillRect/>
                    </a:stretch>
                  </pic:blipFill>
                  <pic:spPr>
                    <a:xfrm>
                      <a:off x="0" y="0"/>
                      <a:ext cx="1876425" cy="1247775"/>
                    </a:xfrm>
                    <a:prstGeom prst="rect">
                      <a:avLst/>
                    </a:prstGeom>
                  </pic:spPr>
                </pic:pic>
              </a:graphicData>
            </a:graphic>
          </wp:anchor>
        </w:drawing>
      </w:r>
      <w:r w:rsidR="000F209D" w:rsidRPr="00662B29">
        <w:rPr>
          <w:szCs w:val="28"/>
        </w:rPr>
        <w:t>Business strategy steps</w:t>
      </w:r>
    </w:p>
    <w:p w:rsidR="00F2756D" w:rsidRPr="00662B29" w:rsidRDefault="00F2756D" w:rsidP="001A1874">
      <w:pPr>
        <w:pStyle w:val="BodyCopy"/>
        <w:rPr>
          <w:noProof w:val="0"/>
        </w:rPr>
      </w:pPr>
      <w:r w:rsidRPr="00662B29">
        <w:rPr>
          <w:noProof w:val="0"/>
        </w:rPr>
        <w:t xml:space="preserve">A typical business strategy is developed in </w:t>
      </w:r>
      <w:r w:rsidR="000F209D" w:rsidRPr="00662B29">
        <w:rPr>
          <w:noProof w:val="0"/>
        </w:rPr>
        <w:t>four</w:t>
      </w:r>
      <w:r w:rsidRPr="00662B29">
        <w:rPr>
          <w:noProof w:val="0"/>
        </w:rPr>
        <w:t xml:space="preserve"> steps:</w:t>
      </w:r>
    </w:p>
    <w:p w:rsidR="000F209D" w:rsidRPr="00662B29" w:rsidRDefault="000F209D" w:rsidP="001A1874">
      <w:pPr>
        <w:pStyle w:val="Bullet1"/>
      </w:pPr>
      <w:r w:rsidRPr="00662B29">
        <w:t>A</w:t>
      </w:r>
      <w:r w:rsidR="00F2756D" w:rsidRPr="00662B29">
        <w:t>nalysis</w:t>
      </w:r>
    </w:p>
    <w:p w:rsidR="00F2756D" w:rsidRPr="00662B29" w:rsidRDefault="000F209D" w:rsidP="001A1874">
      <w:pPr>
        <w:pStyle w:val="Bullet1"/>
      </w:pPr>
      <w:r w:rsidRPr="00662B29">
        <w:t>D</w:t>
      </w:r>
      <w:r w:rsidR="00F2756D" w:rsidRPr="00662B29">
        <w:t>evelopment</w:t>
      </w:r>
    </w:p>
    <w:p w:rsidR="00F2756D" w:rsidRPr="00662B29" w:rsidRDefault="000F209D" w:rsidP="001A1874">
      <w:pPr>
        <w:pStyle w:val="Bullet1"/>
      </w:pPr>
      <w:r w:rsidRPr="00662B29">
        <w:t>I</w:t>
      </w:r>
      <w:r w:rsidR="00F2756D" w:rsidRPr="00662B29">
        <w:t>mplementation</w:t>
      </w:r>
    </w:p>
    <w:p w:rsidR="00F2756D" w:rsidRPr="00662B29" w:rsidRDefault="000F209D" w:rsidP="001A1874">
      <w:pPr>
        <w:pStyle w:val="Bullet1"/>
      </w:pPr>
      <w:r w:rsidRPr="00662B29">
        <w:t>R</w:t>
      </w:r>
      <w:r w:rsidR="00F2756D" w:rsidRPr="00662B29">
        <w:t>eview</w:t>
      </w:r>
      <w:r w:rsidR="001A1874" w:rsidRPr="00662B29">
        <w:t>.</w:t>
      </w:r>
    </w:p>
    <w:p w:rsidR="000F209D" w:rsidRPr="00662B29" w:rsidRDefault="000F209D" w:rsidP="00DC4323">
      <w:pPr>
        <w:pStyle w:val="BodyCopyBold"/>
        <w:rPr>
          <w:noProof w:val="0"/>
        </w:rPr>
      </w:pPr>
      <w:r w:rsidRPr="00662B29">
        <w:rPr>
          <w:noProof w:val="0"/>
        </w:rPr>
        <w:t>Analysis</w:t>
      </w:r>
    </w:p>
    <w:p w:rsidR="00F2756D" w:rsidRPr="00662B29" w:rsidRDefault="00F2756D" w:rsidP="001A1874">
      <w:pPr>
        <w:pStyle w:val="BodyCopy"/>
        <w:rPr>
          <w:noProof w:val="0"/>
        </w:rPr>
      </w:pPr>
      <w:r w:rsidRPr="00662B29">
        <w:rPr>
          <w:noProof w:val="0"/>
        </w:rPr>
        <w:t xml:space="preserve">The goal of strategic analysis is to identify what a business wants to accomplish, the strengths it can bring to bear on accomplishing the goal and weaknesses that need to be addressed prior to integration and implementation. </w:t>
      </w:r>
    </w:p>
    <w:p w:rsidR="005B188B" w:rsidRPr="00662B29" w:rsidRDefault="005B188B" w:rsidP="001A1874">
      <w:pPr>
        <w:pStyle w:val="BodyCopy"/>
        <w:rPr>
          <w:noProof w:val="0"/>
        </w:rPr>
      </w:pPr>
      <w:r w:rsidRPr="00662B29">
        <w:rPr>
          <w:noProof w:val="0"/>
        </w:rPr>
        <w:t xml:space="preserve">In this step of business strategy development, detailed research and evaluation, using various methods, are used to identify and analyse the internal influences on an organisation’s market, resources, obstacles to success and specific advantages. </w:t>
      </w:r>
    </w:p>
    <w:p w:rsidR="00BB006A" w:rsidRPr="00662B29" w:rsidRDefault="00BB006A" w:rsidP="001A1874">
      <w:pPr>
        <w:pStyle w:val="BodyCopy"/>
        <w:rPr>
          <w:noProof w:val="0"/>
        </w:rPr>
      </w:pPr>
      <w:r w:rsidRPr="00662B29">
        <w:rPr>
          <w:noProof w:val="0"/>
        </w:rPr>
        <w:t>It also explores the external influences on an organisation and the impacts it will have in the future direction of the organisation</w:t>
      </w:r>
      <w:r w:rsidR="005B188B" w:rsidRPr="00662B29">
        <w:rPr>
          <w:noProof w:val="0"/>
        </w:rPr>
        <w:t>.</w:t>
      </w:r>
    </w:p>
    <w:p w:rsidR="00440939" w:rsidRPr="00662B29" w:rsidRDefault="00440939" w:rsidP="00DC4323">
      <w:pPr>
        <w:pStyle w:val="BodyCopyBold"/>
        <w:rPr>
          <w:noProof w:val="0"/>
        </w:rPr>
      </w:pPr>
      <w:r w:rsidRPr="00662B29">
        <w:rPr>
          <w:noProof w:val="0"/>
        </w:rPr>
        <w:t>Development</w:t>
      </w:r>
    </w:p>
    <w:p w:rsidR="00766E7A" w:rsidRPr="00662B29" w:rsidRDefault="00766E7A" w:rsidP="001A1874">
      <w:pPr>
        <w:pStyle w:val="BodyCopy"/>
        <w:rPr>
          <w:noProof w:val="0"/>
        </w:rPr>
      </w:pPr>
      <w:r w:rsidRPr="00662B29">
        <w:rPr>
          <w:noProof w:val="0"/>
        </w:rPr>
        <w:t>Developing</w:t>
      </w:r>
      <w:r w:rsidR="00F2756D" w:rsidRPr="00662B29">
        <w:rPr>
          <w:noProof w:val="0"/>
        </w:rPr>
        <w:t xml:space="preserve"> a business strategy usually is one of many steps in a larger business planning process. A business plan begins with an overall vision. From the vision, a mission statement for the business is constructed, usually the shorter and more precise the better. </w:t>
      </w:r>
    </w:p>
    <w:p w:rsidR="00766E7A" w:rsidRPr="00662B29" w:rsidRDefault="00F2756D" w:rsidP="001A1874">
      <w:pPr>
        <w:pStyle w:val="BodyCopy"/>
        <w:rPr>
          <w:noProof w:val="0"/>
        </w:rPr>
      </w:pPr>
      <w:r w:rsidRPr="00662B29">
        <w:rPr>
          <w:noProof w:val="0"/>
        </w:rPr>
        <w:t xml:space="preserve">A mission leads to specific </w:t>
      </w:r>
      <w:r w:rsidR="00766E7A" w:rsidRPr="00662B29">
        <w:rPr>
          <w:noProof w:val="0"/>
        </w:rPr>
        <w:t>objectives</w:t>
      </w:r>
      <w:r w:rsidRPr="00662B29">
        <w:rPr>
          <w:noProof w:val="0"/>
        </w:rPr>
        <w:t xml:space="preserve"> the business will achieve to accomplish its mission and that in turn leads to strategy to achieve </w:t>
      </w:r>
      <w:r w:rsidR="00766E7A" w:rsidRPr="00662B29">
        <w:rPr>
          <w:noProof w:val="0"/>
        </w:rPr>
        <w:t>these objectives</w:t>
      </w:r>
      <w:r w:rsidRPr="00662B29">
        <w:rPr>
          <w:noProof w:val="0"/>
        </w:rPr>
        <w:t xml:space="preserve">. </w:t>
      </w:r>
    </w:p>
    <w:p w:rsidR="00F2756D" w:rsidRPr="00662B29" w:rsidRDefault="00F2756D" w:rsidP="001A1874">
      <w:pPr>
        <w:pStyle w:val="BodyCopy"/>
        <w:rPr>
          <w:noProof w:val="0"/>
        </w:rPr>
      </w:pPr>
      <w:r w:rsidRPr="00662B29">
        <w:rPr>
          <w:noProof w:val="0"/>
        </w:rPr>
        <w:t>Specific tactics are usually then developed to support the business strategy.</w:t>
      </w:r>
    </w:p>
    <w:p w:rsidR="00846074" w:rsidRPr="00662B29" w:rsidRDefault="007B7D8A" w:rsidP="001A1874">
      <w:pPr>
        <w:pStyle w:val="BodyCopy"/>
        <w:rPr>
          <w:noProof w:val="0"/>
        </w:rPr>
      </w:pPr>
      <w:r w:rsidRPr="00662B29">
        <w:rPr>
          <w:lang w:val="en-US" w:eastAsia="en-US"/>
        </w:rPr>
        <w:drawing>
          <wp:anchor distT="0" distB="0" distL="114300" distR="114300" simplePos="0" relativeHeight="251865088" behindDoc="0" locked="0" layoutInCell="1" allowOverlap="1">
            <wp:simplePos x="0" y="0"/>
            <wp:positionH relativeFrom="column">
              <wp:posOffset>3676650</wp:posOffset>
            </wp:positionH>
            <wp:positionV relativeFrom="paragraph">
              <wp:posOffset>457200</wp:posOffset>
            </wp:positionV>
            <wp:extent cx="1914525" cy="1276350"/>
            <wp:effectExtent l="19050" t="0" r="9525" b="0"/>
            <wp:wrapSquare wrapText="bothSides"/>
            <wp:docPr id="231" name="Picture 230" descr="A19 shutterstock_181811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9 shutterstock_181811597.jpg"/>
                    <pic:cNvPicPr/>
                  </pic:nvPicPr>
                  <pic:blipFill>
                    <a:blip r:embed="rId45" cstate="print"/>
                    <a:stretch>
                      <a:fillRect/>
                    </a:stretch>
                  </pic:blipFill>
                  <pic:spPr>
                    <a:xfrm>
                      <a:off x="0" y="0"/>
                      <a:ext cx="1914525" cy="1276350"/>
                    </a:xfrm>
                    <a:prstGeom prst="rect">
                      <a:avLst/>
                    </a:prstGeom>
                  </pic:spPr>
                </pic:pic>
              </a:graphicData>
            </a:graphic>
          </wp:anchor>
        </w:drawing>
      </w:r>
      <w:r w:rsidR="00846074" w:rsidRPr="00662B29">
        <w:rPr>
          <w:noProof w:val="0"/>
        </w:rPr>
        <w:t>This process will normally involve stakeholders as they will be persons responsible for the implementation of these strategies.</w:t>
      </w:r>
    </w:p>
    <w:p w:rsidR="00846074" w:rsidRPr="00662B29" w:rsidRDefault="00846074" w:rsidP="00DC4323">
      <w:pPr>
        <w:pStyle w:val="BodyCopyBold"/>
        <w:rPr>
          <w:noProof w:val="0"/>
        </w:rPr>
      </w:pPr>
      <w:r w:rsidRPr="00662B29">
        <w:rPr>
          <w:noProof w:val="0"/>
        </w:rPr>
        <w:t>Implementation</w:t>
      </w:r>
    </w:p>
    <w:p w:rsidR="007B7D8A" w:rsidRPr="00662B29" w:rsidRDefault="00846074" w:rsidP="001A1874">
      <w:pPr>
        <w:pStyle w:val="BodyCopy"/>
        <w:rPr>
          <w:noProof w:val="0"/>
        </w:rPr>
      </w:pPr>
      <w:r w:rsidRPr="00662B29">
        <w:rPr>
          <w:noProof w:val="0"/>
        </w:rPr>
        <w:t xml:space="preserve">Once strategies have been identified </w:t>
      </w:r>
      <w:r w:rsidR="007B7D8A" w:rsidRPr="00662B29">
        <w:rPr>
          <w:noProof w:val="0"/>
        </w:rPr>
        <w:t>they must be communicated to all stakeholders so they are clear as to the responsibilities and role they play in the implementation of strategies.</w:t>
      </w:r>
    </w:p>
    <w:p w:rsidR="00846074" w:rsidRPr="00662B29" w:rsidRDefault="007B7D8A" w:rsidP="001A1874">
      <w:pPr>
        <w:pStyle w:val="BodyCopy"/>
        <w:rPr>
          <w:noProof w:val="0"/>
        </w:rPr>
      </w:pPr>
      <w:r w:rsidRPr="00662B29">
        <w:rPr>
          <w:noProof w:val="0"/>
        </w:rPr>
        <w:t xml:space="preserve">Strategies for implementation must also be carefully mapped out with potential obstacles and contingencies identified. </w:t>
      </w:r>
    </w:p>
    <w:p w:rsidR="007B7D8A" w:rsidRPr="00662B29" w:rsidRDefault="007B7D8A" w:rsidP="00DC4323">
      <w:pPr>
        <w:pStyle w:val="BodyCopyBold"/>
        <w:rPr>
          <w:noProof w:val="0"/>
        </w:rPr>
      </w:pPr>
      <w:r w:rsidRPr="00662B29">
        <w:rPr>
          <w:noProof w:val="0"/>
        </w:rPr>
        <w:t>Review</w:t>
      </w:r>
    </w:p>
    <w:p w:rsidR="007B7D8A" w:rsidRPr="00662B29" w:rsidRDefault="007B7D8A" w:rsidP="001A1874">
      <w:pPr>
        <w:pStyle w:val="BodyCopy"/>
        <w:rPr>
          <w:noProof w:val="0"/>
        </w:rPr>
      </w:pPr>
      <w:r w:rsidRPr="00662B29">
        <w:rPr>
          <w:noProof w:val="0"/>
        </w:rPr>
        <w:t>Once business strategies have been introduced it is important to monitor the success of its implementation and to make adjustments where required.</w:t>
      </w:r>
    </w:p>
    <w:p w:rsidR="001A1874" w:rsidRPr="00662B29" w:rsidRDefault="001A1874">
      <w:pPr>
        <w:rPr>
          <w:rFonts w:ascii="Helvetica" w:eastAsia="Calibri" w:hAnsi="Helvetica" w:cs="Calibri"/>
          <w:szCs w:val="16"/>
          <w:lang w:eastAsia="ar-SA"/>
        </w:rPr>
      </w:pPr>
      <w:r w:rsidRPr="00662B29">
        <w:rPr>
          <w:rFonts w:ascii="Helvetica" w:hAnsi="Helvetica"/>
        </w:rPr>
        <w:br w:type="page"/>
      </w:r>
    </w:p>
    <w:p w:rsidR="00ED15B5" w:rsidRPr="00662B29" w:rsidRDefault="003C08D1" w:rsidP="001A1874">
      <w:pPr>
        <w:pStyle w:val="Heading3"/>
        <w:rPr>
          <w:szCs w:val="28"/>
        </w:rPr>
      </w:pPr>
      <w:r w:rsidRPr="00662B29">
        <w:rPr>
          <w:szCs w:val="28"/>
        </w:rPr>
        <w:t>Understand vision, values and mission of the business</w:t>
      </w:r>
    </w:p>
    <w:p w:rsidR="00ED15B5" w:rsidRPr="00662B29" w:rsidRDefault="00ED15B5" w:rsidP="001A1874">
      <w:pPr>
        <w:pStyle w:val="BodyCopy"/>
        <w:rPr>
          <w:noProof w:val="0"/>
        </w:rPr>
      </w:pPr>
      <w:r w:rsidRPr="00662B29">
        <w:rPr>
          <w:noProof w:val="0"/>
        </w:rPr>
        <w:t xml:space="preserve">Whilst </w:t>
      </w:r>
      <w:r w:rsidR="00891D9C" w:rsidRPr="00662B29">
        <w:rPr>
          <w:noProof w:val="0"/>
        </w:rPr>
        <w:t>business strategies</w:t>
      </w:r>
      <w:r w:rsidRPr="00662B29">
        <w:rPr>
          <w:noProof w:val="0"/>
        </w:rPr>
        <w:t xml:space="preserve"> are essential, they are only one step in a series of steps leading to the achievement of organisational goals. </w:t>
      </w:r>
    </w:p>
    <w:p w:rsidR="00ED15B5" w:rsidRPr="00662B29" w:rsidRDefault="00ED15B5" w:rsidP="001A1874">
      <w:pPr>
        <w:pStyle w:val="BodyCopy"/>
        <w:rPr>
          <w:noProof w:val="0"/>
        </w:rPr>
      </w:pPr>
      <w:r w:rsidRPr="00662B29">
        <w:rPr>
          <w:noProof w:val="0"/>
        </w:rPr>
        <w:t>They must reflect and align with other plans of an organisation.</w:t>
      </w:r>
    </w:p>
    <w:p w:rsidR="00ED15B5" w:rsidRPr="00662B29" w:rsidRDefault="00ED15B5" w:rsidP="001A1874">
      <w:pPr>
        <w:pStyle w:val="BodyCopy"/>
        <w:rPr>
          <w:noProof w:val="0"/>
        </w:rPr>
      </w:pPr>
      <w:r w:rsidRPr="00662B29">
        <w:rPr>
          <w:noProof w:val="0"/>
        </w:rPr>
        <w:t>These include the following:</w:t>
      </w:r>
    </w:p>
    <w:p w:rsidR="00ED15B5" w:rsidRPr="00662B29" w:rsidRDefault="006B4AD5" w:rsidP="00DC4323">
      <w:pPr>
        <w:pStyle w:val="BodyCopyBold"/>
        <w:rPr>
          <w:noProof w:val="0"/>
        </w:rPr>
      </w:pPr>
      <w:r w:rsidRPr="00662B29">
        <w:rPr>
          <w:lang w:val="en-US" w:eastAsia="en-US"/>
        </w:rPr>
        <w:drawing>
          <wp:anchor distT="0" distB="0" distL="114300" distR="114300" simplePos="0" relativeHeight="251878400" behindDoc="0" locked="0" layoutInCell="1" allowOverlap="1">
            <wp:simplePos x="0" y="0"/>
            <wp:positionH relativeFrom="column">
              <wp:posOffset>3867150</wp:posOffset>
            </wp:positionH>
            <wp:positionV relativeFrom="paragraph">
              <wp:posOffset>167005</wp:posOffset>
            </wp:positionV>
            <wp:extent cx="1571625" cy="1285875"/>
            <wp:effectExtent l="19050" t="0" r="9525" b="0"/>
            <wp:wrapSquare wrapText="bothSides"/>
            <wp:docPr id="430" name="Picture 429" descr="shutterstock_295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3316.jpg"/>
                    <pic:cNvPicPr/>
                  </pic:nvPicPr>
                  <pic:blipFill>
                    <a:blip r:embed="rId46" cstate="print"/>
                    <a:stretch>
                      <a:fillRect/>
                    </a:stretch>
                  </pic:blipFill>
                  <pic:spPr>
                    <a:xfrm>
                      <a:off x="0" y="0"/>
                      <a:ext cx="1571625" cy="1285875"/>
                    </a:xfrm>
                    <a:prstGeom prst="rect">
                      <a:avLst/>
                    </a:prstGeom>
                  </pic:spPr>
                </pic:pic>
              </a:graphicData>
            </a:graphic>
          </wp:anchor>
        </w:drawing>
      </w:r>
      <w:r w:rsidR="00ED15B5" w:rsidRPr="00662B29">
        <w:rPr>
          <w:noProof w:val="0"/>
        </w:rPr>
        <w:t>Vision</w:t>
      </w:r>
    </w:p>
    <w:p w:rsidR="00ED15B5" w:rsidRPr="00662B29" w:rsidRDefault="00ED15B5" w:rsidP="001A1874">
      <w:pPr>
        <w:pStyle w:val="BodyCopy"/>
        <w:rPr>
          <w:noProof w:val="0"/>
        </w:rPr>
      </w:pPr>
      <w:r w:rsidRPr="00662B29">
        <w:rPr>
          <w:noProof w:val="0"/>
        </w:rPr>
        <w:t>An organisation’s vision may include:</w:t>
      </w:r>
    </w:p>
    <w:p w:rsidR="00ED15B5" w:rsidRPr="00662B29" w:rsidRDefault="00ED15B5" w:rsidP="001A1874">
      <w:pPr>
        <w:pStyle w:val="Bullet1"/>
      </w:pPr>
      <w:r w:rsidRPr="00662B29">
        <w:t>Core ideology which defines what the organ</w:t>
      </w:r>
      <w:r w:rsidR="00690EC5" w:rsidRPr="00662B29">
        <w:t>is</w:t>
      </w:r>
      <w:r w:rsidRPr="00662B29">
        <w:t>ation stands for and why the organ</w:t>
      </w:r>
      <w:r w:rsidR="00690EC5" w:rsidRPr="00662B29">
        <w:t>is</w:t>
      </w:r>
      <w:r w:rsidRPr="00662B29">
        <w:t>ation exists</w:t>
      </w:r>
    </w:p>
    <w:p w:rsidR="00ED15B5" w:rsidRPr="00662B29" w:rsidRDefault="00ED15B5" w:rsidP="001A1874">
      <w:pPr>
        <w:pStyle w:val="Bullet1"/>
      </w:pPr>
      <w:r w:rsidRPr="00662B29">
        <w:t>Envisioned future which defines what the organ</w:t>
      </w:r>
      <w:r w:rsidR="00690EC5" w:rsidRPr="00662B29">
        <w:t>is</w:t>
      </w:r>
      <w:r w:rsidRPr="00662B29">
        <w:t>ation aspires to become</w:t>
      </w:r>
    </w:p>
    <w:p w:rsidR="00ED15B5" w:rsidRPr="00662B29" w:rsidRDefault="00ED15B5" w:rsidP="001A1874">
      <w:pPr>
        <w:pStyle w:val="Bullet1"/>
      </w:pPr>
      <w:r w:rsidRPr="00662B29">
        <w:t>Service vision</w:t>
      </w:r>
      <w:r w:rsidR="001A1874" w:rsidRPr="00662B29">
        <w:t>.</w:t>
      </w:r>
    </w:p>
    <w:p w:rsidR="00ED15B5" w:rsidRPr="00662B29" w:rsidRDefault="00ED15B5" w:rsidP="00DC4323">
      <w:pPr>
        <w:pStyle w:val="BodyCopyBold"/>
        <w:rPr>
          <w:noProof w:val="0"/>
        </w:rPr>
      </w:pPr>
      <w:r w:rsidRPr="00662B29">
        <w:rPr>
          <w:noProof w:val="0"/>
        </w:rPr>
        <w:t>Values</w:t>
      </w:r>
    </w:p>
    <w:p w:rsidR="00ED15B5" w:rsidRPr="00662B29" w:rsidRDefault="00ED15B5" w:rsidP="001A1874">
      <w:pPr>
        <w:pStyle w:val="BodyCopy"/>
        <w:rPr>
          <w:noProof w:val="0"/>
        </w:rPr>
      </w:pPr>
      <w:r w:rsidRPr="00662B29">
        <w:rPr>
          <w:noProof w:val="0"/>
        </w:rPr>
        <w:t>An organisation’s values describe the core principles that guide an organisation’s work. An organisation’s values may include:</w:t>
      </w:r>
    </w:p>
    <w:p w:rsidR="00ED15B5" w:rsidRPr="00662B29" w:rsidRDefault="00ED15B5" w:rsidP="001A1874">
      <w:pPr>
        <w:pStyle w:val="Bullet1"/>
      </w:pPr>
      <w:r w:rsidRPr="00662B29">
        <w:t>Teamwork</w:t>
      </w:r>
    </w:p>
    <w:p w:rsidR="00ED15B5" w:rsidRPr="00662B29" w:rsidRDefault="00ED15B5" w:rsidP="001A1874">
      <w:pPr>
        <w:pStyle w:val="Bullet1"/>
      </w:pPr>
      <w:r w:rsidRPr="00662B29">
        <w:t>Commitment</w:t>
      </w:r>
    </w:p>
    <w:p w:rsidR="00ED15B5" w:rsidRPr="00662B29" w:rsidRDefault="00ED15B5" w:rsidP="001A1874">
      <w:pPr>
        <w:pStyle w:val="Bullet1"/>
      </w:pPr>
      <w:r w:rsidRPr="00662B29">
        <w:t>Ownership</w:t>
      </w:r>
    </w:p>
    <w:p w:rsidR="00ED15B5" w:rsidRPr="00662B29" w:rsidRDefault="00ED15B5" w:rsidP="001A1874">
      <w:pPr>
        <w:pStyle w:val="Bullet1"/>
      </w:pPr>
      <w:r w:rsidRPr="00662B29">
        <w:t>Recognition</w:t>
      </w:r>
    </w:p>
    <w:p w:rsidR="00ED15B5" w:rsidRPr="00662B29" w:rsidRDefault="00ED15B5" w:rsidP="001A1874">
      <w:pPr>
        <w:pStyle w:val="Bullet1"/>
      </w:pPr>
      <w:r w:rsidRPr="00662B29">
        <w:t>Service excellence</w:t>
      </w:r>
    </w:p>
    <w:p w:rsidR="00ED15B5" w:rsidRPr="00662B29" w:rsidRDefault="00ED15B5" w:rsidP="001A1874">
      <w:pPr>
        <w:pStyle w:val="Bullet1"/>
      </w:pPr>
      <w:r w:rsidRPr="00662B29">
        <w:t>Personal development</w:t>
      </w:r>
      <w:r w:rsidR="001A1874" w:rsidRPr="00662B29">
        <w:t>.</w:t>
      </w:r>
    </w:p>
    <w:p w:rsidR="00ED15B5" w:rsidRPr="00662B29" w:rsidRDefault="00ED15B5" w:rsidP="00DC4323">
      <w:pPr>
        <w:pStyle w:val="BodyCopyBold"/>
        <w:rPr>
          <w:noProof w:val="0"/>
        </w:rPr>
      </w:pPr>
      <w:r w:rsidRPr="00662B29">
        <w:rPr>
          <w:noProof w:val="0"/>
        </w:rPr>
        <w:t>Mission statement</w:t>
      </w:r>
    </w:p>
    <w:p w:rsidR="00ED15B5" w:rsidRPr="00662B29" w:rsidRDefault="006B4AD5" w:rsidP="001A1874">
      <w:pPr>
        <w:pStyle w:val="BodyCopy"/>
        <w:rPr>
          <w:noProof w:val="0"/>
        </w:rPr>
      </w:pPr>
      <w:r w:rsidRPr="00662B29">
        <w:rPr>
          <w:lang w:val="en-US" w:eastAsia="en-US"/>
        </w:rPr>
        <w:drawing>
          <wp:anchor distT="0" distB="0" distL="114300" distR="114300" simplePos="0" relativeHeight="251879424" behindDoc="0" locked="0" layoutInCell="1" allowOverlap="1">
            <wp:simplePos x="0" y="0"/>
            <wp:positionH relativeFrom="column">
              <wp:posOffset>3562350</wp:posOffset>
            </wp:positionH>
            <wp:positionV relativeFrom="paragraph">
              <wp:posOffset>352425</wp:posOffset>
            </wp:positionV>
            <wp:extent cx="1876425" cy="1247775"/>
            <wp:effectExtent l="19050" t="0" r="9525" b="0"/>
            <wp:wrapSquare wrapText="bothSides"/>
            <wp:docPr id="431" name="Picture 430" descr="shutterstock_122942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942875.jpg"/>
                    <pic:cNvPicPr/>
                  </pic:nvPicPr>
                  <pic:blipFill>
                    <a:blip r:embed="rId47" cstate="print"/>
                    <a:stretch>
                      <a:fillRect/>
                    </a:stretch>
                  </pic:blipFill>
                  <pic:spPr>
                    <a:xfrm>
                      <a:off x="0" y="0"/>
                      <a:ext cx="1876425" cy="1247775"/>
                    </a:xfrm>
                    <a:prstGeom prst="rect">
                      <a:avLst/>
                    </a:prstGeom>
                  </pic:spPr>
                </pic:pic>
              </a:graphicData>
            </a:graphic>
          </wp:anchor>
        </w:drawing>
      </w:r>
      <w:r w:rsidR="00ED15B5" w:rsidRPr="00662B29">
        <w:rPr>
          <w:noProof w:val="0"/>
        </w:rPr>
        <w:t>This is a written statement expressing an organisation’s purpose. It identifies the business, its aspirations and its desired culture.</w:t>
      </w:r>
    </w:p>
    <w:p w:rsidR="00ED15B5" w:rsidRPr="00662B29" w:rsidRDefault="00ED15B5" w:rsidP="00DC4323">
      <w:pPr>
        <w:pStyle w:val="BodyCopyBold"/>
        <w:rPr>
          <w:noProof w:val="0"/>
        </w:rPr>
      </w:pPr>
      <w:r w:rsidRPr="00662B29">
        <w:rPr>
          <w:noProof w:val="0"/>
        </w:rPr>
        <w:t>Corporate goals</w:t>
      </w:r>
    </w:p>
    <w:p w:rsidR="00ED15B5" w:rsidRPr="00662B29" w:rsidRDefault="00ED15B5" w:rsidP="001A1874">
      <w:pPr>
        <w:pStyle w:val="BodyCopy"/>
        <w:rPr>
          <w:noProof w:val="0"/>
        </w:rPr>
      </w:pPr>
      <w:r w:rsidRPr="00662B29">
        <w:rPr>
          <w:noProof w:val="0"/>
        </w:rPr>
        <w:t>These are goals set by the board of directors or the shareholders. They are an organisation’s blueprint stating its’ main objectives for the future. These goals are stated in general terms and then strategically planned through the organisation’s hierarchy.</w:t>
      </w:r>
    </w:p>
    <w:p w:rsidR="00ED15B5" w:rsidRPr="00662B29" w:rsidRDefault="00ED15B5" w:rsidP="00DC4323">
      <w:pPr>
        <w:pStyle w:val="BodyCopyBold"/>
        <w:rPr>
          <w:noProof w:val="0"/>
        </w:rPr>
      </w:pPr>
      <w:r w:rsidRPr="00662B29">
        <w:rPr>
          <w:noProof w:val="0"/>
        </w:rPr>
        <w:t>Strategic plans</w:t>
      </w:r>
    </w:p>
    <w:p w:rsidR="00ED15B5" w:rsidRPr="00662B29" w:rsidRDefault="00ED15B5" w:rsidP="001A1874">
      <w:pPr>
        <w:pStyle w:val="BodyCopy"/>
        <w:rPr>
          <w:noProof w:val="0"/>
        </w:rPr>
      </w:pPr>
      <w:r w:rsidRPr="00662B29">
        <w:rPr>
          <w:noProof w:val="0"/>
        </w:rPr>
        <w:t>These plans determine the future direction of an organisation. They are formal long-term plans designed from the corporate goals and objectives. These plans set the agenda.</w:t>
      </w:r>
    </w:p>
    <w:p w:rsidR="00DA6620" w:rsidRPr="00662B29" w:rsidRDefault="00DA6620">
      <w:pPr>
        <w:rPr>
          <w:rFonts w:ascii="Helvetica" w:eastAsia="Calibri" w:hAnsi="Helvetica" w:cs="Calibri"/>
          <w:b/>
          <w:color w:val="45545F"/>
          <w:sz w:val="28"/>
          <w:szCs w:val="28"/>
          <w:lang w:eastAsia="ar-SA"/>
        </w:rPr>
      </w:pPr>
      <w:r w:rsidRPr="00662B29">
        <w:rPr>
          <w:rFonts w:ascii="Helvetica" w:hAnsi="Helvetica"/>
        </w:rPr>
        <w:br w:type="page"/>
      </w:r>
    </w:p>
    <w:p w:rsidR="00DA6620" w:rsidRPr="00662B29" w:rsidRDefault="00DA6620" w:rsidP="00DA6620">
      <w:pPr>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cs="Chevin-DemiBold"/>
          <w:b/>
          <w:bCs/>
          <w:noProof/>
          <w:color w:val="221E1F"/>
          <w:sz w:val="40"/>
          <w:szCs w:val="40"/>
          <w:lang w:val="en-US" w:eastAsia="en-US"/>
        </w:rPr>
        <w:drawing>
          <wp:anchor distT="0" distB="0" distL="114300" distR="114300" simplePos="0" relativeHeight="252005376" behindDoc="0" locked="0" layoutInCell="1" allowOverlap="1">
            <wp:simplePos x="0" y="0"/>
            <wp:positionH relativeFrom="column">
              <wp:posOffset>-85725</wp:posOffset>
            </wp:positionH>
            <wp:positionV relativeFrom="paragraph">
              <wp:posOffset>237490</wp:posOffset>
            </wp:positionV>
            <wp:extent cx="647700" cy="628650"/>
            <wp:effectExtent l="19050" t="0" r="0" b="0"/>
            <wp:wrapSquare wrapText="bothSides"/>
            <wp:docPr id="20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DA6620" w:rsidRPr="00662B29" w:rsidRDefault="00DA6620" w:rsidP="00DA6620">
      <w:pPr>
        <w:autoSpaceDE w:val="0"/>
        <w:autoSpaceDN w:val="0"/>
        <w:adjustRightInd w:val="0"/>
        <w:spacing w:before="80" w:after="120" w:line="240" w:lineRule="auto"/>
        <w:rPr>
          <w:rFonts w:ascii="Helvetica" w:hAnsi="Helvetica" w:cs="Helvetica 45 Light"/>
          <w:i/>
          <w:sz w:val="32"/>
          <w:szCs w:val="32"/>
        </w:rPr>
      </w:pPr>
      <w:r w:rsidRPr="00662B29">
        <w:rPr>
          <w:rFonts w:ascii="Helvetica" w:hAnsi="Helvetica" w:cs="Chevin-DemiBold"/>
          <w:b/>
          <w:bCs/>
          <w:i/>
          <w:sz w:val="32"/>
          <w:szCs w:val="32"/>
        </w:rPr>
        <w:t xml:space="preserve">Activity 1 </w:t>
      </w:r>
      <w:r w:rsidR="00755595" w:rsidRPr="00662B29">
        <w:rPr>
          <w:rFonts w:ascii="Helvetica" w:hAnsi="Helvetica" w:cs="Chevin-DemiBold"/>
          <w:b/>
          <w:bCs/>
          <w:i/>
          <w:sz w:val="32"/>
          <w:szCs w:val="32"/>
        </w:rPr>
        <w:t>- Identify vision, values and mission of your organisation</w:t>
      </w:r>
    </w:p>
    <w:p w:rsidR="00755595" w:rsidRPr="00662B29" w:rsidRDefault="00F7486D" w:rsidP="00DA6620">
      <w:pPr>
        <w:pStyle w:val="BodyCopy"/>
        <w:spacing w:after="120"/>
        <w:rPr>
          <w:rFonts w:cs="HelveticaNeueLT Std Lt Cn"/>
          <w:i/>
          <w:noProof w:val="0"/>
          <w:szCs w:val="22"/>
        </w:rPr>
      </w:pPr>
      <w:r w:rsidRPr="00662B29">
        <w:rPr>
          <w:rFonts w:cs="HelveticaNeueLT Std Lt Cn"/>
          <w:i/>
          <w:szCs w:val="22"/>
          <w:lang w:val="en-US" w:eastAsia="en-US"/>
        </w:rPr>
        <w:drawing>
          <wp:anchor distT="0" distB="0" distL="114300" distR="114300" simplePos="0" relativeHeight="252006400" behindDoc="0" locked="0" layoutInCell="1" allowOverlap="1">
            <wp:simplePos x="0" y="0"/>
            <wp:positionH relativeFrom="column">
              <wp:posOffset>4171950</wp:posOffset>
            </wp:positionH>
            <wp:positionV relativeFrom="paragraph">
              <wp:posOffset>194945</wp:posOffset>
            </wp:positionV>
            <wp:extent cx="1400175" cy="971550"/>
            <wp:effectExtent l="19050" t="0" r="9525" b="0"/>
            <wp:wrapSquare wrapText="bothSides"/>
            <wp:docPr id="205" name="Picture 204" descr="W608_shutterstock_99673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8_shutterstock_99673604.jpg"/>
                    <pic:cNvPicPr/>
                  </pic:nvPicPr>
                  <pic:blipFill>
                    <a:blip r:embed="rId49" cstate="print"/>
                    <a:stretch>
                      <a:fillRect/>
                    </a:stretch>
                  </pic:blipFill>
                  <pic:spPr>
                    <a:xfrm>
                      <a:off x="0" y="0"/>
                      <a:ext cx="1400175" cy="971550"/>
                    </a:xfrm>
                    <a:prstGeom prst="rect">
                      <a:avLst/>
                    </a:prstGeom>
                  </pic:spPr>
                </pic:pic>
              </a:graphicData>
            </a:graphic>
          </wp:anchor>
        </w:drawing>
      </w:r>
    </w:p>
    <w:p w:rsidR="00755595" w:rsidRPr="00662B29" w:rsidRDefault="00755595" w:rsidP="00DA6620">
      <w:pPr>
        <w:pStyle w:val="BodyCopy"/>
        <w:spacing w:after="120"/>
        <w:rPr>
          <w:rFonts w:cs="HelveticaNeueLT Std Lt Cn"/>
          <w:i/>
          <w:noProof w:val="0"/>
          <w:szCs w:val="22"/>
        </w:rPr>
      </w:pPr>
    </w:p>
    <w:p w:rsidR="00DF784F" w:rsidRPr="00662B29" w:rsidRDefault="00DF784F" w:rsidP="00DA6620">
      <w:pPr>
        <w:pStyle w:val="BodyCopy"/>
        <w:spacing w:after="120"/>
        <w:rPr>
          <w:rFonts w:cs="HelveticaNeueLT Std Lt Cn"/>
          <w:noProof w:val="0"/>
          <w:szCs w:val="22"/>
        </w:rPr>
      </w:pPr>
      <w:r w:rsidRPr="00662B29">
        <w:rPr>
          <w:rFonts w:cs="HelveticaNeueLT Std Lt Cn"/>
          <w:noProof w:val="0"/>
          <w:szCs w:val="22"/>
        </w:rPr>
        <w:t xml:space="preserve">PLEASE NOTE THAT THE TRAVEL OR TOURISM ORGANISATION YOU SELECT FOR THIS ACTIVITY WILL BE USED FOR ALL ACTIVITIES </w:t>
      </w:r>
      <w:r w:rsidR="001A1874" w:rsidRPr="00662B29">
        <w:rPr>
          <w:rFonts w:cs="HelveticaNeueLT Std Lt Cn"/>
          <w:noProof w:val="0"/>
          <w:szCs w:val="22"/>
        </w:rPr>
        <w:t>IN THIS</w:t>
      </w:r>
      <w:r w:rsidRPr="00662B29">
        <w:rPr>
          <w:rFonts w:cs="HelveticaNeueLT Std Lt Cn"/>
          <w:noProof w:val="0"/>
          <w:szCs w:val="22"/>
        </w:rPr>
        <w:t xml:space="preserve"> MANUAL.</w:t>
      </w:r>
    </w:p>
    <w:p w:rsidR="00DF784F" w:rsidRPr="00662B29" w:rsidRDefault="00DF784F" w:rsidP="00DA6620">
      <w:pPr>
        <w:pStyle w:val="BodyCopy"/>
        <w:spacing w:after="120"/>
        <w:rPr>
          <w:rFonts w:cs="HelveticaNeueLT Std Lt Cn"/>
          <w:noProof w:val="0"/>
          <w:szCs w:val="22"/>
        </w:rPr>
      </w:pPr>
    </w:p>
    <w:p w:rsidR="00DA6620" w:rsidRPr="00662B29" w:rsidRDefault="00755595" w:rsidP="001A1874">
      <w:pPr>
        <w:pStyle w:val="BodyCopy"/>
        <w:rPr>
          <w:noProof w:val="0"/>
        </w:rPr>
      </w:pPr>
      <w:r w:rsidRPr="00662B29">
        <w:rPr>
          <w:noProof w:val="0"/>
        </w:rPr>
        <w:t>You are to open your own travel or tourism company in your home town.</w:t>
      </w:r>
    </w:p>
    <w:p w:rsidR="00755595" w:rsidRPr="00662B29" w:rsidRDefault="00755595" w:rsidP="001A1874">
      <w:pPr>
        <w:pStyle w:val="BodyCopy"/>
        <w:rPr>
          <w:noProof w:val="0"/>
        </w:rPr>
      </w:pPr>
      <w:r w:rsidRPr="00662B29">
        <w:rPr>
          <w:noProof w:val="0"/>
        </w:rPr>
        <w:t>You are required to identify the following for your company:</w:t>
      </w:r>
    </w:p>
    <w:p w:rsidR="004F2963" w:rsidRPr="00662B29" w:rsidRDefault="004F2963" w:rsidP="00DA6620">
      <w:pPr>
        <w:pStyle w:val="BodyCopy"/>
        <w:spacing w:after="120"/>
        <w:rPr>
          <w:rFonts w:cs="HelveticaNeueLT Std Lt Cn"/>
          <w:noProof w:val="0"/>
          <w:szCs w:val="22"/>
        </w:rPr>
      </w:pPr>
    </w:p>
    <w:p w:rsidR="00755595" w:rsidRPr="00662B29" w:rsidRDefault="00755595" w:rsidP="00DA6620">
      <w:pPr>
        <w:pStyle w:val="BodyCopy"/>
        <w:spacing w:after="120"/>
        <w:rPr>
          <w:rFonts w:cs="HelveticaNeueLT Std Lt Cn"/>
          <w:noProof w:val="0"/>
          <w:szCs w:val="22"/>
        </w:rPr>
      </w:pPr>
      <w:r w:rsidRPr="00662B29">
        <w:rPr>
          <w:rFonts w:cs="HelveticaNeueLT Std Lt Cn"/>
          <w:noProof w:val="0"/>
          <w:szCs w:val="22"/>
        </w:rPr>
        <w:t>VISION</w:t>
      </w:r>
    </w:p>
    <w:p w:rsidR="00755595" w:rsidRPr="00662B29" w:rsidRDefault="00755595" w:rsidP="00755595">
      <w:pPr>
        <w:pStyle w:val="BodyCopy"/>
        <w:spacing w:after="120" w:line="360" w:lineRule="auto"/>
        <w:rPr>
          <w:rFonts w:cs="HelveticaNeueLT Std Lt Cn"/>
          <w:noProof w:val="0"/>
          <w:szCs w:val="22"/>
        </w:rPr>
      </w:pPr>
      <w:r w:rsidRPr="00662B29">
        <w:rPr>
          <w:rFonts w:cs="HelveticaNeueLT Std Lt Cn"/>
          <w:noProof w:val="0"/>
          <w:szCs w:val="22"/>
        </w:rPr>
        <w:t>___________________________________________________________________________________________________________________________________________________________________________________________________________________________</w:t>
      </w:r>
    </w:p>
    <w:p w:rsidR="004F2963" w:rsidRPr="00662B29" w:rsidRDefault="004F2963" w:rsidP="00755595">
      <w:pPr>
        <w:pStyle w:val="BodyCopy"/>
        <w:spacing w:after="120"/>
        <w:rPr>
          <w:rFonts w:cs="HelveticaNeueLT Std Lt Cn"/>
          <w:noProof w:val="0"/>
          <w:szCs w:val="22"/>
        </w:rPr>
      </w:pPr>
    </w:p>
    <w:p w:rsidR="00755595" w:rsidRPr="00662B29" w:rsidRDefault="004F2963" w:rsidP="00755595">
      <w:pPr>
        <w:pStyle w:val="BodyCopy"/>
        <w:spacing w:after="120"/>
        <w:rPr>
          <w:rFonts w:cs="HelveticaNeueLT Std Lt Cn"/>
          <w:noProof w:val="0"/>
          <w:szCs w:val="22"/>
        </w:rPr>
      </w:pPr>
      <w:r w:rsidRPr="00662B29">
        <w:rPr>
          <w:rFonts w:cs="HelveticaNeueLT Std Lt Cn"/>
          <w:noProof w:val="0"/>
          <w:szCs w:val="22"/>
        </w:rPr>
        <w:t>VALUES (Identify 4 values)</w:t>
      </w:r>
    </w:p>
    <w:p w:rsidR="00755595" w:rsidRPr="00662B29" w:rsidRDefault="004F2963" w:rsidP="00755595">
      <w:pPr>
        <w:pStyle w:val="BodyCopy"/>
        <w:spacing w:after="120" w:line="360" w:lineRule="auto"/>
        <w:rPr>
          <w:rFonts w:cs="HelveticaNeueLT Std Lt Cn"/>
          <w:noProof w:val="0"/>
          <w:szCs w:val="22"/>
        </w:rPr>
      </w:pPr>
      <w:r w:rsidRPr="00662B29">
        <w:rPr>
          <w:rFonts w:cs="HelveticaNeueLT Std Lt Cn"/>
          <w:noProof w:val="0"/>
          <w:szCs w:val="22"/>
        </w:rPr>
        <w:t>1.  ______________________________________________________________________</w:t>
      </w:r>
    </w:p>
    <w:p w:rsidR="004F2963" w:rsidRPr="00662B29" w:rsidRDefault="004F2963" w:rsidP="004F2963">
      <w:pPr>
        <w:pStyle w:val="BodyCopy"/>
        <w:spacing w:after="120" w:line="360" w:lineRule="auto"/>
        <w:rPr>
          <w:rFonts w:cs="HelveticaNeueLT Std Lt Cn"/>
          <w:noProof w:val="0"/>
          <w:szCs w:val="22"/>
        </w:rPr>
      </w:pPr>
      <w:r w:rsidRPr="00662B29">
        <w:rPr>
          <w:rFonts w:cs="HelveticaNeueLT Std Lt Cn"/>
          <w:noProof w:val="0"/>
          <w:szCs w:val="22"/>
        </w:rPr>
        <w:t>2.  ______________________________________________________________________</w:t>
      </w:r>
    </w:p>
    <w:p w:rsidR="004F2963" w:rsidRPr="00662B29" w:rsidRDefault="004F2963" w:rsidP="004F2963">
      <w:pPr>
        <w:pStyle w:val="BodyCopy"/>
        <w:spacing w:after="120" w:line="360" w:lineRule="auto"/>
        <w:rPr>
          <w:rFonts w:cs="HelveticaNeueLT Std Lt Cn"/>
          <w:noProof w:val="0"/>
          <w:szCs w:val="22"/>
        </w:rPr>
      </w:pPr>
      <w:r w:rsidRPr="00662B29">
        <w:rPr>
          <w:rFonts w:cs="HelveticaNeueLT Std Lt Cn"/>
          <w:noProof w:val="0"/>
          <w:szCs w:val="22"/>
        </w:rPr>
        <w:t>3.  ______________________________________________________________________</w:t>
      </w:r>
    </w:p>
    <w:p w:rsidR="004F2963" w:rsidRPr="00662B29" w:rsidRDefault="004F2963" w:rsidP="004F2963">
      <w:pPr>
        <w:pStyle w:val="BodyCopy"/>
        <w:spacing w:after="120" w:line="360" w:lineRule="auto"/>
        <w:rPr>
          <w:rFonts w:cs="HelveticaNeueLT Std Lt Cn"/>
          <w:noProof w:val="0"/>
          <w:szCs w:val="22"/>
        </w:rPr>
      </w:pPr>
      <w:r w:rsidRPr="00662B29">
        <w:rPr>
          <w:rFonts w:cs="HelveticaNeueLT Std Lt Cn"/>
          <w:noProof w:val="0"/>
          <w:szCs w:val="22"/>
        </w:rPr>
        <w:t>4.  ______________________________________________________________________</w:t>
      </w:r>
    </w:p>
    <w:p w:rsidR="004F2963" w:rsidRPr="00662B29" w:rsidRDefault="004F2963" w:rsidP="004F2963">
      <w:pPr>
        <w:pStyle w:val="BodyCopy"/>
        <w:spacing w:after="120"/>
        <w:rPr>
          <w:rFonts w:cs="HelveticaNeueLT Std Lt Cn"/>
          <w:noProof w:val="0"/>
          <w:szCs w:val="22"/>
        </w:rPr>
      </w:pPr>
    </w:p>
    <w:p w:rsidR="004F2963" w:rsidRPr="00662B29" w:rsidRDefault="004F2963" w:rsidP="004F2963">
      <w:pPr>
        <w:pStyle w:val="BodyCopy"/>
        <w:spacing w:after="120"/>
        <w:rPr>
          <w:rFonts w:cs="HelveticaNeueLT Std Lt Cn"/>
          <w:noProof w:val="0"/>
          <w:szCs w:val="22"/>
        </w:rPr>
      </w:pPr>
      <w:r w:rsidRPr="00662B29">
        <w:rPr>
          <w:rFonts w:cs="HelveticaNeueLT Std Lt Cn"/>
          <w:noProof w:val="0"/>
          <w:szCs w:val="22"/>
        </w:rPr>
        <w:t>MISSION STATEMENT</w:t>
      </w:r>
    </w:p>
    <w:p w:rsidR="004F2963" w:rsidRPr="00662B29" w:rsidRDefault="004F2963" w:rsidP="004F2963">
      <w:pPr>
        <w:pStyle w:val="BodyCopy"/>
        <w:spacing w:after="120" w:line="360" w:lineRule="auto"/>
        <w:rPr>
          <w:rFonts w:cs="HelveticaNeueLT Std Lt Cn"/>
          <w:i/>
          <w:noProof w:val="0"/>
          <w:szCs w:val="22"/>
        </w:rPr>
      </w:pPr>
      <w:r w:rsidRPr="00662B29">
        <w:rPr>
          <w:rFonts w:cs="HelveticaNeueLT Std Lt Cn"/>
          <w:i/>
          <w:noProof w:val="0"/>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A6620" w:rsidRPr="00662B29" w:rsidRDefault="00DA6620" w:rsidP="00DA6620">
      <w:pPr>
        <w:rPr>
          <w:rFonts w:ascii="Helvetica" w:hAnsi="Helvetica" w:cs="Chevin-Medium"/>
          <w:b/>
          <w:color w:val="45545F"/>
          <w:sz w:val="28"/>
          <w:szCs w:val="28"/>
        </w:rPr>
      </w:pPr>
      <w:r w:rsidRPr="00662B29">
        <w:rPr>
          <w:rFonts w:ascii="Helvetica" w:hAnsi="Helvetica" w:cs="Chevin-Medium"/>
          <w:b/>
          <w:color w:val="45545F"/>
          <w:sz w:val="28"/>
          <w:szCs w:val="28"/>
        </w:rPr>
        <w:br w:type="page"/>
      </w:r>
    </w:p>
    <w:p w:rsidR="00ED15B5" w:rsidRPr="00662B29" w:rsidRDefault="003C08D1" w:rsidP="001A1874">
      <w:pPr>
        <w:pStyle w:val="Heading3"/>
      </w:pPr>
      <w:r w:rsidRPr="00662B29">
        <w:t>Identify g</w:t>
      </w:r>
      <w:r w:rsidR="00EB148F" w:rsidRPr="00662B29">
        <w:t>eneral c</w:t>
      </w:r>
      <w:r w:rsidR="00891D9C" w:rsidRPr="00662B29">
        <w:t xml:space="preserve">ore </w:t>
      </w:r>
      <w:r w:rsidR="00EB148F" w:rsidRPr="00662B29">
        <w:t>a</w:t>
      </w:r>
      <w:r w:rsidR="00891D9C" w:rsidRPr="00662B29">
        <w:t>ctivities</w:t>
      </w:r>
    </w:p>
    <w:p w:rsidR="00E86C8E" w:rsidRPr="00662B29" w:rsidRDefault="00DE560A" w:rsidP="001A1874">
      <w:pPr>
        <w:pStyle w:val="BodyCopy"/>
        <w:rPr>
          <w:noProof w:val="0"/>
          <w:szCs w:val="22"/>
        </w:rPr>
      </w:pPr>
      <w:r w:rsidRPr="00662B29">
        <w:rPr>
          <w:noProof w:val="0"/>
        </w:rPr>
        <w:t xml:space="preserve">Each organisation will have different core activities that they must undertake as part of their </w:t>
      </w:r>
      <w:r w:rsidRPr="00662B29">
        <w:rPr>
          <w:noProof w:val="0"/>
          <w:szCs w:val="22"/>
        </w:rPr>
        <w:t>business operations.</w:t>
      </w:r>
    </w:p>
    <w:p w:rsidR="00E86C8E" w:rsidRPr="00662B29" w:rsidRDefault="00E86C8E" w:rsidP="001A1874">
      <w:pPr>
        <w:pStyle w:val="BodyCopy"/>
        <w:rPr>
          <w:noProof w:val="0"/>
          <w:szCs w:val="22"/>
        </w:rPr>
      </w:pPr>
      <w:r w:rsidRPr="00662B29">
        <w:rPr>
          <w:noProof w:val="0"/>
          <w:szCs w:val="22"/>
        </w:rPr>
        <w:t>That said, most travel and tourism core activities include, but are not limited to:</w:t>
      </w:r>
    </w:p>
    <w:p w:rsidR="00E86C8E" w:rsidRPr="00662B29" w:rsidRDefault="00E86C8E" w:rsidP="00DC4323">
      <w:pPr>
        <w:pStyle w:val="BodyCopyBold"/>
        <w:rPr>
          <w:noProof w:val="0"/>
        </w:rPr>
      </w:pPr>
      <w:r w:rsidRPr="00662B29">
        <w:rPr>
          <w:noProof w:val="0"/>
        </w:rPr>
        <w:t>Getting Information</w:t>
      </w:r>
    </w:p>
    <w:p w:rsidR="00E86C8E" w:rsidRPr="00662B29" w:rsidRDefault="006B4AD5" w:rsidP="001A1874">
      <w:pPr>
        <w:pStyle w:val="Bullet1"/>
      </w:pPr>
      <w:r w:rsidRPr="00662B29">
        <w:rPr>
          <w:noProof/>
          <w:lang w:val="en-US"/>
        </w:rPr>
        <w:drawing>
          <wp:anchor distT="0" distB="0" distL="114300" distR="114300" simplePos="0" relativeHeight="251881472" behindDoc="0" locked="0" layoutInCell="1" allowOverlap="1">
            <wp:simplePos x="0" y="0"/>
            <wp:positionH relativeFrom="column">
              <wp:posOffset>4048125</wp:posOffset>
            </wp:positionH>
            <wp:positionV relativeFrom="paragraph">
              <wp:posOffset>635</wp:posOffset>
            </wp:positionV>
            <wp:extent cx="1519555" cy="1562100"/>
            <wp:effectExtent l="19050" t="0" r="4445" b="0"/>
            <wp:wrapSquare wrapText="bothSides"/>
            <wp:docPr id="433" name="Picture 432" descr="shutterstock_198824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8824909.jpg"/>
                    <pic:cNvPicPr/>
                  </pic:nvPicPr>
                  <pic:blipFill>
                    <a:blip r:embed="rId50" cstate="print"/>
                    <a:stretch>
                      <a:fillRect/>
                    </a:stretch>
                  </pic:blipFill>
                  <pic:spPr>
                    <a:xfrm>
                      <a:off x="0" y="0"/>
                      <a:ext cx="1519555" cy="1562100"/>
                    </a:xfrm>
                    <a:prstGeom prst="rect">
                      <a:avLst/>
                    </a:prstGeom>
                  </pic:spPr>
                </pic:pic>
              </a:graphicData>
            </a:graphic>
          </wp:anchor>
        </w:drawing>
      </w:r>
      <w:r w:rsidR="00E86C8E" w:rsidRPr="00662B29">
        <w:t>Observing, receiving, and otherwise obtaining information from all relevant sources.</w:t>
      </w:r>
    </w:p>
    <w:p w:rsidR="00E86C8E" w:rsidRPr="00662B29" w:rsidRDefault="00E86C8E" w:rsidP="001A1874">
      <w:pPr>
        <w:pStyle w:val="Bullet1"/>
      </w:pPr>
      <w:r w:rsidRPr="00662B29">
        <w:t>Read travel rate schedule</w:t>
      </w:r>
    </w:p>
    <w:p w:rsidR="00E86C8E" w:rsidRPr="00662B29" w:rsidRDefault="00E86C8E" w:rsidP="001A1874">
      <w:pPr>
        <w:pStyle w:val="Bullet1"/>
      </w:pPr>
      <w:r w:rsidRPr="00662B29">
        <w:t>Receive customer orders</w:t>
      </w:r>
    </w:p>
    <w:p w:rsidR="00E86C8E" w:rsidRPr="00662B29" w:rsidRDefault="00E86C8E" w:rsidP="001A1874">
      <w:pPr>
        <w:pStyle w:val="Bullet1"/>
      </w:pPr>
      <w:r w:rsidRPr="00662B29">
        <w:t>Obtain travel information for clients</w:t>
      </w:r>
      <w:r w:rsidR="001A1874" w:rsidRPr="00662B29">
        <w:t>.</w:t>
      </w:r>
    </w:p>
    <w:p w:rsidR="00E86C8E" w:rsidRPr="00662B29" w:rsidRDefault="00E86C8E" w:rsidP="00DC4323">
      <w:pPr>
        <w:pStyle w:val="BodyCopyBold"/>
        <w:rPr>
          <w:noProof w:val="0"/>
        </w:rPr>
      </w:pPr>
      <w:r w:rsidRPr="00662B29">
        <w:rPr>
          <w:noProof w:val="0"/>
        </w:rPr>
        <w:t xml:space="preserve">Selling or </w:t>
      </w:r>
      <w:r w:rsidR="00C229D5" w:rsidRPr="00662B29">
        <w:rPr>
          <w:noProof w:val="0"/>
        </w:rPr>
        <w:t>i</w:t>
      </w:r>
      <w:r w:rsidRPr="00662B29">
        <w:rPr>
          <w:noProof w:val="0"/>
        </w:rPr>
        <w:t xml:space="preserve">nfluencing </w:t>
      </w:r>
      <w:r w:rsidR="00C229D5" w:rsidRPr="00662B29">
        <w:rPr>
          <w:noProof w:val="0"/>
        </w:rPr>
        <w:t>o</w:t>
      </w:r>
      <w:r w:rsidRPr="00662B29">
        <w:rPr>
          <w:noProof w:val="0"/>
        </w:rPr>
        <w:t xml:space="preserve">thers </w:t>
      </w:r>
    </w:p>
    <w:p w:rsidR="00E86C8E" w:rsidRPr="00662B29" w:rsidRDefault="00E86C8E" w:rsidP="001A1874">
      <w:pPr>
        <w:pStyle w:val="Bullet1"/>
      </w:pPr>
      <w:r w:rsidRPr="00662B29">
        <w:t>Convincing others to buy merchandise/goods or to otherwis</w:t>
      </w:r>
      <w:r w:rsidR="001A1874" w:rsidRPr="00662B29">
        <w:t>e change their minds or actions</w:t>
      </w:r>
    </w:p>
    <w:p w:rsidR="00E86C8E" w:rsidRPr="00662B29" w:rsidRDefault="00E86C8E" w:rsidP="001A1874">
      <w:pPr>
        <w:pStyle w:val="Bullet1"/>
      </w:pPr>
      <w:r w:rsidRPr="00662B29">
        <w:t>Sell products or services</w:t>
      </w:r>
    </w:p>
    <w:p w:rsidR="00E86C8E" w:rsidRPr="00662B29" w:rsidRDefault="00E86C8E" w:rsidP="001A1874">
      <w:pPr>
        <w:pStyle w:val="Bullet1"/>
      </w:pPr>
      <w:r w:rsidRPr="00662B29">
        <w:t>Sell itinerary tour packages</w:t>
      </w:r>
      <w:r w:rsidR="001A1874" w:rsidRPr="00662B29">
        <w:t>.</w:t>
      </w:r>
    </w:p>
    <w:p w:rsidR="00E86C8E" w:rsidRPr="00662B29" w:rsidRDefault="00E86C8E" w:rsidP="00DC4323">
      <w:pPr>
        <w:pStyle w:val="BodyCopyBold"/>
        <w:rPr>
          <w:noProof w:val="0"/>
        </w:rPr>
      </w:pPr>
      <w:r w:rsidRPr="00662B29">
        <w:rPr>
          <w:noProof w:val="0"/>
        </w:rPr>
        <w:t xml:space="preserve">Interacting </w:t>
      </w:r>
      <w:r w:rsidR="00C229D5" w:rsidRPr="00662B29">
        <w:rPr>
          <w:noProof w:val="0"/>
        </w:rPr>
        <w:t>w</w:t>
      </w:r>
      <w:r w:rsidRPr="00662B29">
        <w:rPr>
          <w:noProof w:val="0"/>
        </w:rPr>
        <w:t xml:space="preserve">ith </w:t>
      </w:r>
      <w:r w:rsidR="00C229D5" w:rsidRPr="00662B29">
        <w:rPr>
          <w:noProof w:val="0"/>
        </w:rPr>
        <w:t>c</w:t>
      </w:r>
      <w:r w:rsidRPr="00662B29">
        <w:rPr>
          <w:noProof w:val="0"/>
        </w:rPr>
        <w:t xml:space="preserve">omputers </w:t>
      </w:r>
    </w:p>
    <w:p w:rsidR="00E86C8E" w:rsidRPr="00662B29" w:rsidRDefault="00E86C8E" w:rsidP="001A1874">
      <w:pPr>
        <w:pStyle w:val="Bullet1"/>
      </w:pPr>
      <w:r w:rsidRPr="00662B29">
        <w:t>Using computers and computer systems - including hardware and software) to program, write software, set up functions, ente</w:t>
      </w:r>
      <w:r w:rsidR="001A1874" w:rsidRPr="00662B29">
        <w:t>r data, or process in formation</w:t>
      </w:r>
    </w:p>
    <w:p w:rsidR="00E86C8E" w:rsidRPr="00662B29" w:rsidRDefault="00E86C8E" w:rsidP="001A1874">
      <w:pPr>
        <w:pStyle w:val="Bullet1"/>
      </w:pPr>
      <w:r w:rsidRPr="00662B29">
        <w:t>Use computers to enter, access or retrieve data</w:t>
      </w:r>
      <w:r w:rsidR="001A1874" w:rsidRPr="00662B29">
        <w:t>.</w:t>
      </w:r>
    </w:p>
    <w:p w:rsidR="00E86C8E" w:rsidRPr="00662B29" w:rsidRDefault="00E86C8E" w:rsidP="00DC4323">
      <w:pPr>
        <w:pStyle w:val="BodyCopyBold"/>
        <w:rPr>
          <w:noProof w:val="0"/>
        </w:rPr>
      </w:pPr>
      <w:r w:rsidRPr="00662B29">
        <w:rPr>
          <w:noProof w:val="0"/>
        </w:rPr>
        <w:t xml:space="preserve">Communicating with </w:t>
      </w:r>
      <w:r w:rsidR="00C229D5" w:rsidRPr="00662B29">
        <w:rPr>
          <w:noProof w:val="0"/>
        </w:rPr>
        <w:t>p</w:t>
      </w:r>
      <w:r w:rsidRPr="00662B29">
        <w:rPr>
          <w:noProof w:val="0"/>
        </w:rPr>
        <w:t xml:space="preserve">ersons </w:t>
      </w:r>
      <w:r w:rsidR="00C229D5" w:rsidRPr="00662B29">
        <w:rPr>
          <w:noProof w:val="0"/>
        </w:rPr>
        <w:t>o</w:t>
      </w:r>
      <w:r w:rsidRPr="00662B29">
        <w:rPr>
          <w:noProof w:val="0"/>
        </w:rPr>
        <w:t xml:space="preserve">utside </w:t>
      </w:r>
      <w:r w:rsidR="00C229D5" w:rsidRPr="00662B29">
        <w:rPr>
          <w:noProof w:val="0"/>
        </w:rPr>
        <w:t>o</w:t>
      </w:r>
      <w:r w:rsidRPr="00662B29">
        <w:rPr>
          <w:noProof w:val="0"/>
        </w:rPr>
        <w:t xml:space="preserve">rganisation </w:t>
      </w:r>
    </w:p>
    <w:p w:rsidR="00E86C8E" w:rsidRPr="00662B29" w:rsidRDefault="00E86C8E" w:rsidP="001A1874">
      <w:pPr>
        <w:pStyle w:val="Bullet1"/>
      </w:pPr>
      <w:r w:rsidRPr="00662B29">
        <w:t>Communicating with people outside the organ</w:t>
      </w:r>
      <w:r w:rsidR="00690EC5" w:rsidRPr="00662B29">
        <w:t>is</w:t>
      </w:r>
      <w:r w:rsidRPr="00662B29">
        <w:t>ation, representing the organ</w:t>
      </w:r>
      <w:r w:rsidR="00690EC5" w:rsidRPr="00662B29">
        <w:t>is</w:t>
      </w:r>
      <w:r w:rsidRPr="00662B29">
        <w:t>ation to customers, the public, government, and other external sources. This information can be exchanged in person, in writing, or by telephone or e-</w:t>
      </w:r>
      <w:r w:rsidR="001A1874" w:rsidRPr="00662B29">
        <w:t>mail</w:t>
      </w:r>
    </w:p>
    <w:p w:rsidR="00E86C8E" w:rsidRPr="00662B29" w:rsidRDefault="00E86C8E" w:rsidP="001A1874">
      <w:pPr>
        <w:pStyle w:val="Bullet1"/>
      </w:pPr>
      <w:r w:rsidRPr="00662B29">
        <w:t>Make presentations</w:t>
      </w:r>
      <w:r w:rsidR="001A1874" w:rsidRPr="00662B29">
        <w:t>.</w:t>
      </w:r>
    </w:p>
    <w:p w:rsidR="00E86C8E" w:rsidRPr="00662B29" w:rsidRDefault="006B4AD5" w:rsidP="00DC4323">
      <w:pPr>
        <w:pStyle w:val="BodyCopyBold"/>
        <w:rPr>
          <w:noProof w:val="0"/>
        </w:rPr>
      </w:pPr>
      <w:r w:rsidRPr="00662B29">
        <w:rPr>
          <w:lang w:val="en-US" w:eastAsia="en-US"/>
        </w:rPr>
        <w:drawing>
          <wp:anchor distT="0" distB="0" distL="114300" distR="114300" simplePos="0" relativeHeight="251880448" behindDoc="0" locked="0" layoutInCell="1" allowOverlap="1">
            <wp:simplePos x="0" y="0"/>
            <wp:positionH relativeFrom="column">
              <wp:posOffset>4362450</wp:posOffset>
            </wp:positionH>
            <wp:positionV relativeFrom="paragraph">
              <wp:posOffset>384810</wp:posOffset>
            </wp:positionV>
            <wp:extent cx="1038225" cy="1552575"/>
            <wp:effectExtent l="19050" t="0" r="9525" b="0"/>
            <wp:wrapSquare wrapText="bothSides"/>
            <wp:docPr id="432" name="Picture 431" descr="Asian girl with world on hand_34766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girl with world on hand_34766518.jpg"/>
                    <pic:cNvPicPr/>
                  </pic:nvPicPr>
                  <pic:blipFill>
                    <a:blip r:embed="rId51" cstate="print"/>
                    <a:stretch>
                      <a:fillRect/>
                    </a:stretch>
                  </pic:blipFill>
                  <pic:spPr>
                    <a:xfrm>
                      <a:off x="0" y="0"/>
                      <a:ext cx="1038225" cy="1552575"/>
                    </a:xfrm>
                    <a:prstGeom prst="rect">
                      <a:avLst/>
                    </a:prstGeom>
                  </pic:spPr>
                </pic:pic>
              </a:graphicData>
            </a:graphic>
          </wp:anchor>
        </w:drawing>
      </w:r>
      <w:r w:rsidR="00E86C8E" w:rsidRPr="00662B29">
        <w:rPr>
          <w:noProof w:val="0"/>
        </w:rPr>
        <w:t xml:space="preserve">Updating and </w:t>
      </w:r>
      <w:r w:rsidR="00C229D5" w:rsidRPr="00662B29">
        <w:rPr>
          <w:noProof w:val="0"/>
        </w:rPr>
        <w:t>u</w:t>
      </w:r>
      <w:r w:rsidR="00E86C8E" w:rsidRPr="00662B29">
        <w:rPr>
          <w:noProof w:val="0"/>
        </w:rPr>
        <w:t xml:space="preserve">sing </w:t>
      </w:r>
      <w:r w:rsidR="00C229D5" w:rsidRPr="00662B29">
        <w:rPr>
          <w:noProof w:val="0"/>
        </w:rPr>
        <w:t>r</w:t>
      </w:r>
      <w:r w:rsidR="00E86C8E" w:rsidRPr="00662B29">
        <w:rPr>
          <w:noProof w:val="0"/>
        </w:rPr>
        <w:t xml:space="preserve">elevant </w:t>
      </w:r>
      <w:r w:rsidR="00C229D5" w:rsidRPr="00662B29">
        <w:rPr>
          <w:noProof w:val="0"/>
        </w:rPr>
        <w:t>k</w:t>
      </w:r>
      <w:r w:rsidR="00E86C8E" w:rsidRPr="00662B29">
        <w:rPr>
          <w:noProof w:val="0"/>
        </w:rPr>
        <w:t xml:space="preserve">nowledge </w:t>
      </w:r>
    </w:p>
    <w:p w:rsidR="00E86C8E" w:rsidRPr="00662B29" w:rsidRDefault="00E86C8E" w:rsidP="001A1874">
      <w:pPr>
        <w:pStyle w:val="Bullet1"/>
      </w:pPr>
      <w:r w:rsidRPr="00662B29">
        <w:t>Keeping up-to-date technically and app</w:t>
      </w:r>
      <w:r w:rsidR="001A1874" w:rsidRPr="00662B29">
        <w:t>lying new knowledge to your job</w:t>
      </w:r>
    </w:p>
    <w:p w:rsidR="00E86C8E" w:rsidRPr="00662B29" w:rsidRDefault="00E86C8E" w:rsidP="001A1874">
      <w:pPr>
        <w:pStyle w:val="Bullet1"/>
      </w:pPr>
      <w:r w:rsidRPr="00662B29">
        <w:t>Use knowledge of international travel regulations</w:t>
      </w:r>
    </w:p>
    <w:p w:rsidR="00E86C8E" w:rsidRPr="00662B29" w:rsidRDefault="00E86C8E" w:rsidP="001A1874">
      <w:pPr>
        <w:pStyle w:val="Bullet1"/>
      </w:pPr>
      <w:r w:rsidRPr="00662B29">
        <w:t>Use interpersonal communication techniques</w:t>
      </w:r>
    </w:p>
    <w:p w:rsidR="00E86C8E" w:rsidRPr="00662B29" w:rsidRDefault="00E86C8E" w:rsidP="001A1874">
      <w:pPr>
        <w:pStyle w:val="Bullet1"/>
      </w:pPr>
      <w:r w:rsidRPr="00662B29">
        <w:t>Use local or regional geographical knowledge to transportation</w:t>
      </w:r>
    </w:p>
    <w:p w:rsidR="00E86C8E" w:rsidRPr="00662B29" w:rsidRDefault="00E86C8E" w:rsidP="001A1874">
      <w:pPr>
        <w:pStyle w:val="Bullet1"/>
      </w:pPr>
      <w:r w:rsidRPr="00662B29">
        <w:t>Use sales techniques</w:t>
      </w:r>
    </w:p>
    <w:p w:rsidR="00E86C8E" w:rsidRPr="00662B29" w:rsidRDefault="00E86C8E" w:rsidP="001A1874">
      <w:pPr>
        <w:pStyle w:val="Bullet1"/>
      </w:pPr>
      <w:r w:rsidRPr="00662B29">
        <w:t>Use knowledge of written communication in sales work</w:t>
      </w:r>
    </w:p>
    <w:p w:rsidR="00E86C8E" w:rsidRPr="00662B29" w:rsidRDefault="00E86C8E" w:rsidP="001A1874">
      <w:pPr>
        <w:pStyle w:val="Bullet1"/>
      </w:pPr>
      <w:r w:rsidRPr="00662B29">
        <w:t>Use telephone communication techniques</w:t>
      </w:r>
      <w:r w:rsidR="001A1874" w:rsidRPr="00662B29">
        <w:t>.</w:t>
      </w:r>
    </w:p>
    <w:p w:rsidR="00E86C8E" w:rsidRPr="00662B29" w:rsidRDefault="00E86C8E" w:rsidP="00DC4323">
      <w:pPr>
        <w:pStyle w:val="BodyCopyBold"/>
        <w:rPr>
          <w:noProof w:val="0"/>
        </w:rPr>
      </w:pPr>
      <w:r w:rsidRPr="00662B29">
        <w:rPr>
          <w:noProof w:val="0"/>
        </w:rPr>
        <w:t xml:space="preserve">Establishing and </w:t>
      </w:r>
      <w:r w:rsidR="00C229D5" w:rsidRPr="00662B29">
        <w:rPr>
          <w:noProof w:val="0"/>
        </w:rPr>
        <w:t>m</w:t>
      </w:r>
      <w:r w:rsidRPr="00662B29">
        <w:rPr>
          <w:noProof w:val="0"/>
        </w:rPr>
        <w:t xml:space="preserve">aintaining </w:t>
      </w:r>
      <w:r w:rsidR="00C229D5" w:rsidRPr="00662B29">
        <w:rPr>
          <w:noProof w:val="0"/>
        </w:rPr>
        <w:t>i</w:t>
      </w:r>
      <w:r w:rsidRPr="00662B29">
        <w:rPr>
          <w:noProof w:val="0"/>
        </w:rPr>
        <w:t xml:space="preserve">nterpersonal </w:t>
      </w:r>
      <w:r w:rsidR="00C229D5" w:rsidRPr="00662B29">
        <w:rPr>
          <w:noProof w:val="0"/>
        </w:rPr>
        <w:t>r</w:t>
      </w:r>
      <w:r w:rsidRPr="00662B29">
        <w:rPr>
          <w:noProof w:val="0"/>
        </w:rPr>
        <w:t>elationships</w:t>
      </w:r>
    </w:p>
    <w:p w:rsidR="00E86C8E" w:rsidRPr="00662B29" w:rsidRDefault="00E86C8E" w:rsidP="001A1874">
      <w:pPr>
        <w:pStyle w:val="Bullet1"/>
      </w:pPr>
      <w:r w:rsidRPr="00662B29">
        <w:t>Developing constructive and cooperative working relationships with others,</w:t>
      </w:r>
      <w:r w:rsidR="006E559E" w:rsidRPr="00662B29">
        <w:t xml:space="preserve"> and maintaining them over time</w:t>
      </w:r>
      <w:r w:rsidR="001A1874" w:rsidRPr="00662B29">
        <w:t>.</w:t>
      </w:r>
    </w:p>
    <w:p w:rsidR="006B4AD5" w:rsidRPr="00662B29" w:rsidRDefault="006B4AD5">
      <w:pPr>
        <w:rPr>
          <w:rFonts w:ascii="Helvetica" w:eastAsia="Times New Roman" w:hAnsi="Helvetica" w:cs="Arial"/>
          <w:b/>
          <w:color w:val="000000"/>
        </w:rPr>
      </w:pPr>
      <w:r w:rsidRPr="00662B29">
        <w:rPr>
          <w:rFonts w:ascii="Helvetica" w:eastAsia="Times New Roman" w:hAnsi="Helvetica" w:cs="Arial"/>
          <w:b/>
          <w:color w:val="000000"/>
        </w:rPr>
        <w:br w:type="page"/>
      </w:r>
    </w:p>
    <w:p w:rsidR="00E86C8E" w:rsidRPr="00662B29" w:rsidRDefault="00E86C8E" w:rsidP="00DC4323">
      <w:pPr>
        <w:pStyle w:val="BodyCopyBold"/>
        <w:rPr>
          <w:noProof w:val="0"/>
        </w:rPr>
      </w:pPr>
      <w:r w:rsidRPr="00662B29">
        <w:rPr>
          <w:noProof w:val="0"/>
        </w:rPr>
        <w:t xml:space="preserve">Organising, </w:t>
      </w:r>
      <w:r w:rsidR="00C229D5" w:rsidRPr="00662B29">
        <w:rPr>
          <w:noProof w:val="0"/>
        </w:rPr>
        <w:t>p</w:t>
      </w:r>
      <w:r w:rsidRPr="00662B29">
        <w:rPr>
          <w:noProof w:val="0"/>
        </w:rPr>
        <w:t xml:space="preserve">lanning, and </w:t>
      </w:r>
      <w:r w:rsidR="00C229D5" w:rsidRPr="00662B29">
        <w:rPr>
          <w:noProof w:val="0"/>
        </w:rPr>
        <w:t>p</w:t>
      </w:r>
      <w:r w:rsidRPr="00662B29">
        <w:rPr>
          <w:noProof w:val="0"/>
        </w:rPr>
        <w:t>rioriti</w:t>
      </w:r>
      <w:r w:rsidR="006E559E" w:rsidRPr="00662B29">
        <w:rPr>
          <w:noProof w:val="0"/>
        </w:rPr>
        <w:t>s</w:t>
      </w:r>
      <w:r w:rsidRPr="00662B29">
        <w:rPr>
          <w:noProof w:val="0"/>
        </w:rPr>
        <w:t xml:space="preserve">ing </w:t>
      </w:r>
      <w:r w:rsidR="00C229D5" w:rsidRPr="00662B29">
        <w:rPr>
          <w:noProof w:val="0"/>
        </w:rPr>
        <w:t>w</w:t>
      </w:r>
      <w:r w:rsidRPr="00662B29">
        <w:rPr>
          <w:noProof w:val="0"/>
        </w:rPr>
        <w:t xml:space="preserve">ork </w:t>
      </w:r>
    </w:p>
    <w:p w:rsidR="00E86C8E" w:rsidRPr="00662B29" w:rsidRDefault="006B4AD5" w:rsidP="001A1874">
      <w:pPr>
        <w:pStyle w:val="Bullet1"/>
      </w:pPr>
      <w:r w:rsidRPr="00662B29">
        <w:rPr>
          <w:noProof/>
          <w:lang w:val="en-US"/>
        </w:rPr>
        <w:drawing>
          <wp:anchor distT="0" distB="0" distL="114300" distR="114300" simplePos="0" relativeHeight="251882496" behindDoc="0" locked="0" layoutInCell="1" allowOverlap="1">
            <wp:simplePos x="0" y="0"/>
            <wp:positionH relativeFrom="column">
              <wp:posOffset>4543425</wp:posOffset>
            </wp:positionH>
            <wp:positionV relativeFrom="paragraph">
              <wp:posOffset>29845</wp:posOffset>
            </wp:positionV>
            <wp:extent cx="1123950" cy="1638300"/>
            <wp:effectExtent l="19050" t="0" r="0" b="0"/>
            <wp:wrapSquare wrapText="bothSides"/>
            <wp:docPr id="434" name="Picture 433" descr="shutterstock_143143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3143042.jpg"/>
                    <pic:cNvPicPr/>
                  </pic:nvPicPr>
                  <pic:blipFill>
                    <a:blip r:embed="rId52" cstate="print"/>
                    <a:stretch>
                      <a:fillRect/>
                    </a:stretch>
                  </pic:blipFill>
                  <pic:spPr>
                    <a:xfrm>
                      <a:off x="0" y="0"/>
                      <a:ext cx="1123950" cy="1638300"/>
                    </a:xfrm>
                    <a:prstGeom prst="rect">
                      <a:avLst/>
                    </a:prstGeom>
                  </pic:spPr>
                </pic:pic>
              </a:graphicData>
            </a:graphic>
          </wp:anchor>
        </w:drawing>
      </w:r>
      <w:r w:rsidR="00E86C8E" w:rsidRPr="00662B29">
        <w:t>Developing specific goals and plans to priorit</w:t>
      </w:r>
      <w:r w:rsidR="00690EC5" w:rsidRPr="00662B29">
        <w:t>is</w:t>
      </w:r>
      <w:r w:rsidR="00E86C8E" w:rsidRPr="00662B29">
        <w:t>e, organis</w:t>
      </w:r>
      <w:r w:rsidR="006E559E" w:rsidRPr="00662B29">
        <w:t>e, and accomplish your work</w:t>
      </w:r>
      <w:r w:rsidR="001A1874" w:rsidRPr="00662B29">
        <w:t>.</w:t>
      </w:r>
    </w:p>
    <w:p w:rsidR="00E86C8E" w:rsidRPr="00662B29" w:rsidRDefault="00E86C8E" w:rsidP="00DC4323">
      <w:pPr>
        <w:pStyle w:val="BodyCopyBold"/>
        <w:rPr>
          <w:noProof w:val="0"/>
        </w:rPr>
      </w:pPr>
      <w:r w:rsidRPr="00662B29">
        <w:rPr>
          <w:noProof w:val="0"/>
        </w:rPr>
        <w:t xml:space="preserve">Communicating with </w:t>
      </w:r>
      <w:r w:rsidR="00C229D5" w:rsidRPr="00662B29">
        <w:rPr>
          <w:noProof w:val="0"/>
        </w:rPr>
        <w:t>s</w:t>
      </w:r>
      <w:r w:rsidRPr="00662B29">
        <w:rPr>
          <w:noProof w:val="0"/>
        </w:rPr>
        <w:t xml:space="preserve">upervisors, </w:t>
      </w:r>
      <w:r w:rsidR="00C229D5" w:rsidRPr="00662B29">
        <w:rPr>
          <w:noProof w:val="0"/>
        </w:rPr>
        <w:t>p</w:t>
      </w:r>
      <w:r w:rsidRPr="00662B29">
        <w:rPr>
          <w:noProof w:val="0"/>
        </w:rPr>
        <w:t xml:space="preserve">eers, or </w:t>
      </w:r>
      <w:r w:rsidR="00C229D5" w:rsidRPr="00662B29">
        <w:rPr>
          <w:noProof w:val="0"/>
        </w:rPr>
        <w:t>s</w:t>
      </w:r>
      <w:r w:rsidRPr="00662B29">
        <w:rPr>
          <w:noProof w:val="0"/>
        </w:rPr>
        <w:t>ubordinates</w:t>
      </w:r>
    </w:p>
    <w:p w:rsidR="00E86C8E" w:rsidRPr="00662B29" w:rsidRDefault="00E86C8E" w:rsidP="001A1874">
      <w:pPr>
        <w:pStyle w:val="Bullet1"/>
      </w:pPr>
      <w:r w:rsidRPr="00662B29">
        <w:t>Providing information to supervisors, co-workers, and subordinates by telephone, in written form, e-mail, or in p</w:t>
      </w:r>
      <w:r w:rsidR="006E559E" w:rsidRPr="00662B29">
        <w:t>erson</w:t>
      </w:r>
      <w:r w:rsidR="001A1874" w:rsidRPr="00662B29">
        <w:t>.</w:t>
      </w:r>
    </w:p>
    <w:p w:rsidR="00E86C8E" w:rsidRPr="00662B29" w:rsidRDefault="00C229D5" w:rsidP="00DC4323">
      <w:pPr>
        <w:pStyle w:val="BodyCopyBold"/>
        <w:rPr>
          <w:noProof w:val="0"/>
        </w:rPr>
      </w:pPr>
      <w:r w:rsidRPr="00662B29">
        <w:rPr>
          <w:noProof w:val="0"/>
        </w:rPr>
        <w:t>Documenting i</w:t>
      </w:r>
      <w:r w:rsidR="00E86C8E" w:rsidRPr="00662B29">
        <w:rPr>
          <w:noProof w:val="0"/>
        </w:rPr>
        <w:t>nformation</w:t>
      </w:r>
    </w:p>
    <w:p w:rsidR="00E86C8E" w:rsidRPr="00662B29" w:rsidRDefault="00E86C8E" w:rsidP="001A1874">
      <w:pPr>
        <w:pStyle w:val="Bullet1"/>
      </w:pPr>
      <w:r w:rsidRPr="00662B29">
        <w:t>Entering, transcribing, recording, storing, or maintaining information in writ</w:t>
      </w:r>
      <w:r w:rsidR="006E559E" w:rsidRPr="00662B29">
        <w:t>ten or electronic/magnetic form</w:t>
      </w:r>
      <w:r w:rsidR="001A1874" w:rsidRPr="00662B29">
        <w:t>.</w:t>
      </w:r>
    </w:p>
    <w:p w:rsidR="00E86C8E" w:rsidRPr="00662B29" w:rsidRDefault="00E86C8E" w:rsidP="00DC4323">
      <w:pPr>
        <w:pStyle w:val="BodyCopyBold"/>
        <w:rPr>
          <w:noProof w:val="0"/>
        </w:rPr>
      </w:pPr>
      <w:r w:rsidRPr="00662B29">
        <w:rPr>
          <w:noProof w:val="0"/>
        </w:rPr>
        <w:t xml:space="preserve">Making </w:t>
      </w:r>
      <w:r w:rsidR="00C229D5" w:rsidRPr="00662B29">
        <w:rPr>
          <w:noProof w:val="0"/>
        </w:rPr>
        <w:t>d</w:t>
      </w:r>
      <w:r w:rsidRPr="00662B29">
        <w:rPr>
          <w:noProof w:val="0"/>
        </w:rPr>
        <w:t xml:space="preserve">ecisions and </w:t>
      </w:r>
      <w:r w:rsidR="00C229D5" w:rsidRPr="00662B29">
        <w:rPr>
          <w:noProof w:val="0"/>
        </w:rPr>
        <w:t>s</w:t>
      </w:r>
      <w:r w:rsidRPr="00662B29">
        <w:rPr>
          <w:noProof w:val="0"/>
        </w:rPr>
        <w:t xml:space="preserve">olving </w:t>
      </w:r>
      <w:r w:rsidR="00C229D5" w:rsidRPr="00662B29">
        <w:rPr>
          <w:noProof w:val="0"/>
        </w:rPr>
        <w:t>p</w:t>
      </w:r>
      <w:r w:rsidRPr="00662B29">
        <w:rPr>
          <w:noProof w:val="0"/>
        </w:rPr>
        <w:t>roblems</w:t>
      </w:r>
    </w:p>
    <w:p w:rsidR="00E86C8E" w:rsidRPr="00662B29" w:rsidRDefault="00E86C8E" w:rsidP="001A1874">
      <w:pPr>
        <w:pStyle w:val="Bullet1"/>
      </w:pPr>
      <w:r w:rsidRPr="00662B29">
        <w:t>Analysing information and evaluating results to choose the best solu</w:t>
      </w:r>
      <w:r w:rsidR="006E559E" w:rsidRPr="00662B29">
        <w:t>tion and solve problems</w:t>
      </w:r>
      <w:r w:rsidR="001A1874" w:rsidRPr="00662B29">
        <w:t>.</w:t>
      </w:r>
    </w:p>
    <w:p w:rsidR="00E86C8E" w:rsidRPr="00662B29" w:rsidRDefault="00E86C8E" w:rsidP="00DC4323">
      <w:pPr>
        <w:pStyle w:val="BodyCopyBold"/>
        <w:rPr>
          <w:noProof w:val="0"/>
        </w:rPr>
      </w:pPr>
      <w:r w:rsidRPr="00662B29">
        <w:rPr>
          <w:noProof w:val="0"/>
        </w:rPr>
        <w:t xml:space="preserve">Interpreting </w:t>
      </w:r>
      <w:r w:rsidR="00C229D5" w:rsidRPr="00662B29">
        <w:rPr>
          <w:noProof w:val="0"/>
        </w:rPr>
        <w:t>others</w:t>
      </w:r>
      <w:r w:rsidRPr="00662B29">
        <w:rPr>
          <w:noProof w:val="0"/>
        </w:rPr>
        <w:t xml:space="preserve"> </w:t>
      </w:r>
    </w:p>
    <w:p w:rsidR="00E86C8E" w:rsidRPr="00662B29" w:rsidRDefault="00E86C8E" w:rsidP="001A1874">
      <w:pPr>
        <w:pStyle w:val="Bullet1"/>
      </w:pPr>
      <w:r w:rsidRPr="00662B29">
        <w:t>Translating or explaining what in</w:t>
      </w:r>
      <w:r w:rsidR="006E559E" w:rsidRPr="00662B29">
        <w:t>f</w:t>
      </w:r>
      <w:r w:rsidRPr="00662B29">
        <w:t>ormati</w:t>
      </w:r>
      <w:r w:rsidR="006E559E" w:rsidRPr="00662B29">
        <w:t>on means and how it can be used</w:t>
      </w:r>
    </w:p>
    <w:p w:rsidR="00E86C8E" w:rsidRPr="00662B29" w:rsidRDefault="00E86C8E" w:rsidP="001A1874">
      <w:pPr>
        <w:pStyle w:val="Bullet1"/>
      </w:pPr>
      <w:r w:rsidRPr="00662B29">
        <w:t>Inform clients of travel restrictions</w:t>
      </w:r>
      <w:r w:rsidR="001A1874" w:rsidRPr="00662B29">
        <w:t>.</w:t>
      </w:r>
    </w:p>
    <w:p w:rsidR="00E86C8E" w:rsidRPr="00662B29" w:rsidRDefault="00E86C8E" w:rsidP="00DC4323">
      <w:pPr>
        <w:pStyle w:val="BodyCopyBold"/>
        <w:rPr>
          <w:noProof w:val="0"/>
        </w:rPr>
      </w:pPr>
      <w:r w:rsidRPr="00662B29">
        <w:rPr>
          <w:noProof w:val="0"/>
        </w:rPr>
        <w:t xml:space="preserve">Resolving </w:t>
      </w:r>
      <w:r w:rsidR="00C229D5" w:rsidRPr="00662B29">
        <w:rPr>
          <w:noProof w:val="0"/>
        </w:rPr>
        <w:t>c</w:t>
      </w:r>
      <w:r w:rsidRPr="00662B29">
        <w:rPr>
          <w:noProof w:val="0"/>
        </w:rPr>
        <w:t xml:space="preserve">onflicts and </w:t>
      </w:r>
      <w:r w:rsidR="00C229D5" w:rsidRPr="00662B29">
        <w:rPr>
          <w:noProof w:val="0"/>
        </w:rPr>
        <w:t>n</w:t>
      </w:r>
      <w:r w:rsidRPr="00662B29">
        <w:rPr>
          <w:noProof w:val="0"/>
        </w:rPr>
        <w:t xml:space="preserve">egotiating with </w:t>
      </w:r>
      <w:r w:rsidR="00C229D5" w:rsidRPr="00662B29">
        <w:rPr>
          <w:noProof w:val="0"/>
        </w:rPr>
        <w:t>o</w:t>
      </w:r>
      <w:r w:rsidRPr="00662B29">
        <w:rPr>
          <w:noProof w:val="0"/>
        </w:rPr>
        <w:t>thers</w:t>
      </w:r>
    </w:p>
    <w:p w:rsidR="00E86C8E" w:rsidRPr="00662B29" w:rsidRDefault="00E86C8E" w:rsidP="001A1874">
      <w:pPr>
        <w:pStyle w:val="Bullet1"/>
      </w:pPr>
      <w:r w:rsidRPr="00662B29">
        <w:t>Handling complaints, settling disputes, and resolving grievances and conflicts, or ot</w:t>
      </w:r>
      <w:r w:rsidR="006E559E" w:rsidRPr="00662B29">
        <w:t>herwise negotiating with others</w:t>
      </w:r>
      <w:r w:rsidR="001A1874" w:rsidRPr="00662B29">
        <w:t>.</w:t>
      </w:r>
    </w:p>
    <w:p w:rsidR="00E86C8E" w:rsidRPr="00662B29" w:rsidRDefault="00E86C8E" w:rsidP="00DC4323">
      <w:pPr>
        <w:pStyle w:val="BodyCopyBold"/>
        <w:rPr>
          <w:noProof w:val="0"/>
        </w:rPr>
      </w:pPr>
      <w:r w:rsidRPr="00662B29">
        <w:rPr>
          <w:noProof w:val="0"/>
        </w:rPr>
        <w:t xml:space="preserve">Performing </w:t>
      </w:r>
      <w:r w:rsidR="00C229D5" w:rsidRPr="00662B29">
        <w:rPr>
          <w:noProof w:val="0"/>
        </w:rPr>
        <w:t>a</w:t>
      </w:r>
      <w:r w:rsidRPr="00662B29">
        <w:rPr>
          <w:noProof w:val="0"/>
        </w:rPr>
        <w:t xml:space="preserve">dministrative </w:t>
      </w:r>
      <w:r w:rsidR="00C229D5" w:rsidRPr="00662B29">
        <w:rPr>
          <w:noProof w:val="0"/>
        </w:rPr>
        <w:t>a</w:t>
      </w:r>
      <w:r w:rsidRPr="00662B29">
        <w:rPr>
          <w:noProof w:val="0"/>
        </w:rPr>
        <w:t>ctivities</w:t>
      </w:r>
    </w:p>
    <w:p w:rsidR="006E559E" w:rsidRPr="00662B29" w:rsidRDefault="00E86C8E" w:rsidP="001A1874">
      <w:pPr>
        <w:pStyle w:val="Bullet1"/>
      </w:pPr>
      <w:r w:rsidRPr="00662B29">
        <w:t xml:space="preserve">Performing day-to-day administrative tasks such as maintaining information </w:t>
      </w:r>
      <w:r w:rsidR="001A1874" w:rsidRPr="00662B29">
        <w:t>files and processing paperwork</w:t>
      </w:r>
    </w:p>
    <w:p w:rsidR="00E86C8E" w:rsidRPr="00662B29" w:rsidRDefault="006E559E" w:rsidP="001A1874">
      <w:pPr>
        <w:pStyle w:val="Bullet1"/>
      </w:pPr>
      <w:r w:rsidRPr="00662B29">
        <w:t>M</w:t>
      </w:r>
      <w:r w:rsidR="00E86C8E" w:rsidRPr="00662B29">
        <w:t>aintain records, reports, or files</w:t>
      </w:r>
    </w:p>
    <w:p w:rsidR="00E86C8E" w:rsidRPr="00662B29" w:rsidRDefault="00E86C8E" w:rsidP="001A1874">
      <w:pPr>
        <w:pStyle w:val="Bullet1"/>
      </w:pPr>
      <w:r w:rsidRPr="00662B29">
        <w:t>Fill out business or government forms</w:t>
      </w:r>
      <w:r w:rsidR="001A1874" w:rsidRPr="00662B29">
        <w:t>.</w:t>
      </w:r>
    </w:p>
    <w:p w:rsidR="00E86C8E" w:rsidRPr="00662B29" w:rsidRDefault="00E86C8E" w:rsidP="00DC4323">
      <w:pPr>
        <w:pStyle w:val="BodyCopyBold"/>
        <w:rPr>
          <w:noProof w:val="0"/>
        </w:rPr>
      </w:pPr>
      <w:r w:rsidRPr="00662B29">
        <w:rPr>
          <w:noProof w:val="0"/>
        </w:rPr>
        <w:t xml:space="preserve">Judging the </w:t>
      </w:r>
      <w:r w:rsidR="00C229D5" w:rsidRPr="00662B29">
        <w:rPr>
          <w:noProof w:val="0"/>
        </w:rPr>
        <w:t>q</w:t>
      </w:r>
      <w:r w:rsidRPr="00662B29">
        <w:rPr>
          <w:noProof w:val="0"/>
        </w:rPr>
        <w:t xml:space="preserve">ualities of </w:t>
      </w:r>
      <w:r w:rsidR="00C229D5" w:rsidRPr="00662B29">
        <w:rPr>
          <w:noProof w:val="0"/>
        </w:rPr>
        <w:t>t</w:t>
      </w:r>
      <w:r w:rsidRPr="00662B29">
        <w:rPr>
          <w:noProof w:val="0"/>
        </w:rPr>
        <w:t xml:space="preserve">hings, </w:t>
      </w:r>
      <w:r w:rsidR="00C229D5" w:rsidRPr="00662B29">
        <w:rPr>
          <w:noProof w:val="0"/>
        </w:rPr>
        <w:t xml:space="preserve">services </w:t>
      </w:r>
      <w:r w:rsidRPr="00662B29">
        <w:rPr>
          <w:noProof w:val="0"/>
        </w:rPr>
        <w:t xml:space="preserve">or </w:t>
      </w:r>
      <w:r w:rsidR="00C229D5" w:rsidRPr="00662B29">
        <w:rPr>
          <w:noProof w:val="0"/>
        </w:rPr>
        <w:t>p</w:t>
      </w:r>
      <w:r w:rsidRPr="00662B29">
        <w:rPr>
          <w:noProof w:val="0"/>
        </w:rPr>
        <w:t xml:space="preserve">eople </w:t>
      </w:r>
    </w:p>
    <w:p w:rsidR="00E86C8E" w:rsidRPr="00662B29" w:rsidRDefault="00E86C8E" w:rsidP="001A1874">
      <w:pPr>
        <w:pStyle w:val="Bullet1"/>
      </w:pPr>
      <w:r w:rsidRPr="00662B29">
        <w:t>Assessing the value, importance,</w:t>
      </w:r>
      <w:r w:rsidR="006E559E" w:rsidRPr="00662B29">
        <w:t xml:space="preserve"> or quality of things or people</w:t>
      </w:r>
      <w:r w:rsidR="001A1874" w:rsidRPr="00662B29">
        <w:t>.</w:t>
      </w:r>
    </w:p>
    <w:p w:rsidR="00FE6612" w:rsidRPr="00662B29" w:rsidRDefault="006B4AD5" w:rsidP="00DC4323">
      <w:pPr>
        <w:pStyle w:val="BodyCopyBold"/>
        <w:rPr>
          <w:noProof w:val="0"/>
        </w:rPr>
      </w:pPr>
      <w:r w:rsidRPr="00662B29">
        <w:rPr>
          <w:lang w:val="en-US" w:eastAsia="en-US"/>
        </w:rPr>
        <w:drawing>
          <wp:anchor distT="0" distB="0" distL="114300" distR="114300" simplePos="0" relativeHeight="251883520" behindDoc="0" locked="0" layoutInCell="1" allowOverlap="1">
            <wp:simplePos x="0" y="0"/>
            <wp:positionH relativeFrom="column">
              <wp:posOffset>3762375</wp:posOffset>
            </wp:positionH>
            <wp:positionV relativeFrom="paragraph">
              <wp:posOffset>397510</wp:posOffset>
            </wp:positionV>
            <wp:extent cx="1769110" cy="1181100"/>
            <wp:effectExtent l="19050" t="0" r="2540" b="0"/>
            <wp:wrapSquare wrapText="bothSides"/>
            <wp:docPr id="435" name="Picture 434" descr="shutterstock_127785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7785503.jpg"/>
                    <pic:cNvPicPr/>
                  </pic:nvPicPr>
                  <pic:blipFill>
                    <a:blip r:embed="rId53" cstate="print"/>
                    <a:stretch>
                      <a:fillRect/>
                    </a:stretch>
                  </pic:blipFill>
                  <pic:spPr>
                    <a:xfrm>
                      <a:off x="0" y="0"/>
                      <a:ext cx="1769110" cy="1181100"/>
                    </a:xfrm>
                    <a:prstGeom prst="rect">
                      <a:avLst/>
                    </a:prstGeom>
                  </pic:spPr>
                </pic:pic>
              </a:graphicData>
            </a:graphic>
          </wp:anchor>
        </w:drawing>
      </w:r>
      <w:r w:rsidR="00E86C8E" w:rsidRPr="00662B29">
        <w:rPr>
          <w:noProof w:val="0"/>
        </w:rPr>
        <w:t xml:space="preserve">Processing </w:t>
      </w:r>
      <w:r w:rsidR="00C229D5" w:rsidRPr="00662B29">
        <w:rPr>
          <w:noProof w:val="0"/>
        </w:rPr>
        <w:t>i</w:t>
      </w:r>
      <w:r w:rsidR="00E86C8E" w:rsidRPr="00662B29">
        <w:rPr>
          <w:noProof w:val="0"/>
        </w:rPr>
        <w:t>nformation</w:t>
      </w:r>
    </w:p>
    <w:p w:rsidR="00E86C8E" w:rsidRPr="00662B29" w:rsidRDefault="00E86C8E" w:rsidP="001A1874">
      <w:pPr>
        <w:pStyle w:val="Bullet1"/>
      </w:pPr>
      <w:r w:rsidRPr="00662B29">
        <w:t>Compiling, coding, categor</w:t>
      </w:r>
      <w:r w:rsidR="00690EC5" w:rsidRPr="00662B29">
        <w:t>is</w:t>
      </w:r>
      <w:r w:rsidRPr="00662B29">
        <w:t>ing, calculating, tabulating,</w:t>
      </w:r>
      <w:r w:rsidR="00FE6612" w:rsidRPr="00662B29">
        <w:t xml:space="preserve"> a</w:t>
      </w:r>
      <w:r w:rsidR="006E559E" w:rsidRPr="00662B29">
        <w:t>uditing</w:t>
      </w:r>
      <w:r w:rsidRPr="00662B29">
        <w:t xml:space="preserve"> o</w:t>
      </w:r>
      <w:r w:rsidR="001A1874" w:rsidRPr="00662B29">
        <w:t>r verifying information or data</w:t>
      </w:r>
    </w:p>
    <w:p w:rsidR="00E86C8E" w:rsidRPr="00662B29" w:rsidRDefault="00FE6612" w:rsidP="001A1874">
      <w:pPr>
        <w:pStyle w:val="Bullet1"/>
      </w:pPr>
      <w:r w:rsidRPr="00662B29">
        <w:t>C</w:t>
      </w:r>
      <w:r w:rsidR="00E86C8E" w:rsidRPr="00662B29">
        <w:t>ompute financial data</w:t>
      </w:r>
      <w:r w:rsidR="001A1874" w:rsidRPr="00662B29">
        <w:t>.</w:t>
      </w:r>
    </w:p>
    <w:p w:rsidR="00FE6612" w:rsidRPr="00662B29" w:rsidRDefault="00E86C8E" w:rsidP="00DC4323">
      <w:pPr>
        <w:pStyle w:val="BodyCopyBold"/>
        <w:rPr>
          <w:noProof w:val="0"/>
        </w:rPr>
      </w:pPr>
      <w:r w:rsidRPr="00662B29">
        <w:rPr>
          <w:noProof w:val="0"/>
        </w:rPr>
        <w:t xml:space="preserve">Thinking </w:t>
      </w:r>
      <w:r w:rsidR="00C229D5" w:rsidRPr="00662B29">
        <w:rPr>
          <w:noProof w:val="0"/>
        </w:rPr>
        <w:t>c</w:t>
      </w:r>
      <w:r w:rsidRPr="00662B29">
        <w:rPr>
          <w:noProof w:val="0"/>
        </w:rPr>
        <w:t>reatively</w:t>
      </w:r>
    </w:p>
    <w:p w:rsidR="00E86C8E" w:rsidRPr="00662B29" w:rsidRDefault="00E86C8E" w:rsidP="001A1874">
      <w:pPr>
        <w:pStyle w:val="Bullet1"/>
      </w:pPr>
      <w:r w:rsidRPr="00662B29">
        <w:t>Developing, designing, or creating new applications, ideas,</w:t>
      </w:r>
      <w:r w:rsidR="00FE6612" w:rsidRPr="00662B29">
        <w:t xml:space="preserve"> re</w:t>
      </w:r>
      <w:r w:rsidRPr="00662B29">
        <w:t>lationships, systems, or products, i</w:t>
      </w:r>
      <w:r w:rsidR="006E559E" w:rsidRPr="00662B29">
        <w:t>ncluding artistic contributions</w:t>
      </w:r>
      <w:r w:rsidR="001A1874" w:rsidRPr="00662B29">
        <w:t>.</w:t>
      </w:r>
    </w:p>
    <w:p w:rsidR="00FE6612" w:rsidRPr="00662B29" w:rsidRDefault="00E86C8E" w:rsidP="00DC4323">
      <w:pPr>
        <w:pStyle w:val="BodyCopyBold"/>
        <w:rPr>
          <w:noProof w:val="0"/>
        </w:rPr>
      </w:pPr>
      <w:r w:rsidRPr="00662B29">
        <w:rPr>
          <w:noProof w:val="0"/>
        </w:rPr>
        <w:t>Analy</w:t>
      </w:r>
      <w:r w:rsidR="00C229D5" w:rsidRPr="00662B29">
        <w:rPr>
          <w:noProof w:val="0"/>
        </w:rPr>
        <w:t>s</w:t>
      </w:r>
      <w:r w:rsidRPr="00662B29">
        <w:rPr>
          <w:noProof w:val="0"/>
        </w:rPr>
        <w:t xml:space="preserve">ing </w:t>
      </w:r>
      <w:r w:rsidR="00C229D5" w:rsidRPr="00662B29">
        <w:rPr>
          <w:noProof w:val="0"/>
        </w:rPr>
        <w:t>d</w:t>
      </w:r>
      <w:r w:rsidRPr="00662B29">
        <w:rPr>
          <w:noProof w:val="0"/>
        </w:rPr>
        <w:t xml:space="preserve">ata or </w:t>
      </w:r>
      <w:r w:rsidR="00C229D5" w:rsidRPr="00662B29">
        <w:rPr>
          <w:noProof w:val="0"/>
        </w:rPr>
        <w:t>i</w:t>
      </w:r>
      <w:r w:rsidRPr="00662B29">
        <w:rPr>
          <w:noProof w:val="0"/>
        </w:rPr>
        <w:t xml:space="preserve">nformation </w:t>
      </w:r>
    </w:p>
    <w:p w:rsidR="00E86C8E" w:rsidRPr="00662B29" w:rsidRDefault="00E86C8E" w:rsidP="001A1874">
      <w:pPr>
        <w:pStyle w:val="Bullet1"/>
      </w:pPr>
      <w:r w:rsidRPr="00662B29">
        <w:t>Identifying the underlying principles, reasons, or facts of</w:t>
      </w:r>
      <w:r w:rsidR="0047348A" w:rsidRPr="00662B29">
        <w:t xml:space="preserve"> in</w:t>
      </w:r>
      <w:r w:rsidRPr="00662B29">
        <w:t>formation by breaking down informat</w:t>
      </w:r>
      <w:r w:rsidR="006E559E" w:rsidRPr="00662B29">
        <w:t>ion or data into separate parts</w:t>
      </w:r>
      <w:r w:rsidR="001A1874" w:rsidRPr="00662B29">
        <w:t>.</w:t>
      </w:r>
    </w:p>
    <w:p w:rsidR="001A1874" w:rsidRPr="00662B29" w:rsidRDefault="001A1874">
      <w:pPr>
        <w:rPr>
          <w:rFonts w:ascii="Helvetica" w:eastAsia="Calibri" w:hAnsi="Helvetica" w:cs="Calibri"/>
          <w:b/>
          <w:szCs w:val="16"/>
          <w:lang w:eastAsia="ar-SA"/>
        </w:rPr>
      </w:pPr>
      <w:r w:rsidRPr="00662B29">
        <w:rPr>
          <w:rFonts w:ascii="Helvetica" w:hAnsi="Helvetica"/>
        </w:rPr>
        <w:br w:type="page"/>
      </w:r>
    </w:p>
    <w:p w:rsidR="0047348A" w:rsidRPr="00662B29" w:rsidRDefault="00E86C8E" w:rsidP="00DC4323">
      <w:pPr>
        <w:pStyle w:val="BodyCopyBold"/>
        <w:rPr>
          <w:noProof w:val="0"/>
        </w:rPr>
      </w:pPr>
      <w:r w:rsidRPr="00662B29">
        <w:rPr>
          <w:noProof w:val="0"/>
        </w:rPr>
        <w:t xml:space="preserve">Assisting and </w:t>
      </w:r>
      <w:r w:rsidR="00C229D5" w:rsidRPr="00662B29">
        <w:rPr>
          <w:noProof w:val="0"/>
        </w:rPr>
        <w:t>c</w:t>
      </w:r>
      <w:r w:rsidRPr="00662B29">
        <w:rPr>
          <w:noProof w:val="0"/>
        </w:rPr>
        <w:t xml:space="preserve">aring for </w:t>
      </w:r>
      <w:r w:rsidR="00C229D5" w:rsidRPr="00662B29">
        <w:rPr>
          <w:noProof w:val="0"/>
        </w:rPr>
        <w:t>o</w:t>
      </w:r>
      <w:r w:rsidRPr="00662B29">
        <w:rPr>
          <w:noProof w:val="0"/>
        </w:rPr>
        <w:t>thers</w:t>
      </w:r>
    </w:p>
    <w:p w:rsidR="00E86C8E" w:rsidRPr="00662B29" w:rsidRDefault="00E86C8E" w:rsidP="001A1874">
      <w:pPr>
        <w:pStyle w:val="Bullet1"/>
      </w:pPr>
      <w:r w:rsidRPr="00662B29">
        <w:t>Providing personal assistance, medical attention,</w:t>
      </w:r>
      <w:r w:rsidR="0047348A" w:rsidRPr="00662B29">
        <w:t xml:space="preserve"> </w:t>
      </w:r>
      <w:r w:rsidRPr="00662B29">
        <w:t xml:space="preserve">emotional support, or other personal care to others such as </w:t>
      </w:r>
      <w:r w:rsidR="001A1874" w:rsidRPr="00662B29">
        <w:t>co-workers</w:t>
      </w:r>
      <w:r w:rsidR="0047348A" w:rsidRPr="00662B29">
        <w:t xml:space="preserve"> or</w:t>
      </w:r>
      <w:r w:rsidRPr="00662B29">
        <w:t xml:space="preserve"> customers</w:t>
      </w:r>
      <w:r w:rsidR="001A1874" w:rsidRPr="00662B29">
        <w:t>.</w:t>
      </w:r>
    </w:p>
    <w:p w:rsidR="0047348A" w:rsidRPr="00662B29" w:rsidRDefault="00E86C8E" w:rsidP="00DC4323">
      <w:pPr>
        <w:pStyle w:val="BodyCopyBold"/>
        <w:rPr>
          <w:noProof w:val="0"/>
        </w:rPr>
      </w:pPr>
      <w:r w:rsidRPr="00662B29">
        <w:rPr>
          <w:noProof w:val="0"/>
        </w:rPr>
        <w:t xml:space="preserve">Coordinating the </w:t>
      </w:r>
      <w:r w:rsidR="00C229D5" w:rsidRPr="00662B29">
        <w:rPr>
          <w:noProof w:val="0"/>
        </w:rPr>
        <w:t>work a</w:t>
      </w:r>
      <w:r w:rsidRPr="00662B29">
        <w:rPr>
          <w:noProof w:val="0"/>
        </w:rPr>
        <w:t>ctivitie</w:t>
      </w:r>
      <w:r w:rsidR="00C229D5" w:rsidRPr="00662B29">
        <w:rPr>
          <w:noProof w:val="0"/>
        </w:rPr>
        <w:t>s of o</w:t>
      </w:r>
      <w:r w:rsidRPr="00662B29">
        <w:rPr>
          <w:noProof w:val="0"/>
        </w:rPr>
        <w:t>thers</w:t>
      </w:r>
    </w:p>
    <w:p w:rsidR="00E86C8E" w:rsidRPr="00662B29" w:rsidRDefault="00E86C8E" w:rsidP="001A1874">
      <w:pPr>
        <w:pStyle w:val="Bullet1"/>
      </w:pPr>
      <w:r w:rsidRPr="00662B29">
        <w:t>Getting members of a group to work</w:t>
      </w:r>
      <w:r w:rsidR="0047348A" w:rsidRPr="00662B29">
        <w:t xml:space="preserve"> to</w:t>
      </w:r>
      <w:r w:rsidRPr="00662B29">
        <w:t>gether to accomplish tasks.</w:t>
      </w:r>
    </w:p>
    <w:p w:rsidR="0047348A" w:rsidRPr="00662B29" w:rsidRDefault="00E86C8E" w:rsidP="00DC4323">
      <w:pPr>
        <w:pStyle w:val="BodyCopyBold"/>
        <w:rPr>
          <w:noProof w:val="0"/>
        </w:rPr>
      </w:pPr>
      <w:r w:rsidRPr="00662B29">
        <w:rPr>
          <w:noProof w:val="0"/>
        </w:rPr>
        <w:t xml:space="preserve">Scheduling </w:t>
      </w:r>
      <w:r w:rsidR="00C229D5" w:rsidRPr="00662B29">
        <w:rPr>
          <w:noProof w:val="0"/>
        </w:rPr>
        <w:t>w</w:t>
      </w:r>
      <w:r w:rsidRPr="00662B29">
        <w:rPr>
          <w:noProof w:val="0"/>
        </w:rPr>
        <w:t xml:space="preserve">ork and </w:t>
      </w:r>
      <w:r w:rsidR="00C229D5" w:rsidRPr="00662B29">
        <w:rPr>
          <w:noProof w:val="0"/>
        </w:rPr>
        <w:t>a</w:t>
      </w:r>
      <w:r w:rsidRPr="00662B29">
        <w:rPr>
          <w:noProof w:val="0"/>
        </w:rPr>
        <w:t>ctivities</w:t>
      </w:r>
    </w:p>
    <w:p w:rsidR="00E86C8E" w:rsidRPr="00662B29" w:rsidRDefault="00E86C8E" w:rsidP="001A1874">
      <w:pPr>
        <w:pStyle w:val="Bullet1"/>
      </w:pPr>
      <w:r w:rsidRPr="00662B29">
        <w:t>Scheduling events, programs, and activities, as well as</w:t>
      </w:r>
      <w:r w:rsidR="0047348A" w:rsidRPr="00662B29">
        <w:t xml:space="preserve"> th</w:t>
      </w:r>
      <w:r w:rsidR="001A1874" w:rsidRPr="00662B29">
        <w:t>e work of others</w:t>
      </w:r>
    </w:p>
    <w:p w:rsidR="00E86C8E" w:rsidRPr="00662B29" w:rsidRDefault="0047348A" w:rsidP="001A1874">
      <w:pPr>
        <w:pStyle w:val="Bullet1"/>
      </w:pPr>
      <w:r w:rsidRPr="00662B29">
        <w:t>D</w:t>
      </w:r>
      <w:r w:rsidR="00E86C8E" w:rsidRPr="00662B29">
        <w:t>evelop travel itinerary</w:t>
      </w:r>
    </w:p>
    <w:p w:rsidR="00E86C8E" w:rsidRPr="00662B29" w:rsidRDefault="006B4AD5" w:rsidP="001A1874">
      <w:pPr>
        <w:pStyle w:val="Bullet1"/>
      </w:pPr>
      <w:r w:rsidRPr="00662B29">
        <w:rPr>
          <w:noProof/>
          <w:lang w:val="en-US"/>
        </w:rPr>
        <w:drawing>
          <wp:anchor distT="0" distB="0" distL="114300" distR="114300" simplePos="0" relativeHeight="251884544" behindDoc="0" locked="0" layoutInCell="1" allowOverlap="1">
            <wp:simplePos x="0" y="0"/>
            <wp:positionH relativeFrom="column">
              <wp:posOffset>4143375</wp:posOffset>
            </wp:positionH>
            <wp:positionV relativeFrom="paragraph">
              <wp:posOffset>138430</wp:posOffset>
            </wp:positionV>
            <wp:extent cx="1362075" cy="1847850"/>
            <wp:effectExtent l="19050" t="0" r="9525" b="0"/>
            <wp:wrapSquare wrapText="bothSides"/>
            <wp:docPr id="436" name="Picture 435" descr="shutterstock_16839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8391730.jpg"/>
                    <pic:cNvPicPr/>
                  </pic:nvPicPr>
                  <pic:blipFill>
                    <a:blip r:embed="rId54" cstate="print"/>
                    <a:stretch>
                      <a:fillRect/>
                    </a:stretch>
                  </pic:blipFill>
                  <pic:spPr>
                    <a:xfrm>
                      <a:off x="0" y="0"/>
                      <a:ext cx="1362075" cy="1847850"/>
                    </a:xfrm>
                    <a:prstGeom prst="rect">
                      <a:avLst/>
                    </a:prstGeom>
                  </pic:spPr>
                </pic:pic>
              </a:graphicData>
            </a:graphic>
          </wp:anchor>
        </w:drawing>
      </w:r>
      <w:r w:rsidR="0047348A" w:rsidRPr="00662B29">
        <w:t>M</w:t>
      </w:r>
      <w:r w:rsidR="00E86C8E" w:rsidRPr="00662B29">
        <w:t>ake travel reservations</w:t>
      </w:r>
      <w:r w:rsidR="006507E8" w:rsidRPr="00662B29">
        <w:t>.</w:t>
      </w:r>
    </w:p>
    <w:p w:rsidR="0047348A" w:rsidRPr="00662B29" w:rsidRDefault="00E86C8E" w:rsidP="00DC4323">
      <w:pPr>
        <w:pStyle w:val="BodyCopyBold"/>
        <w:rPr>
          <w:noProof w:val="0"/>
        </w:rPr>
      </w:pPr>
      <w:r w:rsidRPr="00662B29">
        <w:rPr>
          <w:noProof w:val="0"/>
        </w:rPr>
        <w:t xml:space="preserve">Monitoring and </w:t>
      </w:r>
      <w:r w:rsidR="00C229D5" w:rsidRPr="00662B29">
        <w:rPr>
          <w:noProof w:val="0"/>
        </w:rPr>
        <w:t>c</w:t>
      </w:r>
      <w:r w:rsidRPr="00662B29">
        <w:rPr>
          <w:noProof w:val="0"/>
        </w:rPr>
        <w:t xml:space="preserve">ontrolling </w:t>
      </w:r>
      <w:r w:rsidR="00C229D5" w:rsidRPr="00662B29">
        <w:rPr>
          <w:noProof w:val="0"/>
        </w:rPr>
        <w:t>r</w:t>
      </w:r>
      <w:r w:rsidRPr="00662B29">
        <w:rPr>
          <w:noProof w:val="0"/>
        </w:rPr>
        <w:t>esources</w:t>
      </w:r>
    </w:p>
    <w:p w:rsidR="00E86C8E" w:rsidRPr="00662B29" w:rsidRDefault="00E86C8E" w:rsidP="001A1874">
      <w:pPr>
        <w:pStyle w:val="Bullet1"/>
      </w:pPr>
      <w:r w:rsidRPr="00662B29">
        <w:t>Monitoring and controlling resources</w:t>
      </w:r>
    </w:p>
    <w:p w:rsidR="00E86C8E" w:rsidRPr="00662B29" w:rsidRDefault="006E559E" w:rsidP="001A1874">
      <w:pPr>
        <w:pStyle w:val="Bullet1"/>
      </w:pPr>
      <w:r w:rsidRPr="00662B29">
        <w:t>Overseeing the spending of money</w:t>
      </w:r>
      <w:r w:rsidR="006507E8" w:rsidRPr="00662B29">
        <w:t>.</w:t>
      </w:r>
    </w:p>
    <w:p w:rsidR="006E559E" w:rsidRPr="00662B29" w:rsidRDefault="00E86C8E" w:rsidP="00DC4323">
      <w:pPr>
        <w:pStyle w:val="BodyCopyBold"/>
        <w:rPr>
          <w:noProof w:val="0"/>
        </w:rPr>
      </w:pPr>
      <w:r w:rsidRPr="00662B29">
        <w:rPr>
          <w:noProof w:val="0"/>
        </w:rPr>
        <w:t xml:space="preserve">Training and </w:t>
      </w:r>
      <w:r w:rsidR="00C229D5" w:rsidRPr="00662B29">
        <w:rPr>
          <w:noProof w:val="0"/>
        </w:rPr>
        <w:t>t</w:t>
      </w:r>
      <w:r w:rsidRPr="00662B29">
        <w:rPr>
          <w:noProof w:val="0"/>
        </w:rPr>
        <w:t xml:space="preserve">eaching </w:t>
      </w:r>
      <w:r w:rsidR="00C229D5" w:rsidRPr="00662B29">
        <w:rPr>
          <w:noProof w:val="0"/>
        </w:rPr>
        <w:t>o</w:t>
      </w:r>
      <w:r w:rsidRPr="00662B29">
        <w:rPr>
          <w:noProof w:val="0"/>
        </w:rPr>
        <w:t>thers</w:t>
      </w:r>
    </w:p>
    <w:p w:rsidR="006E559E" w:rsidRPr="00662B29" w:rsidRDefault="00E86C8E" w:rsidP="001A1874">
      <w:pPr>
        <w:pStyle w:val="Bullet1"/>
      </w:pPr>
      <w:r w:rsidRPr="00662B29">
        <w:t>Identifying t</w:t>
      </w:r>
      <w:r w:rsidR="006E559E" w:rsidRPr="00662B29">
        <w:t>he educational needs of others</w:t>
      </w:r>
    </w:p>
    <w:p w:rsidR="006E559E" w:rsidRPr="00662B29" w:rsidRDefault="006E559E" w:rsidP="001A1874">
      <w:pPr>
        <w:pStyle w:val="Bullet1"/>
      </w:pPr>
      <w:r w:rsidRPr="00662B29">
        <w:t>D</w:t>
      </w:r>
      <w:r w:rsidR="00E86C8E" w:rsidRPr="00662B29">
        <w:t>eveloping</w:t>
      </w:r>
      <w:r w:rsidRPr="00662B29">
        <w:t xml:space="preserve"> fo</w:t>
      </w:r>
      <w:r w:rsidR="00E86C8E" w:rsidRPr="00662B29">
        <w:t>rmal educational or training programs or classes</w:t>
      </w:r>
    </w:p>
    <w:p w:rsidR="00E86C8E" w:rsidRPr="00662B29" w:rsidRDefault="006E559E" w:rsidP="001A1874">
      <w:pPr>
        <w:pStyle w:val="Bullet1"/>
      </w:pPr>
      <w:r w:rsidRPr="00662B29">
        <w:t>Teaching or instructing others</w:t>
      </w:r>
      <w:r w:rsidR="006507E8" w:rsidRPr="00662B29">
        <w:t>.</w:t>
      </w:r>
    </w:p>
    <w:p w:rsidR="006E559E" w:rsidRPr="00662B29" w:rsidRDefault="00E86C8E" w:rsidP="00DC4323">
      <w:pPr>
        <w:pStyle w:val="BodyCopyBold"/>
        <w:rPr>
          <w:noProof w:val="0"/>
        </w:rPr>
      </w:pPr>
      <w:r w:rsidRPr="00662B29">
        <w:rPr>
          <w:noProof w:val="0"/>
        </w:rPr>
        <w:t xml:space="preserve">Developing </w:t>
      </w:r>
      <w:r w:rsidR="00C229D5" w:rsidRPr="00662B29">
        <w:rPr>
          <w:noProof w:val="0"/>
        </w:rPr>
        <w:t>o</w:t>
      </w:r>
      <w:r w:rsidRPr="00662B29">
        <w:rPr>
          <w:noProof w:val="0"/>
        </w:rPr>
        <w:t xml:space="preserve">bjectives and </w:t>
      </w:r>
      <w:r w:rsidR="00C229D5" w:rsidRPr="00662B29">
        <w:rPr>
          <w:noProof w:val="0"/>
        </w:rPr>
        <w:t>s</w:t>
      </w:r>
      <w:r w:rsidRPr="00662B29">
        <w:rPr>
          <w:noProof w:val="0"/>
        </w:rPr>
        <w:t>trategies</w:t>
      </w:r>
    </w:p>
    <w:p w:rsidR="00E86C8E" w:rsidRPr="00662B29" w:rsidRDefault="006E559E" w:rsidP="001A1874">
      <w:pPr>
        <w:pStyle w:val="Bullet1"/>
      </w:pPr>
      <w:r w:rsidRPr="00662B29">
        <w:t xml:space="preserve">Establishing long-range </w:t>
      </w:r>
      <w:r w:rsidR="00E86C8E" w:rsidRPr="00662B29">
        <w:t xml:space="preserve">objectives </w:t>
      </w:r>
    </w:p>
    <w:p w:rsidR="00E86C8E" w:rsidRPr="00662B29" w:rsidRDefault="006E559E" w:rsidP="001A1874">
      <w:pPr>
        <w:pStyle w:val="Bullet1"/>
      </w:pPr>
      <w:r w:rsidRPr="00662B29">
        <w:t>S</w:t>
      </w:r>
      <w:r w:rsidR="00E86C8E" w:rsidRPr="00662B29">
        <w:t>pecifying the strategie</w:t>
      </w:r>
      <w:r w:rsidRPr="00662B29">
        <w:t>s and actions to achieve them</w:t>
      </w:r>
      <w:r w:rsidR="006507E8" w:rsidRPr="00662B29">
        <w:t>.</w:t>
      </w:r>
    </w:p>
    <w:p w:rsidR="006E559E" w:rsidRPr="00662B29" w:rsidRDefault="00E86C8E" w:rsidP="00DC4323">
      <w:pPr>
        <w:pStyle w:val="BodyCopyBold"/>
        <w:rPr>
          <w:noProof w:val="0"/>
        </w:rPr>
      </w:pPr>
      <w:r w:rsidRPr="00662B29">
        <w:rPr>
          <w:noProof w:val="0"/>
        </w:rPr>
        <w:t xml:space="preserve">Identifying </w:t>
      </w:r>
      <w:r w:rsidR="00C229D5" w:rsidRPr="00662B29">
        <w:rPr>
          <w:noProof w:val="0"/>
        </w:rPr>
        <w:t>o</w:t>
      </w:r>
      <w:r w:rsidRPr="00662B29">
        <w:rPr>
          <w:noProof w:val="0"/>
        </w:rPr>
        <w:t xml:space="preserve">bjects, </w:t>
      </w:r>
      <w:r w:rsidR="00C229D5" w:rsidRPr="00662B29">
        <w:rPr>
          <w:noProof w:val="0"/>
        </w:rPr>
        <w:t xml:space="preserve">actions </w:t>
      </w:r>
      <w:r w:rsidRPr="00662B29">
        <w:rPr>
          <w:noProof w:val="0"/>
        </w:rPr>
        <w:t xml:space="preserve">and </w:t>
      </w:r>
      <w:r w:rsidR="00C229D5" w:rsidRPr="00662B29">
        <w:rPr>
          <w:noProof w:val="0"/>
        </w:rPr>
        <w:t>e</w:t>
      </w:r>
      <w:r w:rsidRPr="00662B29">
        <w:rPr>
          <w:noProof w:val="0"/>
        </w:rPr>
        <w:t>vents</w:t>
      </w:r>
    </w:p>
    <w:p w:rsidR="00E86C8E" w:rsidRPr="00662B29" w:rsidRDefault="00E86C8E" w:rsidP="001A1874">
      <w:pPr>
        <w:pStyle w:val="Bullet1"/>
      </w:pPr>
      <w:r w:rsidRPr="00662B29">
        <w:t>Identifying information by categori</w:t>
      </w:r>
      <w:r w:rsidR="006E559E" w:rsidRPr="00662B29">
        <w:t>s</w:t>
      </w:r>
      <w:r w:rsidRPr="00662B29">
        <w:t>ing,</w:t>
      </w:r>
      <w:r w:rsidR="006E559E" w:rsidRPr="00662B29">
        <w:t xml:space="preserve"> </w:t>
      </w:r>
      <w:r w:rsidRPr="00662B29">
        <w:t>estimating, recogni</w:t>
      </w:r>
      <w:r w:rsidR="006E559E" w:rsidRPr="00662B29">
        <w:t>s</w:t>
      </w:r>
      <w:r w:rsidRPr="00662B29">
        <w:t>i</w:t>
      </w:r>
      <w:r w:rsidR="006E559E" w:rsidRPr="00662B29">
        <w:t xml:space="preserve">ng differences or similarities </w:t>
      </w:r>
      <w:r w:rsidRPr="00662B29">
        <w:t>and detecting changes in circumstances</w:t>
      </w:r>
      <w:r w:rsidR="006E559E" w:rsidRPr="00662B29">
        <w:t xml:space="preserve"> or events</w:t>
      </w:r>
      <w:r w:rsidR="006507E8" w:rsidRPr="00662B29">
        <w:t>.</w:t>
      </w:r>
    </w:p>
    <w:p w:rsidR="00E86C8E" w:rsidRPr="00662B29" w:rsidRDefault="00E86C8E" w:rsidP="00DC4323">
      <w:pPr>
        <w:pStyle w:val="BodyCopyBold"/>
        <w:rPr>
          <w:noProof w:val="0"/>
        </w:rPr>
      </w:pPr>
      <w:r w:rsidRPr="00662B29">
        <w:rPr>
          <w:noProof w:val="0"/>
        </w:rPr>
        <w:t xml:space="preserve">Estimating the </w:t>
      </w:r>
      <w:r w:rsidR="00C229D5" w:rsidRPr="00662B29">
        <w:rPr>
          <w:noProof w:val="0"/>
        </w:rPr>
        <w:t>q</w:t>
      </w:r>
      <w:r w:rsidRPr="00662B29">
        <w:rPr>
          <w:noProof w:val="0"/>
        </w:rPr>
        <w:t xml:space="preserve">uantifiable </w:t>
      </w:r>
      <w:r w:rsidR="00C229D5" w:rsidRPr="00662B29">
        <w:rPr>
          <w:noProof w:val="0"/>
        </w:rPr>
        <w:t>c</w:t>
      </w:r>
      <w:r w:rsidRPr="00662B29">
        <w:rPr>
          <w:noProof w:val="0"/>
        </w:rPr>
        <w:t xml:space="preserve">haracteristics of </w:t>
      </w:r>
      <w:r w:rsidR="00C229D5" w:rsidRPr="00662B29">
        <w:rPr>
          <w:noProof w:val="0"/>
        </w:rPr>
        <w:t>p</w:t>
      </w:r>
      <w:r w:rsidRPr="00662B29">
        <w:rPr>
          <w:noProof w:val="0"/>
        </w:rPr>
        <w:t xml:space="preserve">roducts, </w:t>
      </w:r>
      <w:r w:rsidR="00C229D5" w:rsidRPr="00662B29">
        <w:rPr>
          <w:noProof w:val="0"/>
        </w:rPr>
        <w:t xml:space="preserve">events </w:t>
      </w:r>
      <w:r w:rsidRPr="00662B29">
        <w:rPr>
          <w:noProof w:val="0"/>
        </w:rPr>
        <w:t xml:space="preserve">or </w:t>
      </w:r>
      <w:r w:rsidR="00C229D5" w:rsidRPr="00662B29">
        <w:rPr>
          <w:noProof w:val="0"/>
        </w:rPr>
        <w:t>i</w:t>
      </w:r>
      <w:r w:rsidRPr="00662B29">
        <w:rPr>
          <w:noProof w:val="0"/>
        </w:rPr>
        <w:t xml:space="preserve">nformation </w:t>
      </w:r>
    </w:p>
    <w:p w:rsidR="00E86C8E" w:rsidRPr="00662B29" w:rsidRDefault="006507E8" w:rsidP="001A1874">
      <w:pPr>
        <w:pStyle w:val="Bullet1"/>
      </w:pPr>
      <w:r w:rsidRPr="00662B29">
        <w:rPr>
          <w:noProof/>
          <w:lang w:val="en-US"/>
        </w:rPr>
        <w:drawing>
          <wp:anchor distT="0" distB="0" distL="114300" distR="114300" simplePos="0" relativeHeight="251885568" behindDoc="0" locked="0" layoutInCell="1" allowOverlap="1">
            <wp:simplePos x="0" y="0"/>
            <wp:positionH relativeFrom="column">
              <wp:posOffset>3545840</wp:posOffset>
            </wp:positionH>
            <wp:positionV relativeFrom="paragraph">
              <wp:posOffset>380365</wp:posOffset>
            </wp:positionV>
            <wp:extent cx="2061210" cy="1378585"/>
            <wp:effectExtent l="19050" t="0" r="0" b="0"/>
            <wp:wrapSquare wrapText="bothSides"/>
            <wp:docPr id="437" name="Picture 436"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55" cstate="print"/>
                    <a:stretch>
                      <a:fillRect/>
                    </a:stretch>
                  </pic:blipFill>
                  <pic:spPr>
                    <a:xfrm>
                      <a:off x="0" y="0"/>
                      <a:ext cx="2061210" cy="1378585"/>
                    </a:xfrm>
                    <a:prstGeom prst="rect">
                      <a:avLst/>
                    </a:prstGeom>
                  </pic:spPr>
                </pic:pic>
              </a:graphicData>
            </a:graphic>
          </wp:anchor>
        </w:drawing>
      </w:r>
      <w:r w:rsidR="00E86C8E" w:rsidRPr="00662B29">
        <w:t>Estimating s</w:t>
      </w:r>
      <w:r w:rsidR="006E559E" w:rsidRPr="00662B29">
        <w:t>izes, distances, and quantities</w:t>
      </w:r>
      <w:r w:rsidR="00E86C8E" w:rsidRPr="00662B29">
        <w:t xml:space="preserve"> or det</w:t>
      </w:r>
      <w:r w:rsidR="006E559E" w:rsidRPr="00662B29">
        <w:t>ermining time, costs, resources</w:t>
      </w:r>
      <w:r w:rsidR="00E86C8E" w:rsidRPr="00662B29">
        <w:t xml:space="preserve"> or</w:t>
      </w:r>
      <w:r w:rsidR="006E559E" w:rsidRPr="00662B29">
        <w:t xml:space="preserve"> m</w:t>
      </w:r>
      <w:r w:rsidR="00E86C8E" w:rsidRPr="00662B29">
        <w:t>aterials ne</w:t>
      </w:r>
      <w:r w:rsidR="006E559E" w:rsidRPr="00662B29">
        <w:t>eded to perform a work activity</w:t>
      </w:r>
    </w:p>
    <w:p w:rsidR="00E86C8E" w:rsidRPr="00662B29" w:rsidRDefault="006E559E" w:rsidP="001A1874">
      <w:pPr>
        <w:pStyle w:val="Bullet1"/>
      </w:pPr>
      <w:r w:rsidRPr="00662B29">
        <w:t>E</w:t>
      </w:r>
      <w:r w:rsidR="00E86C8E" w:rsidRPr="00662B29">
        <w:t>stimate travel rates or expenses</w:t>
      </w:r>
      <w:r w:rsidR="006507E8" w:rsidRPr="00662B29">
        <w:t>.</w:t>
      </w:r>
    </w:p>
    <w:p w:rsidR="006E559E" w:rsidRPr="00662B29" w:rsidRDefault="00E86C8E" w:rsidP="00DC4323">
      <w:pPr>
        <w:pStyle w:val="BodyCopyBold"/>
        <w:rPr>
          <w:noProof w:val="0"/>
        </w:rPr>
      </w:pPr>
      <w:r w:rsidRPr="00662B29">
        <w:rPr>
          <w:noProof w:val="0"/>
        </w:rPr>
        <w:t xml:space="preserve">Provide </w:t>
      </w:r>
      <w:r w:rsidR="00C229D5" w:rsidRPr="00662B29">
        <w:rPr>
          <w:noProof w:val="0"/>
        </w:rPr>
        <w:t>c</w:t>
      </w:r>
      <w:r w:rsidRPr="00662B29">
        <w:rPr>
          <w:noProof w:val="0"/>
        </w:rPr>
        <w:t xml:space="preserve">onsultation and </w:t>
      </w:r>
      <w:r w:rsidR="00C229D5" w:rsidRPr="00662B29">
        <w:rPr>
          <w:noProof w:val="0"/>
        </w:rPr>
        <w:t>a</w:t>
      </w:r>
      <w:r w:rsidRPr="00662B29">
        <w:rPr>
          <w:noProof w:val="0"/>
        </w:rPr>
        <w:t xml:space="preserve">dvice to </w:t>
      </w:r>
      <w:r w:rsidR="00C229D5" w:rsidRPr="00662B29">
        <w:rPr>
          <w:noProof w:val="0"/>
        </w:rPr>
        <w:t>o</w:t>
      </w:r>
      <w:r w:rsidRPr="00662B29">
        <w:rPr>
          <w:noProof w:val="0"/>
        </w:rPr>
        <w:t>thers</w:t>
      </w:r>
    </w:p>
    <w:p w:rsidR="00E86C8E" w:rsidRPr="00662B29" w:rsidRDefault="00E86C8E" w:rsidP="001A1874">
      <w:pPr>
        <w:pStyle w:val="Bullet1"/>
      </w:pPr>
      <w:r w:rsidRPr="00662B29">
        <w:t>Providing guidance and expert advice to</w:t>
      </w:r>
      <w:r w:rsidR="006E559E" w:rsidRPr="00662B29">
        <w:t xml:space="preserve"> m</w:t>
      </w:r>
      <w:r w:rsidRPr="00662B29">
        <w:t>anagement or other groups on technical, syst</w:t>
      </w:r>
      <w:r w:rsidR="006E559E" w:rsidRPr="00662B29">
        <w:t>ems, or process-related topics</w:t>
      </w:r>
    </w:p>
    <w:p w:rsidR="00E86C8E" w:rsidRPr="00662B29" w:rsidRDefault="006E559E" w:rsidP="001A1874">
      <w:pPr>
        <w:pStyle w:val="Bullet1"/>
      </w:pPr>
      <w:r w:rsidRPr="00662B29">
        <w:t>P</w:t>
      </w:r>
      <w:r w:rsidR="00E86C8E" w:rsidRPr="00662B29">
        <w:t>rovide travel suggestions</w:t>
      </w:r>
      <w:r w:rsidR="006507E8" w:rsidRPr="00662B29">
        <w:t>.</w:t>
      </w:r>
    </w:p>
    <w:p w:rsidR="006E559E" w:rsidRPr="00662B29" w:rsidRDefault="00E86C8E" w:rsidP="00DC4323">
      <w:pPr>
        <w:pStyle w:val="BodyCopyBold"/>
        <w:rPr>
          <w:noProof w:val="0"/>
        </w:rPr>
      </w:pPr>
      <w:r w:rsidRPr="00662B29">
        <w:rPr>
          <w:noProof w:val="0"/>
        </w:rPr>
        <w:t xml:space="preserve">Developing and </w:t>
      </w:r>
      <w:r w:rsidR="00C229D5" w:rsidRPr="00662B29">
        <w:rPr>
          <w:noProof w:val="0"/>
        </w:rPr>
        <w:t>b</w:t>
      </w:r>
      <w:r w:rsidRPr="00662B29">
        <w:rPr>
          <w:noProof w:val="0"/>
        </w:rPr>
        <w:t xml:space="preserve">uilding </w:t>
      </w:r>
      <w:r w:rsidR="00C229D5" w:rsidRPr="00662B29">
        <w:rPr>
          <w:noProof w:val="0"/>
        </w:rPr>
        <w:t>t</w:t>
      </w:r>
      <w:r w:rsidRPr="00662B29">
        <w:rPr>
          <w:noProof w:val="0"/>
        </w:rPr>
        <w:t>eams</w:t>
      </w:r>
    </w:p>
    <w:p w:rsidR="00E86C8E" w:rsidRPr="00662B29" w:rsidRDefault="00E86C8E" w:rsidP="001A1874">
      <w:pPr>
        <w:pStyle w:val="Bullet1"/>
      </w:pPr>
      <w:r w:rsidRPr="00662B29">
        <w:t>Encouraging and building mutual trust, respect, and</w:t>
      </w:r>
      <w:r w:rsidR="006E559E" w:rsidRPr="00662B29">
        <w:t xml:space="preserve"> c</w:t>
      </w:r>
      <w:r w:rsidRPr="00662B29">
        <w:t>ooperation among team me</w:t>
      </w:r>
      <w:r w:rsidR="006E559E" w:rsidRPr="00662B29">
        <w:t>mbers</w:t>
      </w:r>
      <w:r w:rsidR="006507E8" w:rsidRPr="00662B29">
        <w:t>.</w:t>
      </w:r>
    </w:p>
    <w:p w:rsidR="006E559E" w:rsidRPr="00662B29" w:rsidRDefault="00E86C8E" w:rsidP="00DC4323">
      <w:pPr>
        <w:pStyle w:val="BodyCopyBold"/>
        <w:rPr>
          <w:noProof w:val="0"/>
        </w:rPr>
      </w:pPr>
      <w:r w:rsidRPr="00662B29">
        <w:rPr>
          <w:noProof w:val="0"/>
        </w:rPr>
        <w:t xml:space="preserve">Coaching and </w:t>
      </w:r>
      <w:r w:rsidR="00C229D5" w:rsidRPr="00662B29">
        <w:rPr>
          <w:noProof w:val="0"/>
        </w:rPr>
        <w:t>d</w:t>
      </w:r>
      <w:r w:rsidRPr="00662B29">
        <w:rPr>
          <w:noProof w:val="0"/>
        </w:rPr>
        <w:t xml:space="preserve">eveloping </w:t>
      </w:r>
      <w:r w:rsidR="00C229D5" w:rsidRPr="00662B29">
        <w:rPr>
          <w:noProof w:val="0"/>
        </w:rPr>
        <w:t>o</w:t>
      </w:r>
      <w:r w:rsidRPr="00662B29">
        <w:rPr>
          <w:noProof w:val="0"/>
        </w:rPr>
        <w:t>ther</w:t>
      </w:r>
    </w:p>
    <w:p w:rsidR="00E86C8E" w:rsidRPr="00662B29" w:rsidRDefault="00E86C8E" w:rsidP="001A1874">
      <w:pPr>
        <w:pStyle w:val="Bullet1"/>
      </w:pPr>
      <w:r w:rsidRPr="00662B29">
        <w:t>Identifying the developmental needs of others and</w:t>
      </w:r>
      <w:r w:rsidR="006E559E" w:rsidRPr="00662B29">
        <w:t xml:space="preserve"> c</w:t>
      </w:r>
      <w:r w:rsidRPr="00662B29">
        <w:t>oaching, mentoring, or otherwise helping others to im</w:t>
      </w:r>
      <w:r w:rsidR="006E559E" w:rsidRPr="00662B29">
        <w:t>prove their knowledge or skills</w:t>
      </w:r>
      <w:r w:rsidR="006507E8" w:rsidRPr="00662B29">
        <w:t>.</w:t>
      </w:r>
    </w:p>
    <w:p w:rsidR="006E559E" w:rsidRPr="00662B29" w:rsidRDefault="00E86C8E" w:rsidP="001A1874">
      <w:pPr>
        <w:pStyle w:val="BodyCopyBold"/>
        <w:rPr>
          <w:noProof w:val="0"/>
        </w:rPr>
      </w:pPr>
      <w:r w:rsidRPr="00662B29">
        <w:rPr>
          <w:noProof w:val="0"/>
        </w:rPr>
        <w:t xml:space="preserve">Evaluating </w:t>
      </w:r>
      <w:r w:rsidR="00C229D5" w:rsidRPr="00662B29">
        <w:rPr>
          <w:noProof w:val="0"/>
        </w:rPr>
        <w:t>i</w:t>
      </w:r>
      <w:r w:rsidRPr="00662B29">
        <w:rPr>
          <w:noProof w:val="0"/>
        </w:rPr>
        <w:t xml:space="preserve">nformation to </w:t>
      </w:r>
      <w:r w:rsidR="00C229D5" w:rsidRPr="00662B29">
        <w:rPr>
          <w:noProof w:val="0"/>
        </w:rPr>
        <w:t>d</w:t>
      </w:r>
      <w:r w:rsidRPr="00662B29">
        <w:rPr>
          <w:noProof w:val="0"/>
        </w:rPr>
        <w:t xml:space="preserve">etermine </w:t>
      </w:r>
      <w:r w:rsidR="00C229D5" w:rsidRPr="00662B29">
        <w:rPr>
          <w:noProof w:val="0"/>
        </w:rPr>
        <w:t>c</w:t>
      </w:r>
      <w:r w:rsidRPr="00662B29">
        <w:rPr>
          <w:noProof w:val="0"/>
        </w:rPr>
        <w:t xml:space="preserve">ompliance with </w:t>
      </w:r>
      <w:r w:rsidR="00C229D5" w:rsidRPr="00662B29">
        <w:rPr>
          <w:noProof w:val="0"/>
        </w:rPr>
        <w:t>s</w:t>
      </w:r>
      <w:r w:rsidRPr="00662B29">
        <w:rPr>
          <w:noProof w:val="0"/>
        </w:rPr>
        <w:t>tandards</w:t>
      </w:r>
    </w:p>
    <w:p w:rsidR="00E86C8E" w:rsidRPr="00662B29" w:rsidRDefault="00E86C8E" w:rsidP="001A1874">
      <w:pPr>
        <w:pStyle w:val="Bullet1"/>
      </w:pPr>
      <w:r w:rsidRPr="00662B29">
        <w:t>Using relevant</w:t>
      </w:r>
      <w:r w:rsidR="006E559E" w:rsidRPr="00662B29">
        <w:t xml:space="preserve"> </w:t>
      </w:r>
      <w:r w:rsidRPr="00662B29">
        <w:t>information and individual judgment to determine whether events or processes comply with</w:t>
      </w:r>
      <w:r w:rsidR="006E559E" w:rsidRPr="00662B29">
        <w:t xml:space="preserve"> laws, regulations, or standards</w:t>
      </w:r>
      <w:r w:rsidR="006507E8" w:rsidRPr="00662B29">
        <w:t>.</w:t>
      </w:r>
    </w:p>
    <w:p w:rsidR="006E559E" w:rsidRPr="00662B29" w:rsidRDefault="00E86C8E" w:rsidP="001A1874">
      <w:pPr>
        <w:pStyle w:val="BodyCopyBold"/>
        <w:rPr>
          <w:noProof w:val="0"/>
        </w:rPr>
      </w:pPr>
      <w:r w:rsidRPr="00662B29">
        <w:rPr>
          <w:noProof w:val="0"/>
        </w:rPr>
        <w:t xml:space="preserve">Monitor </w:t>
      </w:r>
      <w:r w:rsidR="00C229D5" w:rsidRPr="00662B29">
        <w:rPr>
          <w:noProof w:val="0"/>
        </w:rPr>
        <w:t>p</w:t>
      </w:r>
      <w:r w:rsidRPr="00662B29">
        <w:rPr>
          <w:noProof w:val="0"/>
        </w:rPr>
        <w:t xml:space="preserve">rocesses, </w:t>
      </w:r>
      <w:r w:rsidR="00C229D5" w:rsidRPr="00662B29">
        <w:rPr>
          <w:noProof w:val="0"/>
        </w:rPr>
        <w:t xml:space="preserve">materials </w:t>
      </w:r>
      <w:r w:rsidRPr="00662B29">
        <w:rPr>
          <w:noProof w:val="0"/>
        </w:rPr>
        <w:t xml:space="preserve">or </w:t>
      </w:r>
      <w:r w:rsidR="00C229D5" w:rsidRPr="00662B29">
        <w:rPr>
          <w:noProof w:val="0"/>
        </w:rPr>
        <w:t>s</w:t>
      </w:r>
      <w:r w:rsidRPr="00662B29">
        <w:rPr>
          <w:noProof w:val="0"/>
        </w:rPr>
        <w:t>urroundings</w:t>
      </w:r>
    </w:p>
    <w:p w:rsidR="00E86C8E" w:rsidRPr="00662B29" w:rsidRDefault="00E86C8E" w:rsidP="001A1874">
      <w:pPr>
        <w:pStyle w:val="Bullet1"/>
      </w:pPr>
      <w:r w:rsidRPr="00662B29">
        <w:t>Monitoring and reviewing information</w:t>
      </w:r>
      <w:r w:rsidR="006E559E" w:rsidRPr="00662B29">
        <w:t xml:space="preserve"> fro</w:t>
      </w:r>
      <w:r w:rsidRPr="00662B29">
        <w:t>m materials, events, or the environmen</w:t>
      </w:r>
      <w:r w:rsidR="006E559E" w:rsidRPr="00662B29">
        <w:t>t, to detect or assess problems</w:t>
      </w:r>
      <w:r w:rsidR="006507E8" w:rsidRPr="00662B29">
        <w:t>.</w:t>
      </w:r>
    </w:p>
    <w:p w:rsidR="006E559E" w:rsidRPr="00662B29" w:rsidRDefault="00E86C8E" w:rsidP="001A1874">
      <w:pPr>
        <w:pStyle w:val="BodyCopyBold"/>
        <w:rPr>
          <w:noProof w:val="0"/>
        </w:rPr>
      </w:pPr>
      <w:r w:rsidRPr="00662B29">
        <w:rPr>
          <w:noProof w:val="0"/>
        </w:rPr>
        <w:t xml:space="preserve">Guiding, </w:t>
      </w:r>
      <w:r w:rsidR="00C229D5" w:rsidRPr="00662B29">
        <w:rPr>
          <w:noProof w:val="0"/>
        </w:rPr>
        <w:t>directing</w:t>
      </w:r>
      <w:r w:rsidRPr="00662B29">
        <w:rPr>
          <w:noProof w:val="0"/>
        </w:rPr>
        <w:t xml:space="preserve"> and </w:t>
      </w:r>
      <w:r w:rsidR="00C229D5" w:rsidRPr="00662B29">
        <w:rPr>
          <w:noProof w:val="0"/>
        </w:rPr>
        <w:t>m</w:t>
      </w:r>
      <w:r w:rsidRPr="00662B29">
        <w:rPr>
          <w:noProof w:val="0"/>
        </w:rPr>
        <w:t xml:space="preserve">otivating </w:t>
      </w:r>
      <w:r w:rsidR="00C229D5" w:rsidRPr="00662B29">
        <w:rPr>
          <w:noProof w:val="0"/>
        </w:rPr>
        <w:t>s</w:t>
      </w:r>
      <w:r w:rsidRPr="00662B29">
        <w:rPr>
          <w:noProof w:val="0"/>
        </w:rPr>
        <w:t>ubordinates</w:t>
      </w:r>
    </w:p>
    <w:p w:rsidR="00E86C8E" w:rsidRPr="00662B29" w:rsidRDefault="006507E8" w:rsidP="001A1874">
      <w:pPr>
        <w:pStyle w:val="Bullet1"/>
      </w:pPr>
      <w:r w:rsidRPr="00662B29">
        <w:rPr>
          <w:noProof/>
          <w:lang w:val="en-US"/>
        </w:rPr>
        <w:drawing>
          <wp:anchor distT="0" distB="0" distL="114300" distR="114300" simplePos="0" relativeHeight="251886592" behindDoc="0" locked="0" layoutInCell="1" allowOverlap="1">
            <wp:simplePos x="0" y="0"/>
            <wp:positionH relativeFrom="column">
              <wp:posOffset>3668395</wp:posOffset>
            </wp:positionH>
            <wp:positionV relativeFrom="paragraph">
              <wp:posOffset>359410</wp:posOffset>
            </wp:positionV>
            <wp:extent cx="1933575" cy="1291590"/>
            <wp:effectExtent l="19050" t="0" r="9525" b="0"/>
            <wp:wrapSquare wrapText="bothSides"/>
            <wp:docPr id="438" name="Picture 437" descr="shutterstock_131585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585624.jpg"/>
                    <pic:cNvPicPr/>
                  </pic:nvPicPr>
                  <pic:blipFill>
                    <a:blip r:embed="rId56" cstate="print"/>
                    <a:stretch>
                      <a:fillRect/>
                    </a:stretch>
                  </pic:blipFill>
                  <pic:spPr>
                    <a:xfrm>
                      <a:off x="0" y="0"/>
                      <a:ext cx="1933575" cy="1291590"/>
                    </a:xfrm>
                    <a:prstGeom prst="rect">
                      <a:avLst/>
                    </a:prstGeom>
                  </pic:spPr>
                </pic:pic>
              </a:graphicData>
            </a:graphic>
          </wp:anchor>
        </w:drawing>
      </w:r>
      <w:r w:rsidR="00E86C8E" w:rsidRPr="00662B29">
        <w:t>Providing guidance and direction to</w:t>
      </w:r>
      <w:r w:rsidR="006E559E" w:rsidRPr="00662B29">
        <w:t xml:space="preserve"> s</w:t>
      </w:r>
      <w:r w:rsidR="00E86C8E" w:rsidRPr="00662B29">
        <w:t>ubordinates, including setting performance standards and monitoring performance.</w:t>
      </w:r>
    </w:p>
    <w:p w:rsidR="006E559E" w:rsidRPr="00662B29" w:rsidRDefault="00E86C8E" w:rsidP="001A1874">
      <w:pPr>
        <w:pStyle w:val="BodyCopyBold"/>
        <w:rPr>
          <w:noProof w:val="0"/>
        </w:rPr>
      </w:pPr>
      <w:r w:rsidRPr="00662B29">
        <w:rPr>
          <w:noProof w:val="0"/>
        </w:rPr>
        <w:t xml:space="preserve">Staffing </w:t>
      </w:r>
      <w:r w:rsidR="00C229D5" w:rsidRPr="00662B29">
        <w:rPr>
          <w:noProof w:val="0"/>
        </w:rPr>
        <w:t>o</w:t>
      </w:r>
      <w:r w:rsidRPr="00662B29">
        <w:rPr>
          <w:noProof w:val="0"/>
        </w:rPr>
        <w:t>rgani</w:t>
      </w:r>
      <w:r w:rsidR="006E559E" w:rsidRPr="00662B29">
        <w:rPr>
          <w:noProof w:val="0"/>
        </w:rPr>
        <w:t>s</w:t>
      </w:r>
      <w:r w:rsidRPr="00662B29">
        <w:rPr>
          <w:noProof w:val="0"/>
        </w:rPr>
        <w:t xml:space="preserve">ational </w:t>
      </w:r>
      <w:r w:rsidR="00C229D5" w:rsidRPr="00662B29">
        <w:rPr>
          <w:noProof w:val="0"/>
        </w:rPr>
        <w:t>u</w:t>
      </w:r>
      <w:r w:rsidRPr="00662B29">
        <w:rPr>
          <w:noProof w:val="0"/>
        </w:rPr>
        <w:t xml:space="preserve">nits </w:t>
      </w:r>
    </w:p>
    <w:p w:rsidR="00E86C8E" w:rsidRPr="00662B29" w:rsidRDefault="00E86C8E" w:rsidP="001A1874">
      <w:pPr>
        <w:pStyle w:val="Bullet1"/>
      </w:pPr>
      <w:r w:rsidRPr="00662B29">
        <w:t>Recruiting, interviewing, selecting, hiring, and promoting</w:t>
      </w:r>
      <w:r w:rsidR="006E559E" w:rsidRPr="00662B29">
        <w:t xml:space="preserve"> e</w:t>
      </w:r>
      <w:r w:rsidRPr="00662B29">
        <w:t>mployees in an organi</w:t>
      </w:r>
      <w:r w:rsidR="006E559E" w:rsidRPr="00662B29">
        <w:t>s</w:t>
      </w:r>
      <w:r w:rsidRPr="00662B29">
        <w:t>ation.</w:t>
      </w:r>
    </w:p>
    <w:p w:rsidR="006E559E" w:rsidRPr="00662B29" w:rsidRDefault="00E86C8E" w:rsidP="001A1874">
      <w:pPr>
        <w:pStyle w:val="BodyCopyBold"/>
        <w:rPr>
          <w:noProof w:val="0"/>
        </w:rPr>
      </w:pPr>
      <w:r w:rsidRPr="00662B29">
        <w:rPr>
          <w:noProof w:val="0"/>
        </w:rPr>
        <w:t xml:space="preserve">Handling and </w:t>
      </w:r>
      <w:r w:rsidR="00C229D5" w:rsidRPr="00662B29">
        <w:rPr>
          <w:noProof w:val="0"/>
        </w:rPr>
        <w:t>m</w:t>
      </w:r>
      <w:r w:rsidRPr="00662B29">
        <w:rPr>
          <w:noProof w:val="0"/>
        </w:rPr>
        <w:t xml:space="preserve">oving </w:t>
      </w:r>
      <w:r w:rsidR="00C229D5" w:rsidRPr="00662B29">
        <w:rPr>
          <w:noProof w:val="0"/>
        </w:rPr>
        <w:t>o</w:t>
      </w:r>
      <w:r w:rsidRPr="00662B29">
        <w:rPr>
          <w:noProof w:val="0"/>
        </w:rPr>
        <w:t>bjects</w:t>
      </w:r>
    </w:p>
    <w:p w:rsidR="00E86C8E" w:rsidRPr="00662B29" w:rsidRDefault="00E86C8E" w:rsidP="001A1874">
      <w:pPr>
        <w:pStyle w:val="Bullet1"/>
      </w:pPr>
      <w:r w:rsidRPr="00662B29">
        <w:t>Using hands and arms in handling, installing,</w:t>
      </w:r>
      <w:r w:rsidR="006E559E" w:rsidRPr="00662B29">
        <w:t xml:space="preserve"> p</w:t>
      </w:r>
      <w:r w:rsidRPr="00662B29">
        <w:t>ositioning, and moving materials, and manipulating things</w:t>
      </w:r>
      <w:r w:rsidR="006507E8" w:rsidRPr="00662B29">
        <w:t>.</w:t>
      </w:r>
    </w:p>
    <w:p w:rsidR="00DE560A" w:rsidRPr="00662B29" w:rsidRDefault="003C08D1" w:rsidP="001A1874">
      <w:pPr>
        <w:pStyle w:val="Heading3"/>
        <w:rPr>
          <w:szCs w:val="28"/>
        </w:rPr>
      </w:pPr>
      <w:r w:rsidRPr="00662B29">
        <w:rPr>
          <w:szCs w:val="28"/>
        </w:rPr>
        <w:t>Identify c</w:t>
      </w:r>
      <w:r w:rsidR="00DE560A" w:rsidRPr="00662B29">
        <w:rPr>
          <w:szCs w:val="28"/>
        </w:rPr>
        <w:t>ore activities of travel agents</w:t>
      </w:r>
    </w:p>
    <w:p w:rsidR="00DE560A" w:rsidRPr="00662B29" w:rsidRDefault="00DE560A" w:rsidP="001A1874">
      <w:pPr>
        <w:pStyle w:val="Bullet1"/>
      </w:pPr>
      <w:r w:rsidRPr="00662B29">
        <w:t>Collect payment for transportation and accommodations from customer</w:t>
      </w:r>
    </w:p>
    <w:p w:rsidR="00DE560A" w:rsidRPr="00662B29" w:rsidRDefault="00DE560A" w:rsidP="001A1874">
      <w:pPr>
        <w:pStyle w:val="Bullet1"/>
      </w:pPr>
      <w:r w:rsidRPr="00662B29">
        <w:t>Converse with customer to determine destination, mode of transportation, travel dates, financial considerations, and accommodations required</w:t>
      </w:r>
    </w:p>
    <w:p w:rsidR="00DE560A" w:rsidRPr="00662B29" w:rsidRDefault="00DE560A" w:rsidP="001A1874">
      <w:pPr>
        <w:pStyle w:val="Bullet1"/>
      </w:pPr>
      <w:r w:rsidRPr="00662B29">
        <w:t>Compute cost of travel and accommodations, using calculator, computer, carrier tariff books, and hotel rate books, or quote package tour's costs</w:t>
      </w:r>
    </w:p>
    <w:p w:rsidR="00DE560A" w:rsidRPr="00662B29" w:rsidRDefault="006507E8" w:rsidP="001A1874">
      <w:pPr>
        <w:pStyle w:val="Bullet1"/>
      </w:pPr>
      <w:r w:rsidRPr="00662B29">
        <w:rPr>
          <w:noProof/>
          <w:lang w:val="en-US"/>
        </w:rPr>
        <w:drawing>
          <wp:anchor distT="0" distB="0" distL="114300" distR="114300" simplePos="0" relativeHeight="251887616" behindDoc="0" locked="0" layoutInCell="1" allowOverlap="1">
            <wp:simplePos x="0" y="0"/>
            <wp:positionH relativeFrom="column">
              <wp:posOffset>3893820</wp:posOffset>
            </wp:positionH>
            <wp:positionV relativeFrom="paragraph">
              <wp:posOffset>116840</wp:posOffset>
            </wp:positionV>
            <wp:extent cx="1800225" cy="1204595"/>
            <wp:effectExtent l="19050" t="0" r="9525" b="0"/>
            <wp:wrapSquare wrapText="bothSides"/>
            <wp:docPr id="439" name="Picture 438" descr="shutterstock_14185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57" cstate="print"/>
                    <a:stretch>
                      <a:fillRect/>
                    </a:stretch>
                  </pic:blipFill>
                  <pic:spPr>
                    <a:xfrm>
                      <a:off x="0" y="0"/>
                      <a:ext cx="1800225" cy="1204595"/>
                    </a:xfrm>
                    <a:prstGeom prst="rect">
                      <a:avLst/>
                    </a:prstGeom>
                  </pic:spPr>
                </pic:pic>
              </a:graphicData>
            </a:graphic>
          </wp:anchor>
        </w:drawing>
      </w:r>
      <w:r w:rsidR="00DE560A" w:rsidRPr="00662B29">
        <w:t>Book transportation and hotel reservations, using computer terminal or telephone</w:t>
      </w:r>
    </w:p>
    <w:p w:rsidR="00DE560A" w:rsidRPr="00662B29" w:rsidRDefault="00DE560A" w:rsidP="001A1874">
      <w:pPr>
        <w:pStyle w:val="Bullet1"/>
      </w:pPr>
      <w:r w:rsidRPr="00662B29">
        <w:t>Plan, describe, arrange, and sell itinerary tour packages and promotional travel incentives offered by various travel carriers</w:t>
      </w:r>
    </w:p>
    <w:p w:rsidR="00DE560A" w:rsidRPr="00662B29" w:rsidRDefault="00DE560A" w:rsidP="001A1874">
      <w:pPr>
        <w:pStyle w:val="Bullet1"/>
      </w:pPr>
      <w:r w:rsidRPr="00662B29">
        <w:t>Provide customer with brochures and publications containing travel information, such as local customs, points of interest, or foreign country regulations</w:t>
      </w:r>
    </w:p>
    <w:p w:rsidR="00DE560A" w:rsidRPr="00662B29" w:rsidRDefault="00DE560A" w:rsidP="001A1874">
      <w:pPr>
        <w:pStyle w:val="Bullet1"/>
      </w:pPr>
      <w:r w:rsidRPr="00662B29">
        <w:t>Print or request transportation carrier tickets, using computer printer system or system link to travel carrier</w:t>
      </w:r>
      <w:r w:rsidR="006507E8" w:rsidRPr="00662B29">
        <w:t>.</w:t>
      </w:r>
    </w:p>
    <w:p w:rsidR="00EB148F" w:rsidRPr="00662B29" w:rsidRDefault="00EB148F">
      <w:pPr>
        <w:rPr>
          <w:rFonts w:ascii="Helvetica" w:eastAsia="Calibri" w:hAnsi="Helvetica" w:cs="Calibri"/>
          <w:b/>
          <w:color w:val="45545F"/>
          <w:sz w:val="28"/>
          <w:szCs w:val="28"/>
          <w:lang w:eastAsia="ar-SA"/>
        </w:rPr>
      </w:pPr>
      <w:r w:rsidRPr="00662B29">
        <w:rPr>
          <w:rFonts w:ascii="Helvetica" w:hAnsi="Helvetica"/>
          <w:b/>
          <w:color w:val="45545F"/>
          <w:sz w:val="28"/>
          <w:szCs w:val="28"/>
        </w:rPr>
        <w:br w:type="page"/>
      </w:r>
    </w:p>
    <w:p w:rsidR="00DE560A" w:rsidRPr="00662B29" w:rsidRDefault="006C57B5" w:rsidP="00FD19C2">
      <w:pPr>
        <w:pStyle w:val="Heading3"/>
      </w:pPr>
      <w:r w:rsidRPr="00662B29">
        <w:t>Identify c</w:t>
      </w:r>
      <w:r w:rsidR="008D5946" w:rsidRPr="00662B29">
        <w:t>ore activities of tour guides</w:t>
      </w:r>
    </w:p>
    <w:p w:rsidR="008D5946" w:rsidRPr="00662B29" w:rsidRDefault="008D5946" w:rsidP="008E2C61">
      <w:pPr>
        <w:pStyle w:val="Bullet1"/>
      </w:pPr>
      <w:r w:rsidRPr="00662B29">
        <w:t>Welcoming people</w:t>
      </w:r>
    </w:p>
    <w:p w:rsidR="008D5946" w:rsidRPr="00662B29" w:rsidRDefault="008D5946" w:rsidP="008E2C61">
      <w:pPr>
        <w:pStyle w:val="Bullet1"/>
      </w:pPr>
      <w:r w:rsidRPr="00662B29">
        <w:t>Briefing customers on practical</w:t>
      </w:r>
      <w:r w:rsidR="00EB148F" w:rsidRPr="00662B29">
        <w:t xml:space="preserve"> </w:t>
      </w:r>
      <w:r w:rsidRPr="00662B29">
        <w:t>tour issues</w:t>
      </w:r>
    </w:p>
    <w:p w:rsidR="008D5946" w:rsidRPr="00662B29" w:rsidRDefault="008D5946" w:rsidP="008E2C61">
      <w:pPr>
        <w:pStyle w:val="Bullet1"/>
      </w:pPr>
      <w:r w:rsidRPr="00662B29">
        <w:t>Give Instructions</w:t>
      </w:r>
    </w:p>
    <w:p w:rsidR="008D5946" w:rsidRPr="00662B29" w:rsidRDefault="00EB148F" w:rsidP="008E2C61">
      <w:pPr>
        <w:pStyle w:val="Bullet1"/>
      </w:pPr>
      <w:r w:rsidRPr="00662B29">
        <w:rPr>
          <w:noProof/>
          <w:lang w:val="en-US"/>
        </w:rPr>
        <w:drawing>
          <wp:anchor distT="0" distB="0" distL="114300" distR="114300" simplePos="0" relativeHeight="251888640" behindDoc="0" locked="0" layoutInCell="1" allowOverlap="1">
            <wp:simplePos x="0" y="0"/>
            <wp:positionH relativeFrom="column">
              <wp:posOffset>4038600</wp:posOffset>
            </wp:positionH>
            <wp:positionV relativeFrom="paragraph">
              <wp:posOffset>31115</wp:posOffset>
            </wp:positionV>
            <wp:extent cx="1485900" cy="1924050"/>
            <wp:effectExtent l="19050" t="0" r="0" b="0"/>
            <wp:wrapSquare wrapText="bothSides"/>
            <wp:docPr id="440" name="Picture 439" descr="shutterstock_110078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0078846.jpg"/>
                    <pic:cNvPicPr/>
                  </pic:nvPicPr>
                  <pic:blipFill>
                    <a:blip r:embed="rId58" cstate="print"/>
                    <a:stretch>
                      <a:fillRect/>
                    </a:stretch>
                  </pic:blipFill>
                  <pic:spPr>
                    <a:xfrm>
                      <a:off x="0" y="0"/>
                      <a:ext cx="1485900" cy="1924050"/>
                    </a:xfrm>
                    <a:prstGeom prst="rect">
                      <a:avLst/>
                    </a:prstGeom>
                  </pic:spPr>
                </pic:pic>
              </a:graphicData>
            </a:graphic>
          </wp:anchor>
        </w:drawing>
      </w:r>
      <w:r w:rsidR="008D5946" w:rsidRPr="00662B29">
        <w:t>Drive tour vehicles</w:t>
      </w:r>
    </w:p>
    <w:p w:rsidR="008D5946" w:rsidRPr="00662B29" w:rsidRDefault="008D5946" w:rsidP="008E2C61">
      <w:pPr>
        <w:pStyle w:val="Bullet1"/>
      </w:pPr>
      <w:r w:rsidRPr="00662B29">
        <w:t>Provide commentary</w:t>
      </w:r>
    </w:p>
    <w:p w:rsidR="008D5946" w:rsidRPr="00662B29" w:rsidRDefault="008D5946" w:rsidP="008E2C61">
      <w:pPr>
        <w:pStyle w:val="Bullet1"/>
      </w:pPr>
      <w:r w:rsidRPr="00662B29">
        <w:t>Liaise with other operators</w:t>
      </w:r>
    </w:p>
    <w:p w:rsidR="008D5946" w:rsidRPr="00662B29" w:rsidRDefault="008D5946" w:rsidP="008E2C61">
      <w:pPr>
        <w:pStyle w:val="Bullet1"/>
      </w:pPr>
      <w:r w:rsidRPr="00662B29">
        <w:t>Organi</w:t>
      </w:r>
      <w:r w:rsidR="00EB148F" w:rsidRPr="00662B29">
        <w:t>s</w:t>
      </w:r>
      <w:r w:rsidRPr="00662B29">
        <w:t>e accommodation and</w:t>
      </w:r>
      <w:r w:rsidR="00EB148F" w:rsidRPr="00662B29">
        <w:t xml:space="preserve"> </w:t>
      </w:r>
      <w:r w:rsidRPr="00662B29">
        <w:t>other tour activities</w:t>
      </w:r>
    </w:p>
    <w:p w:rsidR="008D5946" w:rsidRPr="00662B29" w:rsidRDefault="008D5946" w:rsidP="008E2C61">
      <w:pPr>
        <w:pStyle w:val="Bullet1"/>
      </w:pPr>
      <w:r w:rsidRPr="00662B29">
        <w:t>Lead the group around tour</w:t>
      </w:r>
      <w:r w:rsidR="00EB148F" w:rsidRPr="00662B29">
        <w:t xml:space="preserve"> </w:t>
      </w:r>
      <w:r w:rsidRPr="00662B29">
        <w:t>sites visited</w:t>
      </w:r>
    </w:p>
    <w:p w:rsidR="008D5946" w:rsidRPr="00662B29" w:rsidRDefault="008D5946" w:rsidP="008E2C61">
      <w:pPr>
        <w:pStyle w:val="Bullet1"/>
      </w:pPr>
      <w:r w:rsidRPr="00662B29">
        <w:t>Ensure the safety of the group</w:t>
      </w:r>
    </w:p>
    <w:p w:rsidR="008D5946" w:rsidRPr="00662B29" w:rsidRDefault="008D5946" w:rsidP="008E2C61">
      <w:pPr>
        <w:pStyle w:val="Bullet1"/>
      </w:pPr>
      <w:r w:rsidRPr="00662B29">
        <w:t>Ensure the members of the</w:t>
      </w:r>
      <w:r w:rsidR="00EB148F" w:rsidRPr="00662B29">
        <w:t xml:space="preserve"> </w:t>
      </w:r>
      <w:r w:rsidRPr="00662B29">
        <w:t>group behave appropriately so</w:t>
      </w:r>
      <w:r w:rsidR="00EB148F" w:rsidRPr="00662B29">
        <w:t xml:space="preserve"> </w:t>
      </w:r>
      <w:r w:rsidRPr="00662B29">
        <w:t>as not to disturb host</w:t>
      </w:r>
      <w:r w:rsidR="00EB148F" w:rsidRPr="00662B29">
        <w:t xml:space="preserve"> </w:t>
      </w:r>
      <w:r w:rsidRPr="00662B29">
        <w:t>communities or natural/cultural</w:t>
      </w:r>
      <w:r w:rsidR="00EB148F" w:rsidRPr="00662B29">
        <w:t xml:space="preserve"> </w:t>
      </w:r>
      <w:r w:rsidRPr="00662B29">
        <w:t>sites visited</w:t>
      </w:r>
    </w:p>
    <w:p w:rsidR="008D5946" w:rsidRPr="00662B29" w:rsidRDefault="008D5946" w:rsidP="008E2C61">
      <w:pPr>
        <w:pStyle w:val="Bullet1"/>
      </w:pPr>
      <w:r w:rsidRPr="00662B29">
        <w:t>Deal with unexpected changes</w:t>
      </w:r>
      <w:r w:rsidR="00EB148F" w:rsidRPr="00662B29">
        <w:t xml:space="preserve"> </w:t>
      </w:r>
      <w:r w:rsidRPr="00662B29">
        <w:t>to the itinerary</w:t>
      </w:r>
    </w:p>
    <w:p w:rsidR="008D5946" w:rsidRPr="00662B29" w:rsidRDefault="008D5946" w:rsidP="008E2C61">
      <w:pPr>
        <w:pStyle w:val="Bullet1"/>
      </w:pPr>
      <w:r w:rsidRPr="00662B29">
        <w:t>Complete various reports and</w:t>
      </w:r>
      <w:r w:rsidR="00EB148F" w:rsidRPr="00662B29">
        <w:t xml:space="preserve"> </w:t>
      </w:r>
      <w:r w:rsidRPr="00662B29">
        <w:t>keep records</w:t>
      </w:r>
    </w:p>
    <w:p w:rsidR="00DE560A" w:rsidRPr="00662B29" w:rsidRDefault="008D5946" w:rsidP="008E2C61">
      <w:pPr>
        <w:pStyle w:val="Bullet1"/>
      </w:pPr>
      <w:r w:rsidRPr="00662B29">
        <w:t>Manage basic touring problems</w:t>
      </w:r>
      <w:r w:rsidR="00EB148F" w:rsidRPr="00662B29">
        <w:t xml:space="preserve"> </w:t>
      </w:r>
      <w:r w:rsidRPr="00662B29">
        <w:t>which may arise such as</w:t>
      </w:r>
      <w:r w:rsidR="00EB148F" w:rsidRPr="00662B29">
        <w:t xml:space="preserve"> </w:t>
      </w:r>
      <w:r w:rsidRPr="00662B29">
        <w:t>conflict between those on the</w:t>
      </w:r>
      <w:r w:rsidR="00EB148F" w:rsidRPr="00662B29">
        <w:t xml:space="preserve"> tour</w:t>
      </w:r>
      <w:r w:rsidR="008E2C61" w:rsidRPr="00662B29">
        <w:t>.</w:t>
      </w:r>
    </w:p>
    <w:p w:rsidR="00F7486D" w:rsidRPr="00662B29" w:rsidRDefault="00E723DA" w:rsidP="00F7486D">
      <w:pPr>
        <w:pStyle w:val="TableBullet1"/>
        <w:numPr>
          <w:ilvl w:val="0"/>
          <w:numId w:val="0"/>
        </w:numPr>
        <w:spacing w:before="80" w:after="120"/>
        <w:rPr>
          <w:b/>
          <w:noProof w:val="0"/>
          <w:color w:val="45545F"/>
          <w:sz w:val="28"/>
          <w:szCs w:val="28"/>
        </w:rPr>
      </w:pPr>
      <w:r w:rsidRPr="00662B29">
        <w:rPr>
          <w:rFonts w:cs="HelveticaNeueLT Std Lt Cn"/>
          <w:noProof w:val="0"/>
          <w:color w:val="221E1F"/>
          <w:sz w:val="22"/>
          <w:szCs w:val="22"/>
        </w:rPr>
        <w:t>In Section 1.4 of this manual, the different resources in providing core business activities including products and services wil</w:t>
      </w:r>
      <w:r w:rsidR="00F7486D" w:rsidRPr="00662B29">
        <w:rPr>
          <w:rFonts w:cs="HelveticaNeueLT Std Lt Cn"/>
          <w:noProof w:val="0"/>
          <w:color w:val="221E1F"/>
          <w:sz w:val="22"/>
          <w:szCs w:val="22"/>
        </w:rPr>
        <w:t>l be identified in more detail.</w:t>
      </w:r>
    </w:p>
    <w:p w:rsidR="00F7486D" w:rsidRPr="00662B29" w:rsidRDefault="00F7486D" w:rsidP="00F7486D">
      <w:pPr>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cs="Chevin-DemiBold"/>
          <w:b/>
          <w:bCs/>
          <w:noProof/>
          <w:color w:val="221E1F"/>
          <w:sz w:val="40"/>
          <w:szCs w:val="40"/>
          <w:lang w:val="en-US" w:eastAsia="en-US"/>
        </w:rPr>
        <w:drawing>
          <wp:anchor distT="0" distB="0" distL="114300" distR="114300" simplePos="0" relativeHeight="252008448" behindDoc="0" locked="0" layoutInCell="1" allowOverlap="1">
            <wp:simplePos x="0" y="0"/>
            <wp:positionH relativeFrom="column">
              <wp:posOffset>-85725</wp:posOffset>
            </wp:positionH>
            <wp:positionV relativeFrom="paragraph">
              <wp:posOffset>237490</wp:posOffset>
            </wp:positionV>
            <wp:extent cx="647700" cy="628650"/>
            <wp:effectExtent l="19050" t="0" r="0" b="0"/>
            <wp:wrapSquare wrapText="bothSides"/>
            <wp:docPr id="20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F7486D" w:rsidRPr="00662B29" w:rsidRDefault="00F7486D" w:rsidP="00F7486D">
      <w:pPr>
        <w:autoSpaceDE w:val="0"/>
        <w:autoSpaceDN w:val="0"/>
        <w:adjustRightInd w:val="0"/>
        <w:spacing w:before="80" w:after="120" w:line="240" w:lineRule="auto"/>
        <w:rPr>
          <w:rFonts w:ascii="Helvetica" w:hAnsi="Helvetica" w:cs="Helvetica 45 Light"/>
          <w:i/>
          <w:sz w:val="32"/>
          <w:szCs w:val="32"/>
        </w:rPr>
      </w:pPr>
      <w:r w:rsidRPr="00662B29">
        <w:rPr>
          <w:rFonts w:ascii="Helvetica" w:hAnsi="Helvetica" w:cs="Chevin-DemiBold"/>
          <w:b/>
          <w:bCs/>
          <w:i/>
          <w:sz w:val="32"/>
          <w:szCs w:val="32"/>
        </w:rPr>
        <w:t xml:space="preserve">Activity 2 - Identify job description </w:t>
      </w:r>
    </w:p>
    <w:p w:rsidR="00F7486D" w:rsidRPr="00662B29" w:rsidRDefault="00F7486D" w:rsidP="00F7486D">
      <w:pPr>
        <w:pStyle w:val="BodyCopy"/>
        <w:spacing w:after="120"/>
        <w:rPr>
          <w:rFonts w:cs="HelveticaNeueLT Std Lt Cn"/>
          <w:i/>
          <w:noProof w:val="0"/>
          <w:szCs w:val="22"/>
        </w:rPr>
      </w:pPr>
    </w:p>
    <w:p w:rsidR="00F7486D" w:rsidRPr="00662B29" w:rsidRDefault="00F7486D" w:rsidP="00F7486D">
      <w:pPr>
        <w:pStyle w:val="BodyCopy"/>
        <w:spacing w:after="120"/>
        <w:rPr>
          <w:rFonts w:cs="HelveticaNeueLT Std Lt Cn"/>
          <w:noProof w:val="0"/>
          <w:szCs w:val="22"/>
        </w:rPr>
      </w:pPr>
      <w:r w:rsidRPr="00662B29">
        <w:rPr>
          <w:rFonts w:cs="HelveticaNeueLT Std Lt Cn"/>
          <w:i/>
          <w:szCs w:val="22"/>
          <w:lang w:val="en-US" w:eastAsia="en-US"/>
        </w:rPr>
        <w:drawing>
          <wp:anchor distT="0" distB="0" distL="114300" distR="114300" simplePos="0" relativeHeight="252009472" behindDoc="0" locked="0" layoutInCell="1" allowOverlap="1">
            <wp:simplePos x="0" y="0"/>
            <wp:positionH relativeFrom="column">
              <wp:posOffset>4352925</wp:posOffset>
            </wp:positionH>
            <wp:positionV relativeFrom="paragraph">
              <wp:posOffset>97790</wp:posOffset>
            </wp:positionV>
            <wp:extent cx="1171575" cy="1752600"/>
            <wp:effectExtent l="19050" t="0" r="9525" b="0"/>
            <wp:wrapSquare wrapText="bothSides"/>
            <wp:docPr id="209" name="Picture 208"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59" cstate="print"/>
                    <a:stretch>
                      <a:fillRect/>
                    </a:stretch>
                  </pic:blipFill>
                  <pic:spPr>
                    <a:xfrm>
                      <a:off x="0" y="0"/>
                      <a:ext cx="1171575" cy="1752600"/>
                    </a:xfrm>
                    <a:prstGeom prst="rect">
                      <a:avLst/>
                    </a:prstGeom>
                  </pic:spPr>
                </pic:pic>
              </a:graphicData>
            </a:graphic>
          </wp:anchor>
        </w:drawing>
      </w:r>
    </w:p>
    <w:p w:rsidR="00F7486D" w:rsidRPr="00662B29" w:rsidRDefault="00F7486D" w:rsidP="00F7486D">
      <w:pPr>
        <w:pStyle w:val="BodyCopy"/>
        <w:spacing w:after="120"/>
        <w:rPr>
          <w:rFonts w:cs="HelveticaNeueLT Std Lt Cn"/>
          <w:noProof w:val="0"/>
          <w:szCs w:val="22"/>
        </w:rPr>
      </w:pPr>
      <w:r w:rsidRPr="00662B29">
        <w:rPr>
          <w:rFonts w:cs="HelveticaNeueLT Std Lt Cn"/>
          <w:noProof w:val="0"/>
          <w:szCs w:val="22"/>
        </w:rPr>
        <w:t>You are required to research, download or create a job description for a position that you would incorporate into your organisation, as identified in Activity 1.</w:t>
      </w:r>
    </w:p>
    <w:p w:rsidR="00F7486D" w:rsidRPr="00662B29" w:rsidRDefault="00F7486D">
      <w:pPr>
        <w:rPr>
          <w:rFonts w:ascii="Helvetica" w:eastAsia="Calibri" w:hAnsi="Helvetica" w:cs="Calibri"/>
          <w:b/>
          <w:color w:val="45545F"/>
          <w:sz w:val="28"/>
          <w:szCs w:val="28"/>
          <w:lang w:eastAsia="ar-SA"/>
        </w:rPr>
      </w:pPr>
      <w:r w:rsidRPr="00662B29">
        <w:rPr>
          <w:rFonts w:ascii="Helvetica" w:hAnsi="Helvetica"/>
          <w:b/>
          <w:color w:val="45545F"/>
          <w:sz w:val="28"/>
          <w:szCs w:val="28"/>
        </w:rPr>
        <w:br w:type="page"/>
      </w:r>
    </w:p>
    <w:p w:rsidR="00D2260F" w:rsidRPr="00662B29" w:rsidRDefault="006C57B5" w:rsidP="00FD19C2">
      <w:pPr>
        <w:pStyle w:val="Heading3"/>
      </w:pPr>
      <w:r w:rsidRPr="00662B29">
        <w:t>Identify p</w:t>
      </w:r>
      <w:r w:rsidR="00D2260F" w:rsidRPr="00662B29">
        <w:t>roducts and services offered</w:t>
      </w:r>
    </w:p>
    <w:p w:rsidR="00E723DA" w:rsidRPr="00662B29" w:rsidRDefault="00E723DA" w:rsidP="00DC4323">
      <w:pPr>
        <w:pStyle w:val="BodyCopyBold"/>
        <w:rPr>
          <w:noProof w:val="0"/>
        </w:rPr>
      </w:pPr>
      <w:r w:rsidRPr="00662B29">
        <w:rPr>
          <w:noProof w:val="0"/>
        </w:rPr>
        <w:t>Products</w:t>
      </w:r>
    </w:p>
    <w:p w:rsidR="00891D9C" w:rsidRPr="00662B29" w:rsidRDefault="0091474B" w:rsidP="00E723DA">
      <w:pPr>
        <w:pStyle w:val="TableBullet1"/>
        <w:numPr>
          <w:ilvl w:val="0"/>
          <w:numId w:val="0"/>
        </w:numPr>
        <w:spacing w:before="80" w:after="120"/>
        <w:ind w:left="357" w:hanging="357"/>
        <w:rPr>
          <w:noProof w:val="0"/>
          <w:sz w:val="22"/>
          <w:szCs w:val="22"/>
        </w:rPr>
      </w:pPr>
      <w:r w:rsidRPr="00662B29">
        <w:rPr>
          <w:noProof w:val="0"/>
          <w:sz w:val="22"/>
          <w:szCs w:val="22"/>
        </w:rPr>
        <w:t>A</w:t>
      </w:r>
      <w:r w:rsidR="00025F5F" w:rsidRPr="00662B29">
        <w:rPr>
          <w:noProof w:val="0"/>
          <w:sz w:val="22"/>
          <w:szCs w:val="22"/>
        </w:rPr>
        <w:t xml:space="preserve"> </w:t>
      </w:r>
      <w:r w:rsidR="00025F5F" w:rsidRPr="00662B29">
        <w:rPr>
          <w:bCs/>
          <w:noProof w:val="0"/>
          <w:sz w:val="22"/>
          <w:szCs w:val="22"/>
        </w:rPr>
        <w:t>product</w:t>
      </w:r>
      <w:r w:rsidR="00025F5F" w:rsidRPr="00662B29">
        <w:rPr>
          <w:noProof w:val="0"/>
          <w:sz w:val="22"/>
          <w:szCs w:val="22"/>
        </w:rPr>
        <w:t xml:space="preserve"> is anything that can be offered to a market that might satisfy a want or need.</w:t>
      </w:r>
    </w:p>
    <w:p w:rsidR="0091474B" w:rsidRPr="00662B29" w:rsidRDefault="0091474B" w:rsidP="00E723DA">
      <w:pPr>
        <w:pStyle w:val="TableBullet1"/>
        <w:numPr>
          <w:ilvl w:val="0"/>
          <w:numId w:val="0"/>
        </w:numPr>
        <w:spacing w:before="80" w:after="120"/>
        <w:ind w:left="357" w:hanging="357"/>
        <w:rPr>
          <w:noProof w:val="0"/>
          <w:sz w:val="22"/>
          <w:szCs w:val="22"/>
        </w:rPr>
      </w:pPr>
      <w:r w:rsidRPr="00662B29">
        <w:rPr>
          <w:noProof w:val="0"/>
          <w:sz w:val="22"/>
          <w:szCs w:val="22"/>
        </w:rPr>
        <w:t>This can include:</w:t>
      </w:r>
    </w:p>
    <w:p w:rsidR="0091474B" w:rsidRPr="00662B29" w:rsidRDefault="0091474B" w:rsidP="008E2C61">
      <w:pPr>
        <w:pStyle w:val="Bullet1"/>
      </w:pPr>
      <w:r w:rsidRPr="00662B29">
        <w:t>Tourism products and services</w:t>
      </w:r>
    </w:p>
    <w:p w:rsidR="0091474B" w:rsidRPr="00662B29" w:rsidRDefault="0091474B" w:rsidP="008E2C61">
      <w:pPr>
        <w:pStyle w:val="Bullet1"/>
      </w:pPr>
      <w:r w:rsidRPr="00662B29">
        <w:t>Packages</w:t>
      </w:r>
    </w:p>
    <w:p w:rsidR="0091474B" w:rsidRPr="00662B29" w:rsidRDefault="0091474B" w:rsidP="008E2C61">
      <w:pPr>
        <w:pStyle w:val="Bullet1"/>
      </w:pPr>
      <w:r w:rsidRPr="00662B29">
        <w:t>Merchandise</w:t>
      </w:r>
      <w:r w:rsidR="008E2C61" w:rsidRPr="00662B29">
        <w:t>.</w:t>
      </w:r>
    </w:p>
    <w:p w:rsidR="00891D9C" w:rsidRPr="00662B29" w:rsidRDefault="00E723DA" w:rsidP="00DC4323">
      <w:pPr>
        <w:pStyle w:val="BodyCopyBold"/>
        <w:rPr>
          <w:noProof w:val="0"/>
        </w:rPr>
      </w:pPr>
      <w:r w:rsidRPr="00662B29">
        <w:rPr>
          <w:noProof w:val="0"/>
        </w:rPr>
        <w:t>Services</w:t>
      </w:r>
    </w:p>
    <w:p w:rsidR="00E723DA" w:rsidRPr="00662B29" w:rsidRDefault="00E723DA" w:rsidP="008E2C61">
      <w:pPr>
        <w:pStyle w:val="BodyCopy"/>
        <w:rPr>
          <w:noProof w:val="0"/>
        </w:rPr>
      </w:pPr>
      <w:r w:rsidRPr="00662B29">
        <w:rPr>
          <w:noProof w:val="0"/>
        </w:rPr>
        <w:t>A</w:t>
      </w:r>
      <w:r w:rsidR="00891D9C" w:rsidRPr="00662B29">
        <w:rPr>
          <w:noProof w:val="0"/>
        </w:rPr>
        <w:t xml:space="preserve"> </w:t>
      </w:r>
      <w:r w:rsidR="00891D9C" w:rsidRPr="00662B29">
        <w:rPr>
          <w:rFonts w:cs="HelveticaNeue-Bold"/>
          <w:noProof w:val="0"/>
        </w:rPr>
        <w:t xml:space="preserve">service </w:t>
      </w:r>
      <w:r w:rsidR="00891D9C" w:rsidRPr="00662B29">
        <w:rPr>
          <w:noProof w:val="0"/>
        </w:rPr>
        <w:t>is any activity or benefit that one party can offer to the other which is</w:t>
      </w:r>
      <w:r w:rsidRPr="00662B29">
        <w:rPr>
          <w:noProof w:val="0"/>
        </w:rPr>
        <w:t xml:space="preserve"> </w:t>
      </w:r>
      <w:r w:rsidR="00474CDE" w:rsidRPr="00662B29">
        <w:rPr>
          <w:noProof w:val="0"/>
        </w:rPr>
        <w:t>essentially intangible</w:t>
      </w:r>
      <w:r w:rsidR="00891D9C" w:rsidRPr="00662B29">
        <w:rPr>
          <w:noProof w:val="0"/>
        </w:rPr>
        <w:t xml:space="preserve"> and does not result</w:t>
      </w:r>
      <w:r w:rsidRPr="00662B29">
        <w:rPr>
          <w:noProof w:val="0"/>
        </w:rPr>
        <w:t xml:space="preserve"> in the ownership of anything.</w:t>
      </w:r>
    </w:p>
    <w:p w:rsidR="0015370B" w:rsidRPr="00662B29" w:rsidRDefault="00474CDE" w:rsidP="008E2C61">
      <w:pPr>
        <w:pStyle w:val="BodyCopy"/>
        <w:rPr>
          <w:noProof w:val="0"/>
        </w:rPr>
      </w:pPr>
      <w:r w:rsidRPr="00662B29">
        <w:rPr>
          <w:noProof w:val="0"/>
        </w:rPr>
        <w:t>Its</w:t>
      </w:r>
      <w:r w:rsidR="00891D9C" w:rsidRPr="00662B29">
        <w:rPr>
          <w:noProof w:val="0"/>
        </w:rPr>
        <w:t xml:space="preserve"> production</w:t>
      </w:r>
      <w:r w:rsidR="00E723DA" w:rsidRPr="00662B29">
        <w:rPr>
          <w:noProof w:val="0"/>
        </w:rPr>
        <w:t xml:space="preserve"> </w:t>
      </w:r>
      <w:r w:rsidR="00891D9C" w:rsidRPr="00662B29">
        <w:rPr>
          <w:noProof w:val="0"/>
        </w:rPr>
        <w:t>may or may not be tied to the product</w:t>
      </w:r>
      <w:r w:rsidR="00E723DA" w:rsidRPr="00662B29">
        <w:rPr>
          <w:noProof w:val="0"/>
        </w:rPr>
        <w:t>.</w:t>
      </w:r>
    </w:p>
    <w:p w:rsidR="00E723DA" w:rsidRPr="00662B29" w:rsidRDefault="008E2C61" w:rsidP="008E2C61">
      <w:pPr>
        <w:pStyle w:val="BodyCopy"/>
        <w:rPr>
          <w:noProof w:val="0"/>
        </w:rPr>
      </w:pPr>
      <w:r w:rsidRPr="00662B29">
        <w:rPr>
          <w:lang w:val="en-US" w:eastAsia="en-US"/>
        </w:rPr>
        <w:drawing>
          <wp:anchor distT="0" distB="0" distL="114300" distR="114300" simplePos="0" relativeHeight="251890688" behindDoc="0" locked="0" layoutInCell="1" allowOverlap="1">
            <wp:simplePos x="0" y="0"/>
            <wp:positionH relativeFrom="column">
              <wp:posOffset>3853180</wp:posOffset>
            </wp:positionH>
            <wp:positionV relativeFrom="paragraph">
              <wp:posOffset>65405</wp:posOffset>
            </wp:positionV>
            <wp:extent cx="1676400" cy="1117600"/>
            <wp:effectExtent l="19050" t="0" r="0" b="0"/>
            <wp:wrapSquare wrapText="bothSides"/>
            <wp:docPr id="442" name="Picture 441" descr="shutterstock_156185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185711.jpg"/>
                    <pic:cNvPicPr/>
                  </pic:nvPicPr>
                  <pic:blipFill>
                    <a:blip r:embed="rId60" cstate="print"/>
                    <a:stretch>
                      <a:fillRect/>
                    </a:stretch>
                  </pic:blipFill>
                  <pic:spPr>
                    <a:xfrm>
                      <a:off x="0" y="0"/>
                      <a:ext cx="1676400" cy="1117600"/>
                    </a:xfrm>
                    <a:prstGeom prst="rect">
                      <a:avLst/>
                    </a:prstGeom>
                  </pic:spPr>
                </pic:pic>
              </a:graphicData>
            </a:graphic>
          </wp:anchor>
        </w:drawing>
      </w:r>
      <w:r w:rsidR="00E723DA" w:rsidRPr="00662B29">
        <w:rPr>
          <w:noProof w:val="0"/>
        </w:rPr>
        <w:t>This can include:</w:t>
      </w:r>
    </w:p>
    <w:p w:rsidR="00E723DA" w:rsidRPr="00662B29" w:rsidRDefault="00E723DA" w:rsidP="008E2C61">
      <w:pPr>
        <w:pStyle w:val="Bullet1"/>
      </w:pPr>
      <w:r w:rsidRPr="00662B29">
        <w:t>Booking services</w:t>
      </w:r>
    </w:p>
    <w:p w:rsidR="00E723DA" w:rsidRPr="00662B29" w:rsidRDefault="00E723DA" w:rsidP="008E2C61">
      <w:pPr>
        <w:pStyle w:val="Bullet1"/>
      </w:pPr>
      <w:r w:rsidRPr="00662B29">
        <w:t>Foreign exchange services</w:t>
      </w:r>
    </w:p>
    <w:p w:rsidR="00E723DA" w:rsidRPr="00662B29" w:rsidRDefault="00E723DA" w:rsidP="008E2C61">
      <w:pPr>
        <w:pStyle w:val="Bullet1"/>
      </w:pPr>
      <w:r w:rsidRPr="00662B29">
        <w:t>Insurance</w:t>
      </w:r>
      <w:r w:rsidR="008E2C61" w:rsidRPr="00662B29">
        <w:t>.</w:t>
      </w:r>
    </w:p>
    <w:p w:rsidR="00E723DA" w:rsidRPr="00662B29" w:rsidRDefault="00E723DA" w:rsidP="00DC4323">
      <w:pPr>
        <w:pStyle w:val="BodyCopyBold"/>
        <w:rPr>
          <w:noProof w:val="0"/>
        </w:rPr>
      </w:pPr>
      <w:r w:rsidRPr="00662B29">
        <w:rPr>
          <w:noProof w:val="0"/>
        </w:rPr>
        <w:t>Types of travel and tourism products and services</w:t>
      </w:r>
    </w:p>
    <w:p w:rsidR="00E723DA" w:rsidRPr="00662B29" w:rsidRDefault="00E723DA" w:rsidP="00E723DA">
      <w:pPr>
        <w:pStyle w:val="TableBullet1"/>
        <w:numPr>
          <w:ilvl w:val="0"/>
          <w:numId w:val="0"/>
        </w:numPr>
        <w:spacing w:before="80" w:after="120"/>
        <w:ind w:left="357" w:hanging="357"/>
        <w:rPr>
          <w:rFonts w:cs="HelveticaNeueLT Std Lt Cn"/>
          <w:noProof w:val="0"/>
          <w:sz w:val="22"/>
          <w:szCs w:val="22"/>
        </w:rPr>
      </w:pPr>
      <w:r w:rsidRPr="00662B29">
        <w:rPr>
          <w:rFonts w:cs="HelveticaNeueLT Std Lt Cn"/>
          <w:noProof w:val="0"/>
          <w:sz w:val="22"/>
          <w:szCs w:val="22"/>
        </w:rPr>
        <w:t>Commonly purchased products and services include:</w:t>
      </w:r>
    </w:p>
    <w:p w:rsidR="00E723DA" w:rsidRPr="00662B29" w:rsidRDefault="00E723DA" w:rsidP="008E2C61">
      <w:pPr>
        <w:pStyle w:val="Bullet1"/>
      </w:pPr>
      <w:r w:rsidRPr="00662B29">
        <w:t>Tours</w:t>
      </w:r>
    </w:p>
    <w:p w:rsidR="00E723DA" w:rsidRPr="00662B29" w:rsidRDefault="00E723DA" w:rsidP="008E2C61">
      <w:pPr>
        <w:pStyle w:val="Bullet1"/>
      </w:pPr>
      <w:r w:rsidRPr="00662B29">
        <w:t>Attractions</w:t>
      </w:r>
    </w:p>
    <w:p w:rsidR="00E723DA" w:rsidRPr="00662B29" w:rsidRDefault="00E723DA" w:rsidP="008E2C61">
      <w:pPr>
        <w:pStyle w:val="Bullet1"/>
      </w:pPr>
      <w:r w:rsidRPr="00662B29">
        <w:t>Activities</w:t>
      </w:r>
    </w:p>
    <w:p w:rsidR="00E723DA" w:rsidRPr="00662B29" w:rsidRDefault="003C08D1" w:rsidP="008E2C61">
      <w:pPr>
        <w:pStyle w:val="Bullet1"/>
      </w:pPr>
      <w:r w:rsidRPr="00662B29">
        <w:rPr>
          <w:noProof/>
          <w:lang w:val="en-US"/>
        </w:rPr>
        <w:drawing>
          <wp:anchor distT="0" distB="0" distL="114300" distR="114300" simplePos="0" relativeHeight="251889664" behindDoc="0" locked="0" layoutInCell="1" allowOverlap="1">
            <wp:simplePos x="0" y="0"/>
            <wp:positionH relativeFrom="column">
              <wp:posOffset>3690620</wp:posOffset>
            </wp:positionH>
            <wp:positionV relativeFrom="paragraph">
              <wp:posOffset>170815</wp:posOffset>
            </wp:positionV>
            <wp:extent cx="1909445" cy="1262380"/>
            <wp:effectExtent l="19050" t="0" r="0" b="0"/>
            <wp:wrapSquare wrapText="bothSides"/>
            <wp:docPr id="441" name="Picture 440" descr="A3 shutterstock_126565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 shutterstock_126565061.jpg"/>
                    <pic:cNvPicPr/>
                  </pic:nvPicPr>
                  <pic:blipFill>
                    <a:blip r:embed="rId61" cstate="print"/>
                    <a:stretch>
                      <a:fillRect/>
                    </a:stretch>
                  </pic:blipFill>
                  <pic:spPr>
                    <a:xfrm>
                      <a:off x="0" y="0"/>
                      <a:ext cx="1909445" cy="1262380"/>
                    </a:xfrm>
                    <a:prstGeom prst="rect">
                      <a:avLst/>
                    </a:prstGeom>
                  </pic:spPr>
                </pic:pic>
              </a:graphicData>
            </a:graphic>
          </wp:anchor>
        </w:drawing>
      </w:r>
      <w:r w:rsidR="00E723DA" w:rsidRPr="00662B29">
        <w:t>Entertainment</w:t>
      </w:r>
    </w:p>
    <w:p w:rsidR="00E723DA" w:rsidRPr="00662B29" w:rsidRDefault="00E723DA" w:rsidP="008E2C61">
      <w:pPr>
        <w:pStyle w:val="Bullet1"/>
      </w:pPr>
      <w:r w:rsidRPr="00662B29">
        <w:t>Events</w:t>
      </w:r>
    </w:p>
    <w:p w:rsidR="00E723DA" w:rsidRPr="00662B29" w:rsidRDefault="00E723DA" w:rsidP="008E2C61">
      <w:pPr>
        <w:pStyle w:val="Bullet1"/>
      </w:pPr>
      <w:r w:rsidRPr="00662B29">
        <w:t xml:space="preserve">Accommodation </w:t>
      </w:r>
    </w:p>
    <w:p w:rsidR="00E723DA" w:rsidRPr="00662B29" w:rsidRDefault="00E723DA" w:rsidP="008E2C61">
      <w:pPr>
        <w:pStyle w:val="Bullet1"/>
      </w:pPr>
      <w:r w:rsidRPr="00662B29">
        <w:t>Amenities and services</w:t>
      </w:r>
    </w:p>
    <w:p w:rsidR="00E723DA" w:rsidRPr="00662B29" w:rsidRDefault="00E723DA" w:rsidP="008E2C61">
      <w:pPr>
        <w:pStyle w:val="Bullet1"/>
      </w:pPr>
      <w:r w:rsidRPr="00662B29">
        <w:t>Airlines</w:t>
      </w:r>
    </w:p>
    <w:p w:rsidR="00E723DA" w:rsidRPr="00662B29" w:rsidRDefault="00E723DA" w:rsidP="008E2C61">
      <w:pPr>
        <w:pStyle w:val="Bullet1"/>
        <w:rPr>
          <w:rFonts w:cs="Chevin-Light"/>
        </w:rPr>
      </w:pPr>
      <w:r w:rsidRPr="00662B29">
        <w:rPr>
          <w:rFonts w:cs="Chevin-Light"/>
        </w:rPr>
        <w:t>Car hire</w:t>
      </w:r>
    </w:p>
    <w:p w:rsidR="00E723DA" w:rsidRPr="00662B29" w:rsidRDefault="00E723DA" w:rsidP="008E2C61">
      <w:pPr>
        <w:pStyle w:val="Bullet1"/>
        <w:rPr>
          <w:rFonts w:cs="Chevin-Light"/>
        </w:rPr>
      </w:pPr>
      <w:r w:rsidRPr="00662B29">
        <w:rPr>
          <w:rFonts w:cs="Chevin-Light"/>
        </w:rPr>
        <w:t>Cruises</w:t>
      </w:r>
    </w:p>
    <w:p w:rsidR="00E723DA" w:rsidRPr="00662B29" w:rsidRDefault="00E723DA" w:rsidP="008E2C61">
      <w:pPr>
        <w:pStyle w:val="Bullet1"/>
        <w:rPr>
          <w:rFonts w:cs="Chevin-Light"/>
        </w:rPr>
      </w:pPr>
      <w:r w:rsidRPr="00662B29">
        <w:rPr>
          <w:rFonts w:cs="Chevin-Light"/>
        </w:rPr>
        <w:t>Transfers</w:t>
      </w:r>
    </w:p>
    <w:p w:rsidR="00E723DA" w:rsidRPr="00662B29" w:rsidRDefault="00E723DA" w:rsidP="008E2C61">
      <w:pPr>
        <w:pStyle w:val="Bullet1"/>
        <w:rPr>
          <w:rFonts w:cs="Chevin-Light"/>
        </w:rPr>
      </w:pPr>
      <w:r w:rsidRPr="00662B29">
        <w:rPr>
          <w:rFonts w:cs="Chevin-Light"/>
        </w:rPr>
        <w:t>Rail</w:t>
      </w:r>
      <w:r w:rsidR="008E2C61" w:rsidRPr="00662B29">
        <w:rPr>
          <w:rFonts w:cs="Chevin-Light"/>
        </w:rPr>
        <w:t>.</w:t>
      </w:r>
    </w:p>
    <w:p w:rsidR="00F7486D" w:rsidRPr="00662B29" w:rsidRDefault="00F7486D">
      <w:pPr>
        <w:rPr>
          <w:rFonts w:ascii="Helvetica" w:eastAsia="Times New Roman" w:hAnsi="Helvetica" w:cs="HelveticaNeueLTStd-Lt"/>
          <w:b/>
          <w:color w:val="45545F"/>
          <w:sz w:val="28"/>
          <w:szCs w:val="28"/>
        </w:rPr>
      </w:pPr>
      <w:r w:rsidRPr="00662B29">
        <w:rPr>
          <w:rFonts w:ascii="Helvetica" w:eastAsia="Times New Roman" w:hAnsi="Helvetica" w:cs="HelveticaNeueLTStd-Lt"/>
          <w:b/>
          <w:color w:val="45545F"/>
          <w:sz w:val="28"/>
          <w:szCs w:val="28"/>
        </w:rPr>
        <w:br w:type="page"/>
      </w:r>
    </w:p>
    <w:p w:rsidR="00F7486D" w:rsidRPr="00662B29" w:rsidRDefault="00F7486D" w:rsidP="00F7486D">
      <w:pPr>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cs="Chevin-DemiBold"/>
          <w:b/>
          <w:bCs/>
          <w:noProof/>
          <w:color w:val="221E1F"/>
          <w:sz w:val="40"/>
          <w:szCs w:val="40"/>
          <w:lang w:val="en-US" w:eastAsia="en-US"/>
        </w:rPr>
        <w:drawing>
          <wp:anchor distT="0" distB="0" distL="114300" distR="114300" simplePos="0" relativeHeight="252011520" behindDoc="0" locked="0" layoutInCell="1" allowOverlap="1">
            <wp:simplePos x="0" y="0"/>
            <wp:positionH relativeFrom="column">
              <wp:posOffset>-85725</wp:posOffset>
            </wp:positionH>
            <wp:positionV relativeFrom="paragraph">
              <wp:posOffset>237490</wp:posOffset>
            </wp:positionV>
            <wp:extent cx="647700" cy="628650"/>
            <wp:effectExtent l="19050" t="0" r="0" b="0"/>
            <wp:wrapSquare wrapText="bothSides"/>
            <wp:docPr id="21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F7486D" w:rsidRPr="00662B29" w:rsidRDefault="00F7486D" w:rsidP="00F7486D">
      <w:pPr>
        <w:autoSpaceDE w:val="0"/>
        <w:autoSpaceDN w:val="0"/>
        <w:adjustRightInd w:val="0"/>
        <w:spacing w:before="80" w:after="120" w:line="240" w:lineRule="auto"/>
        <w:rPr>
          <w:rFonts w:ascii="Helvetica" w:hAnsi="Helvetica" w:cs="Helvetica 45 Light"/>
          <w:i/>
          <w:sz w:val="32"/>
          <w:szCs w:val="32"/>
        </w:rPr>
      </w:pPr>
      <w:r w:rsidRPr="00662B29">
        <w:rPr>
          <w:rFonts w:ascii="Helvetica" w:hAnsi="Helvetica" w:cs="Chevin-DemiBold"/>
          <w:b/>
          <w:bCs/>
          <w:i/>
          <w:sz w:val="32"/>
          <w:szCs w:val="32"/>
        </w:rPr>
        <w:t xml:space="preserve">Activity 3 - Identify products and services provided </w:t>
      </w:r>
    </w:p>
    <w:p w:rsidR="00F7486D" w:rsidRPr="00662B29" w:rsidRDefault="00F7486D" w:rsidP="00F7486D">
      <w:pPr>
        <w:pStyle w:val="BodyCopy"/>
        <w:spacing w:after="120"/>
        <w:rPr>
          <w:rFonts w:cs="HelveticaNeueLT Std Lt Cn"/>
          <w:i/>
          <w:noProof w:val="0"/>
          <w:szCs w:val="22"/>
        </w:rPr>
      </w:pPr>
    </w:p>
    <w:p w:rsidR="00F7486D" w:rsidRPr="00662B29" w:rsidRDefault="00F7486D" w:rsidP="00F7486D">
      <w:pPr>
        <w:pStyle w:val="BodyCopy"/>
        <w:spacing w:after="120"/>
        <w:rPr>
          <w:rFonts w:cs="HelveticaNeueLT Std Lt Cn"/>
          <w:i/>
          <w:noProof w:val="0"/>
          <w:szCs w:val="22"/>
        </w:rPr>
      </w:pPr>
    </w:p>
    <w:p w:rsidR="00F7486D" w:rsidRPr="00662B29" w:rsidRDefault="00F7486D" w:rsidP="00F7486D">
      <w:pPr>
        <w:pStyle w:val="BodyCopy"/>
        <w:spacing w:after="120"/>
        <w:rPr>
          <w:rFonts w:cs="HelveticaNeueLT Std Lt Cn"/>
          <w:noProof w:val="0"/>
          <w:szCs w:val="22"/>
        </w:rPr>
      </w:pPr>
      <w:r w:rsidRPr="00662B29">
        <w:rPr>
          <w:noProof w:val="0"/>
        </w:rPr>
        <w:t>For your organisation as identified in Activity 1, you are to list the different products and services</w:t>
      </w:r>
      <w:r w:rsidRPr="00662B29">
        <w:rPr>
          <w:rFonts w:cs="HelveticaNeueLT Std Lt Cn"/>
          <w:noProof w:val="0"/>
          <w:szCs w:val="22"/>
        </w:rPr>
        <w:t xml:space="preserve"> you would provide for your clients.</w:t>
      </w:r>
    </w:p>
    <w:p w:rsidR="00F7486D" w:rsidRPr="00662B29" w:rsidRDefault="00F7486D" w:rsidP="00F7486D">
      <w:pPr>
        <w:pStyle w:val="BodyCopy"/>
        <w:spacing w:after="120"/>
        <w:rPr>
          <w:rFonts w:cs="HelveticaNeueLT Std Lt Cn"/>
          <w:i/>
          <w:noProof w:val="0"/>
          <w:szCs w:val="22"/>
        </w:rPr>
      </w:pPr>
    </w:p>
    <w:tbl>
      <w:tblPr>
        <w:tblStyle w:val="TableGrid"/>
        <w:tblW w:w="0" w:type="auto"/>
        <w:tblLook w:val="04A0" w:firstRow="1" w:lastRow="0" w:firstColumn="1" w:lastColumn="0" w:noHBand="0" w:noVBand="1"/>
      </w:tblPr>
      <w:tblGrid>
        <w:gridCol w:w="4621"/>
        <w:gridCol w:w="4621"/>
      </w:tblGrid>
      <w:tr w:rsidR="00F7486D" w:rsidRPr="00662B29" w:rsidTr="008102F9">
        <w:tc>
          <w:tcPr>
            <w:tcW w:w="9242" w:type="dxa"/>
            <w:gridSpan w:val="2"/>
            <w:shd w:val="clear" w:color="auto" w:fill="F2F2F2" w:themeFill="background1" w:themeFillShade="F2"/>
            <w:vAlign w:val="center"/>
          </w:tcPr>
          <w:p w:rsidR="00F7486D" w:rsidRPr="00662B29" w:rsidRDefault="00F7486D" w:rsidP="008102F9">
            <w:pPr>
              <w:pStyle w:val="BodyCopy"/>
              <w:spacing w:after="120"/>
              <w:jc w:val="center"/>
              <w:rPr>
                <w:rFonts w:cs="HelveticaNeueLT Std Lt Cn"/>
                <w:b/>
                <w:noProof w:val="0"/>
                <w:szCs w:val="20"/>
              </w:rPr>
            </w:pPr>
            <w:r w:rsidRPr="00662B29">
              <w:rPr>
                <w:rFonts w:cs="HelveticaNeueLT Std Lt Cn"/>
                <w:b/>
                <w:noProof w:val="0"/>
                <w:szCs w:val="20"/>
              </w:rPr>
              <w:t>PRODUCTS</w:t>
            </w: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9242" w:type="dxa"/>
            <w:gridSpan w:val="2"/>
            <w:shd w:val="clear" w:color="auto" w:fill="F2F2F2" w:themeFill="background1" w:themeFillShade="F2"/>
            <w:vAlign w:val="center"/>
          </w:tcPr>
          <w:p w:rsidR="00F7486D" w:rsidRPr="00662B29" w:rsidRDefault="00F7486D" w:rsidP="008102F9">
            <w:pPr>
              <w:pStyle w:val="BodyCopy"/>
              <w:spacing w:after="120"/>
              <w:jc w:val="center"/>
              <w:rPr>
                <w:rFonts w:cs="HelveticaNeueLT Std Lt Cn"/>
                <w:b/>
                <w:noProof w:val="0"/>
                <w:szCs w:val="20"/>
              </w:rPr>
            </w:pPr>
            <w:r w:rsidRPr="00662B29">
              <w:rPr>
                <w:rFonts w:cs="HelveticaNeueLT Std Lt Cn"/>
                <w:b/>
                <w:noProof w:val="0"/>
                <w:szCs w:val="20"/>
              </w:rPr>
              <w:t>SERVICES</w:t>
            </w: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8102F9">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c>
          <w:tcPr>
            <w:tcW w:w="4621" w:type="dxa"/>
            <w:vAlign w:val="center"/>
          </w:tcPr>
          <w:p w:rsidR="00F7486D" w:rsidRPr="00662B29" w:rsidRDefault="00F7486D" w:rsidP="008102F9">
            <w:pPr>
              <w:pStyle w:val="BodyCopy"/>
              <w:spacing w:after="120"/>
              <w:jc w:val="center"/>
              <w:rPr>
                <w:rFonts w:cs="HelveticaNeueLT Std Lt Cn"/>
                <w:i/>
                <w:noProof w:val="0"/>
                <w:szCs w:val="20"/>
              </w:rPr>
            </w:pPr>
          </w:p>
        </w:tc>
      </w:tr>
      <w:tr w:rsidR="00F7486D" w:rsidRPr="00662B29" w:rsidTr="009113EF">
        <w:tc>
          <w:tcPr>
            <w:tcW w:w="4621" w:type="dxa"/>
          </w:tcPr>
          <w:p w:rsidR="00F7486D" w:rsidRPr="00662B29" w:rsidRDefault="00F7486D" w:rsidP="009113EF">
            <w:pPr>
              <w:pStyle w:val="BodyCopy"/>
              <w:spacing w:after="120"/>
              <w:rPr>
                <w:rFonts w:cs="HelveticaNeueLT Std Lt Cn"/>
                <w:i/>
                <w:noProof w:val="0"/>
                <w:szCs w:val="22"/>
              </w:rPr>
            </w:pPr>
          </w:p>
        </w:tc>
        <w:tc>
          <w:tcPr>
            <w:tcW w:w="4621" w:type="dxa"/>
          </w:tcPr>
          <w:p w:rsidR="00F7486D" w:rsidRPr="00662B29" w:rsidRDefault="00F7486D" w:rsidP="009113EF">
            <w:pPr>
              <w:pStyle w:val="BodyCopy"/>
              <w:spacing w:after="120"/>
              <w:rPr>
                <w:rFonts w:cs="HelveticaNeueLT Std Lt Cn"/>
                <w:i/>
                <w:noProof w:val="0"/>
                <w:szCs w:val="22"/>
              </w:rPr>
            </w:pPr>
          </w:p>
        </w:tc>
      </w:tr>
    </w:tbl>
    <w:p w:rsidR="00F7486D" w:rsidRPr="00662B29" w:rsidRDefault="00F7486D" w:rsidP="00F7486D">
      <w:pPr>
        <w:pStyle w:val="BodyCopy"/>
        <w:spacing w:after="120"/>
        <w:rPr>
          <w:rFonts w:cs="HelveticaNeueLT Std Lt Cn"/>
          <w:i/>
          <w:noProof w:val="0"/>
          <w:szCs w:val="22"/>
        </w:rPr>
      </w:pPr>
    </w:p>
    <w:p w:rsidR="00F7486D" w:rsidRPr="00662B29" w:rsidRDefault="00F7486D" w:rsidP="00F7486D">
      <w:pPr>
        <w:pStyle w:val="TableBullet1"/>
        <w:numPr>
          <w:ilvl w:val="0"/>
          <w:numId w:val="0"/>
        </w:numPr>
        <w:spacing w:before="240" w:after="240"/>
        <w:rPr>
          <w:b/>
          <w:noProof w:val="0"/>
          <w:color w:val="45545F"/>
          <w:sz w:val="28"/>
          <w:szCs w:val="28"/>
        </w:rPr>
      </w:pPr>
      <w:r w:rsidRPr="00662B29">
        <w:rPr>
          <w:b/>
          <w:color w:val="45545F"/>
          <w:sz w:val="28"/>
          <w:szCs w:val="28"/>
          <w:lang w:val="en-US" w:eastAsia="en-US"/>
        </w:rPr>
        <w:drawing>
          <wp:anchor distT="0" distB="0" distL="114300" distR="114300" simplePos="0" relativeHeight="252013568" behindDoc="0" locked="0" layoutInCell="1" allowOverlap="1">
            <wp:simplePos x="0" y="0"/>
            <wp:positionH relativeFrom="column">
              <wp:posOffset>47625</wp:posOffset>
            </wp:positionH>
            <wp:positionV relativeFrom="paragraph">
              <wp:posOffset>348615</wp:posOffset>
            </wp:positionV>
            <wp:extent cx="2238375" cy="1485900"/>
            <wp:effectExtent l="19050" t="0" r="9525" b="0"/>
            <wp:wrapSquare wrapText="bothSides"/>
            <wp:docPr id="213" name="Picture 211" descr="shutterstock_2969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69083.jpg"/>
                    <pic:cNvPicPr/>
                  </pic:nvPicPr>
                  <pic:blipFill>
                    <a:blip r:embed="rId62" cstate="print"/>
                    <a:stretch>
                      <a:fillRect/>
                    </a:stretch>
                  </pic:blipFill>
                  <pic:spPr>
                    <a:xfrm>
                      <a:off x="0" y="0"/>
                      <a:ext cx="2238375" cy="1485900"/>
                    </a:xfrm>
                    <a:prstGeom prst="rect">
                      <a:avLst/>
                    </a:prstGeom>
                  </pic:spPr>
                </pic:pic>
              </a:graphicData>
            </a:graphic>
          </wp:anchor>
        </w:drawing>
      </w:r>
      <w:r w:rsidRPr="00662B29">
        <w:rPr>
          <w:b/>
          <w:color w:val="45545F"/>
          <w:sz w:val="28"/>
          <w:szCs w:val="28"/>
          <w:lang w:val="en-US" w:eastAsia="en-US"/>
        </w:rPr>
        <w:drawing>
          <wp:anchor distT="0" distB="0" distL="114300" distR="114300" simplePos="0" relativeHeight="252015616" behindDoc="0" locked="0" layoutInCell="1" allowOverlap="1">
            <wp:simplePos x="0" y="0"/>
            <wp:positionH relativeFrom="column">
              <wp:posOffset>3314700</wp:posOffset>
            </wp:positionH>
            <wp:positionV relativeFrom="paragraph">
              <wp:posOffset>344805</wp:posOffset>
            </wp:positionV>
            <wp:extent cx="2057400" cy="1733550"/>
            <wp:effectExtent l="19050" t="0" r="0" b="0"/>
            <wp:wrapSquare wrapText="bothSides"/>
            <wp:docPr id="215" name="Picture 213" descr="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63" cstate="print"/>
                    <a:stretch>
                      <a:fillRect/>
                    </a:stretch>
                  </pic:blipFill>
                  <pic:spPr>
                    <a:xfrm>
                      <a:off x="0" y="0"/>
                      <a:ext cx="2057400" cy="1733550"/>
                    </a:xfrm>
                    <a:prstGeom prst="rect">
                      <a:avLst/>
                    </a:prstGeom>
                  </pic:spPr>
                </pic:pic>
              </a:graphicData>
            </a:graphic>
          </wp:anchor>
        </w:drawing>
      </w:r>
    </w:p>
    <w:p w:rsidR="00F7486D" w:rsidRPr="00662B29" w:rsidRDefault="00F7486D" w:rsidP="00F7486D">
      <w:pPr>
        <w:pStyle w:val="TableBullet1"/>
        <w:numPr>
          <w:ilvl w:val="0"/>
          <w:numId w:val="0"/>
        </w:numPr>
        <w:spacing w:before="240" w:after="240"/>
        <w:rPr>
          <w:b/>
          <w:noProof w:val="0"/>
          <w:color w:val="45545F"/>
          <w:sz w:val="28"/>
          <w:szCs w:val="28"/>
        </w:rPr>
      </w:pPr>
    </w:p>
    <w:p w:rsidR="00F7486D" w:rsidRPr="00662B29" w:rsidRDefault="00F7486D">
      <w:pPr>
        <w:rPr>
          <w:rFonts w:ascii="Helvetica" w:eastAsia="Times New Roman" w:hAnsi="Helvetica" w:cs="HelveticaNeueLTStd-Lt"/>
          <w:b/>
          <w:color w:val="45545F"/>
          <w:sz w:val="28"/>
          <w:szCs w:val="28"/>
          <w:lang w:eastAsia="ar-SA"/>
        </w:rPr>
      </w:pPr>
      <w:r w:rsidRPr="00662B29">
        <w:rPr>
          <w:rFonts w:ascii="Helvetica" w:eastAsia="Times New Roman" w:hAnsi="Helvetica" w:cs="HelveticaNeueLTStd-Lt"/>
          <w:b/>
          <w:color w:val="45545F"/>
          <w:sz w:val="28"/>
          <w:szCs w:val="28"/>
        </w:rPr>
        <w:br w:type="page"/>
      </w:r>
    </w:p>
    <w:p w:rsidR="00845A9F" w:rsidRPr="00662B29" w:rsidRDefault="006C57B5" w:rsidP="00FD19C2">
      <w:pPr>
        <w:pStyle w:val="Heading3"/>
      </w:pPr>
      <w:r w:rsidRPr="00662B29">
        <w:t>Identify</w:t>
      </w:r>
      <w:r w:rsidR="0015370B" w:rsidRPr="00662B29">
        <w:t xml:space="preserve"> customers</w:t>
      </w:r>
    </w:p>
    <w:p w:rsidR="00845A9F" w:rsidRPr="00662B29" w:rsidRDefault="00845A9F" w:rsidP="00927B43">
      <w:pPr>
        <w:autoSpaceDE w:val="0"/>
        <w:autoSpaceDN w:val="0"/>
        <w:adjustRightInd w:val="0"/>
        <w:snapToGrid w:val="0"/>
        <w:spacing w:before="80" w:after="120" w:line="240" w:lineRule="auto"/>
        <w:rPr>
          <w:rFonts w:ascii="Helvetica" w:eastAsia="Times New Roman" w:hAnsi="Helvetica" w:cs="Helvetica"/>
          <w:b/>
        </w:rPr>
      </w:pPr>
      <w:r w:rsidRPr="00662B29">
        <w:rPr>
          <w:rFonts w:ascii="Helvetica" w:eastAsia="Times New Roman" w:hAnsi="Helvetica" w:cs="Helvetica"/>
          <w:b/>
        </w:rPr>
        <w:t xml:space="preserve">Different types of </w:t>
      </w:r>
      <w:r w:rsidR="00927B43" w:rsidRPr="00662B29">
        <w:rPr>
          <w:rFonts w:ascii="Helvetica" w:eastAsia="Times New Roman" w:hAnsi="Helvetica" w:cs="Helvetica"/>
          <w:b/>
        </w:rPr>
        <w:t>customers</w:t>
      </w:r>
    </w:p>
    <w:p w:rsidR="00845A9F" w:rsidRPr="00662B29" w:rsidRDefault="00927B43" w:rsidP="008E2C61">
      <w:pPr>
        <w:pStyle w:val="BodyCopy"/>
        <w:rPr>
          <w:noProof w:val="0"/>
        </w:rPr>
      </w:pPr>
      <w:r w:rsidRPr="00662B29">
        <w:rPr>
          <w:noProof w:val="0"/>
        </w:rPr>
        <w:t>Customers may be classified as</w:t>
      </w:r>
      <w:r w:rsidR="00845A9F" w:rsidRPr="00662B29">
        <w:rPr>
          <w:noProof w:val="0"/>
        </w:rPr>
        <w:t xml:space="preserve"> ‘existing’ and ‘potential’ </w:t>
      </w:r>
      <w:r w:rsidRPr="00662B29">
        <w:rPr>
          <w:noProof w:val="0"/>
        </w:rPr>
        <w:t>customers</w:t>
      </w:r>
      <w:r w:rsidR="00845A9F" w:rsidRPr="00662B29">
        <w:rPr>
          <w:noProof w:val="0"/>
        </w:rPr>
        <w:t>.</w:t>
      </w:r>
    </w:p>
    <w:p w:rsidR="00845A9F" w:rsidRPr="00662B29" w:rsidRDefault="00845A9F" w:rsidP="008E2C61">
      <w:pPr>
        <w:pStyle w:val="BodyCopy"/>
        <w:rPr>
          <w:noProof w:val="0"/>
        </w:rPr>
      </w:pPr>
      <w:r w:rsidRPr="00662B29">
        <w:rPr>
          <w:noProof w:val="0"/>
        </w:rPr>
        <w:t xml:space="preserve">Existing </w:t>
      </w:r>
      <w:r w:rsidR="00927B43" w:rsidRPr="00662B29">
        <w:rPr>
          <w:noProof w:val="0"/>
        </w:rPr>
        <w:t>customers</w:t>
      </w:r>
      <w:r w:rsidRPr="00662B29">
        <w:rPr>
          <w:noProof w:val="0"/>
        </w:rPr>
        <w:t xml:space="preserve"> are ones you already have.</w:t>
      </w:r>
    </w:p>
    <w:p w:rsidR="00845A9F" w:rsidRPr="00662B29" w:rsidRDefault="00845A9F" w:rsidP="008E2C61">
      <w:pPr>
        <w:pStyle w:val="BodyCopy"/>
        <w:rPr>
          <w:noProof w:val="0"/>
        </w:rPr>
      </w:pPr>
      <w:r w:rsidRPr="00662B29">
        <w:rPr>
          <w:noProof w:val="0"/>
        </w:rPr>
        <w:t xml:space="preserve">Potential </w:t>
      </w:r>
      <w:r w:rsidR="00927B43" w:rsidRPr="00662B29">
        <w:rPr>
          <w:noProof w:val="0"/>
        </w:rPr>
        <w:t>customers</w:t>
      </w:r>
      <w:r w:rsidRPr="00662B29">
        <w:rPr>
          <w:noProof w:val="0"/>
        </w:rPr>
        <w:t xml:space="preserve"> are ones you might </w:t>
      </w:r>
      <w:r w:rsidR="00927B43" w:rsidRPr="00662B29">
        <w:rPr>
          <w:noProof w:val="0"/>
        </w:rPr>
        <w:t>try to attract based</w:t>
      </w:r>
      <w:r w:rsidRPr="00662B29">
        <w:rPr>
          <w:noProof w:val="0"/>
        </w:rPr>
        <w:t xml:space="preserve"> on</w:t>
      </w:r>
    </w:p>
    <w:p w:rsidR="00845A9F" w:rsidRPr="00662B29" w:rsidRDefault="00845A9F" w:rsidP="008E2C61">
      <w:pPr>
        <w:pStyle w:val="BodyCopy"/>
        <w:rPr>
          <w:noProof w:val="0"/>
        </w:rPr>
      </w:pPr>
      <w:r w:rsidRPr="00662B29">
        <w:rPr>
          <w:noProof w:val="0"/>
        </w:rPr>
        <w:t>Each venue will have:</w:t>
      </w:r>
    </w:p>
    <w:p w:rsidR="00845A9F" w:rsidRPr="00662B29" w:rsidRDefault="00845A9F" w:rsidP="008E2C61">
      <w:pPr>
        <w:pStyle w:val="Bullet1"/>
      </w:pPr>
      <w:r w:rsidRPr="00662B29">
        <w:t>Its own sp</w:t>
      </w:r>
      <w:r w:rsidR="00927B43" w:rsidRPr="00662B29">
        <w:t xml:space="preserve">ecific target markets – a </w:t>
      </w:r>
      <w:r w:rsidRPr="00662B29">
        <w:t>mix of customers it wishes t</w:t>
      </w:r>
      <w:r w:rsidR="00927B43" w:rsidRPr="00662B29">
        <w:t>o attract</w:t>
      </w:r>
      <w:r w:rsidRPr="00662B29">
        <w:t xml:space="preserve"> </w:t>
      </w:r>
    </w:p>
    <w:p w:rsidR="00845A9F" w:rsidRPr="00662B29" w:rsidRDefault="00845A9F" w:rsidP="008E2C61">
      <w:pPr>
        <w:pStyle w:val="Bullet1"/>
      </w:pPr>
      <w:r w:rsidRPr="00662B29">
        <w:t>Its own interpretation of how each target market is defined</w:t>
      </w:r>
    </w:p>
    <w:p w:rsidR="00845A9F" w:rsidRPr="00662B29" w:rsidRDefault="00927B43" w:rsidP="008E2C61">
      <w:pPr>
        <w:pStyle w:val="Bullet1"/>
      </w:pPr>
      <w:r w:rsidRPr="00662B29">
        <w:t xml:space="preserve">Its own name or </w:t>
      </w:r>
      <w:r w:rsidR="00845A9F" w:rsidRPr="00662B29">
        <w:t>classification for each of its markets</w:t>
      </w:r>
    </w:p>
    <w:p w:rsidR="00845A9F" w:rsidRPr="00662B29" w:rsidRDefault="00845A9F" w:rsidP="008E2C61">
      <w:pPr>
        <w:pStyle w:val="Bullet1"/>
      </w:pPr>
      <w:r w:rsidRPr="00662B29">
        <w:t>Its own reasons for defining the markets in the way they have.</w:t>
      </w:r>
    </w:p>
    <w:p w:rsidR="00927B43" w:rsidRPr="00662B29" w:rsidRDefault="00845A9F" w:rsidP="00927B43">
      <w:pPr>
        <w:autoSpaceDE w:val="0"/>
        <w:autoSpaceDN w:val="0"/>
        <w:adjustRightInd w:val="0"/>
        <w:snapToGrid w:val="0"/>
        <w:spacing w:before="80" w:after="120" w:line="240" w:lineRule="auto"/>
        <w:rPr>
          <w:rFonts w:ascii="Helvetica" w:eastAsia="Times New Roman" w:hAnsi="Helvetica" w:cs="Helvetica"/>
          <w:color w:val="000000"/>
          <w:u w:val="single"/>
        </w:rPr>
      </w:pPr>
      <w:r w:rsidRPr="00662B29">
        <w:rPr>
          <w:rFonts w:ascii="Helvetica" w:eastAsia="Times New Roman" w:hAnsi="Helvetica" w:cs="Helvetica"/>
          <w:color w:val="000000"/>
          <w:u w:val="single"/>
        </w:rPr>
        <w:t>Existing</w:t>
      </w:r>
      <w:r w:rsidR="00927B43" w:rsidRPr="00662B29">
        <w:rPr>
          <w:rFonts w:ascii="Helvetica" w:eastAsia="Times New Roman" w:hAnsi="Helvetica" w:cs="Helvetica"/>
          <w:color w:val="000000"/>
          <w:u w:val="single"/>
        </w:rPr>
        <w:t xml:space="preserve"> customer information</w:t>
      </w:r>
    </w:p>
    <w:p w:rsidR="00845A9F" w:rsidRPr="00662B29" w:rsidRDefault="00927B43" w:rsidP="008E2C61">
      <w:pPr>
        <w:pStyle w:val="BodyCopy"/>
        <w:rPr>
          <w:noProof w:val="0"/>
        </w:rPr>
      </w:pPr>
      <w:r w:rsidRPr="00662B29">
        <w:rPr>
          <w:noProof w:val="0"/>
        </w:rPr>
        <w:t>You may have a description of existing customers based on:</w:t>
      </w:r>
    </w:p>
    <w:p w:rsidR="00845A9F" w:rsidRPr="00662B29" w:rsidRDefault="00927B43" w:rsidP="008E2C61">
      <w:pPr>
        <w:pStyle w:val="Bullet1"/>
      </w:pPr>
      <w:r w:rsidRPr="00662B29">
        <w:t xml:space="preserve">Terminology or </w:t>
      </w:r>
      <w:r w:rsidR="00845A9F" w:rsidRPr="00662B29">
        <w:t xml:space="preserve">classifications used by the venue </w:t>
      </w:r>
    </w:p>
    <w:p w:rsidR="00845A9F" w:rsidRPr="00662B29" w:rsidRDefault="00927B43" w:rsidP="008E2C61">
      <w:pPr>
        <w:pStyle w:val="Bullet1"/>
      </w:pPr>
      <w:r w:rsidRPr="00662B29">
        <w:rPr>
          <w:noProof/>
          <w:lang w:val="en-US"/>
        </w:rPr>
        <w:drawing>
          <wp:anchor distT="0" distB="0" distL="114300" distR="114300" simplePos="0" relativeHeight="251891712" behindDoc="0" locked="0" layoutInCell="1" allowOverlap="1">
            <wp:simplePos x="0" y="0"/>
            <wp:positionH relativeFrom="column">
              <wp:posOffset>3733800</wp:posOffset>
            </wp:positionH>
            <wp:positionV relativeFrom="paragraph">
              <wp:posOffset>396240</wp:posOffset>
            </wp:positionV>
            <wp:extent cx="1657350" cy="1104900"/>
            <wp:effectExtent l="19050" t="0" r="0" b="0"/>
            <wp:wrapSquare wrapText="bothSides"/>
            <wp:docPr id="443" name="Picture 442" descr="shutterstock_122825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338.jpg"/>
                    <pic:cNvPicPr/>
                  </pic:nvPicPr>
                  <pic:blipFill>
                    <a:blip r:embed="rId64" cstate="print"/>
                    <a:stretch>
                      <a:fillRect/>
                    </a:stretch>
                  </pic:blipFill>
                  <pic:spPr>
                    <a:xfrm>
                      <a:off x="0" y="0"/>
                      <a:ext cx="1657350" cy="1104900"/>
                    </a:xfrm>
                    <a:prstGeom prst="rect">
                      <a:avLst/>
                    </a:prstGeom>
                  </pic:spPr>
                </pic:pic>
              </a:graphicData>
            </a:graphic>
          </wp:anchor>
        </w:drawing>
      </w:r>
      <w:r w:rsidR="00845A9F" w:rsidRPr="00662B29">
        <w:t>Appropriate demographic characteristics – age, gender, nationality</w:t>
      </w:r>
    </w:p>
    <w:p w:rsidR="00845A9F" w:rsidRPr="00662B29" w:rsidRDefault="00927B43" w:rsidP="008E2C61">
      <w:pPr>
        <w:pStyle w:val="Bullet1"/>
      </w:pPr>
      <w:r w:rsidRPr="00662B29">
        <w:t>Products and services purchased</w:t>
      </w:r>
    </w:p>
    <w:p w:rsidR="00845A9F" w:rsidRPr="00662B29" w:rsidRDefault="00845A9F" w:rsidP="008E2C61">
      <w:pPr>
        <w:pStyle w:val="Bullet1"/>
      </w:pPr>
      <w:r w:rsidRPr="00662B29">
        <w:t>Total spend or average spend</w:t>
      </w:r>
    </w:p>
    <w:p w:rsidR="00845A9F" w:rsidRPr="00662B29" w:rsidRDefault="00845A9F" w:rsidP="008E2C61">
      <w:pPr>
        <w:pStyle w:val="Bullet1"/>
      </w:pPr>
      <w:r w:rsidRPr="00662B29">
        <w:t>Frequency of visits</w:t>
      </w:r>
    </w:p>
    <w:p w:rsidR="00845A9F" w:rsidRPr="00662B29" w:rsidRDefault="00845A9F" w:rsidP="008E2C61">
      <w:pPr>
        <w:pStyle w:val="Bullet1"/>
      </w:pPr>
      <w:r w:rsidRPr="00662B29">
        <w:t>Method of payment</w:t>
      </w:r>
    </w:p>
    <w:p w:rsidR="00845A9F" w:rsidRPr="00662B29" w:rsidRDefault="00845A9F" w:rsidP="008E2C61">
      <w:pPr>
        <w:pStyle w:val="Bullet1"/>
      </w:pPr>
      <w:r w:rsidRPr="00662B29">
        <w:t xml:space="preserve">Booking information </w:t>
      </w:r>
    </w:p>
    <w:p w:rsidR="00927B43" w:rsidRPr="00662B29" w:rsidRDefault="00845A9F" w:rsidP="008E2C61">
      <w:pPr>
        <w:pStyle w:val="Bullet1"/>
      </w:pPr>
      <w:r w:rsidRPr="00662B29">
        <w:t>Nu</w:t>
      </w:r>
      <w:r w:rsidR="008E2C61" w:rsidRPr="00662B29">
        <w:t>mber and value of bookings made.</w:t>
      </w:r>
    </w:p>
    <w:p w:rsidR="00845A9F" w:rsidRPr="00662B29" w:rsidRDefault="00845A9F" w:rsidP="00927B43">
      <w:pPr>
        <w:autoSpaceDE w:val="0"/>
        <w:autoSpaceDN w:val="0"/>
        <w:adjustRightInd w:val="0"/>
        <w:snapToGrid w:val="0"/>
        <w:spacing w:before="80" w:after="120" w:line="240" w:lineRule="auto"/>
        <w:rPr>
          <w:rFonts w:ascii="Helvetica" w:eastAsia="Times New Roman" w:hAnsi="Helvetica" w:cs="Helvetica"/>
          <w:color w:val="000000"/>
          <w:u w:val="single"/>
        </w:rPr>
      </w:pPr>
      <w:r w:rsidRPr="00662B29">
        <w:rPr>
          <w:rFonts w:ascii="Helvetica" w:eastAsia="Times New Roman" w:hAnsi="Helvetica" w:cs="Helvetica"/>
          <w:color w:val="000000"/>
          <w:u w:val="single"/>
        </w:rPr>
        <w:t>Potential</w:t>
      </w:r>
      <w:r w:rsidR="00927B43" w:rsidRPr="00662B29">
        <w:rPr>
          <w:rFonts w:ascii="Helvetica" w:eastAsia="Times New Roman" w:hAnsi="Helvetica" w:cs="Helvetica"/>
          <w:color w:val="000000"/>
          <w:u w:val="single"/>
        </w:rPr>
        <w:t xml:space="preserve"> customer information</w:t>
      </w:r>
    </w:p>
    <w:p w:rsidR="00845A9F" w:rsidRPr="00662B29" w:rsidRDefault="00927B43" w:rsidP="008E2C61">
      <w:pPr>
        <w:pStyle w:val="BodyCopy"/>
        <w:rPr>
          <w:noProof w:val="0"/>
        </w:rPr>
      </w:pPr>
      <w:r w:rsidRPr="00662B29">
        <w:rPr>
          <w:noProof w:val="0"/>
        </w:rPr>
        <w:t>You may have a description of existing customers based on:</w:t>
      </w:r>
    </w:p>
    <w:p w:rsidR="00845A9F" w:rsidRPr="00662B29" w:rsidRDefault="00845A9F" w:rsidP="008E2C61">
      <w:pPr>
        <w:pStyle w:val="Bullet1"/>
      </w:pPr>
      <w:r w:rsidRPr="00662B29">
        <w:t>The potential exists to develop a growing market share</w:t>
      </w:r>
    </w:p>
    <w:p w:rsidR="00845A9F" w:rsidRPr="00662B29" w:rsidRDefault="00845A9F" w:rsidP="008E2C61">
      <w:pPr>
        <w:pStyle w:val="Bullet1"/>
      </w:pPr>
      <w:r w:rsidRPr="00662B29">
        <w:t>The potential exists for the venue to experience a reduction in trade</w:t>
      </w:r>
    </w:p>
    <w:p w:rsidR="00845A9F" w:rsidRPr="00662B29" w:rsidRDefault="00845A9F" w:rsidP="008E2C61">
      <w:pPr>
        <w:pStyle w:val="Bullet1"/>
      </w:pPr>
      <w:r w:rsidRPr="00662B29">
        <w:t>The possibility exists for the venue to exit one or more markets or market segments</w:t>
      </w:r>
    </w:p>
    <w:p w:rsidR="00845A9F" w:rsidRPr="00662B29" w:rsidRDefault="00845A9F" w:rsidP="008E2C61">
      <w:pPr>
        <w:pStyle w:val="Bullet1"/>
      </w:pPr>
      <w:r w:rsidRPr="00662B29">
        <w:t>Projections for increased revenue and profit at given timelines – business ‘volume’</w:t>
      </w:r>
    </w:p>
    <w:p w:rsidR="00845A9F" w:rsidRPr="00662B29" w:rsidRDefault="00845A9F" w:rsidP="008E2C61">
      <w:pPr>
        <w:pStyle w:val="Bullet1"/>
      </w:pPr>
      <w:r w:rsidRPr="00662B29">
        <w:t>Cost to enter or exit a market</w:t>
      </w:r>
    </w:p>
    <w:p w:rsidR="00845A9F" w:rsidRPr="00662B29" w:rsidRDefault="00927B43" w:rsidP="008E2C61">
      <w:pPr>
        <w:pStyle w:val="Bullet1"/>
      </w:pPr>
      <w:r w:rsidRPr="00662B29">
        <w:rPr>
          <w:noProof/>
          <w:lang w:val="en-US"/>
        </w:rPr>
        <w:drawing>
          <wp:anchor distT="0" distB="0" distL="114300" distR="114300" simplePos="0" relativeHeight="251892736" behindDoc="0" locked="0" layoutInCell="1" allowOverlap="1">
            <wp:simplePos x="0" y="0"/>
            <wp:positionH relativeFrom="column">
              <wp:posOffset>3609975</wp:posOffset>
            </wp:positionH>
            <wp:positionV relativeFrom="paragraph">
              <wp:posOffset>109220</wp:posOffset>
            </wp:positionV>
            <wp:extent cx="1879600" cy="1257300"/>
            <wp:effectExtent l="19050" t="0" r="6350" b="0"/>
            <wp:wrapSquare wrapText="bothSides"/>
            <wp:docPr id="444" name="Picture 443"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65" cstate="print"/>
                    <a:stretch>
                      <a:fillRect/>
                    </a:stretch>
                  </pic:blipFill>
                  <pic:spPr>
                    <a:xfrm>
                      <a:off x="0" y="0"/>
                      <a:ext cx="1879600" cy="1257300"/>
                    </a:xfrm>
                    <a:prstGeom prst="rect">
                      <a:avLst/>
                    </a:prstGeom>
                  </pic:spPr>
                </pic:pic>
              </a:graphicData>
            </a:graphic>
          </wp:anchor>
        </w:drawing>
      </w:r>
      <w:r w:rsidR="00845A9F" w:rsidRPr="00662B29">
        <w:t xml:space="preserve">Projections for trade in terms of </w:t>
      </w:r>
      <w:r w:rsidRPr="00662B29">
        <w:t>volume of sales</w:t>
      </w:r>
    </w:p>
    <w:p w:rsidR="00845A9F" w:rsidRPr="00662B29" w:rsidRDefault="00845A9F" w:rsidP="008E2C61">
      <w:pPr>
        <w:pStyle w:val="Bullet1"/>
      </w:pPr>
      <w:r w:rsidRPr="00662B29">
        <w:t>Anticipated positive and/or negative impact on other operations of the business</w:t>
      </w:r>
    </w:p>
    <w:p w:rsidR="00845A9F" w:rsidRPr="00662B29" w:rsidRDefault="00845A9F" w:rsidP="008E2C61">
      <w:pPr>
        <w:pStyle w:val="Bullet1"/>
      </w:pPr>
      <w:r w:rsidRPr="00662B29">
        <w:t>Alignment with business mission and vision</w:t>
      </w:r>
    </w:p>
    <w:p w:rsidR="00845A9F" w:rsidRPr="00662B29" w:rsidRDefault="00845A9F" w:rsidP="008E2C61">
      <w:pPr>
        <w:pStyle w:val="Bullet1"/>
      </w:pPr>
      <w:r w:rsidRPr="00662B29">
        <w:t xml:space="preserve">Fit with strategic and business plans </w:t>
      </w:r>
    </w:p>
    <w:p w:rsidR="0015370B" w:rsidRPr="00662B29" w:rsidRDefault="00845A9F" w:rsidP="008E2C61">
      <w:pPr>
        <w:pStyle w:val="Bullet1"/>
      </w:pPr>
      <w:r w:rsidRPr="00662B29">
        <w:t>Legal issues to be complied with</w:t>
      </w:r>
      <w:r w:rsidR="008E2C61" w:rsidRPr="00662B29">
        <w:t>.</w:t>
      </w:r>
    </w:p>
    <w:p w:rsidR="001D6F33" w:rsidRPr="00662B29" w:rsidRDefault="001D6F33">
      <w:pPr>
        <w:rPr>
          <w:rFonts w:ascii="Helvetica" w:hAnsi="Helvetica" w:cs="Arial"/>
          <w:b/>
          <w:color w:val="45545F"/>
          <w:sz w:val="28"/>
          <w:szCs w:val="28"/>
        </w:rPr>
      </w:pPr>
      <w:r w:rsidRPr="00662B29">
        <w:rPr>
          <w:rFonts w:ascii="Helvetica" w:hAnsi="Helvetica" w:cs="Arial"/>
          <w:b/>
          <w:color w:val="45545F"/>
          <w:sz w:val="28"/>
          <w:szCs w:val="28"/>
        </w:rPr>
        <w:br w:type="page"/>
      </w:r>
    </w:p>
    <w:p w:rsidR="0015370B" w:rsidRPr="00662B29" w:rsidRDefault="00927B43" w:rsidP="00FD19C2">
      <w:pPr>
        <w:pStyle w:val="Heading3"/>
      </w:pPr>
      <w:r w:rsidRPr="00662B29">
        <w:t>Common customer segments</w:t>
      </w:r>
    </w:p>
    <w:p w:rsidR="0015370B" w:rsidRPr="00662B29" w:rsidRDefault="0015370B" w:rsidP="008E2C61">
      <w:pPr>
        <w:pStyle w:val="BodyCopy"/>
        <w:rPr>
          <w:noProof w:val="0"/>
        </w:rPr>
      </w:pPr>
      <w:r w:rsidRPr="00662B29">
        <w:rPr>
          <w:noProof w:val="0"/>
        </w:rPr>
        <w:t xml:space="preserve">Following is a list of specific market segments that may be the focus of tourism </w:t>
      </w:r>
      <w:r w:rsidR="00927B43" w:rsidRPr="00662B29">
        <w:rPr>
          <w:noProof w:val="0"/>
        </w:rPr>
        <w:t>and travel organisations</w:t>
      </w:r>
    </w:p>
    <w:p w:rsidR="0015370B" w:rsidRPr="00662B29" w:rsidRDefault="0015370B" w:rsidP="00DC4323">
      <w:pPr>
        <w:pStyle w:val="BodyCopyBold"/>
        <w:rPr>
          <w:noProof w:val="0"/>
        </w:rPr>
      </w:pPr>
      <w:r w:rsidRPr="00662B29">
        <w:rPr>
          <w:noProof w:val="0"/>
        </w:rPr>
        <w:t>Business</w:t>
      </w:r>
    </w:p>
    <w:p w:rsidR="0015370B" w:rsidRPr="00662B29" w:rsidRDefault="0015370B" w:rsidP="008E2C61">
      <w:pPr>
        <w:pStyle w:val="BodyCopy"/>
        <w:rPr>
          <w:noProof w:val="0"/>
        </w:rPr>
      </w:pPr>
      <w:r w:rsidRPr="00662B29">
        <w:rPr>
          <w:noProof w:val="0"/>
        </w:rPr>
        <w:t>Business travellers can comprise:</w:t>
      </w:r>
    </w:p>
    <w:p w:rsidR="0015370B" w:rsidRPr="00662B29" w:rsidRDefault="0015370B" w:rsidP="008E2C61">
      <w:pPr>
        <w:pStyle w:val="Bullet1"/>
      </w:pPr>
      <w:r w:rsidRPr="00662B29">
        <w:t xml:space="preserve">FIT (Free Independent </w:t>
      </w:r>
      <w:r w:rsidR="00474CDE" w:rsidRPr="00662B29">
        <w:t>Travellers</w:t>
      </w:r>
      <w:r w:rsidRPr="00662B29">
        <w:t>) who arrange their own accommodation</w:t>
      </w:r>
    </w:p>
    <w:p w:rsidR="0015370B" w:rsidRPr="00662B29" w:rsidRDefault="0015370B" w:rsidP="008E2C61">
      <w:pPr>
        <w:pStyle w:val="Bullet1"/>
      </w:pPr>
      <w:r w:rsidRPr="00662B29">
        <w:t>Member of a corporation in which has a spe</w:t>
      </w:r>
      <w:r w:rsidR="008E2C61" w:rsidRPr="00662B29">
        <w:t>cial rate with an organisation</w:t>
      </w:r>
    </w:p>
    <w:p w:rsidR="0015370B" w:rsidRPr="00662B29" w:rsidRDefault="0015370B" w:rsidP="008E2C61">
      <w:pPr>
        <w:pStyle w:val="Bullet1"/>
      </w:pPr>
      <w:r w:rsidRPr="00662B29">
        <w:t>Conference or event guest within a hotel</w:t>
      </w:r>
      <w:r w:rsidR="008E2C61" w:rsidRPr="00662B29">
        <w:t>.</w:t>
      </w:r>
    </w:p>
    <w:p w:rsidR="0015370B" w:rsidRPr="00662B29" w:rsidRDefault="0015370B" w:rsidP="00DC4323">
      <w:pPr>
        <w:pStyle w:val="BodyCopyBold"/>
        <w:rPr>
          <w:noProof w:val="0"/>
        </w:rPr>
      </w:pPr>
      <w:r w:rsidRPr="00662B29">
        <w:rPr>
          <w:noProof w:val="0"/>
        </w:rPr>
        <w:t>Leisure</w:t>
      </w:r>
    </w:p>
    <w:p w:rsidR="0015370B" w:rsidRPr="00662B29" w:rsidRDefault="0015370B" w:rsidP="008E2C61">
      <w:pPr>
        <w:pStyle w:val="BodyCopy"/>
        <w:rPr>
          <w:noProof w:val="0"/>
        </w:rPr>
      </w:pPr>
      <w:r w:rsidRPr="00662B29">
        <w:rPr>
          <w:lang w:val="en-US" w:eastAsia="en-US"/>
        </w:rPr>
        <w:drawing>
          <wp:anchor distT="0" distB="0" distL="114300" distR="114300" simplePos="0" relativeHeight="251870208" behindDoc="0" locked="0" layoutInCell="1" allowOverlap="1">
            <wp:simplePos x="0" y="0"/>
            <wp:positionH relativeFrom="column">
              <wp:posOffset>3543300</wp:posOffset>
            </wp:positionH>
            <wp:positionV relativeFrom="paragraph">
              <wp:posOffset>144780</wp:posOffset>
            </wp:positionV>
            <wp:extent cx="2009775" cy="1343025"/>
            <wp:effectExtent l="19050" t="0" r="9525" b="0"/>
            <wp:wrapSquare wrapText="bothSides"/>
            <wp:docPr id="285" name="Picture 284" descr="shutterstock_1566927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692717.jpg"/>
                    <pic:cNvPicPr/>
                  </pic:nvPicPr>
                  <pic:blipFill>
                    <a:blip r:embed="rId66" cstate="print"/>
                    <a:stretch>
                      <a:fillRect/>
                    </a:stretch>
                  </pic:blipFill>
                  <pic:spPr>
                    <a:xfrm>
                      <a:off x="0" y="0"/>
                      <a:ext cx="2009775" cy="1343025"/>
                    </a:xfrm>
                    <a:prstGeom prst="rect">
                      <a:avLst/>
                    </a:prstGeom>
                  </pic:spPr>
                </pic:pic>
              </a:graphicData>
            </a:graphic>
          </wp:anchor>
        </w:drawing>
      </w:r>
      <w:r w:rsidRPr="00662B29">
        <w:rPr>
          <w:noProof w:val="0"/>
        </w:rPr>
        <w:t>This market is travelling for relaxation purposes and may include:</w:t>
      </w:r>
    </w:p>
    <w:p w:rsidR="0015370B" w:rsidRPr="00662B29" w:rsidRDefault="0015370B" w:rsidP="008E2C61">
      <w:pPr>
        <w:pStyle w:val="Bullet1"/>
      </w:pPr>
      <w:r w:rsidRPr="00662B29">
        <w:t xml:space="preserve">FIT (Free Independent </w:t>
      </w:r>
      <w:r w:rsidR="00474CDE" w:rsidRPr="00662B29">
        <w:t>Travellers</w:t>
      </w:r>
      <w:r w:rsidRPr="00662B29">
        <w:t>) who arrange their own accommodation</w:t>
      </w:r>
    </w:p>
    <w:p w:rsidR="0015370B" w:rsidRPr="00662B29" w:rsidRDefault="0015370B" w:rsidP="008E2C61">
      <w:pPr>
        <w:pStyle w:val="Bullet1"/>
      </w:pPr>
      <w:r w:rsidRPr="00662B29">
        <w:t xml:space="preserve">Tours / coach groups </w:t>
      </w:r>
    </w:p>
    <w:p w:rsidR="0015370B" w:rsidRPr="00662B29" w:rsidRDefault="0015370B" w:rsidP="008E2C61">
      <w:pPr>
        <w:pStyle w:val="Bullet1"/>
      </w:pPr>
      <w:r w:rsidRPr="00662B29">
        <w:t>Honeymooners</w:t>
      </w:r>
    </w:p>
    <w:p w:rsidR="0015370B" w:rsidRPr="00662B29" w:rsidRDefault="0015370B" w:rsidP="008E2C61">
      <w:pPr>
        <w:pStyle w:val="Bullet1"/>
      </w:pPr>
      <w:r w:rsidRPr="00662B29">
        <w:t>Families</w:t>
      </w:r>
    </w:p>
    <w:p w:rsidR="0015370B" w:rsidRPr="00662B29" w:rsidRDefault="0015370B" w:rsidP="008E2C61">
      <w:pPr>
        <w:pStyle w:val="Bullet1"/>
      </w:pPr>
      <w:r w:rsidRPr="00662B29">
        <w:t>Elderly</w:t>
      </w:r>
      <w:r w:rsidR="008E2C61" w:rsidRPr="00662B29">
        <w:t>.</w:t>
      </w:r>
    </w:p>
    <w:p w:rsidR="0015370B" w:rsidRPr="00662B29" w:rsidRDefault="0015370B" w:rsidP="00DC4323">
      <w:pPr>
        <w:pStyle w:val="BodyCopyBold"/>
        <w:rPr>
          <w:noProof w:val="0"/>
        </w:rPr>
      </w:pPr>
      <w:r w:rsidRPr="00662B29">
        <w:rPr>
          <w:noProof w:val="0"/>
        </w:rPr>
        <w:t>Religious</w:t>
      </w:r>
    </w:p>
    <w:p w:rsidR="0015370B" w:rsidRPr="00662B29" w:rsidRDefault="0015370B" w:rsidP="008E2C61">
      <w:pPr>
        <w:pStyle w:val="BodyCopy"/>
        <w:rPr>
          <w:rFonts w:cs="HelveticaNeueLTStd-LtCn"/>
          <w:noProof w:val="0"/>
          <w:color w:val="000000"/>
        </w:rPr>
      </w:pPr>
      <w:r w:rsidRPr="00662B29">
        <w:rPr>
          <w:noProof w:val="0"/>
        </w:rPr>
        <w:t xml:space="preserve">This market is travelling to participate in a pilgrimage or religious celebration </w:t>
      </w:r>
    </w:p>
    <w:p w:rsidR="0015370B" w:rsidRPr="00662B29" w:rsidRDefault="0015370B" w:rsidP="00DC4323">
      <w:pPr>
        <w:pStyle w:val="BodyCopyBold"/>
        <w:rPr>
          <w:noProof w:val="0"/>
        </w:rPr>
      </w:pPr>
      <w:r w:rsidRPr="00662B29">
        <w:rPr>
          <w:noProof w:val="0"/>
        </w:rPr>
        <w:t xml:space="preserve">Sporting </w:t>
      </w:r>
    </w:p>
    <w:p w:rsidR="0015370B" w:rsidRPr="00662B29" w:rsidRDefault="0015370B" w:rsidP="008E2C61">
      <w:pPr>
        <w:pStyle w:val="BodyCopy"/>
        <w:rPr>
          <w:noProof w:val="0"/>
        </w:rPr>
      </w:pPr>
      <w:r w:rsidRPr="00662B29">
        <w:rPr>
          <w:noProof w:val="0"/>
        </w:rPr>
        <w:t xml:space="preserve">This market is travelling to participate in sporting events, tours or competitions </w:t>
      </w:r>
    </w:p>
    <w:p w:rsidR="0015370B" w:rsidRPr="00662B29" w:rsidRDefault="0015370B" w:rsidP="00DC4323">
      <w:pPr>
        <w:pStyle w:val="BodyCopyBold"/>
        <w:rPr>
          <w:noProof w:val="0"/>
        </w:rPr>
      </w:pPr>
      <w:r w:rsidRPr="00662B29">
        <w:rPr>
          <w:noProof w:val="0"/>
        </w:rPr>
        <w:t>Outbound Tourists</w:t>
      </w:r>
    </w:p>
    <w:p w:rsidR="0015370B" w:rsidRPr="00662B29" w:rsidRDefault="0015370B" w:rsidP="008E2C61">
      <w:pPr>
        <w:pStyle w:val="BodyCopy"/>
        <w:rPr>
          <w:noProof w:val="0"/>
        </w:rPr>
      </w:pPr>
      <w:r w:rsidRPr="00662B29">
        <w:rPr>
          <w:noProof w:val="0"/>
        </w:rPr>
        <w:t>An outbound tourist is where a local tourist goes to a region away from where they reside and where the business is. This normally means the tourist is either leaving the town, city or country.</w:t>
      </w:r>
    </w:p>
    <w:p w:rsidR="0015370B" w:rsidRPr="00662B29" w:rsidRDefault="0015370B" w:rsidP="008E2C61">
      <w:pPr>
        <w:pStyle w:val="BodyCopy"/>
        <w:rPr>
          <w:noProof w:val="0"/>
          <w:u w:val="single"/>
        </w:rPr>
      </w:pPr>
      <w:r w:rsidRPr="00662B29">
        <w:rPr>
          <w:noProof w:val="0"/>
        </w:rPr>
        <w:t>This type of tourist would be beneficial to travel agents and transport companies.</w:t>
      </w:r>
    </w:p>
    <w:p w:rsidR="0015370B" w:rsidRPr="00662B29" w:rsidRDefault="0015370B" w:rsidP="00DC4323">
      <w:pPr>
        <w:pStyle w:val="BodyCopyBold"/>
        <w:rPr>
          <w:noProof w:val="0"/>
        </w:rPr>
      </w:pPr>
      <w:r w:rsidRPr="00662B29">
        <w:rPr>
          <w:noProof w:val="0"/>
        </w:rPr>
        <w:t>Inbound Tourists</w:t>
      </w:r>
    </w:p>
    <w:p w:rsidR="0015370B" w:rsidRPr="00662B29" w:rsidRDefault="0015370B" w:rsidP="008E2C61">
      <w:pPr>
        <w:pStyle w:val="BodyCopy"/>
        <w:rPr>
          <w:noProof w:val="0"/>
        </w:rPr>
      </w:pPr>
      <w:r w:rsidRPr="00662B29">
        <w:rPr>
          <w:noProof w:val="0"/>
        </w:rPr>
        <w:t>An inbound tourist is where a tourist from another location comes into your region. This normally means the tourist is coming into your area.</w:t>
      </w:r>
    </w:p>
    <w:p w:rsidR="0015370B" w:rsidRPr="00662B29" w:rsidRDefault="0015370B" w:rsidP="008E2C61">
      <w:pPr>
        <w:pStyle w:val="BodyCopy"/>
        <w:rPr>
          <w:noProof w:val="0"/>
        </w:rPr>
      </w:pPr>
      <w:r w:rsidRPr="00662B29">
        <w:rPr>
          <w:noProof w:val="0"/>
        </w:rPr>
        <w:t>This type of tourist would be beneficial to accommodation venues and tourist attractions.</w:t>
      </w:r>
    </w:p>
    <w:p w:rsidR="0015370B" w:rsidRPr="00662B29" w:rsidRDefault="0015370B" w:rsidP="00DC4323">
      <w:pPr>
        <w:pStyle w:val="BodyCopyBold"/>
        <w:rPr>
          <w:noProof w:val="0"/>
        </w:rPr>
      </w:pPr>
      <w:r w:rsidRPr="00662B29">
        <w:rPr>
          <w:noProof w:val="0"/>
        </w:rPr>
        <w:t>Domestic Tourists</w:t>
      </w:r>
    </w:p>
    <w:p w:rsidR="0015370B" w:rsidRPr="00662B29" w:rsidRDefault="0015370B" w:rsidP="008E2C61">
      <w:pPr>
        <w:pStyle w:val="BodyCopy"/>
        <w:rPr>
          <w:noProof w:val="0"/>
        </w:rPr>
      </w:pPr>
      <w:r w:rsidRPr="00662B29">
        <w:rPr>
          <w:noProof w:val="0"/>
        </w:rPr>
        <w:t>A tourist who travels within a country. They are natives and can easily be promoted to.</w:t>
      </w:r>
    </w:p>
    <w:p w:rsidR="0015370B" w:rsidRPr="00662B29" w:rsidRDefault="001D6F33" w:rsidP="00DC4323">
      <w:pPr>
        <w:pStyle w:val="BodyCopyBold"/>
        <w:rPr>
          <w:noProof w:val="0"/>
        </w:rPr>
      </w:pPr>
      <w:r w:rsidRPr="00662B29">
        <w:rPr>
          <w:lang w:val="en-US" w:eastAsia="en-US"/>
        </w:rPr>
        <w:drawing>
          <wp:anchor distT="0" distB="0" distL="114300" distR="114300" simplePos="0" relativeHeight="251893760" behindDoc="0" locked="0" layoutInCell="1" allowOverlap="1">
            <wp:simplePos x="0" y="0"/>
            <wp:positionH relativeFrom="column">
              <wp:posOffset>3905250</wp:posOffset>
            </wp:positionH>
            <wp:positionV relativeFrom="paragraph">
              <wp:posOffset>221615</wp:posOffset>
            </wp:positionV>
            <wp:extent cx="1444625" cy="962025"/>
            <wp:effectExtent l="19050" t="0" r="3175" b="0"/>
            <wp:wrapSquare wrapText="bothSides"/>
            <wp:docPr id="445" name="Picture 444" descr="shutterstock_827715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771594.jpg"/>
                    <pic:cNvPicPr/>
                  </pic:nvPicPr>
                  <pic:blipFill>
                    <a:blip r:embed="rId67" cstate="print"/>
                    <a:stretch>
                      <a:fillRect/>
                    </a:stretch>
                  </pic:blipFill>
                  <pic:spPr>
                    <a:xfrm>
                      <a:off x="0" y="0"/>
                      <a:ext cx="1444625" cy="962025"/>
                    </a:xfrm>
                    <a:prstGeom prst="rect">
                      <a:avLst/>
                    </a:prstGeom>
                  </pic:spPr>
                </pic:pic>
              </a:graphicData>
            </a:graphic>
          </wp:anchor>
        </w:drawing>
      </w:r>
      <w:r w:rsidR="0015370B" w:rsidRPr="00662B29">
        <w:rPr>
          <w:noProof w:val="0"/>
        </w:rPr>
        <w:t>International Tourists</w:t>
      </w:r>
    </w:p>
    <w:p w:rsidR="009113EF" w:rsidRPr="00662B29" w:rsidRDefault="0015370B" w:rsidP="008E2C61">
      <w:pPr>
        <w:pStyle w:val="BodyCopy"/>
        <w:rPr>
          <w:rFonts w:eastAsiaTheme="majorEastAsia" w:cstheme="majorBidi"/>
          <w:b/>
          <w:bCs/>
          <w:noProof w:val="0"/>
          <w:color w:val="45545F"/>
          <w:sz w:val="28"/>
          <w:szCs w:val="28"/>
        </w:rPr>
      </w:pPr>
      <w:r w:rsidRPr="00662B29">
        <w:rPr>
          <w:noProof w:val="0"/>
        </w:rPr>
        <w:t>A tourist who travels to/from another country. Conducting promotional activities can be harder as they may come from various counties, speak different languages and have different needs.</w:t>
      </w:r>
      <w:r w:rsidR="009113EF" w:rsidRPr="00662B29">
        <w:rPr>
          <w:noProof w:val="0"/>
          <w:sz w:val="28"/>
        </w:rPr>
        <w:br w:type="page"/>
      </w:r>
    </w:p>
    <w:p w:rsidR="009113EF" w:rsidRPr="00662B29" w:rsidRDefault="009113EF" w:rsidP="009113EF">
      <w:pPr>
        <w:pStyle w:val="ListParagraph"/>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noProof/>
          <w:lang w:val="en-US" w:eastAsia="en-US"/>
        </w:rPr>
        <w:drawing>
          <wp:anchor distT="0" distB="0" distL="114300" distR="114300" simplePos="0" relativeHeight="252017664"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6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113EF" w:rsidRPr="00662B29" w:rsidRDefault="009113EF" w:rsidP="009113EF">
      <w:pPr>
        <w:pStyle w:val="ListParagraph"/>
        <w:autoSpaceDE w:val="0"/>
        <w:autoSpaceDN w:val="0"/>
        <w:adjustRightInd w:val="0"/>
        <w:spacing w:before="80" w:after="120" w:line="240" w:lineRule="auto"/>
        <w:rPr>
          <w:rFonts w:ascii="Helvetica" w:hAnsi="Helvetica" w:cs="Chevin-DemiBold"/>
          <w:b/>
          <w:i/>
          <w:sz w:val="32"/>
          <w:szCs w:val="32"/>
        </w:rPr>
      </w:pPr>
      <w:r w:rsidRPr="00662B29">
        <w:rPr>
          <w:rFonts w:ascii="Helvetica" w:hAnsi="Helvetica" w:cs="Chevin-DemiBold"/>
          <w:b/>
          <w:bCs/>
          <w:i/>
          <w:sz w:val="32"/>
          <w:szCs w:val="32"/>
        </w:rPr>
        <w:t xml:space="preserve">Activity </w:t>
      </w:r>
      <w:r w:rsidR="00DF23C3" w:rsidRPr="00662B29">
        <w:rPr>
          <w:rFonts w:ascii="Helvetica" w:hAnsi="Helvetica" w:cs="Chevin-DemiBold"/>
          <w:b/>
          <w:bCs/>
          <w:i/>
          <w:sz w:val="32"/>
          <w:szCs w:val="32"/>
        </w:rPr>
        <w:t>4</w:t>
      </w:r>
      <w:r w:rsidRPr="00662B29">
        <w:rPr>
          <w:rFonts w:ascii="Helvetica" w:hAnsi="Helvetica" w:cs="Chevin-DemiBold"/>
          <w:b/>
          <w:bCs/>
          <w:i/>
          <w:sz w:val="32"/>
          <w:szCs w:val="32"/>
        </w:rPr>
        <w:t xml:space="preserve"> - Identify needs of different market segments</w:t>
      </w:r>
    </w:p>
    <w:p w:rsidR="009113EF" w:rsidRPr="00662B29" w:rsidRDefault="009113EF" w:rsidP="009113EF">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9113EF" w:rsidRPr="00662B29" w:rsidRDefault="009113EF" w:rsidP="009113EF">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r w:rsidRPr="00662B29">
        <w:rPr>
          <w:rFonts w:ascii="Helvetica" w:eastAsia="Times New Roman" w:hAnsi="Helvetica" w:cs="HelveticaNeueLTStd-Lt"/>
          <w:noProof/>
          <w:color w:val="000000"/>
          <w:lang w:val="en-US" w:eastAsia="en-US"/>
        </w:rPr>
        <w:drawing>
          <wp:anchor distT="0" distB="0" distL="114300" distR="114300" simplePos="0" relativeHeight="252018688" behindDoc="0" locked="0" layoutInCell="1" allowOverlap="1">
            <wp:simplePos x="0" y="0"/>
            <wp:positionH relativeFrom="column">
              <wp:posOffset>4057650</wp:posOffset>
            </wp:positionH>
            <wp:positionV relativeFrom="paragraph">
              <wp:posOffset>33020</wp:posOffset>
            </wp:positionV>
            <wp:extent cx="1628775" cy="1219200"/>
            <wp:effectExtent l="19050" t="0" r="9525" b="0"/>
            <wp:wrapSquare wrapText="bothSides"/>
            <wp:docPr id="216" name="Picture 97" descr="shutterstock_77741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7741227.jpg"/>
                    <pic:cNvPicPr/>
                  </pic:nvPicPr>
                  <pic:blipFill>
                    <a:blip r:embed="rId68" cstate="print"/>
                    <a:stretch>
                      <a:fillRect/>
                    </a:stretch>
                  </pic:blipFill>
                  <pic:spPr>
                    <a:xfrm>
                      <a:off x="0" y="0"/>
                      <a:ext cx="1628775" cy="1219200"/>
                    </a:xfrm>
                    <a:prstGeom prst="rect">
                      <a:avLst/>
                    </a:prstGeom>
                  </pic:spPr>
                </pic:pic>
              </a:graphicData>
            </a:graphic>
          </wp:anchor>
        </w:drawing>
      </w:r>
    </w:p>
    <w:p w:rsidR="009113EF" w:rsidRPr="00662B29" w:rsidRDefault="009113EF" w:rsidP="008E2C61">
      <w:pPr>
        <w:pStyle w:val="BodyCopy"/>
        <w:rPr>
          <w:noProof w:val="0"/>
        </w:rPr>
      </w:pPr>
      <w:r w:rsidRPr="00662B29">
        <w:rPr>
          <w:noProof w:val="0"/>
        </w:rPr>
        <w:t xml:space="preserve">You are required to identify the possible needs of the different market segments </w:t>
      </w:r>
      <w:r w:rsidR="00DF23C3" w:rsidRPr="00662B29">
        <w:rPr>
          <w:noProof w:val="0"/>
        </w:rPr>
        <w:t>who would visit your organisation</w:t>
      </w:r>
    </w:p>
    <w:p w:rsidR="009113EF" w:rsidRPr="00662B29" w:rsidRDefault="009113EF" w:rsidP="008E2C61">
      <w:pPr>
        <w:pStyle w:val="BodyCopy"/>
        <w:rPr>
          <w:noProof w:val="0"/>
          <w:lang w:eastAsia="en-AU"/>
        </w:rPr>
      </w:pPr>
      <w:r w:rsidRPr="00662B29">
        <w:rPr>
          <w:noProof w:val="0"/>
          <w:lang w:eastAsia="en-AU"/>
        </w:rPr>
        <w:t>You are to identify the strategy, products or services you feel could meet these needs.</w:t>
      </w:r>
    </w:p>
    <w:p w:rsidR="009113EF" w:rsidRPr="00662B29" w:rsidRDefault="009113EF" w:rsidP="00D86BE8">
      <w:pPr>
        <w:pStyle w:val="BodyCopy"/>
        <w:rPr>
          <w:noProof w:val="0"/>
        </w:rPr>
      </w:pPr>
    </w:p>
    <w:tbl>
      <w:tblPr>
        <w:tblStyle w:val="TableGrid"/>
        <w:tblW w:w="0" w:type="auto"/>
        <w:tblLook w:val="04A0" w:firstRow="1" w:lastRow="0" w:firstColumn="1" w:lastColumn="0" w:noHBand="0" w:noVBand="1"/>
      </w:tblPr>
      <w:tblGrid>
        <w:gridCol w:w="3258"/>
        <w:gridCol w:w="5984"/>
      </w:tblGrid>
      <w:tr w:rsidR="009113EF" w:rsidRPr="00662B29" w:rsidTr="009113EF">
        <w:tc>
          <w:tcPr>
            <w:tcW w:w="3258" w:type="dxa"/>
            <w:shd w:val="clear" w:color="auto" w:fill="F2F2F2" w:themeFill="background1" w:themeFillShade="F2"/>
          </w:tcPr>
          <w:p w:rsidR="009113EF" w:rsidRPr="00662B29" w:rsidRDefault="009113EF" w:rsidP="00D86BE8">
            <w:pPr>
              <w:pStyle w:val="TableHeading"/>
              <w:rPr>
                <w:color w:val="auto"/>
              </w:rPr>
            </w:pPr>
            <w:r w:rsidRPr="00662B29">
              <w:rPr>
                <w:color w:val="auto"/>
              </w:rPr>
              <w:t>MARKET SEGMENT</w:t>
            </w:r>
          </w:p>
        </w:tc>
        <w:tc>
          <w:tcPr>
            <w:tcW w:w="5984" w:type="dxa"/>
            <w:shd w:val="clear" w:color="auto" w:fill="F2F2F2" w:themeFill="background1" w:themeFillShade="F2"/>
          </w:tcPr>
          <w:p w:rsidR="009113EF" w:rsidRPr="00662B29" w:rsidRDefault="009113EF" w:rsidP="00D86BE8">
            <w:pPr>
              <w:pStyle w:val="TableHeading"/>
              <w:rPr>
                <w:color w:val="auto"/>
              </w:rPr>
            </w:pPr>
            <w:r w:rsidRPr="00662B29">
              <w:rPr>
                <w:color w:val="auto"/>
              </w:rPr>
              <w:t>STRATEGY, PRODUCT OR SERVICE TO MEET NEED</w:t>
            </w:r>
          </w:p>
        </w:tc>
      </w:tr>
      <w:tr w:rsidR="009113EF" w:rsidRPr="00662B29" w:rsidTr="009113EF">
        <w:tc>
          <w:tcPr>
            <w:tcW w:w="3258" w:type="dxa"/>
          </w:tcPr>
          <w:p w:rsidR="009113EF" w:rsidRPr="00662B29" w:rsidRDefault="009113EF" w:rsidP="00D86BE8">
            <w:pPr>
              <w:pStyle w:val="TableTextBold"/>
            </w:pPr>
            <w:r w:rsidRPr="00662B29">
              <w:t>International clients - General</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pPr>
            <w:r w:rsidRPr="00662B29">
              <w:t>Business - General</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pPr>
            <w:r w:rsidRPr="00662B29">
              <w:t>Business - Men</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pPr>
            <w:r w:rsidRPr="00662B29">
              <w:t>Business - Women</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pPr>
            <w:r w:rsidRPr="00662B29">
              <w:t>Leisure - General</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bl>
    <w:p w:rsidR="009113EF" w:rsidRPr="00662B29" w:rsidRDefault="009113EF" w:rsidP="009113EF">
      <w:pPr>
        <w:rPr>
          <w:rFonts w:ascii="Helvetica" w:hAnsi="Helvetica"/>
        </w:rPr>
      </w:pPr>
      <w:r w:rsidRPr="00662B29">
        <w:rPr>
          <w:rFonts w:ascii="Helvetica" w:hAnsi="Helvetica"/>
        </w:rPr>
        <w:br w:type="page"/>
      </w:r>
    </w:p>
    <w:tbl>
      <w:tblPr>
        <w:tblStyle w:val="TableGrid"/>
        <w:tblW w:w="0" w:type="auto"/>
        <w:tblLook w:val="04A0" w:firstRow="1" w:lastRow="0" w:firstColumn="1" w:lastColumn="0" w:noHBand="0" w:noVBand="1"/>
      </w:tblPr>
      <w:tblGrid>
        <w:gridCol w:w="3258"/>
        <w:gridCol w:w="5984"/>
      </w:tblGrid>
      <w:tr w:rsidR="009113EF" w:rsidRPr="00662B29" w:rsidTr="009113EF">
        <w:tc>
          <w:tcPr>
            <w:tcW w:w="3258" w:type="dxa"/>
            <w:shd w:val="clear" w:color="auto" w:fill="F2F2F2" w:themeFill="background1" w:themeFillShade="F2"/>
          </w:tcPr>
          <w:p w:rsidR="009113EF" w:rsidRPr="00662B29" w:rsidRDefault="009113EF" w:rsidP="00D86BE8">
            <w:pPr>
              <w:pStyle w:val="TableHeading"/>
              <w:rPr>
                <w:color w:val="auto"/>
              </w:rPr>
            </w:pPr>
            <w:r w:rsidRPr="00662B29">
              <w:rPr>
                <w:color w:val="auto"/>
              </w:rPr>
              <w:t>MARKET SEGMENT</w:t>
            </w:r>
          </w:p>
        </w:tc>
        <w:tc>
          <w:tcPr>
            <w:tcW w:w="5984" w:type="dxa"/>
            <w:shd w:val="clear" w:color="auto" w:fill="F2F2F2" w:themeFill="background1" w:themeFillShade="F2"/>
          </w:tcPr>
          <w:p w:rsidR="009113EF" w:rsidRPr="00662B29" w:rsidRDefault="009113EF" w:rsidP="00D86BE8">
            <w:pPr>
              <w:pStyle w:val="TableHeading"/>
              <w:rPr>
                <w:color w:val="auto"/>
              </w:rPr>
            </w:pPr>
            <w:r w:rsidRPr="00662B29">
              <w:rPr>
                <w:color w:val="auto"/>
              </w:rPr>
              <w:t>STRATEGY, PRODUCT OR SERVICE TO MEET NEED</w:t>
            </w:r>
          </w:p>
        </w:tc>
      </w:tr>
      <w:tr w:rsidR="009113EF" w:rsidRPr="00662B29" w:rsidTr="009113EF">
        <w:tc>
          <w:tcPr>
            <w:tcW w:w="3258" w:type="dxa"/>
          </w:tcPr>
          <w:p w:rsidR="009113EF" w:rsidRPr="00662B29" w:rsidRDefault="009113EF" w:rsidP="00D86BE8">
            <w:pPr>
              <w:pStyle w:val="TableTextBold"/>
              <w:rPr>
                <w:lang w:eastAsia="en-AU"/>
              </w:rPr>
            </w:pPr>
            <w:r w:rsidRPr="00662B29">
              <w:t>Leisure - FIT (Free Independent Travellers)</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rPr>
                <w:lang w:eastAsia="en-AU"/>
              </w:rPr>
            </w:pPr>
            <w:r w:rsidRPr="00662B29">
              <w:t>Leisure - Large Groups</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rPr>
                <w:lang w:eastAsia="en-AU"/>
              </w:rPr>
            </w:pPr>
            <w:r w:rsidRPr="00662B29">
              <w:t>Leisure - Honeymooners</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rPr>
                <w:lang w:eastAsia="en-AU"/>
              </w:rPr>
            </w:pPr>
            <w:r w:rsidRPr="00662B29">
              <w:rPr>
                <w:lang w:eastAsia="en-AU"/>
              </w:rPr>
              <w:t>Family c</w:t>
            </w:r>
            <w:r w:rsidR="00AF4F68">
              <w:rPr>
                <w:lang w:eastAsia="en-AU"/>
              </w:rPr>
              <w:t>lients - with children less than</w:t>
            </w:r>
            <w:r w:rsidRPr="00662B29">
              <w:rPr>
                <w:lang w:eastAsia="en-AU"/>
              </w:rPr>
              <w:t xml:space="preserve"> 4 years old</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rPr>
                <w:lang w:eastAsia="en-AU"/>
              </w:rPr>
            </w:pPr>
            <w:r w:rsidRPr="00662B29">
              <w:rPr>
                <w:lang w:eastAsia="en-AU"/>
              </w:rPr>
              <w:t>Family clients - with children aged 4-16</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rPr>
                <w:lang w:eastAsia="en-AU"/>
              </w:rPr>
            </w:pPr>
            <w:r w:rsidRPr="00662B29">
              <w:rPr>
                <w:lang w:eastAsia="en-AU"/>
              </w:rPr>
              <w:t>Sporting groups</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r w:rsidR="009113EF" w:rsidRPr="00662B29" w:rsidTr="009113EF">
        <w:tc>
          <w:tcPr>
            <w:tcW w:w="3258" w:type="dxa"/>
          </w:tcPr>
          <w:p w:rsidR="009113EF" w:rsidRPr="00662B29" w:rsidRDefault="009113EF" w:rsidP="00D86BE8">
            <w:pPr>
              <w:pStyle w:val="TableTextBold"/>
              <w:rPr>
                <w:lang w:eastAsia="en-AU"/>
              </w:rPr>
            </w:pPr>
            <w:r w:rsidRPr="00662B29">
              <w:rPr>
                <w:lang w:eastAsia="en-AU"/>
              </w:rPr>
              <w:t>Adventure seekers</w:t>
            </w:r>
          </w:p>
        </w:tc>
        <w:tc>
          <w:tcPr>
            <w:tcW w:w="5984" w:type="dxa"/>
          </w:tcPr>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p w:rsidR="009113EF" w:rsidRPr="00662B29" w:rsidRDefault="009113EF" w:rsidP="009113EF">
            <w:pPr>
              <w:pStyle w:val="BodyCopy"/>
              <w:rPr>
                <w:noProof w:val="0"/>
                <w:sz w:val="22"/>
                <w:szCs w:val="22"/>
                <w:lang w:eastAsia="en-AU"/>
              </w:rPr>
            </w:pPr>
          </w:p>
        </w:tc>
      </w:tr>
    </w:tbl>
    <w:p w:rsidR="008102F9" w:rsidRPr="00662B29" w:rsidRDefault="008102F9">
      <w:pPr>
        <w:rPr>
          <w:rFonts w:ascii="Helvetica" w:eastAsia="Calibri" w:hAnsi="Helvetica" w:cs="Calibri"/>
          <w:lang w:eastAsia="ar-SA"/>
        </w:rPr>
      </w:pPr>
      <w:r w:rsidRPr="00662B29">
        <w:rPr>
          <w:rFonts w:ascii="Helvetica" w:eastAsia="Calibri" w:hAnsi="Helvetica" w:cs="Calibri"/>
          <w:lang w:eastAsia="ar-SA"/>
        </w:rPr>
        <w:br w:type="page"/>
      </w:r>
    </w:p>
    <w:p w:rsidR="00F84543" w:rsidRPr="00662B29" w:rsidRDefault="00F84543" w:rsidP="00057387">
      <w:pPr>
        <w:pStyle w:val="Heading2"/>
      </w:pPr>
      <w:r w:rsidRPr="00662B29">
        <w:t>1.2</w:t>
      </w:r>
      <w:r w:rsidRPr="00662B29">
        <w:tab/>
      </w:r>
      <w:fldSimple w:instr=" REF  Criteria12  \* MERGEFORMAT ">
        <w:sdt>
          <w:sdtPr>
            <w:alias w:val="Criteria12"/>
            <w:tag w:val="Criteria12"/>
            <w:id w:val="-321586207"/>
            <w:placeholder>
              <w:docPart w:val="6CE7AFF36F684B04A387F896AF028C49"/>
            </w:placeholder>
          </w:sdtPr>
          <w:sdtEndPr/>
          <w:sdtContent>
            <w:r w:rsidR="001205F2" w:rsidRPr="001205F2">
              <w:rPr>
                <w:rStyle w:val="PlaceholderText"/>
                <w:color w:val="45545F"/>
              </w:rPr>
              <w:t xml:space="preserve">Identify marketing information relevant to </w:t>
            </w:r>
            <w:r w:rsidR="001205F2" w:rsidRPr="001205F2">
              <w:t>the</w:t>
            </w:r>
            <w:r w:rsidR="001205F2" w:rsidRPr="00662B29">
              <w:rPr>
                <w:szCs w:val="22"/>
              </w:rPr>
              <w:t xml:space="preserve"> current situation</w:t>
            </w:r>
          </w:sdtContent>
        </w:sdt>
      </w:fldSimple>
    </w:p>
    <w:p w:rsidR="00F84543" w:rsidRPr="00662B29" w:rsidRDefault="00F84543" w:rsidP="00FD19C2">
      <w:pPr>
        <w:pStyle w:val="Heading3"/>
      </w:pPr>
      <w:r w:rsidRPr="00662B29">
        <w:t>Introduction</w:t>
      </w:r>
    </w:p>
    <w:p w:rsidR="00E51C65" w:rsidRPr="00662B29" w:rsidRDefault="00257B95" w:rsidP="008E2C61">
      <w:pPr>
        <w:pStyle w:val="BodyCopy"/>
        <w:rPr>
          <w:noProof w:val="0"/>
        </w:rPr>
      </w:pPr>
      <w:r w:rsidRPr="00662B29">
        <w:rPr>
          <w:noProof w:val="0"/>
        </w:rPr>
        <w:t>Once you have reviewed and understood the core features of the organisation, it is important to review and research other aspects that will affect the future strategic direction of the organisation.</w:t>
      </w:r>
    </w:p>
    <w:p w:rsidR="00257B95" w:rsidRPr="00662B29" w:rsidRDefault="00257B95" w:rsidP="008E2C61">
      <w:pPr>
        <w:pStyle w:val="BodyCopy"/>
        <w:rPr>
          <w:noProof w:val="0"/>
        </w:rPr>
      </w:pPr>
      <w:r w:rsidRPr="00662B29">
        <w:rPr>
          <w:noProof w:val="0"/>
        </w:rPr>
        <w:t>In Sections 1.2-1.5, the focus of the research process is to collect and analyse data based on internal information.</w:t>
      </w:r>
    </w:p>
    <w:p w:rsidR="00E51C65" w:rsidRPr="00662B29" w:rsidRDefault="00257B95" w:rsidP="008E2C61">
      <w:pPr>
        <w:pStyle w:val="BodyCopy"/>
        <w:rPr>
          <w:noProof w:val="0"/>
        </w:rPr>
      </w:pPr>
      <w:r w:rsidRPr="00662B29">
        <w:rPr>
          <w:noProof w:val="0"/>
        </w:rPr>
        <w:t xml:space="preserve">Before we look at the different types of data to </w:t>
      </w:r>
      <w:r w:rsidR="00474CDE" w:rsidRPr="00662B29">
        <w:rPr>
          <w:noProof w:val="0"/>
        </w:rPr>
        <w:t>collect</w:t>
      </w:r>
      <w:r w:rsidRPr="00662B29">
        <w:rPr>
          <w:noProof w:val="0"/>
        </w:rPr>
        <w:t>, it is important to define what data is and the different types of data that can be obtained to help an organisation make informed decisions.</w:t>
      </w:r>
    </w:p>
    <w:p w:rsidR="00E51C65" w:rsidRPr="00662B29" w:rsidRDefault="00257B95" w:rsidP="00FD19C2">
      <w:pPr>
        <w:pStyle w:val="Heading3"/>
      </w:pPr>
      <w:r w:rsidRPr="00662B29">
        <w:t>P</w:t>
      </w:r>
      <w:r w:rsidR="00E51C65" w:rsidRPr="00662B29">
        <w:t>rimary and secondary data</w:t>
      </w:r>
    </w:p>
    <w:p w:rsidR="00E51C65" w:rsidRPr="00662B29" w:rsidRDefault="00474CDE" w:rsidP="008E2C61">
      <w:pPr>
        <w:pStyle w:val="BodyCopy"/>
        <w:rPr>
          <w:noProof w:val="0"/>
        </w:rPr>
      </w:pPr>
      <w:r w:rsidRPr="00662B29">
        <w:rPr>
          <w:noProof w:val="0"/>
        </w:rPr>
        <w:t>When collecting</w:t>
      </w:r>
      <w:r w:rsidR="00E51C65" w:rsidRPr="00662B29">
        <w:rPr>
          <w:noProof w:val="0"/>
        </w:rPr>
        <w:t xml:space="preserve"> information </w:t>
      </w:r>
      <w:r w:rsidR="00257B95" w:rsidRPr="00662B29">
        <w:rPr>
          <w:noProof w:val="0"/>
        </w:rPr>
        <w:t>to help decide business strategies for the future</w:t>
      </w:r>
      <w:r w:rsidR="00E51C65" w:rsidRPr="00662B29">
        <w:rPr>
          <w:noProof w:val="0"/>
        </w:rPr>
        <w:t>, in essence you are collecting data.</w:t>
      </w:r>
    </w:p>
    <w:p w:rsidR="00E51C65" w:rsidRPr="00662B29" w:rsidRDefault="00E51C65" w:rsidP="008E2C61">
      <w:pPr>
        <w:pStyle w:val="BodyCopy"/>
        <w:rPr>
          <w:noProof w:val="0"/>
        </w:rPr>
      </w:pPr>
      <w:r w:rsidRPr="00662B29">
        <w:rPr>
          <w:noProof w:val="0"/>
        </w:rPr>
        <w:t>Data is a piece of information that can be collected and interpreted by an organisation for their use.</w:t>
      </w:r>
    </w:p>
    <w:p w:rsidR="00E51C65" w:rsidRPr="00662B29" w:rsidRDefault="00E51C65" w:rsidP="008E2C61">
      <w:pPr>
        <w:pStyle w:val="BodyCopy"/>
        <w:rPr>
          <w:noProof w:val="0"/>
        </w:rPr>
      </w:pPr>
      <w:r w:rsidRPr="00662B29">
        <w:rPr>
          <w:lang w:val="en-US" w:eastAsia="en-US"/>
        </w:rPr>
        <w:drawing>
          <wp:anchor distT="0" distB="0" distL="114300" distR="114300" simplePos="0" relativeHeight="251857920" behindDoc="0" locked="0" layoutInCell="1" allowOverlap="1">
            <wp:simplePos x="0" y="0"/>
            <wp:positionH relativeFrom="column">
              <wp:posOffset>4562475</wp:posOffset>
            </wp:positionH>
            <wp:positionV relativeFrom="paragraph">
              <wp:posOffset>81915</wp:posOffset>
            </wp:positionV>
            <wp:extent cx="1019175" cy="1485900"/>
            <wp:effectExtent l="19050" t="0" r="9525" b="0"/>
            <wp:wrapSquare wrapText="bothSides"/>
            <wp:docPr id="65" name="Picture 90" descr="shutterstock_143143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3143042.jpg"/>
                    <pic:cNvPicPr/>
                  </pic:nvPicPr>
                  <pic:blipFill>
                    <a:blip r:embed="rId69" cstate="print"/>
                    <a:stretch>
                      <a:fillRect/>
                    </a:stretch>
                  </pic:blipFill>
                  <pic:spPr>
                    <a:xfrm>
                      <a:off x="0" y="0"/>
                      <a:ext cx="1019175" cy="1485900"/>
                    </a:xfrm>
                    <a:prstGeom prst="rect">
                      <a:avLst/>
                    </a:prstGeom>
                  </pic:spPr>
                </pic:pic>
              </a:graphicData>
            </a:graphic>
          </wp:anchor>
        </w:drawing>
      </w:r>
      <w:r w:rsidRPr="00662B29">
        <w:rPr>
          <w:noProof w:val="0"/>
        </w:rPr>
        <w:t xml:space="preserve">Naturally data that is specifically aimed to help an organisation is the most </w:t>
      </w:r>
      <w:r w:rsidR="00474CDE" w:rsidRPr="00662B29">
        <w:rPr>
          <w:noProof w:val="0"/>
        </w:rPr>
        <w:t>desirable;</w:t>
      </w:r>
      <w:r w:rsidRPr="00662B29">
        <w:rPr>
          <w:noProof w:val="0"/>
        </w:rPr>
        <w:t xml:space="preserve"> it is not always possible for an organisation to collect its own information.</w:t>
      </w:r>
    </w:p>
    <w:p w:rsidR="00E51C65" w:rsidRPr="00662B29" w:rsidRDefault="00E51C65" w:rsidP="008E2C61">
      <w:pPr>
        <w:pStyle w:val="BodyCopy"/>
        <w:rPr>
          <w:noProof w:val="0"/>
        </w:rPr>
      </w:pPr>
      <w:r w:rsidRPr="00662B29">
        <w:rPr>
          <w:noProof w:val="0"/>
        </w:rPr>
        <w:t>So what types of data can be collected and used by a</w:t>
      </w:r>
      <w:r w:rsidR="00257B95" w:rsidRPr="00662B29">
        <w:rPr>
          <w:noProof w:val="0"/>
        </w:rPr>
        <w:t xml:space="preserve"> travel </w:t>
      </w:r>
      <w:r w:rsidR="00474CDE" w:rsidRPr="00662B29">
        <w:rPr>
          <w:noProof w:val="0"/>
        </w:rPr>
        <w:t>and tourism</w:t>
      </w:r>
      <w:r w:rsidRPr="00662B29">
        <w:rPr>
          <w:noProof w:val="0"/>
        </w:rPr>
        <w:t xml:space="preserve"> organisation?</w:t>
      </w:r>
    </w:p>
    <w:p w:rsidR="00E51C65" w:rsidRPr="00662B29" w:rsidRDefault="00E51C65" w:rsidP="008E2C61">
      <w:pPr>
        <w:pStyle w:val="BodyCopy"/>
        <w:rPr>
          <w:noProof w:val="0"/>
        </w:rPr>
      </w:pPr>
      <w:r w:rsidRPr="00662B29">
        <w:rPr>
          <w:noProof w:val="0"/>
        </w:rPr>
        <w:t>The two most common sources of data are:</w:t>
      </w:r>
    </w:p>
    <w:p w:rsidR="00E51C65" w:rsidRPr="00662B29" w:rsidRDefault="00E51C65" w:rsidP="00E21647">
      <w:pPr>
        <w:pStyle w:val="Bullet1"/>
      </w:pPr>
      <w:r w:rsidRPr="00662B29">
        <w:t>Primary data – collected for a specific purpose</w:t>
      </w:r>
    </w:p>
    <w:p w:rsidR="00E51C65" w:rsidRPr="00662B29" w:rsidRDefault="00E51C65" w:rsidP="00E21647">
      <w:pPr>
        <w:pStyle w:val="Bullet1"/>
      </w:pPr>
      <w:r w:rsidRPr="00662B29">
        <w:t>Secondary data – generic information</w:t>
      </w:r>
      <w:r w:rsidR="00E21647" w:rsidRPr="00662B29">
        <w:t>.</w:t>
      </w:r>
    </w:p>
    <w:p w:rsidR="00E51C65" w:rsidRPr="00662B29" w:rsidRDefault="00E51C65" w:rsidP="00DC4323">
      <w:pPr>
        <w:pStyle w:val="BodyCopyBold"/>
        <w:rPr>
          <w:noProof w:val="0"/>
        </w:rPr>
      </w:pPr>
      <w:r w:rsidRPr="00662B29">
        <w:rPr>
          <w:noProof w:val="0"/>
        </w:rPr>
        <w:t>Primary data</w:t>
      </w:r>
    </w:p>
    <w:p w:rsidR="00E51C65" w:rsidRPr="00662B29" w:rsidRDefault="00E51C65" w:rsidP="008E2C61">
      <w:pPr>
        <w:pStyle w:val="BodyCopy"/>
        <w:rPr>
          <w:noProof w:val="0"/>
        </w:rPr>
      </w:pPr>
      <w:r w:rsidRPr="00662B29">
        <w:rPr>
          <w:noProof w:val="0"/>
        </w:rPr>
        <w:t>Primary research data is newly generated information that you yourself or the organisation create, as opposed to the existing secondary data. The need for primary research data commonly arises because of gaps in the information available through the secondary research data.</w:t>
      </w:r>
    </w:p>
    <w:p w:rsidR="00E51C65" w:rsidRPr="00662B29" w:rsidRDefault="00E51C65" w:rsidP="008E2C61">
      <w:pPr>
        <w:pStyle w:val="BodyCopy"/>
        <w:rPr>
          <w:noProof w:val="0"/>
        </w:rPr>
      </w:pPr>
      <w:r w:rsidRPr="00662B29">
        <w:rPr>
          <w:lang w:val="en-US" w:eastAsia="en-US"/>
        </w:rPr>
        <w:drawing>
          <wp:anchor distT="0" distB="0" distL="114300" distR="114300" simplePos="0" relativeHeight="251858944" behindDoc="0" locked="0" layoutInCell="1" allowOverlap="1">
            <wp:simplePos x="0" y="0"/>
            <wp:positionH relativeFrom="column">
              <wp:posOffset>4381500</wp:posOffset>
            </wp:positionH>
            <wp:positionV relativeFrom="paragraph">
              <wp:posOffset>203200</wp:posOffset>
            </wp:positionV>
            <wp:extent cx="989965" cy="1457325"/>
            <wp:effectExtent l="19050" t="0" r="635" b="0"/>
            <wp:wrapSquare wrapText="bothSides"/>
            <wp:docPr id="72" name="Picture 91" descr="shutterstock_161774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74252.jpg"/>
                    <pic:cNvPicPr/>
                  </pic:nvPicPr>
                  <pic:blipFill>
                    <a:blip r:embed="rId70" cstate="print"/>
                    <a:stretch>
                      <a:fillRect/>
                    </a:stretch>
                  </pic:blipFill>
                  <pic:spPr>
                    <a:xfrm>
                      <a:off x="0" y="0"/>
                      <a:ext cx="989965" cy="1457325"/>
                    </a:xfrm>
                    <a:prstGeom prst="rect">
                      <a:avLst/>
                    </a:prstGeom>
                  </pic:spPr>
                </pic:pic>
              </a:graphicData>
            </a:graphic>
          </wp:anchor>
        </w:drawing>
      </w:r>
      <w:r w:rsidRPr="00662B29">
        <w:rPr>
          <w:noProof w:val="0"/>
        </w:rPr>
        <w:t>The most common forms of primary market research for tourism businesses include:</w:t>
      </w:r>
    </w:p>
    <w:p w:rsidR="00E51C65" w:rsidRPr="00662B29" w:rsidRDefault="00E51C65" w:rsidP="008E2C61">
      <w:pPr>
        <w:pStyle w:val="Bullet1"/>
      </w:pPr>
      <w:r w:rsidRPr="00662B29">
        <w:t>Customer surveys</w:t>
      </w:r>
    </w:p>
    <w:p w:rsidR="00E51C65" w:rsidRPr="00662B29" w:rsidRDefault="00E51C65" w:rsidP="008E2C61">
      <w:pPr>
        <w:pStyle w:val="Bullet1"/>
      </w:pPr>
      <w:r w:rsidRPr="00662B29">
        <w:t>In-house questionnaires and feedback sheets</w:t>
      </w:r>
    </w:p>
    <w:p w:rsidR="00E51C65" w:rsidRPr="00662B29" w:rsidRDefault="00E51C65" w:rsidP="008E2C61">
      <w:pPr>
        <w:pStyle w:val="Bullet1"/>
      </w:pPr>
      <w:r w:rsidRPr="00662B29">
        <w:t>Focus groups</w:t>
      </w:r>
    </w:p>
    <w:p w:rsidR="00E51C65" w:rsidRPr="00662B29" w:rsidRDefault="00E51C65" w:rsidP="008E2C61">
      <w:pPr>
        <w:pStyle w:val="Bullet1"/>
      </w:pPr>
      <w:r w:rsidRPr="00662B29">
        <w:t>Electronic responses on the website</w:t>
      </w:r>
    </w:p>
    <w:p w:rsidR="00E51C65" w:rsidRPr="00662B29" w:rsidRDefault="00E51C65" w:rsidP="008E2C61">
      <w:pPr>
        <w:pStyle w:val="Bullet1"/>
      </w:pPr>
      <w:r w:rsidRPr="00662B29">
        <w:t>Observation.</w:t>
      </w:r>
    </w:p>
    <w:p w:rsidR="00257B95" w:rsidRPr="00662B29" w:rsidRDefault="00257B95">
      <w:pPr>
        <w:rPr>
          <w:rFonts w:ascii="Helvetica" w:hAnsi="Helvetica" w:cs="Helvetica 45 Light"/>
          <w:color w:val="000000"/>
        </w:rPr>
      </w:pPr>
      <w:r w:rsidRPr="00662B29">
        <w:rPr>
          <w:rFonts w:ascii="Helvetica" w:hAnsi="Helvetica" w:cs="Helvetica 45 Light"/>
          <w:color w:val="000000"/>
        </w:rPr>
        <w:br w:type="page"/>
      </w:r>
    </w:p>
    <w:p w:rsidR="00E51C65" w:rsidRPr="00662B29" w:rsidRDefault="00E51C65" w:rsidP="008E2C61">
      <w:pPr>
        <w:pStyle w:val="BodyCopy"/>
        <w:rPr>
          <w:noProof w:val="0"/>
        </w:rPr>
      </w:pPr>
      <w:r w:rsidRPr="00662B29">
        <w:rPr>
          <w:noProof w:val="0"/>
        </w:rPr>
        <w:t xml:space="preserve">Primary data is considered to be either </w:t>
      </w:r>
      <w:r w:rsidRPr="00662B29">
        <w:rPr>
          <w:i/>
          <w:iCs/>
          <w:noProof w:val="0"/>
        </w:rPr>
        <w:t xml:space="preserve">qualitative </w:t>
      </w:r>
      <w:r w:rsidRPr="00662B29">
        <w:rPr>
          <w:noProof w:val="0"/>
        </w:rPr>
        <w:t xml:space="preserve">or </w:t>
      </w:r>
      <w:r w:rsidRPr="00662B29">
        <w:rPr>
          <w:i/>
          <w:iCs/>
          <w:noProof w:val="0"/>
        </w:rPr>
        <w:t xml:space="preserve">quantitative </w:t>
      </w:r>
      <w:r w:rsidRPr="00662B29">
        <w:rPr>
          <w:noProof w:val="0"/>
        </w:rPr>
        <w:t>research.</w:t>
      </w:r>
    </w:p>
    <w:p w:rsidR="00E51C65" w:rsidRPr="00662B29" w:rsidRDefault="00E51C65" w:rsidP="00E51C65">
      <w:pPr>
        <w:pStyle w:val="Pa13"/>
        <w:spacing w:before="80" w:after="120" w:line="240" w:lineRule="auto"/>
        <w:rPr>
          <w:rFonts w:ascii="Helvetica" w:hAnsi="Helvetica" w:cs="Helvetica 45 Light"/>
          <w:color w:val="000000"/>
          <w:sz w:val="22"/>
          <w:szCs w:val="22"/>
          <w:u w:val="single"/>
        </w:rPr>
      </w:pPr>
      <w:r w:rsidRPr="00662B29">
        <w:rPr>
          <w:rFonts w:ascii="Helvetica" w:hAnsi="Helvetica" w:cs="Helvetica 45 Light"/>
          <w:color w:val="000000"/>
          <w:sz w:val="22"/>
          <w:szCs w:val="22"/>
          <w:u w:val="single"/>
        </w:rPr>
        <w:t xml:space="preserve">Qualitative research </w:t>
      </w:r>
    </w:p>
    <w:p w:rsidR="00E51C65" w:rsidRPr="00662B29" w:rsidRDefault="00E51C65" w:rsidP="008E2C61">
      <w:pPr>
        <w:pStyle w:val="BodyCopy"/>
        <w:rPr>
          <w:noProof w:val="0"/>
        </w:rPr>
      </w:pPr>
      <w:r w:rsidRPr="00662B29">
        <w:rPr>
          <w:noProof w:val="0"/>
        </w:rPr>
        <w:t>Qualitative research does not look at numbers but tries to find out the reasoning behind certain actions, procedures, activities or ways of thought.</w:t>
      </w:r>
    </w:p>
    <w:p w:rsidR="00E51C65" w:rsidRPr="00662B29" w:rsidRDefault="00E51C65" w:rsidP="008E2C61">
      <w:pPr>
        <w:pStyle w:val="BodyCopy"/>
        <w:rPr>
          <w:noProof w:val="0"/>
        </w:rPr>
      </w:pPr>
      <w:r w:rsidRPr="00662B29">
        <w:rPr>
          <w:noProof w:val="0"/>
        </w:rPr>
        <w:t>This is especially important when identifying reasons why certain tourism products and services are chosen or popular with other clients.</w:t>
      </w:r>
    </w:p>
    <w:p w:rsidR="00E51C65" w:rsidRPr="00662B29" w:rsidRDefault="00257B95" w:rsidP="008E2C61">
      <w:pPr>
        <w:pStyle w:val="BodyCopy"/>
        <w:rPr>
          <w:noProof w:val="0"/>
        </w:rPr>
      </w:pPr>
      <w:r w:rsidRPr="00662B29">
        <w:rPr>
          <w:lang w:val="en-US" w:eastAsia="en-US"/>
        </w:rPr>
        <w:drawing>
          <wp:anchor distT="0" distB="0" distL="114300" distR="114300" simplePos="0" relativeHeight="251894784" behindDoc="0" locked="0" layoutInCell="1" allowOverlap="1">
            <wp:simplePos x="0" y="0"/>
            <wp:positionH relativeFrom="column">
              <wp:posOffset>3990975</wp:posOffset>
            </wp:positionH>
            <wp:positionV relativeFrom="paragraph">
              <wp:posOffset>494030</wp:posOffset>
            </wp:positionV>
            <wp:extent cx="1571625" cy="1181100"/>
            <wp:effectExtent l="19050" t="0" r="9525" b="0"/>
            <wp:wrapSquare wrapText="bothSides"/>
            <wp:docPr id="446" name="Picture 445" descr="Assessment 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 checklist.jpg"/>
                    <pic:cNvPicPr/>
                  </pic:nvPicPr>
                  <pic:blipFill>
                    <a:blip r:embed="rId71" cstate="print"/>
                    <a:stretch>
                      <a:fillRect/>
                    </a:stretch>
                  </pic:blipFill>
                  <pic:spPr>
                    <a:xfrm>
                      <a:off x="0" y="0"/>
                      <a:ext cx="1571625" cy="1181100"/>
                    </a:xfrm>
                    <a:prstGeom prst="rect">
                      <a:avLst/>
                    </a:prstGeom>
                  </pic:spPr>
                </pic:pic>
              </a:graphicData>
            </a:graphic>
          </wp:anchor>
        </w:drawing>
      </w:r>
      <w:r w:rsidR="00E51C65" w:rsidRPr="00662B29">
        <w:rPr>
          <w:noProof w:val="0"/>
        </w:rPr>
        <w:t>Whilst traditional qualitative research was aimed around getting ideas and thoughts people, either through specific focus groups or one-to-one interview, this data collection method can help provide hospitality and tourism managers with reasons to endless questions including:</w:t>
      </w:r>
    </w:p>
    <w:p w:rsidR="00E51C65" w:rsidRPr="00662B29" w:rsidRDefault="00E51C65" w:rsidP="008E2C61">
      <w:pPr>
        <w:pStyle w:val="Bullet1"/>
      </w:pPr>
      <w:r w:rsidRPr="00662B29">
        <w:t>What customers want or expect</w:t>
      </w:r>
    </w:p>
    <w:p w:rsidR="00E51C65" w:rsidRPr="00662B29" w:rsidRDefault="00E51C65" w:rsidP="008E2C61">
      <w:pPr>
        <w:pStyle w:val="Bullet1"/>
        <w:rPr>
          <w:rFonts w:cs="Helvetica 45 Light"/>
          <w:color w:val="000000"/>
        </w:rPr>
      </w:pPr>
      <w:r w:rsidRPr="00662B29">
        <w:rPr>
          <w:rFonts w:cs="Helvetica 45 Light"/>
          <w:color w:val="000000"/>
        </w:rPr>
        <w:t>Why the venue would suit the client</w:t>
      </w:r>
    </w:p>
    <w:p w:rsidR="00E51C65" w:rsidRPr="00662B29" w:rsidRDefault="00E51C65" w:rsidP="008E2C61">
      <w:pPr>
        <w:pStyle w:val="Bullet1"/>
      </w:pPr>
      <w:r w:rsidRPr="00662B29">
        <w:t>What benefits are derived from tourism products and services</w:t>
      </w:r>
    </w:p>
    <w:p w:rsidR="00E51C65" w:rsidRPr="00662B29" w:rsidRDefault="00E51C65" w:rsidP="008E2C61">
      <w:pPr>
        <w:pStyle w:val="Bullet1"/>
      </w:pPr>
      <w:r w:rsidRPr="00662B29">
        <w:t>What previous clients liked about a venue</w:t>
      </w:r>
      <w:r w:rsidR="00E21647" w:rsidRPr="00662B29">
        <w:t>.</w:t>
      </w:r>
    </w:p>
    <w:p w:rsidR="00E51C65" w:rsidRPr="00662B29" w:rsidRDefault="00E51C65" w:rsidP="00E51C65">
      <w:pPr>
        <w:pStyle w:val="Pa13"/>
        <w:spacing w:before="80" w:after="120" w:line="240" w:lineRule="auto"/>
        <w:rPr>
          <w:rFonts w:ascii="Helvetica" w:hAnsi="Helvetica" w:cs="Helvetica 45 Light"/>
          <w:color w:val="000000"/>
          <w:sz w:val="22"/>
          <w:szCs w:val="22"/>
          <w:u w:val="single"/>
        </w:rPr>
      </w:pPr>
      <w:r w:rsidRPr="00662B29">
        <w:rPr>
          <w:rFonts w:ascii="Helvetica" w:hAnsi="Helvetica" w:cs="Helvetica 45 Light"/>
          <w:color w:val="000000"/>
          <w:sz w:val="22"/>
          <w:szCs w:val="22"/>
          <w:u w:val="single"/>
        </w:rPr>
        <w:t xml:space="preserve">Quantitative research </w:t>
      </w:r>
    </w:p>
    <w:p w:rsidR="00E51C65" w:rsidRPr="00662B29" w:rsidRDefault="00E51C65" w:rsidP="008E2C61">
      <w:pPr>
        <w:pStyle w:val="BodyCopy"/>
        <w:rPr>
          <w:noProof w:val="0"/>
        </w:rPr>
      </w:pPr>
      <w:r w:rsidRPr="00662B29">
        <w:rPr>
          <w:noProof w:val="0"/>
        </w:rPr>
        <w:t>Quantitative research is market research, based on structured, closed-ended questionnaires, which aims to gather responses that can be summarised in numbers.</w:t>
      </w:r>
    </w:p>
    <w:p w:rsidR="00E51C65" w:rsidRPr="00662B29" w:rsidRDefault="00E51C65" w:rsidP="008E2C61">
      <w:pPr>
        <w:pStyle w:val="BodyCopy"/>
        <w:rPr>
          <w:noProof w:val="0"/>
        </w:rPr>
      </w:pPr>
      <w:r w:rsidRPr="00662B29">
        <w:rPr>
          <w:noProof w:val="0"/>
        </w:rPr>
        <w:t xml:space="preserve">When researchers use identical questions and response alternatives, they can summarise the information quantitatively or numerically by percentages, frequencies and averages. This allows for simple coding of results and computer analysis of results. </w:t>
      </w:r>
    </w:p>
    <w:p w:rsidR="00E51C65" w:rsidRPr="00662B29" w:rsidRDefault="00E51C65" w:rsidP="008E2C61">
      <w:pPr>
        <w:pStyle w:val="BodyCopy"/>
        <w:rPr>
          <w:noProof w:val="0"/>
        </w:rPr>
      </w:pPr>
      <w:r w:rsidRPr="00662B29">
        <w:rPr>
          <w:noProof w:val="0"/>
        </w:rPr>
        <w:t>Samples can be larger and more representative and statistical techniques can be used to draw conclusions.</w:t>
      </w:r>
    </w:p>
    <w:p w:rsidR="00E51C65" w:rsidRPr="00662B29" w:rsidRDefault="00E51C65" w:rsidP="008E2C61">
      <w:pPr>
        <w:pStyle w:val="BodyCopy"/>
        <w:rPr>
          <w:noProof w:val="0"/>
        </w:rPr>
      </w:pPr>
      <w:r w:rsidRPr="00662B29">
        <w:rPr>
          <w:noProof w:val="0"/>
        </w:rPr>
        <w:t>The main types of quantitative research are:</w:t>
      </w:r>
    </w:p>
    <w:p w:rsidR="00E51C65" w:rsidRPr="00662B29" w:rsidRDefault="00E51C65" w:rsidP="008E2C61">
      <w:pPr>
        <w:pStyle w:val="Bullet1"/>
      </w:pPr>
      <w:r w:rsidRPr="00662B29">
        <w:rPr>
          <w:noProof/>
          <w:lang w:val="en-US"/>
        </w:rPr>
        <w:drawing>
          <wp:anchor distT="0" distB="0" distL="114300" distR="114300" simplePos="0" relativeHeight="251859968" behindDoc="0" locked="0" layoutInCell="1" allowOverlap="1">
            <wp:simplePos x="0" y="0"/>
            <wp:positionH relativeFrom="column">
              <wp:posOffset>3468370</wp:posOffset>
            </wp:positionH>
            <wp:positionV relativeFrom="paragraph">
              <wp:posOffset>76200</wp:posOffset>
            </wp:positionV>
            <wp:extent cx="1903095" cy="1266825"/>
            <wp:effectExtent l="19050" t="0" r="1905" b="0"/>
            <wp:wrapSquare wrapText="bothSides"/>
            <wp:docPr id="75" name="Picture 92" descr="shutterstock_117432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7432550.jpg"/>
                    <pic:cNvPicPr/>
                  </pic:nvPicPr>
                  <pic:blipFill>
                    <a:blip r:embed="rId72" cstate="print"/>
                    <a:stretch>
                      <a:fillRect/>
                    </a:stretch>
                  </pic:blipFill>
                  <pic:spPr>
                    <a:xfrm>
                      <a:off x="0" y="0"/>
                      <a:ext cx="1903095" cy="1266825"/>
                    </a:xfrm>
                    <a:prstGeom prst="rect">
                      <a:avLst/>
                    </a:prstGeom>
                  </pic:spPr>
                </pic:pic>
              </a:graphicData>
            </a:graphic>
          </wp:anchor>
        </w:drawing>
      </w:r>
      <w:r w:rsidRPr="00662B29">
        <w:t>Mail survey</w:t>
      </w:r>
    </w:p>
    <w:p w:rsidR="00E51C65" w:rsidRPr="00662B29" w:rsidRDefault="00E51C65" w:rsidP="008E2C61">
      <w:pPr>
        <w:pStyle w:val="Bullet1"/>
      </w:pPr>
      <w:r w:rsidRPr="00662B29">
        <w:t>Telephone survey</w:t>
      </w:r>
    </w:p>
    <w:p w:rsidR="00E51C65" w:rsidRPr="00662B29" w:rsidRDefault="00E51C65" w:rsidP="008E2C61">
      <w:pPr>
        <w:pStyle w:val="Bullet1"/>
      </w:pPr>
      <w:r w:rsidRPr="00662B29">
        <w:t>Face-to-face interview</w:t>
      </w:r>
    </w:p>
    <w:p w:rsidR="00E51C65" w:rsidRPr="00662B29" w:rsidRDefault="00E51C65" w:rsidP="008E2C61">
      <w:pPr>
        <w:pStyle w:val="Bullet1"/>
      </w:pPr>
      <w:r w:rsidRPr="00662B29">
        <w:t>Combination of mail/telephone surveys as customers dial their responses via telephone</w:t>
      </w:r>
    </w:p>
    <w:p w:rsidR="00E51C65" w:rsidRPr="00662B29" w:rsidRDefault="00E51C65" w:rsidP="008E2C61">
      <w:pPr>
        <w:pStyle w:val="Bullet1"/>
      </w:pPr>
      <w:r w:rsidRPr="00662B29">
        <w:t>Observation (detects via videotape actual behaviour of respondents)</w:t>
      </w:r>
      <w:r w:rsidR="00E21647" w:rsidRPr="00662B29">
        <w:t>.</w:t>
      </w:r>
    </w:p>
    <w:p w:rsidR="00E51C65" w:rsidRPr="00662B29" w:rsidRDefault="00E51C65" w:rsidP="00DC4323">
      <w:pPr>
        <w:pStyle w:val="BodyCopyBold"/>
        <w:rPr>
          <w:noProof w:val="0"/>
        </w:rPr>
      </w:pPr>
      <w:r w:rsidRPr="00662B29">
        <w:rPr>
          <w:noProof w:val="0"/>
        </w:rPr>
        <w:t>Secondary data</w:t>
      </w:r>
    </w:p>
    <w:p w:rsidR="00E51C65" w:rsidRPr="00662B29" w:rsidRDefault="00E51C65" w:rsidP="008E2C61">
      <w:pPr>
        <w:pStyle w:val="BodyCopy"/>
        <w:rPr>
          <w:rFonts w:cs="Helvetica 55 Roman"/>
          <w:bCs/>
          <w:noProof w:val="0"/>
        </w:rPr>
      </w:pPr>
      <w:r w:rsidRPr="00662B29">
        <w:rPr>
          <w:noProof w:val="0"/>
        </w:rPr>
        <w:t xml:space="preserve">Secondary data is information that already exists. It just needs to be found. A business can generate secondary research data from its sales figures, statistics, </w:t>
      </w:r>
      <w:r w:rsidR="00474CDE" w:rsidRPr="00662B29">
        <w:rPr>
          <w:noProof w:val="0"/>
        </w:rPr>
        <w:t>and databases</w:t>
      </w:r>
      <w:r w:rsidRPr="00662B29">
        <w:rPr>
          <w:noProof w:val="0"/>
        </w:rPr>
        <w:t xml:space="preserve"> and from other peak bodies who have already undertaken primary research and published the results of that research</w:t>
      </w:r>
    </w:p>
    <w:p w:rsidR="00E51C65" w:rsidRPr="00662B29" w:rsidRDefault="00E51C65" w:rsidP="008E2C61">
      <w:pPr>
        <w:pStyle w:val="BodyCopy"/>
        <w:rPr>
          <w:rFonts w:cs="Helvetica 45 Light"/>
          <w:noProof w:val="0"/>
        </w:rPr>
      </w:pPr>
      <w:r w:rsidRPr="00662B29">
        <w:rPr>
          <w:rFonts w:cs="Helvetica 45 Light"/>
          <w:noProof w:val="0"/>
        </w:rPr>
        <w:t xml:space="preserve">Secondary data sources should be exhausted before primary research is undertaken. </w:t>
      </w:r>
      <w:r w:rsidRPr="00662B29">
        <w:rPr>
          <w:rFonts w:cs="Helvetica 55 Roman"/>
          <w:noProof w:val="0"/>
        </w:rPr>
        <w:t>I</w:t>
      </w:r>
      <w:r w:rsidRPr="00662B29">
        <w:rPr>
          <w:rFonts w:cs="Helvetica 45 Light"/>
          <w:noProof w:val="0"/>
        </w:rPr>
        <w:t xml:space="preserve">t must be relevant, accurate and sufficient. </w:t>
      </w:r>
      <w:r w:rsidRPr="00662B29">
        <w:rPr>
          <w:rFonts w:cs="Helvetica 55 Roman"/>
          <w:noProof w:val="0"/>
        </w:rPr>
        <w:t>I</w:t>
      </w:r>
      <w:r w:rsidRPr="00662B29">
        <w:rPr>
          <w:rFonts w:cs="Helvetica 45 Light"/>
          <w:noProof w:val="0"/>
        </w:rPr>
        <w:t>t is less expensive than primary research, easily accessible and immediately available.</w:t>
      </w:r>
    </w:p>
    <w:p w:rsidR="00257B95" w:rsidRPr="00662B29" w:rsidRDefault="00257B95">
      <w:pPr>
        <w:rPr>
          <w:rFonts w:ascii="Helvetica" w:hAnsi="Helvetica" w:cs="Helvetica 45 Light"/>
          <w:color w:val="000000"/>
          <w:u w:val="single"/>
        </w:rPr>
      </w:pPr>
      <w:r w:rsidRPr="00662B29">
        <w:rPr>
          <w:rFonts w:ascii="Helvetica" w:hAnsi="Helvetica" w:cs="Helvetica 45 Light"/>
          <w:color w:val="000000"/>
          <w:u w:val="single"/>
        </w:rPr>
        <w:br w:type="page"/>
      </w:r>
    </w:p>
    <w:p w:rsidR="00E51C65" w:rsidRPr="00662B29" w:rsidRDefault="00E51C65" w:rsidP="00E51C65">
      <w:pPr>
        <w:autoSpaceDE w:val="0"/>
        <w:autoSpaceDN w:val="0"/>
        <w:adjustRightInd w:val="0"/>
        <w:spacing w:before="80" w:after="120" w:line="240" w:lineRule="auto"/>
        <w:rPr>
          <w:rFonts w:ascii="Helvetica" w:hAnsi="Helvetica" w:cs="Helvetica 45 Light"/>
          <w:color w:val="000000"/>
          <w:u w:val="single"/>
        </w:rPr>
      </w:pPr>
      <w:r w:rsidRPr="00662B29">
        <w:rPr>
          <w:rFonts w:ascii="Helvetica" w:hAnsi="Helvetica" w:cs="Helvetica 45 Light"/>
          <w:color w:val="000000"/>
          <w:u w:val="single"/>
        </w:rPr>
        <w:t>Types of secondary data</w:t>
      </w:r>
    </w:p>
    <w:p w:rsidR="00E51C65" w:rsidRPr="00662B29" w:rsidRDefault="00E51C65" w:rsidP="008E2C61">
      <w:pPr>
        <w:pStyle w:val="BodyCopy"/>
        <w:rPr>
          <w:noProof w:val="0"/>
        </w:rPr>
      </w:pPr>
      <w:r w:rsidRPr="00662B29">
        <w:rPr>
          <w:noProof w:val="0"/>
        </w:rPr>
        <w:t>Whilst the list of secondary data is endless, it may include:</w:t>
      </w:r>
    </w:p>
    <w:p w:rsidR="00E51C65" w:rsidRPr="00662B29" w:rsidRDefault="00E51C65" w:rsidP="008E2C61">
      <w:pPr>
        <w:pStyle w:val="Bullet1"/>
      </w:pPr>
      <w:r w:rsidRPr="00662B29">
        <w:t>Domestic and international visitor statistics on departures, expenditure, visitor nights</w:t>
      </w:r>
    </w:p>
    <w:p w:rsidR="00E51C65" w:rsidRPr="00662B29" w:rsidRDefault="00E51C65" w:rsidP="008E2C61">
      <w:pPr>
        <w:pStyle w:val="Bullet1"/>
      </w:pPr>
      <w:r w:rsidRPr="00662B29">
        <w:t>Visitor profiles including tourist origins, volume, purpose of trip, seasonality, accommodation, transport and expenditure</w:t>
      </w:r>
    </w:p>
    <w:p w:rsidR="00E51C65" w:rsidRPr="00662B29" w:rsidRDefault="00E51C65" w:rsidP="008E2C61">
      <w:pPr>
        <w:pStyle w:val="Bullet1"/>
      </w:pPr>
      <w:r w:rsidRPr="00662B29">
        <w:t>Industry and government research reports on industry trends, current development activity and forecasts of future developments</w:t>
      </w:r>
    </w:p>
    <w:p w:rsidR="00E51C65" w:rsidRPr="00662B29" w:rsidRDefault="00E51C65" w:rsidP="008E2C61">
      <w:pPr>
        <w:pStyle w:val="Bullet1"/>
      </w:pPr>
      <w:r w:rsidRPr="00662B29">
        <w:t xml:space="preserve">Client feedback </w:t>
      </w:r>
    </w:p>
    <w:p w:rsidR="00E51C65" w:rsidRPr="00662B29" w:rsidRDefault="00E51C65" w:rsidP="008E2C61">
      <w:pPr>
        <w:pStyle w:val="Bullet1"/>
      </w:pPr>
      <w:r w:rsidRPr="00662B29">
        <w:t>Feasibility studies for new developments or products</w:t>
      </w:r>
    </w:p>
    <w:p w:rsidR="00E51C65" w:rsidRPr="00662B29" w:rsidRDefault="00E51C65" w:rsidP="008E2C61">
      <w:pPr>
        <w:pStyle w:val="Bullet1"/>
      </w:pPr>
      <w:r w:rsidRPr="00662B29">
        <w:t>Responses to surveys, questionnaires on preferences, needs and current tourist activities</w:t>
      </w:r>
      <w:r w:rsidR="00E21647" w:rsidRPr="00662B29">
        <w:t>.</w:t>
      </w:r>
    </w:p>
    <w:p w:rsidR="00E51C65" w:rsidRPr="00662B29" w:rsidRDefault="00E51C65" w:rsidP="00E51C65">
      <w:pPr>
        <w:autoSpaceDE w:val="0"/>
        <w:autoSpaceDN w:val="0"/>
        <w:adjustRightInd w:val="0"/>
        <w:spacing w:before="80" w:after="120" w:line="240" w:lineRule="auto"/>
        <w:rPr>
          <w:rFonts w:ascii="Helvetica" w:hAnsi="Helvetica" w:cs="Helvetica 45 Light"/>
          <w:color w:val="000000"/>
          <w:u w:val="single"/>
        </w:rPr>
      </w:pPr>
      <w:r w:rsidRPr="00662B29">
        <w:rPr>
          <w:rFonts w:ascii="Helvetica" w:hAnsi="Helvetica" w:cs="Helvetica 45 Light"/>
          <w:color w:val="000000"/>
          <w:u w:val="single"/>
        </w:rPr>
        <w:t>Sources of secondary data</w:t>
      </w:r>
    </w:p>
    <w:p w:rsidR="00E51C65" w:rsidRPr="00662B29" w:rsidRDefault="00E51C65" w:rsidP="008E2C61">
      <w:pPr>
        <w:pStyle w:val="Bullet1"/>
        <w:rPr>
          <w:rFonts w:cs="Helvetica 45 Light"/>
        </w:rPr>
      </w:pPr>
      <w:r w:rsidRPr="00662B29">
        <w:rPr>
          <w:noProof/>
          <w:lang w:val="en-US"/>
        </w:rPr>
        <w:drawing>
          <wp:anchor distT="0" distB="0" distL="114300" distR="114300" simplePos="0" relativeHeight="251860992" behindDoc="0" locked="0" layoutInCell="1" allowOverlap="1">
            <wp:simplePos x="0" y="0"/>
            <wp:positionH relativeFrom="column">
              <wp:posOffset>4143375</wp:posOffset>
            </wp:positionH>
            <wp:positionV relativeFrom="paragraph">
              <wp:posOffset>104775</wp:posOffset>
            </wp:positionV>
            <wp:extent cx="1422400" cy="1571625"/>
            <wp:effectExtent l="19050" t="0" r="6350" b="0"/>
            <wp:wrapSquare wrapText="bothSides"/>
            <wp:docPr id="76" name="Picture 93" descr="shutterstock_136866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866284.jpg"/>
                    <pic:cNvPicPr/>
                  </pic:nvPicPr>
                  <pic:blipFill>
                    <a:blip r:embed="rId73" cstate="print"/>
                    <a:stretch>
                      <a:fillRect/>
                    </a:stretch>
                  </pic:blipFill>
                  <pic:spPr>
                    <a:xfrm>
                      <a:off x="0" y="0"/>
                      <a:ext cx="1422400" cy="1571625"/>
                    </a:xfrm>
                    <a:prstGeom prst="rect">
                      <a:avLst/>
                    </a:prstGeom>
                  </pic:spPr>
                </pic:pic>
              </a:graphicData>
            </a:graphic>
          </wp:anchor>
        </w:drawing>
      </w:r>
      <w:r w:rsidRPr="00662B29">
        <w:t>Government statistics</w:t>
      </w:r>
    </w:p>
    <w:p w:rsidR="00E51C65" w:rsidRPr="00662B29" w:rsidRDefault="00E51C65" w:rsidP="008E2C61">
      <w:pPr>
        <w:pStyle w:val="Bullet1"/>
        <w:rPr>
          <w:rFonts w:cs="Helvetica 45 Light"/>
        </w:rPr>
      </w:pPr>
      <w:r w:rsidRPr="00662B29">
        <w:rPr>
          <w:rFonts w:cs="Helvetica 45 Light"/>
        </w:rPr>
        <w:t xml:space="preserve">Libraries </w:t>
      </w:r>
    </w:p>
    <w:p w:rsidR="00E51C65" w:rsidRPr="00662B29" w:rsidRDefault="00E51C65" w:rsidP="008E2C61">
      <w:pPr>
        <w:pStyle w:val="Bullet1"/>
        <w:rPr>
          <w:rFonts w:cs="Helvetica 45 Light"/>
        </w:rPr>
      </w:pPr>
      <w:r w:rsidRPr="00662B29">
        <w:rPr>
          <w:rFonts w:cs="Helvetica 45 Light"/>
        </w:rPr>
        <w:t>Internet</w:t>
      </w:r>
    </w:p>
    <w:p w:rsidR="00E51C65" w:rsidRPr="00662B29" w:rsidRDefault="00E51C65" w:rsidP="008E2C61">
      <w:pPr>
        <w:pStyle w:val="Bullet1"/>
        <w:rPr>
          <w:rFonts w:cs="Helvetica 45 Light"/>
        </w:rPr>
      </w:pPr>
      <w:r w:rsidRPr="00662B29">
        <w:rPr>
          <w:rFonts w:cs="Helvetica 45 Light"/>
        </w:rPr>
        <w:t>Government websites</w:t>
      </w:r>
    </w:p>
    <w:p w:rsidR="00E51C65" w:rsidRPr="00662B29" w:rsidRDefault="00E51C65" w:rsidP="008E2C61">
      <w:pPr>
        <w:pStyle w:val="Bullet1"/>
        <w:rPr>
          <w:rFonts w:cs="Helvetica 45 Light"/>
        </w:rPr>
      </w:pPr>
      <w:r w:rsidRPr="00662B29">
        <w:rPr>
          <w:rFonts w:cs="Helvetica 45 Light"/>
        </w:rPr>
        <w:t>Private market research firms</w:t>
      </w:r>
    </w:p>
    <w:p w:rsidR="00E51C65" w:rsidRPr="00662B29" w:rsidRDefault="00E51C65" w:rsidP="008E2C61">
      <w:pPr>
        <w:pStyle w:val="Bullet1"/>
        <w:rPr>
          <w:rFonts w:cs="Helvetica 45 Light"/>
        </w:rPr>
      </w:pPr>
      <w:r w:rsidRPr="00662B29">
        <w:rPr>
          <w:rFonts w:cs="Helvetica 45 Light"/>
        </w:rPr>
        <w:t>Trade, professional and business associations</w:t>
      </w:r>
    </w:p>
    <w:p w:rsidR="00E51C65" w:rsidRPr="00662B29" w:rsidRDefault="00E51C65" w:rsidP="008E2C61">
      <w:pPr>
        <w:pStyle w:val="Bullet1"/>
        <w:rPr>
          <w:rFonts w:cs="Helvetica 45 Light"/>
        </w:rPr>
      </w:pPr>
      <w:r w:rsidRPr="00662B29">
        <w:rPr>
          <w:rFonts w:cs="Helvetica 45 Light"/>
        </w:rPr>
        <w:t>Newspapers and magazines</w:t>
      </w:r>
    </w:p>
    <w:p w:rsidR="00E51C65" w:rsidRPr="00662B29" w:rsidRDefault="00E51C65" w:rsidP="008E2C61">
      <w:pPr>
        <w:pStyle w:val="Bullet1"/>
        <w:rPr>
          <w:rFonts w:cs="Helvetica 45 Light"/>
        </w:rPr>
      </w:pPr>
      <w:r w:rsidRPr="00662B29">
        <w:rPr>
          <w:rFonts w:cs="Helvetica 45 Light"/>
        </w:rPr>
        <w:t>Business and industry-specific journals and periodicals</w:t>
      </w:r>
      <w:r w:rsidR="00E21647" w:rsidRPr="00662B29">
        <w:rPr>
          <w:rFonts w:cs="Helvetica 45 Light"/>
        </w:rPr>
        <w:t>.</w:t>
      </w:r>
    </w:p>
    <w:p w:rsidR="00E51C65" w:rsidRPr="00662B29" w:rsidRDefault="00257B95" w:rsidP="00FD19C2">
      <w:pPr>
        <w:pStyle w:val="Heading3"/>
      </w:pPr>
      <w:r w:rsidRPr="00662B29">
        <w:t>Sources of data</w:t>
      </w:r>
    </w:p>
    <w:p w:rsidR="00E51C65" w:rsidRPr="00662B29" w:rsidRDefault="00257B95" w:rsidP="008E2C61">
      <w:pPr>
        <w:pStyle w:val="BodyCopy"/>
        <w:rPr>
          <w:noProof w:val="0"/>
        </w:rPr>
      </w:pPr>
      <w:r w:rsidRPr="00662B29">
        <w:rPr>
          <w:noProof w:val="0"/>
        </w:rPr>
        <w:t>Data may be collected through endless sources, including but not limited to:</w:t>
      </w:r>
    </w:p>
    <w:p w:rsidR="00E51C65" w:rsidRPr="00662B29" w:rsidRDefault="00E51C65" w:rsidP="008E2C61">
      <w:pPr>
        <w:pStyle w:val="Bullet1"/>
      </w:pPr>
      <w:r w:rsidRPr="00662B29">
        <w:t>Interviewing colleagues and clients</w:t>
      </w:r>
    </w:p>
    <w:p w:rsidR="00E51C65" w:rsidRPr="00662B29" w:rsidRDefault="00E51C65" w:rsidP="008E2C61">
      <w:pPr>
        <w:pStyle w:val="Bullet1"/>
      </w:pPr>
      <w:r w:rsidRPr="00662B29">
        <w:t>Focus groups</w:t>
      </w:r>
    </w:p>
    <w:p w:rsidR="00E51C65" w:rsidRPr="00662B29" w:rsidRDefault="00E51C65" w:rsidP="008E2C61">
      <w:pPr>
        <w:pStyle w:val="Bullet1"/>
      </w:pPr>
      <w:r w:rsidRPr="00662B29">
        <w:t>Data analysis</w:t>
      </w:r>
    </w:p>
    <w:p w:rsidR="00E51C65" w:rsidRPr="00662B29" w:rsidRDefault="00257B95" w:rsidP="008E2C61">
      <w:pPr>
        <w:pStyle w:val="Bullet1"/>
      </w:pPr>
      <w:r w:rsidRPr="00662B29">
        <w:rPr>
          <w:noProof/>
          <w:lang w:val="en-US"/>
        </w:rPr>
        <w:drawing>
          <wp:anchor distT="0" distB="0" distL="114300" distR="114300" simplePos="0" relativeHeight="251895808" behindDoc="0" locked="0" layoutInCell="1" allowOverlap="1">
            <wp:simplePos x="0" y="0"/>
            <wp:positionH relativeFrom="column">
              <wp:posOffset>3829050</wp:posOffset>
            </wp:positionH>
            <wp:positionV relativeFrom="paragraph">
              <wp:posOffset>37465</wp:posOffset>
            </wp:positionV>
            <wp:extent cx="1800860" cy="1200150"/>
            <wp:effectExtent l="19050" t="0" r="8890" b="0"/>
            <wp:wrapSquare wrapText="bothSides"/>
            <wp:docPr id="447" name="Picture 446" descr="W616_shutterstock_74684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6_shutterstock_74684551.jpg"/>
                    <pic:cNvPicPr/>
                  </pic:nvPicPr>
                  <pic:blipFill>
                    <a:blip r:embed="rId74" cstate="print"/>
                    <a:stretch>
                      <a:fillRect/>
                    </a:stretch>
                  </pic:blipFill>
                  <pic:spPr>
                    <a:xfrm>
                      <a:off x="0" y="0"/>
                      <a:ext cx="1800860" cy="1200150"/>
                    </a:xfrm>
                    <a:prstGeom prst="rect">
                      <a:avLst/>
                    </a:prstGeom>
                  </pic:spPr>
                </pic:pic>
              </a:graphicData>
            </a:graphic>
          </wp:anchor>
        </w:drawing>
      </w:r>
      <w:r w:rsidR="00E51C65" w:rsidRPr="00662B29">
        <w:t>Product sampling</w:t>
      </w:r>
    </w:p>
    <w:p w:rsidR="00E51C65" w:rsidRPr="00662B29" w:rsidRDefault="00257B95" w:rsidP="008E2C61">
      <w:pPr>
        <w:pStyle w:val="Bullet1"/>
      </w:pPr>
      <w:r w:rsidRPr="00662B29">
        <w:t>Documentation reviews</w:t>
      </w:r>
    </w:p>
    <w:p w:rsidR="00257B95" w:rsidRPr="00662B29" w:rsidRDefault="00257B95" w:rsidP="008E2C61">
      <w:pPr>
        <w:pStyle w:val="Bullet1"/>
      </w:pPr>
      <w:r w:rsidRPr="00662B29">
        <w:rPr>
          <w:rFonts w:cs="HelveticaNeueLTStd-LtCn"/>
        </w:rPr>
        <w:t>Brochures/DVDs</w:t>
      </w:r>
    </w:p>
    <w:p w:rsidR="00257B95" w:rsidRPr="00662B29" w:rsidRDefault="00257B95" w:rsidP="008E2C61">
      <w:pPr>
        <w:pStyle w:val="Bullet1"/>
      </w:pPr>
      <w:r w:rsidRPr="00662B29">
        <w:rPr>
          <w:rFonts w:cs="HelveticaNeueLTStd-LtCn"/>
        </w:rPr>
        <w:t>Industry statistics</w:t>
      </w:r>
    </w:p>
    <w:p w:rsidR="00E51C65" w:rsidRPr="00662B29" w:rsidRDefault="00E51C65" w:rsidP="008E2C61">
      <w:pPr>
        <w:pStyle w:val="Bullet1"/>
        <w:rPr>
          <w:rFonts w:cs="HelveticaNeueLT Std Lt Cn"/>
        </w:rPr>
      </w:pPr>
      <w:r w:rsidRPr="00662B29">
        <w:rPr>
          <w:rFonts w:cs="HelveticaNeueLT Std Lt Cn"/>
        </w:rPr>
        <w:t xml:space="preserve">Trade journals </w:t>
      </w:r>
    </w:p>
    <w:p w:rsidR="00E51C65" w:rsidRPr="00662B29" w:rsidRDefault="00E51C65" w:rsidP="008E2C61">
      <w:pPr>
        <w:pStyle w:val="Bullet1"/>
        <w:rPr>
          <w:rFonts w:cs="HelveticaNeueLT Std Lt Cn"/>
        </w:rPr>
      </w:pPr>
      <w:r w:rsidRPr="00662B29">
        <w:rPr>
          <w:rFonts w:cs="HelveticaNeueLT Std Lt Cn"/>
        </w:rPr>
        <w:t xml:space="preserve">Daily newspapers </w:t>
      </w:r>
    </w:p>
    <w:p w:rsidR="00E51C65" w:rsidRPr="00662B29" w:rsidRDefault="00E51C65" w:rsidP="008E2C61">
      <w:pPr>
        <w:pStyle w:val="Bullet1"/>
        <w:rPr>
          <w:rFonts w:cs="HelveticaNeueLT Std Lt Cn"/>
        </w:rPr>
      </w:pPr>
      <w:r w:rsidRPr="00662B29">
        <w:rPr>
          <w:rFonts w:cs="HelveticaNeueLT Std Lt Cn"/>
        </w:rPr>
        <w:t xml:space="preserve">Internet </w:t>
      </w:r>
    </w:p>
    <w:p w:rsidR="00E51C65" w:rsidRPr="00662B29" w:rsidRDefault="00E51C65" w:rsidP="008E2C61">
      <w:pPr>
        <w:pStyle w:val="Bullet1"/>
        <w:rPr>
          <w:rFonts w:cs="HelveticaNeueLT Std Lt Cn"/>
        </w:rPr>
      </w:pPr>
      <w:r w:rsidRPr="00662B29">
        <w:rPr>
          <w:rFonts w:cs="HelveticaNeueLT Std Lt Cn"/>
        </w:rPr>
        <w:t xml:space="preserve">Government departments </w:t>
      </w:r>
    </w:p>
    <w:p w:rsidR="00E51C65" w:rsidRPr="00662B29" w:rsidRDefault="00E51C65" w:rsidP="008E2C61">
      <w:pPr>
        <w:pStyle w:val="Bullet1"/>
        <w:rPr>
          <w:rFonts w:cs="HelveticaNeueLT Std Lt Cn"/>
        </w:rPr>
      </w:pPr>
      <w:r w:rsidRPr="00662B29">
        <w:rPr>
          <w:rFonts w:cs="HelveticaNeueLT Std Lt Cn"/>
        </w:rPr>
        <w:t xml:space="preserve">Local council </w:t>
      </w:r>
    </w:p>
    <w:p w:rsidR="00E51C65" w:rsidRPr="00662B29" w:rsidRDefault="00E51C65" w:rsidP="008E2C61">
      <w:pPr>
        <w:pStyle w:val="Bullet1"/>
        <w:rPr>
          <w:rFonts w:cs="HelveticaNeueLT Std Lt Cn"/>
        </w:rPr>
      </w:pPr>
      <w:r w:rsidRPr="00662B29">
        <w:rPr>
          <w:rFonts w:cs="HelveticaNeueLT Std Lt Cn"/>
        </w:rPr>
        <w:t xml:space="preserve">Friends, colleagues, business associates </w:t>
      </w:r>
    </w:p>
    <w:p w:rsidR="00E51C65" w:rsidRPr="00662B29" w:rsidRDefault="00E51C65" w:rsidP="008E2C61">
      <w:pPr>
        <w:pStyle w:val="Bullet1"/>
        <w:rPr>
          <w:rFonts w:cs="HelveticaNeueLT Std Lt Cn"/>
        </w:rPr>
      </w:pPr>
      <w:r w:rsidRPr="00662B29">
        <w:rPr>
          <w:rFonts w:cs="HelveticaNeueLT Std Lt Cn"/>
        </w:rPr>
        <w:t xml:space="preserve">Other associated businesses in the field, e.g. suppliers. </w:t>
      </w:r>
    </w:p>
    <w:p w:rsidR="000D77A9" w:rsidRPr="00662B29" w:rsidRDefault="000D77A9" w:rsidP="008E2C61">
      <w:pPr>
        <w:pStyle w:val="Heading3"/>
      </w:pPr>
      <w:r w:rsidRPr="00662B29">
        <w:t xml:space="preserve">Identify current marketing </w:t>
      </w:r>
      <w:r w:rsidR="00BA118B" w:rsidRPr="00662B29">
        <w:t>situation</w:t>
      </w:r>
    </w:p>
    <w:p w:rsidR="00BA118B" w:rsidRPr="00662B29" w:rsidRDefault="00004A9E" w:rsidP="008E2C61">
      <w:pPr>
        <w:pStyle w:val="BodyCopy"/>
        <w:rPr>
          <w:noProof w:val="0"/>
        </w:rPr>
      </w:pPr>
      <w:r w:rsidRPr="00662B29">
        <w:rPr>
          <w:noProof w:val="0"/>
        </w:rPr>
        <w:t>I</w:t>
      </w:r>
      <w:r w:rsidR="00BA118B" w:rsidRPr="00662B29">
        <w:rPr>
          <w:noProof w:val="0"/>
        </w:rPr>
        <w:t>nformation on the current marketing situation is normally drawn from a database of</w:t>
      </w:r>
      <w:r w:rsidRPr="00662B29">
        <w:rPr>
          <w:noProof w:val="0"/>
        </w:rPr>
        <w:t xml:space="preserve"> </w:t>
      </w:r>
      <w:r w:rsidR="00BA118B" w:rsidRPr="00662B29">
        <w:rPr>
          <w:noProof w:val="0"/>
        </w:rPr>
        <w:t>information that the organisation constantly updates.</w:t>
      </w:r>
    </w:p>
    <w:p w:rsidR="00BA118B" w:rsidRPr="00662B29" w:rsidRDefault="00BA118B" w:rsidP="008E2C61">
      <w:pPr>
        <w:pStyle w:val="BodyCopy"/>
        <w:rPr>
          <w:noProof w:val="0"/>
        </w:rPr>
      </w:pPr>
      <w:r w:rsidRPr="00662B29">
        <w:rPr>
          <w:noProof w:val="0"/>
        </w:rPr>
        <w:t>This includes information on the market, product, competition and current strategies</w:t>
      </w:r>
      <w:r w:rsidR="00004A9E" w:rsidRPr="00662B29">
        <w:rPr>
          <w:noProof w:val="0"/>
        </w:rPr>
        <w:t>.</w:t>
      </w:r>
    </w:p>
    <w:p w:rsidR="00BA118B" w:rsidRPr="00662B29" w:rsidRDefault="00BA118B" w:rsidP="00DC4323">
      <w:pPr>
        <w:pStyle w:val="BodyCopyBold"/>
        <w:rPr>
          <w:noProof w:val="0"/>
        </w:rPr>
      </w:pPr>
      <w:r w:rsidRPr="00662B29">
        <w:rPr>
          <w:noProof w:val="0"/>
        </w:rPr>
        <w:t>Market situation</w:t>
      </w:r>
    </w:p>
    <w:p w:rsidR="00BA118B" w:rsidRPr="00662B29" w:rsidRDefault="00004A9E" w:rsidP="008E2C61">
      <w:pPr>
        <w:pStyle w:val="Bullet1"/>
      </w:pPr>
      <w:r w:rsidRPr="00662B29">
        <w:t>T</w:t>
      </w:r>
      <w:r w:rsidR="00BA118B" w:rsidRPr="00662B29">
        <w:t>otal market characteristics - size, growth, trends</w:t>
      </w:r>
    </w:p>
    <w:p w:rsidR="00BA118B" w:rsidRPr="00662B29" w:rsidRDefault="00372222" w:rsidP="008E2C61">
      <w:pPr>
        <w:pStyle w:val="Bullet1"/>
      </w:pPr>
      <w:r w:rsidRPr="00662B29">
        <w:rPr>
          <w:noProof/>
          <w:lang w:val="en-US"/>
        </w:rPr>
        <w:drawing>
          <wp:anchor distT="0" distB="0" distL="114300" distR="114300" simplePos="0" relativeHeight="251896832" behindDoc="0" locked="0" layoutInCell="1" allowOverlap="1">
            <wp:simplePos x="0" y="0"/>
            <wp:positionH relativeFrom="column">
              <wp:posOffset>4143375</wp:posOffset>
            </wp:positionH>
            <wp:positionV relativeFrom="paragraph">
              <wp:posOffset>114300</wp:posOffset>
            </wp:positionV>
            <wp:extent cx="1266825" cy="1181100"/>
            <wp:effectExtent l="19050" t="0" r="9525" b="0"/>
            <wp:wrapSquare wrapText="bothSides"/>
            <wp:docPr id="449" name="Picture 448"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a:blip r:embed="rId75" cstate="print"/>
                    <a:stretch>
                      <a:fillRect/>
                    </a:stretch>
                  </pic:blipFill>
                  <pic:spPr>
                    <a:xfrm>
                      <a:off x="0" y="0"/>
                      <a:ext cx="1266825" cy="1181100"/>
                    </a:xfrm>
                    <a:prstGeom prst="rect">
                      <a:avLst/>
                    </a:prstGeom>
                  </pic:spPr>
                </pic:pic>
              </a:graphicData>
            </a:graphic>
          </wp:anchor>
        </w:drawing>
      </w:r>
      <w:r w:rsidR="00BA118B" w:rsidRPr="00662B29">
        <w:t>Customer needs, perceptions and buying behaviour</w:t>
      </w:r>
    </w:p>
    <w:p w:rsidR="00BA118B" w:rsidRPr="00662B29" w:rsidRDefault="00004A9E" w:rsidP="008E2C61">
      <w:pPr>
        <w:pStyle w:val="Bullet1"/>
      </w:pPr>
      <w:r w:rsidRPr="00662B29">
        <w:t>P</w:t>
      </w:r>
      <w:r w:rsidR="00BA118B" w:rsidRPr="00662B29">
        <w:t>roducts - service characteristics</w:t>
      </w:r>
    </w:p>
    <w:p w:rsidR="00BA118B" w:rsidRPr="00662B29" w:rsidRDefault="00004A9E" w:rsidP="008E2C61">
      <w:pPr>
        <w:pStyle w:val="Bullet1"/>
      </w:pPr>
      <w:r w:rsidRPr="00662B29">
        <w:t>P</w:t>
      </w:r>
      <w:r w:rsidR="00BA118B" w:rsidRPr="00662B29">
        <w:t>rices</w:t>
      </w:r>
    </w:p>
    <w:p w:rsidR="00BA118B" w:rsidRPr="00662B29" w:rsidRDefault="00BA118B" w:rsidP="008E2C61">
      <w:pPr>
        <w:pStyle w:val="Bullet1"/>
      </w:pPr>
      <w:r w:rsidRPr="00662B29">
        <w:t>Customer service and distribution</w:t>
      </w:r>
    </w:p>
    <w:p w:rsidR="00BA118B" w:rsidRPr="00662B29" w:rsidRDefault="00BA118B" w:rsidP="008E2C61">
      <w:pPr>
        <w:pStyle w:val="Bullet1"/>
      </w:pPr>
      <w:r w:rsidRPr="00662B29">
        <w:t>Channels - principal channels used, stock turnovers, profit</w:t>
      </w:r>
    </w:p>
    <w:p w:rsidR="00BA118B" w:rsidRPr="00662B29" w:rsidRDefault="00BA118B" w:rsidP="008E2C61">
      <w:pPr>
        <w:pStyle w:val="Bullet1"/>
      </w:pPr>
      <w:r w:rsidRPr="00662B29">
        <w:t>Communication - principal methods of communication used.</w:t>
      </w:r>
    </w:p>
    <w:p w:rsidR="00BA118B" w:rsidRPr="00662B29" w:rsidRDefault="00BA118B" w:rsidP="00DC4323">
      <w:pPr>
        <w:pStyle w:val="BodyCopyBold"/>
        <w:rPr>
          <w:noProof w:val="0"/>
        </w:rPr>
      </w:pPr>
      <w:r w:rsidRPr="00662B29">
        <w:rPr>
          <w:noProof w:val="0"/>
        </w:rPr>
        <w:t>Product situation</w:t>
      </w:r>
    </w:p>
    <w:p w:rsidR="00BA118B" w:rsidRPr="00662B29" w:rsidRDefault="00BA118B" w:rsidP="008E2C61">
      <w:pPr>
        <w:pStyle w:val="Bullet1"/>
      </w:pPr>
      <w:r w:rsidRPr="00662B29">
        <w:t>For each product/service that the organisation offers, sales, profits, contribution</w:t>
      </w:r>
      <w:r w:rsidR="00004A9E" w:rsidRPr="00662B29">
        <w:t xml:space="preserve"> </w:t>
      </w:r>
      <w:r w:rsidRPr="00662B29">
        <w:t>margins</w:t>
      </w:r>
      <w:r w:rsidR="009C074A" w:rsidRPr="00662B29">
        <w:t xml:space="preserve"> and growth should be displayed</w:t>
      </w:r>
    </w:p>
    <w:p w:rsidR="00BA118B" w:rsidRPr="00662B29" w:rsidRDefault="00004A9E" w:rsidP="008E2C61">
      <w:pPr>
        <w:pStyle w:val="Bullet1"/>
      </w:pPr>
      <w:r w:rsidRPr="00662B29">
        <w:t>P</w:t>
      </w:r>
      <w:r w:rsidR="00BA118B" w:rsidRPr="00662B29">
        <w:t xml:space="preserve">roduct lifecycle and expected demand over the product’s life </w:t>
      </w:r>
    </w:p>
    <w:p w:rsidR="00BA118B" w:rsidRPr="00662B29" w:rsidRDefault="00004A9E" w:rsidP="008E2C61">
      <w:pPr>
        <w:pStyle w:val="Bullet1"/>
      </w:pPr>
      <w:r w:rsidRPr="00662B29">
        <w:t>G</w:t>
      </w:r>
      <w:r w:rsidR="00BA118B" w:rsidRPr="00662B29">
        <w:t>rowth of the product/service should be contrasted to total market growth.</w:t>
      </w:r>
    </w:p>
    <w:p w:rsidR="00BA118B" w:rsidRPr="00662B29" w:rsidRDefault="00BA118B" w:rsidP="00DC4323">
      <w:pPr>
        <w:pStyle w:val="BodyCopyBold"/>
        <w:rPr>
          <w:noProof w:val="0"/>
        </w:rPr>
      </w:pPr>
      <w:r w:rsidRPr="00662B29">
        <w:rPr>
          <w:noProof w:val="0"/>
        </w:rPr>
        <w:t>Competitive situation</w:t>
      </w:r>
    </w:p>
    <w:p w:rsidR="00BA118B" w:rsidRPr="00662B29" w:rsidRDefault="00004A9E" w:rsidP="008E2C61">
      <w:pPr>
        <w:pStyle w:val="Bullet1"/>
      </w:pPr>
      <w:r w:rsidRPr="00662B29">
        <w:t>I</w:t>
      </w:r>
      <w:r w:rsidR="00BA118B" w:rsidRPr="00662B29">
        <w:t>ndustry structure - type of competition, marketing methods, new entrants,</w:t>
      </w:r>
      <w:r w:rsidRPr="00662B29">
        <w:t xml:space="preserve"> </w:t>
      </w:r>
      <w:r w:rsidR="00BA118B" w:rsidRPr="00662B29">
        <w:t>mergers, competitive arrangements</w:t>
      </w:r>
    </w:p>
    <w:p w:rsidR="00BA118B" w:rsidRPr="00662B29" w:rsidRDefault="00004A9E" w:rsidP="008E2C61">
      <w:pPr>
        <w:pStyle w:val="Bullet1"/>
      </w:pPr>
      <w:r w:rsidRPr="00662B29">
        <w:t>T</w:t>
      </w:r>
      <w:r w:rsidR="00BA118B" w:rsidRPr="00662B29">
        <w:t>he geographic market in which they compete</w:t>
      </w:r>
    </w:p>
    <w:p w:rsidR="00BA118B" w:rsidRPr="00662B29" w:rsidRDefault="00372222" w:rsidP="008E2C61">
      <w:pPr>
        <w:pStyle w:val="Bullet1"/>
      </w:pPr>
      <w:r w:rsidRPr="00662B29">
        <w:rPr>
          <w:noProof/>
          <w:lang w:val="en-US"/>
        </w:rPr>
        <w:drawing>
          <wp:anchor distT="0" distB="0" distL="114300" distR="114300" simplePos="0" relativeHeight="251897856" behindDoc="0" locked="0" layoutInCell="1" allowOverlap="1">
            <wp:simplePos x="0" y="0"/>
            <wp:positionH relativeFrom="column">
              <wp:posOffset>3593465</wp:posOffset>
            </wp:positionH>
            <wp:positionV relativeFrom="paragraph">
              <wp:posOffset>187960</wp:posOffset>
            </wp:positionV>
            <wp:extent cx="1819275" cy="1209675"/>
            <wp:effectExtent l="19050" t="0" r="9525" b="0"/>
            <wp:wrapSquare wrapText="bothSides"/>
            <wp:docPr id="450" name="Picture 449" descr="shutterstock_99237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237542.jpg"/>
                    <pic:cNvPicPr/>
                  </pic:nvPicPr>
                  <pic:blipFill>
                    <a:blip r:embed="rId76" cstate="print"/>
                    <a:stretch>
                      <a:fillRect/>
                    </a:stretch>
                  </pic:blipFill>
                  <pic:spPr>
                    <a:xfrm>
                      <a:off x="0" y="0"/>
                      <a:ext cx="1819275" cy="1209675"/>
                    </a:xfrm>
                    <a:prstGeom prst="rect">
                      <a:avLst/>
                    </a:prstGeom>
                  </pic:spPr>
                </pic:pic>
              </a:graphicData>
            </a:graphic>
          </wp:anchor>
        </w:drawing>
      </w:r>
      <w:r w:rsidR="00004A9E" w:rsidRPr="00662B29">
        <w:t>T</w:t>
      </w:r>
      <w:r w:rsidR="00BA118B" w:rsidRPr="00662B29">
        <w:t>heir current marketing performance</w:t>
      </w:r>
    </w:p>
    <w:p w:rsidR="00BA118B" w:rsidRPr="00662B29" w:rsidRDefault="00004A9E" w:rsidP="008E2C61">
      <w:pPr>
        <w:pStyle w:val="Bullet1"/>
      </w:pPr>
      <w:r w:rsidRPr="00662B29">
        <w:t>T</w:t>
      </w:r>
      <w:r w:rsidR="00BA118B" w:rsidRPr="00662B29">
        <w:t>heir competitive position (growing, contracting)</w:t>
      </w:r>
    </w:p>
    <w:p w:rsidR="00BA118B" w:rsidRPr="00662B29" w:rsidRDefault="00004A9E" w:rsidP="008E2C61">
      <w:pPr>
        <w:pStyle w:val="Bullet1"/>
      </w:pPr>
      <w:r w:rsidRPr="00662B29">
        <w:t>S</w:t>
      </w:r>
      <w:r w:rsidR="00BA118B" w:rsidRPr="00662B29">
        <w:t>trengths and weaknesses, and vulnerabilities of each significant competitor</w:t>
      </w:r>
    </w:p>
    <w:p w:rsidR="00BA118B" w:rsidRPr="00662B29" w:rsidRDefault="00004A9E" w:rsidP="008E2C61">
      <w:pPr>
        <w:pStyle w:val="Bullet1"/>
      </w:pPr>
      <w:r w:rsidRPr="00662B29">
        <w:t>T</w:t>
      </w:r>
      <w:r w:rsidR="00BA118B" w:rsidRPr="00662B29">
        <w:t>heir objectives and competitive strategies</w:t>
      </w:r>
    </w:p>
    <w:p w:rsidR="00BA118B" w:rsidRPr="00662B29" w:rsidRDefault="00004A9E" w:rsidP="008E2C61">
      <w:pPr>
        <w:pStyle w:val="Bullet1"/>
      </w:pPr>
      <w:r w:rsidRPr="00662B29">
        <w:t>I</w:t>
      </w:r>
      <w:r w:rsidR="00BA118B" w:rsidRPr="00662B29">
        <w:t>ndustry profitability - financial and non-financial barriers to entry, relative</w:t>
      </w:r>
    </w:p>
    <w:p w:rsidR="00BA118B" w:rsidRPr="00662B29" w:rsidRDefault="00004A9E" w:rsidP="008E2C61">
      <w:pPr>
        <w:pStyle w:val="Bullet1"/>
      </w:pPr>
      <w:r w:rsidRPr="00662B29">
        <w:t>P</w:t>
      </w:r>
      <w:r w:rsidR="00BA118B" w:rsidRPr="00662B29">
        <w:t>erformance of individual companies, volume, source of and cost of investment,</w:t>
      </w:r>
      <w:r w:rsidRPr="00662B29">
        <w:t xml:space="preserve"> </w:t>
      </w:r>
      <w:r w:rsidR="00BA118B" w:rsidRPr="00662B29">
        <w:t>effect and return on investment of changes in price.</w:t>
      </w:r>
    </w:p>
    <w:p w:rsidR="00BA118B" w:rsidRPr="00662B29" w:rsidRDefault="00BA118B" w:rsidP="00DC4323">
      <w:pPr>
        <w:pStyle w:val="BodyCopyBold"/>
        <w:rPr>
          <w:noProof w:val="0"/>
        </w:rPr>
      </w:pPr>
      <w:r w:rsidRPr="00662B29">
        <w:rPr>
          <w:noProof w:val="0"/>
        </w:rPr>
        <w:t>Current strategies</w:t>
      </w:r>
    </w:p>
    <w:p w:rsidR="00BA118B" w:rsidRPr="00662B29" w:rsidRDefault="00BA118B" w:rsidP="008E2C61">
      <w:pPr>
        <w:pStyle w:val="Bullet1"/>
      </w:pPr>
      <w:r w:rsidRPr="00662B29">
        <w:t>Current product, price, p</w:t>
      </w:r>
      <w:r w:rsidR="009C074A" w:rsidRPr="00662B29">
        <w:t>lace and promotional strategies</w:t>
      </w:r>
    </w:p>
    <w:p w:rsidR="00BA118B" w:rsidRPr="00662B29" w:rsidRDefault="00BA118B" w:rsidP="008E2C61">
      <w:pPr>
        <w:pStyle w:val="Bullet1"/>
      </w:pPr>
      <w:r w:rsidRPr="00662B29">
        <w:t>Current people, processes a</w:t>
      </w:r>
      <w:r w:rsidR="009C074A" w:rsidRPr="00662B29">
        <w:t>nd physical evidence strategies.</w:t>
      </w:r>
    </w:p>
    <w:p w:rsidR="00004A9E" w:rsidRPr="00662B29" w:rsidRDefault="00004A9E">
      <w:pPr>
        <w:rPr>
          <w:rFonts w:ascii="Helvetica" w:eastAsia="Calibri" w:hAnsi="Helvetica" w:cs="Calibri"/>
          <w:b/>
          <w:color w:val="45545F"/>
          <w:sz w:val="28"/>
          <w:szCs w:val="28"/>
          <w:lang w:eastAsia="ar-SA"/>
        </w:rPr>
      </w:pPr>
      <w:r w:rsidRPr="00662B29">
        <w:rPr>
          <w:rFonts w:ascii="Helvetica" w:hAnsi="Helvetica"/>
        </w:rPr>
        <w:br w:type="page"/>
      </w:r>
    </w:p>
    <w:p w:rsidR="00004A9E" w:rsidRPr="00662B29" w:rsidRDefault="00004A9E" w:rsidP="008E2C61">
      <w:pPr>
        <w:pStyle w:val="Heading3"/>
      </w:pPr>
      <w:r w:rsidRPr="00662B29">
        <w:t>Identify current marketing mix</w:t>
      </w:r>
    </w:p>
    <w:p w:rsidR="00004A9E" w:rsidRPr="00662B29" w:rsidRDefault="00004A9E" w:rsidP="008E2C61">
      <w:pPr>
        <w:pStyle w:val="BodyCopy"/>
        <w:rPr>
          <w:noProof w:val="0"/>
        </w:rPr>
      </w:pPr>
      <w:r w:rsidRPr="00662B29">
        <w:rPr>
          <w:noProof w:val="0"/>
        </w:rPr>
        <w:t xml:space="preserve">A review of the marketing mix is important to see how each of the elements are currently performing and identifying what changes can be made for </w:t>
      </w:r>
      <w:r w:rsidR="00474CDE" w:rsidRPr="00662B29">
        <w:rPr>
          <w:noProof w:val="0"/>
        </w:rPr>
        <w:t>improvements</w:t>
      </w:r>
      <w:r w:rsidRPr="00662B29">
        <w:rPr>
          <w:noProof w:val="0"/>
        </w:rPr>
        <w:t xml:space="preserve"> in service and operational efficiency.</w:t>
      </w:r>
    </w:p>
    <w:p w:rsidR="00004A9E" w:rsidRPr="00662B29" w:rsidRDefault="00004A9E" w:rsidP="008E2C61">
      <w:pPr>
        <w:pStyle w:val="BodyCopy"/>
        <w:rPr>
          <w:noProof w:val="0"/>
        </w:rPr>
      </w:pPr>
      <w:r w:rsidRPr="00662B29">
        <w:rPr>
          <w:noProof w:val="0"/>
        </w:rPr>
        <w:t xml:space="preserve">Following are the components of the marketing mix: </w:t>
      </w:r>
    </w:p>
    <w:p w:rsidR="00BA118B" w:rsidRPr="00662B29" w:rsidRDefault="00004A9E" w:rsidP="003855CE">
      <w:pPr>
        <w:pStyle w:val="TableText"/>
      </w:pPr>
      <w:r w:rsidRPr="00662B29">
        <w:rPr>
          <w:noProof/>
          <w:lang w:val="en-US" w:eastAsia="en-US"/>
        </w:rPr>
        <w:drawing>
          <wp:inline distT="0" distB="0" distL="0" distR="0">
            <wp:extent cx="5331263" cy="3590925"/>
            <wp:effectExtent l="19050" t="0" r="2737" b="0"/>
            <wp:docPr id="448"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77" cstate="print"/>
                    <a:srcRect/>
                    <a:stretch>
                      <a:fillRect/>
                    </a:stretch>
                  </pic:blipFill>
                  <pic:spPr bwMode="auto">
                    <a:xfrm>
                      <a:off x="0" y="0"/>
                      <a:ext cx="5335257" cy="3593615"/>
                    </a:xfrm>
                    <a:prstGeom prst="rect">
                      <a:avLst/>
                    </a:prstGeom>
                    <a:noFill/>
                    <a:ln w="9525">
                      <a:noFill/>
                      <a:miter lim="800000"/>
                      <a:headEnd/>
                      <a:tailEnd/>
                    </a:ln>
                  </pic:spPr>
                </pic:pic>
              </a:graphicData>
            </a:graphic>
          </wp:inline>
        </w:drawing>
      </w:r>
    </w:p>
    <w:p w:rsidR="00ED15B5" w:rsidRPr="00662B29" w:rsidRDefault="00004A9E" w:rsidP="00FD19C2">
      <w:pPr>
        <w:pStyle w:val="Heading3"/>
      </w:pPr>
      <w:r w:rsidRPr="00662B29">
        <w:t>Conduct a marketing audit</w:t>
      </w:r>
    </w:p>
    <w:p w:rsidR="00004A9E" w:rsidRPr="00662B29" w:rsidRDefault="00004A9E" w:rsidP="008E2C61">
      <w:pPr>
        <w:pStyle w:val="BodyCopy"/>
        <w:rPr>
          <w:noProof w:val="0"/>
        </w:rPr>
      </w:pPr>
      <w:r w:rsidRPr="00662B29">
        <w:rPr>
          <w:noProof w:val="0"/>
        </w:rPr>
        <w:t>One effective way to understand the current marketing situation and to identify opportunities for future marketing activities is through the use of a 'marketing audit'.</w:t>
      </w:r>
    </w:p>
    <w:p w:rsidR="00004A9E" w:rsidRPr="00662B29" w:rsidRDefault="00004A9E" w:rsidP="008E2C61">
      <w:pPr>
        <w:pStyle w:val="BodyCopy"/>
        <w:rPr>
          <w:noProof w:val="0"/>
        </w:rPr>
      </w:pPr>
      <w:r w:rsidRPr="00662B29">
        <w:rPr>
          <w:noProof w:val="0"/>
        </w:rPr>
        <w:t xml:space="preserve">In essence it is a list of questions designed to </w:t>
      </w:r>
      <w:r w:rsidR="00474CDE" w:rsidRPr="00662B29">
        <w:rPr>
          <w:noProof w:val="0"/>
        </w:rPr>
        <w:t>gauge</w:t>
      </w:r>
      <w:r w:rsidRPr="00662B29">
        <w:rPr>
          <w:noProof w:val="0"/>
        </w:rPr>
        <w:t xml:space="preserve"> the performance of different aspects of the current marketing strategy.</w:t>
      </w:r>
    </w:p>
    <w:p w:rsidR="00ED15B5" w:rsidRPr="00662B29" w:rsidRDefault="00004A9E" w:rsidP="00DC4323">
      <w:pPr>
        <w:pStyle w:val="BodyCopyBold"/>
        <w:rPr>
          <w:noProof w:val="0"/>
        </w:rPr>
      </w:pPr>
      <w:r w:rsidRPr="00662B29">
        <w:rPr>
          <w:noProof w:val="0"/>
        </w:rPr>
        <w:t>T</w:t>
      </w:r>
      <w:r w:rsidR="00ED15B5" w:rsidRPr="00662B29">
        <w:rPr>
          <w:noProof w:val="0"/>
        </w:rPr>
        <w:t>he macro-environment</w:t>
      </w:r>
    </w:p>
    <w:p w:rsidR="00ED15B5" w:rsidRPr="00662B29" w:rsidRDefault="00ED15B5" w:rsidP="008E2C61">
      <w:pPr>
        <w:pStyle w:val="Bullet1"/>
      </w:pPr>
      <w:r w:rsidRPr="00662B29">
        <w:t>What major demographic trends pose threats and offer opportunities to this</w:t>
      </w:r>
      <w:r w:rsidR="00004A9E" w:rsidRPr="00662B29">
        <w:t xml:space="preserve"> </w:t>
      </w:r>
      <w:r w:rsidRPr="00662B29">
        <w:t>company?</w:t>
      </w:r>
    </w:p>
    <w:p w:rsidR="00ED15B5" w:rsidRPr="00662B29" w:rsidRDefault="00ED15B5" w:rsidP="008E2C61">
      <w:pPr>
        <w:pStyle w:val="Bullet1"/>
      </w:pPr>
      <w:r w:rsidRPr="00662B29">
        <w:t>What economic developments in income, prices, savings and credit will affect the</w:t>
      </w:r>
      <w:r w:rsidR="00004A9E" w:rsidRPr="00662B29">
        <w:t xml:space="preserve"> </w:t>
      </w:r>
      <w:r w:rsidRPr="00662B29">
        <w:t>organisation?</w:t>
      </w:r>
    </w:p>
    <w:p w:rsidR="00ED15B5" w:rsidRPr="00662B29" w:rsidRDefault="00372222" w:rsidP="008E2C61">
      <w:pPr>
        <w:pStyle w:val="Bullet1"/>
      </w:pPr>
      <w:r w:rsidRPr="00662B29">
        <w:rPr>
          <w:noProof/>
          <w:lang w:val="en-US"/>
        </w:rPr>
        <w:drawing>
          <wp:anchor distT="0" distB="0" distL="114300" distR="114300" simplePos="0" relativeHeight="251898880" behindDoc="0" locked="0" layoutInCell="1" allowOverlap="1">
            <wp:simplePos x="0" y="0"/>
            <wp:positionH relativeFrom="column">
              <wp:posOffset>3819525</wp:posOffset>
            </wp:positionH>
            <wp:positionV relativeFrom="paragraph">
              <wp:posOffset>10160</wp:posOffset>
            </wp:positionV>
            <wp:extent cx="1688465" cy="1123950"/>
            <wp:effectExtent l="19050" t="0" r="6985" b="0"/>
            <wp:wrapSquare wrapText="bothSides"/>
            <wp:docPr id="451" name="Picture 450" descr="Happy Smile_171862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71862868.jpg"/>
                    <pic:cNvPicPr/>
                  </pic:nvPicPr>
                  <pic:blipFill>
                    <a:blip r:embed="rId78" cstate="print"/>
                    <a:stretch>
                      <a:fillRect/>
                    </a:stretch>
                  </pic:blipFill>
                  <pic:spPr>
                    <a:xfrm>
                      <a:off x="0" y="0"/>
                      <a:ext cx="1688465" cy="1123950"/>
                    </a:xfrm>
                    <a:prstGeom prst="rect">
                      <a:avLst/>
                    </a:prstGeom>
                  </pic:spPr>
                </pic:pic>
              </a:graphicData>
            </a:graphic>
          </wp:anchor>
        </w:drawing>
      </w:r>
      <w:r w:rsidR="00ED15B5" w:rsidRPr="00662B29">
        <w:t xml:space="preserve">What is the outlook for costs and availability of natural energy? </w:t>
      </w:r>
      <w:r w:rsidR="009C074A" w:rsidRPr="00662B29">
        <w:t>Is</w:t>
      </w:r>
      <w:r w:rsidR="00ED15B5" w:rsidRPr="00662B29">
        <w:t xml:space="preserve"> the company</w:t>
      </w:r>
      <w:r w:rsidR="00004A9E" w:rsidRPr="00662B29">
        <w:t xml:space="preserve"> </w:t>
      </w:r>
      <w:r w:rsidR="00ED15B5" w:rsidRPr="00662B29">
        <w:t>environmentally responsible?</w:t>
      </w:r>
    </w:p>
    <w:p w:rsidR="00ED15B5" w:rsidRPr="00662B29" w:rsidRDefault="00ED15B5" w:rsidP="008E2C61">
      <w:pPr>
        <w:pStyle w:val="Bullet1"/>
      </w:pPr>
      <w:r w:rsidRPr="00662B29">
        <w:t xml:space="preserve">What are the key </w:t>
      </w:r>
      <w:r w:rsidR="00AF4F68">
        <w:t xml:space="preserve">changes </w:t>
      </w:r>
      <w:r w:rsidRPr="00662B29">
        <w:t>occurring</w:t>
      </w:r>
      <w:r w:rsidR="00AF4F68">
        <w:t xml:space="preserve"> in technology</w:t>
      </w:r>
      <w:r w:rsidRPr="00662B29">
        <w:t>?</w:t>
      </w:r>
    </w:p>
    <w:p w:rsidR="00ED15B5" w:rsidRPr="00662B29" w:rsidRDefault="00ED15B5" w:rsidP="008E2C61">
      <w:pPr>
        <w:pStyle w:val="Bullet1"/>
      </w:pPr>
      <w:r w:rsidRPr="00662B29">
        <w:t>What current and proposed laws will affect company strategy?</w:t>
      </w:r>
    </w:p>
    <w:p w:rsidR="00004A9E" w:rsidRPr="00662B29" w:rsidRDefault="00ED15B5" w:rsidP="008E2C61">
      <w:pPr>
        <w:pStyle w:val="Bullet1"/>
      </w:pPr>
      <w:r w:rsidRPr="00662B29">
        <w:t xml:space="preserve">What is the public’s attitude toward business and the company’s products? </w:t>
      </w:r>
    </w:p>
    <w:p w:rsidR="00ED15B5" w:rsidRPr="00662B29" w:rsidRDefault="00ED15B5" w:rsidP="008E2C61">
      <w:pPr>
        <w:pStyle w:val="Bullet1"/>
      </w:pPr>
      <w:r w:rsidRPr="00662B29">
        <w:t>What</w:t>
      </w:r>
      <w:r w:rsidR="00004A9E" w:rsidRPr="00662B29">
        <w:t xml:space="preserve"> </w:t>
      </w:r>
      <w:r w:rsidRPr="00662B29">
        <w:t>changes in consumer lifestyles might have an impact?</w:t>
      </w:r>
    </w:p>
    <w:p w:rsidR="00ED15B5" w:rsidRPr="00662B29" w:rsidRDefault="00004A9E" w:rsidP="00DC4323">
      <w:pPr>
        <w:pStyle w:val="BodyCopyBold"/>
        <w:rPr>
          <w:noProof w:val="0"/>
        </w:rPr>
      </w:pPr>
      <w:r w:rsidRPr="00662B29">
        <w:rPr>
          <w:noProof w:val="0"/>
        </w:rPr>
        <w:t>T</w:t>
      </w:r>
      <w:r w:rsidR="00ED15B5" w:rsidRPr="00662B29">
        <w:rPr>
          <w:noProof w:val="0"/>
        </w:rPr>
        <w:t>he task environment</w:t>
      </w:r>
    </w:p>
    <w:p w:rsidR="00ED15B5" w:rsidRPr="00662B29" w:rsidRDefault="00ED15B5" w:rsidP="008E2C61">
      <w:pPr>
        <w:pStyle w:val="Bullet1"/>
      </w:pPr>
      <w:r w:rsidRPr="00662B29">
        <w:t>What is happening to market size, growth, share, geographic distribution, profits?</w:t>
      </w:r>
    </w:p>
    <w:p w:rsidR="00ED15B5" w:rsidRPr="00662B29" w:rsidRDefault="00ED15B5" w:rsidP="008E2C61">
      <w:pPr>
        <w:pStyle w:val="Bullet1"/>
      </w:pPr>
      <w:r w:rsidRPr="00662B29">
        <w:t>What are the major market segments?</w:t>
      </w:r>
    </w:p>
    <w:p w:rsidR="00ED15B5" w:rsidRPr="00662B29" w:rsidRDefault="00ED15B5" w:rsidP="008E2C61">
      <w:pPr>
        <w:pStyle w:val="Bullet1"/>
      </w:pPr>
      <w:r w:rsidRPr="00662B29">
        <w:t>How do customers rate the company on product quality, service and price? How</w:t>
      </w:r>
      <w:r w:rsidR="00004A9E" w:rsidRPr="00662B29">
        <w:t xml:space="preserve"> </w:t>
      </w:r>
      <w:r w:rsidRPr="00662B29">
        <w:t>do they make their buying decisions?</w:t>
      </w:r>
    </w:p>
    <w:p w:rsidR="00ED15B5" w:rsidRPr="00662B29" w:rsidRDefault="00372222" w:rsidP="008E2C61">
      <w:pPr>
        <w:pStyle w:val="Bullet1"/>
      </w:pPr>
      <w:r w:rsidRPr="00662B29">
        <w:rPr>
          <w:noProof/>
          <w:lang w:val="en-US"/>
        </w:rPr>
        <w:drawing>
          <wp:anchor distT="0" distB="0" distL="114300" distR="114300" simplePos="0" relativeHeight="251899904" behindDoc="0" locked="0" layoutInCell="1" allowOverlap="1">
            <wp:simplePos x="0" y="0"/>
            <wp:positionH relativeFrom="column">
              <wp:posOffset>3907790</wp:posOffset>
            </wp:positionH>
            <wp:positionV relativeFrom="paragraph">
              <wp:posOffset>10160</wp:posOffset>
            </wp:positionV>
            <wp:extent cx="1600200" cy="1066800"/>
            <wp:effectExtent l="19050" t="0" r="0" b="0"/>
            <wp:wrapSquare wrapText="bothSides"/>
            <wp:docPr id="452" name="Picture 451" descr="Lady_plan_world_train_9653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_plan_world_train_96530158.jpg"/>
                    <pic:cNvPicPr/>
                  </pic:nvPicPr>
                  <pic:blipFill>
                    <a:blip r:embed="rId79" cstate="print"/>
                    <a:stretch>
                      <a:fillRect/>
                    </a:stretch>
                  </pic:blipFill>
                  <pic:spPr>
                    <a:xfrm>
                      <a:off x="0" y="0"/>
                      <a:ext cx="1600200" cy="1066800"/>
                    </a:xfrm>
                    <a:prstGeom prst="rect">
                      <a:avLst/>
                    </a:prstGeom>
                  </pic:spPr>
                </pic:pic>
              </a:graphicData>
            </a:graphic>
          </wp:anchor>
        </w:drawing>
      </w:r>
      <w:r w:rsidR="00ED15B5" w:rsidRPr="00662B29">
        <w:t>Who are the major competitors? What are their major strategies, market shares and</w:t>
      </w:r>
      <w:r w:rsidR="00004A9E" w:rsidRPr="00662B29">
        <w:t xml:space="preserve"> </w:t>
      </w:r>
      <w:r w:rsidR="00ED15B5" w:rsidRPr="00662B29">
        <w:t>strengths and weaknesses?</w:t>
      </w:r>
    </w:p>
    <w:p w:rsidR="00ED15B5" w:rsidRPr="00662B29" w:rsidRDefault="00ED15B5" w:rsidP="008E2C61">
      <w:pPr>
        <w:pStyle w:val="Bullet1"/>
      </w:pPr>
      <w:r w:rsidRPr="00662B29">
        <w:t>What main channels does the company use to distribute products and services to</w:t>
      </w:r>
      <w:r w:rsidR="00004A9E" w:rsidRPr="00662B29">
        <w:t xml:space="preserve"> </w:t>
      </w:r>
      <w:r w:rsidRPr="00662B29">
        <w:t>customers?</w:t>
      </w:r>
    </w:p>
    <w:p w:rsidR="00ED15B5" w:rsidRPr="00662B29" w:rsidRDefault="00ED15B5" w:rsidP="008E2C61">
      <w:pPr>
        <w:pStyle w:val="Bullet1"/>
      </w:pPr>
      <w:r w:rsidRPr="00662B29">
        <w:t>What trends are affecting suppliers?</w:t>
      </w:r>
    </w:p>
    <w:p w:rsidR="00ED15B5" w:rsidRPr="00662B29" w:rsidRDefault="00ED15B5" w:rsidP="008E2C61">
      <w:pPr>
        <w:pStyle w:val="Bullet1"/>
      </w:pPr>
      <w:r w:rsidRPr="00662B29">
        <w:t>What key publics provide problems or opportunities?</w:t>
      </w:r>
    </w:p>
    <w:p w:rsidR="00ED15B5" w:rsidRPr="00662B29" w:rsidRDefault="00004A9E" w:rsidP="00DC4323">
      <w:pPr>
        <w:pStyle w:val="BodyCopyBold"/>
        <w:rPr>
          <w:noProof w:val="0"/>
        </w:rPr>
      </w:pPr>
      <w:r w:rsidRPr="00662B29">
        <w:rPr>
          <w:noProof w:val="0"/>
        </w:rPr>
        <w:t>M</w:t>
      </w:r>
      <w:r w:rsidR="00ED15B5" w:rsidRPr="00662B29">
        <w:rPr>
          <w:noProof w:val="0"/>
        </w:rPr>
        <w:t>arketing strategy audit</w:t>
      </w:r>
    </w:p>
    <w:p w:rsidR="00ED15B5" w:rsidRPr="00662B29" w:rsidRDefault="00004A9E" w:rsidP="008E2C61">
      <w:pPr>
        <w:pStyle w:val="Bullet1"/>
      </w:pPr>
      <w:r w:rsidRPr="00662B29">
        <w:t>I</w:t>
      </w:r>
      <w:r w:rsidR="00ED15B5" w:rsidRPr="00662B29">
        <w:t>s the business mission clearly defined and market oriented?</w:t>
      </w:r>
    </w:p>
    <w:p w:rsidR="00ED15B5" w:rsidRPr="00662B29" w:rsidRDefault="00ED15B5" w:rsidP="008E2C61">
      <w:pPr>
        <w:pStyle w:val="Bullet1"/>
      </w:pPr>
      <w:r w:rsidRPr="00662B29">
        <w:t>Has the company set clear marketing objectives? Do these fit with its resources</w:t>
      </w:r>
      <w:r w:rsidR="00004A9E" w:rsidRPr="00662B29">
        <w:t xml:space="preserve"> </w:t>
      </w:r>
      <w:r w:rsidRPr="00662B29">
        <w:t>and opportunities?</w:t>
      </w:r>
    </w:p>
    <w:p w:rsidR="00ED15B5" w:rsidRPr="00662B29" w:rsidRDefault="00ED15B5" w:rsidP="008E2C61">
      <w:pPr>
        <w:pStyle w:val="Bullet1"/>
      </w:pPr>
      <w:r w:rsidRPr="00662B29">
        <w:t>Does the company have a sound marketing strategy for achieving its objectives?</w:t>
      </w:r>
    </w:p>
    <w:p w:rsidR="00ED15B5" w:rsidRPr="00662B29" w:rsidRDefault="00ED15B5" w:rsidP="008E2C61">
      <w:pPr>
        <w:pStyle w:val="Bullet1"/>
      </w:pPr>
      <w:r w:rsidRPr="00662B29">
        <w:t>Has the company budgeted sufficient resources to segments, products and</w:t>
      </w:r>
      <w:r w:rsidR="00004A9E" w:rsidRPr="00662B29">
        <w:t xml:space="preserve"> </w:t>
      </w:r>
      <w:r w:rsidRPr="00662B29">
        <w:t>marketing?</w:t>
      </w:r>
    </w:p>
    <w:p w:rsidR="00ED15B5" w:rsidRPr="00662B29" w:rsidRDefault="00372222" w:rsidP="00DC4323">
      <w:pPr>
        <w:pStyle w:val="BodyCopyBold"/>
        <w:rPr>
          <w:noProof w:val="0"/>
        </w:rPr>
      </w:pPr>
      <w:r w:rsidRPr="00662B29">
        <w:rPr>
          <w:lang w:val="en-US" w:eastAsia="en-US"/>
        </w:rPr>
        <w:drawing>
          <wp:anchor distT="0" distB="0" distL="114300" distR="114300" simplePos="0" relativeHeight="251900928" behindDoc="0" locked="0" layoutInCell="1" allowOverlap="1">
            <wp:simplePos x="0" y="0"/>
            <wp:positionH relativeFrom="column">
              <wp:posOffset>4600575</wp:posOffset>
            </wp:positionH>
            <wp:positionV relativeFrom="paragraph">
              <wp:posOffset>233045</wp:posOffset>
            </wp:positionV>
            <wp:extent cx="1043940" cy="1524000"/>
            <wp:effectExtent l="19050" t="0" r="3810" b="0"/>
            <wp:wrapSquare wrapText="bothSides"/>
            <wp:docPr id="453" name="Picture 452" descr="shutterstock_175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60465.jpg"/>
                    <pic:cNvPicPr/>
                  </pic:nvPicPr>
                  <pic:blipFill>
                    <a:blip r:embed="rId80" cstate="print"/>
                    <a:stretch>
                      <a:fillRect/>
                    </a:stretch>
                  </pic:blipFill>
                  <pic:spPr>
                    <a:xfrm>
                      <a:off x="0" y="0"/>
                      <a:ext cx="1043940" cy="1524000"/>
                    </a:xfrm>
                    <a:prstGeom prst="rect">
                      <a:avLst/>
                    </a:prstGeom>
                  </pic:spPr>
                </pic:pic>
              </a:graphicData>
            </a:graphic>
          </wp:anchor>
        </w:drawing>
      </w:r>
      <w:r w:rsidR="00004A9E" w:rsidRPr="00662B29">
        <w:rPr>
          <w:noProof w:val="0"/>
        </w:rPr>
        <w:t>M</w:t>
      </w:r>
      <w:r w:rsidR="00ED15B5" w:rsidRPr="00662B29">
        <w:rPr>
          <w:noProof w:val="0"/>
        </w:rPr>
        <w:t>arketing organisation audit</w:t>
      </w:r>
    </w:p>
    <w:p w:rsidR="00ED15B5" w:rsidRPr="00662B29" w:rsidRDefault="00ED15B5" w:rsidP="008E2C61">
      <w:pPr>
        <w:pStyle w:val="Bullet1"/>
      </w:pPr>
      <w:r w:rsidRPr="00662B29">
        <w:t>Does the marketing person have enough authority over activities affecting customer</w:t>
      </w:r>
      <w:r w:rsidR="00004A9E" w:rsidRPr="00662B29">
        <w:t xml:space="preserve"> </w:t>
      </w:r>
      <w:r w:rsidRPr="00662B29">
        <w:t>satisfaction?</w:t>
      </w:r>
    </w:p>
    <w:p w:rsidR="00ED15B5" w:rsidRPr="00662B29" w:rsidRDefault="00004A9E" w:rsidP="008E2C61">
      <w:pPr>
        <w:pStyle w:val="Bullet1"/>
      </w:pPr>
      <w:r w:rsidRPr="00662B29">
        <w:t>A</w:t>
      </w:r>
      <w:r w:rsidR="00ED15B5" w:rsidRPr="00662B29">
        <w:t>re the staff well trained, supervised, motivated and evaluated?</w:t>
      </w:r>
    </w:p>
    <w:p w:rsidR="00ED15B5" w:rsidRPr="00662B29" w:rsidRDefault="00ED15B5" w:rsidP="008E2C61">
      <w:pPr>
        <w:pStyle w:val="Bullet1"/>
      </w:pPr>
      <w:r w:rsidRPr="00662B29">
        <w:t>Does marketing work well with all other staff in non-marketing areas?</w:t>
      </w:r>
    </w:p>
    <w:p w:rsidR="00ED15B5" w:rsidRPr="00662B29" w:rsidRDefault="00004A9E" w:rsidP="00DC4323">
      <w:pPr>
        <w:pStyle w:val="BodyCopyBold"/>
        <w:rPr>
          <w:noProof w:val="0"/>
        </w:rPr>
      </w:pPr>
      <w:r w:rsidRPr="00662B29">
        <w:rPr>
          <w:noProof w:val="0"/>
        </w:rPr>
        <w:t>M</w:t>
      </w:r>
      <w:r w:rsidR="00ED15B5" w:rsidRPr="00662B29">
        <w:rPr>
          <w:noProof w:val="0"/>
        </w:rPr>
        <w:t>arketing systems audit</w:t>
      </w:r>
    </w:p>
    <w:p w:rsidR="00ED15B5" w:rsidRPr="00662B29" w:rsidRDefault="00004A9E" w:rsidP="008E2C61">
      <w:pPr>
        <w:pStyle w:val="Bullet1"/>
      </w:pPr>
      <w:r w:rsidRPr="00662B29">
        <w:t>I</w:t>
      </w:r>
      <w:r w:rsidR="00ED15B5" w:rsidRPr="00662B29">
        <w:t>s the market intelligence system providing accurate and timely information about</w:t>
      </w:r>
      <w:r w:rsidRPr="00662B29">
        <w:t xml:space="preserve"> </w:t>
      </w:r>
      <w:r w:rsidR="00ED15B5" w:rsidRPr="00662B29">
        <w:t xml:space="preserve">market place developments? </w:t>
      </w:r>
      <w:r w:rsidR="00474CDE" w:rsidRPr="00662B29">
        <w:t>Is</w:t>
      </w:r>
      <w:r w:rsidR="00ED15B5" w:rsidRPr="00662B29">
        <w:t xml:space="preserve"> market research being used effectively?</w:t>
      </w:r>
    </w:p>
    <w:p w:rsidR="00ED15B5" w:rsidRPr="00662B29" w:rsidRDefault="00004A9E" w:rsidP="008E2C61">
      <w:pPr>
        <w:pStyle w:val="Bullet1"/>
      </w:pPr>
      <w:r w:rsidRPr="00662B29">
        <w:t>A</w:t>
      </w:r>
      <w:r w:rsidR="00ED15B5" w:rsidRPr="00662B29">
        <w:t>re annual, long term and strategic plans being used?</w:t>
      </w:r>
    </w:p>
    <w:p w:rsidR="00ED15B5" w:rsidRPr="00662B29" w:rsidRDefault="00004A9E" w:rsidP="008E2C61">
      <w:pPr>
        <w:pStyle w:val="Bullet1"/>
      </w:pPr>
      <w:r w:rsidRPr="00662B29">
        <w:t>A</w:t>
      </w:r>
      <w:r w:rsidR="00ED15B5" w:rsidRPr="00662B29">
        <w:t xml:space="preserve">re annual plans being achieved? </w:t>
      </w:r>
      <w:r w:rsidR="009C074A" w:rsidRPr="00662B29">
        <w:t>Are</w:t>
      </w:r>
      <w:r w:rsidR="00ED15B5" w:rsidRPr="00662B29">
        <w:t xml:space="preserve"> evaluation and control being used?</w:t>
      </w:r>
    </w:p>
    <w:p w:rsidR="00ED15B5" w:rsidRPr="00662B29" w:rsidRDefault="00004A9E" w:rsidP="008E2C61">
      <w:pPr>
        <w:pStyle w:val="Bullet1"/>
      </w:pPr>
      <w:r w:rsidRPr="00662B29">
        <w:t>I</w:t>
      </w:r>
      <w:r w:rsidR="00ED15B5" w:rsidRPr="00662B29">
        <w:t>s the company well organised for new product and service development?</w:t>
      </w:r>
    </w:p>
    <w:p w:rsidR="00ED15B5" w:rsidRPr="00662B29" w:rsidRDefault="00004A9E" w:rsidP="00DC4323">
      <w:pPr>
        <w:pStyle w:val="BodyCopyBold"/>
        <w:rPr>
          <w:noProof w:val="0"/>
        </w:rPr>
      </w:pPr>
      <w:r w:rsidRPr="00662B29">
        <w:rPr>
          <w:noProof w:val="0"/>
        </w:rPr>
        <w:t>M</w:t>
      </w:r>
      <w:r w:rsidR="00ED15B5" w:rsidRPr="00662B29">
        <w:rPr>
          <w:noProof w:val="0"/>
        </w:rPr>
        <w:t>arketing productivity audit</w:t>
      </w:r>
    </w:p>
    <w:p w:rsidR="00ED15B5" w:rsidRPr="00662B29" w:rsidRDefault="00ED15B5" w:rsidP="008E2C61">
      <w:pPr>
        <w:pStyle w:val="Bullet1"/>
      </w:pPr>
      <w:r w:rsidRPr="00662B29">
        <w:t>How profitable are the company’s different products, services and markets?</w:t>
      </w:r>
    </w:p>
    <w:p w:rsidR="00ED15B5" w:rsidRPr="00662B29" w:rsidRDefault="00ED15B5" w:rsidP="008E2C61">
      <w:pPr>
        <w:pStyle w:val="Bullet1"/>
      </w:pPr>
      <w:r w:rsidRPr="00662B29">
        <w:t>Do any marketing activities have excessive costs? How can costs be reduced?</w:t>
      </w:r>
    </w:p>
    <w:p w:rsidR="00372222" w:rsidRPr="00662B29" w:rsidRDefault="00372222">
      <w:pPr>
        <w:rPr>
          <w:rFonts w:ascii="Helvetica" w:eastAsia="Times New Roman" w:hAnsi="Helvetica" w:cs="HelveticaNeue-Light"/>
          <w:b/>
          <w:color w:val="000000"/>
        </w:rPr>
      </w:pPr>
      <w:r w:rsidRPr="00662B29">
        <w:rPr>
          <w:rFonts w:ascii="Helvetica" w:eastAsia="Times New Roman" w:hAnsi="Helvetica" w:cs="HelveticaNeue-Light"/>
          <w:b/>
          <w:color w:val="000000"/>
        </w:rPr>
        <w:br w:type="page"/>
      </w:r>
    </w:p>
    <w:p w:rsidR="00ED15B5" w:rsidRPr="00662B29" w:rsidRDefault="00004A9E" w:rsidP="00DC4323">
      <w:pPr>
        <w:pStyle w:val="BodyCopyBold"/>
        <w:rPr>
          <w:noProof w:val="0"/>
        </w:rPr>
      </w:pPr>
      <w:r w:rsidRPr="00662B29">
        <w:rPr>
          <w:noProof w:val="0"/>
        </w:rPr>
        <w:t>M</w:t>
      </w:r>
      <w:r w:rsidR="00ED15B5" w:rsidRPr="00662B29">
        <w:rPr>
          <w:noProof w:val="0"/>
        </w:rPr>
        <w:t>arketing function audit</w:t>
      </w:r>
    </w:p>
    <w:p w:rsidR="00ED15B5" w:rsidRPr="00662B29" w:rsidRDefault="00ED15B5" w:rsidP="008E2C61">
      <w:pPr>
        <w:pStyle w:val="Bullet1"/>
      </w:pPr>
      <w:r w:rsidRPr="00662B29">
        <w:t>Has the</w:t>
      </w:r>
      <w:r w:rsidR="00372222" w:rsidRPr="00662B29">
        <w:t xml:space="preserve"> company developed good product and </w:t>
      </w:r>
      <w:r w:rsidRPr="00662B29">
        <w:t>service objectives? Would products</w:t>
      </w:r>
      <w:r w:rsidR="00274BC1" w:rsidRPr="00662B29">
        <w:t xml:space="preserve"> </w:t>
      </w:r>
      <w:r w:rsidRPr="00662B29">
        <w:t>benefit from style, quality or feature changes?</w:t>
      </w:r>
    </w:p>
    <w:p w:rsidR="00ED15B5" w:rsidRPr="00662B29" w:rsidRDefault="00274BC1" w:rsidP="008E2C61">
      <w:pPr>
        <w:pStyle w:val="Bullet1"/>
      </w:pPr>
      <w:r w:rsidRPr="00662B29">
        <w:t>A</w:t>
      </w:r>
      <w:r w:rsidR="00ED15B5" w:rsidRPr="00662B29">
        <w:t xml:space="preserve">re the organisation’s prices in line with customers’ perceived value? </w:t>
      </w:r>
      <w:r w:rsidR="00474CDE" w:rsidRPr="00662B29">
        <w:t>Are</w:t>
      </w:r>
      <w:r w:rsidR="00ED15B5" w:rsidRPr="00662B29">
        <w:t xml:space="preserve"> price</w:t>
      </w:r>
      <w:r w:rsidRPr="00662B29">
        <w:t xml:space="preserve"> </w:t>
      </w:r>
      <w:r w:rsidR="00ED15B5" w:rsidRPr="00662B29">
        <w:t>promotions used properly?</w:t>
      </w:r>
    </w:p>
    <w:p w:rsidR="00ED15B5" w:rsidRPr="00662B29" w:rsidRDefault="00372222" w:rsidP="008E2C61">
      <w:pPr>
        <w:pStyle w:val="Bullet1"/>
      </w:pPr>
      <w:r w:rsidRPr="00662B29">
        <w:rPr>
          <w:noProof/>
          <w:lang w:val="en-US"/>
        </w:rPr>
        <w:drawing>
          <wp:anchor distT="0" distB="0" distL="114300" distR="114300" simplePos="0" relativeHeight="251901952" behindDoc="0" locked="0" layoutInCell="1" allowOverlap="1">
            <wp:simplePos x="0" y="0"/>
            <wp:positionH relativeFrom="column">
              <wp:posOffset>3905250</wp:posOffset>
            </wp:positionH>
            <wp:positionV relativeFrom="paragraph">
              <wp:posOffset>220345</wp:posOffset>
            </wp:positionV>
            <wp:extent cx="1533525" cy="1428750"/>
            <wp:effectExtent l="19050" t="0" r="9525" b="0"/>
            <wp:wrapSquare wrapText="bothSides"/>
            <wp:docPr id="454" name="Picture 453" descr="shutterstock_156813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813770.jpg"/>
                    <pic:cNvPicPr/>
                  </pic:nvPicPr>
                  <pic:blipFill>
                    <a:blip r:embed="rId81" cstate="print"/>
                    <a:stretch>
                      <a:fillRect/>
                    </a:stretch>
                  </pic:blipFill>
                  <pic:spPr>
                    <a:xfrm>
                      <a:off x="0" y="0"/>
                      <a:ext cx="1533525" cy="1428750"/>
                    </a:xfrm>
                    <a:prstGeom prst="rect">
                      <a:avLst/>
                    </a:prstGeom>
                  </pic:spPr>
                </pic:pic>
              </a:graphicData>
            </a:graphic>
          </wp:anchor>
        </w:drawing>
      </w:r>
      <w:r w:rsidR="00274BC1" w:rsidRPr="00662B29">
        <w:t>A</w:t>
      </w:r>
      <w:r w:rsidR="00ED15B5" w:rsidRPr="00662B29">
        <w:t>re distribution objectives and strategies optimal?</w:t>
      </w:r>
    </w:p>
    <w:p w:rsidR="00ED15B5" w:rsidRPr="00662B29" w:rsidRDefault="00ED15B5" w:rsidP="008E2C61">
      <w:pPr>
        <w:pStyle w:val="Bullet1"/>
      </w:pPr>
      <w:r w:rsidRPr="00662B29">
        <w:t xml:space="preserve">What are the company’s promotion objectives? How is the budget determined? </w:t>
      </w:r>
      <w:r w:rsidR="00274BC1" w:rsidRPr="00662B29">
        <w:t>A</w:t>
      </w:r>
      <w:r w:rsidRPr="00662B29">
        <w:t>re</w:t>
      </w:r>
      <w:r w:rsidR="00274BC1" w:rsidRPr="00662B29">
        <w:t xml:space="preserve"> </w:t>
      </w:r>
      <w:r w:rsidRPr="00662B29">
        <w:t>advertising messages and media well developed and received? Does the company</w:t>
      </w:r>
      <w:r w:rsidR="00274BC1" w:rsidRPr="00662B29">
        <w:t xml:space="preserve"> </w:t>
      </w:r>
      <w:r w:rsidRPr="00662B29">
        <w:t>have well developed sales promotion and public relations activities?</w:t>
      </w:r>
    </w:p>
    <w:p w:rsidR="00ED15B5" w:rsidRPr="00662B29" w:rsidRDefault="00ED15B5" w:rsidP="008E2C61">
      <w:pPr>
        <w:pStyle w:val="Bullet1"/>
      </w:pPr>
      <w:r w:rsidRPr="00662B29">
        <w:t xml:space="preserve">What are the company’s sales force objectives? </w:t>
      </w:r>
      <w:r w:rsidR="00274BC1" w:rsidRPr="00662B29">
        <w:t>I</w:t>
      </w:r>
      <w:r w:rsidRPr="00662B29">
        <w:t>s the sales force large enough and</w:t>
      </w:r>
      <w:r w:rsidR="00274BC1" w:rsidRPr="00662B29">
        <w:t xml:space="preserve"> </w:t>
      </w:r>
      <w:r w:rsidRPr="00662B29">
        <w:t>properly organised? How does the sales team compare with competitors’ sales</w:t>
      </w:r>
      <w:r w:rsidR="00274BC1" w:rsidRPr="00662B29">
        <w:t xml:space="preserve"> </w:t>
      </w:r>
      <w:r w:rsidRPr="00662B29">
        <w:t>teams?</w:t>
      </w:r>
    </w:p>
    <w:p w:rsidR="001D6F33" w:rsidRPr="00662B29" w:rsidRDefault="001D6F33">
      <w:pPr>
        <w:rPr>
          <w:rFonts w:ascii="Helvetica" w:eastAsiaTheme="majorEastAsia" w:hAnsi="Helvetica" w:cstheme="majorBidi"/>
          <w:b/>
          <w:bCs/>
          <w:color w:val="45545F"/>
          <w:sz w:val="28"/>
          <w:szCs w:val="28"/>
        </w:rPr>
      </w:pPr>
      <w:r w:rsidRPr="00662B29">
        <w:rPr>
          <w:rFonts w:ascii="Helvetica" w:eastAsiaTheme="majorEastAsia" w:hAnsi="Helvetica" w:cstheme="majorBidi"/>
          <w:b/>
          <w:bCs/>
          <w:color w:val="45545F"/>
          <w:sz w:val="28"/>
          <w:szCs w:val="28"/>
        </w:rPr>
        <w:br w:type="page"/>
      </w:r>
    </w:p>
    <w:p w:rsidR="001D6F33" w:rsidRPr="00662B29" w:rsidRDefault="001D6F33" w:rsidP="001D6F33">
      <w:pPr>
        <w:pStyle w:val="ListParagraph"/>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noProof/>
          <w:lang w:val="en-US" w:eastAsia="en-US"/>
        </w:rPr>
        <w:drawing>
          <wp:anchor distT="0" distB="0" distL="114300" distR="114300" simplePos="0" relativeHeight="25202073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1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1D6F33" w:rsidRPr="00662B29" w:rsidRDefault="00042315" w:rsidP="001D6F33">
      <w:pPr>
        <w:pStyle w:val="ListParagraph"/>
        <w:autoSpaceDE w:val="0"/>
        <w:autoSpaceDN w:val="0"/>
        <w:adjustRightInd w:val="0"/>
        <w:spacing w:before="80" w:after="120" w:line="240" w:lineRule="auto"/>
        <w:rPr>
          <w:rFonts w:ascii="Helvetica" w:hAnsi="Helvetica" w:cs="Chevin-DemiBold"/>
          <w:b/>
          <w:i/>
          <w:sz w:val="32"/>
          <w:szCs w:val="32"/>
        </w:rPr>
      </w:pPr>
      <w:r w:rsidRPr="00662B29">
        <w:rPr>
          <w:rFonts w:ascii="Helvetica" w:hAnsi="Helvetica" w:cs="Chevin-DemiBold"/>
          <w:b/>
          <w:bCs/>
          <w:i/>
          <w:noProof/>
          <w:sz w:val="32"/>
          <w:szCs w:val="32"/>
          <w:lang w:val="en-US" w:eastAsia="en-US"/>
        </w:rPr>
        <w:drawing>
          <wp:anchor distT="0" distB="0" distL="114300" distR="114300" simplePos="0" relativeHeight="252023808" behindDoc="0" locked="0" layoutInCell="1" allowOverlap="1">
            <wp:simplePos x="0" y="0"/>
            <wp:positionH relativeFrom="column">
              <wp:posOffset>4229100</wp:posOffset>
            </wp:positionH>
            <wp:positionV relativeFrom="paragraph">
              <wp:posOffset>68580</wp:posOffset>
            </wp:positionV>
            <wp:extent cx="850900" cy="1276350"/>
            <wp:effectExtent l="19050" t="0" r="6350" b="0"/>
            <wp:wrapSquare wrapText="bothSides"/>
            <wp:docPr id="221" name="Picture 220" descr="W134_white_board_shutterstock_156103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34_white_board_shutterstock_156103070.jpg"/>
                    <pic:cNvPicPr/>
                  </pic:nvPicPr>
                  <pic:blipFill>
                    <a:blip r:embed="rId82" cstate="print"/>
                    <a:stretch>
                      <a:fillRect/>
                    </a:stretch>
                  </pic:blipFill>
                  <pic:spPr>
                    <a:xfrm>
                      <a:off x="0" y="0"/>
                      <a:ext cx="850900" cy="1276350"/>
                    </a:xfrm>
                    <a:prstGeom prst="rect">
                      <a:avLst/>
                    </a:prstGeom>
                  </pic:spPr>
                </pic:pic>
              </a:graphicData>
            </a:graphic>
          </wp:anchor>
        </w:drawing>
      </w:r>
      <w:r w:rsidR="001D6F33" w:rsidRPr="00662B29">
        <w:rPr>
          <w:rFonts w:ascii="Helvetica" w:hAnsi="Helvetica" w:cs="Chevin-DemiBold"/>
          <w:b/>
          <w:bCs/>
          <w:i/>
          <w:sz w:val="32"/>
          <w:szCs w:val="32"/>
        </w:rPr>
        <w:t>Activity 5 - Develop a marketing mix strategy</w:t>
      </w:r>
    </w:p>
    <w:p w:rsidR="001D6F33" w:rsidRPr="00662B29" w:rsidRDefault="001D6F33" w:rsidP="001D6F33">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1D6F33" w:rsidRPr="00662B29" w:rsidRDefault="001D6F33" w:rsidP="001D6F33">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1D6F33" w:rsidRPr="00662B29" w:rsidRDefault="001D6F33" w:rsidP="008E2C61">
      <w:pPr>
        <w:pStyle w:val="BodyCopy"/>
        <w:rPr>
          <w:noProof w:val="0"/>
        </w:rPr>
      </w:pPr>
      <w:r w:rsidRPr="00662B29">
        <w:rPr>
          <w:noProof w:val="0"/>
        </w:rPr>
        <w:t>For your organisation</w:t>
      </w:r>
      <w:r w:rsidR="00D07299" w:rsidRPr="00662B29">
        <w:rPr>
          <w:noProof w:val="0"/>
        </w:rPr>
        <w:t>, explain a marketing strategy you would wish to promote your organisation to potential clients.</w:t>
      </w:r>
    </w:p>
    <w:p w:rsidR="00D07299" w:rsidRPr="00662B29" w:rsidRDefault="00D07299" w:rsidP="00D07299">
      <w:pPr>
        <w:pStyle w:val="BodyCopy"/>
        <w:rPr>
          <w:noProof w:val="0"/>
          <w:lang w:eastAsia="en-AU"/>
        </w:rPr>
      </w:pPr>
    </w:p>
    <w:tbl>
      <w:tblPr>
        <w:tblStyle w:val="TableGrid"/>
        <w:tblW w:w="0" w:type="auto"/>
        <w:tblLook w:val="04A0" w:firstRow="1" w:lastRow="0" w:firstColumn="1" w:lastColumn="0" w:noHBand="0" w:noVBand="1"/>
      </w:tblPr>
      <w:tblGrid>
        <w:gridCol w:w="3258"/>
        <w:gridCol w:w="5984"/>
      </w:tblGrid>
      <w:tr w:rsidR="001D6F33" w:rsidRPr="00662B29" w:rsidTr="0065709E">
        <w:tc>
          <w:tcPr>
            <w:tcW w:w="3258" w:type="dxa"/>
            <w:shd w:val="clear" w:color="auto" w:fill="F2F2F2" w:themeFill="background1" w:themeFillShade="F2"/>
          </w:tcPr>
          <w:p w:rsidR="001D6F33" w:rsidRPr="00662B29" w:rsidRDefault="00F60DDF" w:rsidP="00D86BE8">
            <w:pPr>
              <w:pStyle w:val="TableTextBold"/>
            </w:pPr>
            <w:r w:rsidRPr="00662B29">
              <w:t>MARKETING MIX ELEMENT</w:t>
            </w:r>
          </w:p>
        </w:tc>
        <w:tc>
          <w:tcPr>
            <w:tcW w:w="5984" w:type="dxa"/>
            <w:shd w:val="clear" w:color="auto" w:fill="F2F2F2" w:themeFill="background1" w:themeFillShade="F2"/>
          </w:tcPr>
          <w:p w:rsidR="001D6F33" w:rsidRPr="00662B29" w:rsidRDefault="001D6F33" w:rsidP="00D86BE8">
            <w:pPr>
              <w:pStyle w:val="TableTextBold"/>
            </w:pPr>
            <w:r w:rsidRPr="00662B29">
              <w:t>STRATEGY</w:t>
            </w:r>
          </w:p>
        </w:tc>
      </w:tr>
      <w:tr w:rsidR="001D6F33" w:rsidRPr="00662B29" w:rsidTr="0065709E">
        <w:tc>
          <w:tcPr>
            <w:tcW w:w="3258" w:type="dxa"/>
          </w:tcPr>
          <w:p w:rsidR="001D6F33" w:rsidRPr="00662B29" w:rsidRDefault="00F60DDF" w:rsidP="00D86BE8">
            <w:pPr>
              <w:pStyle w:val="TableTextBold"/>
            </w:pPr>
            <w:r w:rsidRPr="00662B29">
              <w:t>Products and services</w:t>
            </w:r>
          </w:p>
        </w:tc>
        <w:tc>
          <w:tcPr>
            <w:tcW w:w="5984" w:type="dxa"/>
          </w:tcPr>
          <w:p w:rsidR="001D6F33" w:rsidRPr="00662B29" w:rsidRDefault="00893CA5" w:rsidP="00D86BE8">
            <w:pPr>
              <w:pStyle w:val="TableTextBold"/>
            </w:pPr>
            <w:r w:rsidRPr="00662B29">
              <w:t>Identified in Activity 3</w:t>
            </w:r>
          </w:p>
        </w:tc>
      </w:tr>
      <w:tr w:rsidR="001D6F33" w:rsidRPr="00662B29" w:rsidTr="0065709E">
        <w:tc>
          <w:tcPr>
            <w:tcW w:w="3258" w:type="dxa"/>
          </w:tcPr>
          <w:p w:rsidR="001D6F33" w:rsidRPr="00662B29" w:rsidRDefault="00F60DDF" w:rsidP="00D86BE8">
            <w:pPr>
              <w:pStyle w:val="TableTextBold"/>
            </w:pPr>
            <w:r w:rsidRPr="00662B29">
              <w:t>Pricing strategy</w:t>
            </w:r>
          </w:p>
        </w:tc>
        <w:tc>
          <w:tcPr>
            <w:tcW w:w="5984" w:type="dxa"/>
          </w:tcPr>
          <w:p w:rsidR="001D6F33" w:rsidRPr="00662B29" w:rsidRDefault="001D6F33"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1D6F33" w:rsidRPr="00662B29" w:rsidRDefault="001D6F33" w:rsidP="00D86BE8">
            <w:pPr>
              <w:pStyle w:val="TableTextBold"/>
            </w:pPr>
          </w:p>
        </w:tc>
      </w:tr>
      <w:tr w:rsidR="001D6F33" w:rsidRPr="00662B29" w:rsidTr="0065709E">
        <w:tc>
          <w:tcPr>
            <w:tcW w:w="3258" w:type="dxa"/>
          </w:tcPr>
          <w:p w:rsidR="001D6F33" w:rsidRPr="00662B29" w:rsidRDefault="00F60DDF" w:rsidP="00D86BE8">
            <w:pPr>
              <w:pStyle w:val="TableTextBold"/>
            </w:pPr>
            <w:r w:rsidRPr="00662B29">
              <w:t>People strategy</w:t>
            </w:r>
          </w:p>
        </w:tc>
        <w:tc>
          <w:tcPr>
            <w:tcW w:w="5984" w:type="dxa"/>
          </w:tcPr>
          <w:p w:rsidR="001D6F33" w:rsidRPr="00662B29" w:rsidRDefault="001D6F33"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1D6F33" w:rsidRPr="00662B29" w:rsidRDefault="001D6F33" w:rsidP="00D86BE8">
            <w:pPr>
              <w:pStyle w:val="TableTextBold"/>
            </w:pPr>
          </w:p>
          <w:p w:rsidR="001D6F33" w:rsidRPr="00662B29" w:rsidRDefault="001D6F33" w:rsidP="00D86BE8">
            <w:pPr>
              <w:pStyle w:val="TableTextBold"/>
            </w:pPr>
          </w:p>
          <w:p w:rsidR="001D6F33" w:rsidRPr="00662B29" w:rsidRDefault="001D6F33" w:rsidP="00D86BE8">
            <w:pPr>
              <w:pStyle w:val="TableTextBold"/>
            </w:pPr>
          </w:p>
        </w:tc>
      </w:tr>
      <w:tr w:rsidR="001D6F33" w:rsidRPr="00662B29" w:rsidTr="0065709E">
        <w:tc>
          <w:tcPr>
            <w:tcW w:w="3258" w:type="dxa"/>
          </w:tcPr>
          <w:p w:rsidR="001D6F33" w:rsidRPr="00662B29" w:rsidRDefault="00F60DDF" w:rsidP="00D86BE8">
            <w:pPr>
              <w:pStyle w:val="TableTextBold"/>
            </w:pPr>
            <w:r w:rsidRPr="00662B29">
              <w:t>Processes</w:t>
            </w:r>
          </w:p>
        </w:tc>
        <w:tc>
          <w:tcPr>
            <w:tcW w:w="5984" w:type="dxa"/>
          </w:tcPr>
          <w:p w:rsidR="001D6F33" w:rsidRPr="00662B29" w:rsidRDefault="001D6F33" w:rsidP="00D86BE8">
            <w:pPr>
              <w:pStyle w:val="TableTextBold"/>
            </w:pPr>
          </w:p>
          <w:p w:rsidR="001D6F33" w:rsidRPr="00662B29" w:rsidRDefault="001D6F33"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1D6F33" w:rsidRPr="00662B29" w:rsidRDefault="001D6F33" w:rsidP="00D86BE8">
            <w:pPr>
              <w:pStyle w:val="TableTextBold"/>
            </w:pPr>
          </w:p>
          <w:p w:rsidR="001D6F33" w:rsidRPr="00662B29" w:rsidRDefault="001D6F33" w:rsidP="00D86BE8">
            <w:pPr>
              <w:pStyle w:val="TableTextBold"/>
            </w:pPr>
          </w:p>
        </w:tc>
      </w:tr>
    </w:tbl>
    <w:p w:rsidR="00893CA5" w:rsidRPr="00662B29" w:rsidRDefault="00893CA5" w:rsidP="00D86BE8">
      <w:pPr>
        <w:pStyle w:val="TableTextBold"/>
      </w:pPr>
      <w:r w:rsidRPr="00662B29">
        <w:br w:type="page"/>
      </w:r>
    </w:p>
    <w:tbl>
      <w:tblPr>
        <w:tblStyle w:val="TableGrid"/>
        <w:tblW w:w="0" w:type="auto"/>
        <w:tblLook w:val="04A0" w:firstRow="1" w:lastRow="0" w:firstColumn="1" w:lastColumn="0" w:noHBand="0" w:noVBand="1"/>
      </w:tblPr>
      <w:tblGrid>
        <w:gridCol w:w="3258"/>
        <w:gridCol w:w="5984"/>
      </w:tblGrid>
      <w:tr w:rsidR="00893CA5" w:rsidRPr="00662B29" w:rsidTr="0065709E">
        <w:tc>
          <w:tcPr>
            <w:tcW w:w="3258" w:type="dxa"/>
            <w:shd w:val="clear" w:color="auto" w:fill="F2F2F2" w:themeFill="background1" w:themeFillShade="F2"/>
          </w:tcPr>
          <w:p w:rsidR="00893CA5" w:rsidRPr="00662B29" w:rsidRDefault="00893CA5" w:rsidP="00D86BE8">
            <w:pPr>
              <w:pStyle w:val="TableTextBold"/>
            </w:pPr>
            <w:r w:rsidRPr="00662B29">
              <w:t>MARKETING MIX ELEMENT</w:t>
            </w:r>
          </w:p>
        </w:tc>
        <w:tc>
          <w:tcPr>
            <w:tcW w:w="5984" w:type="dxa"/>
            <w:shd w:val="clear" w:color="auto" w:fill="F2F2F2" w:themeFill="background1" w:themeFillShade="F2"/>
          </w:tcPr>
          <w:p w:rsidR="00893CA5" w:rsidRPr="00662B29" w:rsidRDefault="00893CA5" w:rsidP="00D86BE8">
            <w:pPr>
              <w:pStyle w:val="TableTextBold"/>
            </w:pPr>
            <w:r w:rsidRPr="00662B29">
              <w:t>STRATEGY</w:t>
            </w:r>
          </w:p>
        </w:tc>
      </w:tr>
      <w:tr w:rsidR="001D6F33" w:rsidRPr="00662B29" w:rsidTr="0065709E">
        <w:tc>
          <w:tcPr>
            <w:tcW w:w="3258" w:type="dxa"/>
          </w:tcPr>
          <w:p w:rsidR="001D6F33" w:rsidRPr="00662B29" w:rsidRDefault="00F60DDF" w:rsidP="00D86BE8">
            <w:pPr>
              <w:pStyle w:val="TableTextBold"/>
            </w:pPr>
            <w:r w:rsidRPr="00662B29">
              <w:t>Placement</w:t>
            </w:r>
          </w:p>
        </w:tc>
        <w:tc>
          <w:tcPr>
            <w:tcW w:w="5984" w:type="dxa"/>
          </w:tcPr>
          <w:p w:rsidR="001D6F33" w:rsidRPr="00662B29" w:rsidRDefault="001D6F33"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1D6F33" w:rsidRPr="00662B29" w:rsidRDefault="001D6F33"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1D6F33" w:rsidRPr="00662B29" w:rsidRDefault="001D6F33" w:rsidP="00D86BE8">
            <w:pPr>
              <w:pStyle w:val="TableTextBold"/>
            </w:pPr>
          </w:p>
          <w:p w:rsidR="001D6F33" w:rsidRPr="00662B29" w:rsidRDefault="001D6F33" w:rsidP="00D86BE8">
            <w:pPr>
              <w:pStyle w:val="TableTextBold"/>
            </w:pPr>
          </w:p>
        </w:tc>
      </w:tr>
      <w:tr w:rsidR="001D6F33" w:rsidRPr="00662B29" w:rsidTr="0065709E">
        <w:tc>
          <w:tcPr>
            <w:tcW w:w="3258" w:type="dxa"/>
          </w:tcPr>
          <w:p w:rsidR="001D6F33" w:rsidRPr="00662B29" w:rsidRDefault="00F60DDF" w:rsidP="00D86BE8">
            <w:pPr>
              <w:pStyle w:val="TableTextBold"/>
            </w:pPr>
            <w:r w:rsidRPr="00662B29">
              <w:rPr>
                <w:rFonts w:cs="HelveticaNeueLTStd-LtCn"/>
                <w:color w:val="000000"/>
              </w:rPr>
              <w:t>Promotional strategy</w:t>
            </w:r>
          </w:p>
        </w:tc>
        <w:tc>
          <w:tcPr>
            <w:tcW w:w="5984" w:type="dxa"/>
          </w:tcPr>
          <w:p w:rsidR="001D6F33" w:rsidRPr="00662B29" w:rsidRDefault="001D6F33"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1D6F33" w:rsidRPr="00662B29" w:rsidRDefault="001D6F33"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1D6F33" w:rsidRPr="00662B29" w:rsidRDefault="001D6F33" w:rsidP="00D86BE8">
            <w:pPr>
              <w:pStyle w:val="TableTextBold"/>
            </w:pPr>
          </w:p>
          <w:p w:rsidR="001D6F33" w:rsidRPr="00662B29" w:rsidRDefault="001D6F33" w:rsidP="00D86BE8">
            <w:pPr>
              <w:pStyle w:val="TableTextBold"/>
            </w:pPr>
          </w:p>
        </w:tc>
      </w:tr>
      <w:tr w:rsidR="001D6F33" w:rsidRPr="00662B29" w:rsidTr="0065709E">
        <w:tc>
          <w:tcPr>
            <w:tcW w:w="3258" w:type="dxa"/>
          </w:tcPr>
          <w:p w:rsidR="001D6F33" w:rsidRPr="00662B29" w:rsidRDefault="00F60DDF" w:rsidP="00D86BE8">
            <w:pPr>
              <w:pStyle w:val="TableTextBold"/>
            </w:pPr>
            <w:r w:rsidRPr="00662B29">
              <w:rPr>
                <w:rFonts w:cs="HelveticaNeueLTStd-LtCn"/>
                <w:color w:val="000000"/>
              </w:rPr>
              <w:t>Physical evidence</w:t>
            </w:r>
          </w:p>
        </w:tc>
        <w:tc>
          <w:tcPr>
            <w:tcW w:w="5984" w:type="dxa"/>
          </w:tcPr>
          <w:p w:rsidR="001D6F33" w:rsidRPr="00662B29" w:rsidRDefault="001D6F33"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893CA5" w:rsidRPr="00662B29" w:rsidRDefault="00893CA5" w:rsidP="00D86BE8">
            <w:pPr>
              <w:pStyle w:val="TableTextBold"/>
            </w:pPr>
          </w:p>
          <w:p w:rsidR="001D6F33" w:rsidRPr="00662B29" w:rsidRDefault="001D6F33" w:rsidP="00D86BE8">
            <w:pPr>
              <w:pStyle w:val="TableTextBold"/>
            </w:pPr>
          </w:p>
          <w:p w:rsidR="001D6F33" w:rsidRPr="00662B29" w:rsidRDefault="001D6F33" w:rsidP="00D86BE8">
            <w:pPr>
              <w:pStyle w:val="TableTextBold"/>
            </w:pPr>
          </w:p>
          <w:p w:rsidR="001D6F33" w:rsidRPr="00662B29" w:rsidRDefault="001D6F33" w:rsidP="00D86BE8">
            <w:pPr>
              <w:pStyle w:val="TableTextBold"/>
            </w:pPr>
          </w:p>
        </w:tc>
      </w:tr>
    </w:tbl>
    <w:p w:rsidR="001D6F33" w:rsidRPr="00662B29" w:rsidRDefault="001D6F33" w:rsidP="001D6F33">
      <w:pPr>
        <w:suppressAutoHyphens/>
        <w:spacing w:before="80" w:after="120" w:line="240" w:lineRule="auto"/>
        <w:rPr>
          <w:rFonts w:ascii="Helvetica" w:eastAsia="Calibri" w:hAnsi="Helvetica" w:cs="Calibri"/>
          <w:lang w:eastAsia="ar-SA"/>
        </w:rPr>
      </w:pPr>
    </w:p>
    <w:p w:rsidR="00F84543" w:rsidRPr="00662B29" w:rsidRDefault="00893CA5" w:rsidP="00E51C65">
      <w:pPr>
        <w:pStyle w:val="TableBullet1"/>
        <w:numPr>
          <w:ilvl w:val="0"/>
          <w:numId w:val="0"/>
        </w:numPr>
        <w:spacing w:before="80" w:after="120"/>
        <w:ind w:left="357" w:hanging="357"/>
        <w:rPr>
          <w:noProof w:val="0"/>
        </w:rPr>
      </w:pPr>
      <w:r w:rsidRPr="00662B29">
        <w:rPr>
          <w:lang w:val="en-US" w:eastAsia="en-US"/>
        </w:rPr>
        <w:drawing>
          <wp:anchor distT="0" distB="0" distL="114300" distR="114300" simplePos="0" relativeHeight="252022784" behindDoc="0" locked="0" layoutInCell="1" allowOverlap="1">
            <wp:simplePos x="0" y="0"/>
            <wp:positionH relativeFrom="column">
              <wp:posOffset>3724275</wp:posOffset>
            </wp:positionH>
            <wp:positionV relativeFrom="paragraph">
              <wp:posOffset>200025</wp:posOffset>
            </wp:positionV>
            <wp:extent cx="1600200" cy="981075"/>
            <wp:effectExtent l="19050" t="0" r="0" b="0"/>
            <wp:wrapSquare wrapText="bothSides"/>
            <wp:docPr id="220" name="Picture 219" descr="shutterstock_1638835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883546.jpg"/>
                    <pic:cNvPicPr/>
                  </pic:nvPicPr>
                  <pic:blipFill>
                    <a:blip r:embed="rId83" cstate="print"/>
                    <a:stretch>
                      <a:fillRect/>
                    </a:stretch>
                  </pic:blipFill>
                  <pic:spPr>
                    <a:xfrm>
                      <a:off x="0" y="0"/>
                      <a:ext cx="1600200" cy="981075"/>
                    </a:xfrm>
                    <a:prstGeom prst="rect">
                      <a:avLst/>
                    </a:prstGeom>
                  </pic:spPr>
                </pic:pic>
              </a:graphicData>
            </a:graphic>
          </wp:anchor>
        </w:drawing>
      </w:r>
      <w:r w:rsidRPr="00662B29">
        <w:rPr>
          <w:lang w:val="en-US" w:eastAsia="en-US"/>
        </w:rPr>
        <w:drawing>
          <wp:anchor distT="0" distB="0" distL="114300" distR="114300" simplePos="0" relativeHeight="252021760" behindDoc="0" locked="0" layoutInCell="1" allowOverlap="1">
            <wp:simplePos x="0" y="0"/>
            <wp:positionH relativeFrom="column">
              <wp:posOffset>333375</wp:posOffset>
            </wp:positionH>
            <wp:positionV relativeFrom="paragraph">
              <wp:posOffset>142875</wp:posOffset>
            </wp:positionV>
            <wp:extent cx="1276350" cy="1181100"/>
            <wp:effectExtent l="19050" t="0" r="0" b="0"/>
            <wp:wrapSquare wrapText="bothSides"/>
            <wp:docPr id="219" name="Picture 218" descr="shutterstock_10887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8870272.jpg"/>
                    <pic:cNvPicPr/>
                  </pic:nvPicPr>
                  <pic:blipFill>
                    <a:blip r:embed="rId84" cstate="print"/>
                    <a:stretch>
                      <a:fillRect/>
                    </a:stretch>
                  </pic:blipFill>
                  <pic:spPr>
                    <a:xfrm>
                      <a:off x="0" y="0"/>
                      <a:ext cx="1276350" cy="1181100"/>
                    </a:xfrm>
                    <a:prstGeom prst="rect">
                      <a:avLst/>
                    </a:prstGeom>
                  </pic:spPr>
                </pic:pic>
              </a:graphicData>
            </a:graphic>
          </wp:anchor>
        </w:drawing>
      </w:r>
      <w:r w:rsidR="00F84543" w:rsidRPr="00662B29">
        <w:rPr>
          <w:noProof w:val="0"/>
        </w:rPr>
        <w:br w:type="page"/>
      </w:r>
    </w:p>
    <w:p w:rsidR="00BD2681" w:rsidRPr="00662B29" w:rsidRDefault="00F84543" w:rsidP="00CD0302">
      <w:pPr>
        <w:pStyle w:val="Heading2"/>
      </w:pPr>
      <w:r w:rsidRPr="00662B29">
        <w:t>1.3</w:t>
      </w:r>
      <w:r w:rsidRPr="00662B29">
        <w:tab/>
      </w:r>
      <w:fldSimple w:instr=" REF  Criteria13  \* MERGEFORMAT ">
        <w:sdt>
          <w:sdtPr>
            <w:alias w:val="Criteria13"/>
            <w:tag w:val="Criteria13"/>
            <w:id w:val="-1616985534"/>
            <w:placeholder>
              <w:docPart w:val="0F73D7471D33420D95002EED1C24483A"/>
            </w:placeholder>
          </w:sdtPr>
          <w:sdtEndPr>
            <w:rPr>
              <w:rStyle w:val="PlaceholderText"/>
              <w:color w:val="808080"/>
            </w:rPr>
          </w:sdtEndPr>
          <w:sdtContent>
            <w:r w:rsidR="001205F2" w:rsidRPr="001205F2">
              <w:rPr>
                <w:rStyle w:val="PlaceholderText"/>
                <w:color w:val="45545F"/>
              </w:rPr>
              <w:t>Review business performance information</w:t>
            </w:r>
          </w:sdtContent>
        </w:sdt>
      </w:fldSimple>
    </w:p>
    <w:p w:rsidR="00F84543" w:rsidRPr="00662B29" w:rsidRDefault="00F84543" w:rsidP="009C074A">
      <w:pPr>
        <w:pStyle w:val="Heading3"/>
        <w:spacing w:before="160" w:after="200"/>
      </w:pPr>
      <w:r w:rsidRPr="00662B29">
        <w:t>Introduction</w:t>
      </w:r>
    </w:p>
    <w:p w:rsidR="0035287A" w:rsidRPr="00662B29" w:rsidRDefault="00A155AF" w:rsidP="008E2C61">
      <w:pPr>
        <w:pStyle w:val="BodyCopy"/>
        <w:rPr>
          <w:noProof w:val="0"/>
        </w:rPr>
      </w:pPr>
      <w:r w:rsidRPr="00662B29">
        <w:rPr>
          <w:noProof w:val="0"/>
        </w:rPr>
        <w:t>One key aspect of reviewing the success of a business is to review the performance of different aspects of the organisation.</w:t>
      </w:r>
    </w:p>
    <w:p w:rsidR="00A155AF" w:rsidRPr="00662B29" w:rsidRDefault="00A155AF" w:rsidP="008E2C61">
      <w:pPr>
        <w:pStyle w:val="BodyCopy"/>
        <w:rPr>
          <w:noProof w:val="0"/>
        </w:rPr>
      </w:pPr>
      <w:r w:rsidRPr="00662B29">
        <w:rPr>
          <w:noProof w:val="0"/>
        </w:rPr>
        <w:t>For a business to be successful, all aspects of the organisation should be contributing in a positive manner.</w:t>
      </w:r>
    </w:p>
    <w:p w:rsidR="00A155AF" w:rsidRPr="00662B29" w:rsidRDefault="00A155AF" w:rsidP="008E2C61">
      <w:pPr>
        <w:pStyle w:val="BodyCopy"/>
        <w:rPr>
          <w:noProof w:val="0"/>
        </w:rPr>
      </w:pPr>
      <w:r w:rsidRPr="00662B29">
        <w:rPr>
          <w:noProof w:val="0"/>
        </w:rPr>
        <w:t>Most organisations will have key performance indicators, as we will explain in more detail later in this manual, which identifies expected standards of performance in all aspects of the business.</w:t>
      </w:r>
    </w:p>
    <w:p w:rsidR="00A155AF" w:rsidRPr="00662B29" w:rsidRDefault="00A155AF" w:rsidP="009C074A">
      <w:pPr>
        <w:pStyle w:val="Heading3"/>
        <w:spacing w:before="160" w:after="200"/>
        <w:rPr>
          <w:lang w:eastAsia="ar-SA"/>
        </w:rPr>
      </w:pPr>
      <w:r w:rsidRPr="00662B29">
        <w:rPr>
          <w:lang w:eastAsia="ar-SA"/>
        </w:rPr>
        <w:t>Areas of business performance</w:t>
      </w:r>
    </w:p>
    <w:p w:rsidR="00D2260F" w:rsidRPr="00662B29" w:rsidRDefault="00A155AF" w:rsidP="008E2C61">
      <w:pPr>
        <w:pStyle w:val="BodyCopy"/>
        <w:rPr>
          <w:b/>
          <w:noProof w:val="0"/>
          <w:color w:val="595959"/>
          <w:sz w:val="28"/>
          <w:szCs w:val="28"/>
        </w:rPr>
      </w:pPr>
      <w:r w:rsidRPr="00662B29">
        <w:rPr>
          <w:noProof w:val="0"/>
        </w:rPr>
        <w:t>Areas of business performance to review</w:t>
      </w:r>
      <w:r w:rsidR="00D2260F" w:rsidRPr="00662B29">
        <w:rPr>
          <w:noProof w:val="0"/>
        </w:rPr>
        <w:t xml:space="preserve"> may </w:t>
      </w:r>
      <w:r w:rsidRPr="00662B29">
        <w:rPr>
          <w:noProof w:val="0"/>
        </w:rPr>
        <w:t>relate</w:t>
      </w:r>
      <w:r w:rsidR="00D2260F" w:rsidRPr="00662B29">
        <w:rPr>
          <w:noProof w:val="0"/>
        </w:rPr>
        <w:t xml:space="preserve"> to:</w:t>
      </w:r>
    </w:p>
    <w:p w:rsidR="00D2260F" w:rsidRPr="00662B29" w:rsidRDefault="00D2260F" w:rsidP="008E2C61">
      <w:pPr>
        <w:pStyle w:val="Bullet1"/>
      </w:pPr>
      <w:r w:rsidRPr="00662B29">
        <w:t>Sales and bookings</w:t>
      </w:r>
    </w:p>
    <w:p w:rsidR="00D2260F" w:rsidRPr="00662B29" w:rsidRDefault="00C338AD" w:rsidP="008E2C61">
      <w:pPr>
        <w:pStyle w:val="Bullet1"/>
      </w:pPr>
      <w:r w:rsidRPr="00662B29">
        <w:rPr>
          <w:noProof/>
          <w:lang w:val="en-US"/>
        </w:rPr>
        <w:drawing>
          <wp:anchor distT="0" distB="0" distL="114300" distR="114300" simplePos="0" relativeHeight="251920384" behindDoc="0" locked="0" layoutInCell="1" allowOverlap="1">
            <wp:simplePos x="0" y="0"/>
            <wp:positionH relativeFrom="column">
              <wp:posOffset>3724275</wp:posOffset>
            </wp:positionH>
            <wp:positionV relativeFrom="paragraph">
              <wp:posOffset>180340</wp:posOffset>
            </wp:positionV>
            <wp:extent cx="1673860" cy="1114425"/>
            <wp:effectExtent l="19050" t="0" r="2540" b="0"/>
            <wp:wrapSquare wrapText="bothSides"/>
            <wp:docPr id="42" name="Picture 41" descr="shutterstock_191506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1506634.jpg"/>
                    <pic:cNvPicPr/>
                  </pic:nvPicPr>
                  <pic:blipFill>
                    <a:blip r:embed="rId85" cstate="print"/>
                    <a:stretch>
                      <a:fillRect/>
                    </a:stretch>
                  </pic:blipFill>
                  <pic:spPr>
                    <a:xfrm>
                      <a:off x="0" y="0"/>
                      <a:ext cx="1673860" cy="1114425"/>
                    </a:xfrm>
                    <a:prstGeom prst="rect">
                      <a:avLst/>
                    </a:prstGeom>
                  </pic:spPr>
                </pic:pic>
              </a:graphicData>
            </a:graphic>
          </wp:anchor>
        </w:drawing>
      </w:r>
      <w:r w:rsidR="00D2260F" w:rsidRPr="00662B29">
        <w:t>Profit</w:t>
      </w:r>
    </w:p>
    <w:p w:rsidR="00D2260F" w:rsidRPr="00662B29" w:rsidRDefault="00D2260F" w:rsidP="008E2C61">
      <w:pPr>
        <w:pStyle w:val="Bullet1"/>
      </w:pPr>
      <w:r w:rsidRPr="00662B29">
        <w:t>Cash flow</w:t>
      </w:r>
    </w:p>
    <w:p w:rsidR="00D2260F" w:rsidRPr="00662B29" w:rsidRDefault="00D2260F" w:rsidP="008E2C61">
      <w:pPr>
        <w:pStyle w:val="Bullet1"/>
      </w:pPr>
      <w:r w:rsidRPr="00662B29">
        <w:t>Trends</w:t>
      </w:r>
    </w:p>
    <w:p w:rsidR="00D2260F" w:rsidRPr="00662B29" w:rsidRDefault="00D2260F" w:rsidP="008E2C61">
      <w:pPr>
        <w:pStyle w:val="Bullet1"/>
      </w:pPr>
      <w:r w:rsidRPr="00662B29">
        <w:t>Market share</w:t>
      </w:r>
    </w:p>
    <w:p w:rsidR="00D2260F" w:rsidRPr="00662B29" w:rsidRDefault="00D2260F" w:rsidP="008E2C61">
      <w:pPr>
        <w:pStyle w:val="Bullet1"/>
      </w:pPr>
      <w:r w:rsidRPr="00662B29">
        <w:t>Business partnerships</w:t>
      </w:r>
    </w:p>
    <w:p w:rsidR="00D2260F" w:rsidRPr="00662B29" w:rsidRDefault="00D2260F" w:rsidP="008E2C61">
      <w:pPr>
        <w:pStyle w:val="Bullet1"/>
      </w:pPr>
      <w:r w:rsidRPr="00662B29">
        <w:t>Position in the marketplace</w:t>
      </w:r>
    </w:p>
    <w:p w:rsidR="00D2260F" w:rsidRPr="00662B29" w:rsidRDefault="00D2260F" w:rsidP="008E2C61">
      <w:pPr>
        <w:pStyle w:val="Bullet1"/>
      </w:pPr>
      <w:r w:rsidRPr="00662B29">
        <w:t>Image of the business</w:t>
      </w:r>
    </w:p>
    <w:p w:rsidR="00D2260F" w:rsidRPr="00662B29" w:rsidRDefault="00D2260F" w:rsidP="008E2C61">
      <w:pPr>
        <w:pStyle w:val="Bullet1"/>
      </w:pPr>
      <w:r w:rsidRPr="00662B29">
        <w:t>Identifying strengths and weaknesses of the business</w:t>
      </w:r>
    </w:p>
    <w:p w:rsidR="008C693B" w:rsidRPr="00662B29" w:rsidRDefault="00D2260F" w:rsidP="008E2C61">
      <w:pPr>
        <w:pStyle w:val="Bullet1"/>
      </w:pPr>
      <w:r w:rsidRPr="00662B29">
        <w:t>Identifying critical success factors</w:t>
      </w:r>
      <w:r w:rsidR="009C074A" w:rsidRPr="00662B29">
        <w:t>.</w:t>
      </w:r>
    </w:p>
    <w:p w:rsidR="00C14867" w:rsidRPr="00662B29" w:rsidRDefault="00C14867" w:rsidP="009C074A">
      <w:pPr>
        <w:pStyle w:val="Heading3"/>
        <w:spacing w:before="160" w:after="200"/>
      </w:pPr>
      <w:r w:rsidRPr="00662B29">
        <w:t xml:space="preserve">Methods to review business </w:t>
      </w:r>
      <w:r w:rsidRPr="00662B29">
        <w:rPr>
          <w:color w:val="595959"/>
        </w:rPr>
        <w:t>performance</w:t>
      </w:r>
    </w:p>
    <w:p w:rsidR="00C14867" w:rsidRPr="00662B29" w:rsidRDefault="00A155AF" w:rsidP="008E2C61">
      <w:pPr>
        <w:pStyle w:val="BodyCopy"/>
        <w:rPr>
          <w:noProof w:val="0"/>
        </w:rPr>
      </w:pPr>
      <w:r w:rsidRPr="00662B29">
        <w:rPr>
          <w:noProof w:val="0"/>
        </w:rPr>
        <w:t>The different ways to review business performance will vary depending on which aspect of business</w:t>
      </w:r>
      <w:r w:rsidR="00C14867" w:rsidRPr="00662B29">
        <w:rPr>
          <w:noProof w:val="0"/>
        </w:rPr>
        <w:t xml:space="preserve"> performance </w:t>
      </w:r>
      <w:r w:rsidRPr="00662B29">
        <w:rPr>
          <w:noProof w:val="0"/>
        </w:rPr>
        <w:t>is to be reviewed</w:t>
      </w:r>
      <w:r w:rsidR="00C14867" w:rsidRPr="00662B29">
        <w:rPr>
          <w:noProof w:val="0"/>
        </w:rPr>
        <w:t xml:space="preserve">. </w:t>
      </w:r>
    </w:p>
    <w:p w:rsidR="00C14867" w:rsidRPr="00662B29" w:rsidRDefault="00C14867" w:rsidP="008E2C61">
      <w:pPr>
        <w:pStyle w:val="BodyCopy"/>
        <w:rPr>
          <w:noProof w:val="0"/>
        </w:rPr>
      </w:pPr>
      <w:r w:rsidRPr="00662B29">
        <w:rPr>
          <w:noProof w:val="0"/>
        </w:rPr>
        <w:t xml:space="preserve">There are many tools or methods </w:t>
      </w:r>
      <w:r w:rsidR="00A155AF" w:rsidRPr="00662B29">
        <w:rPr>
          <w:noProof w:val="0"/>
        </w:rPr>
        <w:t>including but not limited to:</w:t>
      </w:r>
    </w:p>
    <w:p w:rsidR="00C14867" w:rsidRPr="00662B29" w:rsidRDefault="00C14867" w:rsidP="008E2C61">
      <w:pPr>
        <w:pStyle w:val="Bullet1"/>
      </w:pPr>
      <w:r w:rsidRPr="00662B29">
        <w:t>Reports – statistical, financial, written or verbal</w:t>
      </w:r>
    </w:p>
    <w:p w:rsidR="00C14867" w:rsidRPr="00662B29" w:rsidRDefault="00C14867" w:rsidP="008E2C61">
      <w:pPr>
        <w:pStyle w:val="Bullet1"/>
      </w:pPr>
      <w:r w:rsidRPr="00662B29">
        <w:t xml:space="preserve">Obtaining customer feedback </w:t>
      </w:r>
    </w:p>
    <w:p w:rsidR="00C14867" w:rsidRPr="00662B29" w:rsidRDefault="00A364F7" w:rsidP="008E2C61">
      <w:pPr>
        <w:pStyle w:val="Bullet1"/>
      </w:pPr>
      <w:r w:rsidRPr="00662B29">
        <w:rPr>
          <w:noProof/>
          <w:lang w:val="en-US"/>
        </w:rPr>
        <w:drawing>
          <wp:anchor distT="0" distB="0" distL="114300" distR="114300" simplePos="0" relativeHeight="251922432" behindDoc="0" locked="0" layoutInCell="1" allowOverlap="1">
            <wp:simplePos x="0" y="0"/>
            <wp:positionH relativeFrom="column">
              <wp:posOffset>3790950</wp:posOffset>
            </wp:positionH>
            <wp:positionV relativeFrom="paragraph">
              <wp:posOffset>66040</wp:posOffset>
            </wp:positionV>
            <wp:extent cx="1685925" cy="1304925"/>
            <wp:effectExtent l="19050" t="0" r="9525" b="0"/>
            <wp:wrapSquare wrapText="bothSides"/>
            <wp:docPr id="47" name="Picture 46" descr="W208_travelagent_shutterst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8_travelagent_shutterstock.jpg"/>
                    <pic:cNvPicPr/>
                  </pic:nvPicPr>
                  <pic:blipFill>
                    <a:blip r:embed="rId86" cstate="print"/>
                    <a:stretch>
                      <a:fillRect/>
                    </a:stretch>
                  </pic:blipFill>
                  <pic:spPr>
                    <a:xfrm>
                      <a:off x="0" y="0"/>
                      <a:ext cx="1685925" cy="1304925"/>
                    </a:xfrm>
                    <a:prstGeom prst="rect">
                      <a:avLst/>
                    </a:prstGeom>
                  </pic:spPr>
                </pic:pic>
              </a:graphicData>
            </a:graphic>
          </wp:anchor>
        </w:drawing>
      </w:r>
      <w:r w:rsidR="00C14867" w:rsidRPr="00662B29">
        <w:t>Using a pretend customer</w:t>
      </w:r>
    </w:p>
    <w:p w:rsidR="00C14867" w:rsidRPr="00662B29" w:rsidRDefault="00C14867" w:rsidP="008E2C61">
      <w:pPr>
        <w:pStyle w:val="Bullet1"/>
      </w:pPr>
      <w:r w:rsidRPr="00662B29">
        <w:t xml:space="preserve">Use of checklists </w:t>
      </w:r>
    </w:p>
    <w:p w:rsidR="00C14867" w:rsidRPr="00662B29" w:rsidRDefault="00C14867" w:rsidP="008E2C61">
      <w:pPr>
        <w:pStyle w:val="Bullet1"/>
        <w:rPr>
          <w:rFonts w:eastAsia="Calibri" w:cs="Calibri"/>
          <w:b/>
          <w:szCs w:val="16"/>
          <w:lang w:eastAsia="ar-SA"/>
        </w:rPr>
      </w:pPr>
      <w:r w:rsidRPr="00662B29">
        <w:t>Staff input and review</w:t>
      </w:r>
    </w:p>
    <w:p w:rsidR="00C14867" w:rsidRPr="00662B29" w:rsidRDefault="00C14867" w:rsidP="008E2C61">
      <w:pPr>
        <w:pStyle w:val="Bullet1"/>
        <w:rPr>
          <w:lang w:eastAsia="ar-SA"/>
        </w:rPr>
      </w:pPr>
      <w:r w:rsidRPr="00662B29">
        <w:rPr>
          <w:lang w:eastAsia="ar-SA"/>
        </w:rPr>
        <w:t>Observation</w:t>
      </w:r>
    </w:p>
    <w:p w:rsidR="00C14867" w:rsidRPr="00662B29" w:rsidRDefault="00C14867" w:rsidP="008E2C61">
      <w:pPr>
        <w:pStyle w:val="Bullet1"/>
        <w:rPr>
          <w:lang w:eastAsia="ar-SA"/>
        </w:rPr>
      </w:pPr>
      <w:r w:rsidRPr="00662B29">
        <w:rPr>
          <w:lang w:eastAsia="ar-SA"/>
        </w:rPr>
        <w:t>Surveys</w:t>
      </w:r>
    </w:p>
    <w:p w:rsidR="00C14867" w:rsidRPr="00662B29" w:rsidRDefault="00C14867" w:rsidP="008E2C61">
      <w:pPr>
        <w:pStyle w:val="Bullet1"/>
        <w:rPr>
          <w:lang w:eastAsia="ar-SA"/>
        </w:rPr>
      </w:pPr>
      <w:r w:rsidRPr="00662B29">
        <w:rPr>
          <w:lang w:eastAsia="ar-SA"/>
        </w:rPr>
        <w:t>Checklists</w:t>
      </w:r>
    </w:p>
    <w:p w:rsidR="00C14867" w:rsidRPr="00662B29" w:rsidRDefault="00C14867" w:rsidP="008E2C61">
      <w:pPr>
        <w:pStyle w:val="Bullet1"/>
        <w:rPr>
          <w:lang w:eastAsia="ar-SA"/>
        </w:rPr>
      </w:pPr>
      <w:r w:rsidRPr="00662B29">
        <w:rPr>
          <w:lang w:eastAsia="ar-SA"/>
        </w:rPr>
        <w:t>Flowcharts</w:t>
      </w:r>
    </w:p>
    <w:p w:rsidR="00C14867" w:rsidRPr="00662B29" w:rsidRDefault="00C14867" w:rsidP="008E2C61">
      <w:pPr>
        <w:pStyle w:val="Bullet1"/>
      </w:pPr>
      <w:r w:rsidRPr="00662B29">
        <w:t>Benchmarking.</w:t>
      </w:r>
    </w:p>
    <w:p w:rsidR="00C14867" w:rsidRPr="00662B29" w:rsidRDefault="00C14867" w:rsidP="00DC4323">
      <w:pPr>
        <w:pStyle w:val="BodyCopyBold"/>
        <w:rPr>
          <w:noProof w:val="0"/>
        </w:rPr>
      </w:pPr>
      <w:r w:rsidRPr="00662B29">
        <w:rPr>
          <w:noProof w:val="0"/>
        </w:rPr>
        <w:t>Professional monitoring tools</w:t>
      </w:r>
    </w:p>
    <w:p w:rsidR="00C14867" w:rsidRPr="00662B29" w:rsidRDefault="00C14867" w:rsidP="008E2C61">
      <w:pPr>
        <w:pStyle w:val="BodyCopy"/>
        <w:rPr>
          <w:noProof w:val="0"/>
        </w:rPr>
      </w:pPr>
      <w:r w:rsidRPr="00662B29">
        <w:rPr>
          <w:noProof w:val="0"/>
        </w:rPr>
        <w:t>Tools that may be used to examine performance issues may include:</w:t>
      </w:r>
    </w:p>
    <w:p w:rsidR="00C14867" w:rsidRPr="00662B29" w:rsidRDefault="00C14867" w:rsidP="00C338AD">
      <w:pPr>
        <w:autoSpaceDE w:val="0"/>
        <w:autoSpaceDN w:val="0"/>
        <w:adjustRightInd w:val="0"/>
        <w:spacing w:before="80" w:after="120" w:line="240" w:lineRule="auto"/>
        <w:rPr>
          <w:rFonts w:ascii="Helvetica" w:hAnsi="Helvetica" w:cs="Helvetica"/>
          <w:u w:val="single"/>
        </w:rPr>
      </w:pPr>
      <w:r w:rsidRPr="00662B29">
        <w:rPr>
          <w:rFonts w:ascii="Helvetica" w:hAnsi="Helvetica" w:cs="Helvetica"/>
          <w:u w:val="single"/>
        </w:rPr>
        <w:t>QC 7 Tools</w:t>
      </w:r>
    </w:p>
    <w:p w:rsidR="00C14867" w:rsidRPr="00662B29" w:rsidRDefault="00C14867" w:rsidP="008E2C61">
      <w:pPr>
        <w:pStyle w:val="Bullet1"/>
      </w:pPr>
      <w:r w:rsidRPr="00662B29">
        <w:t>Cause and Effect Analysis</w:t>
      </w:r>
    </w:p>
    <w:p w:rsidR="00C14867" w:rsidRPr="00662B29" w:rsidRDefault="00C14867" w:rsidP="008E2C61">
      <w:pPr>
        <w:pStyle w:val="Bullet1"/>
      </w:pPr>
      <w:r w:rsidRPr="00662B29">
        <w:t>Flow Chart Check Sheet</w:t>
      </w:r>
    </w:p>
    <w:p w:rsidR="00C14867" w:rsidRPr="00662B29" w:rsidRDefault="00C14867" w:rsidP="008E2C61">
      <w:pPr>
        <w:pStyle w:val="Bullet1"/>
      </w:pPr>
      <w:r w:rsidRPr="00662B29">
        <w:t>Control Charts</w:t>
      </w:r>
      <w:r w:rsidR="009C074A" w:rsidRPr="00662B29">
        <w:t>.</w:t>
      </w:r>
    </w:p>
    <w:p w:rsidR="00C14867" w:rsidRPr="00662B29" w:rsidRDefault="00C338AD" w:rsidP="00C14867">
      <w:pPr>
        <w:autoSpaceDE w:val="0"/>
        <w:autoSpaceDN w:val="0"/>
        <w:adjustRightInd w:val="0"/>
        <w:spacing w:before="80" w:after="120" w:line="240" w:lineRule="auto"/>
        <w:rPr>
          <w:rFonts w:ascii="Helvetica" w:hAnsi="Helvetica" w:cs="Helvetica"/>
          <w:u w:val="single"/>
        </w:rPr>
      </w:pPr>
      <w:r w:rsidRPr="00662B29">
        <w:rPr>
          <w:rFonts w:ascii="Helvetica" w:hAnsi="Helvetica" w:cs="Helvetica"/>
          <w:noProof/>
          <w:u w:val="single"/>
          <w:lang w:val="en-US" w:eastAsia="en-US"/>
        </w:rPr>
        <w:drawing>
          <wp:anchor distT="0" distB="0" distL="114300" distR="114300" simplePos="0" relativeHeight="251921408" behindDoc="0" locked="0" layoutInCell="1" allowOverlap="1">
            <wp:simplePos x="0" y="0"/>
            <wp:positionH relativeFrom="column">
              <wp:posOffset>3181350</wp:posOffset>
            </wp:positionH>
            <wp:positionV relativeFrom="paragraph">
              <wp:posOffset>323215</wp:posOffset>
            </wp:positionV>
            <wp:extent cx="1819275" cy="1209675"/>
            <wp:effectExtent l="19050" t="0" r="9525" b="0"/>
            <wp:wrapSquare wrapText="bothSides"/>
            <wp:docPr id="43" name="Picture 42" descr="shutterstock_157814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7814315.jpg"/>
                    <pic:cNvPicPr/>
                  </pic:nvPicPr>
                  <pic:blipFill>
                    <a:blip r:embed="rId87" cstate="print"/>
                    <a:stretch>
                      <a:fillRect/>
                    </a:stretch>
                  </pic:blipFill>
                  <pic:spPr>
                    <a:xfrm>
                      <a:off x="0" y="0"/>
                      <a:ext cx="1819275" cy="1209675"/>
                    </a:xfrm>
                    <a:prstGeom prst="rect">
                      <a:avLst/>
                    </a:prstGeom>
                  </pic:spPr>
                </pic:pic>
              </a:graphicData>
            </a:graphic>
          </wp:anchor>
        </w:drawing>
      </w:r>
      <w:r w:rsidR="00C14867" w:rsidRPr="00662B29">
        <w:rPr>
          <w:rFonts w:ascii="Helvetica" w:hAnsi="Helvetica" w:cs="Helvetica"/>
          <w:u w:val="single"/>
        </w:rPr>
        <w:t>Management and Planning Tools</w:t>
      </w:r>
    </w:p>
    <w:p w:rsidR="00C14867" w:rsidRPr="00662B29" w:rsidRDefault="00C14867" w:rsidP="008E2C61">
      <w:pPr>
        <w:pStyle w:val="Bullet1"/>
      </w:pPr>
      <w:r w:rsidRPr="00662B29">
        <w:t>Root Cause Analysis</w:t>
      </w:r>
    </w:p>
    <w:p w:rsidR="00C14867" w:rsidRPr="00662B29" w:rsidRDefault="00C14867" w:rsidP="008E2C61">
      <w:pPr>
        <w:pStyle w:val="Bullet1"/>
      </w:pPr>
      <w:r w:rsidRPr="00662B29">
        <w:t>Plan-Do-Check-Action (PDCA)</w:t>
      </w:r>
    </w:p>
    <w:p w:rsidR="00C14867" w:rsidRPr="00662B29" w:rsidRDefault="00C14867" w:rsidP="008E2C61">
      <w:pPr>
        <w:pStyle w:val="Bullet1"/>
      </w:pPr>
      <w:r w:rsidRPr="00662B29">
        <w:t>Priorities Matrix</w:t>
      </w:r>
    </w:p>
    <w:p w:rsidR="00C14867" w:rsidRPr="00662B29" w:rsidRDefault="00C14867" w:rsidP="008E2C61">
      <w:pPr>
        <w:pStyle w:val="Bullet1"/>
      </w:pPr>
      <w:r w:rsidRPr="00662B29">
        <w:t>Process Decision</w:t>
      </w:r>
    </w:p>
    <w:p w:rsidR="00C14867" w:rsidRPr="00662B29" w:rsidRDefault="00C14867" w:rsidP="008E2C61">
      <w:pPr>
        <w:pStyle w:val="Bullet1"/>
      </w:pPr>
      <w:r w:rsidRPr="00662B29">
        <w:t>Activity Network Diagram</w:t>
      </w:r>
    </w:p>
    <w:p w:rsidR="00C14867" w:rsidRPr="00662B29" w:rsidRDefault="00C14867" w:rsidP="008E2C61">
      <w:pPr>
        <w:pStyle w:val="Bullet1"/>
      </w:pPr>
      <w:r w:rsidRPr="00662B29">
        <w:t>Affinity Diagram</w:t>
      </w:r>
    </w:p>
    <w:p w:rsidR="00C14867" w:rsidRPr="00662B29" w:rsidRDefault="00C14867" w:rsidP="008E2C61">
      <w:pPr>
        <w:pStyle w:val="Bullet1"/>
      </w:pPr>
      <w:r w:rsidRPr="00662B29">
        <w:t>Matrix Diagram</w:t>
      </w:r>
    </w:p>
    <w:p w:rsidR="00C14867" w:rsidRPr="00662B29" w:rsidRDefault="009C074A" w:rsidP="008E2C61">
      <w:pPr>
        <w:pStyle w:val="Bullet1"/>
      </w:pPr>
      <w:r w:rsidRPr="00662B29">
        <w:t>Program Chart.</w:t>
      </w:r>
    </w:p>
    <w:p w:rsidR="00C14867" w:rsidRPr="00662B29" w:rsidRDefault="00C14867" w:rsidP="00C338AD">
      <w:pPr>
        <w:autoSpaceDE w:val="0"/>
        <w:autoSpaceDN w:val="0"/>
        <w:adjustRightInd w:val="0"/>
        <w:spacing w:before="80" w:after="120" w:line="240" w:lineRule="auto"/>
        <w:rPr>
          <w:rFonts w:ascii="Helvetica" w:hAnsi="Helvetica" w:cs="Helvetica"/>
          <w:u w:val="single"/>
        </w:rPr>
      </w:pPr>
      <w:r w:rsidRPr="00662B29">
        <w:rPr>
          <w:rFonts w:ascii="Helvetica" w:hAnsi="Helvetica" w:cs="Helvetica"/>
          <w:u w:val="single"/>
        </w:rPr>
        <w:t>Tree Diagram Problem Solving Models</w:t>
      </w:r>
    </w:p>
    <w:p w:rsidR="00C14867" w:rsidRPr="00662B29" w:rsidRDefault="00C14867" w:rsidP="008E2C61">
      <w:pPr>
        <w:pStyle w:val="Bullet1"/>
      </w:pPr>
      <w:r w:rsidRPr="00662B29">
        <w:t>Five Whys</w:t>
      </w:r>
    </w:p>
    <w:p w:rsidR="00C14867" w:rsidRPr="00662B29" w:rsidRDefault="00C14867" w:rsidP="008E2C61">
      <w:pPr>
        <w:pStyle w:val="Bullet1"/>
      </w:pPr>
      <w:r w:rsidRPr="00662B29">
        <w:t>Process Improvement Models</w:t>
      </w:r>
      <w:r w:rsidR="009C074A" w:rsidRPr="00662B29">
        <w:t>.</w:t>
      </w:r>
    </w:p>
    <w:p w:rsidR="008C693B" w:rsidRPr="00662B29" w:rsidRDefault="008C693B" w:rsidP="00FD19C2">
      <w:pPr>
        <w:pStyle w:val="Heading3"/>
      </w:pPr>
      <w:r w:rsidRPr="00662B29">
        <w:t>Reviewing past records and previous business</w:t>
      </w:r>
      <w:r w:rsidR="006A0D56" w:rsidRPr="00662B29">
        <w:t xml:space="preserve"> </w:t>
      </w:r>
      <w:r w:rsidRPr="00662B29">
        <w:t>plans</w:t>
      </w:r>
    </w:p>
    <w:p w:rsidR="008C693B" w:rsidRPr="00662B29" w:rsidRDefault="00352002" w:rsidP="008E2C61">
      <w:pPr>
        <w:pStyle w:val="BodyCopy"/>
        <w:rPr>
          <w:noProof w:val="0"/>
        </w:rPr>
      </w:pPr>
      <w:r w:rsidRPr="00662B29">
        <w:rPr>
          <w:noProof w:val="0"/>
        </w:rPr>
        <w:t>It is important</w:t>
      </w:r>
      <w:r w:rsidR="008C693B" w:rsidRPr="00662B29">
        <w:rPr>
          <w:noProof w:val="0"/>
        </w:rPr>
        <w:t xml:space="preserve"> to review past records and previous business plans to determine:</w:t>
      </w:r>
    </w:p>
    <w:p w:rsidR="008C693B" w:rsidRPr="00662B29" w:rsidRDefault="008C693B" w:rsidP="008E2C61">
      <w:pPr>
        <w:pStyle w:val="Bullet1"/>
      </w:pPr>
      <w:r w:rsidRPr="00662B29">
        <w:t>What the earlier goals of the business were</w:t>
      </w:r>
    </w:p>
    <w:p w:rsidR="008C693B" w:rsidRPr="00662B29" w:rsidRDefault="008C693B" w:rsidP="008E2C61">
      <w:pPr>
        <w:pStyle w:val="Bullet1"/>
      </w:pPr>
      <w:r w:rsidRPr="00662B29">
        <w:t>How the business tried to achieve them</w:t>
      </w:r>
    </w:p>
    <w:p w:rsidR="008C693B" w:rsidRPr="00662B29" w:rsidRDefault="008C693B" w:rsidP="008E2C61">
      <w:pPr>
        <w:pStyle w:val="Bullet1"/>
      </w:pPr>
      <w:r w:rsidRPr="00662B29">
        <w:t>The extent of the success it had in achieving its goals.</w:t>
      </w:r>
    </w:p>
    <w:p w:rsidR="008C693B" w:rsidRPr="00662B29" w:rsidRDefault="008C693B" w:rsidP="008E2C61">
      <w:pPr>
        <w:pStyle w:val="BodyCopy"/>
        <w:rPr>
          <w:noProof w:val="0"/>
        </w:rPr>
      </w:pPr>
      <w:r w:rsidRPr="00662B29">
        <w:rPr>
          <w:noProof w:val="0"/>
        </w:rPr>
        <w:t>Documents involved in the analysis can include:</w:t>
      </w:r>
    </w:p>
    <w:p w:rsidR="008C693B" w:rsidRPr="00662B29" w:rsidRDefault="00C338AD" w:rsidP="008E2C61">
      <w:pPr>
        <w:pStyle w:val="Bullet1"/>
      </w:pPr>
      <w:r w:rsidRPr="00662B29">
        <w:rPr>
          <w:noProof/>
          <w:lang w:val="en-US"/>
        </w:rPr>
        <w:drawing>
          <wp:anchor distT="0" distB="0" distL="114300" distR="114300" simplePos="0" relativeHeight="251923456" behindDoc="0" locked="0" layoutInCell="1" allowOverlap="1">
            <wp:simplePos x="0" y="0"/>
            <wp:positionH relativeFrom="column">
              <wp:posOffset>4010025</wp:posOffset>
            </wp:positionH>
            <wp:positionV relativeFrom="paragraph">
              <wp:posOffset>60325</wp:posOffset>
            </wp:positionV>
            <wp:extent cx="1673860" cy="1343025"/>
            <wp:effectExtent l="19050" t="0" r="2540" b="0"/>
            <wp:wrapSquare wrapText="bothSides"/>
            <wp:docPr id="61" name="Picture 60"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88" cstate="print"/>
                    <a:stretch>
                      <a:fillRect/>
                    </a:stretch>
                  </pic:blipFill>
                  <pic:spPr>
                    <a:xfrm>
                      <a:off x="0" y="0"/>
                      <a:ext cx="1673860" cy="1343025"/>
                    </a:xfrm>
                    <a:prstGeom prst="rect">
                      <a:avLst/>
                    </a:prstGeom>
                  </pic:spPr>
                </pic:pic>
              </a:graphicData>
            </a:graphic>
          </wp:anchor>
        </w:drawing>
      </w:r>
      <w:r w:rsidR="008C693B" w:rsidRPr="00662B29">
        <w:t>Accounting documentation relating to sales and purchases</w:t>
      </w:r>
    </w:p>
    <w:p w:rsidR="008C693B" w:rsidRPr="00662B29" w:rsidRDefault="008C693B" w:rsidP="008E2C61">
      <w:pPr>
        <w:pStyle w:val="Bullet1"/>
      </w:pPr>
      <w:r w:rsidRPr="00662B29">
        <w:t>Profit and loss statements</w:t>
      </w:r>
    </w:p>
    <w:p w:rsidR="008C693B" w:rsidRPr="00662B29" w:rsidRDefault="008C693B" w:rsidP="008E2C61">
      <w:pPr>
        <w:pStyle w:val="Bullet1"/>
      </w:pPr>
      <w:r w:rsidRPr="00662B29">
        <w:t>Balance sheets</w:t>
      </w:r>
    </w:p>
    <w:p w:rsidR="008C693B" w:rsidRPr="00662B29" w:rsidRDefault="008C693B" w:rsidP="008E2C61">
      <w:pPr>
        <w:pStyle w:val="Bullet1"/>
      </w:pPr>
      <w:r w:rsidRPr="00662B29">
        <w:t>Cash flow reports</w:t>
      </w:r>
    </w:p>
    <w:p w:rsidR="008C693B" w:rsidRPr="00662B29" w:rsidRDefault="008C693B" w:rsidP="008E2C61">
      <w:pPr>
        <w:pStyle w:val="Bullet1"/>
      </w:pPr>
      <w:r w:rsidRPr="00662B29">
        <w:t>Customer feedback documentation and complaints</w:t>
      </w:r>
    </w:p>
    <w:p w:rsidR="00C338AD" w:rsidRPr="00662B29" w:rsidRDefault="008C693B" w:rsidP="008E2C61">
      <w:pPr>
        <w:pStyle w:val="Bullet1"/>
      </w:pPr>
      <w:r w:rsidRPr="00662B29">
        <w:t>Incident reports and orders placed on the business by external agencies</w:t>
      </w:r>
      <w:r w:rsidR="009C074A" w:rsidRPr="00662B29">
        <w:t>.</w:t>
      </w:r>
    </w:p>
    <w:p w:rsidR="008C693B" w:rsidRPr="00662B29" w:rsidRDefault="008C693B" w:rsidP="008E2C61">
      <w:pPr>
        <w:pStyle w:val="BodyCopy"/>
        <w:rPr>
          <w:noProof w:val="0"/>
        </w:rPr>
      </w:pPr>
      <w:r w:rsidRPr="00662B29">
        <w:rPr>
          <w:noProof w:val="0"/>
        </w:rPr>
        <w:t>Considerat</w:t>
      </w:r>
      <w:r w:rsidR="00352002" w:rsidRPr="00662B29">
        <w:rPr>
          <w:noProof w:val="0"/>
        </w:rPr>
        <w:t xml:space="preserve">ion of previous business plans </w:t>
      </w:r>
      <w:r w:rsidRPr="00662B29">
        <w:rPr>
          <w:noProof w:val="0"/>
        </w:rPr>
        <w:t>in terms of the directions they set, the targets put in</w:t>
      </w:r>
      <w:r w:rsidR="00352002" w:rsidRPr="00662B29">
        <w:rPr>
          <w:noProof w:val="0"/>
        </w:rPr>
        <w:t xml:space="preserve"> </w:t>
      </w:r>
      <w:r w:rsidRPr="00662B29">
        <w:rPr>
          <w:noProof w:val="0"/>
        </w:rPr>
        <w:t>place, the resources allocated and</w:t>
      </w:r>
      <w:r w:rsidR="00352002" w:rsidRPr="00662B29">
        <w:rPr>
          <w:noProof w:val="0"/>
        </w:rPr>
        <w:t xml:space="preserve"> the degree of success achieved</w:t>
      </w:r>
      <w:r w:rsidRPr="00662B29">
        <w:rPr>
          <w:noProof w:val="0"/>
        </w:rPr>
        <w:t xml:space="preserve"> are critical elements of this</w:t>
      </w:r>
      <w:r w:rsidR="00352002" w:rsidRPr="00662B29">
        <w:rPr>
          <w:noProof w:val="0"/>
        </w:rPr>
        <w:t xml:space="preserve"> </w:t>
      </w:r>
      <w:r w:rsidRPr="00662B29">
        <w:rPr>
          <w:noProof w:val="0"/>
        </w:rPr>
        <w:t>review.</w:t>
      </w:r>
    </w:p>
    <w:p w:rsidR="008C693B" w:rsidRPr="00662B29" w:rsidRDefault="008C693B" w:rsidP="008E2C61">
      <w:pPr>
        <w:pStyle w:val="BodyCopy"/>
        <w:rPr>
          <w:noProof w:val="0"/>
        </w:rPr>
      </w:pPr>
      <w:r w:rsidRPr="00662B29">
        <w:rPr>
          <w:noProof w:val="0"/>
        </w:rPr>
        <w:t>The main method of reviewing past records is to visually inspect them and make comparisons of</w:t>
      </w:r>
      <w:r w:rsidR="00352002" w:rsidRPr="00662B29">
        <w:rPr>
          <w:noProof w:val="0"/>
        </w:rPr>
        <w:t xml:space="preserve"> </w:t>
      </w:r>
      <w:r w:rsidRPr="00662B29">
        <w:rPr>
          <w:noProof w:val="0"/>
        </w:rPr>
        <w:t>‘projected’ figures’ with ‘actual’ – that is, compare ‘goals’ with ‘results’.</w:t>
      </w:r>
    </w:p>
    <w:p w:rsidR="008C693B" w:rsidRPr="00662B29" w:rsidRDefault="008C693B" w:rsidP="00FD19C2">
      <w:pPr>
        <w:pStyle w:val="Heading3"/>
      </w:pPr>
      <w:r w:rsidRPr="00662B29">
        <w:t>Reviewing legal business structure</w:t>
      </w:r>
    </w:p>
    <w:p w:rsidR="008C693B" w:rsidRPr="00662B29" w:rsidRDefault="00352002" w:rsidP="008E2C61">
      <w:pPr>
        <w:pStyle w:val="BodyCopy"/>
        <w:rPr>
          <w:noProof w:val="0"/>
        </w:rPr>
      </w:pPr>
      <w:r w:rsidRPr="00662B29">
        <w:rPr>
          <w:noProof w:val="0"/>
        </w:rPr>
        <w:t>Given that most</w:t>
      </w:r>
      <w:r w:rsidR="008C693B" w:rsidRPr="00662B29">
        <w:rPr>
          <w:noProof w:val="0"/>
        </w:rPr>
        <w:t xml:space="preserve"> business </w:t>
      </w:r>
      <w:r w:rsidRPr="00662B29">
        <w:rPr>
          <w:noProof w:val="0"/>
        </w:rPr>
        <w:t>operations change</w:t>
      </w:r>
      <w:r w:rsidR="008C693B" w:rsidRPr="00662B29">
        <w:rPr>
          <w:noProof w:val="0"/>
        </w:rPr>
        <w:t xml:space="preserve"> over time it may be appropriate to re-consider what was once an</w:t>
      </w:r>
      <w:r w:rsidRPr="00662B29">
        <w:rPr>
          <w:noProof w:val="0"/>
        </w:rPr>
        <w:t xml:space="preserve"> </w:t>
      </w:r>
      <w:r w:rsidR="008C693B" w:rsidRPr="00662B29">
        <w:rPr>
          <w:noProof w:val="0"/>
        </w:rPr>
        <w:t>effective business structure but which may now be less than optimal and which may, in fact, be</w:t>
      </w:r>
      <w:r w:rsidRPr="00662B29">
        <w:rPr>
          <w:noProof w:val="0"/>
        </w:rPr>
        <w:t xml:space="preserve"> </w:t>
      </w:r>
      <w:r w:rsidR="008C693B" w:rsidRPr="00662B29">
        <w:rPr>
          <w:noProof w:val="0"/>
        </w:rPr>
        <w:t>hindering the operation of the business.</w:t>
      </w:r>
    </w:p>
    <w:p w:rsidR="008C693B" w:rsidRPr="00662B29" w:rsidRDefault="008C693B" w:rsidP="008E2C61">
      <w:pPr>
        <w:pStyle w:val="BodyCopy"/>
        <w:rPr>
          <w:noProof w:val="0"/>
        </w:rPr>
      </w:pPr>
      <w:r w:rsidRPr="00662B29">
        <w:rPr>
          <w:noProof w:val="0"/>
        </w:rPr>
        <w:t>Business growth and diversity is a prime reason for re-examining business structure and taking</w:t>
      </w:r>
      <w:r w:rsidR="00352002" w:rsidRPr="00662B29">
        <w:rPr>
          <w:noProof w:val="0"/>
        </w:rPr>
        <w:t xml:space="preserve"> advice from professionals </w:t>
      </w:r>
      <w:r w:rsidRPr="00662B29">
        <w:rPr>
          <w:noProof w:val="0"/>
        </w:rPr>
        <w:t>such as tax planners, fina</w:t>
      </w:r>
      <w:r w:rsidR="00352002" w:rsidRPr="00662B29">
        <w:rPr>
          <w:noProof w:val="0"/>
        </w:rPr>
        <w:t>ncial experts and legal counsel</w:t>
      </w:r>
      <w:r w:rsidRPr="00662B29">
        <w:rPr>
          <w:noProof w:val="0"/>
        </w:rPr>
        <w:t xml:space="preserve"> to restructure</w:t>
      </w:r>
      <w:r w:rsidR="00352002" w:rsidRPr="00662B29">
        <w:rPr>
          <w:noProof w:val="0"/>
        </w:rPr>
        <w:t xml:space="preserve"> </w:t>
      </w:r>
      <w:r w:rsidRPr="00662B29">
        <w:rPr>
          <w:noProof w:val="0"/>
        </w:rPr>
        <w:t>the business.</w:t>
      </w:r>
    </w:p>
    <w:p w:rsidR="008C693B" w:rsidRPr="00662B29" w:rsidRDefault="008C693B" w:rsidP="008E2C61">
      <w:pPr>
        <w:pStyle w:val="BodyCopy"/>
        <w:rPr>
          <w:noProof w:val="0"/>
        </w:rPr>
      </w:pPr>
      <w:r w:rsidRPr="00662B29">
        <w:rPr>
          <w:noProof w:val="0"/>
        </w:rPr>
        <w:t>This is the main way of assessing the most effective structure to adopt and also the best way of</w:t>
      </w:r>
      <w:r w:rsidR="00352002" w:rsidRPr="00662B29">
        <w:rPr>
          <w:noProof w:val="0"/>
        </w:rPr>
        <w:t xml:space="preserve"> </w:t>
      </w:r>
      <w:r w:rsidRPr="00662B29">
        <w:rPr>
          <w:noProof w:val="0"/>
        </w:rPr>
        <w:t>determining the actual structure currently applying.</w:t>
      </w:r>
    </w:p>
    <w:p w:rsidR="00352002" w:rsidRPr="00662B29" w:rsidRDefault="008C693B" w:rsidP="008E2C61">
      <w:pPr>
        <w:pStyle w:val="BodyCopy"/>
        <w:rPr>
          <w:noProof w:val="0"/>
        </w:rPr>
      </w:pPr>
      <w:r w:rsidRPr="00662B29">
        <w:rPr>
          <w:noProof w:val="0"/>
        </w:rPr>
        <w:t>Also involved here is analysis of any restrictive terms possibly applying to the business – a restructure</w:t>
      </w:r>
      <w:r w:rsidR="00352002" w:rsidRPr="00662B29">
        <w:rPr>
          <w:noProof w:val="0"/>
        </w:rPr>
        <w:t xml:space="preserve"> </w:t>
      </w:r>
      <w:r w:rsidRPr="00662B29">
        <w:rPr>
          <w:noProof w:val="0"/>
        </w:rPr>
        <w:t>of the business may be necessary, for example, to enter a market sector or achieve are-positioning in the marketplace currently outside the legitimate realm of the current business</w:t>
      </w:r>
      <w:r w:rsidR="00352002" w:rsidRPr="00662B29">
        <w:rPr>
          <w:noProof w:val="0"/>
        </w:rPr>
        <w:t xml:space="preserve"> </w:t>
      </w:r>
      <w:r w:rsidRPr="00662B29">
        <w:rPr>
          <w:noProof w:val="0"/>
        </w:rPr>
        <w:t>structure.</w:t>
      </w:r>
    </w:p>
    <w:p w:rsidR="008C693B" w:rsidRPr="00662B29" w:rsidRDefault="00352002" w:rsidP="008E2C61">
      <w:pPr>
        <w:pStyle w:val="BodyCopy"/>
        <w:rPr>
          <w:noProof w:val="0"/>
        </w:rPr>
      </w:pPr>
      <w:r w:rsidRPr="00662B29">
        <w:rPr>
          <w:noProof w:val="0"/>
        </w:rPr>
        <w:t>C</w:t>
      </w:r>
      <w:r w:rsidR="008C693B" w:rsidRPr="00662B29">
        <w:rPr>
          <w:noProof w:val="0"/>
        </w:rPr>
        <w:t>onsideration of the business structure should apply to all sizes of businesses from small,</w:t>
      </w:r>
      <w:r w:rsidRPr="00662B29">
        <w:rPr>
          <w:noProof w:val="0"/>
        </w:rPr>
        <w:t xml:space="preserve"> </w:t>
      </w:r>
      <w:r w:rsidR="008C693B" w:rsidRPr="00662B29">
        <w:rPr>
          <w:noProof w:val="0"/>
        </w:rPr>
        <w:t>owner-operated businesses through to large, multi-national enterprises.</w:t>
      </w:r>
    </w:p>
    <w:p w:rsidR="008C693B" w:rsidRPr="00662B29" w:rsidRDefault="008C693B" w:rsidP="00FD19C2">
      <w:pPr>
        <w:pStyle w:val="Heading3"/>
      </w:pPr>
      <w:r w:rsidRPr="00662B29">
        <w:t>Revi</w:t>
      </w:r>
      <w:r w:rsidR="00352002" w:rsidRPr="00662B29">
        <w:t>ewing client</w:t>
      </w:r>
      <w:r w:rsidRPr="00662B29">
        <w:t xml:space="preserve"> feedback</w:t>
      </w:r>
    </w:p>
    <w:p w:rsidR="008C693B" w:rsidRPr="00662B29" w:rsidRDefault="008C693B" w:rsidP="008E2C61">
      <w:pPr>
        <w:pStyle w:val="BodyCopy"/>
        <w:rPr>
          <w:noProof w:val="0"/>
        </w:rPr>
      </w:pPr>
      <w:r w:rsidRPr="00662B29">
        <w:rPr>
          <w:noProof w:val="0"/>
        </w:rPr>
        <w:t>Tourism</w:t>
      </w:r>
      <w:r w:rsidR="00352002" w:rsidRPr="00662B29">
        <w:rPr>
          <w:noProof w:val="0"/>
        </w:rPr>
        <w:t xml:space="preserve"> and travel</w:t>
      </w:r>
      <w:r w:rsidRPr="00662B29">
        <w:rPr>
          <w:noProof w:val="0"/>
        </w:rPr>
        <w:t xml:space="preserve"> businesses must be customer-focussed and one way of doing this is to </w:t>
      </w:r>
      <w:r w:rsidR="00352002" w:rsidRPr="00662B29">
        <w:rPr>
          <w:noProof w:val="0"/>
        </w:rPr>
        <w:t>review the feedback of clients</w:t>
      </w:r>
    </w:p>
    <w:p w:rsidR="008C693B" w:rsidRPr="00662B29" w:rsidRDefault="008C693B" w:rsidP="008E2C61">
      <w:pPr>
        <w:pStyle w:val="BodyCopy"/>
        <w:rPr>
          <w:noProof w:val="0"/>
        </w:rPr>
      </w:pPr>
      <w:r w:rsidRPr="00662B29">
        <w:rPr>
          <w:noProof w:val="0"/>
        </w:rPr>
        <w:t xml:space="preserve">The key to </w:t>
      </w:r>
      <w:r w:rsidR="00352002" w:rsidRPr="00662B29">
        <w:rPr>
          <w:noProof w:val="0"/>
        </w:rPr>
        <w:t>reviewing client</w:t>
      </w:r>
      <w:r w:rsidRPr="00662B29">
        <w:rPr>
          <w:noProof w:val="0"/>
        </w:rPr>
        <w:t xml:space="preserve"> feedback </w:t>
      </w:r>
      <w:r w:rsidR="00352002" w:rsidRPr="00662B29">
        <w:rPr>
          <w:noProof w:val="0"/>
        </w:rPr>
        <w:t xml:space="preserve">is to look for trends rather than one-off events or </w:t>
      </w:r>
      <w:r w:rsidRPr="00662B29">
        <w:rPr>
          <w:noProof w:val="0"/>
        </w:rPr>
        <w:t>complaints</w:t>
      </w:r>
      <w:r w:rsidR="00352002" w:rsidRPr="00662B29">
        <w:rPr>
          <w:noProof w:val="0"/>
        </w:rPr>
        <w:t>.</w:t>
      </w:r>
    </w:p>
    <w:p w:rsidR="008C693B" w:rsidRPr="00662B29" w:rsidRDefault="00352002" w:rsidP="008E2C61">
      <w:pPr>
        <w:pStyle w:val="BodyCopy"/>
        <w:rPr>
          <w:noProof w:val="0"/>
        </w:rPr>
      </w:pPr>
      <w:r w:rsidRPr="00662B29">
        <w:rPr>
          <w:noProof w:val="0"/>
        </w:rPr>
        <w:t>Review q</w:t>
      </w:r>
      <w:r w:rsidR="008C693B" w:rsidRPr="00662B29">
        <w:rPr>
          <w:noProof w:val="0"/>
        </w:rPr>
        <w:t>uestions in this respect include:</w:t>
      </w:r>
    </w:p>
    <w:p w:rsidR="008C693B" w:rsidRPr="00662B29" w:rsidRDefault="008C693B" w:rsidP="008E2C61">
      <w:pPr>
        <w:pStyle w:val="Bullet1"/>
      </w:pPr>
      <w:r w:rsidRPr="00662B29">
        <w:t>‘What are the customers saying about your business?’</w:t>
      </w:r>
    </w:p>
    <w:p w:rsidR="008C693B" w:rsidRPr="00662B29" w:rsidRDefault="008C693B" w:rsidP="008E2C61">
      <w:pPr>
        <w:pStyle w:val="Bullet1"/>
      </w:pPr>
      <w:r w:rsidRPr="00662B29">
        <w:t>‘What do they want you to be?’</w:t>
      </w:r>
    </w:p>
    <w:p w:rsidR="008C693B" w:rsidRPr="00662B29" w:rsidRDefault="008C693B" w:rsidP="008E2C61">
      <w:pPr>
        <w:pStyle w:val="Bullet1"/>
      </w:pPr>
      <w:r w:rsidRPr="00662B29">
        <w:t>‘What do they want you to change?’</w:t>
      </w:r>
    </w:p>
    <w:p w:rsidR="008C693B" w:rsidRPr="00662B29" w:rsidRDefault="008C693B" w:rsidP="008E2C61">
      <w:pPr>
        <w:pStyle w:val="Bullet1"/>
      </w:pPr>
      <w:r w:rsidRPr="00662B29">
        <w:t xml:space="preserve">‘Why are these complaints </w:t>
      </w:r>
      <w:r w:rsidR="009C074A" w:rsidRPr="00662B29">
        <w:t>happening?</w:t>
      </w:r>
      <w:r w:rsidRPr="00662B29">
        <w:t xml:space="preserve"> What’s causing them?’</w:t>
      </w:r>
    </w:p>
    <w:p w:rsidR="008C693B" w:rsidRPr="00662B29" w:rsidRDefault="00C338AD" w:rsidP="008E2C61">
      <w:pPr>
        <w:pStyle w:val="Bullet1"/>
      </w:pPr>
      <w:r w:rsidRPr="00662B29">
        <w:rPr>
          <w:noProof/>
          <w:lang w:val="en-US"/>
        </w:rPr>
        <w:drawing>
          <wp:anchor distT="0" distB="0" distL="114300" distR="114300" simplePos="0" relativeHeight="251924480" behindDoc="0" locked="0" layoutInCell="1" allowOverlap="1">
            <wp:simplePos x="0" y="0"/>
            <wp:positionH relativeFrom="column">
              <wp:posOffset>3895725</wp:posOffset>
            </wp:positionH>
            <wp:positionV relativeFrom="paragraph">
              <wp:posOffset>381635</wp:posOffset>
            </wp:positionV>
            <wp:extent cx="1562100" cy="1562100"/>
            <wp:effectExtent l="19050" t="0" r="0" b="0"/>
            <wp:wrapSquare wrapText="bothSides"/>
            <wp:docPr id="62" name="Picture 61" descr="W256_feedback1_shutterstock_92612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56_feedback1_shutterstock_92612392.jpg"/>
                    <pic:cNvPicPr/>
                  </pic:nvPicPr>
                  <pic:blipFill>
                    <a:blip r:embed="rId89" cstate="print"/>
                    <a:stretch>
                      <a:fillRect/>
                    </a:stretch>
                  </pic:blipFill>
                  <pic:spPr>
                    <a:xfrm>
                      <a:off x="0" y="0"/>
                      <a:ext cx="1562100" cy="1562100"/>
                    </a:xfrm>
                    <a:prstGeom prst="rect">
                      <a:avLst/>
                    </a:prstGeom>
                  </pic:spPr>
                </pic:pic>
              </a:graphicData>
            </a:graphic>
          </wp:anchor>
        </w:drawing>
      </w:r>
      <w:r w:rsidR="008C693B" w:rsidRPr="00662B29">
        <w:t>If you find you do not have any – or have insufficient – customer feedback you need to take</w:t>
      </w:r>
      <w:r w:rsidR="00352002" w:rsidRPr="00662B29">
        <w:t xml:space="preserve"> </w:t>
      </w:r>
      <w:r w:rsidR="008C693B" w:rsidRPr="00662B29">
        <w:t>action to obtain some:</w:t>
      </w:r>
    </w:p>
    <w:p w:rsidR="008C693B" w:rsidRPr="00662B29" w:rsidRDefault="008C693B" w:rsidP="00BD54F2">
      <w:pPr>
        <w:pStyle w:val="Bullet2"/>
        <w:rPr>
          <w:lang w:val="en-AU"/>
        </w:rPr>
      </w:pPr>
      <w:r w:rsidRPr="00662B29">
        <w:rPr>
          <w:lang w:val="en-AU"/>
        </w:rPr>
        <w:t>Talk to past customers – face-to-face</w:t>
      </w:r>
    </w:p>
    <w:p w:rsidR="008C693B" w:rsidRPr="00662B29" w:rsidRDefault="008C693B" w:rsidP="00BD54F2">
      <w:pPr>
        <w:pStyle w:val="Bullet2"/>
        <w:rPr>
          <w:lang w:val="en-AU"/>
        </w:rPr>
      </w:pPr>
      <w:r w:rsidRPr="00662B29">
        <w:rPr>
          <w:lang w:val="en-AU"/>
        </w:rPr>
        <w:t>Talk to potential customers – one on-one</w:t>
      </w:r>
    </w:p>
    <w:p w:rsidR="008C693B" w:rsidRPr="00662B29" w:rsidRDefault="008C693B" w:rsidP="00BD54F2">
      <w:pPr>
        <w:pStyle w:val="Bullet2"/>
        <w:rPr>
          <w:lang w:val="en-AU"/>
        </w:rPr>
      </w:pPr>
      <w:r w:rsidRPr="00662B29">
        <w:rPr>
          <w:lang w:val="en-AU"/>
        </w:rPr>
        <w:t>Conduct a series of focus groups</w:t>
      </w:r>
      <w:r w:rsidR="009C074A" w:rsidRPr="00662B29">
        <w:rPr>
          <w:lang w:val="en-AU"/>
        </w:rPr>
        <w:t>.</w:t>
      </w:r>
    </w:p>
    <w:p w:rsidR="008C693B" w:rsidRPr="00662B29" w:rsidRDefault="008C693B" w:rsidP="009C074A">
      <w:pPr>
        <w:pStyle w:val="BodyCopy"/>
        <w:rPr>
          <w:noProof w:val="0"/>
        </w:rPr>
      </w:pPr>
    </w:p>
    <w:p w:rsidR="00FC2AB9" w:rsidRPr="00662B29" w:rsidRDefault="00FC2AB9" w:rsidP="009C074A">
      <w:pPr>
        <w:pStyle w:val="BodyCopy"/>
        <w:rPr>
          <w:noProof w:val="0"/>
          <w:szCs w:val="24"/>
        </w:rPr>
      </w:pPr>
      <w:r w:rsidRPr="00662B29">
        <w:rPr>
          <w:noProof w:val="0"/>
          <w:szCs w:val="24"/>
        </w:rPr>
        <w:br w:type="page"/>
      </w:r>
    </w:p>
    <w:p w:rsidR="008C693B" w:rsidRPr="00662B29" w:rsidRDefault="008C693B" w:rsidP="00FD19C2">
      <w:pPr>
        <w:pStyle w:val="Heading3"/>
      </w:pPr>
      <w:r w:rsidRPr="00662B29">
        <w:t>Reviewing service audits</w:t>
      </w:r>
    </w:p>
    <w:p w:rsidR="008C693B" w:rsidRPr="00662B29" w:rsidRDefault="008C693B" w:rsidP="008E2C61">
      <w:pPr>
        <w:pStyle w:val="BodyCopy"/>
        <w:rPr>
          <w:noProof w:val="0"/>
        </w:rPr>
      </w:pPr>
      <w:r w:rsidRPr="00662B29">
        <w:rPr>
          <w:noProof w:val="0"/>
        </w:rPr>
        <w:t>Service audits are checks to see how well your actual service delivery matches what you expect</w:t>
      </w:r>
      <w:r w:rsidR="00D30228" w:rsidRPr="00662B29">
        <w:rPr>
          <w:noProof w:val="0"/>
        </w:rPr>
        <w:t xml:space="preserve"> </w:t>
      </w:r>
      <w:r w:rsidRPr="00662B29">
        <w:rPr>
          <w:noProof w:val="0"/>
        </w:rPr>
        <w:t>it t</w:t>
      </w:r>
      <w:r w:rsidR="00D30228" w:rsidRPr="00662B29">
        <w:rPr>
          <w:noProof w:val="0"/>
        </w:rPr>
        <w:t>o be as identified</w:t>
      </w:r>
      <w:r w:rsidR="00AF4F68">
        <w:rPr>
          <w:noProof w:val="0"/>
        </w:rPr>
        <w:t xml:space="preserve"> and </w:t>
      </w:r>
      <w:r w:rsidR="00D30228" w:rsidRPr="00662B29">
        <w:rPr>
          <w:noProof w:val="0"/>
        </w:rPr>
        <w:t>described by:</w:t>
      </w:r>
    </w:p>
    <w:p w:rsidR="008C693B" w:rsidRPr="00662B29" w:rsidRDefault="008C693B" w:rsidP="008E2C61">
      <w:pPr>
        <w:pStyle w:val="Bullet1"/>
      </w:pPr>
      <w:r w:rsidRPr="00662B29">
        <w:t>Relevant policies and company procedures</w:t>
      </w:r>
    </w:p>
    <w:p w:rsidR="008C693B" w:rsidRPr="00662B29" w:rsidRDefault="008C693B" w:rsidP="008E2C61">
      <w:pPr>
        <w:pStyle w:val="Bullet1"/>
      </w:pPr>
      <w:r w:rsidRPr="00662B29">
        <w:t>Public statements the business makes about itself – such as Mission Statements, assertions</w:t>
      </w:r>
      <w:r w:rsidR="00D30228" w:rsidRPr="00662B29">
        <w:t xml:space="preserve"> </w:t>
      </w:r>
      <w:r w:rsidRPr="00662B29">
        <w:t>on its website and in advertising materials</w:t>
      </w:r>
    </w:p>
    <w:p w:rsidR="008C693B" w:rsidRPr="00662B29" w:rsidRDefault="00D30228" w:rsidP="008E2C61">
      <w:pPr>
        <w:pStyle w:val="Bullet1"/>
      </w:pPr>
      <w:r w:rsidRPr="00662B29">
        <w:t xml:space="preserve">Codes of Service </w:t>
      </w:r>
      <w:r w:rsidR="008C693B" w:rsidRPr="00662B29">
        <w:t>or</w:t>
      </w:r>
      <w:r w:rsidRPr="00662B29">
        <w:t xml:space="preserve"> Conduct</w:t>
      </w:r>
      <w:r w:rsidR="008C693B" w:rsidRPr="00662B29">
        <w:t xml:space="preserve"> it subscribes to – as developed by an industry body</w:t>
      </w:r>
    </w:p>
    <w:p w:rsidR="008C693B" w:rsidRPr="00662B29" w:rsidRDefault="008C693B" w:rsidP="008E2C61">
      <w:pPr>
        <w:pStyle w:val="Bullet1"/>
      </w:pPr>
      <w:r w:rsidRPr="00662B29">
        <w:t>Internal QA requirements.</w:t>
      </w:r>
    </w:p>
    <w:p w:rsidR="008C693B" w:rsidRPr="00662B29" w:rsidRDefault="008C693B" w:rsidP="008E2C61">
      <w:pPr>
        <w:pStyle w:val="BodyCopy"/>
        <w:rPr>
          <w:noProof w:val="0"/>
        </w:rPr>
      </w:pPr>
      <w:r w:rsidRPr="00662B29">
        <w:rPr>
          <w:noProof w:val="0"/>
        </w:rPr>
        <w:t>Most businesses will have some form of service standard they wish to achieve in order to</w:t>
      </w:r>
      <w:r w:rsidR="00D30228" w:rsidRPr="00662B29">
        <w:rPr>
          <w:noProof w:val="0"/>
        </w:rPr>
        <w:t xml:space="preserve"> </w:t>
      </w:r>
      <w:r w:rsidRPr="00662B29">
        <w:rPr>
          <w:noProof w:val="0"/>
        </w:rPr>
        <w:t xml:space="preserve">meet customer demands and to encourage </w:t>
      </w:r>
      <w:r w:rsidR="00D30228" w:rsidRPr="00662B29">
        <w:rPr>
          <w:noProof w:val="0"/>
        </w:rPr>
        <w:t>repeat and referral business. I</w:t>
      </w:r>
      <w:r w:rsidRPr="00662B29">
        <w:rPr>
          <w:noProof w:val="0"/>
        </w:rPr>
        <w:t>t is these standards</w:t>
      </w:r>
      <w:r w:rsidR="00D30228" w:rsidRPr="00662B29">
        <w:rPr>
          <w:noProof w:val="0"/>
        </w:rPr>
        <w:t xml:space="preserve"> </w:t>
      </w:r>
      <w:r w:rsidRPr="00662B29">
        <w:rPr>
          <w:noProof w:val="0"/>
        </w:rPr>
        <w:t>that must be used as the basis for the audit.</w:t>
      </w:r>
    </w:p>
    <w:p w:rsidR="008C693B" w:rsidRPr="00662B29" w:rsidRDefault="00C338AD" w:rsidP="008E2C61">
      <w:pPr>
        <w:pStyle w:val="BodyCopy"/>
        <w:rPr>
          <w:noProof w:val="0"/>
        </w:rPr>
      </w:pPr>
      <w:r w:rsidRPr="00662B29">
        <w:rPr>
          <w:lang w:val="en-US" w:eastAsia="en-US"/>
        </w:rPr>
        <w:drawing>
          <wp:anchor distT="0" distB="0" distL="114300" distR="114300" simplePos="0" relativeHeight="251925504" behindDoc="0" locked="0" layoutInCell="1" allowOverlap="1">
            <wp:simplePos x="0" y="0"/>
            <wp:positionH relativeFrom="column">
              <wp:posOffset>3886200</wp:posOffset>
            </wp:positionH>
            <wp:positionV relativeFrom="paragraph">
              <wp:posOffset>80645</wp:posOffset>
            </wp:positionV>
            <wp:extent cx="1800225" cy="1352550"/>
            <wp:effectExtent l="19050" t="0" r="9525" b="0"/>
            <wp:wrapSquare wrapText="bothSides"/>
            <wp:docPr id="63" name="Picture 62" descr="Assessment 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 checklist.jpg"/>
                    <pic:cNvPicPr/>
                  </pic:nvPicPr>
                  <pic:blipFill>
                    <a:blip r:embed="rId90" cstate="print"/>
                    <a:stretch>
                      <a:fillRect/>
                    </a:stretch>
                  </pic:blipFill>
                  <pic:spPr>
                    <a:xfrm>
                      <a:off x="0" y="0"/>
                      <a:ext cx="1800225" cy="1352550"/>
                    </a:xfrm>
                    <a:prstGeom prst="rect">
                      <a:avLst/>
                    </a:prstGeom>
                  </pic:spPr>
                </pic:pic>
              </a:graphicData>
            </a:graphic>
          </wp:anchor>
        </w:drawing>
      </w:r>
      <w:r w:rsidR="008C693B" w:rsidRPr="00662B29">
        <w:rPr>
          <w:noProof w:val="0"/>
        </w:rPr>
        <w:t>The gaps identified by the service audit may provide the basis for business strategies relating to:</w:t>
      </w:r>
    </w:p>
    <w:p w:rsidR="008C693B" w:rsidRPr="00662B29" w:rsidRDefault="008C693B" w:rsidP="008E2C61">
      <w:pPr>
        <w:pStyle w:val="Bullet1"/>
      </w:pPr>
      <w:r w:rsidRPr="00662B29">
        <w:t>Staff training or re-training</w:t>
      </w:r>
    </w:p>
    <w:p w:rsidR="008C693B" w:rsidRPr="00662B29" w:rsidRDefault="008C693B" w:rsidP="008E2C61">
      <w:pPr>
        <w:pStyle w:val="Bullet1"/>
      </w:pPr>
      <w:r w:rsidRPr="00662B29">
        <w:t>Recruitment and selection of new, different or more staff</w:t>
      </w:r>
    </w:p>
    <w:p w:rsidR="008C693B" w:rsidRPr="00662B29" w:rsidRDefault="008C693B" w:rsidP="008E2C61">
      <w:pPr>
        <w:pStyle w:val="Bullet1"/>
      </w:pPr>
      <w:r w:rsidRPr="00662B29">
        <w:t>Changes to service delivery policy and procedures</w:t>
      </w:r>
    </w:p>
    <w:p w:rsidR="008C693B" w:rsidRPr="00662B29" w:rsidRDefault="008C693B" w:rsidP="008E2C61">
      <w:pPr>
        <w:pStyle w:val="Bullet1"/>
      </w:pPr>
      <w:r w:rsidRPr="00662B29">
        <w:t>Revision of the target markets the business should focus on.</w:t>
      </w:r>
    </w:p>
    <w:p w:rsidR="008C693B" w:rsidRPr="00662B29" w:rsidRDefault="009C074A" w:rsidP="00FD19C2">
      <w:pPr>
        <w:pStyle w:val="Heading3"/>
      </w:pPr>
      <w:r w:rsidRPr="00662B29">
        <w:t>Reviewing public</w:t>
      </w:r>
      <w:r w:rsidR="008C693B" w:rsidRPr="00662B29">
        <w:t xml:space="preserve"> perception of the business</w:t>
      </w:r>
    </w:p>
    <w:p w:rsidR="008C693B" w:rsidRPr="00662B29" w:rsidRDefault="008C693B" w:rsidP="008E2C61">
      <w:pPr>
        <w:pStyle w:val="BodyCopy"/>
        <w:rPr>
          <w:noProof w:val="0"/>
        </w:rPr>
      </w:pPr>
      <w:r w:rsidRPr="00662B29">
        <w:rPr>
          <w:noProof w:val="0"/>
        </w:rPr>
        <w:t>The level of trade a business experiences is determined to a great extent by the perception the</w:t>
      </w:r>
      <w:r w:rsidR="00D30228" w:rsidRPr="00662B29">
        <w:rPr>
          <w:noProof w:val="0"/>
        </w:rPr>
        <w:t xml:space="preserve"> </w:t>
      </w:r>
      <w:r w:rsidRPr="00662B29">
        <w:rPr>
          <w:noProof w:val="0"/>
        </w:rPr>
        <w:t>public have of the organisation.</w:t>
      </w:r>
    </w:p>
    <w:p w:rsidR="008C693B" w:rsidRPr="00662B29" w:rsidRDefault="008C693B" w:rsidP="008E2C61">
      <w:pPr>
        <w:pStyle w:val="BodyCopy"/>
        <w:rPr>
          <w:noProof w:val="0"/>
        </w:rPr>
      </w:pPr>
      <w:r w:rsidRPr="00662B29">
        <w:rPr>
          <w:noProof w:val="0"/>
        </w:rPr>
        <w:t>The buying public will have a perception about a wide range of issues, many of which the</w:t>
      </w:r>
      <w:r w:rsidR="00D30228" w:rsidRPr="00662B29">
        <w:rPr>
          <w:noProof w:val="0"/>
        </w:rPr>
        <w:t xml:space="preserve"> </w:t>
      </w:r>
      <w:r w:rsidRPr="00662B29">
        <w:rPr>
          <w:noProof w:val="0"/>
        </w:rPr>
        <w:t>business can easily lose focus on:</w:t>
      </w:r>
    </w:p>
    <w:p w:rsidR="008C693B" w:rsidRPr="00662B29" w:rsidRDefault="00D30228" w:rsidP="008E2C61">
      <w:pPr>
        <w:pStyle w:val="Bullet1"/>
      </w:pPr>
      <w:r w:rsidRPr="00662B29">
        <w:t xml:space="preserve">Service levels – waiting times, politeness of staff, </w:t>
      </w:r>
      <w:r w:rsidR="008C693B" w:rsidRPr="00662B29">
        <w:t>whether phone calls are returned</w:t>
      </w:r>
      <w:r w:rsidRPr="00662B29">
        <w:t xml:space="preserve">, </w:t>
      </w:r>
      <w:r w:rsidR="008C693B" w:rsidRPr="00662B29">
        <w:t>promptness of follow-up i</w:t>
      </w:r>
      <w:r w:rsidRPr="00662B29">
        <w:t xml:space="preserve">f a query or request is lodged or </w:t>
      </w:r>
      <w:r w:rsidR="008C693B" w:rsidRPr="00662B29">
        <w:t>booking accuracy</w:t>
      </w:r>
    </w:p>
    <w:p w:rsidR="008C693B" w:rsidRPr="00662B29" w:rsidRDefault="008C693B" w:rsidP="008E2C61">
      <w:pPr>
        <w:pStyle w:val="Bullet1"/>
      </w:pPr>
      <w:r w:rsidRPr="00662B29">
        <w:t>Price</w:t>
      </w:r>
    </w:p>
    <w:p w:rsidR="008C693B" w:rsidRPr="00662B29" w:rsidRDefault="008C693B" w:rsidP="008E2C61">
      <w:pPr>
        <w:pStyle w:val="Bullet1"/>
      </w:pPr>
      <w:r w:rsidRPr="00662B29">
        <w:t>Quality</w:t>
      </w:r>
    </w:p>
    <w:p w:rsidR="008C693B" w:rsidRPr="00662B29" w:rsidRDefault="008C693B" w:rsidP="008E2C61">
      <w:pPr>
        <w:pStyle w:val="Bullet1"/>
      </w:pPr>
      <w:r w:rsidRPr="00662B29">
        <w:t>Value-for-money</w:t>
      </w:r>
    </w:p>
    <w:p w:rsidR="008C693B" w:rsidRPr="00662B29" w:rsidRDefault="00C338AD" w:rsidP="008E2C61">
      <w:pPr>
        <w:pStyle w:val="Bullet1"/>
      </w:pPr>
      <w:r w:rsidRPr="00662B29">
        <w:rPr>
          <w:noProof/>
          <w:lang w:val="en-US"/>
        </w:rPr>
        <w:drawing>
          <wp:anchor distT="0" distB="0" distL="114300" distR="114300" simplePos="0" relativeHeight="251926528" behindDoc="0" locked="0" layoutInCell="1" allowOverlap="1">
            <wp:simplePos x="0" y="0"/>
            <wp:positionH relativeFrom="column">
              <wp:posOffset>3886200</wp:posOffset>
            </wp:positionH>
            <wp:positionV relativeFrom="paragraph">
              <wp:posOffset>69850</wp:posOffset>
            </wp:positionV>
            <wp:extent cx="1666875" cy="1552575"/>
            <wp:effectExtent l="19050" t="0" r="9525" b="0"/>
            <wp:wrapSquare wrapText="bothSides"/>
            <wp:docPr id="68" name="Picture 67" descr="shutterstock_156813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813770.jpg"/>
                    <pic:cNvPicPr/>
                  </pic:nvPicPr>
                  <pic:blipFill>
                    <a:blip r:embed="rId91" cstate="print"/>
                    <a:stretch>
                      <a:fillRect/>
                    </a:stretch>
                  </pic:blipFill>
                  <pic:spPr>
                    <a:xfrm>
                      <a:off x="0" y="0"/>
                      <a:ext cx="1666875" cy="1552575"/>
                    </a:xfrm>
                    <a:prstGeom prst="rect">
                      <a:avLst/>
                    </a:prstGeom>
                  </pic:spPr>
                </pic:pic>
              </a:graphicData>
            </a:graphic>
          </wp:anchor>
        </w:drawing>
      </w:r>
      <w:r w:rsidR="008C693B" w:rsidRPr="00662B29">
        <w:t>Safety and security</w:t>
      </w:r>
    </w:p>
    <w:p w:rsidR="008C693B" w:rsidRPr="00662B29" w:rsidRDefault="008C693B" w:rsidP="008E2C61">
      <w:pPr>
        <w:pStyle w:val="Bullet1"/>
      </w:pPr>
      <w:r w:rsidRPr="00662B29">
        <w:t>Comfort</w:t>
      </w:r>
    </w:p>
    <w:p w:rsidR="008C693B" w:rsidRPr="00662B29" w:rsidRDefault="008C693B" w:rsidP="008E2C61">
      <w:pPr>
        <w:pStyle w:val="Bullet1"/>
      </w:pPr>
      <w:r w:rsidRPr="00662B29">
        <w:t>Staff knowledge about the products they sell</w:t>
      </w:r>
    </w:p>
    <w:p w:rsidR="008C693B" w:rsidRPr="00662B29" w:rsidRDefault="00D30228" w:rsidP="008E2C61">
      <w:pPr>
        <w:pStyle w:val="Bullet1"/>
      </w:pPr>
      <w:r w:rsidRPr="00662B29">
        <w:t xml:space="preserve">Ease of making contact </w:t>
      </w:r>
      <w:r w:rsidR="008C693B" w:rsidRPr="00662B29">
        <w:t>or obtaining information.</w:t>
      </w:r>
    </w:p>
    <w:p w:rsidR="008C693B" w:rsidRPr="00662B29" w:rsidRDefault="008C693B" w:rsidP="008E2C61">
      <w:pPr>
        <w:pStyle w:val="BodyCopy"/>
        <w:rPr>
          <w:noProof w:val="0"/>
        </w:rPr>
      </w:pPr>
      <w:r w:rsidRPr="00662B29">
        <w:rPr>
          <w:noProof w:val="0"/>
        </w:rPr>
        <w:t>The intention of analysing what the public thinks of the business is to determine what the public</w:t>
      </w:r>
      <w:r w:rsidR="00D30228" w:rsidRPr="00662B29">
        <w:rPr>
          <w:noProof w:val="0"/>
        </w:rPr>
        <w:t xml:space="preserve"> </w:t>
      </w:r>
      <w:r w:rsidRPr="00662B29">
        <w:rPr>
          <w:noProof w:val="0"/>
        </w:rPr>
        <w:t>think of the business. This can uncover the fact the public do not</w:t>
      </w:r>
      <w:r w:rsidR="00D30228" w:rsidRPr="00662B29">
        <w:rPr>
          <w:noProof w:val="0"/>
        </w:rPr>
        <w:t xml:space="preserve"> see the business the way </w:t>
      </w:r>
      <w:r w:rsidRPr="00662B29">
        <w:rPr>
          <w:noProof w:val="0"/>
        </w:rPr>
        <w:t>the</w:t>
      </w:r>
      <w:r w:rsidR="00D30228" w:rsidRPr="00662B29">
        <w:rPr>
          <w:noProof w:val="0"/>
        </w:rPr>
        <w:t xml:space="preserve"> </w:t>
      </w:r>
      <w:r w:rsidRPr="00662B29">
        <w:rPr>
          <w:noProof w:val="0"/>
        </w:rPr>
        <w:t>staff, management or the owners do or the way you want to be seen.</w:t>
      </w:r>
    </w:p>
    <w:p w:rsidR="00D30228" w:rsidRPr="00662B29" w:rsidRDefault="008C693B" w:rsidP="008E2C61">
      <w:pPr>
        <w:pStyle w:val="BodyCopy"/>
        <w:rPr>
          <w:noProof w:val="0"/>
        </w:rPr>
      </w:pPr>
      <w:r w:rsidRPr="00662B29">
        <w:rPr>
          <w:noProof w:val="0"/>
        </w:rPr>
        <w:t>Most businesses will attempt to position themselves in a certain market segment</w:t>
      </w:r>
      <w:r w:rsidR="00D30228" w:rsidRPr="00662B29">
        <w:rPr>
          <w:noProof w:val="0"/>
        </w:rPr>
        <w:t>. F</w:t>
      </w:r>
      <w:r w:rsidRPr="00662B29">
        <w:rPr>
          <w:noProof w:val="0"/>
        </w:rPr>
        <w:t>or example,</w:t>
      </w:r>
      <w:r w:rsidR="00D30228" w:rsidRPr="00662B29">
        <w:rPr>
          <w:noProof w:val="0"/>
        </w:rPr>
        <w:t xml:space="preserve"> prestige provider, budget provider, local expert, </w:t>
      </w:r>
      <w:r w:rsidRPr="00662B29">
        <w:rPr>
          <w:noProof w:val="0"/>
        </w:rPr>
        <w:t>international expert in relation to factors such as</w:t>
      </w:r>
      <w:r w:rsidR="00D30228" w:rsidRPr="00662B29">
        <w:rPr>
          <w:noProof w:val="0"/>
        </w:rPr>
        <w:t xml:space="preserve"> </w:t>
      </w:r>
      <w:r w:rsidRPr="00662B29">
        <w:rPr>
          <w:noProof w:val="0"/>
        </w:rPr>
        <w:t>price, quality, expertis</w:t>
      </w:r>
      <w:r w:rsidR="00D30228" w:rsidRPr="00662B29">
        <w:rPr>
          <w:noProof w:val="0"/>
        </w:rPr>
        <w:t>e and a range of possible other.</w:t>
      </w:r>
    </w:p>
    <w:p w:rsidR="00D30228" w:rsidRPr="00662B29" w:rsidRDefault="00D30228" w:rsidP="008E2C61">
      <w:pPr>
        <w:pStyle w:val="BodyCopy"/>
        <w:rPr>
          <w:noProof w:val="0"/>
        </w:rPr>
      </w:pPr>
      <w:r w:rsidRPr="00662B29">
        <w:rPr>
          <w:noProof w:val="0"/>
        </w:rPr>
        <w:t xml:space="preserve">It is </w:t>
      </w:r>
      <w:r w:rsidR="008C693B" w:rsidRPr="00662B29">
        <w:rPr>
          <w:noProof w:val="0"/>
        </w:rPr>
        <w:t>important to understand how the</w:t>
      </w:r>
      <w:r w:rsidRPr="00662B29">
        <w:rPr>
          <w:noProof w:val="0"/>
        </w:rPr>
        <w:t xml:space="preserve"> public, including your various ‘target markets’</w:t>
      </w:r>
      <w:r w:rsidR="00474CDE" w:rsidRPr="00662B29">
        <w:rPr>
          <w:noProof w:val="0"/>
        </w:rPr>
        <w:t>, interpret</w:t>
      </w:r>
      <w:r w:rsidRPr="00662B29">
        <w:rPr>
          <w:noProof w:val="0"/>
        </w:rPr>
        <w:t xml:space="preserve"> your efforts to do this. T</w:t>
      </w:r>
      <w:r w:rsidR="008C693B" w:rsidRPr="00662B29">
        <w:rPr>
          <w:noProof w:val="0"/>
        </w:rPr>
        <w:t>he purpose being to give</w:t>
      </w:r>
      <w:r w:rsidRPr="00662B29">
        <w:rPr>
          <w:noProof w:val="0"/>
        </w:rPr>
        <w:t xml:space="preserve"> </w:t>
      </w:r>
      <w:r w:rsidR="008C693B" w:rsidRPr="00662B29">
        <w:rPr>
          <w:noProof w:val="0"/>
        </w:rPr>
        <w:t>you confidence to</w:t>
      </w:r>
      <w:r w:rsidRPr="00662B29">
        <w:rPr>
          <w:noProof w:val="0"/>
        </w:rPr>
        <w:t>:</w:t>
      </w:r>
    </w:p>
    <w:p w:rsidR="00D30228" w:rsidRPr="00662B29" w:rsidRDefault="00D30228" w:rsidP="00FD21B4">
      <w:pPr>
        <w:pStyle w:val="Bullet1"/>
      </w:pPr>
      <w:r w:rsidRPr="00662B29">
        <w:t xml:space="preserve">Continue what you are doing - </w:t>
      </w:r>
      <w:r w:rsidR="008C693B" w:rsidRPr="00662B29">
        <w:t>if it is favourably regarded by the public</w:t>
      </w:r>
    </w:p>
    <w:p w:rsidR="008C693B" w:rsidRPr="00662B29" w:rsidRDefault="00D30228" w:rsidP="00FD21B4">
      <w:pPr>
        <w:pStyle w:val="Bullet1"/>
      </w:pPr>
      <w:r w:rsidRPr="00662B29">
        <w:t>Change it - if it is not working</w:t>
      </w:r>
      <w:r w:rsidR="009C074A" w:rsidRPr="00662B29">
        <w:t>.</w:t>
      </w:r>
    </w:p>
    <w:p w:rsidR="00C338AD" w:rsidRPr="00662B29" w:rsidRDefault="00474CDE" w:rsidP="00FD19C2">
      <w:pPr>
        <w:pStyle w:val="Heading3"/>
      </w:pPr>
      <w:r w:rsidRPr="00662B29">
        <w:t>Reviewing financial</w:t>
      </w:r>
      <w:r w:rsidR="00C338AD" w:rsidRPr="00662B29">
        <w:t xml:space="preserve"> performance</w:t>
      </w:r>
    </w:p>
    <w:p w:rsidR="00C338AD" w:rsidRPr="00662B29" w:rsidRDefault="00C338AD" w:rsidP="008E2C61">
      <w:pPr>
        <w:pStyle w:val="BodyCopy"/>
        <w:rPr>
          <w:noProof w:val="0"/>
        </w:rPr>
      </w:pPr>
      <w:r w:rsidRPr="00662B29">
        <w:rPr>
          <w:noProof w:val="0"/>
        </w:rPr>
        <w:t>Naturally, an essential part of any business performance review needs to take into account the financial success of the organisation.</w:t>
      </w:r>
    </w:p>
    <w:p w:rsidR="00C338AD" w:rsidRPr="00662B29" w:rsidRDefault="00C338AD" w:rsidP="008E2C61">
      <w:pPr>
        <w:pStyle w:val="BodyCopy"/>
        <w:rPr>
          <w:noProof w:val="0"/>
        </w:rPr>
      </w:pPr>
      <w:r w:rsidRPr="00662B29">
        <w:rPr>
          <w:noProof w:val="0"/>
        </w:rPr>
        <w:t>In order to gain a thorough understanding of financial performance, it is important to review:</w:t>
      </w:r>
    </w:p>
    <w:p w:rsidR="00C338AD" w:rsidRPr="00662B29" w:rsidRDefault="00C338AD" w:rsidP="00FD21B4">
      <w:pPr>
        <w:pStyle w:val="Bullet1"/>
      </w:pPr>
      <w:r w:rsidRPr="00662B29">
        <w:t xml:space="preserve">Current Financial Position </w:t>
      </w:r>
    </w:p>
    <w:p w:rsidR="00C338AD" w:rsidRPr="00662B29" w:rsidRDefault="00C338AD" w:rsidP="00FD21B4">
      <w:pPr>
        <w:pStyle w:val="Bullet1"/>
      </w:pPr>
      <w:r w:rsidRPr="00662B29">
        <w:rPr>
          <w:noProof/>
          <w:lang w:val="en-US"/>
        </w:rPr>
        <w:drawing>
          <wp:anchor distT="0" distB="0" distL="114300" distR="114300" simplePos="0" relativeHeight="251928576" behindDoc="0" locked="0" layoutInCell="1" allowOverlap="1">
            <wp:simplePos x="0" y="0"/>
            <wp:positionH relativeFrom="column">
              <wp:posOffset>3657600</wp:posOffset>
            </wp:positionH>
            <wp:positionV relativeFrom="paragraph">
              <wp:posOffset>51435</wp:posOffset>
            </wp:positionV>
            <wp:extent cx="1895475" cy="1266825"/>
            <wp:effectExtent l="19050" t="0" r="9525" b="0"/>
            <wp:wrapSquare wrapText="bothSides"/>
            <wp:docPr id="179" name="Picture 178" descr="shutterstock_31468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1468954.jpg"/>
                    <pic:cNvPicPr/>
                  </pic:nvPicPr>
                  <pic:blipFill>
                    <a:blip r:embed="rId92" cstate="print"/>
                    <a:stretch>
                      <a:fillRect/>
                    </a:stretch>
                  </pic:blipFill>
                  <pic:spPr>
                    <a:xfrm>
                      <a:off x="0" y="0"/>
                      <a:ext cx="1895475" cy="1266825"/>
                    </a:xfrm>
                    <a:prstGeom prst="rect">
                      <a:avLst/>
                    </a:prstGeom>
                  </pic:spPr>
                </pic:pic>
              </a:graphicData>
            </a:graphic>
          </wp:anchor>
        </w:drawing>
      </w:r>
      <w:r w:rsidRPr="00662B29">
        <w:t xml:space="preserve">Capital Requirements and any Funding Proposal </w:t>
      </w:r>
    </w:p>
    <w:p w:rsidR="00C338AD" w:rsidRPr="00662B29" w:rsidRDefault="00C338AD" w:rsidP="00FD21B4">
      <w:pPr>
        <w:pStyle w:val="Bullet1"/>
      </w:pPr>
      <w:r w:rsidRPr="00662B29">
        <w:t xml:space="preserve">Financial Budgets </w:t>
      </w:r>
    </w:p>
    <w:p w:rsidR="00C338AD" w:rsidRPr="00662B29" w:rsidRDefault="00C338AD" w:rsidP="00FD21B4">
      <w:pPr>
        <w:pStyle w:val="Bullet1"/>
      </w:pPr>
      <w:r w:rsidRPr="00662B29">
        <w:t xml:space="preserve">Cash-Flow Projections </w:t>
      </w:r>
    </w:p>
    <w:p w:rsidR="00C338AD" w:rsidRPr="00662B29" w:rsidRDefault="00C338AD" w:rsidP="00FD21B4">
      <w:pPr>
        <w:pStyle w:val="Bullet1"/>
      </w:pPr>
      <w:r w:rsidRPr="00662B29">
        <w:t xml:space="preserve">Projected Statements of Financial Performance (Profit &amp; Loss) </w:t>
      </w:r>
    </w:p>
    <w:p w:rsidR="00C338AD" w:rsidRPr="00662B29" w:rsidRDefault="00C338AD" w:rsidP="00FD21B4">
      <w:pPr>
        <w:pStyle w:val="Bullet1"/>
      </w:pPr>
      <w:r w:rsidRPr="00662B29">
        <w:t xml:space="preserve">Projected Statements of Financial Position (Balance Sheet) </w:t>
      </w:r>
    </w:p>
    <w:p w:rsidR="00C338AD" w:rsidRPr="00662B29" w:rsidRDefault="00C338AD" w:rsidP="00FD21B4">
      <w:pPr>
        <w:pStyle w:val="Bullet1"/>
      </w:pPr>
      <w:r w:rsidRPr="00662B29">
        <w:t xml:space="preserve">Financial Ratios </w:t>
      </w:r>
    </w:p>
    <w:p w:rsidR="00C338AD" w:rsidRPr="00662B29" w:rsidRDefault="00C338AD" w:rsidP="00FD21B4">
      <w:pPr>
        <w:pStyle w:val="Bullet1"/>
      </w:pPr>
      <w:r w:rsidRPr="00662B29">
        <w:t>Financial Controls</w:t>
      </w:r>
      <w:r w:rsidR="009C074A" w:rsidRPr="00662B29">
        <w:t>.</w:t>
      </w:r>
    </w:p>
    <w:p w:rsidR="00C338AD" w:rsidRPr="00662B29" w:rsidRDefault="00C338AD" w:rsidP="008E2C61">
      <w:pPr>
        <w:pStyle w:val="BodyCopy"/>
        <w:rPr>
          <w:noProof w:val="0"/>
        </w:rPr>
      </w:pPr>
      <w:r w:rsidRPr="00662B29">
        <w:rPr>
          <w:noProof w:val="0"/>
        </w:rPr>
        <w:t>As mentioned, each organisation will have different aspects of the organisation it wishes to review.</w:t>
      </w:r>
    </w:p>
    <w:p w:rsidR="00042315" w:rsidRPr="00662B29" w:rsidRDefault="00042315" w:rsidP="008C693B">
      <w:pPr>
        <w:pStyle w:val="TableBullet2"/>
        <w:numPr>
          <w:ilvl w:val="0"/>
          <w:numId w:val="0"/>
        </w:numPr>
        <w:spacing w:before="80" w:after="120"/>
        <w:ind w:left="714" w:hanging="357"/>
        <w:rPr>
          <w:lang w:val="en-AU"/>
        </w:rPr>
      </w:pPr>
    </w:p>
    <w:p w:rsidR="00042315" w:rsidRPr="00662B29" w:rsidRDefault="00042315" w:rsidP="00042315">
      <w:pPr>
        <w:pStyle w:val="ListParagraph"/>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noProof/>
          <w:lang w:val="en-US" w:eastAsia="en-US"/>
        </w:rPr>
        <w:drawing>
          <wp:anchor distT="0" distB="0" distL="114300" distR="114300" simplePos="0" relativeHeight="25202585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2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42315" w:rsidRPr="00662B29" w:rsidRDefault="00042315" w:rsidP="00042315">
      <w:pPr>
        <w:pStyle w:val="ListParagraph"/>
        <w:autoSpaceDE w:val="0"/>
        <w:autoSpaceDN w:val="0"/>
        <w:adjustRightInd w:val="0"/>
        <w:spacing w:before="80" w:after="120" w:line="240" w:lineRule="auto"/>
        <w:rPr>
          <w:rFonts w:ascii="Helvetica" w:hAnsi="Helvetica" w:cs="Chevin-DemiBold"/>
          <w:b/>
          <w:i/>
          <w:sz w:val="32"/>
          <w:szCs w:val="32"/>
        </w:rPr>
      </w:pPr>
      <w:r w:rsidRPr="00662B29">
        <w:rPr>
          <w:rFonts w:ascii="Helvetica" w:hAnsi="Helvetica" w:cs="Chevin-DemiBold"/>
          <w:b/>
          <w:bCs/>
          <w:i/>
          <w:sz w:val="32"/>
          <w:szCs w:val="32"/>
        </w:rPr>
        <w:t>Activity 6 - Research evaluation tools</w:t>
      </w:r>
    </w:p>
    <w:p w:rsidR="00042315" w:rsidRPr="00662B29" w:rsidRDefault="00042315" w:rsidP="00042315">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042315" w:rsidRPr="00662B29" w:rsidRDefault="00042315" w:rsidP="00042315">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042315" w:rsidRPr="00662B29" w:rsidRDefault="00042315" w:rsidP="008E2C61">
      <w:pPr>
        <w:pStyle w:val="BodyCopy"/>
        <w:rPr>
          <w:noProof w:val="0"/>
        </w:rPr>
      </w:pPr>
      <w:r w:rsidRPr="00662B29">
        <w:rPr>
          <w:noProof w:val="0"/>
        </w:rPr>
        <w:t>You are to conduct internet research and identify a suitable evaluation tool that you can use to evaluate any of the business aspects identified in this section.</w:t>
      </w:r>
    </w:p>
    <w:p w:rsidR="00042315" w:rsidRPr="00662B29" w:rsidRDefault="00042315" w:rsidP="00042315">
      <w:pPr>
        <w:pStyle w:val="BodyCopy"/>
        <w:rPr>
          <w:noProof w:val="0"/>
          <w:lang w:eastAsia="en-AU"/>
        </w:rPr>
      </w:pPr>
    </w:p>
    <w:p w:rsidR="008C693B" w:rsidRPr="00662B29" w:rsidRDefault="006F3213" w:rsidP="008C693B">
      <w:pPr>
        <w:pStyle w:val="TableBullet2"/>
        <w:numPr>
          <w:ilvl w:val="0"/>
          <w:numId w:val="0"/>
        </w:numPr>
        <w:spacing w:before="80" w:after="120"/>
        <w:ind w:left="714" w:hanging="357"/>
        <w:rPr>
          <w:lang w:val="en-AU"/>
        </w:rPr>
      </w:pPr>
      <w:r w:rsidRPr="00662B29">
        <w:rPr>
          <w:noProof/>
          <w:lang w:eastAsia="en-US"/>
        </w:rPr>
        <w:drawing>
          <wp:anchor distT="0" distB="0" distL="114300" distR="114300" simplePos="0" relativeHeight="252026880" behindDoc="0" locked="0" layoutInCell="1" allowOverlap="1">
            <wp:simplePos x="0" y="0"/>
            <wp:positionH relativeFrom="column">
              <wp:posOffset>4029075</wp:posOffset>
            </wp:positionH>
            <wp:positionV relativeFrom="paragraph">
              <wp:posOffset>74930</wp:posOffset>
            </wp:positionV>
            <wp:extent cx="1476375" cy="981075"/>
            <wp:effectExtent l="19050" t="0" r="9525" b="0"/>
            <wp:wrapSquare wrapText="bothSides"/>
            <wp:docPr id="96" name="Picture 95" descr="W607_shutterstock_1690404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7_shutterstock_169040459.jpg"/>
                    <pic:cNvPicPr/>
                  </pic:nvPicPr>
                  <pic:blipFill>
                    <a:blip r:embed="rId93" cstate="print"/>
                    <a:stretch>
                      <a:fillRect/>
                    </a:stretch>
                  </pic:blipFill>
                  <pic:spPr>
                    <a:xfrm>
                      <a:off x="0" y="0"/>
                      <a:ext cx="1476375" cy="981075"/>
                    </a:xfrm>
                    <a:prstGeom prst="rect">
                      <a:avLst/>
                    </a:prstGeom>
                  </pic:spPr>
                </pic:pic>
              </a:graphicData>
            </a:graphic>
          </wp:anchor>
        </w:drawing>
      </w:r>
      <w:r w:rsidR="008C693B" w:rsidRPr="00662B29">
        <w:rPr>
          <w:lang w:val="en-AU"/>
        </w:rPr>
        <w:br w:type="page"/>
      </w:r>
    </w:p>
    <w:p w:rsidR="00F84543" w:rsidRPr="00662B29" w:rsidRDefault="00F84543" w:rsidP="00057387">
      <w:pPr>
        <w:pStyle w:val="Heading2"/>
      </w:pPr>
      <w:r w:rsidRPr="00662B29">
        <w:t>1.4</w:t>
      </w:r>
      <w:r w:rsidRPr="00662B29">
        <w:tab/>
      </w:r>
      <w:fldSimple w:instr=" REF  Criteria14  \* MERGEFORMAT ">
        <w:sdt>
          <w:sdtPr>
            <w:alias w:val="Criteria14"/>
            <w:tag w:val="Criteria14"/>
            <w:id w:val="1322617419"/>
            <w:placeholder>
              <w:docPart w:val="16FA5467B6EA45108D41BB60A75CF8E6"/>
            </w:placeholder>
          </w:sdtPr>
          <w:sdtEndPr/>
          <w:sdtContent>
            <w:r w:rsidR="001205F2" w:rsidRPr="001205F2">
              <w:rPr>
                <w:rStyle w:val="PlaceholderText"/>
                <w:color w:val="45545F"/>
              </w:rPr>
              <w:t xml:space="preserve">Identify capabilities and resources of </w:t>
            </w:r>
            <w:r w:rsidR="001205F2" w:rsidRPr="001205F2">
              <w:t>the</w:t>
            </w:r>
            <w:r w:rsidR="001205F2" w:rsidRPr="00662B29">
              <w:rPr>
                <w:szCs w:val="22"/>
              </w:rPr>
              <w:t xml:space="preserve"> business</w:t>
            </w:r>
          </w:sdtContent>
        </w:sdt>
      </w:fldSimple>
    </w:p>
    <w:p w:rsidR="00F84543" w:rsidRPr="00662B29" w:rsidRDefault="00F84543" w:rsidP="00FD19C2">
      <w:pPr>
        <w:pStyle w:val="Heading3"/>
      </w:pPr>
      <w:r w:rsidRPr="00662B29">
        <w:t>Introduction</w:t>
      </w:r>
    </w:p>
    <w:p w:rsidR="00E85A23" w:rsidRPr="00662B29" w:rsidRDefault="00E85A23" w:rsidP="008E2C61">
      <w:pPr>
        <w:pStyle w:val="BodyCopy"/>
        <w:rPr>
          <w:noProof w:val="0"/>
        </w:rPr>
      </w:pPr>
      <w:r w:rsidRPr="00662B29">
        <w:rPr>
          <w:noProof w:val="0"/>
        </w:rPr>
        <w:t xml:space="preserve">The key </w:t>
      </w:r>
      <w:r w:rsidR="00474CDE" w:rsidRPr="00662B29">
        <w:rPr>
          <w:noProof w:val="0"/>
        </w:rPr>
        <w:t>aspects of achieving business success are</w:t>
      </w:r>
      <w:r w:rsidRPr="00662B29">
        <w:rPr>
          <w:noProof w:val="0"/>
        </w:rPr>
        <w:t xml:space="preserve"> through the use of capabilities and resources.</w:t>
      </w:r>
    </w:p>
    <w:p w:rsidR="00E85A23" w:rsidRPr="00662B29" w:rsidRDefault="00E85A23" w:rsidP="008E2C61">
      <w:pPr>
        <w:pStyle w:val="BodyCopy"/>
        <w:rPr>
          <w:noProof w:val="0"/>
        </w:rPr>
      </w:pPr>
      <w:r w:rsidRPr="00662B29">
        <w:rPr>
          <w:noProof w:val="0"/>
        </w:rPr>
        <w:t>Whilst it is important to review the 'end results' as identified in previous sections, it is important to identify the capabilities and resources used in providing products and services to clients.</w:t>
      </w:r>
    </w:p>
    <w:p w:rsidR="00E85A23" w:rsidRPr="00662B29" w:rsidRDefault="00E85A23" w:rsidP="008E2C61">
      <w:pPr>
        <w:pStyle w:val="BodyCopy"/>
        <w:rPr>
          <w:noProof w:val="0"/>
        </w:rPr>
      </w:pPr>
      <w:r w:rsidRPr="00662B29">
        <w:rPr>
          <w:noProof w:val="0"/>
        </w:rPr>
        <w:t>This section will explore in more detail the different types of capabilities and resources that apply to travel and tourism operations.</w:t>
      </w:r>
    </w:p>
    <w:p w:rsidR="003030D3" w:rsidRPr="00662B29" w:rsidRDefault="003030D3" w:rsidP="00FD19C2">
      <w:pPr>
        <w:pStyle w:val="Heading3"/>
      </w:pPr>
      <w:r w:rsidRPr="00662B29">
        <w:t xml:space="preserve">Types of capabilities </w:t>
      </w:r>
    </w:p>
    <w:p w:rsidR="00D2260F" w:rsidRPr="00662B29" w:rsidRDefault="003030D3" w:rsidP="008E2C61">
      <w:pPr>
        <w:pStyle w:val="BodyCopy"/>
        <w:rPr>
          <w:noProof w:val="0"/>
        </w:rPr>
      </w:pPr>
      <w:r w:rsidRPr="00662B29">
        <w:rPr>
          <w:noProof w:val="0"/>
        </w:rPr>
        <w:t>Types of c</w:t>
      </w:r>
      <w:r w:rsidR="00D2260F" w:rsidRPr="00662B29">
        <w:rPr>
          <w:noProof w:val="0"/>
        </w:rPr>
        <w:t>apabilities may include:</w:t>
      </w:r>
    </w:p>
    <w:p w:rsidR="0046103C" w:rsidRPr="00662B29" w:rsidRDefault="00CE0DBD" w:rsidP="00FD21B4">
      <w:pPr>
        <w:pStyle w:val="Bullet1"/>
      </w:pPr>
      <w:r w:rsidRPr="00662B29">
        <w:rPr>
          <w:noProof/>
          <w:lang w:val="en-US"/>
        </w:rPr>
        <w:drawing>
          <wp:anchor distT="0" distB="0" distL="114300" distR="114300" simplePos="0" relativeHeight="251931648" behindDoc="0" locked="0" layoutInCell="1" allowOverlap="1">
            <wp:simplePos x="0" y="0"/>
            <wp:positionH relativeFrom="column">
              <wp:posOffset>3686175</wp:posOffset>
            </wp:positionH>
            <wp:positionV relativeFrom="paragraph">
              <wp:posOffset>241935</wp:posOffset>
            </wp:positionV>
            <wp:extent cx="1859915" cy="1238250"/>
            <wp:effectExtent l="19050" t="0" r="6985" b="0"/>
            <wp:wrapSquare wrapText="bothSides"/>
            <wp:docPr id="82" name="Picture 81" descr="shutterstock_17980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800145.jpg"/>
                    <pic:cNvPicPr/>
                  </pic:nvPicPr>
                  <pic:blipFill>
                    <a:blip r:embed="rId94" cstate="print"/>
                    <a:stretch>
                      <a:fillRect/>
                    </a:stretch>
                  </pic:blipFill>
                  <pic:spPr>
                    <a:xfrm>
                      <a:off x="0" y="0"/>
                      <a:ext cx="1859915" cy="1238250"/>
                    </a:xfrm>
                    <a:prstGeom prst="rect">
                      <a:avLst/>
                    </a:prstGeom>
                  </pic:spPr>
                </pic:pic>
              </a:graphicData>
            </a:graphic>
          </wp:anchor>
        </w:drawing>
      </w:r>
      <w:r w:rsidR="0046103C" w:rsidRPr="00662B29">
        <w:t>Products and or services</w:t>
      </w:r>
    </w:p>
    <w:p w:rsidR="0046103C" w:rsidRPr="00662B29" w:rsidRDefault="0046103C" w:rsidP="00FD21B4">
      <w:pPr>
        <w:pStyle w:val="Bullet1"/>
      </w:pPr>
      <w:r w:rsidRPr="00662B29">
        <w:t>Capacity to produce goods or services</w:t>
      </w:r>
    </w:p>
    <w:p w:rsidR="00D2260F" w:rsidRPr="00662B29" w:rsidRDefault="00D2260F" w:rsidP="00FD21B4">
      <w:pPr>
        <w:pStyle w:val="Bullet1"/>
      </w:pPr>
      <w:r w:rsidRPr="00662B29">
        <w:t>Equipment capacity</w:t>
      </w:r>
    </w:p>
    <w:p w:rsidR="0046103C" w:rsidRPr="00662B29" w:rsidRDefault="005F0721" w:rsidP="00FD21B4">
      <w:pPr>
        <w:pStyle w:val="Bullet1"/>
      </w:pPr>
      <w:r w:rsidRPr="00662B29">
        <w:t xml:space="preserve">Skill level of staff, </w:t>
      </w:r>
      <w:r w:rsidR="0046103C" w:rsidRPr="00662B29">
        <w:t>management</w:t>
      </w:r>
      <w:r w:rsidRPr="00662B29">
        <w:t xml:space="preserve"> and owners</w:t>
      </w:r>
    </w:p>
    <w:p w:rsidR="00F84543" w:rsidRPr="00662B29" w:rsidRDefault="00D2260F" w:rsidP="00FD21B4">
      <w:pPr>
        <w:pStyle w:val="Bullet1"/>
      </w:pPr>
      <w:r w:rsidRPr="00662B29">
        <w:t>Hours of operation</w:t>
      </w:r>
    </w:p>
    <w:p w:rsidR="00D2260F" w:rsidRPr="00662B29" w:rsidRDefault="00D2260F" w:rsidP="00FD21B4">
      <w:pPr>
        <w:pStyle w:val="Bullet1"/>
      </w:pPr>
      <w:r w:rsidRPr="00662B29">
        <w:t>Communication capabilities</w:t>
      </w:r>
    </w:p>
    <w:p w:rsidR="00D2260F" w:rsidRPr="00662B29" w:rsidRDefault="00D2260F" w:rsidP="00FD21B4">
      <w:pPr>
        <w:pStyle w:val="Bullet1"/>
      </w:pPr>
      <w:r w:rsidRPr="00662B29">
        <w:t>Location/position of the agency</w:t>
      </w:r>
    </w:p>
    <w:p w:rsidR="0046103C" w:rsidRPr="00662B29" w:rsidRDefault="00D2260F" w:rsidP="00FD21B4">
      <w:pPr>
        <w:pStyle w:val="Bullet1"/>
      </w:pPr>
      <w:r w:rsidRPr="00662B29">
        <w:t>E-business capacity</w:t>
      </w:r>
    </w:p>
    <w:p w:rsidR="00362DEE" w:rsidRPr="00662B29" w:rsidRDefault="0046103C" w:rsidP="00FD21B4">
      <w:pPr>
        <w:pStyle w:val="Bullet1"/>
      </w:pPr>
      <w:r w:rsidRPr="00662B29">
        <w:t>N</w:t>
      </w:r>
      <w:r w:rsidR="00D2260F" w:rsidRPr="00662B29">
        <w:t>eed for special</w:t>
      </w:r>
      <w:r w:rsidR="005F0721" w:rsidRPr="00662B29">
        <w:t>ist assistance in certain areas</w:t>
      </w:r>
    </w:p>
    <w:p w:rsidR="00362DEE" w:rsidRPr="00662B29" w:rsidRDefault="005F0721" w:rsidP="00FD21B4">
      <w:pPr>
        <w:pStyle w:val="Bullet1"/>
      </w:pPr>
      <w:r w:rsidRPr="00662B29">
        <w:t>Maintaining a competi</w:t>
      </w:r>
      <w:r w:rsidR="009C074A" w:rsidRPr="00662B29">
        <w:t>tive advantage.</w:t>
      </w:r>
    </w:p>
    <w:p w:rsidR="0046103C" w:rsidRPr="00662B29" w:rsidRDefault="0046103C">
      <w:pPr>
        <w:rPr>
          <w:rFonts w:ascii="Helvetica" w:hAnsi="Helvetica" w:cs="Arial"/>
          <w:b/>
          <w:color w:val="45545F"/>
          <w:sz w:val="28"/>
          <w:szCs w:val="28"/>
        </w:rPr>
      </w:pPr>
      <w:r w:rsidRPr="00662B29">
        <w:rPr>
          <w:rFonts w:ascii="Helvetica" w:hAnsi="Helvetica" w:cs="Arial"/>
          <w:b/>
          <w:color w:val="45545F"/>
          <w:sz w:val="28"/>
          <w:szCs w:val="28"/>
        </w:rPr>
        <w:br w:type="page"/>
      </w:r>
    </w:p>
    <w:p w:rsidR="00362DEE" w:rsidRPr="00662B29" w:rsidRDefault="000F15B6" w:rsidP="00FD19C2">
      <w:pPr>
        <w:pStyle w:val="Heading3"/>
      </w:pPr>
      <w:r w:rsidRPr="00662B29">
        <w:t>Types of resources</w:t>
      </w:r>
    </w:p>
    <w:p w:rsidR="00362DEE" w:rsidRPr="00662B29" w:rsidRDefault="00362DEE" w:rsidP="008E2C61">
      <w:pPr>
        <w:pStyle w:val="BodyCopy"/>
        <w:rPr>
          <w:noProof w:val="0"/>
        </w:rPr>
      </w:pPr>
      <w:r w:rsidRPr="00662B29">
        <w:rPr>
          <w:noProof w:val="0"/>
        </w:rPr>
        <w:t xml:space="preserve">The use of resources are important activities in any business, especially </w:t>
      </w:r>
      <w:r w:rsidR="000F15B6" w:rsidRPr="00662B29">
        <w:rPr>
          <w:noProof w:val="0"/>
        </w:rPr>
        <w:t>is travel and tourism organisations</w:t>
      </w:r>
    </w:p>
    <w:p w:rsidR="00362DEE" w:rsidRPr="00662B29" w:rsidRDefault="00362DEE" w:rsidP="008E2C61">
      <w:pPr>
        <w:pStyle w:val="BodyCopy"/>
        <w:rPr>
          <w:noProof w:val="0"/>
        </w:rPr>
      </w:pPr>
      <w:r w:rsidRPr="00662B29">
        <w:rPr>
          <w:noProof w:val="0"/>
        </w:rPr>
        <w:t>There is a need to make sure the organisation has the resources it needs to achieve its identified business objectives, while at the same time, ensuring that money is not wasted on resources that are not necessary or inappropriate to the task.</w:t>
      </w:r>
    </w:p>
    <w:p w:rsidR="00362DEE" w:rsidRPr="00662B29" w:rsidRDefault="000F15B6" w:rsidP="008E2C61">
      <w:pPr>
        <w:pStyle w:val="BodyCopy"/>
        <w:rPr>
          <w:noProof w:val="0"/>
        </w:rPr>
      </w:pPr>
      <w:r w:rsidRPr="00662B29">
        <w:rPr>
          <w:lang w:val="en-US" w:eastAsia="en-US"/>
        </w:rPr>
        <w:drawing>
          <wp:anchor distT="0" distB="0" distL="114300" distR="114300" simplePos="0" relativeHeight="251930624" behindDoc="0" locked="0" layoutInCell="1" allowOverlap="1">
            <wp:simplePos x="0" y="0"/>
            <wp:positionH relativeFrom="column">
              <wp:posOffset>4067175</wp:posOffset>
            </wp:positionH>
            <wp:positionV relativeFrom="paragraph">
              <wp:posOffset>62865</wp:posOffset>
            </wp:positionV>
            <wp:extent cx="1516380" cy="1009650"/>
            <wp:effectExtent l="19050" t="0" r="7620" b="0"/>
            <wp:wrapSquare wrapText="bothSides"/>
            <wp:docPr id="81" name="Picture 65" descr="W424_resources_shutterstock_161870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24_resources_shutterstock_161870750.jpg"/>
                    <pic:cNvPicPr/>
                  </pic:nvPicPr>
                  <pic:blipFill>
                    <a:blip r:embed="rId95" cstate="print"/>
                    <a:stretch>
                      <a:fillRect/>
                    </a:stretch>
                  </pic:blipFill>
                  <pic:spPr>
                    <a:xfrm>
                      <a:off x="0" y="0"/>
                      <a:ext cx="1516380" cy="1009650"/>
                    </a:xfrm>
                    <a:prstGeom prst="rect">
                      <a:avLst/>
                    </a:prstGeom>
                  </pic:spPr>
                </pic:pic>
              </a:graphicData>
            </a:graphic>
          </wp:anchor>
        </w:drawing>
      </w:r>
      <w:r w:rsidR="00362DEE" w:rsidRPr="00662B29">
        <w:rPr>
          <w:noProof w:val="0"/>
        </w:rPr>
        <w:t>Resources can encompass:</w:t>
      </w:r>
    </w:p>
    <w:p w:rsidR="00362DEE" w:rsidRPr="00662B29" w:rsidRDefault="00362DEE" w:rsidP="00FD21B4">
      <w:pPr>
        <w:pStyle w:val="Bullet1"/>
      </w:pPr>
      <w:r w:rsidRPr="00662B29">
        <w:t>Physical resources</w:t>
      </w:r>
      <w:r w:rsidR="000F15B6" w:rsidRPr="00662B29">
        <w:t xml:space="preserve"> </w:t>
      </w:r>
    </w:p>
    <w:p w:rsidR="00362DEE" w:rsidRPr="00662B29" w:rsidRDefault="00362DEE" w:rsidP="00FD21B4">
      <w:pPr>
        <w:pStyle w:val="Bullet1"/>
      </w:pPr>
      <w:r w:rsidRPr="00662B29">
        <w:t>Human resources</w:t>
      </w:r>
    </w:p>
    <w:p w:rsidR="00362DEE" w:rsidRPr="00662B29" w:rsidRDefault="00362DEE" w:rsidP="00FD21B4">
      <w:pPr>
        <w:pStyle w:val="Bullet1"/>
      </w:pPr>
      <w:r w:rsidRPr="00662B29">
        <w:t>Financial resources</w:t>
      </w:r>
    </w:p>
    <w:p w:rsidR="00362DEE" w:rsidRPr="00662B29" w:rsidRDefault="00CE0DBD" w:rsidP="00FD21B4">
      <w:pPr>
        <w:pStyle w:val="Bullet1"/>
      </w:pPr>
      <w:r w:rsidRPr="00662B29">
        <w:t>Intangible resources</w:t>
      </w:r>
      <w:r w:rsidR="009C074A" w:rsidRPr="00662B29">
        <w:t>.</w:t>
      </w:r>
    </w:p>
    <w:p w:rsidR="00ED15B5" w:rsidRPr="00662B29" w:rsidRDefault="00ED15B5" w:rsidP="00DC4323">
      <w:pPr>
        <w:pStyle w:val="BodyCopyBold"/>
        <w:rPr>
          <w:noProof w:val="0"/>
        </w:rPr>
      </w:pPr>
      <w:r w:rsidRPr="00662B29">
        <w:rPr>
          <w:noProof w:val="0"/>
        </w:rPr>
        <w:t>Physical resources</w:t>
      </w:r>
    </w:p>
    <w:p w:rsidR="00ED15B5" w:rsidRPr="00662B29" w:rsidRDefault="00CE0DBD" w:rsidP="008E2C61">
      <w:pPr>
        <w:pStyle w:val="BodyCopy"/>
        <w:rPr>
          <w:noProof w:val="0"/>
        </w:rPr>
      </w:pPr>
      <w:r w:rsidRPr="00662B29">
        <w:rPr>
          <w:lang w:val="en-US" w:eastAsia="en-US"/>
        </w:rPr>
        <w:drawing>
          <wp:anchor distT="0" distB="0" distL="114300" distR="114300" simplePos="0" relativeHeight="251932672" behindDoc="0" locked="0" layoutInCell="1" allowOverlap="1">
            <wp:simplePos x="0" y="0"/>
            <wp:positionH relativeFrom="column">
              <wp:posOffset>3657600</wp:posOffset>
            </wp:positionH>
            <wp:positionV relativeFrom="paragraph">
              <wp:posOffset>85725</wp:posOffset>
            </wp:positionV>
            <wp:extent cx="1876425" cy="1247775"/>
            <wp:effectExtent l="19050" t="0" r="9525" b="0"/>
            <wp:wrapSquare wrapText="bothSides"/>
            <wp:docPr id="83" name="Picture 82" descr="shutterstock_6825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8250304.jpg"/>
                    <pic:cNvPicPr/>
                  </pic:nvPicPr>
                  <pic:blipFill>
                    <a:blip r:embed="rId96" cstate="print"/>
                    <a:stretch>
                      <a:fillRect/>
                    </a:stretch>
                  </pic:blipFill>
                  <pic:spPr>
                    <a:xfrm>
                      <a:off x="0" y="0"/>
                      <a:ext cx="1876425" cy="1247775"/>
                    </a:xfrm>
                    <a:prstGeom prst="rect">
                      <a:avLst/>
                    </a:prstGeom>
                  </pic:spPr>
                </pic:pic>
              </a:graphicData>
            </a:graphic>
          </wp:anchor>
        </w:drawing>
      </w:r>
      <w:r w:rsidR="00ED15B5" w:rsidRPr="00662B29">
        <w:rPr>
          <w:noProof w:val="0"/>
        </w:rPr>
        <w:t>These types of resources are essential in performing basic operational activities.</w:t>
      </w:r>
    </w:p>
    <w:p w:rsidR="00ED15B5" w:rsidRPr="00662B29" w:rsidRDefault="00ED15B5" w:rsidP="008E2C61">
      <w:pPr>
        <w:pStyle w:val="BodyCopy"/>
        <w:rPr>
          <w:noProof w:val="0"/>
        </w:rPr>
      </w:pPr>
      <w:r w:rsidRPr="00662B29">
        <w:rPr>
          <w:noProof w:val="0"/>
        </w:rPr>
        <w:t>They include:</w:t>
      </w:r>
    </w:p>
    <w:p w:rsidR="00ED15B5" w:rsidRPr="00662B29" w:rsidRDefault="00ED15B5" w:rsidP="00FD21B4">
      <w:pPr>
        <w:pStyle w:val="Bullet1"/>
      </w:pPr>
      <w:r w:rsidRPr="00662B29">
        <w:t>Equipment</w:t>
      </w:r>
    </w:p>
    <w:p w:rsidR="00ED15B5" w:rsidRPr="00662B29" w:rsidRDefault="00ED15B5" w:rsidP="00FD21B4">
      <w:pPr>
        <w:pStyle w:val="Bullet1"/>
      </w:pPr>
      <w:r w:rsidRPr="00662B29">
        <w:t>Raw materials</w:t>
      </w:r>
    </w:p>
    <w:p w:rsidR="00ED15B5" w:rsidRPr="00662B29" w:rsidRDefault="00ED15B5" w:rsidP="00FD21B4">
      <w:pPr>
        <w:pStyle w:val="Bullet1"/>
      </w:pPr>
      <w:r w:rsidRPr="00662B29">
        <w:t>Stock</w:t>
      </w:r>
    </w:p>
    <w:p w:rsidR="00ED15B5" w:rsidRPr="00662B29" w:rsidRDefault="00ED15B5" w:rsidP="00FD21B4">
      <w:pPr>
        <w:pStyle w:val="Bullet1"/>
      </w:pPr>
      <w:r w:rsidRPr="00662B29">
        <w:t>Technology</w:t>
      </w:r>
    </w:p>
    <w:p w:rsidR="00ED15B5" w:rsidRPr="00662B29" w:rsidRDefault="00ED15B5" w:rsidP="00FD21B4">
      <w:pPr>
        <w:pStyle w:val="Bullet1"/>
      </w:pPr>
      <w:r w:rsidRPr="00662B29">
        <w:t>Location</w:t>
      </w:r>
      <w:r w:rsidR="009C074A" w:rsidRPr="00662B29">
        <w:t>.</w:t>
      </w:r>
    </w:p>
    <w:p w:rsidR="00ED15B5" w:rsidRPr="00662B29" w:rsidRDefault="00ED15B5" w:rsidP="00DC4323">
      <w:pPr>
        <w:pStyle w:val="BodyCopyBold"/>
        <w:rPr>
          <w:noProof w:val="0"/>
        </w:rPr>
      </w:pPr>
      <w:r w:rsidRPr="00662B29">
        <w:rPr>
          <w:noProof w:val="0"/>
        </w:rPr>
        <w:t>Human resources</w:t>
      </w:r>
    </w:p>
    <w:p w:rsidR="00ED15B5" w:rsidRPr="00662B29" w:rsidRDefault="00ED15B5" w:rsidP="008E2C61">
      <w:pPr>
        <w:pStyle w:val="BodyCopy"/>
        <w:rPr>
          <w:noProof w:val="0"/>
        </w:rPr>
      </w:pPr>
      <w:r w:rsidRPr="00662B29">
        <w:rPr>
          <w:noProof w:val="0"/>
        </w:rPr>
        <w:t>From an operational point of view, given that we are a ‘services industry’ the importance of staff in delivering this service component is of upmost importance.</w:t>
      </w:r>
    </w:p>
    <w:p w:rsidR="00ED15B5" w:rsidRPr="00662B29" w:rsidRDefault="00ED15B5" w:rsidP="008E2C61">
      <w:pPr>
        <w:pStyle w:val="BodyCopy"/>
        <w:rPr>
          <w:noProof w:val="0"/>
        </w:rPr>
      </w:pPr>
      <w:r w:rsidRPr="00662B29">
        <w:rPr>
          <w:noProof w:val="0"/>
        </w:rPr>
        <w:t>Human resources include:</w:t>
      </w:r>
    </w:p>
    <w:p w:rsidR="00ED15B5" w:rsidRPr="00662B29" w:rsidRDefault="00ED15B5" w:rsidP="00FD21B4">
      <w:pPr>
        <w:pStyle w:val="Bullet1"/>
      </w:pPr>
      <w:r w:rsidRPr="00662B29">
        <w:t>Physical number of staff</w:t>
      </w:r>
    </w:p>
    <w:p w:rsidR="00ED15B5" w:rsidRPr="00662B29" w:rsidRDefault="00ED15B5" w:rsidP="00FD21B4">
      <w:pPr>
        <w:pStyle w:val="Bullet1"/>
      </w:pPr>
      <w:r w:rsidRPr="00662B29">
        <w:t>Staff expertise</w:t>
      </w:r>
    </w:p>
    <w:p w:rsidR="00ED15B5" w:rsidRPr="00662B29" w:rsidRDefault="00ED15B5" w:rsidP="00FD21B4">
      <w:pPr>
        <w:pStyle w:val="Bullet1"/>
      </w:pPr>
      <w:r w:rsidRPr="00662B29">
        <w:t xml:space="preserve">Skills </w:t>
      </w:r>
    </w:p>
    <w:p w:rsidR="00ED15B5" w:rsidRPr="00662B29" w:rsidRDefault="00ED15B5" w:rsidP="00FD21B4">
      <w:pPr>
        <w:pStyle w:val="Bullet1"/>
      </w:pPr>
      <w:r w:rsidRPr="00662B29">
        <w:t>Knowledge</w:t>
      </w:r>
      <w:r w:rsidR="009C074A" w:rsidRPr="00662B29">
        <w:t>.</w:t>
      </w:r>
    </w:p>
    <w:p w:rsidR="00CE0DBD" w:rsidRPr="00662B29" w:rsidRDefault="00CE0DBD" w:rsidP="008E2C61">
      <w:pPr>
        <w:pStyle w:val="BodyCopy"/>
        <w:rPr>
          <w:noProof w:val="0"/>
        </w:rPr>
      </w:pPr>
      <w:r w:rsidRPr="00662B29">
        <w:rPr>
          <w:lang w:val="en-US" w:eastAsia="en-US"/>
        </w:rPr>
        <w:drawing>
          <wp:anchor distT="0" distB="0" distL="114300" distR="114300" simplePos="0" relativeHeight="251934720" behindDoc="0" locked="0" layoutInCell="1" allowOverlap="1">
            <wp:simplePos x="0" y="0"/>
            <wp:positionH relativeFrom="column">
              <wp:posOffset>3486150</wp:posOffset>
            </wp:positionH>
            <wp:positionV relativeFrom="paragraph">
              <wp:posOffset>105410</wp:posOffset>
            </wp:positionV>
            <wp:extent cx="1771650" cy="1181100"/>
            <wp:effectExtent l="19050" t="0" r="0" b="0"/>
            <wp:wrapSquare wrapText="bothSides"/>
            <wp:docPr id="84" name="Picture 193" descr="shutterstock_14185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97" cstate="print"/>
                    <a:stretch>
                      <a:fillRect/>
                    </a:stretch>
                  </pic:blipFill>
                  <pic:spPr>
                    <a:xfrm>
                      <a:off x="0" y="0"/>
                      <a:ext cx="1771650" cy="1181100"/>
                    </a:xfrm>
                    <a:prstGeom prst="rect">
                      <a:avLst/>
                    </a:prstGeom>
                  </pic:spPr>
                </pic:pic>
              </a:graphicData>
            </a:graphic>
          </wp:anchor>
        </w:drawing>
      </w:r>
      <w:r w:rsidRPr="00662B29">
        <w:rPr>
          <w:noProof w:val="0"/>
        </w:rPr>
        <w:t>These will be influenced by:</w:t>
      </w:r>
    </w:p>
    <w:p w:rsidR="00CE0DBD" w:rsidRPr="00662B29" w:rsidRDefault="00CE0DBD" w:rsidP="00FD21B4">
      <w:pPr>
        <w:pStyle w:val="Bullet1"/>
      </w:pPr>
      <w:r w:rsidRPr="00662B29">
        <w:t xml:space="preserve">Recruitment </w:t>
      </w:r>
    </w:p>
    <w:p w:rsidR="00CE0DBD" w:rsidRPr="00662B29" w:rsidRDefault="00CE0DBD" w:rsidP="00FD21B4">
      <w:pPr>
        <w:pStyle w:val="Bullet1"/>
      </w:pPr>
      <w:r w:rsidRPr="00662B29">
        <w:t xml:space="preserve">Probation periods </w:t>
      </w:r>
    </w:p>
    <w:p w:rsidR="00CE0DBD" w:rsidRPr="00662B29" w:rsidRDefault="00CE0DBD" w:rsidP="00FD21B4">
      <w:pPr>
        <w:pStyle w:val="Bullet1"/>
      </w:pPr>
      <w:r w:rsidRPr="00662B29">
        <w:t xml:space="preserve">Remuneration </w:t>
      </w:r>
    </w:p>
    <w:p w:rsidR="00CE0DBD" w:rsidRPr="00662B29" w:rsidRDefault="00CE0DBD" w:rsidP="00FD21B4">
      <w:pPr>
        <w:pStyle w:val="Bullet1"/>
      </w:pPr>
      <w:r w:rsidRPr="00662B29">
        <w:t xml:space="preserve">Incentive schemes </w:t>
      </w:r>
    </w:p>
    <w:p w:rsidR="00CE0DBD" w:rsidRPr="00662B29" w:rsidRDefault="00CE0DBD" w:rsidP="00FD21B4">
      <w:pPr>
        <w:pStyle w:val="Bullet1"/>
      </w:pPr>
      <w:r w:rsidRPr="00662B29">
        <w:t xml:space="preserve">Work environment </w:t>
      </w:r>
    </w:p>
    <w:p w:rsidR="00CE0DBD" w:rsidRPr="00662B29" w:rsidRDefault="00CE0DBD" w:rsidP="00FD21B4">
      <w:pPr>
        <w:pStyle w:val="Bullet1"/>
      </w:pPr>
      <w:r w:rsidRPr="00662B29">
        <w:t xml:space="preserve">Training and development </w:t>
      </w:r>
    </w:p>
    <w:p w:rsidR="00CE0DBD" w:rsidRPr="00662B29" w:rsidRDefault="00CE0DBD" w:rsidP="00FD21B4">
      <w:pPr>
        <w:pStyle w:val="Bullet1"/>
        <w:rPr>
          <w:rFonts w:cs="Helvetica"/>
        </w:rPr>
      </w:pPr>
      <w:r w:rsidRPr="00662B29">
        <w:t>Your leadership style</w:t>
      </w:r>
      <w:r w:rsidR="009C074A" w:rsidRPr="00662B29">
        <w:t>.</w:t>
      </w:r>
      <w:r w:rsidRPr="00662B29">
        <w:rPr>
          <w:rFonts w:cs="Helvetica"/>
        </w:rPr>
        <w:br w:type="page"/>
      </w:r>
    </w:p>
    <w:p w:rsidR="00ED15B5" w:rsidRPr="00662B29" w:rsidRDefault="00ED15B5" w:rsidP="008E2C61">
      <w:pPr>
        <w:pStyle w:val="BodyCopy"/>
        <w:rPr>
          <w:noProof w:val="0"/>
        </w:rPr>
      </w:pPr>
      <w:r w:rsidRPr="00662B29">
        <w:rPr>
          <w:noProof w:val="0"/>
        </w:rPr>
        <w:t>Types of other human resources required for service operations may include:</w:t>
      </w:r>
    </w:p>
    <w:p w:rsidR="00ED15B5" w:rsidRPr="00662B29" w:rsidRDefault="00ED15B5" w:rsidP="00FD21B4">
      <w:pPr>
        <w:pStyle w:val="Bullet1"/>
      </w:pPr>
      <w:r w:rsidRPr="00662B29">
        <w:t>Customer databases</w:t>
      </w:r>
    </w:p>
    <w:p w:rsidR="00ED15B5" w:rsidRPr="00662B29" w:rsidRDefault="00ED15B5" w:rsidP="00FD21B4">
      <w:pPr>
        <w:pStyle w:val="Bullet1"/>
      </w:pPr>
      <w:r w:rsidRPr="00662B29">
        <w:t>Outsourced parties (third party service providers)</w:t>
      </w:r>
    </w:p>
    <w:p w:rsidR="00ED15B5" w:rsidRPr="00662B29" w:rsidRDefault="00ED15B5" w:rsidP="00FD21B4">
      <w:pPr>
        <w:pStyle w:val="Bullet1"/>
      </w:pPr>
      <w:r w:rsidRPr="00662B29">
        <w:t>Service team members, which may include cross functional teams</w:t>
      </w:r>
    </w:p>
    <w:p w:rsidR="00ED15B5" w:rsidRPr="00662B29" w:rsidRDefault="00ED15B5" w:rsidP="00FD21B4">
      <w:pPr>
        <w:pStyle w:val="Bullet1"/>
      </w:pPr>
      <w:r w:rsidRPr="00662B29">
        <w:t>Other stakeholders which may be involved in an organisation’s service</w:t>
      </w:r>
    </w:p>
    <w:p w:rsidR="00CE0DBD" w:rsidRPr="00662B29" w:rsidRDefault="00ED15B5" w:rsidP="00FD21B4">
      <w:pPr>
        <w:pStyle w:val="Bullet1"/>
      </w:pPr>
      <w:r w:rsidRPr="00662B29">
        <w:t>Value chain</w:t>
      </w:r>
      <w:r w:rsidR="009C074A" w:rsidRPr="00662B29">
        <w:t>.</w:t>
      </w:r>
    </w:p>
    <w:p w:rsidR="00CE0DBD" w:rsidRPr="00662B29" w:rsidRDefault="00CE0DBD" w:rsidP="00DC4323">
      <w:pPr>
        <w:pStyle w:val="BodyCopyBold"/>
        <w:rPr>
          <w:noProof w:val="0"/>
        </w:rPr>
      </w:pPr>
      <w:r w:rsidRPr="00662B29">
        <w:rPr>
          <w:noProof w:val="0"/>
        </w:rPr>
        <w:t>Financial resources</w:t>
      </w:r>
    </w:p>
    <w:p w:rsidR="00CE0DBD" w:rsidRPr="00662B29" w:rsidRDefault="00CE0DBD" w:rsidP="008E2C61">
      <w:pPr>
        <w:pStyle w:val="BodyCopy"/>
        <w:rPr>
          <w:noProof w:val="0"/>
        </w:rPr>
      </w:pPr>
      <w:r w:rsidRPr="00662B29">
        <w:rPr>
          <w:noProof w:val="0"/>
        </w:rPr>
        <w:t>Whilst this is often not determined on an operational level, it is still important to recognise the importance of this type of resource. In many cases budgets will have the greatest impact on terms of financial resources available for operational managers.</w:t>
      </w:r>
    </w:p>
    <w:p w:rsidR="00CE0DBD" w:rsidRPr="00662B29" w:rsidRDefault="00CE0DBD" w:rsidP="008E2C61">
      <w:pPr>
        <w:pStyle w:val="BodyCopy"/>
        <w:rPr>
          <w:noProof w:val="0"/>
        </w:rPr>
      </w:pPr>
      <w:r w:rsidRPr="00662B29">
        <w:rPr>
          <w:noProof w:val="0"/>
        </w:rPr>
        <w:t>Types of financial resources include:</w:t>
      </w:r>
    </w:p>
    <w:p w:rsidR="00CE0DBD" w:rsidRPr="00662B29" w:rsidRDefault="00CE0DBD" w:rsidP="00FD21B4">
      <w:pPr>
        <w:pStyle w:val="Bullet1"/>
      </w:pPr>
      <w:r w:rsidRPr="00662B29">
        <w:t>Cash</w:t>
      </w:r>
    </w:p>
    <w:p w:rsidR="00CE0DBD" w:rsidRPr="00662B29" w:rsidRDefault="00CE0DBD" w:rsidP="00FD21B4">
      <w:pPr>
        <w:pStyle w:val="Bullet1"/>
      </w:pPr>
      <w:r w:rsidRPr="00662B29">
        <w:t>Stock</w:t>
      </w:r>
    </w:p>
    <w:p w:rsidR="00CE0DBD" w:rsidRPr="00662B29" w:rsidRDefault="00CE0DBD" w:rsidP="00FD21B4">
      <w:pPr>
        <w:pStyle w:val="Bullet1"/>
      </w:pPr>
      <w:r w:rsidRPr="00662B29">
        <w:t>Equity</w:t>
      </w:r>
    </w:p>
    <w:p w:rsidR="00CE0DBD" w:rsidRPr="00662B29" w:rsidRDefault="00CE0DBD" w:rsidP="00FD21B4">
      <w:pPr>
        <w:pStyle w:val="Bullet1"/>
      </w:pPr>
      <w:r w:rsidRPr="00662B29">
        <w:t>Loans</w:t>
      </w:r>
      <w:r w:rsidR="009C074A" w:rsidRPr="00662B29">
        <w:t>.</w:t>
      </w:r>
    </w:p>
    <w:p w:rsidR="00ED15B5" w:rsidRPr="00662B29" w:rsidRDefault="00ED15B5" w:rsidP="00DC4323">
      <w:pPr>
        <w:pStyle w:val="BodyCopyBold"/>
        <w:rPr>
          <w:noProof w:val="0"/>
        </w:rPr>
      </w:pPr>
      <w:r w:rsidRPr="00662B29">
        <w:rPr>
          <w:noProof w:val="0"/>
        </w:rPr>
        <w:t>Intangible resources</w:t>
      </w:r>
    </w:p>
    <w:p w:rsidR="00ED15B5" w:rsidRPr="00662B29" w:rsidRDefault="00ED15B5" w:rsidP="008E2C61">
      <w:pPr>
        <w:pStyle w:val="BodyCopy"/>
        <w:rPr>
          <w:noProof w:val="0"/>
        </w:rPr>
      </w:pPr>
      <w:r w:rsidRPr="00662B29">
        <w:rPr>
          <w:noProof w:val="0"/>
        </w:rPr>
        <w:t>Whilst these are not ‘seen’ they are certainly important in the service industry.</w:t>
      </w:r>
    </w:p>
    <w:p w:rsidR="00ED15B5" w:rsidRPr="00662B29" w:rsidRDefault="00ED15B5" w:rsidP="008E2C61">
      <w:pPr>
        <w:pStyle w:val="BodyCopy"/>
        <w:rPr>
          <w:noProof w:val="0"/>
        </w:rPr>
      </w:pPr>
      <w:r w:rsidRPr="00662B29">
        <w:rPr>
          <w:noProof w:val="0"/>
        </w:rPr>
        <w:t>These resources include:</w:t>
      </w:r>
    </w:p>
    <w:p w:rsidR="00ED15B5" w:rsidRPr="00662B29" w:rsidRDefault="00ED15B5" w:rsidP="00FD21B4">
      <w:pPr>
        <w:pStyle w:val="Bullet1"/>
      </w:pPr>
      <w:r w:rsidRPr="00662B29">
        <w:t>Reputation</w:t>
      </w:r>
    </w:p>
    <w:p w:rsidR="00ED15B5" w:rsidRPr="00662B29" w:rsidRDefault="00ED15B5" w:rsidP="00FD21B4">
      <w:pPr>
        <w:pStyle w:val="Bullet1"/>
      </w:pPr>
      <w:r w:rsidRPr="00662B29">
        <w:t>Good will</w:t>
      </w:r>
    </w:p>
    <w:p w:rsidR="00ED15B5" w:rsidRPr="00662B29" w:rsidRDefault="00ED15B5" w:rsidP="00FD21B4">
      <w:pPr>
        <w:pStyle w:val="Bullet1"/>
      </w:pPr>
      <w:r w:rsidRPr="00662B29">
        <w:t>Image</w:t>
      </w:r>
    </w:p>
    <w:p w:rsidR="00ED15B5" w:rsidRPr="00662B29" w:rsidRDefault="00F75B2B" w:rsidP="00FD21B4">
      <w:pPr>
        <w:pStyle w:val="Bullet1"/>
        <w:rPr>
          <w:rFonts w:cs="Helvetica"/>
        </w:rPr>
      </w:pPr>
      <w:r w:rsidRPr="00662B29">
        <w:rPr>
          <w:noProof/>
          <w:lang w:val="en-US"/>
        </w:rPr>
        <w:drawing>
          <wp:anchor distT="0" distB="0" distL="114300" distR="114300" simplePos="0" relativeHeight="251935744" behindDoc="0" locked="0" layoutInCell="1" allowOverlap="1">
            <wp:simplePos x="0" y="0"/>
            <wp:positionH relativeFrom="column">
              <wp:posOffset>4257675</wp:posOffset>
            </wp:positionH>
            <wp:positionV relativeFrom="paragraph">
              <wp:posOffset>185420</wp:posOffset>
            </wp:positionV>
            <wp:extent cx="1352550" cy="2028825"/>
            <wp:effectExtent l="19050" t="0" r="0" b="0"/>
            <wp:wrapSquare wrapText="bothSides"/>
            <wp:docPr id="87" name="Picture 86" descr="W82_Muslim_Lady_Receptionist_shutterstock_133392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2_Muslim_Lady_Receptionist_shutterstock_133392065.jpg"/>
                    <pic:cNvPicPr/>
                  </pic:nvPicPr>
                  <pic:blipFill>
                    <a:blip r:embed="rId98" cstate="print"/>
                    <a:stretch>
                      <a:fillRect/>
                    </a:stretch>
                  </pic:blipFill>
                  <pic:spPr>
                    <a:xfrm>
                      <a:off x="0" y="0"/>
                      <a:ext cx="1352550" cy="2028825"/>
                    </a:xfrm>
                    <a:prstGeom prst="rect">
                      <a:avLst/>
                    </a:prstGeom>
                  </pic:spPr>
                </pic:pic>
              </a:graphicData>
            </a:graphic>
          </wp:anchor>
        </w:drawing>
      </w:r>
      <w:r w:rsidR="00ED15B5" w:rsidRPr="00662B29">
        <w:t>Brand</w:t>
      </w:r>
      <w:r w:rsidR="009C074A" w:rsidRPr="00662B29">
        <w:t>.</w:t>
      </w:r>
    </w:p>
    <w:p w:rsidR="00F75B2B" w:rsidRPr="00662B29" w:rsidRDefault="00F75B2B">
      <w:pPr>
        <w:rPr>
          <w:rFonts w:ascii="Helvetica" w:hAnsi="Helvetica" w:cs="Helvetica"/>
          <w:b/>
          <w:color w:val="595959" w:themeColor="text1" w:themeTint="A6"/>
          <w:sz w:val="28"/>
          <w:szCs w:val="28"/>
        </w:rPr>
      </w:pPr>
      <w:r w:rsidRPr="00662B29">
        <w:rPr>
          <w:rFonts w:ascii="Helvetica" w:hAnsi="Helvetica" w:cs="Helvetica"/>
          <w:b/>
          <w:color w:val="595959" w:themeColor="text1" w:themeTint="A6"/>
          <w:sz w:val="28"/>
          <w:szCs w:val="28"/>
        </w:rPr>
        <w:br w:type="page"/>
      </w:r>
    </w:p>
    <w:p w:rsidR="00ED15B5" w:rsidRPr="00662B29" w:rsidRDefault="00ED15B5" w:rsidP="00FD19C2">
      <w:pPr>
        <w:pStyle w:val="Heading3"/>
      </w:pPr>
      <w:r w:rsidRPr="00662B29">
        <w:t xml:space="preserve">Factors affecting </w:t>
      </w:r>
      <w:r w:rsidR="00D926B2" w:rsidRPr="00662B29">
        <w:t xml:space="preserve">capabilities and </w:t>
      </w:r>
      <w:r w:rsidRPr="00662B29">
        <w:t>resources</w:t>
      </w:r>
    </w:p>
    <w:p w:rsidR="00ED15B5" w:rsidRPr="00662B29" w:rsidRDefault="00ED15B5" w:rsidP="00ED15B5">
      <w:pPr>
        <w:autoSpaceDE w:val="0"/>
        <w:autoSpaceDN w:val="0"/>
        <w:adjustRightInd w:val="0"/>
        <w:spacing w:before="240" w:after="240" w:line="240" w:lineRule="auto"/>
        <w:rPr>
          <w:rFonts w:ascii="Helvetica" w:hAnsi="Helvetica" w:cs="Helvetica"/>
        </w:rPr>
      </w:pPr>
      <w:r w:rsidRPr="00662B29">
        <w:rPr>
          <w:rFonts w:ascii="Helvetica" w:hAnsi="Helvetica" w:cs="Helvetica"/>
        </w:rPr>
        <w:t xml:space="preserve">There are a number of factors that will need to be considered when determining </w:t>
      </w:r>
      <w:r w:rsidR="00D926B2" w:rsidRPr="00662B29">
        <w:rPr>
          <w:rFonts w:ascii="Helvetica" w:hAnsi="Helvetica" w:cs="Helvetica"/>
        </w:rPr>
        <w:t xml:space="preserve">capabilities and </w:t>
      </w:r>
      <w:r w:rsidRPr="00662B29">
        <w:rPr>
          <w:rFonts w:ascii="Helvetica" w:hAnsi="Helvetica" w:cs="Helvetica"/>
        </w:rPr>
        <w:t>resourcing needs.</w:t>
      </w:r>
    </w:p>
    <w:p w:rsidR="00ED15B5" w:rsidRPr="00662B29" w:rsidRDefault="00ED15B5" w:rsidP="00DC4323">
      <w:pPr>
        <w:pStyle w:val="BodyCopyBold"/>
        <w:rPr>
          <w:noProof w:val="0"/>
        </w:rPr>
      </w:pPr>
      <w:r w:rsidRPr="00662B29">
        <w:rPr>
          <w:noProof w:val="0"/>
        </w:rPr>
        <w:t>Internal factors</w:t>
      </w:r>
    </w:p>
    <w:p w:rsidR="00ED15B5" w:rsidRPr="00662B29" w:rsidRDefault="00ED15B5" w:rsidP="00FD21B4">
      <w:pPr>
        <w:pStyle w:val="Bullet1"/>
      </w:pPr>
      <w:r w:rsidRPr="00662B29">
        <w:t>Directions the business wishes to take</w:t>
      </w:r>
    </w:p>
    <w:p w:rsidR="00ED15B5" w:rsidRPr="00662B29" w:rsidRDefault="00ED15B5" w:rsidP="00FD21B4">
      <w:pPr>
        <w:pStyle w:val="Bullet1"/>
        <w:rPr>
          <w:rFonts w:eastAsia="Times New Roman" w:cs="Times New Roman"/>
        </w:rPr>
      </w:pPr>
      <w:r w:rsidRPr="00662B29">
        <w:rPr>
          <w:rFonts w:eastAsia="Times New Roman" w:cs="Times New Roman"/>
        </w:rPr>
        <w:t>Target markets</w:t>
      </w:r>
    </w:p>
    <w:p w:rsidR="00ED15B5" w:rsidRPr="00662B29" w:rsidRDefault="00ED15B5" w:rsidP="00FD21B4">
      <w:pPr>
        <w:pStyle w:val="Bullet1"/>
        <w:rPr>
          <w:rFonts w:eastAsia="Times New Roman" w:cs="Times New Roman"/>
          <w:bCs/>
          <w:snapToGrid w:val="0"/>
          <w:w w:val="0"/>
          <w:u w:color="000000"/>
          <w:bdr w:val="none" w:sz="0" w:space="0" w:color="000000"/>
          <w:shd w:val="clear" w:color="000000" w:fill="000000"/>
        </w:rPr>
      </w:pPr>
      <w:r w:rsidRPr="00662B29">
        <w:rPr>
          <w:rFonts w:eastAsiaTheme="majorEastAsia" w:cstheme="majorBidi"/>
          <w:bCs/>
        </w:rPr>
        <w:t>Nature and type of customers</w:t>
      </w:r>
      <w:r w:rsidRPr="00662B29">
        <w:rPr>
          <w:rFonts w:eastAsia="Times New Roman" w:cs="Times New Roman"/>
          <w:bCs/>
          <w:snapToGrid w:val="0"/>
          <w:w w:val="0"/>
          <w:u w:color="000000"/>
          <w:bdr w:val="none" w:sz="0" w:space="0" w:color="000000"/>
          <w:shd w:val="clear" w:color="000000" w:fill="000000"/>
        </w:rPr>
        <w:t xml:space="preserve"> </w:t>
      </w:r>
    </w:p>
    <w:p w:rsidR="00ED15B5" w:rsidRPr="00662B29" w:rsidRDefault="00F75B2B" w:rsidP="00FD21B4">
      <w:pPr>
        <w:pStyle w:val="Bullet1"/>
        <w:rPr>
          <w:rFonts w:eastAsia="Times New Roman" w:cs="Times New Roman"/>
        </w:rPr>
      </w:pPr>
      <w:r w:rsidRPr="00662B29">
        <w:rPr>
          <w:rFonts w:eastAsia="Times New Roman" w:cs="Times New Roman"/>
          <w:noProof/>
          <w:lang w:val="en-US"/>
        </w:rPr>
        <w:drawing>
          <wp:anchor distT="0" distB="0" distL="114300" distR="114300" simplePos="0" relativeHeight="251943936" behindDoc="0" locked="0" layoutInCell="1" allowOverlap="1">
            <wp:simplePos x="0" y="0"/>
            <wp:positionH relativeFrom="column">
              <wp:posOffset>3752850</wp:posOffset>
            </wp:positionH>
            <wp:positionV relativeFrom="paragraph">
              <wp:posOffset>30480</wp:posOffset>
            </wp:positionV>
            <wp:extent cx="1746885" cy="1266825"/>
            <wp:effectExtent l="19050" t="0" r="5715" b="0"/>
            <wp:wrapSquare wrapText="bothSides"/>
            <wp:docPr id="148" name="Picture 147" descr="shutterstock_1484169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8416917.jpg"/>
                    <pic:cNvPicPr/>
                  </pic:nvPicPr>
                  <pic:blipFill>
                    <a:blip r:embed="rId99" cstate="print"/>
                    <a:stretch>
                      <a:fillRect/>
                    </a:stretch>
                  </pic:blipFill>
                  <pic:spPr>
                    <a:xfrm>
                      <a:off x="0" y="0"/>
                      <a:ext cx="1746885" cy="1266825"/>
                    </a:xfrm>
                    <a:prstGeom prst="rect">
                      <a:avLst/>
                    </a:prstGeom>
                  </pic:spPr>
                </pic:pic>
              </a:graphicData>
            </a:graphic>
          </wp:anchor>
        </w:drawing>
      </w:r>
      <w:r w:rsidR="00ED15B5" w:rsidRPr="00662B29">
        <w:rPr>
          <w:rFonts w:eastAsia="Times New Roman" w:cs="Times New Roman"/>
        </w:rPr>
        <w:t>Service levels and standards</w:t>
      </w:r>
    </w:p>
    <w:p w:rsidR="00ED15B5" w:rsidRPr="00662B29" w:rsidRDefault="00CE0DBD" w:rsidP="00FD21B4">
      <w:pPr>
        <w:pStyle w:val="Bullet1"/>
        <w:rPr>
          <w:rFonts w:eastAsia="Times New Roman" w:cs="Times New Roman"/>
        </w:rPr>
      </w:pPr>
      <w:r w:rsidRPr="00662B29">
        <w:rPr>
          <w:rFonts w:eastAsia="Times New Roman" w:cs="Times New Roman"/>
        </w:rPr>
        <w:t>Services and products provided.</w:t>
      </w:r>
    </w:p>
    <w:p w:rsidR="00ED15B5" w:rsidRPr="00662B29" w:rsidRDefault="00ED15B5" w:rsidP="00FD21B4">
      <w:pPr>
        <w:pStyle w:val="Bullet1"/>
        <w:rPr>
          <w:rFonts w:eastAsiaTheme="majorEastAsia" w:cstheme="majorBidi"/>
          <w:bCs/>
        </w:rPr>
      </w:pPr>
      <w:r w:rsidRPr="00662B29">
        <w:rPr>
          <w:rFonts w:eastAsiaTheme="majorEastAsia" w:cstheme="majorBidi"/>
          <w:bCs/>
        </w:rPr>
        <w:t>Equipment used</w:t>
      </w:r>
    </w:p>
    <w:p w:rsidR="00ED15B5" w:rsidRPr="00662B29" w:rsidRDefault="00ED15B5" w:rsidP="00FD21B4">
      <w:pPr>
        <w:pStyle w:val="Bullet1"/>
        <w:rPr>
          <w:rFonts w:eastAsiaTheme="majorEastAsia" w:cstheme="majorBidi"/>
          <w:bCs/>
        </w:rPr>
      </w:pPr>
      <w:r w:rsidRPr="00662B29">
        <w:t>The existing reputation and image of the business</w:t>
      </w:r>
    </w:p>
    <w:p w:rsidR="00ED15B5" w:rsidRPr="00662B29" w:rsidRDefault="00ED15B5" w:rsidP="00FD21B4">
      <w:pPr>
        <w:pStyle w:val="Bullet1"/>
        <w:rPr>
          <w:rFonts w:eastAsiaTheme="majorEastAsia" w:cstheme="majorBidi"/>
          <w:bCs/>
        </w:rPr>
      </w:pPr>
      <w:r w:rsidRPr="00662B29">
        <w:rPr>
          <w:rFonts w:eastAsiaTheme="majorEastAsia" w:cstheme="majorBidi"/>
          <w:bCs/>
        </w:rPr>
        <w:t>Budget</w:t>
      </w:r>
    </w:p>
    <w:p w:rsidR="00ED15B5" w:rsidRPr="00662B29" w:rsidRDefault="00ED15B5" w:rsidP="00FD21B4">
      <w:pPr>
        <w:pStyle w:val="Bullet1"/>
        <w:rPr>
          <w:rFonts w:eastAsiaTheme="majorEastAsia" w:cstheme="majorBidi"/>
          <w:bCs/>
        </w:rPr>
      </w:pPr>
      <w:r w:rsidRPr="00662B29">
        <w:rPr>
          <w:rFonts w:eastAsiaTheme="majorEastAsia" w:cstheme="majorBidi"/>
          <w:bCs/>
        </w:rPr>
        <w:t>Style of service</w:t>
      </w:r>
    </w:p>
    <w:p w:rsidR="00ED15B5" w:rsidRPr="00662B29" w:rsidRDefault="00ED15B5" w:rsidP="00FD21B4">
      <w:pPr>
        <w:pStyle w:val="Bullet1"/>
      </w:pPr>
      <w:r w:rsidRPr="00662B29">
        <w:t>Existing resources</w:t>
      </w:r>
    </w:p>
    <w:p w:rsidR="00ED15B5" w:rsidRPr="00662B29" w:rsidRDefault="00ED15B5" w:rsidP="00FD21B4">
      <w:pPr>
        <w:pStyle w:val="Bullet1"/>
        <w:rPr>
          <w:rFonts w:eastAsiaTheme="majorEastAsia" w:cstheme="majorBidi"/>
          <w:bCs/>
        </w:rPr>
      </w:pPr>
      <w:r w:rsidRPr="00662B29">
        <w:rPr>
          <w:rFonts w:eastAsiaTheme="majorEastAsia" w:cstheme="majorBidi"/>
          <w:bCs/>
        </w:rPr>
        <w:t>Volume of customers</w:t>
      </w:r>
    </w:p>
    <w:p w:rsidR="00ED15B5" w:rsidRPr="00662B29" w:rsidRDefault="00ED15B5" w:rsidP="00FD21B4">
      <w:pPr>
        <w:pStyle w:val="Bullet1"/>
        <w:rPr>
          <w:rFonts w:eastAsiaTheme="majorEastAsia"/>
          <w:bCs/>
        </w:rPr>
      </w:pPr>
      <w:r w:rsidRPr="00662B29">
        <w:rPr>
          <w:rFonts w:eastAsiaTheme="majorEastAsia"/>
          <w:bCs/>
        </w:rPr>
        <w:t>Promises made</w:t>
      </w:r>
      <w:r w:rsidR="009C074A" w:rsidRPr="00662B29">
        <w:rPr>
          <w:rFonts w:eastAsiaTheme="majorEastAsia"/>
          <w:bCs/>
        </w:rPr>
        <w:t>.</w:t>
      </w:r>
    </w:p>
    <w:p w:rsidR="00ED15B5" w:rsidRPr="00662B29" w:rsidRDefault="00ED15B5" w:rsidP="00DC4323">
      <w:pPr>
        <w:pStyle w:val="BodyCopyBold"/>
        <w:rPr>
          <w:noProof w:val="0"/>
        </w:rPr>
      </w:pPr>
      <w:r w:rsidRPr="00662B29">
        <w:rPr>
          <w:noProof w:val="0"/>
        </w:rPr>
        <w:t>External factors</w:t>
      </w:r>
    </w:p>
    <w:p w:rsidR="00ED15B5" w:rsidRPr="00662B29" w:rsidRDefault="00ED15B5" w:rsidP="00FD21B4">
      <w:pPr>
        <w:pStyle w:val="Bullet1"/>
      </w:pPr>
      <w:r w:rsidRPr="00662B29">
        <w:t>The external business environment</w:t>
      </w:r>
    </w:p>
    <w:p w:rsidR="00ED15B5" w:rsidRPr="00662B29" w:rsidRDefault="00ED15B5" w:rsidP="00FD21B4">
      <w:pPr>
        <w:pStyle w:val="Bullet1"/>
      </w:pPr>
      <w:r w:rsidRPr="00662B29">
        <w:t>Customer expectations</w:t>
      </w:r>
    </w:p>
    <w:p w:rsidR="00ED15B5" w:rsidRPr="00662B29" w:rsidRDefault="00ED15B5" w:rsidP="00FD21B4">
      <w:pPr>
        <w:pStyle w:val="Bullet1"/>
      </w:pPr>
      <w:r w:rsidRPr="00662B29">
        <w:t>Emerging trends</w:t>
      </w:r>
    </w:p>
    <w:p w:rsidR="00ED15B5" w:rsidRPr="00662B29" w:rsidRDefault="00ED15B5" w:rsidP="00FD21B4">
      <w:pPr>
        <w:pStyle w:val="Bullet1"/>
      </w:pPr>
      <w:r w:rsidRPr="00662B29">
        <w:t>Changes in legislation and technology</w:t>
      </w:r>
    </w:p>
    <w:p w:rsidR="00ED15B5" w:rsidRPr="00662B29" w:rsidRDefault="00ED15B5" w:rsidP="00FD21B4">
      <w:pPr>
        <w:pStyle w:val="Bullet1"/>
      </w:pPr>
      <w:r w:rsidRPr="00662B29">
        <w:t>Availability of resources</w:t>
      </w:r>
      <w:r w:rsidR="009C074A" w:rsidRPr="00662B29">
        <w:t>.</w:t>
      </w:r>
    </w:p>
    <w:p w:rsidR="0083772E" w:rsidRPr="00662B29" w:rsidRDefault="0083772E">
      <w:pPr>
        <w:rPr>
          <w:rFonts w:ascii="Helvetica" w:hAnsi="Helvetica"/>
        </w:rPr>
      </w:pPr>
      <w:r w:rsidRPr="00662B29">
        <w:rPr>
          <w:rFonts w:ascii="Helvetica" w:hAnsi="Helvetica"/>
        </w:rPr>
        <w:br w:type="page"/>
      </w:r>
    </w:p>
    <w:p w:rsidR="0083772E" w:rsidRPr="00662B29" w:rsidRDefault="0083772E" w:rsidP="0083772E">
      <w:pPr>
        <w:pStyle w:val="ListParagraph"/>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noProof/>
          <w:lang w:val="en-US" w:eastAsia="en-US"/>
        </w:rPr>
        <w:drawing>
          <wp:anchor distT="0" distB="0" distL="114300" distR="114300" simplePos="0" relativeHeight="25202892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9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3772E" w:rsidRPr="00662B29" w:rsidRDefault="0083772E" w:rsidP="0083772E">
      <w:pPr>
        <w:pStyle w:val="ListParagraph"/>
        <w:autoSpaceDE w:val="0"/>
        <w:autoSpaceDN w:val="0"/>
        <w:adjustRightInd w:val="0"/>
        <w:spacing w:before="80" w:after="120" w:line="240" w:lineRule="auto"/>
        <w:rPr>
          <w:rFonts w:ascii="Helvetica" w:hAnsi="Helvetica" w:cs="Chevin-DemiBold"/>
          <w:b/>
          <w:i/>
          <w:sz w:val="32"/>
          <w:szCs w:val="32"/>
        </w:rPr>
      </w:pPr>
      <w:r w:rsidRPr="00662B29">
        <w:rPr>
          <w:rFonts w:ascii="Helvetica" w:hAnsi="Helvetica" w:cs="Chevin-DemiBold"/>
          <w:b/>
          <w:bCs/>
          <w:i/>
          <w:noProof/>
          <w:sz w:val="32"/>
          <w:szCs w:val="32"/>
          <w:lang w:val="en-US" w:eastAsia="en-US"/>
        </w:rPr>
        <w:drawing>
          <wp:anchor distT="0" distB="0" distL="114300" distR="114300" simplePos="0" relativeHeight="252029952" behindDoc="0" locked="0" layoutInCell="1" allowOverlap="1">
            <wp:simplePos x="0" y="0"/>
            <wp:positionH relativeFrom="column">
              <wp:posOffset>3533775</wp:posOffset>
            </wp:positionH>
            <wp:positionV relativeFrom="paragraph">
              <wp:posOffset>59055</wp:posOffset>
            </wp:positionV>
            <wp:extent cx="1537970" cy="1038225"/>
            <wp:effectExtent l="19050" t="0" r="5080" b="0"/>
            <wp:wrapSquare wrapText="bothSides"/>
            <wp:docPr id="99" name="Picture 98"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100" cstate="print"/>
                    <a:stretch>
                      <a:fillRect/>
                    </a:stretch>
                  </pic:blipFill>
                  <pic:spPr>
                    <a:xfrm>
                      <a:off x="0" y="0"/>
                      <a:ext cx="1537970" cy="1038225"/>
                    </a:xfrm>
                    <a:prstGeom prst="rect">
                      <a:avLst/>
                    </a:prstGeom>
                  </pic:spPr>
                </pic:pic>
              </a:graphicData>
            </a:graphic>
          </wp:anchor>
        </w:drawing>
      </w:r>
      <w:r w:rsidRPr="00662B29">
        <w:rPr>
          <w:rFonts w:ascii="Helvetica" w:hAnsi="Helvetica" w:cs="Chevin-DemiBold"/>
          <w:b/>
          <w:bCs/>
          <w:i/>
          <w:sz w:val="32"/>
          <w:szCs w:val="32"/>
        </w:rPr>
        <w:t>Activity 7 - Identify resources for your organisation</w:t>
      </w:r>
    </w:p>
    <w:p w:rsidR="0083772E" w:rsidRPr="00662B29" w:rsidRDefault="0083772E" w:rsidP="0083772E">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83772E" w:rsidRPr="00662B29" w:rsidRDefault="0083772E" w:rsidP="0083772E">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83772E" w:rsidRPr="00662B29" w:rsidRDefault="0083772E" w:rsidP="00BF1159">
      <w:pPr>
        <w:pStyle w:val="BodyCopy"/>
        <w:rPr>
          <w:noProof w:val="0"/>
        </w:rPr>
      </w:pPr>
      <w:r w:rsidRPr="00662B29">
        <w:rPr>
          <w:noProof w:val="0"/>
        </w:rPr>
        <w:t>For your organisation you are required to identify the different resources that you would require to commence operations.</w:t>
      </w:r>
    </w:p>
    <w:tbl>
      <w:tblPr>
        <w:tblStyle w:val="TableGrid"/>
        <w:tblW w:w="0" w:type="auto"/>
        <w:tblLook w:val="04A0" w:firstRow="1" w:lastRow="0" w:firstColumn="1" w:lastColumn="0" w:noHBand="0" w:noVBand="1"/>
      </w:tblPr>
      <w:tblGrid>
        <w:gridCol w:w="3258"/>
        <w:gridCol w:w="5984"/>
      </w:tblGrid>
      <w:tr w:rsidR="0083772E" w:rsidRPr="00662B29" w:rsidTr="0065709E">
        <w:tc>
          <w:tcPr>
            <w:tcW w:w="3258" w:type="dxa"/>
            <w:shd w:val="clear" w:color="auto" w:fill="F2F2F2" w:themeFill="background1" w:themeFillShade="F2"/>
          </w:tcPr>
          <w:p w:rsidR="0083772E" w:rsidRPr="00662B29" w:rsidRDefault="0083772E" w:rsidP="0065709E">
            <w:pPr>
              <w:pStyle w:val="BodyCopy"/>
              <w:rPr>
                <w:b/>
                <w:noProof w:val="0"/>
                <w:szCs w:val="20"/>
                <w:lang w:eastAsia="en-AU"/>
              </w:rPr>
            </w:pPr>
            <w:r w:rsidRPr="00662B29">
              <w:rPr>
                <w:b/>
                <w:noProof w:val="0"/>
                <w:szCs w:val="20"/>
                <w:lang w:eastAsia="en-AU"/>
              </w:rPr>
              <w:t>TYPE OF RESOURCE</w:t>
            </w:r>
          </w:p>
        </w:tc>
        <w:tc>
          <w:tcPr>
            <w:tcW w:w="5984" w:type="dxa"/>
            <w:shd w:val="clear" w:color="auto" w:fill="F2F2F2" w:themeFill="background1" w:themeFillShade="F2"/>
          </w:tcPr>
          <w:p w:rsidR="0083772E" w:rsidRPr="00662B29" w:rsidRDefault="0083772E" w:rsidP="0065709E">
            <w:pPr>
              <w:pStyle w:val="BodyCopy"/>
              <w:rPr>
                <w:b/>
                <w:noProof w:val="0"/>
                <w:szCs w:val="20"/>
                <w:lang w:eastAsia="en-AU"/>
              </w:rPr>
            </w:pPr>
            <w:r w:rsidRPr="00662B29">
              <w:rPr>
                <w:b/>
                <w:noProof w:val="0"/>
                <w:szCs w:val="20"/>
                <w:lang w:eastAsia="en-AU"/>
              </w:rPr>
              <w:t>EXAMPLES</w:t>
            </w:r>
          </w:p>
        </w:tc>
      </w:tr>
      <w:tr w:rsidR="0083772E" w:rsidRPr="00662B29" w:rsidTr="0065709E">
        <w:tc>
          <w:tcPr>
            <w:tcW w:w="3258" w:type="dxa"/>
          </w:tcPr>
          <w:p w:rsidR="0083772E" w:rsidRPr="00662B29" w:rsidRDefault="0083772E" w:rsidP="0083772E">
            <w:pPr>
              <w:autoSpaceDE w:val="0"/>
              <w:autoSpaceDN w:val="0"/>
              <w:adjustRightInd w:val="0"/>
              <w:spacing w:before="80" w:after="120"/>
              <w:rPr>
                <w:rFonts w:ascii="Helvetica" w:hAnsi="Helvetica"/>
                <w:b/>
                <w:lang w:eastAsia="en-US"/>
              </w:rPr>
            </w:pPr>
            <w:r w:rsidRPr="00662B29">
              <w:rPr>
                <w:rFonts w:ascii="Helvetica" w:hAnsi="Helvetica" w:cs="HelveticaNeueLTStd-Lt"/>
                <w:b/>
              </w:rPr>
              <w:t>Physical resources</w:t>
            </w:r>
            <w:r w:rsidRPr="00662B29">
              <w:rPr>
                <w:rFonts w:ascii="Helvetica" w:hAnsi="Helvetica"/>
                <w:b/>
                <w:lang w:eastAsia="en-US"/>
              </w:rPr>
              <w:t xml:space="preserve"> </w:t>
            </w:r>
          </w:p>
          <w:p w:rsidR="0083772E" w:rsidRPr="00662B29" w:rsidRDefault="0083772E" w:rsidP="0083772E">
            <w:pPr>
              <w:autoSpaceDE w:val="0"/>
              <w:autoSpaceDN w:val="0"/>
              <w:adjustRightInd w:val="0"/>
              <w:spacing w:before="80" w:after="120"/>
              <w:rPr>
                <w:rFonts w:ascii="Helvetica" w:hAnsi="Helvetica" w:cs="HelveticaNeueLTStd-Lt"/>
              </w:rPr>
            </w:pPr>
            <w:r w:rsidRPr="00662B29">
              <w:rPr>
                <w:rFonts w:ascii="Helvetica" w:hAnsi="Helvetica"/>
                <w:lang w:eastAsia="en-US"/>
              </w:rPr>
              <w:t>(List of all items required)</w:t>
            </w:r>
          </w:p>
        </w:tc>
        <w:tc>
          <w:tcPr>
            <w:tcW w:w="5984"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r>
      <w:tr w:rsidR="0083772E" w:rsidRPr="00662B29" w:rsidTr="0065709E">
        <w:tc>
          <w:tcPr>
            <w:tcW w:w="3258" w:type="dxa"/>
          </w:tcPr>
          <w:p w:rsidR="0083772E" w:rsidRPr="00662B29" w:rsidRDefault="0083772E" w:rsidP="0083772E">
            <w:pPr>
              <w:autoSpaceDE w:val="0"/>
              <w:autoSpaceDN w:val="0"/>
              <w:adjustRightInd w:val="0"/>
              <w:spacing w:before="80" w:after="120"/>
              <w:rPr>
                <w:rFonts w:ascii="Helvetica" w:hAnsi="Helvetica" w:cs="HelveticaNeueLTStd-Lt"/>
                <w:b/>
              </w:rPr>
            </w:pPr>
            <w:r w:rsidRPr="00662B29">
              <w:rPr>
                <w:rFonts w:ascii="Helvetica" w:hAnsi="Helvetica" w:cs="HelveticaNeueLTStd-Lt"/>
                <w:b/>
              </w:rPr>
              <w:t>Human resources</w:t>
            </w:r>
          </w:p>
          <w:p w:rsidR="0083772E" w:rsidRPr="00662B29" w:rsidRDefault="0083772E" w:rsidP="0083772E">
            <w:pPr>
              <w:autoSpaceDE w:val="0"/>
              <w:autoSpaceDN w:val="0"/>
              <w:adjustRightInd w:val="0"/>
              <w:spacing w:before="80" w:after="120"/>
              <w:rPr>
                <w:rFonts w:ascii="Helvetica" w:hAnsi="Helvetica" w:cs="HelveticaNeueLTStd-Lt"/>
              </w:rPr>
            </w:pPr>
            <w:r w:rsidRPr="00662B29">
              <w:rPr>
                <w:rFonts w:ascii="Helvetica" w:hAnsi="Helvetica" w:cs="HelveticaNeueLTStd-Lt"/>
              </w:rPr>
              <w:t>(List of different positions)</w:t>
            </w:r>
          </w:p>
        </w:tc>
        <w:tc>
          <w:tcPr>
            <w:tcW w:w="5984"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r>
      <w:tr w:rsidR="0083772E" w:rsidRPr="00662B29" w:rsidTr="0065709E">
        <w:tc>
          <w:tcPr>
            <w:tcW w:w="3258" w:type="dxa"/>
          </w:tcPr>
          <w:p w:rsidR="0083772E" w:rsidRPr="00662B29" w:rsidRDefault="0083772E" w:rsidP="0083772E">
            <w:pPr>
              <w:autoSpaceDE w:val="0"/>
              <w:autoSpaceDN w:val="0"/>
              <w:adjustRightInd w:val="0"/>
              <w:spacing w:before="80" w:after="120"/>
              <w:rPr>
                <w:rFonts w:ascii="Helvetica" w:hAnsi="Helvetica" w:cs="HelveticaNeueLTStd-Lt"/>
                <w:b/>
              </w:rPr>
            </w:pPr>
            <w:r w:rsidRPr="00662B29">
              <w:rPr>
                <w:rFonts w:ascii="Helvetica" w:hAnsi="Helvetica" w:cs="HelveticaNeueLTStd-Lt"/>
                <w:b/>
              </w:rPr>
              <w:t>Financial resources</w:t>
            </w:r>
          </w:p>
          <w:p w:rsidR="0083772E" w:rsidRPr="00662B29" w:rsidRDefault="0083772E" w:rsidP="0083772E">
            <w:pPr>
              <w:autoSpaceDE w:val="0"/>
              <w:autoSpaceDN w:val="0"/>
              <w:adjustRightInd w:val="0"/>
              <w:spacing w:before="80" w:after="120"/>
              <w:rPr>
                <w:rFonts w:ascii="Helvetica" w:hAnsi="Helvetica" w:cs="HelveticaNeueLTStd-Lt"/>
              </w:rPr>
            </w:pPr>
            <w:r w:rsidRPr="00662B29">
              <w:rPr>
                <w:rFonts w:ascii="Helvetica" w:hAnsi="Helvetica" w:cs="HelveticaNeueLTStd-Lt"/>
              </w:rPr>
              <w:t>(Estimate costings to purchased physical assets)</w:t>
            </w:r>
          </w:p>
        </w:tc>
        <w:tc>
          <w:tcPr>
            <w:tcW w:w="5984"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r>
    </w:tbl>
    <w:p w:rsidR="00F84543" w:rsidRPr="00662B29" w:rsidRDefault="00F84543" w:rsidP="00057387">
      <w:pPr>
        <w:pStyle w:val="Heading2"/>
      </w:pPr>
      <w:r w:rsidRPr="00662B29">
        <w:t>1.5</w:t>
      </w:r>
      <w:r w:rsidRPr="00662B29">
        <w:tab/>
      </w:r>
      <w:r w:rsidR="0083772E" w:rsidRPr="00662B29">
        <w:t>Identify under-</w:t>
      </w:r>
      <w:r w:rsidR="00F45C9A" w:rsidRPr="00662B29">
        <w:t>performing products and services</w:t>
      </w:r>
    </w:p>
    <w:p w:rsidR="00F84543" w:rsidRPr="00662B29" w:rsidRDefault="00F84543" w:rsidP="00FD19C2">
      <w:pPr>
        <w:pStyle w:val="Heading3"/>
      </w:pPr>
      <w:r w:rsidRPr="00662B29">
        <w:t>Introduction</w:t>
      </w:r>
    </w:p>
    <w:p w:rsidR="00600FFF" w:rsidRPr="00662B29" w:rsidRDefault="00600FFF" w:rsidP="008E2C61">
      <w:pPr>
        <w:pStyle w:val="BodyCopy"/>
        <w:rPr>
          <w:noProof w:val="0"/>
        </w:rPr>
      </w:pPr>
      <w:r w:rsidRPr="00662B29">
        <w:rPr>
          <w:noProof w:val="0"/>
        </w:rPr>
        <w:t>It is vital that any underperforming products and services currently being provided in your travel and tourism organisation are identified in a timely manner.</w:t>
      </w:r>
    </w:p>
    <w:p w:rsidR="00600FFF" w:rsidRPr="00662B29" w:rsidRDefault="00600FFF" w:rsidP="008E2C61">
      <w:pPr>
        <w:pStyle w:val="BodyCopy"/>
        <w:rPr>
          <w:noProof w:val="0"/>
        </w:rPr>
      </w:pPr>
      <w:r w:rsidRPr="00662B29">
        <w:rPr>
          <w:noProof w:val="0"/>
        </w:rPr>
        <w:t>Not only is it important that you identify problem areas or areas for improvement, but you also understand the reasoning behind the problems or substandard performance.</w:t>
      </w:r>
    </w:p>
    <w:p w:rsidR="0035287A" w:rsidRPr="00662B29" w:rsidRDefault="00474CDE" w:rsidP="008E2C61">
      <w:pPr>
        <w:pStyle w:val="BodyCopy"/>
        <w:rPr>
          <w:noProof w:val="0"/>
        </w:rPr>
      </w:pPr>
      <w:r w:rsidRPr="00662B29">
        <w:rPr>
          <w:noProof w:val="0"/>
        </w:rPr>
        <w:t>By understanding underlying reasons, strategies for cha</w:t>
      </w:r>
      <w:r>
        <w:rPr>
          <w:noProof w:val="0"/>
        </w:rPr>
        <w:t>nge can be more accurately</w:t>
      </w:r>
      <w:r w:rsidRPr="00662B29">
        <w:rPr>
          <w:noProof w:val="0"/>
        </w:rPr>
        <w:t xml:space="preserve"> created.</w:t>
      </w:r>
    </w:p>
    <w:p w:rsidR="0032040C" w:rsidRPr="00662B29" w:rsidRDefault="0032040C" w:rsidP="00FD19C2">
      <w:pPr>
        <w:pStyle w:val="Heading3"/>
      </w:pPr>
      <w:r w:rsidRPr="00662B29">
        <w:t>Types of underperformance</w:t>
      </w:r>
    </w:p>
    <w:p w:rsidR="0032040C" w:rsidRPr="00662B29" w:rsidRDefault="0032040C" w:rsidP="008E2C61">
      <w:pPr>
        <w:pStyle w:val="BodyCopy"/>
        <w:rPr>
          <w:noProof w:val="0"/>
        </w:rPr>
      </w:pPr>
      <w:r w:rsidRPr="00662B29">
        <w:rPr>
          <w:noProof w:val="0"/>
        </w:rPr>
        <w:t>Given that the travel and tourism industry is focused on the provision of services, as opposed to products, it is essential to look at the underperformance of staff, give that they are the provider of services to clients.</w:t>
      </w:r>
    </w:p>
    <w:p w:rsidR="0032040C" w:rsidRPr="00662B29" w:rsidRDefault="0032040C" w:rsidP="008E2C61">
      <w:pPr>
        <w:pStyle w:val="BodyCopy"/>
        <w:rPr>
          <w:noProof w:val="0"/>
        </w:rPr>
      </w:pPr>
      <w:r w:rsidRPr="00662B29">
        <w:rPr>
          <w:noProof w:val="0"/>
        </w:rPr>
        <w:t>Before we explore the reasons for staff underperformance, it is a good idea to identify common types of underperformance.</w:t>
      </w:r>
    </w:p>
    <w:p w:rsidR="0032040C" w:rsidRPr="00662B29" w:rsidRDefault="0032040C" w:rsidP="008E2C61">
      <w:pPr>
        <w:pStyle w:val="BodyCopy"/>
        <w:rPr>
          <w:rFonts w:cs="Arial"/>
          <w:noProof w:val="0"/>
        </w:rPr>
      </w:pPr>
      <w:r w:rsidRPr="00662B29">
        <w:rPr>
          <w:rFonts w:cs="Arial"/>
          <w:noProof w:val="0"/>
        </w:rPr>
        <w:t>Un</w:t>
      </w:r>
      <w:r w:rsidRPr="00662B29">
        <w:rPr>
          <w:rFonts w:cs="Arial"/>
          <w:noProof w:val="0"/>
          <w:spacing w:val="1"/>
        </w:rPr>
        <w:t>d</w:t>
      </w:r>
      <w:r w:rsidRPr="00662B29">
        <w:rPr>
          <w:rFonts w:cs="Arial"/>
          <w:noProof w:val="0"/>
        </w:rPr>
        <w:t>erpe</w:t>
      </w:r>
      <w:r w:rsidRPr="00662B29">
        <w:rPr>
          <w:rFonts w:cs="Arial"/>
          <w:noProof w:val="0"/>
          <w:spacing w:val="-4"/>
        </w:rPr>
        <w:t>r</w:t>
      </w:r>
      <w:r w:rsidRPr="00662B29">
        <w:rPr>
          <w:rFonts w:cs="Arial"/>
          <w:noProof w:val="0"/>
        </w:rPr>
        <w:t>f</w:t>
      </w:r>
      <w:r w:rsidRPr="00662B29">
        <w:rPr>
          <w:rFonts w:cs="Arial"/>
          <w:noProof w:val="0"/>
          <w:spacing w:val="1"/>
        </w:rPr>
        <w:t>o</w:t>
      </w:r>
      <w:r w:rsidRPr="00662B29">
        <w:rPr>
          <w:rFonts w:cs="Arial"/>
          <w:noProof w:val="0"/>
        </w:rPr>
        <w:t>rm</w:t>
      </w:r>
      <w:r w:rsidRPr="00662B29">
        <w:rPr>
          <w:rFonts w:cs="Arial"/>
          <w:noProof w:val="0"/>
          <w:spacing w:val="-2"/>
        </w:rPr>
        <w:t>a</w:t>
      </w:r>
      <w:r w:rsidRPr="00662B29">
        <w:rPr>
          <w:rFonts w:cs="Arial"/>
          <w:noProof w:val="0"/>
        </w:rPr>
        <w:t xml:space="preserve">nce </w:t>
      </w:r>
      <w:r w:rsidRPr="00662B29">
        <w:rPr>
          <w:rFonts w:cs="Arial"/>
          <w:noProof w:val="0"/>
          <w:spacing w:val="-3"/>
        </w:rPr>
        <w:t>i</w:t>
      </w:r>
      <w:r w:rsidRPr="00662B29">
        <w:rPr>
          <w:rFonts w:cs="Arial"/>
          <w:noProof w:val="0"/>
        </w:rPr>
        <w:t>n ser</w:t>
      </w:r>
      <w:r w:rsidRPr="00662B29">
        <w:rPr>
          <w:rFonts w:cs="Arial"/>
          <w:noProof w:val="0"/>
          <w:spacing w:val="-3"/>
        </w:rPr>
        <w:t>v</w:t>
      </w:r>
      <w:r w:rsidRPr="00662B29">
        <w:rPr>
          <w:rFonts w:cs="Arial"/>
          <w:noProof w:val="0"/>
        </w:rPr>
        <w:t xml:space="preserve">ice </w:t>
      </w:r>
      <w:r w:rsidR="00DF3023" w:rsidRPr="00662B29">
        <w:rPr>
          <w:rFonts w:cs="Arial"/>
          <w:noProof w:val="0"/>
        </w:rPr>
        <w:t xml:space="preserve">oriented industries </w:t>
      </w:r>
      <w:r w:rsidRPr="00662B29">
        <w:rPr>
          <w:rFonts w:cs="Arial"/>
          <w:noProof w:val="0"/>
          <w:spacing w:val="1"/>
        </w:rPr>
        <w:t>m</w:t>
      </w:r>
      <w:r w:rsidRPr="00662B29">
        <w:rPr>
          <w:rFonts w:cs="Arial"/>
          <w:noProof w:val="0"/>
        </w:rPr>
        <w:t>ay</w:t>
      </w:r>
      <w:r w:rsidRPr="00662B29">
        <w:rPr>
          <w:rFonts w:cs="Arial"/>
          <w:noProof w:val="0"/>
          <w:spacing w:val="-3"/>
        </w:rPr>
        <w:t xml:space="preserve"> </w:t>
      </w:r>
      <w:r w:rsidRPr="00662B29">
        <w:rPr>
          <w:rFonts w:cs="Arial"/>
          <w:noProof w:val="0"/>
        </w:rPr>
        <w:t>inclu</w:t>
      </w:r>
      <w:r w:rsidRPr="00662B29">
        <w:rPr>
          <w:rFonts w:cs="Arial"/>
          <w:noProof w:val="0"/>
          <w:spacing w:val="1"/>
        </w:rPr>
        <w:t>d</w:t>
      </w:r>
      <w:r w:rsidRPr="00662B29">
        <w:rPr>
          <w:rFonts w:cs="Arial"/>
          <w:noProof w:val="0"/>
          <w:spacing w:val="-2"/>
        </w:rPr>
        <w:t>e</w:t>
      </w:r>
      <w:r w:rsidRPr="00662B29">
        <w:rPr>
          <w:rFonts w:cs="Arial"/>
          <w:noProof w:val="0"/>
        </w:rPr>
        <w:t>:</w:t>
      </w:r>
    </w:p>
    <w:p w:rsidR="0032040C" w:rsidRPr="00662B29" w:rsidRDefault="0032040C" w:rsidP="00FD21B4">
      <w:pPr>
        <w:pStyle w:val="Bullet1"/>
      </w:pPr>
      <w:r w:rsidRPr="00662B29">
        <w:t>St</w:t>
      </w:r>
      <w:r w:rsidRPr="00662B29">
        <w:rPr>
          <w:spacing w:val="-1"/>
        </w:rPr>
        <w:t>a</w:t>
      </w:r>
      <w:r w:rsidRPr="00662B29">
        <w:t>ff</w:t>
      </w:r>
      <w:r w:rsidRPr="00662B29">
        <w:rPr>
          <w:spacing w:val="1"/>
        </w:rPr>
        <w:t xml:space="preserve"> </w:t>
      </w:r>
      <w:r w:rsidRPr="00662B29">
        <w:t>abs</w:t>
      </w:r>
      <w:r w:rsidRPr="00662B29">
        <w:rPr>
          <w:spacing w:val="-2"/>
        </w:rPr>
        <w:t>e</w:t>
      </w:r>
      <w:r w:rsidRPr="00662B29">
        <w:t>nces</w:t>
      </w:r>
    </w:p>
    <w:p w:rsidR="0032040C" w:rsidRPr="00662B29" w:rsidRDefault="0032040C" w:rsidP="00FD21B4">
      <w:pPr>
        <w:pStyle w:val="Bullet1"/>
      </w:pPr>
      <w:r w:rsidRPr="00662B29">
        <w:t>Pr</w:t>
      </w:r>
      <w:r w:rsidRPr="00662B29">
        <w:rPr>
          <w:spacing w:val="-3"/>
        </w:rPr>
        <w:t>o</w:t>
      </w:r>
      <w:r w:rsidRPr="00662B29">
        <w:rPr>
          <w:spacing w:val="2"/>
        </w:rPr>
        <w:t>f</w:t>
      </w:r>
      <w:r w:rsidRPr="00662B29">
        <w:t>essi</w:t>
      </w:r>
      <w:r w:rsidRPr="00662B29">
        <w:rPr>
          <w:spacing w:val="-2"/>
        </w:rPr>
        <w:t>o</w:t>
      </w:r>
      <w:r w:rsidRPr="00662B29">
        <w:t>nal in</w:t>
      </w:r>
      <w:r w:rsidRPr="00662B29">
        <w:rPr>
          <w:spacing w:val="-2"/>
        </w:rPr>
        <w:t>c</w:t>
      </w:r>
      <w:r w:rsidRPr="00662B29">
        <w:t>o</w:t>
      </w:r>
      <w:r w:rsidRPr="00662B29">
        <w:rPr>
          <w:spacing w:val="-1"/>
        </w:rPr>
        <w:t>m</w:t>
      </w:r>
      <w:r w:rsidRPr="00662B29">
        <w:t>pe</w:t>
      </w:r>
      <w:r w:rsidRPr="00662B29">
        <w:rPr>
          <w:spacing w:val="-2"/>
        </w:rPr>
        <w:t>t</w:t>
      </w:r>
      <w:r w:rsidRPr="00662B29">
        <w:t>ence</w:t>
      </w:r>
    </w:p>
    <w:p w:rsidR="0032040C" w:rsidRPr="00662B29" w:rsidRDefault="0032040C" w:rsidP="00FD21B4">
      <w:pPr>
        <w:pStyle w:val="Bullet1"/>
      </w:pPr>
      <w:r w:rsidRPr="00662B29">
        <w:rPr>
          <w:noProof/>
          <w:lang w:val="en-US"/>
        </w:rPr>
        <w:drawing>
          <wp:anchor distT="0" distB="0" distL="114300" distR="114300" simplePos="0" relativeHeight="251936768" behindDoc="0" locked="0" layoutInCell="1" allowOverlap="1">
            <wp:simplePos x="0" y="0"/>
            <wp:positionH relativeFrom="column">
              <wp:posOffset>3686175</wp:posOffset>
            </wp:positionH>
            <wp:positionV relativeFrom="paragraph">
              <wp:posOffset>100330</wp:posOffset>
            </wp:positionV>
            <wp:extent cx="1628775" cy="2057400"/>
            <wp:effectExtent l="19050" t="0" r="9525" b="0"/>
            <wp:wrapSquare wrapText="bothSides"/>
            <wp:docPr id="90" name="Picture 89" descr="shutterstock_1555736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573669.jpg"/>
                    <pic:cNvPicPr/>
                  </pic:nvPicPr>
                  <pic:blipFill>
                    <a:blip r:embed="rId101" cstate="print"/>
                    <a:stretch>
                      <a:fillRect/>
                    </a:stretch>
                  </pic:blipFill>
                  <pic:spPr>
                    <a:xfrm>
                      <a:off x="0" y="0"/>
                      <a:ext cx="1628775" cy="2057400"/>
                    </a:xfrm>
                    <a:prstGeom prst="rect">
                      <a:avLst/>
                    </a:prstGeom>
                  </pic:spPr>
                </pic:pic>
              </a:graphicData>
            </a:graphic>
          </wp:anchor>
        </w:drawing>
      </w:r>
      <w:r w:rsidRPr="00662B29">
        <w:t>Ser</w:t>
      </w:r>
      <w:r w:rsidRPr="00662B29">
        <w:rPr>
          <w:spacing w:val="-4"/>
        </w:rPr>
        <w:t>v</w:t>
      </w:r>
      <w:r w:rsidRPr="00662B29">
        <w:t xml:space="preserve">ice </w:t>
      </w:r>
      <w:r w:rsidRPr="00662B29">
        <w:rPr>
          <w:spacing w:val="2"/>
        </w:rPr>
        <w:t>f</w:t>
      </w:r>
      <w:r w:rsidRPr="00662B29">
        <w:t>ai</w:t>
      </w:r>
      <w:r w:rsidRPr="00662B29">
        <w:rPr>
          <w:spacing w:val="-1"/>
        </w:rPr>
        <w:t>l</w:t>
      </w:r>
      <w:r w:rsidRPr="00662B29">
        <w:t>ure</w:t>
      </w:r>
    </w:p>
    <w:p w:rsidR="0032040C" w:rsidRPr="00662B29" w:rsidRDefault="0032040C" w:rsidP="00FD21B4">
      <w:pPr>
        <w:pStyle w:val="Bullet1"/>
      </w:pPr>
      <w:r w:rsidRPr="00662B29">
        <w:t>Cust</w:t>
      </w:r>
      <w:r w:rsidRPr="00662B29">
        <w:rPr>
          <w:spacing w:val="-1"/>
        </w:rPr>
        <w:t>o</w:t>
      </w:r>
      <w:r w:rsidRPr="00662B29">
        <w:rPr>
          <w:spacing w:val="1"/>
        </w:rPr>
        <w:t>m</w:t>
      </w:r>
      <w:r w:rsidRPr="00662B29">
        <w:t>er c</w:t>
      </w:r>
      <w:r w:rsidRPr="00662B29">
        <w:rPr>
          <w:spacing w:val="-2"/>
        </w:rPr>
        <w:t>o</w:t>
      </w:r>
      <w:r w:rsidRPr="00662B29">
        <w:rPr>
          <w:spacing w:val="1"/>
        </w:rPr>
        <w:t>m</w:t>
      </w:r>
      <w:r w:rsidRPr="00662B29">
        <w:t>p</w:t>
      </w:r>
      <w:r w:rsidRPr="00662B29">
        <w:rPr>
          <w:spacing w:val="-3"/>
        </w:rPr>
        <w:t>l</w:t>
      </w:r>
      <w:r w:rsidRPr="00662B29">
        <w:t>aints</w:t>
      </w:r>
    </w:p>
    <w:p w:rsidR="0032040C" w:rsidRPr="00662B29" w:rsidRDefault="0032040C" w:rsidP="00FD21B4">
      <w:pPr>
        <w:pStyle w:val="Bullet1"/>
      </w:pPr>
      <w:r w:rsidRPr="00662B29">
        <w:t>Cust</w:t>
      </w:r>
      <w:r w:rsidRPr="00662B29">
        <w:rPr>
          <w:spacing w:val="-1"/>
        </w:rPr>
        <w:t>o</w:t>
      </w:r>
      <w:r w:rsidRPr="00662B29">
        <w:rPr>
          <w:spacing w:val="1"/>
        </w:rPr>
        <w:t>m</w:t>
      </w:r>
      <w:r w:rsidRPr="00662B29">
        <w:t xml:space="preserve">er </w:t>
      </w:r>
      <w:r w:rsidRPr="00662B29">
        <w:rPr>
          <w:spacing w:val="-2"/>
        </w:rPr>
        <w:t>a</w:t>
      </w:r>
      <w:r w:rsidRPr="00662B29">
        <w:t>ttr</w:t>
      </w:r>
      <w:r w:rsidRPr="00662B29">
        <w:rPr>
          <w:spacing w:val="-2"/>
        </w:rPr>
        <w:t>i</w:t>
      </w:r>
      <w:r w:rsidRPr="00662B29">
        <w:t>tion</w:t>
      </w:r>
    </w:p>
    <w:p w:rsidR="0032040C" w:rsidRPr="00662B29" w:rsidRDefault="0032040C" w:rsidP="00FD21B4">
      <w:pPr>
        <w:pStyle w:val="Bullet1"/>
      </w:pPr>
      <w:r w:rsidRPr="00662B29">
        <w:t>F</w:t>
      </w:r>
      <w:r w:rsidRPr="00662B29">
        <w:rPr>
          <w:spacing w:val="1"/>
        </w:rPr>
        <w:t>a</w:t>
      </w:r>
      <w:r w:rsidRPr="00662B29">
        <w:t>i</w:t>
      </w:r>
      <w:r w:rsidRPr="00662B29">
        <w:rPr>
          <w:spacing w:val="-1"/>
        </w:rPr>
        <w:t>l</w:t>
      </w:r>
      <w:r w:rsidRPr="00662B29">
        <w:t>ure to</w:t>
      </w:r>
      <w:r w:rsidRPr="00662B29">
        <w:rPr>
          <w:spacing w:val="-2"/>
        </w:rPr>
        <w:t xml:space="preserve"> </w:t>
      </w:r>
      <w:r w:rsidRPr="00662B29">
        <w:t>me</w:t>
      </w:r>
      <w:r w:rsidRPr="00662B29">
        <w:rPr>
          <w:spacing w:val="1"/>
        </w:rPr>
        <w:t>e</w:t>
      </w:r>
      <w:r w:rsidRPr="00662B29">
        <w:t>t</w:t>
      </w:r>
      <w:r w:rsidRPr="00662B29">
        <w:rPr>
          <w:spacing w:val="-2"/>
        </w:rPr>
        <w:t xml:space="preserve"> </w:t>
      </w:r>
      <w:r w:rsidRPr="00662B29">
        <w:t>tar</w:t>
      </w:r>
      <w:r w:rsidRPr="00662B29">
        <w:rPr>
          <w:spacing w:val="-3"/>
        </w:rPr>
        <w:t>g</w:t>
      </w:r>
      <w:r w:rsidRPr="00662B29">
        <w:t>ets,</w:t>
      </w:r>
      <w:r w:rsidRPr="00662B29">
        <w:rPr>
          <w:spacing w:val="1"/>
        </w:rPr>
        <w:t xml:space="preserve"> </w:t>
      </w:r>
      <w:r w:rsidRPr="00662B29">
        <w:t>includin</w:t>
      </w:r>
      <w:r w:rsidRPr="00662B29">
        <w:rPr>
          <w:spacing w:val="-1"/>
        </w:rPr>
        <w:t>g</w:t>
      </w:r>
      <w:r w:rsidRPr="00662B29">
        <w:t>:</w:t>
      </w:r>
    </w:p>
    <w:p w:rsidR="0032040C" w:rsidRPr="00662B29" w:rsidRDefault="00FD21B4" w:rsidP="00FD21B4">
      <w:pPr>
        <w:pStyle w:val="Bullet2"/>
        <w:rPr>
          <w:lang w:val="en-AU"/>
        </w:rPr>
      </w:pPr>
      <w:r w:rsidRPr="00662B29">
        <w:rPr>
          <w:lang w:val="en-AU"/>
        </w:rPr>
        <w:t>Producti</w:t>
      </w:r>
      <w:r w:rsidR="0032040C" w:rsidRPr="00662B29">
        <w:rPr>
          <w:spacing w:val="-3"/>
          <w:lang w:val="en-AU"/>
        </w:rPr>
        <w:t>v</w:t>
      </w:r>
      <w:r w:rsidR="0032040C" w:rsidRPr="00662B29">
        <w:rPr>
          <w:lang w:val="en-AU"/>
        </w:rPr>
        <w:t>it</w:t>
      </w:r>
      <w:r w:rsidR="0032040C" w:rsidRPr="00662B29">
        <w:rPr>
          <w:spacing w:val="-3"/>
          <w:lang w:val="en-AU"/>
        </w:rPr>
        <w:t>y</w:t>
      </w:r>
    </w:p>
    <w:p w:rsidR="0032040C" w:rsidRPr="00662B29" w:rsidRDefault="00FD21B4" w:rsidP="00FD21B4">
      <w:pPr>
        <w:pStyle w:val="Bullet2"/>
        <w:rPr>
          <w:lang w:val="en-AU"/>
        </w:rPr>
      </w:pPr>
      <w:r w:rsidRPr="00662B29">
        <w:rPr>
          <w:lang w:val="en-AU"/>
        </w:rPr>
        <w:t>Sales</w:t>
      </w:r>
    </w:p>
    <w:p w:rsidR="0032040C" w:rsidRPr="00662B29" w:rsidRDefault="00FD21B4" w:rsidP="00FD21B4">
      <w:pPr>
        <w:pStyle w:val="Bullet2"/>
        <w:rPr>
          <w:lang w:val="en-AU"/>
        </w:rPr>
      </w:pPr>
      <w:r w:rsidRPr="00662B29">
        <w:rPr>
          <w:lang w:val="en-AU"/>
        </w:rPr>
        <w:t>Cust</w:t>
      </w:r>
      <w:r w:rsidR="0032040C" w:rsidRPr="00662B29">
        <w:rPr>
          <w:spacing w:val="-1"/>
          <w:lang w:val="en-AU"/>
        </w:rPr>
        <w:t>o</w:t>
      </w:r>
      <w:r w:rsidR="0032040C" w:rsidRPr="00662B29">
        <w:rPr>
          <w:spacing w:val="1"/>
          <w:lang w:val="en-AU"/>
        </w:rPr>
        <w:t>m</w:t>
      </w:r>
      <w:r w:rsidR="0032040C" w:rsidRPr="00662B29">
        <w:rPr>
          <w:lang w:val="en-AU"/>
        </w:rPr>
        <w:t>er c</w:t>
      </w:r>
      <w:r w:rsidR="0032040C" w:rsidRPr="00662B29">
        <w:rPr>
          <w:spacing w:val="-2"/>
          <w:lang w:val="en-AU"/>
        </w:rPr>
        <w:t>o</w:t>
      </w:r>
      <w:r w:rsidR="0032040C" w:rsidRPr="00662B29">
        <w:rPr>
          <w:lang w:val="en-AU"/>
        </w:rPr>
        <w:t>nt</w:t>
      </w:r>
      <w:r w:rsidR="0032040C" w:rsidRPr="00662B29">
        <w:rPr>
          <w:spacing w:val="1"/>
          <w:lang w:val="en-AU"/>
        </w:rPr>
        <w:t>a</w:t>
      </w:r>
      <w:r w:rsidR="0032040C" w:rsidRPr="00662B29">
        <w:rPr>
          <w:spacing w:val="-3"/>
          <w:lang w:val="en-AU"/>
        </w:rPr>
        <w:t>c</w:t>
      </w:r>
      <w:r w:rsidR="0032040C" w:rsidRPr="00662B29">
        <w:rPr>
          <w:lang w:val="en-AU"/>
        </w:rPr>
        <w:t>t</w:t>
      </w:r>
    </w:p>
    <w:p w:rsidR="0032040C" w:rsidRPr="00662B29" w:rsidRDefault="00FD21B4" w:rsidP="00FD21B4">
      <w:pPr>
        <w:pStyle w:val="Bullet2"/>
        <w:rPr>
          <w:lang w:val="en-AU"/>
        </w:rPr>
      </w:pPr>
      <w:r w:rsidRPr="00662B29">
        <w:rPr>
          <w:lang w:val="en-AU"/>
        </w:rPr>
        <w:t>Ser</w:t>
      </w:r>
      <w:r w:rsidR="0032040C" w:rsidRPr="00662B29">
        <w:rPr>
          <w:spacing w:val="-4"/>
          <w:lang w:val="en-AU"/>
        </w:rPr>
        <w:t>v</w:t>
      </w:r>
      <w:r w:rsidR="0032040C" w:rsidRPr="00662B29">
        <w:rPr>
          <w:lang w:val="en-AU"/>
        </w:rPr>
        <w:t xml:space="preserve">ice </w:t>
      </w:r>
      <w:r w:rsidR="0032040C" w:rsidRPr="00662B29">
        <w:rPr>
          <w:spacing w:val="-2"/>
          <w:lang w:val="en-AU"/>
        </w:rPr>
        <w:t>q</w:t>
      </w:r>
      <w:r w:rsidR="0032040C" w:rsidRPr="00662B29">
        <w:rPr>
          <w:lang w:val="en-AU"/>
        </w:rPr>
        <w:t>uot</w:t>
      </w:r>
      <w:r w:rsidR="0032040C" w:rsidRPr="00662B29">
        <w:rPr>
          <w:spacing w:val="1"/>
          <w:lang w:val="en-AU"/>
        </w:rPr>
        <w:t>a</w:t>
      </w:r>
      <w:r w:rsidR="0032040C" w:rsidRPr="00662B29">
        <w:rPr>
          <w:lang w:val="en-AU"/>
        </w:rPr>
        <w:t>s</w:t>
      </w:r>
      <w:r w:rsidR="009C074A" w:rsidRPr="00662B29">
        <w:rPr>
          <w:lang w:val="en-AU"/>
        </w:rPr>
        <w:t>.</w:t>
      </w:r>
    </w:p>
    <w:p w:rsidR="0032040C" w:rsidRPr="00662B29" w:rsidRDefault="0032040C" w:rsidP="009C074A">
      <w:pPr>
        <w:pStyle w:val="BodyCopy"/>
        <w:rPr>
          <w:noProof w:val="0"/>
        </w:rPr>
      </w:pPr>
      <w:r w:rsidRPr="00662B29">
        <w:rPr>
          <w:noProof w:val="0"/>
        </w:rPr>
        <w:br w:type="page"/>
      </w:r>
    </w:p>
    <w:p w:rsidR="0035287A" w:rsidRPr="00662B29" w:rsidRDefault="0032040C" w:rsidP="00FD19C2">
      <w:pPr>
        <w:pStyle w:val="Heading3"/>
      </w:pPr>
      <w:r w:rsidRPr="00662B29">
        <w:t>Methods to identify underperformance</w:t>
      </w:r>
    </w:p>
    <w:p w:rsidR="0035287A" w:rsidRPr="00662B29" w:rsidRDefault="002B24BA" w:rsidP="008E2C61">
      <w:pPr>
        <w:pStyle w:val="BodyCopy"/>
        <w:rPr>
          <w:noProof w:val="0"/>
        </w:rPr>
      </w:pPr>
      <w:r w:rsidRPr="00662B29">
        <w:rPr>
          <w:noProof w:val="0"/>
        </w:rPr>
        <w:t>M</w:t>
      </w:r>
      <w:r w:rsidR="0035287A" w:rsidRPr="00662B29">
        <w:rPr>
          <w:noProof w:val="0"/>
        </w:rPr>
        <w:t xml:space="preserve">ethods to identify </w:t>
      </w:r>
      <w:r w:rsidRPr="00662B29">
        <w:rPr>
          <w:noProof w:val="0"/>
        </w:rPr>
        <w:t>underperforming products and services include but are not limited to:</w:t>
      </w:r>
    </w:p>
    <w:p w:rsidR="002B24BA" w:rsidRPr="00662B29" w:rsidRDefault="0035287A" w:rsidP="00DC4323">
      <w:pPr>
        <w:pStyle w:val="BodyCopyBold"/>
        <w:rPr>
          <w:noProof w:val="0"/>
        </w:rPr>
      </w:pPr>
      <w:r w:rsidRPr="00662B29">
        <w:rPr>
          <w:noProof w:val="0"/>
        </w:rPr>
        <w:t xml:space="preserve">Observing what occurs in the workplace </w:t>
      </w:r>
    </w:p>
    <w:p w:rsidR="0035287A" w:rsidRPr="00662B29" w:rsidRDefault="0035287A" w:rsidP="00AA11D6">
      <w:pPr>
        <w:autoSpaceDE w:val="0"/>
        <w:autoSpaceDN w:val="0"/>
        <w:adjustRightInd w:val="0"/>
        <w:snapToGrid w:val="0"/>
        <w:spacing w:before="80" w:after="120" w:line="240" w:lineRule="auto"/>
        <w:rPr>
          <w:rFonts w:ascii="Helvetica" w:eastAsia="Times New Roman" w:hAnsi="Helvetica" w:cs="HelveticaNeueLTStd-Lt"/>
          <w:color w:val="000000"/>
        </w:rPr>
      </w:pPr>
      <w:r w:rsidRPr="00662B29">
        <w:rPr>
          <w:rFonts w:ascii="Helvetica" w:eastAsia="Times New Roman" w:hAnsi="Helvetica" w:cs="HelveticaNeueLTStd-Lt"/>
          <w:color w:val="000000"/>
        </w:rPr>
        <w:t>It is also important when observing</w:t>
      </w:r>
      <w:r w:rsidR="002B24BA" w:rsidRPr="00662B29">
        <w:rPr>
          <w:rFonts w:ascii="Helvetica" w:eastAsia="Times New Roman" w:hAnsi="Helvetica" w:cs="HelveticaNeueLTStd-Lt"/>
          <w:color w:val="000000"/>
        </w:rPr>
        <w:t xml:space="preserve"> </w:t>
      </w:r>
      <w:r w:rsidRPr="00662B29">
        <w:rPr>
          <w:rFonts w:ascii="Helvetica" w:eastAsia="Times New Roman" w:hAnsi="Helvetica" w:cs="HelveticaNeueLTStd-Lt"/>
          <w:color w:val="000000"/>
        </w:rPr>
        <w:t>workplace practice to:</w:t>
      </w:r>
    </w:p>
    <w:p w:rsidR="0035287A" w:rsidRPr="00662B29" w:rsidRDefault="0035287A" w:rsidP="00FD21B4">
      <w:pPr>
        <w:pStyle w:val="Bullet1"/>
      </w:pPr>
      <w:r w:rsidRPr="00662B29">
        <w:t xml:space="preserve">Observe at different times of the day </w:t>
      </w:r>
      <w:r w:rsidR="002B24BA" w:rsidRPr="00662B29">
        <w:t>- o</w:t>
      </w:r>
      <w:r w:rsidRPr="00662B29">
        <w:t>bserve at busy and quiet times</w:t>
      </w:r>
      <w:r w:rsidR="002B24BA" w:rsidRPr="00662B29">
        <w:t xml:space="preserve">, </w:t>
      </w:r>
      <w:r w:rsidRPr="00662B29">
        <w:t>normal trade days and times when you are very busy</w:t>
      </w:r>
    </w:p>
    <w:p w:rsidR="0035287A" w:rsidRPr="00662B29" w:rsidRDefault="0035287A" w:rsidP="00FD21B4">
      <w:pPr>
        <w:pStyle w:val="Bullet1"/>
      </w:pPr>
      <w:r w:rsidRPr="00662B29">
        <w:t xml:space="preserve">Observe different </w:t>
      </w:r>
      <w:r w:rsidR="009B3B81" w:rsidRPr="00662B29">
        <w:t>staff</w:t>
      </w:r>
      <w:r w:rsidR="009C074A" w:rsidRPr="00662B29">
        <w:t>.</w:t>
      </w:r>
    </w:p>
    <w:p w:rsidR="009B3B81" w:rsidRPr="00662B29" w:rsidRDefault="0035287A" w:rsidP="00DC4323">
      <w:pPr>
        <w:pStyle w:val="BodyCopyBold"/>
        <w:rPr>
          <w:noProof w:val="0"/>
        </w:rPr>
      </w:pPr>
      <w:r w:rsidRPr="00662B29">
        <w:rPr>
          <w:noProof w:val="0"/>
        </w:rPr>
        <w:t>Develop and use a checkl</w:t>
      </w:r>
      <w:r w:rsidR="009B3B81" w:rsidRPr="00662B29">
        <w:rPr>
          <w:noProof w:val="0"/>
        </w:rPr>
        <w:t xml:space="preserve">ist to guide what you observe </w:t>
      </w:r>
    </w:p>
    <w:p w:rsidR="00600FFF" w:rsidRPr="00662B29" w:rsidRDefault="009B3B81" w:rsidP="008E2C61">
      <w:pPr>
        <w:pStyle w:val="BodyCopy"/>
        <w:rPr>
          <w:noProof w:val="0"/>
        </w:rPr>
      </w:pPr>
      <w:r w:rsidRPr="00662B29">
        <w:rPr>
          <w:noProof w:val="0"/>
        </w:rPr>
        <w:t>M</w:t>
      </w:r>
      <w:r w:rsidR="0035287A" w:rsidRPr="00662B29">
        <w:rPr>
          <w:noProof w:val="0"/>
        </w:rPr>
        <w:t>ost properties will use</w:t>
      </w:r>
      <w:r w:rsidRPr="00662B29">
        <w:rPr>
          <w:noProof w:val="0"/>
        </w:rPr>
        <w:t xml:space="preserve"> </w:t>
      </w:r>
      <w:r w:rsidR="0035287A" w:rsidRPr="00662B29">
        <w:rPr>
          <w:noProof w:val="0"/>
        </w:rPr>
        <w:t>a chec</w:t>
      </w:r>
      <w:r w:rsidRPr="00662B29">
        <w:rPr>
          <w:noProof w:val="0"/>
        </w:rPr>
        <w:t xml:space="preserve">klist </w:t>
      </w:r>
      <w:r w:rsidR="0035287A" w:rsidRPr="00662B29">
        <w:rPr>
          <w:noProof w:val="0"/>
        </w:rPr>
        <w:t xml:space="preserve">to help guide and take notes about workplace practice which </w:t>
      </w:r>
      <w:r w:rsidRPr="00662B29">
        <w:rPr>
          <w:noProof w:val="0"/>
        </w:rPr>
        <w:t>need to be improved</w:t>
      </w:r>
    </w:p>
    <w:p w:rsidR="00600FFF" w:rsidRPr="00662B29" w:rsidRDefault="00600FFF" w:rsidP="00DC4323">
      <w:pPr>
        <w:pStyle w:val="BodyCopyBold"/>
        <w:rPr>
          <w:noProof w:val="0"/>
        </w:rPr>
      </w:pPr>
      <w:r w:rsidRPr="00662B29">
        <w:rPr>
          <w:noProof w:val="0"/>
        </w:rPr>
        <w:t xml:space="preserve">Observing inefficient work practices </w:t>
      </w:r>
    </w:p>
    <w:p w:rsidR="00600FFF" w:rsidRPr="00662B29" w:rsidRDefault="00600FFF" w:rsidP="008E2C61">
      <w:pPr>
        <w:pStyle w:val="BodyCopy"/>
        <w:rPr>
          <w:noProof w:val="0"/>
        </w:rPr>
      </w:pPr>
      <w:r w:rsidRPr="00662B29">
        <w:rPr>
          <w:noProof w:val="0"/>
        </w:rPr>
        <w:t>Where you have observed inefficient work practices or staff or management have advised you of them, you need to take some time to observe what happens in relation to those practices.</w:t>
      </w:r>
    </w:p>
    <w:p w:rsidR="00600FFF" w:rsidRPr="00662B29" w:rsidRDefault="00600FFF" w:rsidP="008E2C61">
      <w:pPr>
        <w:pStyle w:val="BodyCopy"/>
        <w:rPr>
          <w:noProof w:val="0"/>
        </w:rPr>
      </w:pPr>
      <w:r w:rsidRPr="00662B29">
        <w:rPr>
          <w:noProof w:val="0"/>
        </w:rPr>
        <w:t>Never simply listen to what is said to you and then act relying solely on verbal advice.</w:t>
      </w:r>
    </w:p>
    <w:p w:rsidR="00600FFF" w:rsidRPr="00662B29" w:rsidRDefault="00600FFF" w:rsidP="008E2C61">
      <w:pPr>
        <w:pStyle w:val="BodyCopy"/>
        <w:rPr>
          <w:noProof w:val="0"/>
        </w:rPr>
      </w:pPr>
      <w:r w:rsidRPr="00662B29">
        <w:rPr>
          <w:noProof w:val="0"/>
        </w:rPr>
        <w:t>You must investigate yourself, gather evidence and determine the solution based on that but factoring in what others have told you.</w:t>
      </w:r>
      <w:r w:rsidR="00AA11D6" w:rsidRPr="00662B29">
        <w:rPr>
          <w:noProof w:val="0"/>
        </w:rPr>
        <w:t xml:space="preserve"> W</w:t>
      </w:r>
      <w:r w:rsidRPr="00662B29">
        <w:rPr>
          <w:noProof w:val="0"/>
        </w:rPr>
        <w:t>hen you have identified a situation may benefit from change you</w:t>
      </w:r>
      <w:r w:rsidR="00AA11D6" w:rsidRPr="00662B29">
        <w:rPr>
          <w:noProof w:val="0"/>
        </w:rPr>
        <w:t xml:space="preserve"> </w:t>
      </w:r>
      <w:r w:rsidRPr="00662B29">
        <w:rPr>
          <w:noProof w:val="0"/>
        </w:rPr>
        <w:t>need to watch what happens in relation to that issue.</w:t>
      </w:r>
    </w:p>
    <w:p w:rsidR="00600FFF" w:rsidRPr="00662B29" w:rsidRDefault="00600FFF" w:rsidP="008E2C61">
      <w:pPr>
        <w:pStyle w:val="BodyCopy"/>
        <w:rPr>
          <w:noProof w:val="0"/>
        </w:rPr>
      </w:pPr>
      <w:r w:rsidRPr="00662B29">
        <w:rPr>
          <w:noProof w:val="0"/>
        </w:rPr>
        <w:t xml:space="preserve">You need to be there, look and take </w:t>
      </w:r>
      <w:r w:rsidR="00AA11D6" w:rsidRPr="00662B29">
        <w:rPr>
          <w:noProof w:val="0"/>
        </w:rPr>
        <w:t xml:space="preserve">notes and </w:t>
      </w:r>
      <w:r w:rsidRPr="00662B29">
        <w:rPr>
          <w:noProof w:val="0"/>
        </w:rPr>
        <w:t>capture fact-based evidence:</w:t>
      </w:r>
    </w:p>
    <w:p w:rsidR="00600FFF" w:rsidRPr="00662B29" w:rsidRDefault="00600FFF" w:rsidP="00FD21B4">
      <w:pPr>
        <w:pStyle w:val="Bullet1"/>
      </w:pPr>
      <w:r w:rsidRPr="00662B29">
        <w:t>What happens?</w:t>
      </w:r>
    </w:p>
    <w:p w:rsidR="00600FFF" w:rsidRPr="00662B29" w:rsidRDefault="0032040C" w:rsidP="00FD21B4">
      <w:pPr>
        <w:pStyle w:val="Bullet1"/>
      </w:pPr>
      <w:r w:rsidRPr="00662B29">
        <w:rPr>
          <w:noProof/>
          <w:lang w:val="en-US"/>
        </w:rPr>
        <w:drawing>
          <wp:anchor distT="0" distB="0" distL="114300" distR="114300" simplePos="0" relativeHeight="251937792" behindDoc="0" locked="0" layoutInCell="1" allowOverlap="1">
            <wp:simplePos x="0" y="0"/>
            <wp:positionH relativeFrom="column">
              <wp:posOffset>4029075</wp:posOffset>
            </wp:positionH>
            <wp:positionV relativeFrom="paragraph">
              <wp:posOffset>61595</wp:posOffset>
            </wp:positionV>
            <wp:extent cx="1496060" cy="1685925"/>
            <wp:effectExtent l="19050" t="0" r="8890" b="0"/>
            <wp:wrapSquare wrapText="bothSides"/>
            <wp:docPr id="128" name="Picture 127" descr="shutterstock_1988248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8824870.jpg"/>
                    <pic:cNvPicPr/>
                  </pic:nvPicPr>
                  <pic:blipFill>
                    <a:blip r:embed="rId102" cstate="print"/>
                    <a:stretch>
                      <a:fillRect/>
                    </a:stretch>
                  </pic:blipFill>
                  <pic:spPr>
                    <a:xfrm>
                      <a:off x="0" y="0"/>
                      <a:ext cx="1496060" cy="1685925"/>
                    </a:xfrm>
                    <a:prstGeom prst="rect">
                      <a:avLst/>
                    </a:prstGeom>
                  </pic:spPr>
                </pic:pic>
              </a:graphicData>
            </a:graphic>
          </wp:anchor>
        </w:drawing>
      </w:r>
      <w:r w:rsidR="00600FFF" w:rsidRPr="00662B29">
        <w:t>Who is involved?</w:t>
      </w:r>
    </w:p>
    <w:p w:rsidR="00600FFF" w:rsidRPr="00662B29" w:rsidRDefault="00600FFF" w:rsidP="00FD21B4">
      <w:pPr>
        <w:pStyle w:val="Bullet1"/>
      </w:pPr>
      <w:r w:rsidRPr="00662B29">
        <w:t>What is involved?</w:t>
      </w:r>
    </w:p>
    <w:p w:rsidR="00600FFF" w:rsidRPr="00662B29" w:rsidRDefault="00600FFF" w:rsidP="00FD21B4">
      <w:pPr>
        <w:pStyle w:val="Bullet1"/>
      </w:pPr>
      <w:r w:rsidRPr="00662B29">
        <w:t>Who is affected?</w:t>
      </w:r>
    </w:p>
    <w:p w:rsidR="00600FFF" w:rsidRPr="00662B29" w:rsidRDefault="00600FFF" w:rsidP="00FD21B4">
      <w:pPr>
        <w:pStyle w:val="Bullet1"/>
      </w:pPr>
      <w:r w:rsidRPr="00662B29">
        <w:t>What time does it occur?</w:t>
      </w:r>
    </w:p>
    <w:p w:rsidR="00600FFF" w:rsidRPr="00662B29" w:rsidRDefault="00600FFF" w:rsidP="00FD21B4">
      <w:pPr>
        <w:pStyle w:val="Bullet1"/>
      </w:pPr>
      <w:r w:rsidRPr="00662B29">
        <w:t>Are there certain conditions which cause the situation?</w:t>
      </w:r>
    </w:p>
    <w:p w:rsidR="00600FFF" w:rsidRPr="00662B29" w:rsidRDefault="00600FFF" w:rsidP="00FD21B4">
      <w:pPr>
        <w:pStyle w:val="Bullet1"/>
      </w:pPr>
      <w:r w:rsidRPr="00662B29">
        <w:t>Take notes – you may even want to video what happens for later analysis, review and</w:t>
      </w:r>
      <w:r w:rsidR="00AA11D6" w:rsidRPr="00662B29">
        <w:t xml:space="preserve"> </w:t>
      </w:r>
      <w:r w:rsidRPr="00662B29">
        <w:t>discussion with others.</w:t>
      </w:r>
    </w:p>
    <w:p w:rsidR="00600FFF" w:rsidRPr="00662B29" w:rsidRDefault="00600FFF" w:rsidP="00DC4323">
      <w:pPr>
        <w:pStyle w:val="BodyCopyBold"/>
        <w:rPr>
          <w:noProof w:val="0"/>
        </w:rPr>
      </w:pPr>
      <w:r w:rsidRPr="00662B29">
        <w:rPr>
          <w:noProof w:val="0"/>
        </w:rPr>
        <w:t xml:space="preserve">Looking for causes of problems </w:t>
      </w:r>
    </w:p>
    <w:p w:rsidR="00600FFF" w:rsidRPr="00662B29" w:rsidRDefault="00600FFF" w:rsidP="008E2C61">
      <w:pPr>
        <w:pStyle w:val="BodyCopy"/>
        <w:rPr>
          <w:noProof w:val="0"/>
        </w:rPr>
      </w:pPr>
      <w:r w:rsidRPr="00662B29">
        <w:rPr>
          <w:noProof w:val="0"/>
        </w:rPr>
        <w:t xml:space="preserve">This may </w:t>
      </w:r>
      <w:r w:rsidR="00474CDE" w:rsidRPr="00662B29">
        <w:rPr>
          <w:noProof w:val="0"/>
        </w:rPr>
        <w:t>include</w:t>
      </w:r>
      <w:r w:rsidRPr="00662B29">
        <w:rPr>
          <w:noProof w:val="0"/>
        </w:rPr>
        <w:t xml:space="preserve"> identifying:</w:t>
      </w:r>
    </w:p>
    <w:p w:rsidR="00600FFF" w:rsidRPr="00662B29" w:rsidRDefault="00600FFF" w:rsidP="00FD21B4">
      <w:pPr>
        <w:pStyle w:val="Bullet1"/>
      </w:pPr>
      <w:r w:rsidRPr="00662B29">
        <w:t>Poor layout – a re-design of the workplace may fix the problem</w:t>
      </w:r>
    </w:p>
    <w:p w:rsidR="00600FFF" w:rsidRPr="00662B29" w:rsidRDefault="00600FFF" w:rsidP="00FD21B4">
      <w:pPr>
        <w:pStyle w:val="Bullet1"/>
      </w:pPr>
      <w:r w:rsidRPr="00662B29">
        <w:t>Lack of equipment – perhaps more equipment is needed</w:t>
      </w:r>
    </w:p>
    <w:p w:rsidR="00600FFF" w:rsidRPr="00662B29" w:rsidRDefault="00600FFF" w:rsidP="00FD21B4">
      <w:pPr>
        <w:pStyle w:val="Bullet1"/>
      </w:pPr>
      <w:r w:rsidRPr="00662B29">
        <w:t>Faulty equipment – it may be the staff are competent but the equipment is letting</w:t>
      </w:r>
    </w:p>
    <w:p w:rsidR="00600FFF" w:rsidRPr="00662B29" w:rsidRDefault="00600FFF" w:rsidP="00FD21B4">
      <w:pPr>
        <w:pStyle w:val="Bullet1"/>
      </w:pPr>
      <w:r w:rsidRPr="00662B29">
        <w:t>them down</w:t>
      </w:r>
    </w:p>
    <w:p w:rsidR="0032040C" w:rsidRPr="00662B29" w:rsidRDefault="00600FFF" w:rsidP="00FD21B4">
      <w:pPr>
        <w:pStyle w:val="Bullet1"/>
      </w:pPr>
      <w:r w:rsidRPr="00662B29">
        <w:t>Lack of staff numbers – perhaps the problem relates to insufficient staff being rostered on to cope with peak demands</w:t>
      </w:r>
      <w:r w:rsidR="00FD21B4" w:rsidRPr="00662B29">
        <w:t>.</w:t>
      </w:r>
    </w:p>
    <w:p w:rsidR="0032040C" w:rsidRPr="00662B29" w:rsidRDefault="0032040C">
      <w:pPr>
        <w:rPr>
          <w:rFonts w:ascii="Helvetica" w:eastAsia="Times New Roman" w:hAnsi="Helvetica" w:cs="HelveticaNeueLTStd-Lt"/>
          <w:color w:val="000000"/>
        </w:rPr>
      </w:pPr>
      <w:r w:rsidRPr="00662B29">
        <w:rPr>
          <w:rFonts w:ascii="Helvetica" w:eastAsia="Times New Roman" w:hAnsi="Helvetica" w:cs="HelveticaNeueLTStd-Lt"/>
          <w:color w:val="000000"/>
        </w:rPr>
        <w:br w:type="page"/>
      </w:r>
    </w:p>
    <w:p w:rsidR="00600FFF" w:rsidRPr="00662B29" w:rsidRDefault="00600FFF" w:rsidP="00DC4323">
      <w:pPr>
        <w:pStyle w:val="BodyCopyBold"/>
        <w:rPr>
          <w:noProof w:val="0"/>
        </w:rPr>
      </w:pPr>
      <w:r w:rsidRPr="00662B29">
        <w:rPr>
          <w:noProof w:val="0"/>
        </w:rPr>
        <w:t>Observing non-compliant situations</w:t>
      </w:r>
    </w:p>
    <w:p w:rsidR="00600FFF" w:rsidRPr="00662B29" w:rsidRDefault="00600FFF" w:rsidP="008E2C61">
      <w:pPr>
        <w:pStyle w:val="BodyCopy"/>
        <w:rPr>
          <w:noProof w:val="0"/>
        </w:rPr>
      </w:pPr>
      <w:r w:rsidRPr="00662B29">
        <w:rPr>
          <w:noProof w:val="0"/>
        </w:rPr>
        <w:t>There are many laws and regulations in the travel and tourism industry we are expected to comply with and many times when staff may not discharge their obligations either as required by legislated requirements or as required by company policies and procedures.</w:t>
      </w:r>
    </w:p>
    <w:p w:rsidR="0035287A" w:rsidRPr="00662B29" w:rsidRDefault="00600FFF" w:rsidP="008E2C61">
      <w:pPr>
        <w:pStyle w:val="BodyCopy"/>
        <w:rPr>
          <w:noProof w:val="0"/>
        </w:rPr>
      </w:pPr>
      <w:r w:rsidRPr="00662B29">
        <w:rPr>
          <w:noProof w:val="0"/>
        </w:rPr>
        <w:t>Observation of their lack of compliance will help determine the response you need to</w:t>
      </w:r>
      <w:r w:rsidR="00AA11D6" w:rsidRPr="00662B29">
        <w:rPr>
          <w:noProof w:val="0"/>
        </w:rPr>
        <w:t xml:space="preserve"> </w:t>
      </w:r>
      <w:r w:rsidRPr="00662B29">
        <w:rPr>
          <w:noProof w:val="0"/>
        </w:rPr>
        <w:t>implement in order to improve their level of compliance.</w:t>
      </w:r>
    </w:p>
    <w:p w:rsidR="002B24BA" w:rsidRPr="00662B29" w:rsidRDefault="0035287A" w:rsidP="00DC4323">
      <w:pPr>
        <w:pStyle w:val="BodyCopyBold"/>
        <w:rPr>
          <w:noProof w:val="0"/>
        </w:rPr>
      </w:pPr>
      <w:r w:rsidRPr="00662B29">
        <w:rPr>
          <w:noProof w:val="0"/>
        </w:rPr>
        <w:t>Analysing documentati</w:t>
      </w:r>
      <w:r w:rsidR="002B24BA" w:rsidRPr="00662B29">
        <w:rPr>
          <w:noProof w:val="0"/>
        </w:rPr>
        <w:t>on</w:t>
      </w:r>
    </w:p>
    <w:p w:rsidR="0035287A" w:rsidRPr="00662B29" w:rsidRDefault="002B24BA" w:rsidP="008E2C61">
      <w:pPr>
        <w:pStyle w:val="BodyCopy"/>
        <w:rPr>
          <w:noProof w:val="0"/>
        </w:rPr>
      </w:pPr>
      <w:r w:rsidRPr="00662B29">
        <w:rPr>
          <w:noProof w:val="0"/>
        </w:rPr>
        <w:t>To identify problems including</w:t>
      </w:r>
    </w:p>
    <w:p w:rsidR="0035287A" w:rsidRPr="00662B29" w:rsidRDefault="0035287A" w:rsidP="00FD21B4">
      <w:pPr>
        <w:pStyle w:val="Bullet1"/>
      </w:pPr>
      <w:r w:rsidRPr="00662B29">
        <w:t>Decreases in revenue and downturns in profit margins</w:t>
      </w:r>
    </w:p>
    <w:p w:rsidR="0035287A" w:rsidRPr="00662B29" w:rsidRDefault="0032040C" w:rsidP="00FD21B4">
      <w:pPr>
        <w:pStyle w:val="Bullet1"/>
      </w:pPr>
      <w:r w:rsidRPr="00662B29">
        <w:rPr>
          <w:noProof/>
          <w:lang w:val="en-US"/>
        </w:rPr>
        <w:drawing>
          <wp:anchor distT="0" distB="0" distL="114300" distR="114300" simplePos="0" relativeHeight="251940864" behindDoc="0" locked="0" layoutInCell="1" allowOverlap="1">
            <wp:simplePos x="0" y="0"/>
            <wp:positionH relativeFrom="column">
              <wp:posOffset>3886200</wp:posOffset>
            </wp:positionH>
            <wp:positionV relativeFrom="paragraph">
              <wp:posOffset>94615</wp:posOffset>
            </wp:positionV>
            <wp:extent cx="1771650" cy="1181100"/>
            <wp:effectExtent l="19050" t="0" r="0" b="0"/>
            <wp:wrapSquare wrapText="bothSides"/>
            <wp:docPr id="142" name="Picture 141" descr="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103" cstate="print"/>
                    <a:stretch>
                      <a:fillRect/>
                    </a:stretch>
                  </pic:blipFill>
                  <pic:spPr>
                    <a:xfrm>
                      <a:off x="0" y="0"/>
                      <a:ext cx="1771650" cy="1181100"/>
                    </a:xfrm>
                    <a:prstGeom prst="rect">
                      <a:avLst/>
                    </a:prstGeom>
                  </pic:spPr>
                </pic:pic>
              </a:graphicData>
            </a:graphic>
          </wp:anchor>
        </w:drawing>
      </w:r>
      <w:r w:rsidR="0035287A" w:rsidRPr="00662B29">
        <w:t>Excessive overtime being paid</w:t>
      </w:r>
    </w:p>
    <w:p w:rsidR="0035287A" w:rsidRPr="00662B29" w:rsidRDefault="0035287A" w:rsidP="00FD21B4">
      <w:pPr>
        <w:pStyle w:val="Bullet1"/>
      </w:pPr>
      <w:r w:rsidRPr="00662B29">
        <w:t>Too much wastage</w:t>
      </w:r>
    </w:p>
    <w:p w:rsidR="0035287A" w:rsidRPr="00662B29" w:rsidRDefault="0035287A" w:rsidP="00FD21B4">
      <w:pPr>
        <w:pStyle w:val="Bullet1"/>
      </w:pPr>
      <w:r w:rsidRPr="00662B29">
        <w:t>Poor productivity figures</w:t>
      </w:r>
    </w:p>
    <w:p w:rsidR="0035287A" w:rsidRPr="00662B29" w:rsidRDefault="0035287A" w:rsidP="00FD21B4">
      <w:pPr>
        <w:pStyle w:val="Bullet1"/>
      </w:pPr>
      <w:r w:rsidRPr="00662B29">
        <w:t>Trends</w:t>
      </w:r>
    </w:p>
    <w:p w:rsidR="0035287A" w:rsidRPr="00662B29" w:rsidRDefault="0035287A" w:rsidP="00FD21B4">
      <w:pPr>
        <w:pStyle w:val="Bullet1"/>
      </w:pPr>
      <w:r w:rsidRPr="00662B29">
        <w:t>Failure to attain targets set for the business</w:t>
      </w:r>
    </w:p>
    <w:p w:rsidR="0035287A" w:rsidRPr="00662B29" w:rsidRDefault="0035287A" w:rsidP="00FD21B4">
      <w:pPr>
        <w:pStyle w:val="Bullet1"/>
      </w:pPr>
      <w:r w:rsidRPr="00662B29">
        <w:t>High levels of staff turnover</w:t>
      </w:r>
    </w:p>
    <w:p w:rsidR="002B24BA" w:rsidRPr="00662B29" w:rsidRDefault="0035287A" w:rsidP="00FD21B4">
      <w:pPr>
        <w:pStyle w:val="Bullet1"/>
      </w:pPr>
      <w:r w:rsidRPr="00662B29">
        <w:t>Instances where there is a lack of compliance between establishment and legal</w:t>
      </w:r>
    </w:p>
    <w:p w:rsidR="002B24BA" w:rsidRPr="00662B29" w:rsidRDefault="00474CDE" w:rsidP="00FD21B4">
      <w:pPr>
        <w:pStyle w:val="Bullet1"/>
      </w:pPr>
      <w:r w:rsidRPr="00662B29">
        <w:t>Requirements</w:t>
      </w:r>
      <w:r w:rsidR="009C074A" w:rsidRPr="00662B29">
        <w:t xml:space="preserve"> and actual practice.</w:t>
      </w:r>
    </w:p>
    <w:p w:rsidR="009B3B81" w:rsidRPr="00662B29" w:rsidRDefault="0035287A" w:rsidP="00DC4323">
      <w:pPr>
        <w:pStyle w:val="BodyCopyBold"/>
        <w:rPr>
          <w:noProof w:val="0"/>
        </w:rPr>
      </w:pPr>
      <w:r w:rsidRPr="00662B29">
        <w:rPr>
          <w:noProof w:val="0"/>
        </w:rPr>
        <w:t xml:space="preserve">Being advised by management/owners </w:t>
      </w:r>
    </w:p>
    <w:p w:rsidR="00600FFF" w:rsidRPr="00662B29" w:rsidRDefault="009B3B81" w:rsidP="008E2C61">
      <w:pPr>
        <w:pStyle w:val="BodyCopy"/>
        <w:rPr>
          <w:noProof w:val="0"/>
        </w:rPr>
      </w:pPr>
      <w:r w:rsidRPr="00662B29">
        <w:rPr>
          <w:noProof w:val="0"/>
        </w:rPr>
        <w:t xml:space="preserve">There may be an identified need </w:t>
      </w:r>
      <w:r w:rsidR="0035287A" w:rsidRPr="00662B29">
        <w:rPr>
          <w:noProof w:val="0"/>
        </w:rPr>
        <w:t>for improvement based on their</w:t>
      </w:r>
      <w:r w:rsidRPr="00662B29">
        <w:rPr>
          <w:noProof w:val="0"/>
        </w:rPr>
        <w:t xml:space="preserve"> </w:t>
      </w:r>
      <w:r w:rsidR="0035287A" w:rsidRPr="00662B29">
        <w:rPr>
          <w:noProof w:val="0"/>
        </w:rPr>
        <w:t>observation and analysis of workplac</w:t>
      </w:r>
      <w:r w:rsidRPr="00662B29">
        <w:rPr>
          <w:noProof w:val="0"/>
        </w:rPr>
        <w:t>e activities and performance. T</w:t>
      </w:r>
      <w:r w:rsidR="0035287A" w:rsidRPr="00662B29">
        <w:rPr>
          <w:noProof w:val="0"/>
        </w:rPr>
        <w:t>his also embraces</w:t>
      </w:r>
      <w:r w:rsidRPr="00662B29">
        <w:rPr>
          <w:noProof w:val="0"/>
        </w:rPr>
        <w:t xml:space="preserve"> </w:t>
      </w:r>
      <w:r w:rsidR="0035287A" w:rsidRPr="00662B29">
        <w:rPr>
          <w:noProof w:val="0"/>
        </w:rPr>
        <w:t>advice from management regarding new business directions the business is aiming to</w:t>
      </w:r>
      <w:r w:rsidRPr="00662B29">
        <w:rPr>
          <w:noProof w:val="0"/>
        </w:rPr>
        <w:t xml:space="preserve"> take such as new target markets, new performance targets, new expected profit figures</w:t>
      </w:r>
    </w:p>
    <w:p w:rsidR="00600FFF" w:rsidRPr="00662B29" w:rsidRDefault="00600FFF" w:rsidP="00DC4323">
      <w:pPr>
        <w:pStyle w:val="BodyCopyBold"/>
        <w:rPr>
          <w:noProof w:val="0"/>
        </w:rPr>
      </w:pPr>
      <w:r w:rsidRPr="00662B29">
        <w:rPr>
          <w:noProof w:val="0"/>
        </w:rPr>
        <w:t>Involve workers in your observations</w:t>
      </w:r>
    </w:p>
    <w:p w:rsidR="00600FFF" w:rsidRPr="00662B29" w:rsidRDefault="00600FFF" w:rsidP="008E2C61">
      <w:pPr>
        <w:pStyle w:val="BodyCopy"/>
        <w:rPr>
          <w:noProof w:val="0"/>
        </w:rPr>
      </w:pPr>
      <w:r w:rsidRPr="00662B29">
        <w:rPr>
          <w:noProof w:val="0"/>
        </w:rPr>
        <w:t>This has several benefits:</w:t>
      </w:r>
    </w:p>
    <w:p w:rsidR="00600FFF" w:rsidRPr="00662B29" w:rsidRDefault="00600FFF" w:rsidP="00FD21B4">
      <w:pPr>
        <w:pStyle w:val="Bullet1"/>
      </w:pPr>
      <w:r w:rsidRPr="00662B29">
        <w:t>It demonstrates your willingness to collaborate with staff and include them in the</w:t>
      </w:r>
      <w:r w:rsidR="00AA11D6" w:rsidRPr="00662B29">
        <w:t xml:space="preserve"> </w:t>
      </w:r>
      <w:r w:rsidRPr="00662B29">
        <w:t>process</w:t>
      </w:r>
    </w:p>
    <w:p w:rsidR="00FD21B4" w:rsidRPr="00662B29" w:rsidRDefault="00600FFF" w:rsidP="00FD21B4">
      <w:pPr>
        <w:pStyle w:val="Bullet1"/>
      </w:pPr>
      <w:r w:rsidRPr="00662B29">
        <w:t>It provides a different perspective on what is observed – as well as contributing</w:t>
      </w:r>
      <w:r w:rsidR="00AA11D6" w:rsidRPr="00662B29">
        <w:t xml:space="preserve"> </w:t>
      </w:r>
      <w:r w:rsidRPr="00662B29">
        <w:t>another orientation as to why it is occurring</w:t>
      </w:r>
    </w:p>
    <w:p w:rsidR="0032040C" w:rsidRPr="00662B29" w:rsidRDefault="00600FFF" w:rsidP="00FD21B4">
      <w:pPr>
        <w:pStyle w:val="Bullet1"/>
      </w:pPr>
      <w:r w:rsidRPr="00662B29">
        <w:t>Workers in the area are usually best placed to make recommendations abou</w:t>
      </w:r>
      <w:r w:rsidR="00AA11D6" w:rsidRPr="00662B29">
        <w:t xml:space="preserve">t </w:t>
      </w:r>
      <w:r w:rsidRPr="00662B29">
        <w:t>what needs to be done to fix any identified problem</w:t>
      </w:r>
      <w:r w:rsidR="00FD21B4" w:rsidRPr="00662B29">
        <w:t>.</w:t>
      </w:r>
    </w:p>
    <w:p w:rsidR="0032040C" w:rsidRPr="00662B29" w:rsidRDefault="0032040C">
      <w:pPr>
        <w:rPr>
          <w:rFonts w:ascii="Helvetica" w:eastAsia="Times New Roman" w:hAnsi="Helvetica" w:cs="HelveticaNeueLTStd-Cn"/>
          <w:color w:val="FFFFFF"/>
        </w:rPr>
      </w:pPr>
      <w:r w:rsidRPr="00662B29">
        <w:rPr>
          <w:rFonts w:ascii="Helvetica" w:eastAsia="Times New Roman" w:hAnsi="Helvetica" w:cs="HelveticaNeueLTStd-Cn"/>
          <w:noProof/>
          <w:color w:val="FFFFFF"/>
          <w:lang w:val="en-US" w:eastAsia="en-US"/>
        </w:rPr>
        <w:drawing>
          <wp:anchor distT="0" distB="0" distL="114300" distR="114300" simplePos="0" relativeHeight="251941888" behindDoc="0" locked="0" layoutInCell="1" allowOverlap="1">
            <wp:simplePos x="0" y="0"/>
            <wp:positionH relativeFrom="column">
              <wp:posOffset>1963420</wp:posOffset>
            </wp:positionH>
            <wp:positionV relativeFrom="paragraph">
              <wp:posOffset>389255</wp:posOffset>
            </wp:positionV>
            <wp:extent cx="1809750" cy="1204595"/>
            <wp:effectExtent l="19050" t="0" r="0" b="0"/>
            <wp:wrapSquare wrapText="bothSides"/>
            <wp:docPr id="145" name="Picture 144" descr="shutterstock_129565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65649.jpg"/>
                    <pic:cNvPicPr/>
                  </pic:nvPicPr>
                  <pic:blipFill>
                    <a:blip r:embed="rId104" cstate="print"/>
                    <a:stretch>
                      <a:fillRect/>
                    </a:stretch>
                  </pic:blipFill>
                  <pic:spPr>
                    <a:xfrm>
                      <a:off x="0" y="0"/>
                      <a:ext cx="1809750" cy="1204595"/>
                    </a:xfrm>
                    <a:prstGeom prst="rect">
                      <a:avLst/>
                    </a:prstGeom>
                  </pic:spPr>
                </pic:pic>
              </a:graphicData>
            </a:graphic>
          </wp:anchor>
        </w:drawing>
      </w:r>
      <w:r w:rsidRPr="00662B29">
        <w:rPr>
          <w:rFonts w:ascii="Helvetica" w:eastAsia="Times New Roman" w:hAnsi="Helvetica" w:cs="HelveticaNeueLTStd-Cn"/>
          <w:color w:val="FFFFFF"/>
        </w:rPr>
        <w:br w:type="page"/>
      </w:r>
    </w:p>
    <w:p w:rsidR="0032040C" w:rsidRPr="00662B29" w:rsidRDefault="0032040C" w:rsidP="00FD19C2">
      <w:pPr>
        <w:pStyle w:val="Heading3"/>
      </w:pPr>
      <w:r w:rsidRPr="00662B29">
        <w:t>Sources of underperformance</w:t>
      </w:r>
    </w:p>
    <w:p w:rsidR="0032040C" w:rsidRPr="00662B29" w:rsidRDefault="0032040C" w:rsidP="008E2C61">
      <w:pPr>
        <w:pStyle w:val="BodyCopy"/>
        <w:rPr>
          <w:noProof w:val="0"/>
        </w:rPr>
      </w:pPr>
      <w:r w:rsidRPr="00662B29">
        <w:rPr>
          <w:noProof w:val="0"/>
        </w:rPr>
        <w:t xml:space="preserve">Whilst a number of problems relating to performance may be caused directly by staff, it is arrogant for management to think that every problem is caused by staff. </w:t>
      </w:r>
    </w:p>
    <w:p w:rsidR="0032040C" w:rsidRPr="00662B29" w:rsidRDefault="0032040C" w:rsidP="008E2C61">
      <w:pPr>
        <w:pStyle w:val="BodyCopy"/>
        <w:rPr>
          <w:noProof w:val="0"/>
        </w:rPr>
      </w:pPr>
      <w:r w:rsidRPr="00662B29">
        <w:rPr>
          <w:noProof w:val="0"/>
        </w:rPr>
        <w:t>In many cases a downfall in service output can be related back to management decisions and influences.</w:t>
      </w:r>
    </w:p>
    <w:p w:rsidR="0032040C" w:rsidRPr="00662B29" w:rsidRDefault="0032040C" w:rsidP="008E2C61">
      <w:pPr>
        <w:pStyle w:val="BodyCopy"/>
        <w:rPr>
          <w:noProof w:val="0"/>
        </w:rPr>
      </w:pPr>
      <w:r w:rsidRPr="00662B29">
        <w:rPr>
          <w:noProof w:val="0"/>
        </w:rPr>
        <w:t>These could be poor communication, lack of resources or ineffective rostering.</w:t>
      </w:r>
    </w:p>
    <w:p w:rsidR="0032040C" w:rsidRPr="00662B29" w:rsidRDefault="0032040C" w:rsidP="008E2C61">
      <w:pPr>
        <w:pStyle w:val="BodyCopy"/>
        <w:rPr>
          <w:rFonts w:cs="HelveticaNeueLT Std Lt"/>
          <w:noProof w:val="0"/>
        </w:rPr>
      </w:pPr>
      <w:r w:rsidRPr="00662B29">
        <w:rPr>
          <w:rFonts w:cs="HelveticaNeueLT Std Lt"/>
          <w:noProof w:val="0"/>
        </w:rPr>
        <w:t xml:space="preserve">Before confronting an employee on poor performance or inappropriate job behaviours it is worth considering the likely causes of work problems. </w:t>
      </w:r>
    </w:p>
    <w:p w:rsidR="0032040C" w:rsidRPr="00662B29" w:rsidRDefault="0032040C" w:rsidP="00DC4323">
      <w:pPr>
        <w:pStyle w:val="BodyCopyBold"/>
        <w:rPr>
          <w:noProof w:val="0"/>
        </w:rPr>
      </w:pPr>
      <w:r w:rsidRPr="00662B29">
        <w:rPr>
          <w:noProof w:val="0"/>
        </w:rPr>
        <w:t xml:space="preserve">Employee qualities </w:t>
      </w:r>
    </w:p>
    <w:p w:rsidR="0032040C" w:rsidRPr="00662B29" w:rsidRDefault="0032040C" w:rsidP="008E2C61">
      <w:pPr>
        <w:pStyle w:val="BodyCopy"/>
        <w:rPr>
          <w:noProof w:val="0"/>
        </w:rPr>
      </w:pPr>
      <w:r w:rsidRPr="00662B29">
        <w:rPr>
          <w:lang w:val="en-US" w:eastAsia="en-US"/>
        </w:rPr>
        <w:drawing>
          <wp:anchor distT="0" distB="0" distL="114300" distR="114300" simplePos="0" relativeHeight="251939840" behindDoc="0" locked="0" layoutInCell="1" allowOverlap="1">
            <wp:simplePos x="0" y="0"/>
            <wp:positionH relativeFrom="column">
              <wp:posOffset>4362450</wp:posOffset>
            </wp:positionH>
            <wp:positionV relativeFrom="paragraph">
              <wp:posOffset>161290</wp:posOffset>
            </wp:positionV>
            <wp:extent cx="1247775" cy="1866900"/>
            <wp:effectExtent l="19050" t="0" r="9525" b="0"/>
            <wp:wrapSquare wrapText="bothSides"/>
            <wp:docPr id="140" name="Picture 139" descr="W98_sad_chinese_man_shutterstock_1744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8_sad_chinese_man_shutterstock_1744051.jpg"/>
                    <pic:cNvPicPr/>
                  </pic:nvPicPr>
                  <pic:blipFill>
                    <a:blip r:embed="rId105" cstate="print"/>
                    <a:stretch>
                      <a:fillRect/>
                    </a:stretch>
                  </pic:blipFill>
                  <pic:spPr>
                    <a:xfrm>
                      <a:off x="0" y="0"/>
                      <a:ext cx="1247775" cy="1866900"/>
                    </a:xfrm>
                    <a:prstGeom prst="rect">
                      <a:avLst/>
                    </a:prstGeom>
                  </pic:spPr>
                </pic:pic>
              </a:graphicData>
            </a:graphic>
          </wp:anchor>
        </w:drawing>
      </w:r>
      <w:r w:rsidRPr="00662B29">
        <w:rPr>
          <w:noProof w:val="0"/>
        </w:rPr>
        <w:t xml:space="preserve">These sources stem from the employee themselves and can include: </w:t>
      </w:r>
    </w:p>
    <w:p w:rsidR="0032040C" w:rsidRPr="00662B29" w:rsidRDefault="0032040C" w:rsidP="00FD21B4">
      <w:pPr>
        <w:pStyle w:val="Bullet1"/>
      </w:pPr>
      <w:r w:rsidRPr="00662B29">
        <w:rPr>
          <w:rFonts w:cs="HelveticaNeueLT Std"/>
          <w:bCs/>
        </w:rPr>
        <w:t>Problems of capacity</w:t>
      </w:r>
      <w:r w:rsidRPr="00662B29">
        <w:t xml:space="preserve">, where the employee does not have the required aptitude or orientation for the tasks involved in the job, defects of judgement or memory </w:t>
      </w:r>
    </w:p>
    <w:p w:rsidR="0032040C" w:rsidRPr="00662B29" w:rsidRDefault="0032040C" w:rsidP="00FD21B4">
      <w:pPr>
        <w:pStyle w:val="Bullet1"/>
      </w:pPr>
      <w:r w:rsidRPr="00662B29">
        <w:rPr>
          <w:rFonts w:cs="HelveticaNeueLT Std"/>
          <w:bCs/>
        </w:rPr>
        <w:t>Family related problems</w:t>
      </w:r>
      <w:r w:rsidRPr="00662B29">
        <w:t xml:space="preserve">, such as marital problems, children, elderly dependant relatives, money problems, isolation from family </w:t>
      </w:r>
    </w:p>
    <w:p w:rsidR="0032040C" w:rsidRPr="00662B29" w:rsidRDefault="0032040C" w:rsidP="00FD21B4">
      <w:pPr>
        <w:pStyle w:val="Bullet1"/>
      </w:pPr>
      <w:r w:rsidRPr="00662B29">
        <w:rPr>
          <w:rFonts w:cs="HelveticaNeueLT Std"/>
          <w:bCs/>
        </w:rPr>
        <w:t>Psychological problems</w:t>
      </w:r>
      <w:r w:rsidRPr="00662B29">
        <w:t xml:space="preserve">, such as drug abuse (including alcohol), gambling, irrational fears, depression, aggressive behaviour stemming from </w:t>
      </w:r>
      <w:r w:rsidR="00AF4F68" w:rsidRPr="00662B29">
        <w:t>self-image</w:t>
      </w:r>
      <w:r w:rsidRPr="00662B29">
        <w:t xml:space="preserve"> problems </w:t>
      </w:r>
    </w:p>
    <w:p w:rsidR="0032040C" w:rsidRPr="00662B29" w:rsidRDefault="0032040C" w:rsidP="00FD21B4">
      <w:pPr>
        <w:pStyle w:val="Bullet1"/>
      </w:pPr>
      <w:r w:rsidRPr="00662B29">
        <w:rPr>
          <w:rFonts w:cs="HelveticaNeueLT Std"/>
          <w:bCs/>
        </w:rPr>
        <w:t>Physical problems</w:t>
      </w:r>
      <w:r w:rsidRPr="00662B29">
        <w:t>, such as lack of energy, restricted movement, pain or illness.</w:t>
      </w:r>
    </w:p>
    <w:p w:rsidR="0032040C" w:rsidRPr="00662B29" w:rsidRDefault="0032040C" w:rsidP="00DC4323">
      <w:pPr>
        <w:pStyle w:val="BodyCopyBold"/>
        <w:rPr>
          <w:noProof w:val="0"/>
        </w:rPr>
      </w:pPr>
      <w:r w:rsidRPr="00662B29">
        <w:rPr>
          <w:noProof w:val="0"/>
        </w:rPr>
        <w:t xml:space="preserve">Organisational sources </w:t>
      </w:r>
    </w:p>
    <w:p w:rsidR="0032040C" w:rsidRPr="00662B29" w:rsidRDefault="0032040C" w:rsidP="008E2C61">
      <w:pPr>
        <w:pStyle w:val="BodyCopy"/>
        <w:rPr>
          <w:noProof w:val="0"/>
        </w:rPr>
      </w:pPr>
      <w:r w:rsidRPr="00662B29">
        <w:rPr>
          <w:noProof w:val="0"/>
        </w:rPr>
        <w:t xml:space="preserve">The origin of poor performance in the employee can sometimes be attributed to the organisation. These could include: </w:t>
      </w:r>
    </w:p>
    <w:p w:rsidR="0032040C" w:rsidRPr="00662B29" w:rsidRDefault="0032040C" w:rsidP="00FD21B4">
      <w:pPr>
        <w:pStyle w:val="Bullet1"/>
      </w:pPr>
      <w:r w:rsidRPr="00662B29">
        <w:rPr>
          <w:rFonts w:cs="HelveticaNeueLT Std"/>
          <w:bCs/>
        </w:rPr>
        <w:t>Problems with higher decisions and policies</w:t>
      </w:r>
      <w:r w:rsidRPr="00662B29">
        <w:t xml:space="preserve">, such as a person placed in the wrong position, insufficient organisational action over a grievance, organisational over-permissiveness (that is, everyone else does it so why shouldn’t I?) </w:t>
      </w:r>
    </w:p>
    <w:p w:rsidR="0032040C" w:rsidRPr="00662B29" w:rsidRDefault="0032040C" w:rsidP="00FD21B4">
      <w:pPr>
        <w:pStyle w:val="Bullet1"/>
      </w:pPr>
      <w:r w:rsidRPr="00662B29">
        <w:rPr>
          <w:rFonts w:cs="HelveticaNeueLT Std"/>
          <w:bCs/>
        </w:rPr>
        <w:t>Impact of supervisors</w:t>
      </w:r>
      <w:r w:rsidRPr="00662B29">
        <w:t xml:space="preserve">, such as leadership style, bad communication or instruction, inappropriate managerial standards or criteria, discrimination and a lack of managing diversity </w:t>
      </w:r>
    </w:p>
    <w:p w:rsidR="0032040C" w:rsidRPr="00662B29" w:rsidRDefault="0032040C" w:rsidP="00FD21B4">
      <w:pPr>
        <w:pStyle w:val="Bullet1"/>
      </w:pPr>
      <w:r w:rsidRPr="00662B29">
        <w:rPr>
          <w:rFonts w:cs="HelveticaNeueLT Std"/>
          <w:bCs/>
          <w:noProof/>
          <w:lang w:val="en-US"/>
        </w:rPr>
        <w:drawing>
          <wp:anchor distT="0" distB="0" distL="114300" distR="114300" simplePos="0" relativeHeight="251938816" behindDoc="0" locked="0" layoutInCell="1" allowOverlap="1">
            <wp:simplePos x="0" y="0"/>
            <wp:positionH relativeFrom="column">
              <wp:posOffset>3571875</wp:posOffset>
            </wp:positionH>
            <wp:positionV relativeFrom="paragraph">
              <wp:posOffset>33020</wp:posOffset>
            </wp:positionV>
            <wp:extent cx="2089150" cy="1390650"/>
            <wp:effectExtent l="19050" t="0" r="6350" b="0"/>
            <wp:wrapSquare wrapText="bothSides"/>
            <wp:docPr id="139" name="Picture 131" descr="W376_stressed_manager_shutterstock_159274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76_stressed_manager_shutterstock_159274385.jpg"/>
                    <pic:cNvPicPr/>
                  </pic:nvPicPr>
                  <pic:blipFill>
                    <a:blip r:embed="rId106" cstate="print"/>
                    <a:stretch>
                      <a:fillRect/>
                    </a:stretch>
                  </pic:blipFill>
                  <pic:spPr>
                    <a:xfrm>
                      <a:off x="0" y="0"/>
                      <a:ext cx="2089150" cy="1390650"/>
                    </a:xfrm>
                    <a:prstGeom prst="rect">
                      <a:avLst/>
                    </a:prstGeom>
                  </pic:spPr>
                </pic:pic>
              </a:graphicData>
            </a:graphic>
          </wp:anchor>
        </w:drawing>
      </w:r>
      <w:r w:rsidRPr="00662B29">
        <w:rPr>
          <w:rFonts w:cs="HelveticaNeueLT Std"/>
          <w:bCs/>
        </w:rPr>
        <w:t>Problems with peers</w:t>
      </w:r>
      <w:r w:rsidRPr="00662B29">
        <w:t>, such as harassment, bullying, problems with team cohesion and acceptance, discrimination and hazing (peers not telling the employee everything the</w:t>
      </w:r>
      <w:r w:rsidR="008102F9" w:rsidRPr="00662B29">
        <w:t>y need to know to do their job)</w:t>
      </w:r>
    </w:p>
    <w:p w:rsidR="0032040C" w:rsidRPr="00662B29" w:rsidRDefault="0032040C" w:rsidP="00FD21B4">
      <w:pPr>
        <w:pStyle w:val="Bullet1"/>
      </w:pPr>
      <w:r w:rsidRPr="00662B29">
        <w:rPr>
          <w:rFonts w:cs="HelveticaNeueLT Std"/>
          <w:bCs/>
        </w:rPr>
        <w:t>Problems from the work context</w:t>
      </w:r>
      <w:r w:rsidRPr="00662B29">
        <w:t xml:space="preserve">, such as geographic location, bad physical work environment, unsafe conditions and work processes, problems with the way the job is performed. </w:t>
      </w:r>
    </w:p>
    <w:p w:rsidR="0032040C" w:rsidRPr="00662B29" w:rsidRDefault="0032040C">
      <w:pPr>
        <w:rPr>
          <w:rFonts w:ascii="Helvetica" w:hAnsi="Helvetica" w:cs="HelveticaNeueLT Std Med Cn"/>
          <w:b/>
        </w:rPr>
      </w:pPr>
      <w:r w:rsidRPr="00662B29">
        <w:rPr>
          <w:rFonts w:ascii="Helvetica" w:hAnsi="Helvetica" w:cs="HelveticaNeueLT Std Med Cn"/>
          <w:b/>
        </w:rPr>
        <w:br w:type="page"/>
      </w:r>
    </w:p>
    <w:p w:rsidR="0032040C" w:rsidRPr="00662B29" w:rsidRDefault="0032040C" w:rsidP="00DC4323">
      <w:pPr>
        <w:pStyle w:val="BodyCopyBold"/>
        <w:rPr>
          <w:noProof w:val="0"/>
        </w:rPr>
      </w:pPr>
      <w:r w:rsidRPr="00662B29">
        <w:rPr>
          <w:noProof w:val="0"/>
        </w:rPr>
        <w:t xml:space="preserve">External sources </w:t>
      </w:r>
    </w:p>
    <w:p w:rsidR="0032040C" w:rsidRPr="00662B29" w:rsidRDefault="0032040C" w:rsidP="008E2C61">
      <w:pPr>
        <w:pStyle w:val="BodyCopy"/>
        <w:rPr>
          <w:noProof w:val="0"/>
        </w:rPr>
      </w:pPr>
      <w:r w:rsidRPr="00662B29">
        <w:rPr>
          <w:noProof w:val="0"/>
        </w:rPr>
        <w:t xml:space="preserve">These are problems an employee can have that stem from society and its values. These include situations where society’s values clash with the job (for example, working in the gaming industry in a community that dislikes gambling, even selling tobacco): </w:t>
      </w:r>
    </w:p>
    <w:p w:rsidR="0032040C" w:rsidRPr="00662B29" w:rsidRDefault="0032040C" w:rsidP="00FD21B4">
      <w:pPr>
        <w:pStyle w:val="Bullet1"/>
      </w:pPr>
      <w:r w:rsidRPr="00662B29">
        <w:rPr>
          <w:rFonts w:cs="HelveticaNeueLT Std"/>
          <w:bCs/>
        </w:rPr>
        <w:t xml:space="preserve">Clashes with moral or religious issues: </w:t>
      </w:r>
      <w:r w:rsidRPr="00662B29">
        <w:t xml:space="preserve">working on certain days, assisting guests with certain unsavoury requests </w:t>
      </w:r>
    </w:p>
    <w:p w:rsidR="0032040C" w:rsidRPr="00662B29" w:rsidRDefault="0032040C" w:rsidP="00FD21B4">
      <w:pPr>
        <w:pStyle w:val="Bullet1"/>
      </w:pPr>
      <w:r w:rsidRPr="00662B29">
        <w:rPr>
          <w:rFonts w:cs="HelveticaNeueLT Std"/>
          <w:bCs/>
        </w:rPr>
        <w:t xml:space="preserve">Changing economic conditions: </w:t>
      </w:r>
      <w:r w:rsidRPr="00662B29">
        <w:t>economic uncertainty of rising interest rates or impending legislation that appears to create job insecurity).</w:t>
      </w:r>
    </w:p>
    <w:p w:rsidR="0032040C" w:rsidRPr="00662B29" w:rsidRDefault="0032040C" w:rsidP="00FD19C2">
      <w:pPr>
        <w:pStyle w:val="Heading3"/>
      </w:pPr>
      <w:r w:rsidRPr="00662B29">
        <w:t xml:space="preserve">Corrective strategies to resolve underperformance issues </w:t>
      </w:r>
    </w:p>
    <w:p w:rsidR="0032040C" w:rsidRPr="00662B29" w:rsidRDefault="0032040C" w:rsidP="008E2C61">
      <w:pPr>
        <w:pStyle w:val="BodyCopy"/>
        <w:rPr>
          <w:noProof w:val="0"/>
        </w:rPr>
      </w:pPr>
      <w:r w:rsidRPr="00662B29">
        <w:rPr>
          <w:noProof w:val="0"/>
        </w:rPr>
        <w:t>Whilst every situation must be addressed on its merits there are a number of suitable solutions to underperformance or staff dissatisfactions.</w:t>
      </w:r>
    </w:p>
    <w:p w:rsidR="0032040C" w:rsidRPr="00662B29" w:rsidRDefault="0032040C" w:rsidP="008E2C61">
      <w:pPr>
        <w:pStyle w:val="BodyCopy"/>
        <w:rPr>
          <w:rFonts w:cs="Arial"/>
          <w:noProof w:val="0"/>
        </w:rPr>
      </w:pPr>
      <w:r w:rsidRPr="00662B29">
        <w:rPr>
          <w:rFonts w:cs="Arial"/>
          <w:noProof w:val="0"/>
        </w:rPr>
        <w:t>Cor</w:t>
      </w:r>
      <w:r w:rsidRPr="00662B29">
        <w:rPr>
          <w:rFonts w:cs="Arial"/>
          <w:noProof w:val="0"/>
          <w:spacing w:val="-1"/>
        </w:rPr>
        <w:t>r</w:t>
      </w:r>
      <w:r w:rsidRPr="00662B29">
        <w:rPr>
          <w:rFonts w:cs="Arial"/>
          <w:noProof w:val="0"/>
        </w:rPr>
        <w:t>ecti</w:t>
      </w:r>
      <w:r w:rsidRPr="00662B29">
        <w:rPr>
          <w:rFonts w:cs="Arial"/>
          <w:noProof w:val="0"/>
          <w:spacing w:val="-3"/>
        </w:rPr>
        <w:t>v</w:t>
      </w:r>
      <w:r w:rsidRPr="00662B29">
        <w:rPr>
          <w:rFonts w:cs="Arial"/>
          <w:noProof w:val="0"/>
        </w:rPr>
        <w:t xml:space="preserve">e </w:t>
      </w:r>
      <w:r w:rsidRPr="00662B29">
        <w:rPr>
          <w:rFonts w:cs="Arial"/>
          <w:noProof w:val="0"/>
          <w:spacing w:val="1"/>
        </w:rPr>
        <w:t>a</w:t>
      </w:r>
      <w:r w:rsidRPr="00662B29">
        <w:rPr>
          <w:rFonts w:cs="Arial"/>
          <w:noProof w:val="0"/>
        </w:rPr>
        <w:t xml:space="preserve">ction </w:t>
      </w:r>
      <w:r w:rsidRPr="00662B29">
        <w:rPr>
          <w:rFonts w:cs="Arial"/>
          <w:noProof w:val="0"/>
          <w:spacing w:val="1"/>
        </w:rPr>
        <w:t>m</w:t>
      </w:r>
      <w:r w:rsidRPr="00662B29">
        <w:rPr>
          <w:rFonts w:cs="Arial"/>
          <w:noProof w:val="0"/>
        </w:rPr>
        <w:t>ay</w:t>
      </w:r>
      <w:r w:rsidRPr="00662B29">
        <w:rPr>
          <w:rFonts w:cs="Arial"/>
          <w:noProof w:val="0"/>
          <w:spacing w:val="-3"/>
        </w:rPr>
        <w:t xml:space="preserve"> </w:t>
      </w:r>
      <w:r w:rsidRPr="00662B29">
        <w:rPr>
          <w:rFonts w:cs="Arial"/>
          <w:noProof w:val="0"/>
        </w:rPr>
        <w:t>inclu</w:t>
      </w:r>
      <w:r w:rsidRPr="00662B29">
        <w:rPr>
          <w:rFonts w:cs="Arial"/>
          <w:noProof w:val="0"/>
          <w:spacing w:val="1"/>
        </w:rPr>
        <w:t>d</w:t>
      </w:r>
      <w:r w:rsidRPr="00662B29">
        <w:rPr>
          <w:rFonts w:cs="Arial"/>
          <w:noProof w:val="0"/>
          <w:spacing w:val="-2"/>
        </w:rPr>
        <w:t>e</w:t>
      </w:r>
      <w:r w:rsidRPr="00662B29">
        <w:rPr>
          <w:rFonts w:cs="Arial"/>
          <w:noProof w:val="0"/>
        </w:rPr>
        <w:t>:</w:t>
      </w:r>
    </w:p>
    <w:p w:rsidR="0032040C" w:rsidRPr="00662B29" w:rsidRDefault="0032040C" w:rsidP="00FD21B4">
      <w:pPr>
        <w:pStyle w:val="Bullet1"/>
      </w:pPr>
      <w:r w:rsidRPr="00662B29">
        <w:t>Op</w:t>
      </w:r>
      <w:r w:rsidRPr="00662B29">
        <w:rPr>
          <w:spacing w:val="-2"/>
        </w:rPr>
        <w:t>e</w:t>
      </w:r>
      <w:r w:rsidRPr="00662B29">
        <w:t xml:space="preserve">n </w:t>
      </w:r>
      <w:r w:rsidRPr="00662B29">
        <w:rPr>
          <w:spacing w:val="1"/>
        </w:rPr>
        <w:t>d</w:t>
      </w:r>
      <w:r w:rsidRPr="00662B29">
        <w:t>iscussi</w:t>
      </w:r>
      <w:r w:rsidRPr="00662B29">
        <w:rPr>
          <w:spacing w:val="-2"/>
        </w:rPr>
        <w:t>o</w:t>
      </w:r>
      <w:r w:rsidRPr="00662B29">
        <w:t xml:space="preserve">n </w:t>
      </w:r>
      <w:r w:rsidRPr="00662B29">
        <w:rPr>
          <w:spacing w:val="-1"/>
        </w:rPr>
        <w:t>a</w:t>
      </w:r>
      <w:r w:rsidRPr="00662B29">
        <w:t>nd</w:t>
      </w:r>
      <w:r w:rsidRPr="00662B29">
        <w:rPr>
          <w:spacing w:val="-2"/>
        </w:rPr>
        <w:t xml:space="preserve"> p</w:t>
      </w:r>
      <w:r w:rsidRPr="00662B29">
        <w:t>roblem sol</w:t>
      </w:r>
      <w:r w:rsidRPr="00662B29">
        <w:rPr>
          <w:spacing w:val="-3"/>
        </w:rPr>
        <w:t>v</w:t>
      </w:r>
      <w:r w:rsidRPr="00662B29">
        <w:t>ing</w:t>
      </w:r>
      <w:r w:rsidRPr="00662B29">
        <w:rPr>
          <w:spacing w:val="1"/>
        </w:rPr>
        <w:t xml:space="preserve"> </w:t>
      </w:r>
      <w:r w:rsidRPr="00662B29">
        <w:rPr>
          <w:spacing w:val="-3"/>
        </w:rPr>
        <w:t>w</w:t>
      </w:r>
      <w:r w:rsidRPr="00662B29">
        <w:t>ith rele</w:t>
      </w:r>
      <w:r w:rsidRPr="00662B29">
        <w:rPr>
          <w:spacing w:val="-3"/>
        </w:rPr>
        <w:t>v</w:t>
      </w:r>
      <w:r w:rsidRPr="00662B29">
        <w:t>ant st</w:t>
      </w:r>
      <w:r w:rsidRPr="00662B29">
        <w:rPr>
          <w:spacing w:val="1"/>
        </w:rPr>
        <w:t>a</w:t>
      </w:r>
      <w:r w:rsidRPr="00662B29">
        <w:rPr>
          <w:spacing w:val="-3"/>
        </w:rPr>
        <w:t>k</w:t>
      </w:r>
      <w:r w:rsidRPr="00662B29">
        <w:t>ehol</w:t>
      </w:r>
      <w:r w:rsidRPr="00662B29">
        <w:rPr>
          <w:spacing w:val="-2"/>
        </w:rPr>
        <w:t>d</w:t>
      </w:r>
      <w:r w:rsidRPr="00662B29">
        <w:t>ers</w:t>
      </w:r>
    </w:p>
    <w:p w:rsidR="0032040C" w:rsidRPr="00662B29" w:rsidRDefault="0032040C" w:rsidP="00FD21B4">
      <w:pPr>
        <w:pStyle w:val="Bullet1"/>
      </w:pPr>
      <w:r w:rsidRPr="00662B29">
        <w:rPr>
          <w:spacing w:val="-2"/>
        </w:rPr>
        <w:t>G</w:t>
      </w:r>
      <w:r w:rsidRPr="00662B29">
        <w:t>r</w:t>
      </w:r>
      <w:r w:rsidRPr="00662B29">
        <w:rPr>
          <w:spacing w:val="-2"/>
        </w:rPr>
        <w:t>i</w:t>
      </w:r>
      <w:r w:rsidRPr="00662B29">
        <w:rPr>
          <w:spacing w:val="3"/>
        </w:rPr>
        <w:t>e</w:t>
      </w:r>
      <w:r w:rsidRPr="00662B29">
        <w:rPr>
          <w:spacing w:val="-3"/>
        </w:rPr>
        <w:t>v</w:t>
      </w:r>
      <w:r w:rsidRPr="00662B29">
        <w:t>ance re</w:t>
      </w:r>
      <w:r w:rsidRPr="00662B29">
        <w:rPr>
          <w:spacing w:val="1"/>
        </w:rPr>
        <w:t>p</w:t>
      </w:r>
      <w:r w:rsidRPr="00662B29">
        <w:t>ortin</w:t>
      </w:r>
      <w:r w:rsidRPr="00662B29">
        <w:rPr>
          <w:spacing w:val="-2"/>
        </w:rPr>
        <w:t>g</w:t>
      </w:r>
    </w:p>
    <w:p w:rsidR="0032040C" w:rsidRPr="00662B29" w:rsidRDefault="0032040C" w:rsidP="00FD21B4">
      <w:pPr>
        <w:pStyle w:val="Bullet1"/>
      </w:pPr>
      <w:r w:rsidRPr="00662B29">
        <w:t>E</w:t>
      </w:r>
      <w:r w:rsidRPr="00662B29">
        <w:rPr>
          <w:spacing w:val="1"/>
        </w:rPr>
        <w:t>m</w:t>
      </w:r>
      <w:r w:rsidRPr="00662B29">
        <w:t>p</w:t>
      </w:r>
      <w:r w:rsidRPr="00662B29">
        <w:rPr>
          <w:spacing w:val="-3"/>
        </w:rPr>
        <w:t>l</w:t>
      </w:r>
      <w:r w:rsidRPr="00662B29">
        <w:t>o</w:t>
      </w:r>
      <w:r w:rsidRPr="00662B29">
        <w:rPr>
          <w:spacing w:val="-3"/>
        </w:rPr>
        <w:t>y</w:t>
      </w:r>
      <w:r w:rsidRPr="00662B29">
        <w:t>ee c</w:t>
      </w:r>
      <w:r w:rsidRPr="00662B29">
        <w:rPr>
          <w:spacing w:val="1"/>
        </w:rPr>
        <w:t>o</w:t>
      </w:r>
      <w:r w:rsidRPr="00662B29">
        <w:rPr>
          <w:spacing w:val="-2"/>
        </w:rPr>
        <w:t>u</w:t>
      </w:r>
      <w:r w:rsidRPr="00662B29">
        <w:t>nsel</w:t>
      </w:r>
      <w:r w:rsidRPr="00662B29">
        <w:rPr>
          <w:spacing w:val="-1"/>
        </w:rPr>
        <w:t>l</w:t>
      </w:r>
      <w:r w:rsidRPr="00662B29">
        <w:t>in</w:t>
      </w:r>
      <w:r w:rsidRPr="00662B29">
        <w:rPr>
          <w:spacing w:val="-1"/>
        </w:rPr>
        <w:t>g</w:t>
      </w:r>
    </w:p>
    <w:p w:rsidR="0032040C" w:rsidRPr="00662B29" w:rsidRDefault="0032040C" w:rsidP="00FD21B4">
      <w:pPr>
        <w:pStyle w:val="Bullet1"/>
      </w:pPr>
      <w:r w:rsidRPr="00662B29">
        <w:t>De</w:t>
      </w:r>
      <w:r w:rsidRPr="00662B29">
        <w:rPr>
          <w:spacing w:val="-3"/>
        </w:rPr>
        <w:t>v</w:t>
      </w:r>
      <w:r w:rsidRPr="00662B29">
        <w:t>elo</w:t>
      </w:r>
      <w:r w:rsidRPr="00662B29">
        <w:rPr>
          <w:spacing w:val="1"/>
        </w:rPr>
        <w:t>p</w:t>
      </w:r>
      <w:r w:rsidRPr="00662B29">
        <w:t>ing</w:t>
      </w:r>
      <w:r w:rsidRPr="00662B29">
        <w:rPr>
          <w:spacing w:val="-1"/>
        </w:rPr>
        <w:t xml:space="preserve"> </w:t>
      </w:r>
      <w:r w:rsidRPr="00662B29">
        <w:rPr>
          <w:spacing w:val="1"/>
        </w:rPr>
        <w:t>a</w:t>
      </w:r>
      <w:r w:rsidRPr="00662B29">
        <w:rPr>
          <w:spacing w:val="-2"/>
        </w:rPr>
        <w:t>n</w:t>
      </w:r>
      <w:r w:rsidRPr="00662B29">
        <w:t>d impl</w:t>
      </w:r>
      <w:r w:rsidRPr="00662B29">
        <w:rPr>
          <w:spacing w:val="-2"/>
        </w:rPr>
        <w:t>e</w:t>
      </w:r>
      <w:r w:rsidRPr="00662B29">
        <w:rPr>
          <w:spacing w:val="1"/>
        </w:rPr>
        <w:t>m</w:t>
      </w:r>
      <w:r w:rsidRPr="00662B29">
        <w:t>e</w:t>
      </w:r>
      <w:r w:rsidRPr="00662B29">
        <w:rPr>
          <w:spacing w:val="-2"/>
        </w:rPr>
        <w:t>n</w:t>
      </w:r>
      <w:r w:rsidRPr="00662B29">
        <w:t>ting</w:t>
      </w:r>
      <w:r w:rsidRPr="00662B29">
        <w:rPr>
          <w:spacing w:val="-2"/>
        </w:rPr>
        <w:t xml:space="preserve"> </w:t>
      </w:r>
      <w:r w:rsidRPr="00662B29">
        <w:rPr>
          <w:spacing w:val="1"/>
        </w:rPr>
        <w:t>a</w:t>
      </w:r>
      <w:r w:rsidRPr="00662B29">
        <w:t>cti</w:t>
      </w:r>
      <w:r w:rsidRPr="00662B29">
        <w:rPr>
          <w:spacing w:val="-2"/>
        </w:rPr>
        <w:t>o</w:t>
      </w:r>
      <w:r w:rsidRPr="00662B29">
        <w:t xml:space="preserve">n </w:t>
      </w:r>
      <w:r w:rsidRPr="00662B29">
        <w:rPr>
          <w:spacing w:val="1"/>
        </w:rPr>
        <w:t>p</w:t>
      </w:r>
      <w:r w:rsidRPr="00662B29">
        <w:t>l</w:t>
      </w:r>
      <w:r w:rsidRPr="00662B29">
        <w:rPr>
          <w:spacing w:val="-2"/>
        </w:rPr>
        <w:t>a</w:t>
      </w:r>
      <w:r w:rsidRPr="00662B29">
        <w:t>ns</w:t>
      </w:r>
    </w:p>
    <w:p w:rsidR="0032040C" w:rsidRPr="00662B29" w:rsidRDefault="0032040C" w:rsidP="00FD21B4">
      <w:pPr>
        <w:pStyle w:val="Bullet1"/>
      </w:pPr>
      <w:r w:rsidRPr="00662B29">
        <w:t>Job</w:t>
      </w:r>
      <w:r w:rsidRPr="00662B29">
        <w:rPr>
          <w:spacing w:val="1"/>
        </w:rPr>
        <w:t xml:space="preserve"> </w:t>
      </w:r>
      <w:r w:rsidRPr="00662B29">
        <w:t>rot</w:t>
      </w:r>
      <w:r w:rsidRPr="00662B29">
        <w:rPr>
          <w:spacing w:val="-2"/>
        </w:rPr>
        <w:t>a</w:t>
      </w:r>
      <w:r w:rsidRPr="00662B29">
        <w:t>tion</w:t>
      </w:r>
    </w:p>
    <w:p w:rsidR="0032040C" w:rsidRPr="00662B29" w:rsidRDefault="0032040C" w:rsidP="00FD21B4">
      <w:pPr>
        <w:pStyle w:val="Bullet1"/>
      </w:pPr>
      <w:r w:rsidRPr="00662B29">
        <w:rPr>
          <w:noProof/>
          <w:lang w:val="en-US"/>
        </w:rPr>
        <w:drawing>
          <wp:anchor distT="0" distB="0" distL="114300" distR="114300" simplePos="0" relativeHeight="251942912" behindDoc="0" locked="0" layoutInCell="1" allowOverlap="1">
            <wp:simplePos x="0" y="0"/>
            <wp:positionH relativeFrom="column">
              <wp:posOffset>4114800</wp:posOffset>
            </wp:positionH>
            <wp:positionV relativeFrom="paragraph">
              <wp:posOffset>-3175</wp:posOffset>
            </wp:positionV>
            <wp:extent cx="1446530" cy="1600200"/>
            <wp:effectExtent l="19050" t="0" r="1270" b="0"/>
            <wp:wrapSquare wrapText="bothSides"/>
            <wp:docPr id="146" name="Picture 145" descr="shutterstock_136866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866284.jpg"/>
                    <pic:cNvPicPr/>
                  </pic:nvPicPr>
                  <pic:blipFill>
                    <a:blip r:embed="rId107" cstate="print"/>
                    <a:stretch>
                      <a:fillRect/>
                    </a:stretch>
                  </pic:blipFill>
                  <pic:spPr>
                    <a:xfrm>
                      <a:off x="0" y="0"/>
                      <a:ext cx="1446530" cy="1600200"/>
                    </a:xfrm>
                    <a:prstGeom prst="rect">
                      <a:avLst/>
                    </a:prstGeom>
                  </pic:spPr>
                </pic:pic>
              </a:graphicData>
            </a:graphic>
          </wp:anchor>
        </w:drawing>
      </w:r>
      <w:r w:rsidRPr="00662B29">
        <w:t>Addressing</w:t>
      </w:r>
      <w:r w:rsidRPr="00662B29">
        <w:rPr>
          <w:spacing w:val="-1"/>
        </w:rPr>
        <w:t xml:space="preserve"> </w:t>
      </w:r>
      <w:r w:rsidRPr="00662B29">
        <w:t>s</w:t>
      </w:r>
      <w:r w:rsidRPr="00662B29">
        <w:rPr>
          <w:spacing w:val="-2"/>
        </w:rPr>
        <w:t>ta</w:t>
      </w:r>
      <w:r w:rsidRPr="00662B29">
        <w:t>ff</w:t>
      </w:r>
      <w:r w:rsidRPr="00662B29">
        <w:rPr>
          <w:spacing w:val="1"/>
        </w:rPr>
        <w:t xml:space="preserve"> </w:t>
      </w:r>
      <w:r w:rsidRPr="00662B29">
        <w:t>perc</w:t>
      </w:r>
      <w:r w:rsidRPr="00662B29">
        <w:rPr>
          <w:spacing w:val="-3"/>
        </w:rPr>
        <w:t>e</w:t>
      </w:r>
      <w:r w:rsidRPr="00662B29">
        <w:t>ptions</w:t>
      </w:r>
      <w:r w:rsidRPr="00662B29">
        <w:rPr>
          <w:spacing w:val="-2"/>
        </w:rPr>
        <w:t xml:space="preserve"> o</w:t>
      </w:r>
      <w:r w:rsidRPr="00662B29">
        <w:t>f</w:t>
      </w:r>
      <w:r w:rsidRPr="00662B29">
        <w:rPr>
          <w:spacing w:val="2"/>
        </w:rPr>
        <w:t xml:space="preserve"> </w:t>
      </w:r>
      <w:r w:rsidRPr="00662B29">
        <w:rPr>
          <w:spacing w:val="-2"/>
        </w:rPr>
        <w:t>c</w:t>
      </w:r>
      <w:r w:rsidRPr="00662B29">
        <w:t>o</w:t>
      </w:r>
      <w:r w:rsidRPr="00662B29">
        <w:rPr>
          <w:spacing w:val="-1"/>
        </w:rPr>
        <w:t>m</w:t>
      </w:r>
      <w:r w:rsidRPr="00662B29">
        <w:t>pany</w:t>
      </w:r>
      <w:r w:rsidRPr="00662B29">
        <w:rPr>
          <w:spacing w:val="-3"/>
        </w:rPr>
        <w:t xml:space="preserve"> </w:t>
      </w:r>
      <w:r w:rsidRPr="00662B29">
        <w:rPr>
          <w:spacing w:val="1"/>
        </w:rPr>
        <w:t>b</w:t>
      </w:r>
      <w:r w:rsidRPr="00662B29">
        <w:t>r</w:t>
      </w:r>
      <w:r w:rsidRPr="00662B29">
        <w:rPr>
          <w:spacing w:val="-3"/>
        </w:rPr>
        <w:t>a</w:t>
      </w:r>
      <w:r w:rsidRPr="00662B29">
        <w:t>ndin</w:t>
      </w:r>
      <w:r w:rsidRPr="00662B29">
        <w:rPr>
          <w:spacing w:val="-1"/>
        </w:rPr>
        <w:t>g</w:t>
      </w:r>
    </w:p>
    <w:p w:rsidR="0032040C" w:rsidRPr="00662B29" w:rsidRDefault="0032040C" w:rsidP="00FD21B4">
      <w:pPr>
        <w:pStyle w:val="Bullet1"/>
      </w:pPr>
      <w:r w:rsidRPr="00662B29">
        <w:t>Impro</w:t>
      </w:r>
      <w:r w:rsidRPr="00662B29">
        <w:rPr>
          <w:spacing w:val="-3"/>
        </w:rPr>
        <w:t>v</w:t>
      </w:r>
      <w:r w:rsidRPr="00662B29">
        <w:t xml:space="preserve">ed </w:t>
      </w:r>
      <w:r w:rsidRPr="00662B29">
        <w:rPr>
          <w:spacing w:val="-3"/>
        </w:rPr>
        <w:t>w</w:t>
      </w:r>
      <w:r w:rsidRPr="00662B29">
        <w:t>ork proce</w:t>
      </w:r>
      <w:r w:rsidRPr="00662B29">
        <w:rPr>
          <w:spacing w:val="-3"/>
        </w:rPr>
        <w:t>s</w:t>
      </w:r>
      <w:r w:rsidRPr="00662B29">
        <w:t>ses</w:t>
      </w:r>
    </w:p>
    <w:p w:rsidR="0032040C" w:rsidRPr="00662B29" w:rsidRDefault="0032040C" w:rsidP="00FD21B4">
      <w:pPr>
        <w:pStyle w:val="Bullet1"/>
      </w:pPr>
      <w:r w:rsidRPr="00662B29">
        <w:t>Adjusting</w:t>
      </w:r>
      <w:r w:rsidRPr="00662B29">
        <w:rPr>
          <w:spacing w:val="-1"/>
        </w:rPr>
        <w:t xml:space="preserve"> </w:t>
      </w:r>
      <w:r w:rsidRPr="00662B29">
        <w:t>s</w:t>
      </w:r>
      <w:r w:rsidRPr="00662B29">
        <w:rPr>
          <w:spacing w:val="1"/>
        </w:rPr>
        <w:t>e</w:t>
      </w:r>
      <w:r w:rsidRPr="00662B29">
        <w:t>r</w:t>
      </w:r>
      <w:r w:rsidRPr="00662B29">
        <w:rPr>
          <w:spacing w:val="-4"/>
        </w:rPr>
        <w:t>v</w:t>
      </w:r>
      <w:r w:rsidRPr="00662B29">
        <w:t>ice reso</w:t>
      </w:r>
      <w:r w:rsidRPr="00662B29">
        <w:rPr>
          <w:spacing w:val="-2"/>
        </w:rPr>
        <w:t>u</w:t>
      </w:r>
      <w:r w:rsidRPr="00662B29">
        <w:t>rces al</w:t>
      </w:r>
      <w:r w:rsidRPr="00662B29">
        <w:rPr>
          <w:spacing w:val="-1"/>
        </w:rPr>
        <w:t>l</w:t>
      </w:r>
      <w:r w:rsidRPr="00662B29">
        <w:t>ocati</w:t>
      </w:r>
      <w:r w:rsidRPr="00662B29">
        <w:rPr>
          <w:spacing w:val="-2"/>
        </w:rPr>
        <w:t>o</w:t>
      </w:r>
      <w:r w:rsidRPr="00662B29">
        <w:t>ns</w:t>
      </w:r>
    </w:p>
    <w:p w:rsidR="0032040C" w:rsidRPr="00662B29" w:rsidRDefault="0032040C" w:rsidP="00FD21B4">
      <w:pPr>
        <w:pStyle w:val="Bullet1"/>
      </w:pPr>
      <w:r w:rsidRPr="00662B29">
        <w:t>Training</w:t>
      </w:r>
      <w:r w:rsidRPr="00662B29">
        <w:rPr>
          <w:spacing w:val="-1"/>
        </w:rPr>
        <w:t xml:space="preserve"> </w:t>
      </w:r>
      <w:r w:rsidRPr="00662B29">
        <w:rPr>
          <w:spacing w:val="1"/>
        </w:rPr>
        <w:t>a</w:t>
      </w:r>
      <w:r w:rsidRPr="00662B29">
        <w:t>nd</w:t>
      </w:r>
      <w:r w:rsidRPr="00662B29">
        <w:rPr>
          <w:spacing w:val="-2"/>
        </w:rPr>
        <w:t xml:space="preserve"> </w:t>
      </w:r>
      <w:r w:rsidRPr="00662B29">
        <w:rPr>
          <w:spacing w:val="1"/>
        </w:rPr>
        <w:t>d</w:t>
      </w:r>
      <w:r w:rsidRPr="00662B29">
        <w:t>e</w:t>
      </w:r>
      <w:r w:rsidRPr="00662B29">
        <w:rPr>
          <w:spacing w:val="-3"/>
        </w:rPr>
        <w:t>v</w:t>
      </w:r>
      <w:r w:rsidRPr="00662B29">
        <w:t>elo</w:t>
      </w:r>
      <w:r w:rsidRPr="00662B29">
        <w:rPr>
          <w:spacing w:val="-1"/>
        </w:rPr>
        <w:t>pm</w:t>
      </w:r>
      <w:r w:rsidRPr="00662B29">
        <w:t>ent</w:t>
      </w:r>
    </w:p>
    <w:p w:rsidR="0032040C" w:rsidRPr="00662B29" w:rsidRDefault="0032040C" w:rsidP="00FD21B4">
      <w:pPr>
        <w:pStyle w:val="Bullet1"/>
      </w:pPr>
      <w:r w:rsidRPr="00662B29">
        <w:rPr>
          <w:rFonts w:cs="Times New Roman"/>
        </w:rPr>
        <w:t>Resol</w:t>
      </w:r>
      <w:r w:rsidRPr="00662B29">
        <w:rPr>
          <w:rFonts w:cs="Times New Roman"/>
          <w:spacing w:val="-3"/>
        </w:rPr>
        <w:t>v</w:t>
      </w:r>
      <w:r w:rsidRPr="00662B29">
        <w:rPr>
          <w:rFonts w:cs="Times New Roman"/>
        </w:rPr>
        <w:t>ing</w:t>
      </w:r>
      <w:r w:rsidRPr="00662B29">
        <w:rPr>
          <w:rFonts w:cs="Times New Roman"/>
          <w:spacing w:val="-1"/>
        </w:rPr>
        <w:t xml:space="preserve"> </w:t>
      </w:r>
      <w:r w:rsidRPr="00662B29">
        <w:rPr>
          <w:rFonts w:cs="Times New Roman"/>
        </w:rPr>
        <w:t>industr</w:t>
      </w:r>
      <w:r w:rsidRPr="00662B29">
        <w:rPr>
          <w:rFonts w:cs="Times New Roman"/>
          <w:spacing w:val="-1"/>
        </w:rPr>
        <w:t>i</w:t>
      </w:r>
      <w:r w:rsidRPr="00662B29">
        <w:rPr>
          <w:rFonts w:cs="Times New Roman"/>
        </w:rPr>
        <w:t>al issu</w:t>
      </w:r>
      <w:r w:rsidRPr="00662B29">
        <w:rPr>
          <w:rFonts w:cs="Times New Roman"/>
          <w:spacing w:val="1"/>
        </w:rPr>
        <w:t>e</w:t>
      </w:r>
      <w:r w:rsidRPr="00662B29">
        <w:rPr>
          <w:rFonts w:cs="Times New Roman"/>
        </w:rPr>
        <w:t>s</w:t>
      </w:r>
    </w:p>
    <w:p w:rsidR="0032040C" w:rsidRPr="00662B29" w:rsidRDefault="0032040C" w:rsidP="00FD21B4">
      <w:pPr>
        <w:pStyle w:val="Bullet1"/>
      </w:pPr>
      <w:r w:rsidRPr="00662B29">
        <w:t>Resol</w:t>
      </w:r>
      <w:r w:rsidRPr="00662B29">
        <w:rPr>
          <w:spacing w:val="-3"/>
        </w:rPr>
        <w:t>v</w:t>
      </w:r>
      <w:r w:rsidRPr="00662B29">
        <w:t>ing</w:t>
      </w:r>
      <w:r w:rsidRPr="00662B29">
        <w:rPr>
          <w:spacing w:val="-1"/>
        </w:rPr>
        <w:t xml:space="preserve"> </w:t>
      </w:r>
      <w:r w:rsidRPr="00662B29">
        <w:rPr>
          <w:spacing w:val="1"/>
        </w:rPr>
        <w:t>o</w:t>
      </w:r>
      <w:r w:rsidRPr="00662B29">
        <w:t>ccupatio</w:t>
      </w:r>
      <w:r w:rsidRPr="00662B29">
        <w:rPr>
          <w:spacing w:val="-2"/>
        </w:rPr>
        <w:t>n</w:t>
      </w:r>
      <w:r w:rsidRPr="00662B29">
        <w:t>al</w:t>
      </w:r>
      <w:r w:rsidRPr="00662B29">
        <w:rPr>
          <w:spacing w:val="-3"/>
        </w:rPr>
        <w:t xml:space="preserve"> </w:t>
      </w:r>
      <w:r w:rsidRPr="00662B29">
        <w:t>s</w:t>
      </w:r>
      <w:r w:rsidRPr="00662B29">
        <w:rPr>
          <w:spacing w:val="-1"/>
        </w:rPr>
        <w:t>a</w:t>
      </w:r>
      <w:r w:rsidRPr="00662B29">
        <w:t>f</w:t>
      </w:r>
      <w:r w:rsidRPr="00662B29">
        <w:rPr>
          <w:spacing w:val="1"/>
        </w:rPr>
        <w:t>e</w:t>
      </w:r>
      <w:r w:rsidRPr="00662B29">
        <w:t>ty</w:t>
      </w:r>
      <w:r w:rsidR="002465BC" w:rsidRPr="00662B29">
        <w:t xml:space="preserve"> and health</w:t>
      </w:r>
      <w:r w:rsidRPr="00662B29">
        <w:rPr>
          <w:spacing w:val="-2"/>
        </w:rPr>
        <w:t xml:space="preserve"> </w:t>
      </w:r>
      <w:r w:rsidRPr="00662B29">
        <w:t>issu</w:t>
      </w:r>
      <w:r w:rsidRPr="00662B29">
        <w:rPr>
          <w:spacing w:val="-2"/>
        </w:rPr>
        <w:t>e</w:t>
      </w:r>
      <w:r w:rsidRPr="00662B29">
        <w:t>s</w:t>
      </w:r>
    </w:p>
    <w:p w:rsidR="0032040C" w:rsidRPr="00662B29" w:rsidRDefault="0032040C" w:rsidP="00FD21B4">
      <w:pPr>
        <w:pStyle w:val="Bullet1"/>
      </w:pPr>
      <w:r w:rsidRPr="00662B29">
        <w:rPr>
          <w:spacing w:val="1"/>
        </w:rPr>
        <w:t>M</w:t>
      </w:r>
      <w:r w:rsidRPr="00662B29">
        <w:t>a</w:t>
      </w:r>
      <w:r w:rsidRPr="00662B29">
        <w:rPr>
          <w:spacing w:val="-2"/>
        </w:rPr>
        <w:t>n</w:t>
      </w:r>
      <w:r w:rsidRPr="00662B29">
        <w:t>a</w:t>
      </w:r>
      <w:r w:rsidRPr="00662B29">
        <w:rPr>
          <w:spacing w:val="-2"/>
        </w:rPr>
        <w:t>g</w:t>
      </w:r>
      <w:r w:rsidRPr="00662B29">
        <w:t>e</w:t>
      </w:r>
      <w:r w:rsidRPr="00662B29">
        <w:rPr>
          <w:spacing w:val="-1"/>
        </w:rPr>
        <w:t>m</w:t>
      </w:r>
      <w:r w:rsidRPr="00662B29">
        <w:t>ent</w:t>
      </w:r>
      <w:r w:rsidRPr="00662B29">
        <w:rPr>
          <w:spacing w:val="-2"/>
        </w:rPr>
        <w:t xml:space="preserve"> </w:t>
      </w:r>
      <w:r w:rsidRPr="00662B29">
        <w:t>by</w:t>
      </w:r>
      <w:r w:rsidRPr="00662B29">
        <w:rPr>
          <w:spacing w:val="-3"/>
        </w:rPr>
        <w:t xml:space="preserve"> w</w:t>
      </w:r>
      <w:r w:rsidRPr="00662B29">
        <w:t>alk</w:t>
      </w:r>
      <w:r w:rsidRPr="00662B29">
        <w:rPr>
          <w:spacing w:val="2"/>
        </w:rPr>
        <w:t xml:space="preserve"> </w:t>
      </w:r>
      <w:r w:rsidRPr="00662B29">
        <w:t>ab</w:t>
      </w:r>
      <w:r w:rsidRPr="00662B29">
        <w:rPr>
          <w:spacing w:val="-2"/>
        </w:rPr>
        <w:t>o</w:t>
      </w:r>
      <w:r w:rsidRPr="00662B29">
        <w:t>ut (</w:t>
      </w:r>
      <w:r w:rsidRPr="00662B29">
        <w:rPr>
          <w:spacing w:val="-2"/>
        </w:rPr>
        <w:t>M</w:t>
      </w:r>
      <w:r w:rsidRPr="00662B29">
        <w:rPr>
          <w:spacing w:val="-5"/>
        </w:rPr>
        <w:t>B</w:t>
      </w:r>
      <w:r w:rsidRPr="00662B29">
        <w:rPr>
          <w:spacing w:val="6"/>
        </w:rPr>
        <w:t>W</w:t>
      </w:r>
      <w:r w:rsidRPr="00662B29">
        <w:t>A)</w:t>
      </w:r>
      <w:r w:rsidR="009C074A" w:rsidRPr="00662B29">
        <w:t>.</w:t>
      </w:r>
    </w:p>
    <w:p w:rsidR="0083772E" w:rsidRPr="00662B29" w:rsidRDefault="0083772E" w:rsidP="0083772E">
      <w:pPr>
        <w:widowControl w:val="0"/>
        <w:tabs>
          <w:tab w:val="left" w:pos="996"/>
        </w:tabs>
        <w:kinsoku w:val="0"/>
        <w:overflowPunct w:val="0"/>
        <w:autoSpaceDE w:val="0"/>
        <w:autoSpaceDN w:val="0"/>
        <w:adjustRightInd w:val="0"/>
        <w:spacing w:before="80" w:after="120" w:line="240" w:lineRule="auto"/>
        <w:rPr>
          <w:rFonts w:ascii="Helvetica" w:hAnsi="Helvetica" w:cs="Arial"/>
        </w:rPr>
      </w:pPr>
    </w:p>
    <w:p w:rsidR="0083772E" w:rsidRPr="00662B29" w:rsidRDefault="0083772E">
      <w:pPr>
        <w:rPr>
          <w:rFonts w:ascii="Helvetica" w:hAnsi="Helvetica"/>
        </w:rPr>
      </w:pPr>
      <w:r w:rsidRPr="00662B29">
        <w:rPr>
          <w:rFonts w:ascii="Helvetica" w:hAnsi="Helvetica"/>
        </w:rPr>
        <w:br w:type="page"/>
      </w:r>
    </w:p>
    <w:p w:rsidR="0083772E" w:rsidRPr="00662B29" w:rsidRDefault="0083772E" w:rsidP="0083772E">
      <w:pPr>
        <w:pStyle w:val="ListParagraph"/>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noProof/>
          <w:lang w:val="en-US" w:eastAsia="en-US"/>
        </w:rPr>
        <w:drawing>
          <wp:anchor distT="0" distB="0" distL="114300" distR="114300" simplePos="0" relativeHeight="25203200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0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3772E" w:rsidRPr="00662B29" w:rsidRDefault="00792BB4" w:rsidP="0083772E">
      <w:pPr>
        <w:pStyle w:val="ListParagraph"/>
        <w:autoSpaceDE w:val="0"/>
        <w:autoSpaceDN w:val="0"/>
        <w:adjustRightInd w:val="0"/>
        <w:spacing w:before="80" w:after="120" w:line="240" w:lineRule="auto"/>
        <w:rPr>
          <w:rFonts w:ascii="Helvetica" w:hAnsi="Helvetica" w:cs="Chevin-DemiBold"/>
          <w:b/>
          <w:i/>
          <w:sz w:val="32"/>
          <w:szCs w:val="32"/>
        </w:rPr>
      </w:pPr>
      <w:r w:rsidRPr="00662B29">
        <w:rPr>
          <w:rFonts w:ascii="Helvetica" w:hAnsi="Helvetica" w:cs="Chevin-DemiBold"/>
          <w:b/>
          <w:bCs/>
          <w:i/>
          <w:noProof/>
          <w:sz w:val="32"/>
          <w:szCs w:val="32"/>
          <w:lang w:val="en-US" w:eastAsia="en-US"/>
        </w:rPr>
        <w:drawing>
          <wp:anchor distT="0" distB="0" distL="114300" distR="114300" simplePos="0" relativeHeight="252033024" behindDoc="0" locked="0" layoutInCell="1" allowOverlap="1">
            <wp:simplePos x="0" y="0"/>
            <wp:positionH relativeFrom="column">
              <wp:posOffset>3238500</wp:posOffset>
            </wp:positionH>
            <wp:positionV relativeFrom="paragraph">
              <wp:posOffset>106680</wp:posOffset>
            </wp:positionV>
            <wp:extent cx="1905000" cy="1266825"/>
            <wp:effectExtent l="19050" t="0" r="0" b="0"/>
            <wp:wrapSquare wrapText="bothSides"/>
            <wp:docPr id="102" name="Picture 101" descr="W376_stressed_manager_shutterstock_159274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76_stressed_manager_shutterstock_159274385.jpg"/>
                    <pic:cNvPicPr/>
                  </pic:nvPicPr>
                  <pic:blipFill>
                    <a:blip r:embed="rId108" cstate="print"/>
                    <a:stretch>
                      <a:fillRect/>
                    </a:stretch>
                  </pic:blipFill>
                  <pic:spPr>
                    <a:xfrm>
                      <a:off x="0" y="0"/>
                      <a:ext cx="1905000" cy="1266825"/>
                    </a:xfrm>
                    <a:prstGeom prst="rect">
                      <a:avLst/>
                    </a:prstGeom>
                  </pic:spPr>
                </pic:pic>
              </a:graphicData>
            </a:graphic>
          </wp:anchor>
        </w:drawing>
      </w:r>
      <w:r w:rsidR="0083772E" w:rsidRPr="00662B29">
        <w:rPr>
          <w:rFonts w:ascii="Helvetica" w:hAnsi="Helvetica" w:cs="Chevin-DemiBold"/>
          <w:b/>
          <w:bCs/>
          <w:i/>
          <w:sz w:val="32"/>
          <w:szCs w:val="32"/>
        </w:rPr>
        <w:t>Activity 8 - Identify &amp; resolve underperforming services</w:t>
      </w:r>
    </w:p>
    <w:p w:rsidR="0083772E" w:rsidRPr="00662B29" w:rsidRDefault="0083772E" w:rsidP="0083772E">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83772E" w:rsidRPr="00662B29" w:rsidRDefault="0083772E" w:rsidP="0083772E">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83772E" w:rsidRPr="00662B29" w:rsidRDefault="0083772E" w:rsidP="008E2C61">
      <w:pPr>
        <w:pStyle w:val="BodyCopy"/>
        <w:rPr>
          <w:noProof w:val="0"/>
        </w:rPr>
      </w:pPr>
      <w:r w:rsidRPr="00662B29">
        <w:rPr>
          <w:noProof w:val="0"/>
        </w:rPr>
        <w:t xml:space="preserve">For a travel or tourism organisation identify common performance problems, their causes and possible strategies that may be implemented to resolve these problems. </w:t>
      </w:r>
    </w:p>
    <w:tbl>
      <w:tblPr>
        <w:tblStyle w:val="TableGrid"/>
        <w:tblW w:w="9288" w:type="dxa"/>
        <w:tblLook w:val="04A0" w:firstRow="1" w:lastRow="0" w:firstColumn="1" w:lastColumn="0" w:noHBand="0" w:noVBand="1"/>
      </w:tblPr>
      <w:tblGrid>
        <w:gridCol w:w="2808"/>
        <w:gridCol w:w="2970"/>
        <w:gridCol w:w="3510"/>
      </w:tblGrid>
      <w:tr w:rsidR="0083772E" w:rsidRPr="00662B29" w:rsidTr="0083772E">
        <w:tc>
          <w:tcPr>
            <w:tcW w:w="2808" w:type="dxa"/>
            <w:shd w:val="clear" w:color="auto" w:fill="F2F2F2" w:themeFill="background1" w:themeFillShade="F2"/>
          </w:tcPr>
          <w:p w:rsidR="0083772E" w:rsidRPr="00662B29" w:rsidRDefault="0083772E" w:rsidP="0083772E">
            <w:pPr>
              <w:pStyle w:val="BodyCopy"/>
              <w:rPr>
                <w:b/>
                <w:noProof w:val="0"/>
                <w:szCs w:val="20"/>
                <w:lang w:eastAsia="en-AU"/>
              </w:rPr>
            </w:pPr>
            <w:r w:rsidRPr="00662B29">
              <w:rPr>
                <w:b/>
                <w:noProof w:val="0"/>
                <w:szCs w:val="20"/>
                <w:lang w:eastAsia="en-AU"/>
              </w:rPr>
              <w:t>TYPE OF PERFORMANCE PROBLEM</w:t>
            </w:r>
          </w:p>
        </w:tc>
        <w:tc>
          <w:tcPr>
            <w:tcW w:w="2970" w:type="dxa"/>
            <w:shd w:val="clear" w:color="auto" w:fill="F2F2F2" w:themeFill="background1" w:themeFillShade="F2"/>
          </w:tcPr>
          <w:p w:rsidR="0083772E" w:rsidRPr="00662B29" w:rsidRDefault="0083772E" w:rsidP="0065709E">
            <w:pPr>
              <w:pStyle w:val="BodyCopy"/>
              <w:rPr>
                <w:b/>
                <w:noProof w:val="0"/>
                <w:szCs w:val="20"/>
                <w:lang w:eastAsia="en-AU"/>
              </w:rPr>
            </w:pPr>
            <w:r w:rsidRPr="00662B29">
              <w:rPr>
                <w:b/>
                <w:noProof w:val="0"/>
                <w:szCs w:val="20"/>
                <w:lang w:eastAsia="en-AU"/>
              </w:rPr>
              <w:t>CAUSE</w:t>
            </w:r>
          </w:p>
        </w:tc>
        <w:tc>
          <w:tcPr>
            <w:tcW w:w="3510" w:type="dxa"/>
            <w:shd w:val="clear" w:color="auto" w:fill="F2F2F2" w:themeFill="background1" w:themeFillShade="F2"/>
          </w:tcPr>
          <w:p w:rsidR="0083772E" w:rsidRPr="00662B29" w:rsidRDefault="0083772E" w:rsidP="0065709E">
            <w:pPr>
              <w:pStyle w:val="BodyCopy"/>
              <w:rPr>
                <w:b/>
                <w:noProof w:val="0"/>
                <w:szCs w:val="20"/>
                <w:lang w:eastAsia="en-AU"/>
              </w:rPr>
            </w:pPr>
            <w:r w:rsidRPr="00662B29">
              <w:rPr>
                <w:b/>
                <w:noProof w:val="0"/>
                <w:szCs w:val="20"/>
                <w:lang w:eastAsia="en-AU"/>
              </w:rPr>
              <w:t>STRATEGY TO RESOLVE PROBLEMS</w:t>
            </w:r>
          </w:p>
        </w:tc>
      </w:tr>
      <w:tr w:rsidR="0083772E" w:rsidRPr="00662B29" w:rsidTr="0065709E">
        <w:tc>
          <w:tcPr>
            <w:tcW w:w="2808" w:type="dxa"/>
          </w:tcPr>
          <w:p w:rsidR="0083772E" w:rsidRPr="00662B29" w:rsidRDefault="0083772E" w:rsidP="0065709E">
            <w:pPr>
              <w:autoSpaceDE w:val="0"/>
              <w:autoSpaceDN w:val="0"/>
              <w:adjustRightInd w:val="0"/>
              <w:spacing w:before="80" w:after="120"/>
              <w:rPr>
                <w:rFonts w:ascii="Helvetica" w:hAnsi="Helvetica" w:cs="HelveticaNeueLTStd-Lt"/>
              </w:rPr>
            </w:pPr>
          </w:p>
        </w:tc>
        <w:tc>
          <w:tcPr>
            <w:tcW w:w="2970"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c>
          <w:tcPr>
            <w:tcW w:w="3510" w:type="dxa"/>
          </w:tcPr>
          <w:p w:rsidR="0083772E" w:rsidRPr="00662B29" w:rsidRDefault="0083772E" w:rsidP="0065709E">
            <w:pPr>
              <w:pStyle w:val="BodyCopy"/>
              <w:rPr>
                <w:noProof w:val="0"/>
                <w:szCs w:val="20"/>
                <w:lang w:eastAsia="en-AU"/>
              </w:rPr>
            </w:pPr>
          </w:p>
        </w:tc>
      </w:tr>
      <w:tr w:rsidR="0083772E" w:rsidRPr="00662B29" w:rsidTr="0065709E">
        <w:tc>
          <w:tcPr>
            <w:tcW w:w="2808" w:type="dxa"/>
          </w:tcPr>
          <w:p w:rsidR="0083772E" w:rsidRPr="00662B29" w:rsidRDefault="0083772E" w:rsidP="0065709E">
            <w:pPr>
              <w:autoSpaceDE w:val="0"/>
              <w:autoSpaceDN w:val="0"/>
              <w:adjustRightInd w:val="0"/>
              <w:spacing w:before="80" w:after="120"/>
              <w:rPr>
                <w:rFonts w:ascii="Helvetica" w:hAnsi="Helvetica" w:cs="HelveticaNeueLTStd-Lt"/>
              </w:rPr>
            </w:pPr>
          </w:p>
        </w:tc>
        <w:tc>
          <w:tcPr>
            <w:tcW w:w="2970"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c>
          <w:tcPr>
            <w:tcW w:w="3510" w:type="dxa"/>
          </w:tcPr>
          <w:p w:rsidR="0083772E" w:rsidRPr="00662B29" w:rsidRDefault="0083772E" w:rsidP="0065709E">
            <w:pPr>
              <w:pStyle w:val="BodyCopy"/>
              <w:rPr>
                <w:noProof w:val="0"/>
                <w:szCs w:val="20"/>
                <w:lang w:eastAsia="en-AU"/>
              </w:rPr>
            </w:pPr>
          </w:p>
        </w:tc>
      </w:tr>
      <w:tr w:rsidR="0083772E" w:rsidRPr="00662B29" w:rsidTr="0083772E">
        <w:tc>
          <w:tcPr>
            <w:tcW w:w="2808" w:type="dxa"/>
          </w:tcPr>
          <w:p w:rsidR="0083772E" w:rsidRPr="00662B29" w:rsidRDefault="0083772E" w:rsidP="0065709E">
            <w:pPr>
              <w:autoSpaceDE w:val="0"/>
              <w:autoSpaceDN w:val="0"/>
              <w:adjustRightInd w:val="0"/>
              <w:spacing w:before="80" w:after="120"/>
              <w:rPr>
                <w:rFonts w:ascii="Helvetica" w:hAnsi="Helvetica" w:cs="HelveticaNeueLTStd-Lt"/>
              </w:rPr>
            </w:pPr>
          </w:p>
        </w:tc>
        <w:tc>
          <w:tcPr>
            <w:tcW w:w="2970"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c>
          <w:tcPr>
            <w:tcW w:w="3510" w:type="dxa"/>
          </w:tcPr>
          <w:p w:rsidR="0083772E" w:rsidRPr="00662B29" w:rsidRDefault="0083772E" w:rsidP="0065709E">
            <w:pPr>
              <w:pStyle w:val="BodyCopy"/>
              <w:rPr>
                <w:noProof w:val="0"/>
                <w:szCs w:val="20"/>
                <w:lang w:eastAsia="en-AU"/>
              </w:rPr>
            </w:pPr>
          </w:p>
        </w:tc>
      </w:tr>
      <w:tr w:rsidR="0083772E" w:rsidRPr="00662B29" w:rsidTr="0065709E">
        <w:tc>
          <w:tcPr>
            <w:tcW w:w="2808" w:type="dxa"/>
          </w:tcPr>
          <w:p w:rsidR="0083772E" w:rsidRPr="00662B29" w:rsidRDefault="0083772E" w:rsidP="0065709E">
            <w:pPr>
              <w:autoSpaceDE w:val="0"/>
              <w:autoSpaceDN w:val="0"/>
              <w:adjustRightInd w:val="0"/>
              <w:spacing w:before="80" w:after="120"/>
              <w:rPr>
                <w:rFonts w:ascii="Helvetica" w:hAnsi="Helvetica" w:cs="HelveticaNeueLTStd-Lt"/>
              </w:rPr>
            </w:pPr>
          </w:p>
        </w:tc>
        <w:tc>
          <w:tcPr>
            <w:tcW w:w="2970"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c>
          <w:tcPr>
            <w:tcW w:w="3510" w:type="dxa"/>
          </w:tcPr>
          <w:p w:rsidR="0083772E" w:rsidRPr="00662B29" w:rsidRDefault="0083772E" w:rsidP="0065709E">
            <w:pPr>
              <w:pStyle w:val="BodyCopy"/>
              <w:rPr>
                <w:noProof w:val="0"/>
                <w:szCs w:val="20"/>
                <w:lang w:eastAsia="en-AU"/>
              </w:rPr>
            </w:pPr>
          </w:p>
        </w:tc>
      </w:tr>
      <w:tr w:rsidR="0083772E" w:rsidRPr="00662B29" w:rsidTr="0065709E">
        <w:tc>
          <w:tcPr>
            <w:tcW w:w="2808" w:type="dxa"/>
          </w:tcPr>
          <w:p w:rsidR="0083772E" w:rsidRPr="00662B29" w:rsidRDefault="0083772E" w:rsidP="0065709E">
            <w:pPr>
              <w:autoSpaceDE w:val="0"/>
              <w:autoSpaceDN w:val="0"/>
              <w:adjustRightInd w:val="0"/>
              <w:spacing w:before="80" w:after="120"/>
              <w:rPr>
                <w:rFonts w:ascii="Helvetica" w:hAnsi="Helvetica" w:cs="HelveticaNeueLTStd-Lt"/>
              </w:rPr>
            </w:pPr>
          </w:p>
        </w:tc>
        <w:tc>
          <w:tcPr>
            <w:tcW w:w="2970"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c>
          <w:tcPr>
            <w:tcW w:w="3510" w:type="dxa"/>
          </w:tcPr>
          <w:p w:rsidR="0083772E" w:rsidRPr="00662B29" w:rsidRDefault="0083772E" w:rsidP="0065709E">
            <w:pPr>
              <w:pStyle w:val="BodyCopy"/>
              <w:rPr>
                <w:noProof w:val="0"/>
                <w:szCs w:val="20"/>
                <w:lang w:eastAsia="en-AU"/>
              </w:rPr>
            </w:pPr>
          </w:p>
        </w:tc>
      </w:tr>
      <w:tr w:rsidR="0083772E" w:rsidRPr="00662B29" w:rsidTr="0065709E">
        <w:tc>
          <w:tcPr>
            <w:tcW w:w="2808" w:type="dxa"/>
          </w:tcPr>
          <w:p w:rsidR="0083772E" w:rsidRPr="00662B29" w:rsidRDefault="0083772E" w:rsidP="0065709E">
            <w:pPr>
              <w:autoSpaceDE w:val="0"/>
              <w:autoSpaceDN w:val="0"/>
              <w:adjustRightInd w:val="0"/>
              <w:spacing w:before="80" w:after="120"/>
              <w:rPr>
                <w:rFonts w:ascii="Helvetica" w:hAnsi="Helvetica" w:cs="HelveticaNeueLTStd-Lt"/>
              </w:rPr>
            </w:pPr>
          </w:p>
        </w:tc>
        <w:tc>
          <w:tcPr>
            <w:tcW w:w="2970"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c>
          <w:tcPr>
            <w:tcW w:w="3510" w:type="dxa"/>
          </w:tcPr>
          <w:p w:rsidR="0083772E" w:rsidRPr="00662B29" w:rsidRDefault="0083772E" w:rsidP="0065709E">
            <w:pPr>
              <w:pStyle w:val="BodyCopy"/>
              <w:rPr>
                <w:noProof w:val="0"/>
                <w:szCs w:val="20"/>
                <w:lang w:eastAsia="en-AU"/>
              </w:rPr>
            </w:pPr>
          </w:p>
        </w:tc>
      </w:tr>
      <w:tr w:rsidR="0083772E" w:rsidRPr="00662B29" w:rsidTr="0065709E">
        <w:tc>
          <w:tcPr>
            <w:tcW w:w="2808" w:type="dxa"/>
          </w:tcPr>
          <w:p w:rsidR="0083772E" w:rsidRPr="00662B29" w:rsidRDefault="0083772E" w:rsidP="0065709E">
            <w:pPr>
              <w:autoSpaceDE w:val="0"/>
              <w:autoSpaceDN w:val="0"/>
              <w:adjustRightInd w:val="0"/>
              <w:spacing w:before="80" w:after="120"/>
              <w:rPr>
                <w:rFonts w:ascii="Helvetica" w:hAnsi="Helvetica" w:cs="HelveticaNeueLTStd-Lt"/>
              </w:rPr>
            </w:pPr>
          </w:p>
        </w:tc>
        <w:tc>
          <w:tcPr>
            <w:tcW w:w="2970"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c>
          <w:tcPr>
            <w:tcW w:w="3510" w:type="dxa"/>
          </w:tcPr>
          <w:p w:rsidR="0083772E" w:rsidRPr="00662B29" w:rsidRDefault="0083772E" w:rsidP="0065709E">
            <w:pPr>
              <w:pStyle w:val="BodyCopy"/>
              <w:rPr>
                <w:noProof w:val="0"/>
                <w:szCs w:val="20"/>
                <w:lang w:eastAsia="en-AU"/>
              </w:rPr>
            </w:pPr>
          </w:p>
        </w:tc>
      </w:tr>
      <w:tr w:rsidR="0083772E" w:rsidRPr="00662B29" w:rsidTr="0083772E">
        <w:tc>
          <w:tcPr>
            <w:tcW w:w="2808" w:type="dxa"/>
          </w:tcPr>
          <w:p w:rsidR="0083772E" w:rsidRPr="00662B29" w:rsidRDefault="0083772E" w:rsidP="0065709E">
            <w:pPr>
              <w:autoSpaceDE w:val="0"/>
              <w:autoSpaceDN w:val="0"/>
              <w:adjustRightInd w:val="0"/>
              <w:spacing w:before="80" w:after="120"/>
              <w:rPr>
                <w:rFonts w:ascii="Helvetica" w:hAnsi="Helvetica" w:cs="HelveticaNeueLTStd-Lt"/>
              </w:rPr>
            </w:pPr>
          </w:p>
        </w:tc>
        <w:tc>
          <w:tcPr>
            <w:tcW w:w="2970" w:type="dxa"/>
          </w:tcPr>
          <w:p w:rsidR="0083772E" w:rsidRPr="00662B29" w:rsidRDefault="0083772E" w:rsidP="0065709E">
            <w:pPr>
              <w:pStyle w:val="BodyCopy"/>
              <w:rPr>
                <w:noProof w:val="0"/>
                <w:szCs w:val="20"/>
                <w:lang w:eastAsia="en-AU"/>
              </w:rPr>
            </w:pPr>
          </w:p>
          <w:p w:rsidR="0083772E" w:rsidRPr="00662B29" w:rsidRDefault="0083772E" w:rsidP="0065709E">
            <w:pPr>
              <w:pStyle w:val="BodyCopy"/>
              <w:rPr>
                <w:noProof w:val="0"/>
                <w:szCs w:val="20"/>
                <w:lang w:eastAsia="en-AU"/>
              </w:rPr>
            </w:pPr>
          </w:p>
        </w:tc>
        <w:tc>
          <w:tcPr>
            <w:tcW w:w="3510" w:type="dxa"/>
          </w:tcPr>
          <w:p w:rsidR="0083772E" w:rsidRPr="00662B29" w:rsidRDefault="0083772E" w:rsidP="0065709E">
            <w:pPr>
              <w:pStyle w:val="BodyCopy"/>
              <w:rPr>
                <w:noProof w:val="0"/>
                <w:szCs w:val="20"/>
                <w:lang w:eastAsia="en-AU"/>
              </w:rPr>
            </w:pPr>
          </w:p>
        </w:tc>
      </w:tr>
    </w:tbl>
    <w:p w:rsidR="0083772E" w:rsidRPr="00662B29" w:rsidRDefault="0083772E" w:rsidP="0083772E">
      <w:pPr>
        <w:widowControl w:val="0"/>
        <w:tabs>
          <w:tab w:val="left" w:pos="996"/>
        </w:tabs>
        <w:kinsoku w:val="0"/>
        <w:overflowPunct w:val="0"/>
        <w:autoSpaceDE w:val="0"/>
        <w:autoSpaceDN w:val="0"/>
        <w:adjustRightInd w:val="0"/>
        <w:spacing w:before="80" w:after="120" w:line="240" w:lineRule="auto"/>
        <w:rPr>
          <w:rFonts w:ascii="Helvetica" w:hAnsi="Helvetica" w:cs="Arial"/>
        </w:rPr>
      </w:pPr>
    </w:p>
    <w:p w:rsidR="0032040C" w:rsidRPr="00662B29" w:rsidRDefault="0032040C" w:rsidP="0032040C">
      <w:pPr>
        <w:spacing w:before="80" w:after="120" w:line="240" w:lineRule="auto"/>
        <w:rPr>
          <w:rFonts w:ascii="Helvetica" w:eastAsia="Calibri" w:hAnsi="Helvetica" w:cs="Calibri"/>
          <w:b/>
          <w:color w:val="FFFFFF" w:themeColor="background1"/>
          <w:lang w:eastAsia="ar-SA"/>
        </w:rPr>
      </w:pPr>
      <w:r w:rsidRPr="00662B29">
        <w:rPr>
          <w:rFonts w:ascii="Helvetica" w:hAnsi="Helvetica"/>
        </w:rPr>
        <w:br w:type="page"/>
      </w:r>
    </w:p>
    <w:p w:rsidR="00F84543" w:rsidRPr="00662B29" w:rsidRDefault="00F84543" w:rsidP="00F84543">
      <w:pPr>
        <w:pStyle w:val="ActivityHead"/>
        <w:shd w:val="clear" w:color="auto" w:fill="E36C0A" w:themeFill="accent6" w:themeFillShade="BF"/>
        <w:rPr>
          <w:noProof w:val="0"/>
          <w:color w:val="FFFFFF" w:themeColor="background1"/>
        </w:rPr>
      </w:pPr>
      <w:r w:rsidRPr="00662B29">
        <w:rPr>
          <w:noProof w:val="0"/>
          <w:color w:val="FFFFFF" w:themeColor="background1"/>
        </w:rPr>
        <w:t>Work Projects</w:t>
      </w:r>
    </w:p>
    <w:p w:rsidR="00F84543" w:rsidRPr="00662B29" w:rsidRDefault="00F84543" w:rsidP="00F84543">
      <w:pPr>
        <w:pStyle w:val="BodyCopy"/>
        <w:rPr>
          <w:noProof w:val="0"/>
        </w:rPr>
      </w:pPr>
      <w:r w:rsidRPr="00662B29">
        <w:rPr>
          <w:noProof w:val="0"/>
        </w:rPr>
        <w:t>It is a requirement of this Unit you complete Work Projects as advised by your Trainer. You must submit documentation, suitable evidence or other relevant proof of completion of the project to your Trainer by the agreed date.</w:t>
      </w:r>
    </w:p>
    <w:p w:rsidR="002E69F5" w:rsidRPr="00662B29" w:rsidRDefault="002E69F5" w:rsidP="002E69F5">
      <w:pPr>
        <w:pStyle w:val="ActivityNumbered"/>
      </w:pPr>
      <w:r w:rsidRPr="00662B29">
        <w:t>1.1</w:t>
      </w:r>
      <w:r w:rsidRPr="00662B29">
        <w:tab/>
        <w:t>Please complete the following activities relating to this Performance Criteria:</w:t>
      </w:r>
    </w:p>
    <w:p w:rsidR="002E69F5" w:rsidRPr="00662B29" w:rsidRDefault="005D2BA6" w:rsidP="002E69F5">
      <w:pPr>
        <w:pStyle w:val="ActivityBullet1"/>
      </w:pPr>
      <w:r w:rsidRPr="00662B29">
        <w:t>Activities 1,2,3,4</w:t>
      </w:r>
    </w:p>
    <w:p w:rsidR="002E69F5" w:rsidRPr="00662B29" w:rsidRDefault="002E69F5" w:rsidP="002E69F5">
      <w:pPr>
        <w:pStyle w:val="ActivityNumbered"/>
      </w:pPr>
      <w:r w:rsidRPr="00662B29">
        <w:t>1.2</w:t>
      </w:r>
      <w:r w:rsidRPr="00662B29">
        <w:tab/>
        <w:t>Please complete the following activities relating to this Performance Criteria:</w:t>
      </w:r>
    </w:p>
    <w:p w:rsidR="002E69F5" w:rsidRPr="00662B29" w:rsidRDefault="002E69F5" w:rsidP="002E69F5">
      <w:pPr>
        <w:pStyle w:val="ActivityBullet1"/>
      </w:pPr>
      <w:r w:rsidRPr="00662B29">
        <w:t>Activi</w:t>
      </w:r>
      <w:r w:rsidR="005D2BA6" w:rsidRPr="00662B29">
        <w:t>ty 5</w:t>
      </w:r>
      <w:r w:rsidRPr="00662B29">
        <w:t xml:space="preserve"> </w:t>
      </w:r>
    </w:p>
    <w:p w:rsidR="002E69F5" w:rsidRPr="00662B29" w:rsidRDefault="002E69F5" w:rsidP="002E69F5">
      <w:pPr>
        <w:pStyle w:val="ActivityNumbered"/>
      </w:pPr>
      <w:r w:rsidRPr="00662B29">
        <w:t>1.3</w:t>
      </w:r>
      <w:r w:rsidRPr="00662B29">
        <w:tab/>
        <w:t>Please complete the following activities relating to this Performance Criteria:</w:t>
      </w:r>
    </w:p>
    <w:p w:rsidR="002E69F5" w:rsidRPr="00662B29" w:rsidRDefault="002E69F5" w:rsidP="002E69F5">
      <w:pPr>
        <w:pStyle w:val="ActivityBullet1"/>
      </w:pPr>
      <w:r w:rsidRPr="00662B29">
        <w:t xml:space="preserve">Activity </w:t>
      </w:r>
      <w:r w:rsidR="005D2BA6" w:rsidRPr="00662B29">
        <w:t>6</w:t>
      </w:r>
    </w:p>
    <w:p w:rsidR="002E69F5" w:rsidRPr="00662B29" w:rsidRDefault="002E69F5" w:rsidP="002E69F5">
      <w:pPr>
        <w:pStyle w:val="ActivityNumbered"/>
      </w:pPr>
      <w:r w:rsidRPr="00662B29">
        <w:t>1.4</w:t>
      </w:r>
      <w:r w:rsidRPr="00662B29">
        <w:tab/>
        <w:t>Please complete the following activities relating to this Performance Criteria:</w:t>
      </w:r>
    </w:p>
    <w:p w:rsidR="002E69F5" w:rsidRPr="00662B29" w:rsidRDefault="002E69F5" w:rsidP="002E69F5">
      <w:pPr>
        <w:pStyle w:val="ActivityBullet1"/>
      </w:pPr>
      <w:r w:rsidRPr="00662B29">
        <w:t xml:space="preserve">Activity </w:t>
      </w:r>
      <w:r w:rsidR="005D2BA6" w:rsidRPr="00662B29">
        <w:t>7</w:t>
      </w:r>
    </w:p>
    <w:p w:rsidR="002E69F5" w:rsidRPr="00662B29" w:rsidRDefault="002E69F5" w:rsidP="002E69F5">
      <w:pPr>
        <w:pStyle w:val="ActivityNumbered"/>
      </w:pPr>
      <w:r w:rsidRPr="00662B29">
        <w:t>1.5</w:t>
      </w:r>
      <w:r w:rsidRPr="00662B29">
        <w:tab/>
        <w:t>Please complete the following activities relating to this Performance Criteria:</w:t>
      </w:r>
    </w:p>
    <w:p w:rsidR="002E69F5" w:rsidRPr="00662B29" w:rsidRDefault="002E69F5" w:rsidP="002E69F5">
      <w:pPr>
        <w:pStyle w:val="ActivityBullet1"/>
      </w:pPr>
      <w:r w:rsidRPr="00662B29">
        <w:t xml:space="preserve">Activity </w:t>
      </w:r>
      <w:r w:rsidR="005D2BA6" w:rsidRPr="00662B29">
        <w:t>8</w:t>
      </w:r>
    </w:p>
    <w:p w:rsidR="00F84543" w:rsidRPr="00662B29" w:rsidRDefault="00F84543" w:rsidP="00A85840">
      <w:pPr>
        <w:pStyle w:val="ActivityBottom"/>
        <w:rPr>
          <w:noProof w:val="0"/>
        </w:rPr>
      </w:pPr>
    </w:p>
    <w:p w:rsidR="009B2DA4" w:rsidRPr="00662B29" w:rsidRDefault="009B2DA4">
      <w:pPr>
        <w:rPr>
          <w:rFonts w:ascii="Helvetica" w:eastAsia="Calibri" w:hAnsi="Helvetica" w:cs="Calibri"/>
          <w:szCs w:val="16"/>
          <w:lang w:eastAsia="ar-SA"/>
        </w:rPr>
      </w:pPr>
      <w:r w:rsidRPr="00662B29">
        <w:rPr>
          <w:rFonts w:ascii="Helvetica" w:hAnsi="Helvetica"/>
        </w:rPr>
        <w:br w:type="page"/>
      </w:r>
    </w:p>
    <w:tbl>
      <w:tblPr>
        <w:tblW w:w="0" w:type="auto"/>
        <w:shd w:val="clear" w:color="auto" w:fill="F2F2F2" w:themeFill="background1" w:themeFillShade="F2"/>
        <w:tblLook w:val="04A0" w:firstRow="1" w:lastRow="0" w:firstColumn="1" w:lastColumn="0" w:noHBand="0" w:noVBand="1"/>
      </w:tblPr>
      <w:tblGrid>
        <w:gridCol w:w="9242"/>
      </w:tblGrid>
      <w:tr w:rsidR="009B2DA4" w:rsidRPr="00662B29" w:rsidTr="00DF784F">
        <w:trPr>
          <w:trHeight w:val="6044"/>
        </w:trPr>
        <w:tc>
          <w:tcPr>
            <w:tcW w:w="924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B2DA4" w:rsidRPr="00662B29" w:rsidRDefault="009B2DA4" w:rsidP="00A85840">
            <w:pPr>
              <w:pStyle w:val="Heading2"/>
            </w:pPr>
            <w:r w:rsidRPr="00662B29">
              <w:t>Summary</w:t>
            </w:r>
          </w:p>
          <w:p w:rsidR="009B2DA4" w:rsidRPr="00662B29" w:rsidRDefault="001205F2" w:rsidP="00DC4323">
            <w:pPr>
              <w:pStyle w:val="SumaryHeading3"/>
            </w:pPr>
            <w:fldSimple w:instr=" REF  Element1  \* MERGEFORMAT ">
              <w:sdt>
                <w:sdtPr>
                  <w:rPr>
                    <w:highlight w:val="yellow"/>
                  </w:rPr>
                  <w:alias w:val="Element1"/>
                  <w:tag w:val="Element1"/>
                  <w:id w:val="529540410"/>
                  <w:placeholder>
                    <w:docPart w:val="FAECCC8E165D46BB9BAC9C53764E1871"/>
                  </w:placeholder>
                </w:sdtPr>
                <w:sdtEndPr/>
                <w:sdtContent>
                  <w:r w:rsidRPr="00662B29">
                    <w:t>Identify the internal business environment</w:t>
                  </w:r>
                </w:sdtContent>
              </w:sdt>
            </w:fldSimple>
          </w:p>
          <w:p w:rsidR="005A5E8E" w:rsidRPr="00662B29" w:rsidRDefault="005A5E8E" w:rsidP="00DC4323">
            <w:pPr>
              <w:pStyle w:val="TableTextBold"/>
            </w:pPr>
            <w:r w:rsidRPr="00662B29">
              <w:t>Identify and confirm core features of the business</w:t>
            </w:r>
          </w:p>
          <w:p w:rsidR="005A5E8E" w:rsidRPr="00662B29" w:rsidRDefault="005A5E8E" w:rsidP="00DC4323">
            <w:pPr>
              <w:pStyle w:val="TableBullet1"/>
              <w:rPr>
                <w:noProof w:val="0"/>
              </w:rPr>
            </w:pPr>
            <w:r w:rsidRPr="00662B29">
              <w:rPr>
                <w:noProof w:val="0"/>
              </w:rPr>
              <w:t>Business plans and strategies</w:t>
            </w:r>
          </w:p>
          <w:p w:rsidR="005A5E8E" w:rsidRPr="00662B29" w:rsidRDefault="005A5E8E" w:rsidP="00DC4323">
            <w:pPr>
              <w:pStyle w:val="TableBullet1"/>
              <w:rPr>
                <w:noProof w:val="0"/>
              </w:rPr>
            </w:pPr>
            <w:r w:rsidRPr="00662B29">
              <w:rPr>
                <w:noProof w:val="0"/>
              </w:rPr>
              <w:t>Business strategy steps</w:t>
            </w:r>
          </w:p>
          <w:p w:rsidR="005A5E8E" w:rsidRPr="00662B29" w:rsidRDefault="005A5E8E" w:rsidP="00DC4323">
            <w:pPr>
              <w:pStyle w:val="TableBullet1"/>
              <w:rPr>
                <w:rFonts w:cs="HelveticaNeueLTStd-MdCn"/>
                <w:noProof w:val="0"/>
              </w:rPr>
            </w:pPr>
            <w:r w:rsidRPr="00662B29">
              <w:rPr>
                <w:rFonts w:cs="HelveticaNeueLTStd-MdCn"/>
                <w:noProof w:val="0"/>
              </w:rPr>
              <w:t>Understand vision, values and mission of the business</w:t>
            </w:r>
          </w:p>
          <w:p w:rsidR="005A5E8E" w:rsidRPr="00662B29" w:rsidRDefault="005A5E8E" w:rsidP="00DC4323">
            <w:pPr>
              <w:pStyle w:val="TableBullet1"/>
              <w:rPr>
                <w:noProof w:val="0"/>
              </w:rPr>
            </w:pPr>
            <w:r w:rsidRPr="00662B29">
              <w:rPr>
                <w:noProof w:val="0"/>
              </w:rPr>
              <w:t>Identify general core activities</w:t>
            </w:r>
          </w:p>
          <w:p w:rsidR="005A5E8E" w:rsidRPr="00662B29" w:rsidRDefault="005A5E8E" w:rsidP="00DC4323">
            <w:pPr>
              <w:pStyle w:val="TableBullet1"/>
              <w:rPr>
                <w:noProof w:val="0"/>
              </w:rPr>
            </w:pPr>
            <w:r w:rsidRPr="00662B29">
              <w:rPr>
                <w:noProof w:val="0"/>
              </w:rPr>
              <w:t>Identify core activities of travel agents</w:t>
            </w:r>
          </w:p>
          <w:p w:rsidR="005A5E8E" w:rsidRPr="00662B29" w:rsidRDefault="005A5E8E" w:rsidP="00DC4323">
            <w:pPr>
              <w:pStyle w:val="TableBullet1"/>
              <w:rPr>
                <w:noProof w:val="0"/>
              </w:rPr>
            </w:pPr>
            <w:r w:rsidRPr="00662B29">
              <w:rPr>
                <w:noProof w:val="0"/>
              </w:rPr>
              <w:t>Identify core activities of tour guides</w:t>
            </w:r>
          </w:p>
          <w:p w:rsidR="005A5E8E" w:rsidRPr="00662B29" w:rsidRDefault="005A5E8E" w:rsidP="00DC4323">
            <w:pPr>
              <w:pStyle w:val="TableBullet1"/>
              <w:rPr>
                <w:noProof w:val="0"/>
              </w:rPr>
            </w:pPr>
            <w:r w:rsidRPr="00662B29">
              <w:rPr>
                <w:noProof w:val="0"/>
              </w:rPr>
              <w:t>Identify products and services offered</w:t>
            </w:r>
          </w:p>
          <w:p w:rsidR="005A5E8E" w:rsidRPr="00662B29" w:rsidRDefault="005A5E8E" w:rsidP="00DC4323">
            <w:pPr>
              <w:pStyle w:val="TableBullet1"/>
              <w:rPr>
                <w:rFonts w:eastAsia="Times New Roman" w:cs="HelveticaNeueLTStd-Lt"/>
                <w:noProof w:val="0"/>
              </w:rPr>
            </w:pPr>
            <w:r w:rsidRPr="00662B29">
              <w:rPr>
                <w:rFonts w:eastAsia="Times New Roman" w:cs="HelveticaNeueLTStd-Lt"/>
                <w:noProof w:val="0"/>
              </w:rPr>
              <w:t>Identify customers</w:t>
            </w:r>
          </w:p>
          <w:p w:rsidR="005A5E8E" w:rsidRPr="00662B29" w:rsidRDefault="005A5E8E" w:rsidP="00DC4323">
            <w:pPr>
              <w:pStyle w:val="TableBullet1"/>
              <w:rPr>
                <w:rFonts w:cs="Arial"/>
                <w:noProof w:val="0"/>
              </w:rPr>
            </w:pPr>
            <w:r w:rsidRPr="00662B29">
              <w:rPr>
                <w:rFonts w:cs="Arial"/>
                <w:noProof w:val="0"/>
              </w:rPr>
              <w:t>Common customer segments</w:t>
            </w:r>
          </w:p>
          <w:p w:rsidR="005A5E8E" w:rsidRPr="00662B29" w:rsidRDefault="005A5E8E" w:rsidP="00DC4323">
            <w:pPr>
              <w:pStyle w:val="TableTextBold"/>
            </w:pPr>
            <w:r w:rsidRPr="00662B29">
              <w:t>Identify marketing information relevant to the current situation</w:t>
            </w:r>
          </w:p>
          <w:p w:rsidR="005A5E8E" w:rsidRPr="00662B29" w:rsidRDefault="005A5E8E" w:rsidP="00DC4323">
            <w:pPr>
              <w:pStyle w:val="TableBullet1"/>
              <w:rPr>
                <w:noProof w:val="0"/>
              </w:rPr>
            </w:pPr>
            <w:r w:rsidRPr="00662B29">
              <w:rPr>
                <w:noProof w:val="0"/>
              </w:rPr>
              <w:t>Primary and secondary data</w:t>
            </w:r>
          </w:p>
          <w:p w:rsidR="005A5E8E" w:rsidRPr="00662B29" w:rsidRDefault="005A5E8E" w:rsidP="00DC4323">
            <w:pPr>
              <w:pStyle w:val="TableBullet1"/>
              <w:rPr>
                <w:rFonts w:eastAsia="Times New Roman" w:cs="Times New Roman"/>
                <w:noProof w:val="0"/>
              </w:rPr>
            </w:pPr>
            <w:r w:rsidRPr="00662B29">
              <w:rPr>
                <w:rFonts w:eastAsia="Times New Roman" w:cs="Times New Roman"/>
                <w:noProof w:val="0"/>
              </w:rPr>
              <w:t>Sources of data</w:t>
            </w:r>
          </w:p>
          <w:p w:rsidR="005A5E8E" w:rsidRPr="00662B29" w:rsidRDefault="005A5E8E" w:rsidP="00DC4323">
            <w:pPr>
              <w:pStyle w:val="TableBullet1"/>
              <w:rPr>
                <w:noProof w:val="0"/>
              </w:rPr>
            </w:pPr>
            <w:r w:rsidRPr="00662B29">
              <w:rPr>
                <w:noProof w:val="0"/>
              </w:rPr>
              <w:t>Identify current marketing situation</w:t>
            </w:r>
          </w:p>
          <w:p w:rsidR="005A5E8E" w:rsidRPr="00662B29" w:rsidRDefault="005A5E8E" w:rsidP="00DC4323">
            <w:pPr>
              <w:pStyle w:val="TableBullet1"/>
              <w:rPr>
                <w:noProof w:val="0"/>
              </w:rPr>
            </w:pPr>
            <w:r w:rsidRPr="00662B29">
              <w:rPr>
                <w:noProof w:val="0"/>
              </w:rPr>
              <w:t>Identify current marketing mix</w:t>
            </w:r>
          </w:p>
          <w:p w:rsidR="005A5E8E" w:rsidRPr="00662B29" w:rsidRDefault="005A5E8E" w:rsidP="00DC4323">
            <w:pPr>
              <w:pStyle w:val="TableBullet1"/>
              <w:rPr>
                <w:rFonts w:eastAsia="Times New Roman" w:cs="HelveticaNeue-Light"/>
                <w:noProof w:val="0"/>
              </w:rPr>
            </w:pPr>
            <w:r w:rsidRPr="00662B29">
              <w:rPr>
                <w:rFonts w:eastAsia="Times New Roman" w:cs="HelveticaNeue-Light"/>
                <w:noProof w:val="0"/>
              </w:rPr>
              <w:t>Conduct a marketing audit</w:t>
            </w:r>
          </w:p>
          <w:p w:rsidR="005A5E8E" w:rsidRPr="00662B29" w:rsidRDefault="005A5E8E" w:rsidP="00DC4323">
            <w:pPr>
              <w:pStyle w:val="TableTextBold"/>
            </w:pPr>
            <w:r w:rsidRPr="00662B29">
              <w:t>Review business performance information</w:t>
            </w:r>
          </w:p>
          <w:p w:rsidR="005A5E8E" w:rsidRPr="00662B29" w:rsidRDefault="005A5E8E" w:rsidP="00DC4323">
            <w:pPr>
              <w:pStyle w:val="TableBullet1"/>
              <w:rPr>
                <w:noProof w:val="0"/>
              </w:rPr>
            </w:pPr>
            <w:r w:rsidRPr="00662B29">
              <w:rPr>
                <w:noProof w:val="0"/>
              </w:rPr>
              <w:t>Areas of business performance</w:t>
            </w:r>
          </w:p>
          <w:p w:rsidR="005A5E8E" w:rsidRPr="00662B29" w:rsidRDefault="005A5E8E" w:rsidP="00DC4323">
            <w:pPr>
              <w:pStyle w:val="TableBullet1"/>
              <w:rPr>
                <w:rFonts w:cs="Helvetica 55 Roman"/>
                <w:bCs/>
                <w:noProof w:val="0"/>
              </w:rPr>
            </w:pPr>
            <w:r w:rsidRPr="00662B29">
              <w:rPr>
                <w:rFonts w:cs="Helvetica 55 Roman"/>
                <w:bCs/>
                <w:noProof w:val="0"/>
              </w:rPr>
              <w:t>Methods to review business performance</w:t>
            </w:r>
          </w:p>
          <w:p w:rsidR="005A5E8E" w:rsidRPr="00662B29" w:rsidRDefault="005A5E8E" w:rsidP="00DC4323">
            <w:pPr>
              <w:pStyle w:val="TableBullet1"/>
              <w:rPr>
                <w:rFonts w:eastAsia="Times New Roman" w:cs="Helvetica"/>
                <w:noProof w:val="0"/>
              </w:rPr>
            </w:pPr>
            <w:r w:rsidRPr="00662B29">
              <w:rPr>
                <w:rFonts w:eastAsia="Times New Roman" w:cs="Helvetica"/>
                <w:noProof w:val="0"/>
              </w:rPr>
              <w:t>Reviewing past records and previous business plans</w:t>
            </w:r>
          </w:p>
          <w:p w:rsidR="005A5E8E" w:rsidRPr="00662B29" w:rsidRDefault="005A5E8E" w:rsidP="00DC4323">
            <w:pPr>
              <w:pStyle w:val="TableBullet1"/>
              <w:rPr>
                <w:rFonts w:eastAsia="Times New Roman" w:cs="Helvetica"/>
                <w:noProof w:val="0"/>
              </w:rPr>
            </w:pPr>
            <w:r w:rsidRPr="00662B29">
              <w:rPr>
                <w:rFonts w:eastAsia="Times New Roman" w:cs="Helvetica"/>
                <w:noProof w:val="0"/>
              </w:rPr>
              <w:t>Reviewing legal business structure</w:t>
            </w:r>
          </w:p>
          <w:p w:rsidR="005A5E8E" w:rsidRPr="00662B29" w:rsidRDefault="005A5E8E" w:rsidP="00DC4323">
            <w:pPr>
              <w:pStyle w:val="TableBullet1"/>
              <w:rPr>
                <w:rFonts w:eastAsia="Times New Roman" w:cs="Helvetica"/>
                <w:noProof w:val="0"/>
              </w:rPr>
            </w:pPr>
            <w:r w:rsidRPr="00662B29">
              <w:rPr>
                <w:rFonts w:eastAsia="Times New Roman" w:cs="Helvetica"/>
                <w:noProof w:val="0"/>
              </w:rPr>
              <w:t>Reviewing client feedback</w:t>
            </w:r>
          </w:p>
          <w:p w:rsidR="005A5E8E" w:rsidRPr="00662B29" w:rsidRDefault="005A5E8E" w:rsidP="00DC4323">
            <w:pPr>
              <w:pStyle w:val="TableBullet1"/>
              <w:rPr>
                <w:rFonts w:eastAsia="Times New Roman" w:cs="Helvetica"/>
                <w:noProof w:val="0"/>
              </w:rPr>
            </w:pPr>
            <w:r w:rsidRPr="00662B29">
              <w:rPr>
                <w:rFonts w:eastAsia="Times New Roman" w:cs="Helvetica"/>
                <w:noProof w:val="0"/>
              </w:rPr>
              <w:t>Reviewing service audits</w:t>
            </w:r>
          </w:p>
          <w:p w:rsidR="005A5E8E" w:rsidRPr="00662B29" w:rsidRDefault="005A5E8E" w:rsidP="00DC4323">
            <w:pPr>
              <w:pStyle w:val="TableBullet1"/>
              <w:rPr>
                <w:rFonts w:eastAsia="Times New Roman" w:cs="Helvetica"/>
                <w:noProof w:val="0"/>
              </w:rPr>
            </w:pPr>
            <w:r w:rsidRPr="00662B29">
              <w:rPr>
                <w:rFonts w:eastAsia="Times New Roman" w:cs="Helvetica"/>
                <w:noProof w:val="0"/>
              </w:rPr>
              <w:t>Reviewing  public perception of the business</w:t>
            </w:r>
          </w:p>
          <w:p w:rsidR="005A5E8E" w:rsidRPr="00662B29" w:rsidRDefault="005A5E8E" w:rsidP="00DC4323">
            <w:pPr>
              <w:pStyle w:val="TableBullet1"/>
              <w:rPr>
                <w:rFonts w:eastAsia="Times New Roman" w:cs="Helvetica"/>
                <w:noProof w:val="0"/>
              </w:rPr>
            </w:pPr>
            <w:r w:rsidRPr="00662B29">
              <w:rPr>
                <w:rFonts w:eastAsia="Times New Roman" w:cs="Helvetica"/>
                <w:noProof w:val="0"/>
              </w:rPr>
              <w:t>Reviewing  financial performance</w:t>
            </w:r>
          </w:p>
          <w:p w:rsidR="005A5E8E" w:rsidRPr="00662B29" w:rsidRDefault="005A5E8E" w:rsidP="00DC4323">
            <w:pPr>
              <w:pStyle w:val="TableTextBold"/>
            </w:pPr>
            <w:r w:rsidRPr="00662B29">
              <w:t>Identify capabilities and resources of the business</w:t>
            </w:r>
          </w:p>
          <w:p w:rsidR="005A5E8E" w:rsidRPr="00662B29" w:rsidRDefault="005A5E8E" w:rsidP="00DC4323">
            <w:pPr>
              <w:pStyle w:val="TableBullet1"/>
              <w:rPr>
                <w:noProof w:val="0"/>
              </w:rPr>
            </w:pPr>
            <w:r w:rsidRPr="00662B29">
              <w:rPr>
                <w:noProof w:val="0"/>
              </w:rPr>
              <w:t xml:space="preserve">Types of capabilities </w:t>
            </w:r>
          </w:p>
          <w:p w:rsidR="005A5E8E" w:rsidRPr="00662B29" w:rsidRDefault="005A5E8E" w:rsidP="00DC4323">
            <w:pPr>
              <w:pStyle w:val="TableBullet1"/>
              <w:rPr>
                <w:noProof w:val="0"/>
              </w:rPr>
            </w:pPr>
            <w:r w:rsidRPr="00662B29">
              <w:rPr>
                <w:noProof w:val="0"/>
              </w:rPr>
              <w:t>Types of resources</w:t>
            </w:r>
          </w:p>
          <w:p w:rsidR="005A5E8E" w:rsidRPr="00662B29" w:rsidRDefault="005A5E8E" w:rsidP="00DC4323">
            <w:pPr>
              <w:pStyle w:val="TableBullet1"/>
              <w:rPr>
                <w:rFonts w:cs="Helvetica"/>
                <w:noProof w:val="0"/>
              </w:rPr>
            </w:pPr>
            <w:r w:rsidRPr="00662B29">
              <w:rPr>
                <w:rFonts w:cs="Helvetica"/>
                <w:noProof w:val="0"/>
              </w:rPr>
              <w:t>Factors affecting capabilities and resources</w:t>
            </w:r>
          </w:p>
          <w:p w:rsidR="005A5E8E" w:rsidRPr="00662B29" w:rsidRDefault="005A5E8E" w:rsidP="00DC4323">
            <w:pPr>
              <w:pStyle w:val="TableTextBold"/>
            </w:pPr>
            <w:r w:rsidRPr="00662B29">
              <w:t>Identify under-performing products and services</w:t>
            </w:r>
          </w:p>
          <w:p w:rsidR="005A5E8E" w:rsidRPr="00662B29" w:rsidRDefault="005A5E8E" w:rsidP="00DC4323">
            <w:pPr>
              <w:pStyle w:val="TableBullet1"/>
              <w:rPr>
                <w:noProof w:val="0"/>
              </w:rPr>
            </w:pPr>
            <w:r w:rsidRPr="00662B29">
              <w:rPr>
                <w:noProof w:val="0"/>
              </w:rPr>
              <w:t>Types of underperformance</w:t>
            </w:r>
          </w:p>
          <w:p w:rsidR="005A5E8E" w:rsidRPr="00662B29" w:rsidRDefault="005A5E8E" w:rsidP="00DC4323">
            <w:pPr>
              <w:pStyle w:val="TableBullet1"/>
              <w:rPr>
                <w:rFonts w:eastAsia="Times New Roman" w:cs="HelveticaNeueLTStd-MdCn"/>
                <w:noProof w:val="0"/>
              </w:rPr>
            </w:pPr>
            <w:r w:rsidRPr="00662B29">
              <w:rPr>
                <w:rFonts w:eastAsia="Times New Roman" w:cs="HelveticaNeueLTStd-MdCn"/>
                <w:noProof w:val="0"/>
              </w:rPr>
              <w:t>Methods to identify underperformance</w:t>
            </w:r>
          </w:p>
          <w:p w:rsidR="005A5E8E" w:rsidRPr="00662B29" w:rsidRDefault="005A5E8E" w:rsidP="00DC4323">
            <w:pPr>
              <w:pStyle w:val="TableBullet1"/>
              <w:rPr>
                <w:noProof w:val="0"/>
              </w:rPr>
            </w:pPr>
            <w:r w:rsidRPr="00662B29">
              <w:rPr>
                <w:noProof w:val="0"/>
              </w:rPr>
              <w:t>Sources of underperformance</w:t>
            </w:r>
          </w:p>
          <w:p w:rsidR="009B2DA4" w:rsidRPr="00662B29" w:rsidRDefault="005A5E8E" w:rsidP="00DC4323">
            <w:pPr>
              <w:pStyle w:val="TableBullet1"/>
              <w:rPr>
                <w:rFonts w:cs="Arial"/>
                <w:noProof w:val="0"/>
              </w:rPr>
            </w:pPr>
            <w:r w:rsidRPr="00662B29">
              <w:rPr>
                <w:rFonts w:cs="Arial"/>
                <w:noProof w:val="0"/>
              </w:rPr>
              <w:t xml:space="preserve">Corrective strategies to resolve underperformance issues </w:t>
            </w:r>
          </w:p>
        </w:tc>
      </w:tr>
    </w:tbl>
    <w:p w:rsidR="005B40E2" w:rsidRPr="00662B29" w:rsidRDefault="005B40E2">
      <w:pPr>
        <w:rPr>
          <w:rFonts w:ascii="Helvetica" w:eastAsia="Calibri" w:hAnsi="Helvetica" w:cs="Calibri"/>
          <w:szCs w:val="16"/>
          <w:lang w:eastAsia="ar-SA"/>
        </w:rPr>
      </w:pPr>
    </w:p>
    <w:p w:rsidR="00E83E16" w:rsidRPr="00662B29" w:rsidRDefault="00E83E16" w:rsidP="00F84543">
      <w:pPr>
        <w:pStyle w:val="BodyCopy"/>
        <w:rPr>
          <w:noProof w:val="0"/>
        </w:rPr>
        <w:sectPr w:rsidR="00E83E16" w:rsidRPr="00662B29" w:rsidSect="001A29DB">
          <w:headerReference w:type="even" r:id="rId109"/>
          <w:headerReference w:type="default" r:id="rId110"/>
          <w:pgSz w:w="11906" w:h="16838"/>
          <w:pgMar w:top="1440" w:right="1440" w:bottom="1440" w:left="1440" w:header="708" w:footer="324" w:gutter="0"/>
          <w:cols w:space="708"/>
          <w:docGrid w:linePitch="360"/>
        </w:sectPr>
      </w:pPr>
    </w:p>
    <w:p w:rsidR="00E83E16" w:rsidRPr="00662B29" w:rsidRDefault="002D0810" w:rsidP="00CD0302">
      <w:pPr>
        <w:pStyle w:val="Heading1"/>
      </w:pPr>
      <w:bookmarkStart w:id="55" w:name="_Toc370805491"/>
      <w:bookmarkStart w:id="56" w:name="_Toc418073780"/>
      <w:r w:rsidRPr="00662B29">
        <w:t>Element 2</w:t>
      </w:r>
      <w:r w:rsidR="00AF4F68" w:rsidRPr="00662B29">
        <w:t xml:space="preserve">: </w:t>
      </w:r>
      <w:r w:rsidRPr="00662B29">
        <w:br/>
      </w:r>
      <w:fldSimple w:instr=" REF  Element2  \* MERGEFORMAT ">
        <w:sdt>
          <w:sdtPr>
            <w:rPr>
              <w:highlight w:val="yellow"/>
            </w:rPr>
            <w:alias w:val="Element2"/>
            <w:tag w:val="Element2"/>
            <w:id w:val="1781608975"/>
            <w:placeholder>
              <w:docPart w:val="107DC6447B1349CC86C9046C6ABDE7E7"/>
            </w:placeholder>
          </w:sdtPr>
          <w:sdtEndPr/>
          <w:sdtContent>
            <w:r w:rsidR="001205F2" w:rsidRPr="00662B29">
              <w:t>Identify the external business environment</w:t>
            </w:r>
          </w:sdtContent>
        </w:sdt>
        <w:bookmarkEnd w:id="55"/>
        <w:bookmarkEnd w:id="56"/>
      </w:fldSimple>
    </w:p>
    <w:p w:rsidR="00F84543" w:rsidRPr="00662B29" w:rsidRDefault="002D0810" w:rsidP="00930906">
      <w:pPr>
        <w:pStyle w:val="Heading2"/>
      </w:pPr>
      <w:r w:rsidRPr="00662B29">
        <w:t>2.1</w:t>
      </w:r>
      <w:r w:rsidRPr="00662B29">
        <w:tab/>
      </w:r>
      <w:fldSimple w:instr=" REF  Criteria21  \* MERGEFORMAT ">
        <w:sdt>
          <w:sdtPr>
            <w:alias w:val="Criteria21"/>
            <w:tag w:val="Criteria21"/>
            <w:id w:val="-717976442"/>
            <w:placeholder>
              <w:docPart w:val="FA4491CD3CAD496EA5A0E93318F1A905"/>
            </w:placeholder>
          </w:sdtPr>
          <w:sdtEndPr>
            <w:rPr>
              <w:rStyle w:val="PlaceholderText"/>
              <w:color w:val="808080"/>
            </w:rPr>
          </w:sdtEndPr>
          <w:sdtContent>
            <w:r w:rsidR="001205F2" w:rsidRPr="001205F2">
              <w:rPr>
                <w:rStyle w:val="PlaceholderText"/>
                <w:color w:val="45545F"/>
              </w:rPr>
              <w:t>Identify expected market share</w:t>
            </w:r>
          </w:sdtContent>
        </w:sdt>
      </w:fldSimple>
    </w:p>
    <w:p w:rsidR="002D0810" w:rsidRPr="00662B29" w:rsidRDefault="002D0810" w:rsidP="004C44D2">
      <w:pPr>
        <w:pStyle w:val="Heading3"/>
      </w:pPr>
      <w:r w:rsidRPr="00662B29">
        <w:t>Introduction</w:t>
      </w:r>
    </w:p>
    <w:p w:rsidR="00C5797F" w:rsidRPr="00662B29" w:rsidRDefault="00C5797F" w:rsidP="008A703A">
      <w:pPr>
        <w:pStyle w:val="BodyCopy"/>
        <w:rPr>
          <w:noProof w:val="0"/>
        </w:rPr>
      </w:pPr>
      <w:r w:rsidRPr="00662B29">
        <w:rPr>
          <w:noProof w:val="0"/>
        </w:rPr>
        <w:t>When researching information to help facilitate the business strategic planning process, it is essential to collecting and analysing information in a wide variety of 'environmental areas' that may impact on an organisation in the future.</w:t>
      </w:r>
    </w:p>
    <w:p w:rsidR="00C5797F" w:rsidRPr="00662B29" w:rsidRDefault="00C5797F" w:rsidP="008A703A">
      <w:pPr>
        <w:pStyle w:val="BodyCopy"/>
        <w:rPr>
          <w:noProof w:val="0"/>
        </w:rPr>
      </w:pPr>
      <w:r w:rsidRPr="00662B29">
        <w:rPr>
          <w:lang w:val="en-US" w:eastAsia="en-US"/>
        </w:rPr>
        <w:drawing>
          <wp:anchor distT="0" distB="0" distL="114300" distR="114300" simplePos="0" relativeHeight="251945984" behindDoc="0" locked="0" layoutInCell="1" allowOverlap="1">
            <wp:simplePos x="0" y="0"/>
            <wp:positionH relativeFrom="column">
              <wp:posOffset>4371975</wp:posOffset>
            </wp:positionH>
            <wp:positionV relativeFrom="paragraph">
              <wp:posOffset>93345</wp:posOffset>
            </wp:positionV>
            <wp:extent cx="1323975" cy="990600"/>
            <wp:effectExtent l="19050" t="0" r="9525" b="0"/>
            <wp:wrapSquare wrapText="bothSides"/>
            <wp:docPr id="150" name="Picture 28" descr="C:\Documents and Settings\nickh\Desktop\PROJECTS\Singapore\Photos\W296_communication_shutterstock_81103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nickh\Desktop\PROJECTS\Singapore\Photos\W296_communication_shutterstock_81103063.jpg"/>
                    <pic:cNvPicPr>
                      <a:picLocks noChangeAspect="1" noChangeArrowheads="1"/>
                    </pic:cNvPicPr>
                  </pic:nvPicPr>
                  <pic:blipFill>
                    <a:blip r:embed="rId111" cstate="print"/>
                    <a:srcRect/>
                    <a:stretch>
                      <a:fillRect/>
                    </a:stretch>
                  </pic:blipFill>
                  <pic:spPr bwMode="auto">
                    <a:xfrm>
                      <a:off x="0" y="0"/>
                      <a:ext cx="1323975" cy="990600"/>
                    </a:xfrm>
                    <a:prstGeom prst="rect">
                      <a:avLst/>
                    </a:prstGeom>
                    <a:noFill/>
                    <a:ln w="9525">
                      <a:noFill/>
                      <a:miter lim="800000"/>
                      <a:headEnd/>
                      <a:tailEnd/>
                    </a:ln>
                  </pic:spPr>
                </pic:pic>
              </a:graphicData>
            </a:graphic>
          </wp:anchor>
        </w:drawing>
      </w:r>
      <w:r w:rsidRPr="00662B29">
        <w:rPr>
          <w:noProof w:val="0"/>
        </w:rPr>
        <w:t>Information must ensure it not only explores:</w:t>
      </w:r>
    </w:p>
    <w:p w:rsidR="00C5797F" w:rsidRPr="00662B29" w:rsidRDefault="00C5797F" w:rsidP="005D74D0">
      <w:pPr>
        <w:pStyle w:val="Bullet1"/>
      </w:pPr>
      <w:r w:rsidRPr="00662B29">
        <w:t>Internal environment - what the organisation provides.</w:t>
      </w:r>
    </w:p>
    <w:p w:rsidR="00C5797F" w:rsidRPr="00662B29" w:rsidRDefault="00C5797F" w:rsidP="005D74D0">
      <w:pPr>
        <w:pStyle w:val="Bullet1"/>
      </w:pPr>
      <w:r w:rsidRPr="00662B29">
        <w:t>External environment - what is provided or needed by competitors and the industry as a whole</w:t>
      </w:r>
      <w:r w:rsidR="00E744BB" w:rsidRPr="00662B29">
        <w:t>.</w:t>
      </w:r>
    </w:p>
    <w:p w:rsidR="00C5797F" w:rsidRPr="00662B29" w:rsidRDefault="00C5797F" w:rsidP="008A703A">
      <w:pPr>
        <w:pStyle w:val="BodyCopy"/>
        <w:rPr>
          <w:noProof w:val="0"/>
        </w:rPr>
      </w:pPr>
      <w:r w:rsidRPr="00662B29">
        <w:rPr>
          <w:noProof w:val="0"/>
        </w:rPr>
        <w:t>The internal environment was detailed in Section 1 of this manual.</w:t>
      </w:r>
    </w:p>
    <w:p w:rsidR="00C5797F" w:rsidRPr="00662B29" w:rsidRDefault="00C5797F" w:rsidP="008A703A">
      <w:pPr>
        <w:pStyle w:val="BodyCopy"/>
        <w:rPr>
          <w:noProof w:val="0"/>
        </w:rPr>
      </w:pPr>
      <w:r w:rsidRPr="00662B29">
        <w:rPr>
          <w:noProof w:val="0"/>
        </w:rPr>
        <w:t>Section 2 will focus on the external environment. That is the external influences impacting on a travel and tourism organisation.</w:t>
      </w:r>
    </w:p>
    <w:p w:rsidR="00755598" w:rsidRPr="00662B29" w:rsidRDefault="00755598" w:rsidP="008A703A">
      <w:pPr>
        <w:pStyle w:val="BodyCopy"/>
        <w:rPr>
          <w:rFonts w:cs="HelveticaNeueLT Std Lt"/>
          <w:noProof w:val="0"/>
        </w:rPr>
      </w:pPr>
      <w:r w:rsidRPr="00662B29">
        <w:rPr>
          <w:rFonts w:cs="Helvetica 45 Light"/>
          <w:noProof w:val="0"/>
          <w:color w:val="000000"/>
        </w:rPr>
        <w:t xml:space="preserve">Market analysis provides us with the information necessary to </w:t>
      </w:r>
      <w:r w:rsidRPr="00662B29">
        <w:rPr>
          <w:rFonts w:cs="HelveticaNeueLT Std Lt"/>
          <w:noProof w:val="0"/>
        </w:rPr>
        <w:t>understand what can cause changes in our operational environment.</w:t>
      </w:r>
    </w:p>
    <w:p w:rsidR="00755598" w:rsidRPr="00662B29" w:rsidRDefault="00755598" w:rsidP="008A703A">
      <w:pPr>
        <w:pStyle w:val="BodyCopy"/>
        <w:rPr>
          <w:rFonts w:cs="HelveticaNeueLT Std Lt"/>
          <w:noProof w:val="0"/>
          <w:color w:val="000000"/>
        </w:rPr>
      </w:pPr>
      <w:r w:rsidRPr="00662B29">
        <w:rPr>
          <w:rFonts w:cs="HelveticaNeueLT Std Lt"/>
          <w:noProof w:val="0"/>
          <w:color w:val="000000"/>
        </w:rPr>
        <w:t>A prime intent of this activity is to gain a more insightful and detailed view of the organisation and where it sits in the overall business and other settings.</w:t>
      </w:r>
    </w:p>
    <w:p w:rsidR="00755598" w:rsidRPr="00662B29" w:rsidRDefault="00755598" w:rsidP="008A703A">
      <w:pPr>
        <w:pStyle w:val="BodyCopy"/>
        <w:rPr>
          <w:rFonts w:cs="Helvetica 45 Light"/>
          <w:noProof w:val="0"/>
          <w:color w:val="000000"/>
        </w:rPr>
      </w:pPr>
      <w:r w:rsidRPr="00662B29">
        <w:rPr>
          <w:rFonts w:cs="Helvetica 45 Light"/>
          <w:noProof w:val="0"/>
          <w:color w:val="000000"/>
        </w:rPr>
        <w:t xml:space="preserve">Market analysis is a fairly generic term that describes an activity </w:t>
      </w:r>
      <w:r w:rsidR="00474CDE" w:rsidRPr="00662B29">
        <w:rPr>
          <w:rFonts w:cs="Helvetica 45 Light"/>
          <w:noProof w:val="0"/>
          <w:color w:val="000000"/>
        </w:rPr>
        <w:t>that</w:t>
      </w:r>
      <w:r w:rsidR="00474CDE" w:rsidRPr="00662B29">
        <w:rPr>
          <w:rFonts w:eastAsia="Times New Roman" w:cs="Times New Roman"/>
          <w:noProof w:val="0"/>
          <w:snapToGrid w:val="0"/>
          <w:color w:val="000000"/>
          <w:w w:val="0"/>
          <w:sz w:val="0"/>
          <w:szCs w:val="0"/>
          <w:u w:color="000000"/>
          <w:bdr w:val="none" w:sz="0" w:space="0" w:color="000000"/>
          <w:shd w:val="clear" w:color="000000" w:fill="000000"/>
        </w:rPr>
        <w:t xml:space="preserve"> </w:t>
      </w:r>
      <w:r w:rsidR="00474CDE" w:rsidRPr="00662B29">
        <w:rPr>
          <w:rFonts w:cs="Helvetica 45 Light"/>
          <w:noProof w:val="0"/>
          <w:color w:val="000000"/>
        </w:rPr>
        <w:t>we</w:t>
      </w:r>
      <w:r w:rsidRPr="00662B29">
        <w:rPr>
          <w:rFonts w:cs="Helvetica 45 Light"/>
          <w:noProof w:val="0"/>
          <w:color w:val="000000"/>
        </w:rPr>
        <w:t xml:space="preserve"> are constantly conducting in order to target the right person with the right product/service at the right time in context with the workings of the market, our environment and our competition.</w:t>
      </w:r>
    </w:p>
    <w:p w:rsidR="00802953" w:rsidRPr="00662B29" w:rsidRDefault="00697E8C" w:rsidP="004C44D2">
      <w:pPr>
        <w:pStyle w:val="Heading3"/>
      </w:pPr>
      <w:r w:rsidRPr="00662B29">
        <w:rPr>
          <w:noProof/>
          <w:lang w:val="en-US" w:eastAsia="en-US"/>
        </w:rPr>
        <w:drawing>
          <wp:anchor distT="0" distB="0" distL="114300" distR="114300" simplePos="0" relativeHeight="252034048" behindDoc="0" locked="0" layoutInCell="1" allowOverlap="1">
            <wp:simplePos x="0" y="0"/>
            <wp:positionH relativeFrom="column">
              <wp:posOffset>3933825</wp:posOffset>
            </wp:positionH>
            <wp:positionV relativeFrom="paragraph">
              <wp:posOffset>468630</wp:posOffset>
            </wp:positionV>
            <wp:extent cx="1533525" cy="1019175"/>
            <wp:effectExtent l="19050" t="0" r="9525" b="0"/>
            <wp:wrapSquare wrapText="bothSides"/>
            <wp:docPr id="104" name="Picture 103" descr="shutterstock_1315879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587952.jpg"/>
                    <pic:cNvPicPr/>
                  </pic:nvPicPr>
                  <pic:blipFill>
                    <a:blip r:embed="rId112" cstate="print"/>
                    <a:stretch>
                      <a:fillRect/>
                    </a:stretch>
                  </pic:blipFill>
                  <pic:spPr>
                    <a:xfrm>
                      <a:off x="0" y="0"/>
                      <a:ext cx="1533525" cy="1019175"/>
                    </a:xfrm>
                    <a:prstGeom prst="rect">
                      <a:avLst/>
                    </a:prstGeom>
                  </pic:spPr>
                </pic:pic>
              </a:graphicData>
            </a:graphic>
          </wp:anchor>
        </w:drawing>
      </w:r>
      <w:r w:rsidR="00802953" w:rsidRPr="00662B29">
        <w:t xml:space="preserve">Definition of market share </w:t>
      </w:r>
    </w:p>
    <w:p w:rsidR="00802953" w:rsidRPr="00662B29" w:rsidRDefault="00802953" w:rsidP="008A703A">
      <w:pPr>
        <w:pStyle w:val="BodyCopy"/>
        <w:rPr>
          <w:noProof w:val="0"/>
        </w:rPr>
      </w:pPr>
      <w:r w:rsidRPr="00662B29">
        <w:rPr>
          <w:noProof w:val="0"/>
        </w:rPr>
        <w:t>Whilst the concept of market share has been discussed in</w:t>
      </w:r>
      <w:r w:rsidRPr="00662B29">
        <w:rPr>
          <w:bCs/>
          <w:noProof w:val="0"/>
        </w:rPr>
        <w:t xml:space="preserve"> this manual, market share</w:t>
      </w:r>
      <w:r w:rsidRPr="00662B29">
        <w:rPr>
          <w:noProof w:val="0"/>
        </w:rPr>
        <w:t xml:space="preserve"> is defined at the breakup of market size in percentage terms, based on the volume of business conducted in relation to similar businesses in the industry.</w:t>
      </w:r>
    </w:p>
    <w:p w:rsidR="00802953" w:rsidRPr="00662B29" w:rsidRDefault="00802953" w:rsidP="008A703A">
      <w:pPr>
        <w:pStyle w:val="BodyCopy"/>
        <w:rPr>
          <w:noProof w:val="0"/>
        </w:rPr>
      </w:pPr>
      <w:r w:rsidRPr="00662B29">
        <w:rPr>
          <w:noProof w:val="0"/>
        </w:rPr>
        <w:t xml:space="preserve">It is used to identify the size and success of individual competing companies within a specific industry. </w:t>
      </w:r>
    </w:p>
    <w:p w:rsidR="00802953" w:rsidRPr="00662B29" w:rsidRDefault="00802953">
      <w:pPr>
        <w:rPr>
          <w:rFonts w:ascii="Helvetica" w:eastAsiaTheme="majorEastAsia" w:hAnsi="Helvetica" w:cstheme="majorBidi"/>
          <w:b/>
          <w:bCs/>
          <w:color w:val="595959"/>
          <w:sz w:val="28"/>
          <w:szCs w:val="28"/>
        </w:rPr>
      </w:pPr>
      <w:r w:rsidRPr="00662B29">
        <w:rPr>
          <w:rFonts w:ascii="Helvetica" w:hAnsi="Helvetica"/>
          <w:color w:val="595959"/>
          <w:sz w:val="28"/>
        </w:rPr>
        <w:br w:type="page"/>
      </w:r>
    </w:p>
    <w:p w:rsidR="00593B5C" w:rsidRPr="00662B29" w:rsidRDefault="009E4317" w:rsidP="004C44D2">
      <w:pPr>
        <w:pStyle w:val="Heading3"/>
      </w:pPr>
      <w:r w:rsidRPr="00662B29">
        <w:t xml:space="preserve">Conduct a market share analysis </w:t>
      </w:r>
    </w:p>
    <w:p w:rsidR="00593B5C" w:rsidRPr="00662B29" w:rsidRDefault="00593B5C" w:rsidP="008A703A">
      <w:pPr>
        <w:pStyle w:val="BodyCopy"/>
        <w:rPr>
          <w:noProof w:val="0"/>
        </w:rPr>
      </w:pPr>
      <w:r w:rsidRPr="00662B29">
        <w:rPr>
          <w:noProof w:val="0"/>
        </w:rPr>
        <w:t xml:space="preserve">Market share analysis </w:t>
      </w:r>
      <w:r w:rsidR="009E4317" w:rsidRPr="00662B29">
        <w:rPr>
          <w:noProof w:val="0"/>
        </w:rPr>
        <w:t>is used to determine</w:t>
      </w:r>
      <w:r w:rsidRPr="00662B29">
        <w:rPr>
          <w:noProof w:val="0"/>
        </w:rPr>
        <w:t xml:space="preserve"> </w:t>
      </w:r>
      <w:r w:rsidR="009E4317" w:rsidRPr="00662B29">
        <w:rPr>
          <w:noProof w:val="0"/>
        </w:rPr>
        <w:t xml:space="preserve">how well an organisation </w:t>
      </w:r>
      <w:r w:rsidRPr="00662B29">
        <w:rPr>
          <w:noProof w:val="0"/>
        </w:rPr>
        <w:t>is doing in the marketplace compared to its competitors</w:t>
      </w:r>
      <w:r w:rsidR="009E4317" w:rsidRPr="00662B29">
        <w:rPr>
          <w:noProof w:val="0"/>
        </w:rPr>
        <w:t xml:space="preserve"> within the industry</w:t>
      </w:r>
      <w:r w:rsidRPr="00662B29">
        <w:rPr>
          <w:noProof w:val="0"/>
        </w:rPr>
        <w:t>.</w:t>
      </w:r>
    </w:p>
    <w:p w:rsidR="00EC6D5B" w:rsidRPr="00662B29" w:rsidRDefault="009E4317" w:rsidP="008A703A">
      <w:pPr>
        <w:pStyle w:val="BodyCopy"/>
        <w:rPr>
          <w:noProof w:val="0"/>
        </w:rPr>
      </w:pPr>
      <w:r w:rsidRPr="00662B29">
        <w:rPr>
          <w:noProof w:val="0"/>
        </w:rPr>
        <w:t>The main aim</w:t>
      </w:r>
      <w:r w:rsidR="00EC6D5B" w:rsidRPr="00662B29">
        <w:rPr>
          <w:noProof w:val="0"/>
        </w:rPr>
        <w:t>s</w:t>
      </w:r>
      <w:r w:rsidRPr="00662B29">
        <w:rPr>
          <w:noProof w:val="0"/>
        </w:rPr>
        <w:t xml:space="preserve"> of undertaking a market share analysis is to determine</w:t>
      </w:r>
      <w:r w:rsidR="00EC6D5B" w:rsidRPr="00662B29">
        <w:rPr>
          <w:noProof w:val="0"/>
        </w:rPr>
        <w:t>:</w:t>
      </w:r>
    </w:p>
    <w:p w:rsidR="00EC6D5B" w:rsidRPr="00662B29" w:rsidRDefault="00EC6D5B" w:rsidP="005D74D0">
      <w:pPr>
        <w:pStyle w:val="Bullet1"/>
      </w:pPr>
      <w:r w:rsidRPr="00662B29">
        <w:t>Growth or decline of business</w:t>
      </w:r>
    </w:p>
    <w:p w:rsidR="00EC6D5B" w:rsidRPr="00662B29" w:rsidRDefault="00EC6D5B" w:rsidP="005D74D0">
      <w:pPr>
        <w:pStyle w:val="Bullet1"/>
      </w:pPr>
      <w:r w:rsidRPr="00662B29">
        <w:t>Market pla</w:t>
      </w:r>
      <w:r w:rsidR="00027783" w:rsidRPr="00662B29">
        <w:t>ce threats and opportunities</w:t>
      </w:r>
    </w:p>
    <w:p w:rsidR="009E4317" w:rsidRPr="00662B29" w:rsidRDefault="00EC6D5B" w:rsidP="005D74D0">
      <w:pPr>
        <w:pStyle w:val="Bullet1"/>
      </w:pPr>
      <w:r w:rsidRPr="00662B29">
        <w:t>T</w:t>
      </w:r>
      <w:r w:rsidR="009E4317" w:rsidRPr="00662B29">
        <w:t xml:space="preserve">he portion of market share that the organisation will strive to </w:t>
      </w:r>
      <w:r w:rsidR="00474CDE" w:rsidRPr="00662B29">
        <w:t>reach</w:t>
      </w:r>
      <w:r w:rsidR="009E4317" w:rsidRPr="00662B29">
        <w:t xml:space="preserve"> based on a number of indicators</w:t>
      </w:r>
      <w:r w:rsidR="00027783" w:rsidRPr="00662B29">
        <w:t>.</w:t>
      </w:r>
    </w:p>
    <w:p w:rsidR="00D2401C" w:rsidRPr="00662B29" w:rsidRDefault="00D2401C" w:rsidP="005410EA">
      <w:pPr>
        <w:pStyle w:val="NormalWeb"/>
        <w:shd w:val="clear" w:color="auto" w:fill="FFFFFF"/>
        <w:spacing w:before="80" w:after="120"/>
        <w:rPr>
          <w:rFonts w:ascii="Helvetica" w:hAnsi="Helvetica"/>
          <w:b/>
          <w:sz w:val="22"/>
          <w:szCs w:val="22"/>
          <w:lang w:val="en-AU"/>
        </w:rPr>
      </w:pPr>
      <w:r w:rsidRPr="00662B29">
        <w:rPr>
          <w:rFonts w:ascii="Helvetica" w:hAnsi="Helvetica"/>
          <w:b/>
          <w:sz w:val="22"/>
          <w:szCs w:val="22"/>
          <w:lang w:val="en-AU"/>
        </w:rPr>
        <w:t>Collecting market information</w:t>
      </w:r>
    </w:p>
    <w:p w:rsidR="00D2401C" w:rsidRPr="00662B29" w:rsidRDefault="00D2401C" w:rsidP="008A703A">
      <w:pPr>
        <w:pStyle w:val="BodyCopy"/>
        <w:rPr>
          <w:noProof w:val="0"/>
        </w:rPr>
      </w:pPr>
      <w:r w:rsidRPr="00662B29">
        <w:rPr>
          <w:noProof w:val="0"/>
        </w:rPr>
        <w:t>Whilst market information would have been collected as part of the research process in Sections 1</w:t>
      </w:r>
      <w:r w:rsidR="008102F9" w:rsidRPr="00662B29">
        <w:rPr>
          <w:noProof w:val="0"/>
        </w:rPr>
        <w:t xml:space="preserve"> and </w:t>
      </w:r>
      <w:r w:rsidRPr="00662B29">
        <w:rPr>
          <w:noProof w:val="0"/>
        </w:rPr>
        <w:t>2, the focus of this information should be aimed at determining the share of business within the industry.</w:t>
      </w:r>
    </w:p>
    <w:p w:rsidR="009E4317" w:rsidRPr="00662B29" w:rsidRDefault="009E4317" w:rsidP="008A703A">
      <w:pPr>
        <w:pStyle w:val="BodyCopy"/>
        <w:rPr>
          <w:noProof w:val="0"/>
        </w:rPr>
      </w:pPr>
      <w:r w:rsidRPr="00662B29">
        <w:rPr>
          <w:noProof w:val="0"/>
        </w:rPr>
        <w:t>There are many types of information collected for this type of analysis. This information can include but not limited to:</w:t>
      </w:r>
    </w:p>
    <w:p w:rsidR="009E4317" w:rsidRPr="00662B29" w:rsidRDefault="009E4317" w:rsidP="005D74D0">
      <w:pPr>
        <w:pStyle w:val="Bullet1"/>
      </w:pPr>
      <w:r w:rsidRPr="00662B29">
        <w:t xml:space="preserve">Size of the overall market </w:t>
      </w:r>
    </w:p>
    <w:p w:rsidR="00802953" w:rsidRPr="00662B29" w:rsidRDefault="00802953" w:rsidP="005D74D0">
      <w:pPr>
        <w:pStyle w:val="Bullet1"/>
      </w:pPr>
      <w:r w:rsidRPr="00662B29">
        <w:rPr>
          <w:bCs/>
        </w:rPr>
        <w:t>Market Growth Rate</w:t>
      </w:r>
    </w:p>
    <w:p w:rsidR="009E4317" w:rsidRPr="00662B29" w:rsidRDefault="009E4317" w:rsidP="005D74D0">
      <w:pPr>
        <w:pStyle w:val="Bullet1"/>
      </w:pPr>
      <w:r w:rsidRPr="00662B29">
        <w:t>Indicators of market size</w:t>
      </w:r>
      <w:r w:rsidR="00D2401C" w:rsidRPr="00662B29">
        <w:t xml:space="preserve"> - </w:t>
      </w:r>
      <w:r w:rsidR="00802953" w:rsidRPr="00662B29">
        <w:t>annual business volume in curren</w:t>
      </w:r>
      <w:r w:rsidR="005410EA" w:rsidRPr="00662B29">
        <w:t>cy or in number of transactions</w:t>
      </w:r>
    </w:p>
    <w:p w:rsidR="009E4317" w:rsidRPr="00662B29" w:rsidRDefault="00697E8C" w:rsidP="005D74D0">
      <w:pPr>
        <w:pStyle w:val="Bullet1"/>
      </w:pPr>
      <w:r w:rsidRPr="00662B29">
        <w:rPr>
          <w:noProof/>
          <w:lang w:val="en-US"/>
        </w:rPr>
        <w:drawing>
          <wp:anchor distT="0" distB="0" distL="114300" distR="114300" simplePos="0" relativeHeight="252035072" behindDoc="0" locked="0" layoutInCell="1" allowOverlap="1">
            <wp:simplePos x="0" y="0"/>
            <wp:positionH relativeFrom="column">
              <wp:posOffset>4019550</wp:posOffset>
            </wp:positionH>
            <wp:positionV relativeFrom="paragraph">
              <wp:posOffset>191770</wp:posOffset>
            </wp:positionV>
            <wp:extent cx="1819275" cy="1209675"/>
            <wp:effectExtent l="19050" t="0" r="9525" b="0"/>
            <wp:wrapSquare wrapText="bothSides"/>
            <wp:docPr id="105" name="Picture 104" descr="W556_man_holding_file_55609777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56_man_holding_file_55609777 NH.jpg"/>
                    <pic:cNvPicPr/>
                  </pic:nvPicPr>
                  <pic:blipFill>
                    <a:blip r:embed="rId113" cstate="print"/>
                    <a:stretch>
                      <a:fillRect/>
                    </a:stretch>
                  </pic:blipFill>
                  <pic:spPr>
                    <a:xfrm>
                      <a:off x="0" y="0"/>
                      <a:ext cx="1819275" cy="1209675"/>
                    </a:xfrm>
                    <a:prstGeom prst="rect">
                      <a:avLst/>
                    </a:prstGeom>
                  </pic:spPr>
                </pic:pic>
              </a:graphicData>
            </a:graphic>
          </wp:anchor>
        </w:drawing>
      </w:r>
      <w:r w:rsidR="009E4317" w:rsidRPr="00662B29">
        <w:t>Products and services sold</w:t>
      </w:r>
      <w:r w:rsidR="00D2401C" w:rsidRPr="00662B29">
        <w:t xml:space="preserve"> / product definition</w:t>
      </w:r>
    </w:p>
    <w:p w:rsidR="009E4317" w:rsidRPr="00662B29" w:rsidRDefault="009E4317" w:rsidP="005D74D0">
      <w:pPr>
        <w:pStyle w:val="Bullet1"/>
      </w:pPr>
      <w:r w:rsidRPr="00662B29">
        <w:t>Names of competitors</w:t>
      </w:r>
    </w:p>
    <w:p w:rsidR="005410EA" w:rsidRPr="00662B29" w:rsidRDefault="005410EA" w:rsidP="005D74D0">
      <w:pPr>
        <w:pStyle w:val="Bullet1"/>
      </w:pPr>
      <w:r w:rsidRPr="00662B29">
        <w:t>Market share - overall and for different products and services</w:t>
      </w:r>
    </w:p>
    <w:p w:rsidR="009E4317" w:rsidRPr="00662B29" w:rsidRDefault="009E4317" w:rsidP="005D74D0">
      <w:pPr>
        <w:pStyle w:val="Bullet1"/>
      </w:pPr>
      <w:r w:rsidRPr="00662B29">
        <w:t>Past market growth</w:t>
      </w:r>
    </w:p>
    <w:p w:rsidR="00D2401C" w:rsidRPr="00662B29" w:rsidRDefault="00D2401C" w:rsidP="005D74D0">
      <w:pPr>
        <w:pStyle w:val="Bullet1"/>
      </w:pPr>
      <w:r w:rsidRPr="00662B29">
        <w:rPr>
          <w:bCs/>
        </w:rPr>
        <w:t>Emerging Opportunities</w:t>
      </w:r>
      <w:r w:rsidRPr="00662B29">
        <w:t xml:space="preserve"> / Threats </w:t>
      </w:r>
    </w:p>
    <w:p w:rsidR="009E4317" w:rsidRPr="00662B29" w:rsidRDefault="009E4317" w:rsidP="005D74D0">
      <w:pPr>
        <w:pStyle w:val="Bullet1"/>
      </w:pPr>
      <w:r w:rsidRPr="00662B29">
        <w:t xml:space="preserve">Projected market growth. </w:t>
      </w:r>
    </w:p>
    <w:p w:rsidR="00D2401C" w:rsidRPr="00662B29" w:rsidRDefault="00D2401C" w:rsidP="005410EA">
      <w:pPr>
        <w:pStyle w:val="NormalWeb"/>
        <w:shd w:val="clear" w:color="auto" w:fill="FFFFFF"/>
        <w:spacing w:before="80" w:after="120"/>
        <w:rPr>
          <w:rFonts w:ascii="Helvetica" w:hAnsi="Helvetica"/>
          <w:b/>
          <w:sz w:val="22"/>
          <w:szCs w:val="22"/>
          <w:lang w:val="en-AU"/>
        </w:rPr>
      </w:pPr>
      <w:r w:rsidRPr="00662B29">
        <w:rPr>
          <w:rFonts w:ascii="Helvetica" w:hAnsi="Helvetica"/>
          <w:b/>
          <w:sz w:val="22"/>
          <w:szCs w:val="22"/>
          <w:lang w:val="en-AU"/>
        </w:rPr>
        <w:t xml:space="preserve">Identifying </w:t>
      </w:r>
      <w:r w:rsidR="005410EA" w:rsidRPr="00662B29">
        <w:rPr>
          <w:rFonts w:ascii="Helvetica" w:hAnsi="Helvetica"/>
          <w:b/>
          <w:sz w:val="22"/>
          <w:szCs w:val="22"/>
          <w:lang w:val="en-AU"/>
        </w:rPr>
        <w:t>successful businesses</w:t>
      </w:r>
    </w:p>
    <w:p w:rsidR="005410EA" w:rsidRPr="00662B29" w:rsidRDefault="005410EA" w:rsidP="008A703A">
      <w:pPr>
        <w:pStyle w:val="BodyCopy"/>
        <w:rPr>
          <w:noProof w:val="0"/>
        </w:rPr>
      </w:pPr>
      <w:r w:rsidRPr="00662B29">
        <w:rPr>
          <w:noProof w:val="0"/>
        </w:rPr>
        <w:t>By undertaking a market share analysis, it is important to determine what percentage of overall business each competing company holds. If a small number of businesses makes a high percentage of sales, then the region has a highly concentrated marketed. When sales are more evenly distributed across several different businesses, then the market is fragmented. The primary purpose of this exercise is to determine the top competitors in the field.</w:t>
      </w:r>
    </w:p>
    <w:p w:rsidR="00D2401C" w:rsidRPr="00662B29" w:rsidRDefault="00D2401C" w:rsidP="005410EA">
      <w:pPr>
        <w:pStyle w:val="NormalWeb"/>
        <w:shd w:val="clear" w:color="auto" w:fill="FFFFFF"/>
        <w:spacing w:before="80" w:after="120"/>
        <w:rPr>
          <w:rFonts w:ascii="Helvetica" w:hAnsi="Helvetica"/>
          <w:b/>
          <w:sz w:val="22"/>
          <w:szCs w:val="22"/>
          <w:lang w:val="en-AU"/>
        </w:rPr>
      </w:pPr>
      <w:r w:rsidRPr="00662B29">
        <w:rPr>
          <w:rFonts w:ascii="Helvetica" w:hAnsi="Helvetica"/>
          <w:b/>
          <w:sz w:val="22"/>
          <w:szCs w:val="22"/>
          <w:lang w:val="en-AU"/>
        </w:rPr>
        <w:t xml:space="preserve">Understanding successful </w:t>
      </w:r>
      <w:r w:rsidR="005410EA" w:rsidRPr="00662B29">
        <w:rPr>
          <w:rFonts w:ascii="Helvetica" w:hAnsi="Helvetica"/>
          <w:b/>
          <w:sz w:val="22"/>
          <w:szCs w:val="22"/>
          <w:lang w:val="en-AU"/>
        </w:rPr>
        <w:t xml:space="preserve">and unsuccessful </w:t>
      </w:r>
      <w:r w:rsidRPr="00662B29">
        <w:rPr>
          <w:rFonts w:ascii="Helvetica" w:hAnsi="Helvetica"/>
          <w:b/>
          <w:sz w:val="22"/>
          <w:szCs w:val="22"/>
          <w:lang w:val="en-AU"/>
        </w:rPr>
        <w:t>organisations</w:t>
      </w:r>
    </w:p>
    <w:p w:rsidR="009E4317" w:rsidRPr="00662B29" w:rsidRDefault="005410EA" w:rsidP="008102F9">
      <w:pPr>
        <w:pStyle w:val="BodyCopy"/>
        <w:rPr>
          <w:noProof w:val="0"/>
        </w:rPr>
      </w:pPr>
      <w:r w:rsidRPr="00662B29">
        <w:rPr>
          <w:noProof w:val="0"/>
        </w:rPr>
        <w:t xml:space="preserve">By analysing both </w:t>
      </w:r>
      <w:r w:rsidR="009E4317" w:rsidRPr="00662B29">
        <w:rPr>
          <w:noProof w:val="0"/>
        </w:rPr>
        <w:t xml:space="preserve">successful </w:t>
      </w:r>
      <w:r w:rsidRPr="00662B29">
        <w:rPr>
          <w:noProof w:val="0"/>
        </w:rPr>
        <w:t>and unsuccessful competing businesses you can understand why</w:t>
      </w:r>
      <w:r w:rsidR="009E4317" w:rsidRPr="00662B29">
        <w:rPr>
          <w:noProof w:val="0"/>
        </w:rPr>
        <w:t xml:space="preserve"> one business is succeeding while another is struggling</w:t>
      </w:r>
      <w:r w:rsidRPr="00662B29">
        <w:rPr>
          <w:noProof w:val="0"/>
        </w:rPr>
        <w:t>. This is an important aid in the</w:t>
      </w:r>
      <w:r w:rsidRPr="00662B29">
        <w:rPr>
          <w:noProof w:val="0"/>
          <w:szCs w:val="22"/>
        </w:rPr>
        <w:t xml:space="preserve"> </w:t>
      </w:r>
      <w:r w:rsidRPr="00662B29">
        <w:rPr>
          <w:noProof w:val="0"/>
        </w:rPr>
        <w:t xml:space="preserve">setting of </w:t>
      </w:r>
      <w:r w:rsidR="00474CDE" w:rsidRPr="00662B29">
        <w:rPr>
          <w:noProof w:val="0"/>
        </w:rPr>
        <w:t>strategies for</w:t>
      </w:r>
      <w:r w:rsidR="009E4317" w:rsidRPr="00662B29">
        <w:rPr>
          <w:noProof w:val="0"/>
        </w:rPr>
        <w:t xml:space="preserve"> expanding the business. This includes avoiding the missteps of</w:t>
      </w:r>
      <w:r w:rsidR="009E4317" w:rsidRPr="00662B29">
        <w:rPr>
          <w:noProof w:val="0"/>
          <w:szCs w:val="22"/>
        </w:rPr>
        <w:t xml:space="preserve"> </w:t>
      </w:r>
      <w:r w:rsidR="009E4317" w:rsidRPr="00662B29">
        <w:rPr>
          <w:noProof w:val="0"/>
        </w:rPr>
        <w:t xml:space="preserve">smaller businesses and learning from the victories and mistakes of the larger businesses. </w:t>
      </w:r>
    </w:p>
    <w:p w:rsidR="00697E8C" w:rsidRPr="00662B29" w:rsidRDefault="00697E8C">
      <w:pPr>
        <w:rPr>
          <w:rFonts w:ascii="Helvetica" w:eastAsia="Calibri" w:hAnsi="Helvetica" w:cs="Calibri"/>
          <w:szCs w:val="16"/>
        </w:rPr>
      </w:pPr>
      <w:r w:rsidRPr="00662B29">
        <w:rPr>
          <w:rFonts w:ascii="Helvetica" w:hAnsi="Helvetica"/>
        </w:rPr>
        <w:br w:type="page"/>
      </w:r>
    </w:p>
    <w:p w:rsidR="00697E8C" w:rsidRPr="00662B29" w:rsidRDefault="00697E8C" w:rsidP="00697E8C">
      <w:pPr>
        <w:pStyle w:val="ListParagraph"/>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noProof/>
          <w:lang w:val="en-US" w:eastAsia="en-US"/>
        </w:rPr>
        <w:drawing>
          <wp:anchor distT="0" distB="0" distL="114300" distR="114300" simplePos="0" relativeHeight="25203712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0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97E8C" w:rsidRPr="00662B29" w:rsidRDefault="00697E8C" w:rsidP="00697E8C">
      <w:pPr>
        <w:pStyle w:val="ListParagraph"/>
        <w:autoSpaceDE w:val="0"/>
        <w:autoSpaceDN w:val="0"/>
        <w:adjustRightInd w:val="0"/>
        <w:spacing w:before="80" w:after="120" w:line="240" w:lineRule="auto"/>
        <w:rPr>
          <w:rFonts w:ascii="Helvetica" w:hAnsi="Helvetica" w:cs="Chevin-DemiBold"/>
          <w:b/>
          <w:i/>
          <w:sz w:val="32"/>
          <w:szCs w:val="32"/>
        </w:rPr>
      </w:pPr>
      <w:r w:rsidRPr="00662B29">
        <w:rPr>
          <w:rFonts w:ascii="Helvetica" w:hAnsi="Helvetica" w:cs="Chevin-DemiBold"/>
          <w:b/>
          <w:bCs/>
          <w:i/>
          <w:sz w:val="32"/>
          <w:szCs w:val="32"/>
        </w:rPr>
        <w:t>Activity 9 - Conduct a market share analysis</w:t>
      </w:r>
    </w:p>
    <w:p w:rsidR="00697E8C" w:rsidRPr="00662B29" w:rsidRDefault="00697E8C" w:rsidP="00697E8C">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697E8C" w:rsidRPr="00662B29" w:rsidRDefault="00697E8C" w:rsidP="00697E8C">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p>
    <w:p w:rsidR="00697E8C" w:rsidRPr="00662B29" w:rsidRDefault="00697E8C" w:rsidP="008A703A">
      <w:pPr>
        <w:pStyle w:val="BodyCopy"/>
        <w:rPr>
          <w:noProof w:val="0"/>
        </w:rPr>
      </w:pPr>
      <w:r w:rsidRPr="00662B29">
        <w:rPr>
          <w:noProof w:val="0"/>
        </w:rPr>
        <w:t>For the type of organisation you have selected in Activity 1, conduct a market share analysis of existing businesses in your region.</w:t>
      </w:r>
    </w:p>
    <w:p w:rsidR="00697E8C" w:rsidRPr="00662B29" w:rsidRDefault="00697E8C" w:rsidP="008A703A">
      <w:pPr>
        <w:pStyle w:val="BodyCopy"/>
        <w:rPr>
          <w:noProof w:val="0"/>
          <w:lang w:eastAsia="en-AU"/>
        </w:rPr>
      </w:pPr>
      <w:r w:rsidRPr="00662B29">
        <w:rPr>
          <w:noProof w:val="0"/>
          <w:lang w:eastAsia="en-AU"/>
        </w:rPr>
        <w:t>You are to identify:</w:t>
      </w:r>
    </w:p>
    <w:p w:rsidR="00697E8C" w:rsidRPr="00662B29" w:rsidRDefault="00B52129" w:rsidP="005D74D0">
      <w:pPr>
        <w:pStyle w:val="Bullet1"/>
      </w:pPr>
      <w:r w:rsidRPr="00662B29">
        <w:t>The main competitors</w:t>
      </w:r>
    </w:p>
    <w:p w:rsidR="00B52129" w:rsidRPr="00662B29" w:rsidRDefault="00D62540" w:rsidP="005D74D0">
      <w:pPr>
        <w:pStyle w:val="Bullet1"/>
      </w:pPr>
      <w:r w:rsidRPr="00662B29">
        <w:rPr>
          <w:noProof/>
          <w:lang w:val="en-US"/>
        </w:rPr>
        <w:drawing>
          <wp:anchor distT="0" distB="0" distL="114300" distR="114300" simplePos="0" relativeHeight="252038144" behindDoc="0" locked="0" layoutInCell="1" allowOverlap="1">
            <wp:simplePos x="0" y="0"/>
            <wp:positionH relativeFrom="column">
              <wp:posOffset>3724275</wp:posOffset>
            </wp:positionH>
            <wp:positionV relativeFrom="paragraph">
              <wp:posOffset>34925</wp:posOffset>
            </wp:positionV>
            <wp:extent cx="1933575" cy="1285875"/>
            <wp:effectExtent l="19050" t="0" r="9525" b="0"/>
            <wp:wrapSquare wrapText="bothSides"/>
            <wp:docPr id="108" name="Picture 107" descr="shutterstock_96758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6758635.jpg"/>
                    <pic:cNvPicPr/>
                  </pic:nvPicPr>
                  <pic:blipFill>
                    <a:blip r:embed="rId114" cstate="print"/>
                    <a:stretch>
                      <a:fillRect/>
                    </a:stretch>
                  </pic:blipFill>
                  <pic:spPr>
                    <a:xfrm>
                      <a:off x="0" y="0"/>
                      <a:ext cx="1933575" cy="1285875"/>
                    </a:xfrm>
                    <a:prstGeom prst="rect">
                      <a:avLst/>
                    </a:prstGeom>
                  </pic:spPr>
                </pic:pic>
              </a:graphicData>
            </a:graphic>
          </wp:anchor>
        </w:drawing>
      </w:r>
      <w:r w:rsidR="00B52129" w:rsidRPr="00662B29">
        <w:t>The key products and services sold</w:t>
      </w:r>
    </w:p>
    <w:p w:rsidR="00B52129" w:rsidRPr="00662B29" w:rsidRDefault="00B52129" w:rsidP="005D74D0">
      <w:pPr>
        <w:pStyle w:val="Bullet1"/>
      </w:pPr>
      <w:r w:rsidRPr="00662B29">
        <w:t>Market share of the existing businesses</w:t>
      </w:r>
    </w:p>
    <w:p w:rsidR="00B52129" w:rsidRPr="00662B29" w:rsidRDefault="00B52129" w:rsidP="005D74D0">
      <w:pPr>
        <w:pStyle w:val="Bullet1"/>
      </w:pPr>
      <w:r w:rsidRPr="00662B29">
        <w:t>Leading organisations</w:t>
      </w:r>
    </w:p>
    <w:p w:rsidR="00B52129" w:rsidRPr="00662B29" w:rsidRDefault="00B52129" w:rsidP="005D74D0">
      <w:pPr>
        <w:pStyle w:val="Bullet1"/>
      </w:pPr>
      <w:r w:rsidRPr="00662B29">
        <w:t>Reasons for success for these organisations</w:t>
      </w:r>
    </w:p>
    <w:p w:rsidR="00B52129" w:rsidRPr="00662B29" w:rsidRDefault="00B52129" w:rsidP="005D74D0">
      <w:pPr>
        <w:pStyle w:val="Bullet1"/>
      </w:pPr>
      <w:r w:rsidRPr="00662B29">
        <w:t>Opportunities for market growth in the future for your organisation</w:t>
      </w:r>
      <w:r w:rsidR="00027783" w:rsidRPr="00662B29">
        <w:t>.</w:t>
      </w:r>
    </w:p>
    <w:p w:rsidR="00B52129" w:rsidRPr="00662B29" w:rsidRDefault="00B52129" w:rsidP="00697E8C">
      <w:pPr>
        <w:pStyle w:val="BodyCopy"/>
        <w:rPr>
          <w:noProof w:val="0"/>
          <w:lang w:eastAsia="en-AU"/>
        </w:rPr>
      </w:pPr>
    </w:p>
    <w:p w:rsidR="002D0810" w:rsidRPr="00662B29" w:rsidRDefault="002D0810" w:rsidP="002D0810">
      <w:pPr>
        <w:pStyle w:val="BodyCopy"/>
        <w:rPr>
          <w:noProof w:val="0"/>
        </w:rPr>
      </w:pPr>
      <w:r w:rsidRPr="00662B29">
        <w:rPr>
          <w:noProof w:val="0"/>
          <w:lang w:eastAsia="en-AU"/>
        </w:rPr>
        <w:br w:type="page"/>
      </w:r>
    </w:p>
    <w:p w:rsidR="00C75405" w:rsidRPr="00662B29" w:rsidRDefault="002D0810" w:rsidP="003D13A4">
      <w:pPr>
        <w:pStyle w:val="Heading2"/>
      </w:pPr>
      <w:r w:rsidRPr="00662B29">
        <w:t>2.2</w:t>
      </w:r>
      <w:r w:rsidRPr="00662B29">
        <w:tab/>
      </w:r>
      <w:fldSimple w:instr=" REF  Criteria22  \* MERGEFORMAT ">
        <w:sdt>
          <w:sdtPr>
            <w:alias w:val="Criteria2.2"/>
            <w:tag w:val="Criteria2.2"/>
            <w:id w:val="968324819"/>
            <w:placeholder>
              <w:docPart w:val="7527188167754D5AA2E65B45637434FC"/>
            </w:placeholder>
          </w:sdtPr>
          <w:sdtEndPr/>
          <w:sdtContent>
            <w:r w:rsidR="001205F2" w:rsidRPr="001205F2">
              <w:rPr>
                <w:rStyle w:val="PlaceholderText"/>
                <w:color w:val="45545F"/>
              </w:rPr>
              <w:t xml:space="preserve">Identify external factors impacting on </w:t>
            </w:r>
            <w:r w:rsidR="001205F2" w:rsidRPr="001205F2">
              <w:t>the</w:t>
            </w:r>
            <w:r w:rsidR="001205F2" w:rsidRPr="001205F2">
              <w:rPr>
                <w:rFonts w:cs="Times New Roman"/>
                <w:sz w:val="22"/>
                <w:szCs w:val="22"/>
              </w:rPr>
              <w:t xml:space="preserve"> </w:t>
            </w:r>
            <w:r w:rsidR="001205F2" w:rsidRPr="001205F2">
              <w:t>business</w:t>
            </w:r>
          </w:sdtContent>
        </w:sdt>
      </w:fldSimple>
    </w:p>
    <w:p w:rsidR="002410B6" w:rsidRPr="00662B29" w:rsidRDefault="00270B30" w:rsidP="00027783">
      <w:pPr>
        <w:pStyle w:val="Heading3"/>
        <w:spacing w:before="200" w:after="200"/>
      </w:pPr>
      <w:r w:rsidRPr="00662B29">
        <w:rPr>
          <w:noProof/>
          <w:lang w:val="en-US" w:eastAsia="en-US"/>
        </w:rPr>
        <w:drawing>
          <wp:anchor distT="0" distB="0" distL="114300" distR="114300" simplePos="0" relativeHeight="252039168" behindDoc="0" locked="0" layoutInCell="1" allowOverlap="1">
            <wp:simplePos x="0" y="0"/>
            <wp:positionH relativeFrom="column">
              <wp:posOffset>3962400</wp:posOffset>
            </wp:positionH>
            <wp:positionV relativeFrom="paragraph">
              <wp:posOffset>318770</wp:posOffset>
            </wp:positionV>
            <wp:extent cx="1628775" cy="1143000"/>
            <wp:effectExtent l="19050" t="0" r="9525" b="0"/>
            <wp:wrapSquare wrapText="bothSides"/>
            <wp:docPr id="109" name="Picture 108" descr="shutterstock_843488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4348874.jpg"/>
                    <pic:cNvPicPr/>
                  </pic:nvPicPr>
                  <pic:blipFill>
                    <a:blip r:embed="rId115" cstate="print"/>
                    <a:stretch>
                      <a:fillRect/>
                    </a:stretch>
                  </pic:blipFill>
                  <pic:spPr>
                    <a:xfrm>
                      <a:off x="0" y="0"/>
                      <a:ext cx="1628775" cy="1143000"/>
                    </a:xfrm>
                    <a:prstGeom prst="rect">
                      <a:avLst/>
                    </a:prstGeom>
                  </pic:spPr>
                </pic:pic>
              </a:graphicData>
            </a:graphic>
          </wp:anchor>
        </w:drawing>
      </w:r>
      <w:r w:rsidR="002D0810" w:rsidRPr="00662B29">
        <w:t>Introductio</w:t>
      </w:r>
      <w:r w:rsidR="00C5797F" w:rsidRPr="00662B29">
        <w:t>n</w:t>
      </w:r>
    </w:p>
    <w:p w:rsidR="00685511" w:rsidRPr="00662B29" w:rsidRDefault="00685511" w:rsidP="008A703A">
      <w:pPr>
        <w:pStyle w:val="BodyCopy"/>
        <w:rPr>
          <w:noProof w:val="0"/>
        </w:rPr>
      </w:pPr>
      <w:r w:rsidRPr="00662B29">
        <w:rPr>
          <w:noProof w:val="0"/>
        </w:rPr>
        <w:t>The external environment refers to the area outside the business over which the venue has little or no control. It normally has the greatest effect on the need for change.</w:t>
      </w:r>
    </w:p>
    <w:p w:rsidR="00685511" w:rsidRPr="00662B29" w:rsidRDefault="00685511" w:rsidP="008A703A">
      <w:pPr>
        <w:pStyle w:val="BodyCopy"/>
        <w:rPr>
          <w:noProof w:val="0"/>
        </w:rPr>
      </w:pPr>
      <w:r w:rsidRPr="00662B29">
        <w:rPr>
          <w:noProof w:val="0"/>
        </w:rPr>
        <w:t>It can relate to changes in technology, changes in legislation, state of the economy, political situations, and competition in the marketplace.</w:t>
      </w:r>
    </w:p>
    <w:p w:rsidR="00685511" w:rsidRPr="00662B29" w:rsidRDefault="00685511" w:rsidP="00027783">
      <w:pPr>
        <w:pStyle w:val="Heading3"/>
        <w:spacing w:before="200" w:after="200"/>
        <w:rPr>
          <w:rFonts w:cs="HelveticaNeueLT Std Lt"/>
        </w:rPr>
      </w:pPr>
      <w:r w:rsidRPr="00662B29">
        <w:t>Economic climate</w:t>
      </w:r>
    </w:p>
    <w:p w:rsidR="00685511" w:rsidRPr="00662B29" w:rsidRDefault="00685511" w:rsidP="008A703A">
      <w:pPr>
        <w:pStyle w:val="BodyCopy"/>
        <w:rPr>
          <w:noProof w:val="0"/>
        </w:rPr>
      </w:pPr>
      <w:r w:rsidRPr="00662B29">
        <w:rPr>
          <w:noProof w:val="0"/>
        </w:rPr>
        <w:t>There is no doubt the state of the economy is extremely influential on trade and we have to be prepared to respond to the emerging economic climate. At times we can offer indulgent, extravagant, high-roller packages, whilst in other times we need to focus on low cost, value-for-money deals.</w:t>
      </w:r>
    </w:p>
    <w:p w:rsidR="00685511" w:rsidRPr="00662B29" w:rsidRDefault="00685511" w:rsidP="008A703A">
      <w:pPr>
        <w:pStyle w:val="BodyCopy"/>
        <w:rPr>
          <w:rFonts w:cs="HelveticaNeueLT Std Lt Cn"/>
          <w:noProof w:val="0"/>
          <w:color w:val="221E1F"/>
          <w:szCs w:val="22"/>
        </w:rPr>
      </w:pPr>
      <w:r w:rsidRPr="00662B29">
        <w:rPr>
          <w:rFonts w:cs="HelveticaNeueLT Std Lt Cn"/>
          <w:noProof w:val="0"/>
          <w:color w:val="221E1F"/>
          <w:szCs w:val="22"/>
        </w:rPr>
        <w:t xml:space="preserve">There are economic cycles that need to be taken into account in your business planning. They are periodic fluctuations that occur quite regularly, driving the general level of economic activity upwards (inflationary) or downwards (recessionary). </w:t>
      </w:r>
    </w:p>
    <w:p w:rsidR="00C5797F" w:rsidRPr="00662B29" w:rsidRDefault="00C5797F" w:rsidP="008A703A">
      <w:pPr>
        <w:pStyle w:val="BodyCopy"/>
        <w:rPr>
          <w:noProof w:val="0"/>
          <w:szCs w:val="22"/>
        </w:rPr>
      </w:pPr>
      <w:r w:rsidRPr="00662B29">
        <w:rPr>
          <w:noProof w:val="0"/>
          <w:szCs w:val="22"/>
        </w:rPr>
        <w:t>Economic considerations include:</w:t>
      </w:r>
    </w:p>
    <w:p w:rsidR="00C5797F" w:rsidRPr="00662B29" w:rsidRDefault="00270B30" w:rsidP="005D74D0">
      <w:pPr>
        <w:pStyle w:val="Bullet1"/>
      </w:pPr>
      <w:r w:rsidRPr="00662B29">
        <w:rPr>
          <w:noProof/>
          <w:lang w:val="en-US"/>
        </w:rPr>
        <w:drawing>
          <wp:anchor distT="0" distB="0" distL="114300" distR="114300" simplePos="0" relativeHeight="251952128" behindDoc="0" locked="0" layoutInCell="1" allowOverlap="1">
            <wp:simplePos x="0" y="0"/>
            <wp:positionH relativeFrom="column">
              <wp:posOffset>3895725</wp:posOffset>
            </wp:positionH>
            <wp:positionV relativeFrom="paragraph">
              <wp:posOffset>149225</wp:posOffset>
            </wp:positionV>
            <wp:extent cx="1695450" cy="1123950"/>
            <wp:effectExtent l="19050" t="0" r="0" b="0"/>
            <wp:wrapSquare wrapText="bothSides"/>
            <wp:docPr id="158" name="Picture 157" descr="shutterstock_131501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501597.jpg"/>
                    <pic:cNvPicPr/>
                  </pic:nvPicPr>
                  <pic:blipFill>
                    <a:blip r:embed="rId116" cstate="print"/>
                    <a:stretch>
                      <a:fillRect/>
                    </a:stretch>
                  </pic:blipFill>
                  <pic:spPr>
                    <a:xfrm>
                      <a:off x="0" y="0"/>
                      <a:ext cx="1695450" cy="1123950"/>
                    </a:xfrm>
                    <a:prstGeom prst="rect">
                      <a:avLst/>
                    </a:prstGeom>
                  </pic:spPr>
                </pic:pic>
              </a:graphicData>
            </a:graphic>
          </wp:anchor>
        </w:drawing>
      </w:r>
      <w:r w:rsidR="00C5797F" w:rsidRPr="00662B29">
        <w:t>Inflation</w:t>
      </w:r>
    </w:p>
    <w:p w:rsidR="00C5797F" w:rsidRPr="00662B29" w:rsidRDefault="00C5797F" w:rsidP="005D74D0">
      <w:pPr>
        <w:pStyle w:val="Bullet1"/>
      </w:pPr>
      <w:r w:rsidRPr="00662B29">
        <w:t>Currency exchange rates</w:t>
      </w:r>
    </w:p>
    <w:p w:rsidR="00C5797F" w:rsidRPr="00662B29" w:rsidRDefault="00C5797F" w:rsidP="005D74D0">
      <w:pPr>
        <w:pStyle w:val="Bullet1"/>
      </w:pPr>
      <w:r w:rsidRPr="00662B29">
        <w:t xml:space="preserve">State of relevant economies </w:t>
      </w:r>
    </w:p>
    <w:p w:rsidR="00C5797F" w:rsidRPr="00662B29" w:rsidRDefault="00C5797F" w:rsidP="005D74D0">
      <w:pPr>
        <w:pStyle w:val="Bullet1"/>
      </w:pPr>
      <w:r w:rsidRPr="00662B29">
        <w:t>Current spending patterns</w:t>
      </w:r>
      <w:r w:rsidR="00027783" w:rsidRPr="00662B29">
        <w:t>.</w:t>
      </w:r>
    </w:p>
    <w:p w:rsidR="00685511" w:rsidRPr="00662B29" w:rsidRDefault="0065709E" w:rsidP="00027783">
      <w:pPr>
        <w:pStyle w:val="Heading3"/>
        <w:spacing w:before="200" w:after="200"/>
        <w:rPr>
          <w:rFonts w:cs="HelveticaNeueLT Std Lt"/>
        </w:rPr>
      </w:pPr>
      <w:r w:rsidRPr="00662B29">
        <w:t>C</w:t>
      </w:r>
      <w:r w:rsidR="00685511" w:rsidRPr="00662B29">
        <w:t>ustomer preferences</w:t>
      </w:r>
      <w:r w:rsidRPr="00662B29">
        <w:t xml:space="preserve"> &amp; trends</w:t>
      </w:r>
    </w:p>
    <w:p w:rsidR="00685511" w:rsidRPr="00662B29" w:rsidRDefault="00685511" w:rsidP="00027783">
      <w:pPr>
        <w:pStyle w:val="BodyCopy"/>
        <w:rPr>
          <w:noProof w:val="0"/>
        </w:rPr>
      </w:pPr>
      <w:r w:rsidRPr="00662B29">
        <w:rPr>
          <w:noProof w:val="0"/>
        </w:rPr>
        <w:t>Whether we lead the</w:t>
      </w:r>
      <w:r w:rsidR="00270B30" w:rsidRPr="00662B29">
        <w:rPr>
          <w:noProof w:val="0"/>
        </w:rPr>
        <w:t xml:space="preserve"> pack or follow the opposition or a combination of the two</w:t>
      </w:r>
      <w:r w:rsidRPr="00662B29">
        <w:rPr>
          <w:noProof w:val="0"/>
        </w:rPr>
        <w:t>, we must respond to customer preferences.</w:t>
      </w:r>
    </w:p>
    <w:p w:rsidR="005F789C" w:rsidRPr="00662B29" w:rsidRDefault="00270B30" w:rsidP="00027783">
      <w:pPr>
        <w:pStyle w:val="BodyCopy"/>
        <w:rPr>
          <w:noProof w:val="0"/>
        </w:rPr>
      </w:pPr>
      <w:r w:rsidRPr="00662B29">
        <w:rPr>
          <w:noProof w:val="0"/>
        </w:rPr>
        <w:t>Earlier in this manual we explored the different types of potential clients and the needs they may have.</w:t>
      </w:r>
    </w:p>
    <w:p w:rsidR="00685511" w:rsidRPr="00662B29" w:rsidRDefault="00027783" w:rsidP="00027783">
      <w:pPr>
        <w:pStyle w:val="Heading3"/>
        <w:spacing w:before="200" w:after="200"/>
      </w:pPr>
      <w:r w:rsidRPr="00662B29">
        <w:t>Markets</w:t>
      </w:r>
    </w:p>
    <w:p w:rsidR="00685511" w:rsidRPr="00662B29" w:rsidRDefault="00685511" w:rsidP="008A703A">
      <w:pPr>
        <w:pStyle w:val="BodyCopy"/>
        <w:rPr>
          <w:noProof w:val="0"/>
        </w:rPr>
      </w:pPr>
      <w:r w:rsidRPr="00662B29">
        <w:rPr>
          <w:noProof w:val="0"/>
        </w:rPr>
        <w:t xml:space="preserve">Markets are complex and rapidly changing with new and more complex customer demands, products and services. </w:t>
      </w:r>
    </w:p>
    <w:p w:rsidR="00685511" w:rsidRPr="00662B29" w:rsidRDefault="00982375" w:rsidP="008A703A">
      <w:pPr>
        <w:pStyle w:val="BodyCopy"/>
        <w:rPr>
          <w:noProof w:val="0"/>
        </w:rPr>
      </w:pPr>
      <w:r w:rsidRPr="00662B29">
        <w:rPr>
          <w:lang w:val="en-US" w:eastAsia="en-US"/>
        </w:rPr>
        <w:drawing>
          <wp:anchor distT="0" distB="0" distL="114300" distR="114300" simplePos="0" relativeHeight="251710464" behindDoc="0" locked="0" layoutInCell="1" allowOverlap="1">
            <wp:simplePos x="0" y="0"/>
            <wp:positionH relativeFrom="column">
              <wp:posOffset>3829050</wp:posOffset>
            </wp:positionH>
            <wp:positionV relativeFrom="paragraph">
              <wp:posOffset>98425</wp:posOffset>
            </wp:positionV>
            <wp:extent cx="1762125" cy="1171575"/>
            <wp:effectExtent l="19050" t="0" r="9525" b="0"/>
            <wp:wrapSquare wrapText="bothSides"/>
            <wp:docPr id="8" name="Picture 83" descr="shutterstock_107128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7128706.jpg"/>
                    <pic:cNvPicPr/>
                  </pic:nvPicPr>
                  <pic:blipFill>
                    <a:blip r:embed="rId117" cstate="print"/>
                    <a:stretch>
                      <a:fillRect/>
                    </a:stretch>
                  </pic:blipFill>
                  <pic:spPr>
                    <a:xfrm>
                      <a:off x="0" y="0"/>
                      <a:ext cx="1762125" cy="1171575"/>
                    </a:xfrm>
                    <a:prstGeom prst="rect">
                      <a:avLst/>
                    </a:prstGeom>
                  </pic:spPr>
                </pic:pic>
              </a:graphicData>
            </a:graphic>
          </wp:anchor>
        </w:drawing>
      </w:r>
      <w:r w:rsidR="00685511" w:rsidRPr="00662B29">
        <w:rPr>
          <w:noProof w:val="0"/>
        </w:rPr>
        <w:t xml:space="preserve">Internationalisation is increasing and international competition is intensifying in many markets. </w:t>
      </w:r>
    </w:p>
    <w:p w:rsidR="00685511" w:rsidRPr="00662B29" w:rsidRDefault="00685511" w:rsidP="008A703A">
      <w:pPr>
        <w:pStyle w:val="BodyCopy"/>
        <w:rPr>
          <w:noProof w:val="0"/>
        </w:rPr>
      </w:pPr>
      <w:r w:rsidRPr="00662B29">
        <w:rPr>
          <w:noProof w:val="0"/>
        </w:rPr>
        <w:t xml:space="preserve">To ensure the right quality, companies must be better at understanding their environment and building-up the competence and ability to change before, or at the same time, as the outside world changes. </w:t>
      </w:r>
    </w:p>
    <w:p w:rsidR="00027783" w:rsidRPr="00662B29" w:rsidRDefault="00685511" w:rsidP="00027783">
      <w:pPr>
        <w:pStyle w:val="BodyCopy"/>
        <w:rPr>
          <w:noProof w:val="0"/>
        </w:rPr>
      </w:pPr>
      <w:r w:rsidRPr="00662B29">
        <w:rPr>
          <w:noProof w:val="0"/>
        </w:rPr>
        <w:t>The luxury of lagging behind global changes has evaporated.</w:t>
      </w:r>
      <w:r w:rsidR="00027783" w:rsidRPr="00662B29">
        <w:rPr>
          <w:noProof w:val="0"/>
        </w:rPr>
        <w:br w:type="page"/>
      </w:r>
    </w:p>
    <w:p w:rsidR="00685511" w:rsidRPr="00662B29" w:rsidRDefault="00685511" w:rsidP="004C44D2">
      <w:pPr>
        <w:pStyle w:val="Heading3"/>
      </w:pPr>
      <w:r w:rsidRPr="00662B29">
        <w:t>Environmental issues</w:t>
      </w:r>
    </w:p>
    <w:p w:rsidR="00685511" w:rsidRPr="00662B29" w:rsidRDefault="00685511" w:rsidP="008A703A">
      <w:pPr>
        <w:pStyle w:val="BodyCopy"/>
        <w:rPr>
          <w:noProof w:val="0"/>
        </w:rPr>
      </w:pPr>
      <w:r w:rsidRPr="00662B29">
        <w:rPr>
          <w:noProof w:val="0"/>
        </w:rPr>
        <w:t xml:space="preserve">The demand for quality in the outer environment will place greater demands on how companies conduct their business, which sources of energy they use, and how they design their products. </w:t>
      </w:r>
    </w:p>
    <w:p w:rsidR="00685511" w:rsidRPr="00662B29" w:rsidRDefault="00685511" w:rsidP="008A703A">
      <w:pPr>
        <w:pStyle w:val="BodyCopy"/>
        <w:rPr>
          <w:noProof w:val="0"/>
        </w:rPr>
      </w:pPr>
      <w:r w:rsidRPr="00662B29">
        <w:rPr>
          <w:noProof w:val="0"/>
        </w:rPr>
        <w:t>More establishments will seek to portray publicly their environmentally friendly image.</w:t>
      </w:r>
    </w:p>
    <w:p w:rsidR="00685511" w:rsidRPr="00662B29" w:rsidRDefault="00685511" w:rsidP="008A703A">
      <w:pPr>
        <w:pStyle w:val="BodyCopy"/>
        <w:rPr>
          <w:noProof w:val="0"/>
        </w:rPr>
      </w:pPr>
      <w:r w:rsidRPr="00662B29">
        <w:rPr>
          <w:noProof w:val="0"/>
        </w:rPr>
        <w:t>This may mean they subscribe to organisations such as ECO-Buy or Green Globe.</w:t>
      </w:r>
    </w:p>
    <w:p w:rsidR="00685511" w:rsidRPr="00662B29" w:rsidRDefault="00685511" w:rsidP="008A703A">
      <w:pPr>
        <w:pStyle w:val="BodyCopy"/>
        <w:rPr>
          <w:noProof w:val="0"/>
        </w:rPr>
      </w:pPr>
      <w:r w:rsidRPr="00662B29">
        <w:rPr>
          <w:lang w:val="en-US" w:eastAsia="en-US"/>
        </w:rPr>
        <w:drawing>
          <wp:anchor distT="0" distB="0" distL="114300" distR="114300" simplePos="0" relativeHeight="251709440" behindDoc="0" locked="0" layoutInCell="1" allowOverlap="1">
            <wp:simplePos x="0" y="0"/>
            <wp:positionH relativeFrom="column">
              <wp:posOffset>4333240</wp:posOffset>
            </wp:positionH>
            <wp:positionV relativeFrom="paragraph">
              <wp:posOffset>41910</wp:posOffset>
            </wp:positionV>
            <wp:extent cx="1256030" cy="1028700"/>
            <wp:effectExtent l="19050" t="0" r="1270" b="0"/>
            <wp:wrapSquare wrapText="bothSides"/>
            <wp:docPr id="9" name="Picture 60" descr="shutterstock_103063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063325.jpg"/>
                    <pic:cNvPicPr/>
                  </pic:nvPicPr>
                  <pic:blipFill>
                    <a:blip r:embed="rId118" cstate="print"/>
                    <a:stretch>
                      <a:fillRect/>
                    </a:stretch>
                  </pic:blipFill>
                  <pic:spPr>
                    <a:xfrm>
                      <a:off x="0" y="0"/>
                      <a:ext cx="1256030" cy="1028700"/>
                    </a:xfrm>
                    <a:prstGeom prst="rect">
                      <a:avLst/>
                    </a:prstGeom>
                  </pic:spPr>
                </pic:pic>
              </a:graphicData>
            </a:graphic>
          </wp:anchor>
        </w:drawing>
      </w:r>
      <w:r w:rsidRPr="00662B29">
        <w:rPr>
          <w:noProof w:val="0"/>
        </w:rPr>
        <w:t>Most organisations appreciate there are cost savings to made from ‘going green’, as well as marketing potential and the obvious effect of reducing the impact of the business on the planet.</w:t>
      </w:r>
    </w:p>
    <w:p w:rsidR="00685511" w:rsidRPr="00662B29" w:rsidRDefault="00685511" w:rsidP="008A703A">
      <w:pPr>
        <w:pStyle w:val="BodyCopy"/>
        <w:rPr>
          <w:noProof w:val="0"/>
        </w:rPr>
      </w:pPr>
      <w:r w:rsidRPr="00662B29">
        <w:rPr>
          <w:noProof w:val="0"/>
        </w:rPr>
        <w:t>Most businesses today will seek to demonstrate they align with triple bottom-line principles, taking into account not only the financial goals of the organisation but also social and environmental responsibilities too.</w:t>
      </w:r>
    </w:p>
    <w:p w:rsidR="00685511" w:rsidRPr="00662B29" w:rsidRDefault="00685511" w:rsidP="004C44D2">
      <w:pPr>
        <w:pStyle w:val="Heading3"/>
      </w:pPr>
      <w:r w:rsidRPr="00662B29">
        <w:t xml:space="preserve">Technological development </w:t>
      </w:r>
    </w:p>
    <w:p w:rsidR="00685511" w:rsidRPr="00662B29" w:rsidRDefault="00685511" w:rsidP="008A703A">
      <w:pPr>
        <w:pStyle w:val="BodyCopy"/>
        <w:rPr>
          <w:noProof w:val="0"/>
        </w:rPr>
      </w:pPr>
      <w:r w:rsidRPr="00662B29">
        <w:rPr>
          <w:noProof w:val="0"/>
        </w:rPr>
        <w:t xml:space="preserve">Technological development has played a key role in the structural changes in the service sector. </w:t>
      </w:r>
    </w:p>
    <w:p w:rsidR="00685511" w:rsidRPr="00662B29" w:rsidRDefault="00685511" w:rsidP="008A703A">
      <w:pPr>
        <w:pStyle w:val="BodyCopy"/>
        <w:rPr>
          <w:noProof w:val="0"/>
        </w:rPr>
      </w:pPr>
      <w:r w:rsidRPr="00662B29">
        <w:rPr>
          <w:lang w:val="en-US" w:eastAsia="en-US"/>
        </w:rPr>
        <w:drawing>
          <wp:anchor distT="0" distB="0" distL="114300" distR="114300" simplePos="0" relativeHeight="251706368" behindDoc="0" locked="0" layoutInCell="1" allowOverlap="1">
            <wp:simplePos x="0" y="0"/>
            <wp:positionH relativeFrom="column">
              <wp:posOffset>4333875</wp:posOffset>
            </wp:positionH>
            <wp:positionV relativeFrom="paragraph">
              <wp:posOffset>98425</wp:posOffset>
            </wp:positionV>
            <wp:extent cx="1304925" cy="1304925"/>
            <wp:effectExtent l="19050" t="0" r="9525" b="0"/>
            <wp:wrapSquare wrapText="bothSides"/>
            <wp:docPr id="10" name="Picture 36" descr="C:\Documents and Settings\nickh\Desktop\PROJECTS\Singapore\Photos\W180_computer_communication_shutterstock_155401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nickh\Desktop\PROJECTS\Singapore\Photos\W180_computer_communication_shutterstock_155401430.jpg"/>
                    <pic:cNvPicPr>
                      <a:picLocks noChangeAspect="1" noChangeArrowheads="1"/>
                    </pic:cNvPicPr>
                  </pic:nvPicPr>
                  <pic:blipFill>
                    <a:blip r:embed="rId119" cstate="print"/>
                    <a:srcRect/>
                    <a:stretch>
                      <a:fillRect/>
                    </a:stretch>
                  </pic:blipFill>
                  <pic:spPr bwMode="auto">
                    <a:xfrm>
                      <a:off x="0" y="0"/>
                      <a:ext cx="1304925" cy="1304925"/>
                    </a:xfrm>
                    <a:prstGeom prst="rect">
                      <a:avLst/>
                    </a:prstGeom>
                    <a:noFill/>
                    <a:ln w="9525">
                      <a:noFill/>
                      <a:miter lim="800000"/>
                      <a:headEnd/>
                      <a:tailEnd/>
                    </a:ln>
                  </pic:spPr>
                </pic:pic>
              </a:graphicData>
            </a:graphic>
          </wp:anchor>
        </w:drawing>
      </w:r>
      <w:r w:rsidRPr="00662B29">
        <w:rPr>
          <w:noProof w:val="0"/>
        </w:rPr>
        <w:t xml:space="preserve">Boundaries between transportation, communication, travel-service and hospitality industries are disappearing as airlines (and others) begin to provide direct reservations, tours, conferences, car and accommodation arrangements, in-flight telephone service, and electronic retailing package delivery services in competition-and-coalition with thousands of other service units. </w:t>
      </w:r>
    </w:p>
    <w:p w:rsidR="00685511" w:rsidRPr="00662B29" w:rsidRDefault="00685511" w:rsidP="008A703A">
      <w:pPr>
        <w:pStyle w:val="BodyCopy"/>
        <w:rPr>
          <w:noProof w:val="0"/>
        </w:rPr>
      </w:pPr>
      <w:r w:rsidRPr="00662B29">
        <w:rPr>
          <w:noProof w:val="0"/>
        </w:rPr>
        <w:t>Many customers are looking for seamless service – a one-stop shop for all their holiday/travel needs, and technology is providing the means for this to be done.</w:t>
      </w:r>
    </w:p>
    <w:p w:rsidR="005F789C" w:rsidRPr="00662B29" w:rsidRDefault="00685511" w:rsidP="008A703A">
      <w:pPr>
        <w:pStyle w:val="BodyCopy"/>
        <w:rPr>
          <w:noProof w:val="0"/>
        </w:rPr>
      </w:pPr>
      <w:r w:rsidRPr="00662B29">
        <w:rPr>
          <w:noProof w:val="0"/>
        </w:rPr>
        <w:t xml:space="preserve">Technology has also impacted on operational service delivery via computerised reservations systems, online reservations, hand-held ordering systems in restaurants, bar code scanning and the growing trend for customers to do their own checkout and payment after selecting goods. </w:t>
      </w:r>
    </w:p>
    <w:p w:rsidR="00982375" w:rsidRPr="00662B29" w:rsidRDefault="00982375" w:rsidP="00982375">
      <w:pPr>
        <w:spacing w:before="80" w:after="120" w:line="240" w:lineRule="auto"/>
        <w:rPr>
          <w:rFonts w:ascii="Helvetica" w:hAnsi="Helvetica" w:cs="HelveticaNeueLT Std Lt"/>
          <w:u w:val="single"/>
        </w:rPr>
      </w:pPr>
      <w:r w:rsidRPr="00662B29">
        <w:rPr>
          <w:rFonts w:ascii="Helvetica" w:hAnsi="Helvetica"/>
          <w:u w:val="single"/>
        </w:rPr>
        <w:t>Advent of E-business</w:t>
      </w:r>
    </w:p>
    <w:p w:rsidR="00982375" w:rsidRPr="00662B29" w:rsidRDefault="00982375" w:rsidP="008A703A">
      <w:pPr>
        <w:pStyle w:val="BodyCopy"/>
        <w:rPr>
          <w:noProof w:val="0"/>
        </w:rPr>
      </w:pPr>
      <w:r w:rsidRPr="00662B29">
        <w:rPr>
          <w:lang w:val="en-US" w:eastAsia="en-US"/>
        </w:rPr>
        <w:drawing>
          <wp:anchor distT="0" distB="0" distL="114300" distR="114300" simplePos="0" relativeHeight="251951104" behindDoc="0" locked="0" layoutInCell="1" allowOverlap="1">
            <wp:simplePos x="0" y="0"/>
            <wp:positionH relativeFrom="column">
              <wp:posOffset>3933825</wp:posOffset>
            </wp:positionH>
            <wp:positionV relativeFrom="paragraph">
              <wp:posOffset>298450</wp:posOffset>
            </wp:positionV>
            <wp:extent cx="1655445" cy="1228725"/>
            <wp:effectExtent l="19050" t="0" r="1905" b="0"/>
            <wp:wrapSquare wrapText="bothSides"/>
            <wp:docPr id="157" name="Picture 3" descr="C:\Documents and Settings\nickh\Desktop\PROJECTS\Singapore\Photos\W608_shutterstock_99673604.jpg"/>
            <wp:cNvGraphicFramePr/>
            <a:graphic xmlns:a="http://schemas.openxmlformats.org/drawingml/2006/main">
              <a:graphicData uri="http://schemas.openxmlformats.org/drawingml/2006/picture">
                <pic:pic xmlns:pic="http://schemas.openxmlformats.org/drawingml/2006/picture">
                  <pic:nvPicPr>
                    <pic:cNvPr id="2050" name="Picture 2" descr="C:\Documents and Settings\nickh\Desktop\PROJECTS\Singapore\Photos\W608_shutterstock_99673604.jpg"/>
                    <pic:cNvPicPr>
                      <a:picLocks noGrp="1" noChangeAspect="1" noChangeArrowheads="1"/>
                    </pic:cNvPicPr>
                  </pic:nvPicPr>
                  <pic:blipFill>
                    <a:blip r:embed="rId120" cstate="print"/>
                    <a:srcRect/>
                    <a:stretch>
                      <a:fillRect/>
                    </a:stretch>
                  </pic:blipFill>
                  <pic:spPr bwMode="auto">
                    <a:xfrm>
                      <a:off x="0" y="0"/>
                      <a:ext cx="1655445" cy="1228725"/>
                    </a:xfrm>
                    <a:prstGeom prst="rect">
                      <a:avLst/>
                    </a:prstGeom>
                    <a:noFill/>
                  </pic:spPr>
                </pic:pic>
              </a:graphicData>
            </a:graphic>
          </wp:anchor>
        </w:drawing>
      </w:r>
      <w:r w:rsidRPr="00662B29">
        <w:rPr>
          <w:noProof w:val="0"/>
        </w:rPr>
        <w:t xml:space="preserve">More and more people are using the ‘Net to access information and make bookings. We need to tap into this emerging but already substantial market and establish a web site. </w:t>
      </w:r>
    </w:p>
    <w:p w:rsidR="00982375" w:rsidRPr="00662B29" w:rsidRDefault="00982375" w:rsidP="008A703A">
      <w:pPr>
        <w:pStyle w:val="BodyCopy"/>
        <w:rPr>
          <w:noProof w:val="0"/>
          <w:u w:val="single"/>
        </w:rPr>
      </w:pPr>
      <w:r w:rsidRPr="00662B29">
        <w:rPr>
          <w:noProof w:val="0"/>
        </w:rPr>
        <w:t xml:space="preserve">We also need to exploit the opportunities this medium presents for reservations and various other activities such as </w:t>
      </w:r>
      <w:r w:rsidR="005F789C" w:rsidRPr="00662B29">
        <w:rPr>
          <w:noProof w:val="0"/>
        </w:rPr>
        <w:t xml:space="preserve">internet sales, </w:t>
      </w:r>
      <w:r w:rsidRPr="00662B29">
        <w:rPr>
          <w:noProof w:val="0"/>
        </w:rPr>
        <w:t>a forum for questions and feedback as well as a platform for information dissemination.</w:t>
      </w:r>
    </w:p>
    <w:p w:rsidR="00270B30" w:rsidRPr="00662B29" w:rsidRDefault="00270B30">
      <w:pPr>
        <w:rPr>
          <w:rFonts w:ascii="Helvetica" w:hAnsi="Helvetica"/>
          <w:b/>
          <w:color w:val="595959"/>
          <w:sz w:val="28"/>
          <w:szCs w:val="28"/>
        </w:rPr>
      </w:pPr>
      <w:r w:rsidRPr="00662B29">
        <w:rPr>
          <w:rFonts w:ascii="Helvetica" w:hAnsi="Helvetica"/>
          <w:b/>
          <w:color w:val="595959"/>
          <w:sz w:val="28"/>
          <w:szCs w:val="28"/>
        </w:rPr>
        <w:br w:type="page"/>
      </w:r>
    </w:p>
    <w:p w:rsidR="00685511" w:rsidRPr="00662B29" w:rsidRDefault="00685511" w:rsidP="004C44D2">
      <w:pPr>
        <w:pStyle w:val="Heading3"/>
      </w:pPr>
      <w:r w:rsidRPr="00662B29">
        <w:t>Political issues</w:t>
      </w:r>
    </w:p>
    <w:p w:rsidR="00685511" w:rsidRPr="00662B29" w:rsidRDefault="00685511" w:rsidP="008A703A">
      <w:pPr>
        <w:pStyle w:val="BodyCopy"/>
        <w:rPr>
          <w:noProof w:val="0"/>
        </w:rPr>
      </w:pPr>
      <w:r w:rsidRPr="00662B29">
        <w:rPr>
          <w:noProof w:val="0"/>
        </w:rPr>
        <w:t xml:space="preserve">Some political policies that would influence a tourism organisation include: </w:t>
      </w:r>
    </w:p>
    <w:p w:rsidR="00685511" w:rsidRPr="00662B29" w:rsidRDefault="00685511" w:rsidP="005D74D0">
      <w:pPr>
        <w:pStyle w:val="Bullet1"/>
      </w:pPr>
      <w:r w:rsidRPr="00662B29">
        <w:rPr>
          <w:noProof/>
          <w:lang w:val="en-US"/>
        </w:rPr>
        <w:drawing>
          <wp:anchor distT="0" distB="0" distL="114300" distR="114300" simplePos="0" relativeHeight="251708416" behindDoc="0" locked="0" layoutInCell="1" allowOverlap="1">
            <wp:simplePos x="0" y="0"/>
            <wp:positionH relativeFrom="column">
              <wp:posOffset>4324350</wp:posOffset>
            </wp:positionH>
            <wp:positionV relativeFrom="paragraph">
              <wp:posOffset>81280</wp:posOffset>
            </wp:positionV>
            <wp:extent cx="1400175" cy="1095375"/>
            <wp:effectExtent l="19050" t="0" r="9525" b="0"/>
            <wp:wrapSquare wrapText="bothSides"/>
            <wp:docPr id="11" name="Picture 12" descr="MP900442256[1].JPG"/>
            <wp:cNvGraphicFramePr/>
            <a:graphic xmlns:a="http://schemas.openxmlformats.org/drawingml/2006/main">
              <a:graphicData uri="http://schemas.openxmlformats.org/drawingml/2006/picture">
                <pic:pic xmlns:pic="http://schemas.openxmlformats.org/drawingml/2006/picture">
                  <pic:nvPicPr>
                    <pic:cNvPr id="5" name="Picture 4" descr="MP900442256[1].JPG"/>
                    <pic:cNvPicPr/>
                  </pic:nvPicPr>
                  <pic:blipFill>
                    <a:blip r:embed="rId121" cstate="print"/>
                    <a:stretch>
                      <a:fillRect/>
                    </a:stretch>
                  </pic:blipFill>
                  <pic:spPr>
                    <a:xfrm>
                      <a:off x="0" y="0"/>
                      <a:ext cx="1400175" cy="1095375"/>
                    </a:xfrm>
                    <a:prstGeom prst="rect">
                      <a:avLst/>
                    </a:prstGeom>
                  </pic:spPr>
                </pic:pic>
              </a:graphicData>
            </a:graphic>
          </wp:anchor>
        </w:drawing>
      </w:r>
      <w:r w:rsidRPr="00662B29">
        <w:t xml:space="preserve">Fiscal Policies </w:t>
      </w:r>
    </w:p>
    <w:p w:rsidR="00685511" w:rsidRPr="00662B29" w:rsidRDefault="00685511" w:rsidP="005D74D0">
      <w:pPr>
        <w:pStyle w:val="Bullet1"/>
      </w:pPr>
      <w:r w:rsidRPr="00662B29">
        <w:t xml:space="preserve">Monetary </w:t>
      </w:r>
    </w:p>
    <w:p w:rsidR="00685511" w:rsidRPr="00662B29" w:rsidRDefault="00685511" w:rsidP="005D74D0">
      <w:pPr>
        <w:pStyle w:val="Bullet1"/>
      </w:pPr>
      <w:r w:rsidRPr="00662B29">
        <w:t xml:space="preserve">Wages </w:t>
      </w:r>
    </w:p>
    <w:p w:rsidR="00685511" w:rsidRPr="00662B29" w:rsidRDefault="00685511" w:rsidP="005D74D0">
      <w:pPr>
        <w:pStyle w:val="Bullet1"/>
      </w:pPr>
      <w:r w:rsidRPr="00662B29">
        <w:t xml:space="preserve">Exchange rates </w:t>
      </w:r>
    </w:p>
    <w:p w:rsidR="00685511" w:rsidRPr="00662B29" w:rsidRDefault="00685511" w:rsidP="005D74D0">
      <w:pPr>
        <w:pStyle w:val="Bullet1"/>
      </w:pPr>
      <w:r w:rsidRPr="00662B29">
        <w:t xml:space="preserve">Ease of travel </w:t>
      </w:r>
    </w:p>
    <w:p w:rsidR="00685511" w:rsidRPr="00662B29" w:rsidRDefault="008102F9" w:rsidP="005D74D0">
      <w:pPr>
        <w:pStyle w:val="Bullet1"/>
      </w:pPr>
      <w:r w:rsidRPr="00662B29">
        <w:t>Legislative changes.</w:t>
      </w:r>
    </w:p>
    <w:p w:rsidR="00270B30" w:rsidRPr="00662B29" w:rsidRDefault="00270B30" w:rsidP="00270B30">
      <w:pPr>
        <w:pStyle w:val="ListParagraph"/>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noProof/>
          <w:lang w:val="en-US" w:eastAsia="en-US"/>
        </w:rPr>
        <w:drawing>
          <wp:anchor distT="0" distB="0" distL="114300" distR="114300" simplePos="0" relativeHeight="25204121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1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70B30" w:rsidRPr="00662B29" w:rsidRDefault="00270B30" w:rsidP="00270B30">
      <w:pPr>
        <w:pStyle w:val="ListParagraph"/>
        <w:autoSpaceDE w:val="0"/>
        <w:autoSpaceDN w:val="0"/>
        <w:adjustRightInd w:val="0"/>
        <w:spacing w:before="80" w:after="120" w:line="240" w:lineRule="auto"/>
        <w:rPr>
          <w:rFonts w:ascii="Helvetica" w:hAnsi="Helvetica" w:cs="Chevin-DemiBold"/>
          <w:b/>
          <w:i/>
          <w:sz w:val="32"/>
          <w:szCs w:val="32"/>
        </w:rPr>
      </w:pPr>
      <w:r w:rsidRPr="00662B29">
        <w:rPr>
          <w:rFonts w:ascii="Helvetica" w:hAnsi="Helvetica" w:cs="Chevin-DemiBold"/>
          <w:b/>
          <w:bCs/>
          <w:i/>
          <w:sz w:val="32"/>
          <w:szCs w:val="32"/>
        </w:rPr>
        <w:t>Activity 10 - Identify external factors</w:t>
      </w:r>
    </w:p>
    <w:p w:rsidR="00270B30" w:rsidRPr="00662B29" w:rsidRDefault="00E23C8A" w:rsidP="00270B30">
      <w:pPr>
        <w:pStyle w:val="ListParagraph"/>
        <w:autoSpaceDE w:val="0"/>
        <w:autoSpaceDN w:val="0"/>
        <w:adjustRightInd w:val="0"/>
        <w:snapToGrid w:val="0"/>
        <w:spacing w:before="80" w:after="120" w:line="240" w:lineRule="auto"/>
        <w:ind w:left="0"/>
        <w:rPr>
          <w:rFonts w:ascii="Helvetica" w:eastAsia="Times New Roman" w:hAnsi="Helvetica" w:cs="HelveticaNeueLTStd-Lt"/>
          <w:color w:val="000000"/>
        </w:rPr>
      </w:pPr>
      <w:r w:rsidRPr="00662B29">
        <w:rPr>
          <w:rFonts w:ascii="Helvetica" w:eastAsia="Times New Roman" w:hAnsi="Helvetica" w:cs="HelveticaNeueLTStd-Lt"/>
          <w:noProof/>
          <w:color w:val="000000"/>
          <w:lang w:val="en-US" w:eastAsia="en-US"/>
        </w:rPr>
        <w:drawing>
          <wp:anchor distT="0" distB="0" distL="114300" distR="114300" simplePos="0" relativeHeight="252042240" behindDoc="0" locked="0" layoutInCell="1" allowOverlap="1">
            <wp:simplePos x="0" y="0"/>
            <wp:positionH relativeFrom="column">
              <wp:posOffset>3657600</wp:posOffset>
            </wp:positionH>
            <wp:positionV relativeFrom="paragraph">
              <wp:posOffset>198120</wp:posOffset>
            </wp:positionV>
            <wp:extent cx="1381125" cy="885825"/>
            <wp:effectExtent l="19050" t="0" r="9525" b="0"/>
            <wp:wrapSquare wrapText="bothSides"/>
            <wp:docPr id="111" name="Picture 110" descr="Generic_Globe with lots of faces_110905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_Globe with lots of faces_110905763.jpg"/>
                    <pic:cNvPicPr/>
                  </pic:nvPicPr>
                  <pic:blipFill>
                    <a:blip r:embed="rId122" cstate="print"/>
                    <a:stretch>
                      <a:fillRect/>
                    </a:stretch>
                  </pic:blipFill>
                  <pic:spPr>
                    <a:xfrm>
                      <a:off x="0" y="0"/>
                      <a:ext cx="1381125" cy="885825"/>
                    </a:xfrm>
                    <a:prstGeom prst="rect">
                      <a:avLst/>
                    </a:prstGeom>
                  </pic:spPr>
                </pic:pic>
              </a:graphicData>
            </a:graphic>
          </wp:anchor>
        </w:drawing>
      </w:r>
    </w:p>
    <w:p w:rsidR="00E23C8A" w:rsidRPr="00662B29" w:rsidRDefault="00E23C8A" w:rsidP="00E23C8A">
      <w:pPr>
        <w:autoSpaceDE w:val="0"/>
        <w:autoSpaceDN w:val="0"/>
        <w:adjustRightInd w:val="0"/>
        <w:spacing w:after="0" w:line="240" w:lineRule="auto"/>
        <w:rPr>
          <w:rFonts w:ascii="Helvetica" w:hAnsi="Helvetica" w:cs="HelveticaNeueLT Std Lt Cn"/>
        </w:rPr>
      </w:pPr>
    </w:p>
    <w:p w:rsidR="00270B30" w:rsidRPr="00662B29" w:rsidRDefault="00685511" w:rsidP="008A703A">
      <w:pPr>
        <w:pStyle w:val="BodyCopy"/>
        <w:rPr>
          <w:noProof w:val="0"/>
        </w:rPr>
      </w:pPr>
      <w:r w:rsidRPr="00662B29">
        <w:rPr>
          <w:noProof w:val="0"/>
        </w:rPr>
        <w:t xml:space="preserve">Use a variety of resources to investigate </w:t>
      </w:r>
      <w:r w:rsidR="00270B30" w:rsidRPr="00662B29">
        <w:rPr>
          <w:noProof w:val="0"/>
        </w:rPr>
        <w:t xml:space="preserve">external </w:t>
      </w:r>
      <w:r w:rsidR="00474CDE" w:rsidRPr="00662B29">
        <w:rPr>
          <w:noProof w:val="0"/>
        </w:rPr>
        <w:t>factors that</w:t>
      </w:r>
      <w:r w:rsidR="00E23C8A" w:rsidRPr="00662B29">
        <w:rPr>
          <w:noProof w:val="0"/>
        </w:rPr>
        <w:t xml:space="preserve"> may </w:t>
      </w:r>
      <w:r w:rsidR="00270B30" w:rsidRPr="00662B29">
        <w:rPr>
          <w:noProof w:val="0"/>
        </w:rPr>
        <w:t>impact on your travel or tourism organisation.</w:t>
      </w:r>
    </w:p>
    <w:p w:rsidR="00270B30" w:rsidRPr="00662B29" w:rsidRDefault="00685511" w:rsidP="008A703A">
      <w:pPr>
        <w:pStyle w:val="BodyCopy"/>
        <w:rPr>
          <w:noProof w:val="0"/>
        </w:rPr>
      </w:pPr>
      <w:r w:rsidRPr="00662B29">
        <w:rPr>
          <w:noProof w:val="0"/>
        </w:rPr>
        <w:t xml:space="preserve">For each category, </w:t>
      </w:r>
      <w:r w:rsidR="00E23C8A" w:rsidRPr="00662B29">
        <w:rPr>
          <w:noProof w:val="0"/>
        </w:rPr>
        <w:t>note down the major development</w:t>
      </w:r>
      <w:r w:rsidRPr="00662B29">
        <w:rPr>
          <w:noProof w:val="0"/>
        </w:rPr>
        <w:t xml:space="preserve">s you believe will impact on your proposed business activity. </w:t>
      </w:r>
    </w:p>
    <w:tbl>
      <w:tblPr>
        <w:tblStyle w:val="TableGrid"/>
        <w:tblW w:w="0" w:type="auto"/>
        <w:tblLook w:val="04A0" w:firstRow="1" w:lastRow="0" w:firstColumn="1" w:lastColumn="0" w:noHBand="0" w:noVBand="1"/>
      </w:tblPr>
      <w:tblGrid>
        <w:gridCol w:w="2718"/>
        <w:gridCol w:w="6524"/>
      </w:tblGrid>
      <w:tr w:rsidR="00270B30" w:rsidRPr="00662B29" w:rsidTr="00270B30">
        <w:tc>
          <w:tcPr>
            <w:tcW w:w="2718" w:type="dxa"/>
            <w:shd w:val="clear" w:color="auto" w:fill="F2F2F2" w:themeFill="background1" w:themeFillShade="F2"/>
          </w:tcPr>
          <w:p w:rsidR="00270B30" w:rsidRPr="00662B29" w:rsidRDefault="00270B30" w:rsidP="00270B30">
            <w:pPr>
              <w:spacing w:before="120" w:after="120"/>
              <w:rPr>
                <w:rFonts w:ascii="Helvetica" w:hAnsi="Helvetica" w:cs="HelveticaNeueLT Std Lt Cn"/>
                <w:b/>
                <w:sz w:val="22"/>
                <w:szCs w:val="22"/>
              </w:rPr>
            </w:pPr>
            <w:r w:rsidRPr="00662B29">
              <w:rPr>
                <w:rFonts w:ascii="Helvetica" w:hAnsi="Helvetica" w:cs="HelveticaNeueLT Std Lt Cn"/>
                <w:b/>
                <w:sz w:val="22"/>
                <w:szCs w:val="22"/>
              </w:rPr>
              <w:t>EXTERNAL FACTOR CATEGORIES</w:t>
            </w:r>
          </w:p>
        </w:tc>
        <w:tc>
          <w:tcPr>
            <w:tcW w:w="6524" w:type="dxa"/>
            <w:shd w:val="clear" w:color="auto" w:fill="F2F2F2" w:themeFill="background1" w:themeFillShade="F2"/>
          </w:tcPr>
          <w:p w:rsidR="00270B30" w:rsidRPr="00662B29" w:rsidRDefault="00270B30" w:rsidP="00270B30">
            <w:pPr>
              <w:spacing w:before="120" w:after="120"/>
              <w:rPr>
                <w:rFonts w:ascii="Helvetica" w:hAnsi="Helvetica" w:cs="HelveticaNeueLT Std Lt Cn"/>
                <w:b/>
                <w:sz w:val="22"/>
                <w:szCs w:val="22"/>
              </w:rPr>
            </w:pPr>
            <w:r w:rsidRPr="00662B29">
              <w:rPr>
                <w:rFonts w:ascii="Helvetica" w:hAnsi="Helvetica" w:cs="HelveticaNeueLT Std Lt Cn"/>
                <w:b/>
                <w:sz w:val="22"/>
                <w:szCs w:val="22"/>
              </w:rPr>
              <w:t>EXAMPLES</w:t>
            </w:r>
          </w:p>
        </w:tc>
      </w:tr>
      <w:tr w:rsidR="00270B30" w:rsidRPr="00662B29" w:rsidTr="00270B30">
        <w:tc>
          <w:tcPr>
            <w:tcW w:w="2718" w:type="dxa"/>
          </w:tcPr>
          <w:p w:rsidR="00270B30" w:rsidRPr="00662B29" w:rsidRDefault="00270B30" w:rsidP="00270B30">
            <w:pPr>
              <w:spacing w:before="120" w:after="120"/>
              <w:rPr>
                <w:rFonts w:ascii="Helvetica" w:hAnsi="Helvetica" w:cs="HelveticaNeueLT Std Lt Cn"/>
                <w:sz w:val="22"/>
                <w:szCs w:val="22"/>
              </w:rPr>
            </w:pPr>
            <w:r w:rsidRPr="00662B29">
              <w:rPr>
                <w:rFonts w:ascii="Helvetica" w:hAnsi="Helvetica" w:cs="HelveticaNeueLT Std Lt Cn"/>
                <w:sz w:val="22"/>
                <w:szCs w:val="22"/>
              </w:rPr>
              <w:t>Economic</w:t>
            </w:r>
          </w:p>
        </w:tc>
        <w:tc>
          <w:tcPr>
            <w:tcW w:w="6524" w:type="dxa"/>
          </w:tcPr>
          <w:p w:rsidR="00270B30" w:rsidRPr="00662B29" w:rsidRDefault="00270B30" w:rsidP="00270B30">
            <w:pPr>
              <w:spacing w:before="120" w:after="120"/>
              <w:rPr>
                <w:rFonts w:ascii="Helvetica" w:hAnsi="Helvetica" w:cs="HelveticaNeueLT Std Lt Cn"/>
                <w:sz w:val="22"/>
                <w:szCs w:val="22"/>
              </w:rPr>
            </w:pPr>
          </w:p>
          <w:p w:rsidR="00270B30" w:rsidRPr="00662B29" w:rsidRDefault="00270B30" w:rsidP="00270B30">
            <w:pPr>
              <w:spacing w:before="120" w:after="120"/>
              <w:rPr>
                <w:rFonts w:ascii="Helvetica" w:hAnsi="Helvetica" w:cs="HelveticaNeueLT Std Lt Cn"/>
                <w:sz w:val="22"/>
                <w:szCs w:val="22"/>
              </w:rPr>
            </w:pPr>
          </w:p>
        </w:tc>
      </w:tr>
      <w:tr w:rsidR="00270B30" w:rsidRPr="00662B29" w:rsidTr="00270B30">
        <w:tc>
          <w:tcPr>
            <w:tcW w:w="2718" w:type="dxa"/>
          </w:tcPr>
          <w:p w:rsidR="00270B30" w:rsidRPr="00662B29" w:rsidRDefault="00270B30" w:rsidP="00270B30">
            <w:pPr>
              <w:spacing w:before="120" w:after="120"/>
              <w:rPr>
                <w:rFonts w:ascii="Helvetica" w:hAnsi="Helvetica" w:cs="HelveticaNeueLT Std Lt Cn"/>
                <w:sz w:val="22"/>
                <w:szCs w:val="22"/>
              </w:rPr>
            </w:pPr>
            <w:r w:rsidRPr="00662B29">
              <w:rPr>
                <w:rFonts w:ascii="Helvetica" w:hAnsi="Helvetica" w:cs="HelveticaNeueLT Std Lt Cn"/>
                <w:sz w:val="22"/>
                <w:szCs w:val="22"/>
              </w:rPr>
              <w:t>Customer preferences</w:t>
            </w:r>
          </w:p>
        </w:tc>
        <w:tc>
          <w:tcPr>
            <w:tcW w:w="6524" w:type="dxa"/>
          </w:tcPr>
          <w:p w:rsidR="00270B30" w:rsidRPr="00662B29" w:rsidRDefault="00270B30" w:rsidP="00270B30">
            <w:pPr>
              <w:spacing w:before="120" w:after="120"/>
              <w:rPr>
                <w:rFonts w:ascii="Helvetica" w:hAnsi="Helvetica" w:cs="HelveticaNeueLT Std Lt Cn"/>
                <w:sz w:val="22"/>
                <w:szCs w:val="22"/>
              </w:rPr>
            </w:pPr>
          </w:p>
          <w:p w:rsidR="00270B30" w:rsidRPr="00662B29" w:rsidRDefault="00270B30" w:rsidP="00270B30">
            <w:pPr>
              <w:spacing w:before="120" w:after="120"/>
              <w:rPr>
                <w:rFonts w:ascii="Helvetica" w:hAnsi="Helvetica" w:cs="HelveticaNeueLT Std Lt Cn"/>
                <w:sz w:val="22"/>
                <w:szCs w:val="22"/>
              </w:rPr>
            </w:pPr>
          </w:p>
        </w:tc>
      </w:tr>
      <w:tr w:rsidR="00270B30" w:rsidRPr="00662B29" w:rsidTr="00270B30">
        <w:tc>
          <w:tcPr>
            <w:tcW w:w="2718" w:type="dxa"/>
          </w:tcPr>
          <w:p w:rsidR="00270B30" w:rsidRPr="00662B29" w:rsidRDefault="00270B30" w:rsidP="00270B30">
            <w:pPr>
              <w:spacing w:before="120" w:after="120"/>
              <w:rPr>
                <w:rFonts w:ascii="Helvetica" w:hAnsi="Helvetica" w:cs="HelveticaNeueLT Std Lt Cn"/>
                <w:sz w:val="22"/>
                <w:szCs w:val="22"/>
              </w:rPr>
            </w:pPr>
            <w:r w:rsidRPr="00662B29">
              <w:rPr>
                <w:rFonts w:ascii="Helvetica" w:hAnsi="Helvetica" w:cs="HelveticaNeueLT Std Lt Cn"/>
                <w:sz w:val="22"/>
                <w:szCs w:val="22"/>
              </w:rPr>
              <w:t>Markets</w:t>
            </w:r>
          </w:p>
        </w:tc>
        <w:tc>
          <w:tcPr>
            <w:tcW w:w="6524" w:type="dxa"/>
          </w:tcPr>
          <w:p w:rsidR="00270B30" w:rsidRPr="00662B29" w:rsidRDefault="00270B30" w:rsidP="00270B30">
            <w:pPr>
              <w:spacing w:before="120" w:after="120"/>
              <w:rPr>
                <w:rFonts w:ascii="Helvetica" w:hAnsi="Helvetica" w:cs="HelveticaNeueLT Std Lt Cn"/>
                <w:sz w:val="22"/>
                <w:szCs w:val="22"/>
              </w:rPr>
            </w:pPr>
          </w:p>
          <w:p w:rsidR="00270B30" w:rsidRPr="00662B29" w:rsidRDefault="00270B30" w:rsidP="00270B30">
            <w:pPr>
              <w:spacing w:before="120" w:after="120"/>
              <w:rPr>
                <w:rFonts w:ascii="Helvetica" w:hAnsi="Helvetica" w:cs="HelveticaNeueLT Std Lt Cn"/>
                <w:sz w:val="22"/>
                <w:szCs w:val="22"/>
              </w:rPr>
            </w:pPr>
          </w:p>
        </w:tc>
      </w:tr>
      <w:tr w:rsidR="00270B30" w:rsidRPr="00662B29" w:rsidTr="00270B30">
        <w:tc>
          <w:tcPr>
            <w:tcW w:w="2718" w:type="dxa"/>
          </w:tcPr>
          <w:p w:rsidR="00270B30" w:rsidRPr="00662B29" w:rsidRDefault="00270B30" w:rsidP="00270B30">
            <w:pPr>
              <w:spacing w:before="120" w:after="120"/>
              <w:rPr>
                <w:rFonts w:ascii="Helvetica" w:hAnsi="Helvetica" w:cs="HelveticaNeueLT Std Lt Cn"/>
                <w:sz w:val="22"/>
                <w:szCs w:val="22"/>
              </w:rPr>
            </w:pPr>
            <w:r w:rsidRPr="00662B29">
              <w:rPr>
                <w:rFonts w:ascii="Helvetica" w:hAnsi="Helvetica" w:cs="HelveticaNeueLT Std Lt Cn"/>
                <w:sz w:val="22"/>
                <w:szCs w:val="22"/>
              </w:rPr>
              <w:t>Environmental issues</w:t>
            </w:r>
          </w:p>
        </w:tc>
        <w:tc>
          <w:tcPr>
            <w:tcW w:w="6524" w:type="dxa"/>
          </w:tcPr>
          <w:p w:rsidR="00270B30" w:rsidRPr="00662B29" w:rsidRDefault="00270B30" w:rsidP="00270B30">
            <w:pPr>
              <w:spacing w:before="120" w:after="120"/>
              <w:rPr>
                <w:rFonts w:ascii="Helvetica" w:hAnsi="Helvetica" w:cs="HelveticaNeueLT Std Lt Cn"/>
                <w:sz w:val="22"/>
                <w:szCs w:val="22"/>
              </w:rPr>
            </w:pPr>
          </w:p>
          <w:p w:rsidR="00270B30" w:rsidRPr="00662B29" w:rsidRDefault="00270B30" w:rsidP="00270B30">
            <w:pPr>
              <w:spacing w:before="120" w:after="120"/>
              <w:rPr>
                <w:rFonts w:ascii="Helvetica" w:hAnsi="Helvetica" w:cs="HelveticaNeueLT Std Lt Cn"/>
                <w:sz w:val="22"/>
                <w:szCs w:val="22"/>
              </w:rPr>
            </w:pPr>
          </w:p>
        </w:tc>
      </w:tr>
      <w:tr w:rsidR="00270B30" w:rsidRPr="00662B29" w:rsidTr="00270B30">
        <w:tc>
          <w:tcPr>
            <w:tcW w:w="2718" w:type="dxa"/>
          </w:tcPr>
          <w:p w:rsidR="00270B30" w:rsidRPr="00662B29" w:rsidRDefault="00270B30" w:rsidP="00270B30">
            <w:pPr>
              <w:spacing w:before="120" w:after="120"/>
              <w:rPr>
                <w:rFonts w:ascii="Helvetica" w:hAnsi="Helvetica" w:cs="HelveticaNeueLT Std Lt Cn"/>
                <w:sz w:val="22"/>
                <w:szCs w:val="22"/>
              </w:rPr>
            </w:pPr>
            <w:r w:rsidRPr="00662B29">
              <w:rPr>
                <w:rFonts w:ascii="Helvetica" w:hAnsi="Helvetica" w:cs="HelveticaNeueLT Std Lt Cn"/>
                <w:sz w:val="22"/>
                <w:szCs w:val="22"/>
              </w:rPr>
              <w:t>Technological developments</w:t>
            </w:r>
          </w:p>
        </w:tc>
        <w:tc>
          <w:tcPr>
            <w:tcW w:w="6524" w:type="dxa"/>
          </w:tcPr>
          <w:p w:rsidR="00270B30" w:rsidRPr="00662B29" w:rsidRDefault="00270B30" w:rsidP="00270B30">
            <w:pPr>
              <w:spacing w:before="120" w:after="120"/>
              <w:rPr>
                <w:rFonts w:ascii="Helvetica" w:hAnsi="Helvetica" w:cs="HelveticaNeueLT Std Lt Cn"/>
                <w:sz w:val="22"/>
                <w:szCs w:val="22"/>
              </w:rPr>
            </w:pPr>
          </w:p>
          <w:p w:rsidR="00270B30" w:rsidRPr="00662B29" w:rsidRDefault="00270B30" w:rsidP="00270B30">
            <w:pPr>
              <w:spacing w:before="120" w:after="120"/>
              <w:rPr>
                <w:rFonts w:ascii="Helvetica" w:hAnsi="Helvetica" w:cs="HelveticaNeueLT Std Lt Cn"/>
                <w:sz w:val="22"/>
                <w:szCs w:val="22"/>
              </w:rPr>
            </w:pPr>
          </w:p>
        </w:tc>
      </w:tr>
      <w:tr w:rsidR="00270B30" w:rsidRPr="00662B29" w:rsidTr="00270B30">
        <w:tc>
          <w:tcPr>
            <w:tcW w:w="2718" w:type="dxa"/>
          </w:tcPr>
          <w:p w:rsidR="00270B30" w:rsidRPr="00662B29" w:rsidRDefault="00270B30" w:rsidP="00270B30">
            <w:pPr>
              <w:spacing w:before="120" w:after="120"/>
              <w:rPr>
                <w:rFonts w:ascii="Helvetica" w:hAnsi="Helvetica" w:cs="HelveticaNeueLT Std Lt Cn"/>
                <w:sz w:val="22"/>
                <w:szCs w:val="22"/>
              </w:rPr>
            </w:pPr>
            <w:r w:rsidRPr="00662B29">
              <w:rPr>
                <w:rFonts w:ascii="Helvetica" w:hAnsi="Helvetica" w:cs="HelveticaNeueLT Std Lt Cn"/>
                <w:sz w:val="22"/>
                <w:szCs w:val="22"/>
              </w:rPr>
              <w:t>Political issues</w:t>
            </w:r>
          </w:p>
        </w:tc>
        <w:tc>
          <w:tcPr>
            <w:tcW w:w="6524" w:type="dxa"/>
          </w:tcPr>
          <w:p w:rsidR="00270B30" w:rsidRPr="00662B29" w:rsidRDefault="00270B30" w:rsidP="00270B30">
            <w:pPr>
              <w:spacing w:before="120" w:after="120"/>
              <w:rPr>
                <w:rFonts w:ascii="Helvetica" w:hAnsi="Helvetica" w:cs="HelveticaNeueLT Std Lt Cn"/>
                <w:sz w:val="22"/>
                <w:szCs w:val="22"/>
              </w:rPr>
            </w:pPr>
          </w:p>
          <w:p w:rsidR="00270B30" w:rsidRPr="00662B29" w:rsidRDefault="00270B30" w:rsidP="00270B30">
            <w:pPr>
              <w:spacing w:before="120" w:after="120"/>
              <w:rPr>
                <w:rFonts w:ascii="Helvetica" w:hAnsi="Helvetica" w:cs="HelveticaNeueLT Std Lt Cn"/>
                <w:sz w:val="22"/>
                <w:szCs w:val="22"/>
              </w:rPr>
            </w:pPr>
          </w:p>
        </w:tc>
      </w:tr>
    </w:tbl>
    <w:p w:rsidR="00270B30" w:rsidRPr="00662B29" w:rsidRDefault="00270B30" w:rsidP="00685511">
      <w:pPr>
        <w:spacing w:line="240" w:lineRule="auto"/>
        <w:rPr>
          <w:rFonts w:ascii="Helvetica" w:hAnsi="Helvetica" w:cs="HelveticaNeueLT Std Lt Cn"/>
        </w:rPr>
      </w:pPr>
    </w:p>
    <w:p w:rsidR="00027783" w:rsidRPr="00662B29" w:rsidRDefault="00027783">
      <w:pPr>
        <w:rPr>
          <w:rFonts w:ascii="Helvetica" w:hAnsi="Helvetica" w:cs="HelveticaNeueLT Std Lt Cn"/>
        </w:rPr>
      </w:pPr>
      <w:r w:rsidRPr="00662B29">
        <w:rPr>
          <w:rFonts w:ascii="Helvetica" w:hAnsi="Helvetica" w:cs="HelveticaNeueLT Std Lt Cn"/>
        </w:rPr>
        <w:br w:type="page"/>
      </w:r>
    </w:p>
    <w:p w:rsidR="000D10F6" w:rsidRPr="00662B29" w:rsidRDefault="002D0810" w:rsidP="003D13A4">
      <w:pPr>
        <w:pStyle w:val="Heading2"/>
      </w:pPr>
      <w:r w:rsidRPr="00662B29">
        <w:t>2.3</w:t>
      </w:r>
      <w:r w:rsidRPr="00662B29">
        <w:tab/>
      </w:r>
      <w:fldSimple w:instr=" REF  Criteria23  \* MERGEFORMAT ">
        <w:sdt>
          <w:sdtPr>
            <w:alias w:val="Criteria23"/>
            <w:tag w:val="Criteria23"/>
            <w:id w:val="729120289"/>
            <w:placeholder>
              <w:docPart w:val="35A3555994244DAC8CD8F2B32101C18B"/>
            </w:placeholder>
          </w:sdtPr>
          <w:sdtEndPr>
            <w:rPr>
              <w:rStyle w:val="PlaceholderText"/>
              <w:color w:val="808080"/>
            </w:rPr>
          </w:sdtEndPr>
          <w:sdtContent>
            <w:r w:rsidR="001205F2" w:rsidRPr="001205F2">
              <w:rPr>
                <w:rStyle w:val="PlaceholderText"/>
                <w:color w:val="45545F"/>
              </w:rPr>
              <w:t>Analyse comparative market information</w:t>
            </w:r>
          </w:sdtContent>
        </w:sdt>
      </w:fldSimple>
    </w:p>
    <w:p w:rsidR="002D0810" w:rsidRPr="00662B29" w:rsidRDefault="002D0810" w:rsidP="004C44D2">
      <w:pPr>
        <w:pStyle w:val="Heading3"/>
      </w:pPr>
      <w:r w:rsidRPr="00662B29">
        <w:t>Introduction</w:t>
      </w:r>
    </w:p>
    <w:p w:rsidR="00397609" w:rsidRPr="00662B29" w:rsidRDefault="00397609" w:rsidP="008A703A">
      <w:pPr>
        <w:pStyle w:val="BodyCopy"/>
        <w:rPr>
          <w:noProof w:val="0"/>
        </w:rPr>
      </w:pPr>
      <w:r w:rsidRPr="00662B29">
        <w:rPr>
          <w:noProof w:val="0"/>
        </w:rPr>
        <w:t>Knowing what the competition is doing in the marketplace is a critical aspect of strategic planning</w:t>
      </w:r>
      <w:r w:rsidR="00E6468E" w:rsidRPr="00662B29">
        <w:rPr>
          <w:noProof w:val="0"/>
        </w:rPr>
        <w:t xml:space="preserve"> </w:t>
      </w:r>
      <w:r w:rsidRPr="00662B29">
        <w:rPr>
          <w:noProof w:val="0"/>
        </w:rPr>
        <w:t>for any business.</w:t>
      </w:r>
    </w:p>
    <w:p w:rsidR="00E6468E" w:rsidRPr="00662B29" w:rsidRDefault="00397609" w:rsidP="008A703A">
      <w:pPr>
        <w:pStyle w:val="BodyCopy"/>
        <w:rPr>
          <w:noProof w:val="0"/>
        </w:rPr>
      </w:pPr>
      <w:r w:rsidRPr="00662B29">
        <w:rPr>
          <w:noProof w:val="0"/>
        </w:rPr>
        <w:t>This knowledge can be combined with other data to determine</w:t>
      </w:r>
      <w:r w:rsidR="00E6468E" w:rsidRPr="00662B29">
        <w:rPr>
          <w:noProof w:val="0"/>
        </w:rPr>
        <w:t>:</w:t>
      </w:r>
    </w:p>
    <w:p w:rsidR="00E6468E" w:rsidRPr="00662B29" w:rsidRDefault="00E6468E" w:rsidP="005D74D0">
      <w:pPr>
        <w:pStyle w:val="Bullet1"/>
      </w:pPr>
      <w:r w:rsidRPr="00662B29">
        <w:t>W</w:t>
      </w:r>
      <w:r w:rsidR="00397609" w:rsidRPr="00662B29">
        <w:t>hich target markets the</w:t>
      </w:r>
      <w:r w:rsidRPr="00662B29">
        <w:t xml:space="preserve"> </w:t>
      </w:r>
      <w:r w:rsidR="00397609" w:rsidRPr="00662B29">
        <w:t xml:space="preserve">establishment will develop </w:t>
      </w:r>
    </w:p>
    <w:p w:rsidR="00397609" w:rsidRPr="00662B29" w:rsidRDefault="00E6468E" w:rsidP="005D74D0">
      <w:pPr>
        <w:pStyle w:val="Bullet1"/>
      </w:pPr>
      <w:r w:rsidRPr="00662B29">
        <w:t>W</w:t>
      </w:r>
      <w:r w:rsidR="00397609" w:rsidRPr="00662B29">
        <w:t>hich ones it may elect to move out of</w:t>
      </w:r>
    </w:p>
    <w:p w:rsidR="00E6468E" w:rsidRPr="00662B29" w:rsidRDefault="00E6468E" w:rsidP="005D74D0">
      <w:pPr>
        <w:pStyle w:val="Bullet1"/>
      </w:pPr>
      <w:r w:rsidRPr="00662B29">
        <w:t>W</w:t>
      </w:r>
      <w:r w:rsidR="00397609" w:rsidRPr="00662B29">
        <w:t>hat the premises n</w:t>
      </w:r>
      <w:r w:rsidRPr="00662B29">
        <w:t xml:space="preserve">eeds to do in order to meet </w:t>
      </w:r>
      <w:r w:rsidR="00397609" w:rsidRPr="00662B29">
        <w:t>or exceed what the opposition i</w:t>
      </w:r>
      <w:r w:rsidRPr="00662B29">
        <w:t>s doing</w:t>
      </w:r>
      <w:r w:rsidR="00027783" w:rsidRPr="00662B29">
        <w:t>.</w:t>
      </w:r>
    </w:p>
    <w:p w:rsidR="00E6468E" w:rsidRPr="00662B29" w:rsidRDefault="00E6468E" w:rsidP="004C44D2">
      <w:pPr>
        <w:pStyle w:val="Heading3"/>
        <w:rPr>
          <w:rFonts w:cs="HelveticaNeueLT Std Lt"/>
        </w:rPr>
      </w:pPr>
      <w:r w:rsidRPr="00662B29">
        <w:rPr>
          <w:noProof/>
          <w:lang w:val="en-US" w:eastAsia="en-US"/>
        </w:rPr>
        <w:drawing>
          <wp:anchor distT="0" distB="0" distL="114300" distR="114300" simplePos="0" relativeHeight="251958272" behindDoc="0" locked="0" layoutInCell="1" allowOverlap="1">
            <wp:simplePos x="0" y="0"/>
            <wp:positionH relativeFrom="column">
              <wp:posOffset>4219575</wp:posOffset>
            </wp:positionH>
            <wp:positionV relativeFrom="paragraph">
              <wp:posOffset>281305</wp:posOffset>
            </wp:positionV>
            <wp:extent cx="1476375" cy="981075"/>
            <wp:effectExtent l="19050" t="0" r="9525" b="0"/>
            <wp:wrapSquare wrapText="bothSides"/>
            <wp:docPr id="169" name="Picture 34" descr="C:\Documents and Settings\nickh\Desktop\PROJECTS\Singapore\Photos\W263_progress1_shutterstock_157209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nickh\Desktop\PROJECTS\Singapore\Photos\W263_progress1_shutterstock_157209023.jpg"/>
                    <pic:cNvPicPr>
                      <a:picLocks noChangeAspect="1" noChangeArrowheads="1"/>
                    </pic:cNvPicPr>
                  </pic:nvPicPr>
                  <pic:blipFill>
                    <a:blip r:embed="rId123" cstate="print"/>
                    <a:srcRect/>
                    <a:stretch>
                      <a:fillRect/>
                    </a:stretch>
                  </pic:blipFill>
                  <pic:spPr bwMode="auto">
                    <a:xfrm>
                      <a:off x="0" y="0"/>
                      <a:ext cx="1476375" cy="981075"/>
                    </a:xfrm>
                    <a:prstGeom prst="rect">
                      <a:avLst/>
                    </a:prstGeom>
                    <a:noFill/>
                    <a:ln w="9525">
                      <a:noFill/>
                      <a:miter lim="800000"/>
                      <a:headEnd/>
                      <a:tailEnd/>
                    </a:ln>
                  </pic:spPr>
                </pic:pic>
              </a:graphicData>
            </a:graphic>
          </wp:anchor>
        </w:drawing>
      </w:r>
      <w:r w:rsidRPr="00662B29">
        <w:t>Changes in the competitive environment</w:t>
      </w:r>
    </w:p>
    <w:p w:rsidR="00E6468E" w:rsidRPr="00662B29" w:rsidRDefault="00E6468E" w:rsidP="008A703A">
      <w:pPr>
        <w:pStyle w:val="BodyCopy"/>
        <w:rPr>
          <w:noProof w:val="0"/>
        </w:rPr>
      </w:pPr>
      <w:r w:rsidRPr="00662B29">
        <w:rPr>
          <w:noProof w:val="0"/>
        </w:rPr>
        <w:t>As competitors introduce new services and facilities, the nature of our industry is we are often forced to respond and match their offerings or introduce something else in opposition to it. The key here is we have to know what the</w:t>
      </w:r>
      <w:r w:rsidR="009B76E2" w:rsidRPr="00662B29">
        <w:rPr>
          <w:noProof w:val="0"/>
        </w:rPr>
        <w:t xml:space="preserve"> competitors are doing. We have </w:t>
      </w:r>
      <w:r w:rsidRPr="00662B29">
        <w:rPr>
          <w:noProof w:val="0"/>
        </w:rPr>
        <w:t xml:space="preserve">to monitor their advertising, visit their premises and talk to our suppliers about what the opposition is doing. </w:t>
      </w:r>
    </w:p>
    <w:p w:rsidR="00E6468E" w:rsidRPr="00662B29" w:rsidRDefault="00E6468E" w:rsidP="008A703A">
      <w:pPr>
        <w:pStyle w:val="BodyCopy"/>
        <w:rPr>
          <w:noProof w:val="0"/>
        </w:rPr>
      </w:pPr>
      <w:r w:rsidRPr="00662B29">
        <w:rPr>
          <w:noProof w:val="0"/>
        </w:rPr>
        <w:t>We then have to take some action to exploit an opportunity or mitigate any potential negative impacts – whichever way we go, we have to realise ‘knowledge is power’ only if we act on it. Knowledge on its own is next to useless</w:t>
      </w:r>
      <w:r w:rsidR="00027783" w:rsidRPr="00662B29">
        <w:rPr>
          <w:noProof w:val="0"/>
        </w:rPr>
        <w:t>.</w:t>
      </w:r>
    </w:p>
    <w:p w:rsidR="00E6468E" w:rsidRPr="00662B29" w:rsidRDefault="00E6468E" w:rsidP="008A703A">
      <w:pPr>
        <w:pStyle w:val="BodyCopy"/>
        <w:rPr>
          <w:rFonts w:cs="HelveticaNeueLT Std Lt"/>
          <w:noProof w:val="0"/>
          <w:color w:val="000000"/>
        </w:rPr>
      </w:pPr>
      <w:r w:rsidRPr="00662B29">
        <w:rPr>
          <w:rFonts w:cs="HelveticaNeueLT Std Lt"/>
          <w:noProof w:val="0"/>
          <w:color w:val="000000"/>
        </w:rPr>
        <w:t xml:space="preserve">As part of this analysis, it may also be prudent and instructive to undertake a similar analysis of your competitors so that you have a better understanding of the total opposition ranged against you, and the marketplace in general. </w:t>
      </w:r>
    </w:p>
    <w:p w:rsidR="00E6468E" w:rsidRPr="00662B29" w:rsidRDefault="00E6468E" w:rsidP="004C44D2">
      <w:pPr>
        <w:pStyle w:val="Heading3"/>
      </w:pPr>
      <w:r w:rsidRPr="00662B29">
        <w:t>Identify</w:t>
      </w:r>
      <w:r w:rsidR="009B76E2" w:rsidRPr="00662B29">
        <w:t>ing</w:t>
      </w:r>
      <w:r w:rsidRPr="00662B29">
        <w:t xml:space="preserve"> the competition </w:t>
      </w:r>
    </w:p>
    <w:p w:rsidR="00E6468E" w:rsidRPr="00662B29" w:rsidRDefault="00E6468E" w:rsidP="008A703A">
      <w:pPr>
        <w:pStyle w:val="BodyCopy"/>
        <w:rPr>
          <w:noProof w:val="0"/>
        </w:rPr>
      </w:pPr>
      <w:r w:rsidRPr="00662B29">
        <w:rPr>
          <w:noProof w:val="0"/>
        </w:rPr>
        <w:t xml:space="preserve">It is important to identify the main competitors to your business including their: </w:t>
      </w:r>
    </w:p>
    <w:p w:rsidR="00E6468E" w:rsidRPr="00662B29" w:rsidRDefault="00E6468E" w:rsidP="005D74D0">
      <w:pPr>
        <w:pStyle w:val="Bullet1"/>
      </w:pPr>
      <w:r w:rsidRPr="00662B29">
        <w:t xml:space="preserve">Name </w:t>
      </w:r>
    </w:p>
    <w:p w:rsidR="00E6468E" w:rsidRPr="00662B29" w:rsidRDefault="009B76E2" w:rsidP="005D74D0">
      <w:pPr>
        <w:pStyle w:val="Bullet1"/>
      </w:pPr>
      <w:r w:rsidRPr="00662B29">
        <w:rPr>
          <w:noProof/>
          <w:lang w:val="en-US"/>
        </w:rPr>
        <w:drawing>
          <wp:anchor distT="0" distB="0" distL="114300" distR="114300" simplePos="0" relativeHeight="251962368" behindDoc="0" locked="0" layoutInCell="1" allowOverlap="1">
            <wp:simplePos x="0" y="0"/>
            <wp:positionH relativeFrom="column">
              <wp:posOffset>4124325</wp:posOffset>
            </wp:positionH>
            <wp:positionV relativeFrom="paragraph">
              <wp:posOffset>82550</wp:posOffset>
            </wp:positionV>
            <wp:extent cx="1409700" cy="1409700"/>
            <wp:effectExtent l="19050" t="0" r="0" b="0"/>
            <wp:wrapSquare wrapText="bothSides"/>
            <wp:docPr id="171" name="Picture 35" descr="C:\Documents and Settings\nickh\Desktop\PROJECTS\Singapore\Photos\W258_info_shutterstock_156516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nickh\Desktop\PROJECTS\Singapore\Photos\W258_info_shutterstock_156516218.jpg"/>
                    <pic:cNvPicPr>
                      <a:picLocks noChangeAspect="1" noChangeArrowheads="1"/>
                    </pic:cNvPicPr>
                  </pic:nvPicPr>
                  <pic:blipFill>
                    <a:blip r:embed="rId124" cstate="print"/>
                    <a:srcRect/>
                    <a:stretch>
                      <a:fillRect/>
                    </a:stretch>
                  </pic:blipFill>
                  <pic:spPr bwMode="auto">
                    <a:xfrm>
                      <a:off x="0" y="0"/>
                      <a:ext cx="1409700" cy="1409700"/>
                    </a:xfrm>
                    <a:prstGeom prst="rect">
                      <a:avLst/>
                    </a:prstGeom>
                    <a:noFill/>
                    <a:ln w="9525">
                      <a:noFill/>
                      <a:miter lim="800000"/>
                      <a:headEnd/>
                      <a:tailEnd/>
                    </a:ln>
                  </pic:spPr>
                </pic:pic>
              </a:graphicData>
            </a:graphic>
          </wp:anchor>
        </w:drawing>
      </w:r>
      <w:r w:rsidR="00E6468E" w:rsidRPr="00662B29">
        <w:t xml:space="preserve">Address </w:t>
      </w:r>
    </w:p>
    <w:p w:rsidR="00E6468E" w:rsidRPr="00662B29" w:rsidRDefault="00E6468E" w:rsidP="005D74D0">
      <w:pPr>
        <w:pStyle w:val="Bullet1"/>
      </w:pPr>
      <w:r w:rsidRPr="00662B29">
        <w:t xml:space="preserve">Number of staff </w:t>
      </w:r>
    </w:p>
    <w:p w:rsidR="00E6468E" w:rsidRPr="00662B29" w:rsidRDefault="00027783" w:rsidP="005D74D0">
      <w:pPr>
        <w:pStyle w:val="Bullet1"/>
      </w:pPr>
      <w:r w:rsidRPr="00662B29">
        <w:t>Strengths and weaknesses.</w:t>
      </w:r>
    </w:p>
    <w:p w:rsidR="00E6468E" w:rsidRPr="00662B29" w:rsidRDefault="00E6468E" w:rsidP="008A703A">
      <w:pPr>
        <w:pStyle w:val="BodyCopy"/>
        <w:rPr>
          <w:rFonts w:eastAsia="Times New Roman" w:cs="Times New Roman"/>
          <w:noProof w:val="0"/>
        </w:rPr>
      </w:pPr>
      <w:r w:rsidRPr="00662B29">
        <w:rPr>
          <w:noProof w:val="0"/>
        </w:rPr>
        <w:t>This knowledge will assist you in formulating competitive strategies to lure their customers to your business. What is your competitive advantage?</w:t>
      </w:r>
    </w:p>
    <w:p w:rsidR="009B76E2" w:rsidRPr="00662B29" w:rsidRDefault="009B76E2">
      <w:pPr>
        <w:rPr>
          <w:rFonts w:ascii="Helvetica" w:hAnsi="Helvetica" w:cs="HelveticaNeueLT Std Lt"/>
          <w:color w:val="000000"/>
        </w:rPr>
      </w:pPr>
      <w:r w:rsidRPr="00662B29">
        <w:rPr>
          <w:rFonts w:ascii="Helvetica" w:hAnsi="Helvetica" w:cs="HelveticaNeueLT Std Lt"/>
          <w:color w:val="000000"/>
        </w:rPr>
        <w:br w:type="page"/>
      </w:r>
    </w:p>
    <w:p w:rsidR="009B76E2" w:rsidRPr="00662B29" w:rsidRDefault="009B76E2" w:rsidP="004C44D2">
      <w:pPr>
        <w:pStyle w:val="Heading3"/>
      </w:pPr>
      <w:r w:rsidRPr="00662B29">
        <w:t xml:space="preserve">Analysing the competition </w:t>
      </w:r>
    </w:p>
    <w:p w:rsidR="00E6468E" w:rsidRPr="00662B29" w:rsidRDefault="00E6468E" w:rsidP="008A703A">
      <w:pPr>
        <w:pStyle w:val="BodyCopy"/>
        <w:rPr>
          <w:noProof w:val="0"/>
        </w:rPr>
      </w:pPr>
      <w:r w:rsidRPr="00662B29">
        <w:rPr>
          <w:noProof w:val="0"/>
        </w:rPr>
        <w:t>When analysing the competition, it is useful to gather evidence of the following:</w:t>
      </w:r>
    </w:p>
    <w:p w:rsidR="009B76E2" w:rsidRPr="00662B29" w:rsidRDefault="009B76E2" w:rsidP="005D74D0">
      <w:pPr>
        <w:pStyle w:val="Bullet1"/>
        <w:rPr>
          <w:rFonts w:eastAsia="Times New Roman" w:cs="Helvetica"/>
          <w:color w:val="000000"/>
        </w:rPr>
      </w:pPr>
      <w:r w:rsidRPr="00662B29">
        <w:t>Who are they, and where are they located</w:t>
      </w:r>
    </w:p>
    <w:p w:rsidR="009B76E2" w:rsidRPr="00662B29" w:rsidRDefault="009B76E2" w:rsidP="005D74D0">
      <w:pPr>
        <w:pStyle w:val="Bullet1"/>
        <w:rPr>
          <w:rFonts w:eastAsia="Times New Roman" w:cs="Helvetica"/>
          <w:color w:val="000000"/>
        </w:rPr>
      </w:pPr>
      <w:r w:rsidRPr="00662B29">
        <w:rPr>
          <w:rFonts w:eastAsia="Times New Roman" w:cs="Helvetica"/>
          <w:color w:val="000000"/>
        </w:rPr>
        <w:t>Facilities available</w:t>
      </w:r>
    </w:p>
    <w:p w:rsidR="00E6468E" w:rsidRPr="00662B29" w:rsidRDefault="00E6468E" w:rsidP="005D74D0">
      <w:pPr>
        <w:pStyle w:val="Bullet1"/>
        <w:rPr>
          <w:rFonts w:cs="HelveticaNeueLT Std Lt"/>
          <w:color w:val="000000"/>
        </w:rPr>
      </w:pPr>
      <w:r w:rsidRPr="00662B29">
        <w:rPr>
          <w:rFonts w:cs="HelveticaNeueLT Std Lt"/>
          <w:color w:val="000000"/>
        </w:rPr>
        <w:t>Location and distribution area that they have established</w:t>
      </w:r>
    </w:p>
    <w:p w:rsidR="00E6468E" w:rsidRPr="00662B29" w:rsidRDefault="00E6468E" w:rsidP="005D74D0">
      <w:pPr>
        <w:pStyle w:val="Bullet1"/>
        <w:rPr>
          <w:rFonts w:cs="HelveticaNeueLT Std Lt"/>
          <w:color w:val="000000"/>
        </w:rPr>
      </w:pPr>
      <w:r w:rsidRPr="00662B29">
        <w:rPr>
          <w:rFonts w:cs="HelveticaNeueLT Std Lt"/>
          <w:color w:val="000000"/>
        </w:rPr>
        <w:t>Target markets they appear to have set</w:t>
      </w:r>
    </w:p>
    <w:p w:rsidR="009B76E2" w:rsidRPr="00662B29" w:rsidRDefault="009B76E2" w:rsidP="005D74D0">
      <w:pPr>
        <w:pStyle w:val="Bullet1"/>
        <w:rPr>
          <w:rFonts w:eastAsia="Times New Roman" w:cs="Helvetica"/>
          <w:color w:val="000000"/>
        </w:rPr>
      </w:pPr>
      <w:r w:rsidRPr="00662B29">
        <w:t>How well they present to potential customers</w:t>
      </w:r>
    </w:p>
    <w:p w:rsidR="009B76E2" w:rsidRPr="00662B29" w:rsidRDefault="009B76E2" w:rsidP="005D74D0">
      <w:pPr>
        <w:pStyle w:val="Bullet1"/>
        <w:rPr>
          <w:rFonts w:eastAsia="Times New Roman" w:cs="Times New Roman"/>
        </w:rPr>
      </w:pPr>
      <w:r w:rsidRPr="00662B29">
        <w:rPr>
          <w:rFonts w:eastAsia="Times New Roman" w:cs="Times New Roman"/>
        </w:rPr>
        <w:t>Territory</w:t>
      </w:r>
    </w:p>
    <w:p w:rsidR="009B76E2" w:rsidRPr="00662B29" w:rsidRDefault="009B76E2" w:rsidP="005D74D0">
      <w:pPr>
        <w:pStyle w:val="Bullet1"/>
        <w:rPr>
          <w:rFonts w:eastAsia="Times New Roman" w:cs="Times New Roman"/>
        </w:rPr>
      </w:pPr>
      <w:r w:rsidRPr="00662B29">
        <w:rPr>
          <w:rFonts w:eastAsia="Times New Roman" w:cs="Times New Roman"/>
        </w:rPr>
        <w:t>Customer accounts</w:t>
      </w:r>
    </w:p>
    <w:p w:rsidR="00E6468E" w:rsidRPr="00662B29" w:rsidRDefault="009B76E2" w:rsidP="005D74D0">
      <w:pPr>
        <w:pStyle w:val="Bullet1"/>
        <w:rPr>
          <w:rFonts w:cs="HelveticaNeueLT Std Lt"/>
          <w:color w:val="000000"/>
        </w:rPr>
      </w:pPr>
      <w:r w:rsidRPr="00662B29">
        <w:rPr>
          <w:rFonts w:cs="Arial"/>
          <w:noProof/>
          <w:lang w:val="en-US"/>
        </w:rPr>
        <w:drawing>
          <wp:anchor distT="0" distB="0" distL="114300" distR="114300" simplePos="0" relativeHeight="251963392" behindDoc="0" locked="0" layoutInCell="1" allowOverlap="1">
            <wp:simplePos x="0" y="0"/>
            <wp:positionH relativeFrom="column">
              <wp:posOffset>3888740</wp:posOffset>
            </wp:positionH>
            <wp:positionV relativeFrom="paragraph">
              <wp:posOffset>229870</wp:posOffset>
            </wp:positionV>
            <wp:extent cx="1704975" cy="1133475"/>
            <wp:effectExtent l="19050" t="0" r="9525" b="0"/>
            <wp:wrapSquare wrapText="bothSides"/>
            <wp:docPr id="172" name="Picture 171" descr="shutterstock_1323185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2318596.jpg"/>
                    <pic:cNvPicPr/>
                  </pic:nvPicPr>
                  <pic:blipFill>
                    <a:blip r:embed="rId125" cstate="print"/>
                    <a:stretch>
                      <a:fillRect/>
                    </a:stretch>
                  </pic:blipFill>
                  <pic:spPr>
                    <a:xfrm>
                      <a:off x="0" y="0"/>
                      <a:ext cx="1704975" cy="1133475"/>
                    </a:xfrm>
                    <a:prstGeom prst="rect">
                      <a:avLst/>
                    </a:prstGeom>
                  </pic:spPr>
                </pic:pic>
              </a:graphicData>
            </a:graphic>
          </wp:anchor>
        </w:drawing>
      </w:r>
      <w:r w:rsidR="00E6468E" w:rsidRPr="00662B29">
        <w:rPr>
          <w:rFonts w:cs="Arial"/>
        </w:rPr>
        <w:t>Product and service mix</w:t>
      </w:r>
    </w:p>
    <w:p w:rsidR="009B76E2" w:rsidRPr="00662B29" w:rsidRDefault="009B76E2" w:rsidP="005D74D0">
      <w:pPr>
        <w:pStyle w:val="Bullet1"/>
        <w:rPr>
          <w:rFonts w:cs="HelveticaNeueLT Std Lt"/>
          <w:color w:val="000000"/>
        </w:rPr>
      </w:pPr>
      <w:r w:rsidRPr="00662B29">
        <w:rPr>
          <w:rFonts w:cs="HelveticaNeueLT Std Lt"/>
          <w:color w:val="000000"/>
        </w:rPr>
        <w:t xml:space="preserve">An objective assessment of the quality of their product/service – Are they providing good quality, costs, variations, reliable service, acceptable trading hours, </w:t>
      </w:r>
      <w:r w:rsidR="00474CDE" w:rsidRPr="00662B29">
        <w:rPr>
          <w:rFonts w:cs="HelveticaNeueLT Std Lt"/>
          <w:color w:val="000000"/>
        </w:rPr>
        <w:t>and value</w:t>
      </w:r>
      <w:r w:rsidRPr="00662B29">
        <w:rPr>
          <w:rFonts w:cs="HelveticaNeueLT Std Lt"/>
          <w:color w:val="000000"/>
        </w:rPr>
        <w:t>-for-money?</w:t>
      </w:r>
    </w:p>
    <w:p w:rsidR="009B76E2" w:rsidRPr="00662B29" w:rsidRDefault="009B76E2" w:rsidP="005D74D0">
      <w:pPr>
        <w:pStyle w:val="Bullet1"/>
        <w:rPr>
          <w:rFonts w:cs="HelveticaNeueLT Std Lt"/>
          <w:color w:val="000000"/>
        </w:rPr>
      </w:pPr>
      <w:r w:rsidRPr="00662B29">
        <w:rPr>
          <w:rFonts w:cs="HelveticaNeueLT Std Lt"/>
          <w:color w:val="000000"/>
        </w:rPr>
        <w:t>Their promotional mix – what they do in terms of advertising, when and how</w:t>
      </w:r>
    </w:p>
    <w:p w:rsidR="00E6468E" w:rsidRPr="00662B29" w:rsidRDefault="00E6468E" w:rsidP="005D74D0">
      <w:pPr>
        <w:pStyle w:val="Bullet1"/>
        <w:rPr>
          <w:rFonts w:cs="Arial"/>
        </w:rPr>
      </w:pPr>
      <w:r w:rsidRPr="00662B29">
        <w:rPr>
          <w:rFonts w:cs="Arial"/>
        </w:rPr>
        <w:t>Packaging or presentation</w:t>
      </w:r>
    </w:p>
    <w:p w:rsidR="009B76E2" w:rsidRPr="00662B29" w:rsidRDefault="009B76E2" w:rsidP="005D74D0">
      <w:pPr>
        <w:pStyle w:val="Bullet1"/>
        <w:rPr>
          <w:rFonts w:cs="HelveticaNeueLT Std Lt"/>
          <w:color w:val="000000"/>
        </w:rPr>
      </w:pPr>
      <w:r w:rsidRPr="00662B29">
        <w:rPr>
          <w:rFonts w:cs="HelveticaNeueLT Std Lt"/>
          <w:color w:val="000000"/>
        </w:rPr>
        <w:t xml:space="preserve">Their pricing structure – Do they give discounts, trade-ins, </w:t>
      </w:r>
      <w:r w:rsidR="00474CDE" w:rsidRPr="00662B29">
        <w:rPr>
          <w:rFonts w:cs="HelveticaNeueLT Std Lt"/>
          <w:color w:val="000000"/>
        </w:rPr>
        <w:t>and a</w:t>
      </w:r>
      <w:r w:rsidRPr="00662B29">
        <w:rPr>
          <w:rFonts w:cs="HelveticaNeueLT Std Lt"/>
          <w:color w:val="000000"/>
        </w:rPr>
        <w:t xml:space="preserve"> wholesale and retail structure?</w:t>
      </w:r>
    </w:p>
    <w:p w:rsidR="00E6468E" w:rsidRPr="00662B29" w:rsidRDefault="00E6468E" w:rsidP="005D74D0">
      <w:pPr>
        <w:pStyle w:val="Bullet1"/>
        <w:rPr>
          <w:rFonts w:cs="Arial"/>
        </w:rPr>
      </w:pPr>
      <w:r w:rsidRPr="00662B29">
        <w:rPr>
          <w:rFonts w:cs="Arial"/>
        </w:rPr>
        <w:t>Access</w:t>
      </w:r>
    </w:p>
    <w:p w:rsidR="00E6468E" w:rsidRPr="00662B29" w:rsidRDefault="00E6468E" w:rsidP="005D74D0">
      <w:pPr>
        <w:pStyle w:val="Bullet1"/>
        <w:rPr>
          <w:rFonts w:cs="Arial"/>
        </w:rPr>
      </w:pPr>
      <w:r w:rsidRPr="00662B29">
        <w:rPr>
          <w:rFonts w:cs="Arial"/>
        </w:rPr>
        <w:t>Continuity</w:t>
      </w:r>
    </w:p>
    <w:p w:rsidR="009B76E2" w:rsidRPr="00662B29" w:rsidRDefault="009B76E2" w:rsidP="005D74D0">
      <w:pPr>
        <w:pStyle w:val="Bullet1"/>
        <w:rPr>
          <w:rFonts w:eastAsia="Times New Roman" w:cs="Times New Roman"/>
        </w:rPr>
      </w:pPr>
      <w:r w:rsidRPr="00662B29">
        <w:rPr>
          <w:rFonts w:eastAsia="Times New Roman" w:cs="Times New Roman"/>
        </w:rPr>
        <w:t>Volume</w:t>
      </w:r>
    </w:p>
    <w:p w:rsidR="009B76E2" w:rsidRPr="00662B29" w:rsidRDefault="009B76E2" w:rsidP="005D74D0">
      <w:pPr>
        <w:pStyle w:val="Bullet1"/>
        <w:rPr>
          <w:rFonts w:eastAsia="Times New Roman" w:cs="Times New Roman"/>
        </w:rPr>
      </w:pPr>
      <w:r w:rsidRPr="00662B29">
        <w:rPr>
          <w:rFonts w:eastAsia="Times New Roman" w:cs="Times New Roman"/>
          <w:noProof/>
          <w:lang w:val="en-US"/>
        </w:rPr>
        <w:drawing>
          <wp:anchor distT="0" distB="0" distL="114300" distR="114300" simplePos="0" relativeHeight="251960320" behindDoc="0" locked="0" layoutInCell="1" allowOverlap="1">
            <wp:simplePos x="0" y="0"/>
            <wp:positionH relativeFrom="column">
              <wp:posOffset>3895725</wp:posOffset>
            </wp:positionH>
            <wp:positionV relativeFrom="paragraph">
              <wp:posOffset>84455</wp:posOffset>
            </wp:positionV>
            <wp:extent cx="1695450" cy="1123950"/>
            <wp:effectExtent l="19050" t="0" r="0" b="0"/>
            <wp:wrapSquare wrapText="bothSides"/>
            <wp:docPr id="170" name="Picture 70" descr="shutterstock_1295087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08757.jpg"/>
                    <pic:cNvPicPr/>
                  </pic:nvPicPr>
                  <pic:blipFill>
                    <a:blip r:embed="rId126" cstate="print"/>
                    <a:stretch>
                      <a:fillRect/>
                    </a:stretch>
                  </pic:blipFill>
                  <pic:spPr>
                    <a:xfrm>
                      <a:off x="0" y="0"/>
                      <a:ext cx="1695450" cy="1123950"/>
                    </a:xfrm>
                    <a:prstGeom prst="rect">
                      <a:avLst/>
                    </a:prstGeom>
                  </pic:spPr>
                </pic:pic>
              </a:graphicData>
            </a:graphic>
          </wp:anchor>
        </w:drawing>
      </w:r>
      <w:r w:rsidRPr="00662B29">
        <w:rPr>
          <w:rFonts w:eastAsia="Times New Roman" w:cs="Times New Roman"/>
        </w:rPr>
        <w:t>Trading terms</w:t>
      </w:r>
    </w:p>
    <w:p w:rsidR="009B76E2" w:rsidRPr="00662B29" w:rsidRDefault="009B76E2" w:rsidP="005D74D0">
      <w:pPr>
        <w:pStyle w:val="Bullet1"/>
        <w:rPr>
          <w:rFonts w:eastAsia="Times New Roman" w:cs="Helvetica"/>
          <w:color w:val="000000"/>
        </w:rPr>
      </w:pPr>
      <w:r w:rsidRPr="00662B29">
        <w:rPr>
          <w:rFonts w:eastAsia="Times New Roman" w:cs="Helvetica"/>
          <w:color w:val="000000"/>
        </w:rPr>
        <w:t>Service standards that are being delivered</w:t>
      </w:r>
    </w:p>
    <w:p w:rsidR="009B76E2" w:rsidRPr="00662B29" w:rsidRDefault="009B76E2" w:rsidP="005D74D0">
      <w:pPr>
        <w:pStyle w:val="Bullet1"/>
        <w:rPr>
          <w:rFonts w:cs="HelveticaNeueLT Std Lt"/>
          <w:color w:val="000000"/>
        </w:rPr>
      </w:pPr>
      <w:r w:rsidRPr="00662B29">
        <w:rPr>
          <w:rFonts w:cs="HelveticaNeueLT Std Lt"/>
          <w:color w:val="000000"/>
        </w:rPr>
        <w:t>Their level of customer service – What do they provide? Are their staff good at selling and service?</w:t>
      </w:r>
    </w:p>
    <w:p w:rsidR="009B76E2" w:rsidRPr="00662B29" w:rsidRDefault="009B76E2" w:rsidP="005D74D0">
      <w:pPr>
        <w:pStyle w:val="Bullet1"/>
        <w:rPr>
          <w:rFonts w:eastAsia="Times New Roman" w:cs="Helvetica"/>
          <w:color w:val="000000"/>
        </w:rPr>
      </w:pPr>
      <w:r w:rsidRPr="00662B29">
        <w:rPr>
          <w:rFonts w:eastAsia="Times New Roman" w:cs="Helvetica"/>
          <w:color w:val="000000"/>
        </w:rPr>
        <w:t>Degree of alignment between the promises being made and actual service delivery</w:t>
      </w:r>
    </w:p>
    <w:p w:rsidR="009B76E2" w:rsidRPr="00662B29" w:rsidRDefault="009B76E2" w:rsidP="005D74D0">
      <w:pPr>
        <w:pStyle w:val="Bullet1"/>
      </w:pPr>
      <w:r w:rsidRPr="00662B29">
        <w:rPr>
          <w:rFonts w:eastAsia="Times New Roman" w:cs="Times New Roman"/>
          <w:lang w:eastAsia="en-AU"/>
        </w:rPr>
        <w:t>Customer satisfaction.</w:t>
      </w:r>
    </w:p>
    <w:p w:rsidR="009B76E2" w:rsidRPr="00662B29" w:rsidRDefault="009B76E2" w:rsidP="005D74D0">
      <w:pPr>
        <w:pStyle w:val="Bullet1"/>
        <w:rPr>
          <w:rFonts w:eastAsia="Times New Roman" w:cs="Helvetica"/>
          <w:color w:val="000000"/>
        </w:rPr>
      </w:pPr>
      <w:r w:rsidRPr="00662B29">
        <w:rPr>
          <w:rFonts w:eastAsia="Times New Roman" w:cs="Helvetica"/>
          <w:color w:val="000000"/>
        </w:rPr>
        <w:t>The market share that the competition is enjoying</w:t>
      </w:r>
    </w:p>
    <w:p w:rsidR="009B76E2" w:rsidRPr="00662B29" w:rsidRDefault="008102F9" w:rsidP="005D74D0">
      <w:pPr>
        <w:pStyle w:val="Bullet1"/>
      </w:pPr>
      <w:r w:rsidRPr="00662B29">
        <w:t>The significance</w:t>
      </w:r>
      <w:r w:rsidR="009B76E2" w:rsidRPr="00662B29">
        <w:t xml:space="preserve"> of their market share of the market in the local area</w:t>
      </w:r>
      <w:r w:rsidR="00027783" w:rsidRPr="00662B29">
        <w:t>.</w:t>
      </w:r>
    </w:p>
    <w:p w:rsidR="00027783" w:rsidRPr="00662B29" w:rsidRDefault="00027783">
      <w:pPr>
        <w:rPr>
          <w:rFonts w:ascii="Helvetica" w:eastAsia="Calibri" w:hAnsi="Helvetica" w:cs="Calibri"/>
          <w:szCs w:val="16"/>
          <w:lang w:eastAsia="ar-SA"/>
        </w:rPr>
      </w:pPr>
      <w:r w:rsidRPr="00662B29">
        <w:rPr>
          <w:rFonts w:ascii="Helvetica" w:eastAsia="Calibri" w:hAnsi="Helvetica" w:cs="Calibri"/>
          <w:szCs w:val="16"/>
          <w:lang w:eastAsia="ar-SA"/>
        </w:rPr>
        <w:br w:type="page"/>
      </w:r>
    </w:p>
    <w:p w:rsidR="00982375" w:rsidRPr="00662B29" w:rsidRDefault="009B76E2" w:rsidP="004C44D2">
      <w:pPr>
        <w:pStyle w:val="Heading3"/>
      </w:pPr>
      <w:r w:rsidRPr="00662B29">
        <w:rPr>
          <w:noProof/>
          <w:lang w:val="en-US" w:eastAsia="en-US"/>
        </w:rPr>
        <w:drawing>
          <wp:anchor distT="0" distB="0" distL="114300" distR="114300" simplePos="0" relativeHeight="251964416" behindDoc="0" locked="0" layoutInCell="1" allowOverlap="1">
            <wp:simplePos x="0" y="0"/>
            <wp:positionH relativeFrom="column">
              <wp:posOffset>4457700</wp:posOffset>
            </wp:positionH>
            <wp:positionV relativeFrom="paragraph">
              <wp:posOffset>339090</wp:posOffset>
            </wp:positionV>
            <wp:extent cx="1228725" cy="1600200"/>
            <wp:effectExtent l="19050" t="0" r="9525" b="0"/>
            <wp:wrapSquare wrapText="bothSides"/>
            <wp:docPr id="173" name="Picture 172" descr="shutterstock_170984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984318.jpg"/>
                    <pic:cNvPicPr/>
                  </pic:nvPicPr>
                  <pic:blipFill>
                    <a:blip r:embed="rId127" cstate="print"/>
                    <a:stretch>
                      <a:fillRect/>
                    </a:stretch>
                  </pic:blipFill>
                  <pic:spPr>
                    <a:xfrm>
                      <a:off x="0" y="0"/>
                      <a:ext cx="1228725" cy="1600200"/>
                    </a:xfrm>
                    <a:prstGeom prst="rect">
                      <a:avLst/>
                    </a:prstGeom>
                  </pic:spPr>
                </pic:pic>
              </a:graphicData>
            </a:graphic>
          </wp:anchor>
        </w:drawing>
      </w:r>
      <w:r w:rsidRPr="00662B29">
        <w:t>Methods to analyse the</w:t>
      </w:r>
      <w:r w:rsidR="00982375" w:rsidRPr="00662B29">
        <w:t xml:space="preserve"> competition</w:t>
      </w:r>
    </w:p>
    <w:p w:rsidR="00397609" w:rsidRPr="00662B29" w:rsidRDefault="00397609" w:rsidP="008A703A">
      <w:pPr>
        <w:pStyle w:val="BodyCopy"/>
        <w:rPr>
          <w:noProof w:val="0"/>
        </w:rPr>
      </w:pPr>
      <w:r w:rsidRPr="00662B29">
        <w:rPr>
          <w:noProof w:val="0"/>
        </w:rPr>
        <w:t>Ways to achieve this are to:</w:t>
      </w:r>
    </w:p>
    <w:p w:rsidR="00397609" w:rsidRPr="00662B29" w:rsidRDefault="00397609" w:rsidP="005D74D0">
      <w:pPr>
        <w:pStyle w:val="Bullet1"/>
      </w:pPr>
      <w:r w:rsidRPr="00662B29">
        <w:t>Visit the opposition and look around/browse</w:t>
      </w:r>
    </w:p>
    <w:p w:rsidR="00397609" w:rsidRPr="00662B29" w:rsidRDefault="00397609" w:rsidP="005D74D0">
      <w:pPr>
        <w:pStyle w:val="Bullet1"/>
      </w:pPr>
      <w:r w:rsidRPr="00662B29">
        <w:t>Make a booking with them</w:t>
      </w:r>
    </w:p>
    <w:p w:rsidR="00397609" w:rsidRPr="00662B29" w:rsidRDefault="00397609" w:rsidP="005D74D0">
      <w:pPr>
        <w:pStyle w:val="Bullet1"/>
      </w:pPr>
      <w:r w:rsidRPr="00662B29">
        <w:t>Make an enquiry – in person or by phone</w:t>
      </w:r>
    </w:p>
    <w:p w:rsidR="00397609" w:rsidRPr="00662B29" w:rsidRDefault="00397609" w:rsidP="005D74D0">
      <w:pPr>
        <w:pStyle w:val="Bullet1"/>
      </w:pPr>
      <w:r w:rsidRPr="00662B29">
        <w:t>Check out their internet site</w:t>
      </w:r>
    </w:p>
    <w:p w:rsidR="00397609" w:rsidRPr="00662B29" w:rsidRDefault="00397609" w:rsidP="005D74D0">
      <w:pPr>
        <w:pStyle w:val="Bullet1"/>
      </w:pPr>
      <w:r w:rsidRPr="00662B29">
        <w:t>Read the advertising materials they have ma</w:t>
      </w:r>
      <w:r w:rsidR="009B76E2" w:rsidRPr="00662B29">
        <w:t>de available in the marketplace</w:t>
      </w:r>
      <w:r w:rsidR="00027783" w:rsidRPr="00662B29">
        <w:t>.</w:t>
      </w:r>
    </w:p>
    <w:p w:rsidR="00362DEE" w:rsidRPr="00662B29" w:rsidRDefault="00362DEE" w:rsidP="004C44D2">
      <w:pPr>
        <w:pStyle w:val="Heading3"/>
      </w:pPr>
      <w:r w:rsidRPr="00662B29">
        <w:t>Developing a competitive advantage</w:t>
      </w:r>
    </w:p>
    <w:p w:rsidR="00362DEE" w:rsidRPr="00662B29" w:rsidRDefault="00362DEE" w:rsidP="008A703A">
      <w:pPr>
        <w:pStyle w:val="BodyCopy"/>
        <w:rPr>
          <w:noProof w:val="0"/>
        </w:rPr>
      </w:pPr>
      <w:r w:rsidRPr="00662B29">
        <w:rPr>
          <w:lang w:val="en-US" w:eastAsia="en-US"/>
        </w:rPr>
        <w:drawing>
          <wp:anchor distT="0" distB="0" distL="114300" distR="114300" simplePos="0" relativeHeight="251750400" behindDoc="0" locked="0" layoutInCell="1" allowOverlap="1">
            <wp:simplePos x="0" y="0"/>
            <wp:positionH relativeFrom="column">
              <wp:posOffset>4592955</wp:posOffset>
            </wp:positionH>
            <wp:positionV relativeFrom="paragraph">
              <wp:posOffset>90805</wp:posOffset>
            </wp:positionV>
            <wp:extent cx="1009650" cy="1514475"/>
            <wp:effectExtent l="19050" t="0" r="0" b="0"/>
            <wp:wrapSquare wrapText="bothSides"/>
            <wp:docPr id="73" name="Picture 72" descr="shutterstock_1369685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968575.jpg"/>
                    <pic:cNvPicPr/>
                  </pic:nvPicPr>
                  <pic:blipFill>
                    <a:blip r:embed="rId128" cstate="print"/>
                    <a:stretch>
                      <a:fillRect/>
                    </a:stretch>
                  </pic:blipFill>
                  <pic:spPr>
                    <a:xfrm>
                      <a:off x="0" y="0"/>
                      <a:ext cx="1009650" cy="1514475"/>
                    </a:xfrm>
                    <a:prstGeom prst="rect">
                      <a:avLst/>
                    </a:prstGeom>
                  </pic:spPr>
                </pic:pic>
              </a:graphicData>
            </a:graphic>
          </wp:anchor>
        </w:drawing>
      </w:r>
      <w:r w:rsidRPr="00662B29">
        <w:rPr>
          <w:noProof w:val="0"/>
        </w:rPr>
        <w:t xml:space="preserve">The intent of conducting research is to help determine what competitive advantages you have over your competitors so that you can exploit them. </w:t>
      </w:r>
    </w:p>
    <w:p w:rsidR="00362DEE" w:rsidRPr="00662B29" w:rsidRDefault="00362DEE" w:rsidP="008A703A">
      <w:pPr>
        <w:pStyle w:val="BodyCopy"/>
        <w:rPr>
          <w:noProof w:val="0"/>
        </w:rPr>
      </w:pPr>
      <w:r w:rsidRPr="00662B29">
        <w:rPr>
          <w:noProof w:val="0"/>
        </w:rPr>
        <w:t>This research helps you to identify your USPs (Unique Selling Points) in either product or service (or both).</w:t>
      </w:r>
    </w:p>
    <w:p w:rsidR="00362DEE" w:rsidRPr="00662B29" w:rsidRDefault="00362DEE" w:rsidP="008A703A">
      <w:pPr>
        <w:pStyle w:val="BodyCopy"/>
        <w:rPr>
          <w:noProof w:val="0"/>
        </w:rPr>
      </w:pPr>
      <w:r w:rsidRPr="00662B29">
        <w:rPr>
          <w:noProof w:val="0"/>
        </w:rPr>
        <w:t>A USP is something your organisation offers that no-one else does – this makes it unique. The marketing approach says that this USP should be highlighted in all of your advertising so that customers get to know that they can only get this particular service, produce, facility, advice, etc. at your store and nowhere else. The intention is that this USP will act as a motivator for customers to buy from you.</w:t>
      </w:r>
    </w:p>
    <w:p w:rsidR="00362DEE" w:rsidRPr="00662B29" w:rsidRDefault="00362DEE" w:rsidP="00362DEE">
      <w:pPr>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cs="Chevin-DemiBold"/>
          <w:b/>
          <w:bCs/>
          <w:noProof/>
          <w:color w:val="221E1F"/>
          <w:sz w:val="40"/>
          <w:szCs w:val="40"/>
          <w:lang w:val="en-US" w:eastAsia="en-US"/>
        </w:rPr>
        <w:drawing>
          <wp:anchor distT="0" distB="0" distL="114300" distR="114300" simplePos="0" relativeHeight="251746304" behindDoc="0" locked="0" layoutInCell="1" allowOverlap="1">
            <wp:simplePos x="0" y="0"/>
            <wp:positionH relativeFrom="column">
              <wp:posOffset>-85725</wp:posOffset>
            </wp:positionH>
            <wp:positionV relativeFrom="paragraph">
              <wp:posOffset>237490</wp:posOffset>
            </wp:positionV>
            <wp:extent cx="647700" cy="628650"/>
            <wp:effectExtent l="19050" t="0" r="0" b="0"/>
            <wp:wrapSquare wrapText="bothSides"/>
            <wp:docPr id="3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62DEE" w:rsidRPr="00662B29" w:rsidRDefault="00362DEE" w:rsidP="00362DEE">
      <w:pPr>
        <w:autoSpaceDE w:val="0"/>
        <w:autoSpaceDN w:val="0"/>
        <w:adjustRightInd w:val="0"/>
        <w:spacing w:before="80" w:after="120" w:line="240" w:lineRule="auto"/>
        <w:rPr>
          <w:rFonts w:ascii="Helvetica" w:hAnsi="Helvetica" w:cs="Helvetica 45 Light"/>
          <w:i/>
          <w:sz w:val="32"/>
          <w:szCs w:val="32"/>
        </w:rPr>
      </w:pPr>
      <w:r w:rsidRPr="00662B29">
        <w:rPr>
          <w:rFonts w:ascii="Helvetica" w:hAnsi="Helvetica" w:cs="Chevin-DemiBold"/>
          <w:b/>
          <w:bCs/>
          <w:i/>
          <w:sz w:val="32"/>
          <w:szCs w:val="32"/>
        </w:rPr>
        <w:t xml:space="preserve">Activity </w:t>
      </w:r>
      <w:r w:rsidR="009A1624" w:rsidRPr="00662B29">
        <w:rPr>
          <w:rFonts w:ascii="Helvetica" w:hAnsi="Helvetica" w:cs="Chevin-DemiBold"/>
          <w:b/>
          <w:bCs/>
          <w:i/>
          <w:sz w:val="32"/>
          <w:szCs w:val="32"/>
        </w:rPr>
        <w:t>11 - Identify your competitive advantage</w:t>
      </w:r>
    </w:p>
    <w:p w:rsidR="009A1624" w:rsidRPr="00662B29" w:rsidRDefault="009A1624" w:rsidP="00362DEE">
      <w:pPr>
        <w:pStyle w:val="BodyCopy"/>
        <w:spacing w:after="120"/>
        <w:rPr>
          <w:rFonts w:cs="HelveticaNeueLT Std Lt Cn"/>
          <w:i/>
          <w:noProof w:val="0"/>
          <w:szCs w:val="22"/>
        </w:rPr>
      </w:pPr>
    </w:p>
    <w:p w:rsidR="009A1624" w:rsidRPr="00662B29" w:rsidRDefault="009A1624" w:rsidP="00362DEE">
      <w:pPr>
        <w:pStyle w:val="BodyCopy"/>
        <w:spacing w:after="120"/>
        <w:rPr>
          <w:rFonts w:cs="HelveticaNeueLT Std Lt Cn"/>
          <w:i/>
          <w:noProof w:val="0"/>
          <w:szCs w:val="22"/>
        </w:rPr>
      </w:pPr>
    </w:p>
    <w:p w:rsidR="009A1624" w:rsidRPr="00662B29" w:rsidRDefault="009A1624" w:rsidP="008A703A">
      <w:pPr>
        <w:pStyle w:val="BodyCopy"/>
        <w:rPr>
          <w:noProof w:val="0"/>
        </w:rPr>
      </w:pPr>
      <w:r w:rsidRPr="00662B29">
        <w:rPr>
          <w:noProof w:val="0"/>
        </w:rPr>
        <w:t>Based on the market share analysis, identify the strategies you would implement to establish a competitive advantage of the competition.</w:t>
      </w:r>
    </w:p>
    <w:p w:rsidR="009A1624" w:rsidRPr="00662B29" w:rsidRDefault="009A1624" w:rsidP="00362DEE">
      <w:pPr>
        <w:pStyle w:val="BodyCopy"/>
        <w:spacing w:after="120"/>
        <w:rPr>
          <w:rFonts w:cs="HelveticaNeueLT Std Lt Cn"/>
          <w:noProof w:val="0"/>
          <w:szCs w:val="22"/>
        </w:rPr>
      </w:pPr>
    </w:p>
    <w:tbl>
      <w:tblPr>
        <w:tblStyle w:val="TableGrid"/>
        <w:tblW w:w="0" w:type="auto"/>
        <w:tblLook w:val="04A0" w:firstRow="1" w:lastRow="0" w:firstColumn="1" w:lastColumn="0" w:noHBand="0" w:noVBand="1"/>
      </w:tblPr>
      <w:tblGrid>
        <w:gridCol w:w="4621"/>
        <w:gridCol w:w="4621"/>
      </w:tblGrid>
      <w:tr w:rsidR="009A1624" w:rsidRPr="00662B29" w:rsidTr="009A1624">
        <w:tc>
          <w:tcPr>
            <w:tcW w:w="4621" w:type="dxa"/>
            <w:shd w:val="clear" w:color="auto" w:fill="F2F2F2" w:themeFill="background1" w:themeFillShade="F2"/>
          </w:tcPr>
          <w:p w:rsidR="009A1624" w:rsidRPr="00662B29" w:rsidRDefault="009A1624" w:rsidP="009A1624">
            <w:pPr>
              <w:pStyle w:val="BodyCopy"/>
              <w:spacing w:after="120"/>
              <w:rPr>
                <w:b/>
                <w:noProof w:val="0"/>
                <w:sz w:val="22"/>
                <w:szCs w:val="22"/>
              </w:rPr>
            </w:pPr>
            <w:r w:rsidRPr="00662B29">
              <w:rPr>
                <w:b/>
                <w:noProof w:val="0"/>
                <w:sz w:val="22"/>
                <w:szCs w:val="22"/>
              </w:rPr>
              <w:t>COMPETITIVE ADVANTAGE</w:t>
            </w:r>
          </w:p>
        </w:tc>
        <w:tc>
          <w:tcPr>
            <w:tcW w:w="4621" w:type="dxa"/>
            <w:shd w:val="clear" w:color="auto" w:fill="F2F2F2" w:themeFill="background1" w:themeFillShade="F2"/>
          </w:tcPr>
          <w:p w:rsidR="009A1624" w:rsidRPr="00662B29" w:rsidRDefault="009A1624" w:rsidP="00362DEE">
            <w:pPr>
              <w:pStyle w:val="BodyCopy"/>
              <w:spacing w:after="120"/>
              <w:rPr>
                <w:b/>
                <w:noProof w:val="0"/>
                <w:sz w:val="22"/>
                <w:szCs w:val="22"/>
              </w:rPr>
            </w:pPr>
            <w:r w:rsidRPr="00662B29">
              <w:rPr>
                <w:b/>
                <w:noProof w:val="0"/>
                <w:sz w:val="22"/>
                <w:szCs w:val="22"/>
              </w:rPr>
              <w:t>DESCRIPTION OF STRATEGY</w:t>
            </w:r>
          </w:p>
        </w:tc>
      </w:tr>
      <w:tr w:rsidR="009A1624" w:rsidRPr="00662B29" w:rsidTr="009A1624">
        <w:tc>
          <w:tcPr>
            <w:tcW w:w="4621" w:type="dxa"/>
          </w:tcPr>
          <w:p w:rsidR="009A1624" w:rsidRPr="00662B29" w:rsidRDefault="009A1624" w:rsidP="00362DEE">
            <w:pPr>
              <w:pStyle w:val="BodyCopy"/>
              <w:spacing w:after="120"/>
              <w:rPr>
                <w:i/>
                <w:noProof w:val="0"/>
                <w:szCs w:val="22"/>
              </w:rPr>
            </w:pPr>
          </w:p>
        </w:tc>
        <w:tc>
          <w:tcPr>
            <w:tcW w:w="4621" w:type="dxa"/>
          </w:tcPr>
          <w:p w:rsidR="009A1624" w:rsidRPr="00662B29" w:rsidRDefault="009A1624" w:rsidP="00362DEE">
            <w:pPr>
              <w:pStyle w:val="BodyCopy"/>
              <w:spacing w:after="120"/>
              <w:rPr>
                <w:i/>
                <w:noProof w:val="0"/>
                <w:szCs w:val="22"/>
              </w:rPr>
            </w:pPr>
          </w:p>
          <w:p w:rsidR="009A1624" w:rsidRPr="00662B29" w:rsidRDefault="009A1624" w:rsidP="00362DEE">
            <w:pPr>
              <w:pStyle w:val="BodyCopy"/>
              <w:spacing w:after="120"/>
              <w:rPr>
                <w:i/>
                <w:noProof w:val="0"/>
                <w:szCs w:val="22"/>
              </w:rPr>
            </w:pPr>
          </w:p>
        </w:tc>
      </w:tr>
      <w:tr w:rsidR="009A1624" w:rsidRPr="00662B29" w:rsidTr="009A1624">
        <w:tc>
          <w:tcPr>
            <w:tcW w:w="4621" w:type="dxa"/>
          </w:tcPr>
          <w:p w:rsidR="009A1624" w:rsidRPr="00662B29" w:rsidRDefault="009A1624" w:rsidP="00362DEE">
            <w:pPr>
              <w:pStyle w:val="BodyCopy"/>
              <w:spacing w:after="120"/>
              <w:rPr>
                <w:i/>
                <w:noProof w:val="0"/>
                <w:szCs w:val="22"/>
              </w:rPr>
            </w:pPr>
          </w:p>
        </w:tc>
        <w:tc>
          <w:tcPr>
            <w:tcW w:w="4621" w:type="dxa"/>
          </w:tcPr>
          <w:p w:rsidR="009A1624" w:rsidRPr="00662B29" w:rsidRDefault="009A1624" w:rsidP="00362DEE">
            <w:pPr>
              <w:pStyle w:val="BodyCopy"/>
              <w:spacing w:after="120"/>
              <w:rPr>
                <w:i/>
                <w:noProof w:val="0"/>
                <w:szCs w:val="22"/>
              </w:rPr>
            </w:pPr>
          </w:p>
          <w:p w:rsidR="009A1624" w:rsidRPr="00662B29" w:rsidRDefault="009A1624" w:rsidP="00362DEE">
            <w:pPr>
              <w:pStyle w:val="BodyCopy"/>
              <w:spacing w:after="120"/>
              <w:rPr>
                <w:i/>
                <w:noProof w:val="0"/>
                <w:szCs w:val="22"/>
              </w:rPr>
            </w:pPr>
          </w:p>
        </w:tc>
      </w:tr>
      <w:tr w:rsidR="009A1624" w:rsidRPr="00662B29" w:rsidTr="009A1624">
        <w:tc>
          <w:tcPr>
            <w:tcW w:w="4621" w:type="dxa"/>
          </w:tcPr>
          <w:p w:rsidR="009A1624" w:rsidRPr="00662B29" w:rsidRDefault="009A1624" w:rsidP="00362DEE">
            <w:pPr>
              <w:pStyle w:val="BodyCopy"/>
              <w:spacing w:after="120"/>
              <w:rPr>
                <w:i/>
                <w:noProof w:val="0"/>
                <w:szCs w:val="22"/>
              </w:rPr>
            </w:pPr>
          </w:p>
        </w:tc>
        <w:tc>
          <w:tcPr>
            <w:tcW w:w="4621" w:type="dxa"/>
          </w:tcPr>
          <w:p w:rsidR="009A1624" w:rsidRPr="00662B29" w:rsidRDefault="009A1624" w:rsidP="00362DEE">
            <w:pPr>
              <w:pStyle w:val="BodyCopy"/>
              <w:spacing w:after="120"/>
              <w:rPr>
                <w:i/>
                <w:noProof w:val="0"/>
                <w:szCs w:val="22"/>
              </w:rPr>
            </w:pPr>
          </w:p>
          <w:p w:rsidR="009A1624" w:rsidRPr="00662B29" w:rsidRDefault="009A1624" w:rsidP="00362DEE">
            <w:pPr>
              <w:pStyle w:val="BodyCopy"/>
              <w:spacing w:after="120"/>
              <w:rPr>
                <w:i/>
                <w:noProof w:val="0"/>
                <w:szCs w:val="22"/>
              </w:rPr>
            </w:pPr>
          </w:p>
        </w:tc>
      </w:tr>
      <w:tr w:rsidR="009A1624" w:rsidRPr="00662B29" w:rsidTr="009A1624">
        <w:tc>
          <w:tcPr>
            <w:tcW w:w="4621" w:type="dxa"/>
          </w:tcPr>
          <w:p w:rsidR="009A1624" w:rsidRPr="00662B29" w:rsidRDefault="009A1624" w:rsidP="00362DEE">
            <w:pPr>
              <w:pStyle w:val="BodyCopy"/>
              <w:spacing w:after="120"/>
              <w:rPr>
                <w:i/>
                <w:noProof w:val="0"/>
                <w:szCs w:val="22"/>
              </w:rPr>
            </w:pPr>
          </w:p>
        </w:tc>
        <w:tc>
          <w:tcPr>
            <w:tcW w:w="4621" w:type="dxa"/>
          </w:tcPr>
          <w:p w:rsidR="009A1624" w:rsidRPr="00662B29" w:rsidRDefault="009A1624" w:rsidP="00362DEE">
            <w:pPr>
              <w:pStyle w:val="BodyCopy"/>
              <w:spacing w:after="120"/>
              <w:rPr>
                <w:i/>
                <w:noProof w:val="0"/>
                <w:szCs w:val="22"/>
              </w:rPr>
            </w:pPr>
          </w:p>
          <w:p w:rsidR="009A1624" w:rsidRPr="00662B29" w:rsidRDefault="009A1624" w:rsidP="00362DEE">
            <w:pPr>
              <w:pStyle w:val="BodyCopy"/>
              <w:spacing w:after="120"/>
              <w:rPr>
                <w:i/>
                <w:noProof w:val="0"/>
                <w:szCs w:val="22"/>
              </w:rPr>
            </w:pPr>
          </w:p>
        </w:tc>
      </w:tr>
    </w:tbl>
    <w:p w:rsidR="00362DEE" w:rsidRPr="00662B29" w:rsidRDefault="00362DEE" w:rsidP="004C44D2">
      <w:pPr>
        <w:pStyle w:val="Heading3"/>
      </w:pPr>
      <w:r w:rsidRPr="00662B29">
        <w:t>Explore the potential for joint ventures and strategic alliances</w:t>
      </w:r>
    </w:p>
    <w:p w:rsidR="009B76E2" w:rsidRPr="00662B29" w:rsidRDefault="009B76E2" w:rsidP="008A703A">
      <w:pPr>
        <w:pStyle w:val="BodyCopy"/>
        <w:rPr>
          <w:noProof w:val="0"/>
        </w:rPr>
      </w:pPr>
      <w:r w:rsidRPr="00662B29">
        <w:rPr>
          <w:noProof w:val="0"/>
        </w:rPr>
        <w:t>As mentioned, it is vital that organisations have knowledge of their competitors.</w:t>
      </w:r>
    </w:p>
    <w:p w:rsidR="009B76E2" w:rsidRPr="00662B29" w:rsidRDefault="009B76E2" w:rsidP="008A703A">
      <w:pPr>
        <w:pStyle w:val="BodyCopy"/>
        <w:rPr>
          <w:rFonts w:cs="HelveticaNeueLT Std Lt Cn"/>
          <w:noProof w:val="0"/>
        </w:rPr>
      </w:pPr>
      <w:r w:rsidRPr="00662B29">
        <w:rPr>
          <w:noProof w:val="0"/>
        </w:rPr>
        <w:t>That said, when visiting and researching competitors, you may</w:t>
      </w:r>
      <w:r w:rsidRPr="00662B29">
        <w:rPr>
          <w:rFonts w:cs="HelveticaNeueLT Std Lt Cn"/>
          <w:noProof w:val="0"/>
        </w:rPr>
        <w:t xml:space="preserve"> also identify other </w:t>
      </w:r>
      <w:r w:rsidR="00474CDE" w:rsidRPr="00662B29">
        <w:rPr>
          <w:rFonts w:cs="HelveticaNeueLT Std Lt Cn"/>
          <w:noProof w:val="0"/>
        </w:rPr>
        <w:t>businesses</w:t>
      </w:r>
      <w:r w:rsidRPr="00662B29">
        <w:rPr>
          <w:rFonts w:cs="HelveticaNeueLT Std Lt Cn"/>
          <w:noProof w:val="0"/>
        </w:rPr>
        <w:t xml:space="preserve"> or organisations that may work with you in the future. Are there any network opportunities in the area?</w:t>
      </w:r>
    </w:p>
    <w:p w:rsidR="00362DEE" w:rsidRPr="00662B29" w:rsidRDefault="00362DEE" w:rsidP="008A703A">
      <w:pPr>
        <w:pStyle w:val="BodyCopy"/>
        <w:rPr>
          <w:rFonts w:cs="HelveticaNeueLT Std Lt Cn"/>
          <w:noProof w:val="0"/>
          <w:color w:val="221E1F"/>
        </w:rPr>
      </w:pPr>
      <w:r w:rsidRPr="00662B29">
        <w:rPr>
          <w:rFonts w:cs="HelveticaNeueLT Std Lt Cn"/>
          <w:noProof w:val="0"/>
          <w:color w:val="221E1F"/>
        </w:rPr>
        <w:t xml:space="preserve">It may be that there is an opportunity for your business to form a joint venture or strategic alliance with another organisation. The most common form in </w:t>
      </w:r>
      <w:r w:rsidR="009B76E2" w:rsidRPr="00662B29">
        <w:rPr>
          <w:rFonts w:cs="HelveticaNeueLT Std Lt Cn"/>
          <w:noProof w:val="0"/>
          <w:color w:val="221E1F"/>
        </w:rPr>
        <w:t>the travel and</w:t>
      </w:r>
      <w:r w:rsidRPr="00662B29">
        <w:rPr>
          <w:rFonts w:cs="HelveticaNeueLT Std Lt Cn"/>
          <w:noProof w:val="0"/>
          <w:color w:val="221E1F"/>
        </w:rPr>
        <w:t xml:space="preserve"> tourism </w:t>
      </w:r>
      <w:r w:rsidR="009B76E2" w:rsidRPr="00662B29">
        <w:rPr>
          <w:rFonts w:cs="HelveticaNeueLT Std Lt Cn"/>
          <w:noProof w:val="0"/>
          <w:color w:val="221E1F"/>
        </w:rPr>
        <w:t xml:space="preserve">industry </w:t>
      </w:r>
      <w:r w:rsidRPr="00662B29">
        <w:rPr>
          <w:rFonts w:cs="HelveticaNeueLT Std Lt Cn"/>
          <w:noProof w:val="0"/>
          <w:color w:val="221E1F"/>
        </w:rPr>
        <w:t>of this would be the purchase of a franchise.</w:t>
      </w:r>
    </w:p>
    <w:p w:rsidR="00362DEE" w:rsidRPr="00662B29" w:rsidRDefault="00362DEE" w:rsidP="008A703A">
      <w:pPr>
        <w:pStyle w:val="BodyCopy"/>
        <w:rPr>
          <w:rFonts w:cs="HelveticaNeueLT Std Lt Cn"/>
          <w:noProof w:val="0"/>
          <w:color w:val="221E1F"/>
        </w:rPr>
      </w:pPr>
      <w:r w:rsidRPr="00662B29">
        <w:rPr>
          <w:rFonts w:cs="HelveticaNeueLT Std Lt Cn"/>
          <w:noProof w:val="0"/>
          <w:color w:val="221E1F"/>
        </w:rPr>
        <w:t xml:space="preserve">It can be an excellent way to get into a business that has a proven reputation, well-known branding and established product, with support from extensive advertising, promotion, training and assistance from the head office. </w:t>
      </w:r>
    </w:p>
    <w:p w:rsidR="00362DEE" w:rsidRPr="00662B29" w:rsidRDefault="00362DEE" w:rsidP="008A703A">
      <w:pPr>
        <w:pStyle w:val="BodyCopy"/>
        <w:rPr>
          <w:rFonts w:cs="HelveticaNeueLT Std Lt Cn"/>
          <w:noProof w:val="0"/>
          <w:color w:val="221E1F"/>
        </w:rPr>
      </w:pPr>
      <w:r w:rsidRPr="00662B29">
        <w:rPr>
          <w:rFonts w:cs="HelveticaNeueLT Std Lt Cn"/>
          <w:color w:val="221E1F"/>
          <w:lang w:val="en-US" w:eastAsia="en-US"/>
        </w:rPr>
        <w:drawing>
          <wp:anchor distT="0" distB="0" distL="114300" distR="114300" simplePos="0" relativeHeight="251751424" behindDoc="0" locked="0" layoutInCell="1" allowOverlap="1">
            <wp:simplePos x="0" y="0"/>
            <wp:positionH relativeFrom="column">
              <wp:posOffset>4076700</wp:posOffset>
            </wp:positionH>
            <wp:positionV relativeFrom="paragraph">
              <wp:posOffset>358775</wp:posOffset>
            </wp:positionV>
            <wp:extent cx="1333500" cy="1333500"/>
            <wp:effectExtent l="19050" t="0" r="0" b="0"/>
            <wp:wrapSquare wrapText="bothSides"/>
            <wp:docPr id="74" name="Picture 73" descr="shutterstock_789296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8929695.jpg"/>
                    <pic:cNvPicPr/>
                  </pic:nvPicPr>
                  <pic:blipFill>
                    <a:blip r:embed="rId129" cstate="print"/>
                    <a:stretch>
                      <a:fillRect/>
                    </a:stretch>
                  </pic:blipFill>
                  <pic:spPr>
                    <a:xfrm>
                      <a:off x="0" y="0"/>
                      <a:ext cx="1333500" cy="1333500"/>
                    </a:xfrm>
                    <a:prstGeom prst="rect">
                      <a:avLst/>
                    </a:prstGeom>
                  </pic:spPr>
                </pic:pic>
              </a:graphicData>
            </a:graphic>
          </wp:anchor>
        </w:drawing>
      </w:r>
      <w:r w:rsidRPr="00662B29">
        <w:rPr>
          <w:rFonts w:cs="HelveticaNeueLT Std Lt Cn"/>
          <w:noProof w:val="0"/>
          <w:color w:val="221E1F"/>
        </w:rPr>
        <w:t xml:space="preserve">Consider the advantages of recognition of a brand name that applies to a franchise operation such as McDonalds or Travelscene. </w:t>
      </w:r>
    </w:p>
    <w:p w:rsidR="00362DEE" w:rsidRPr="00662B29" w:rsidRDefault="00362DEE" w:rsidP="008A703A">
      <w:pPr>
        <w:pStyle w:val="BodyCopy"/>
        <w:rPr>
          <w:rFonts w:eastAsiaTheme="minorEastAsia" w:cs="HelveticaNeueLT Std Lt Cn"/>
          <w:noProof w:val="0"/>
          <w:color w:val="221E1F"/>
          <w:szCs w:val="22"/>
          <w:lang w:eastAsia="en-AU"/>
        </w:rPr>
      </w:pPr>
      <w:r w:rsidRPr="00662B29">
        <w:rPr>
          <w:rFonts w:eastAsiaTheme="minorEastAsia" w:cs="HelveticaNeueLT Std Lt Cn"/>
          <w:noProof w:val="0"/>
          <w:color w:val="221E1F"/>
          <w:szCs w:val="22"/>
          <w:lang w:eastAsia="en-AU"/>
        </w:rPr>
        <w:t>On the down-side, you will need to comply with the parent organisation’s policies, fit-out of the premises, product (usually no variation is allowed) and will be required to pay them entry fees, royalties based on turnover, and a set fee for advertising and promotion. This can be very restrictive, and the success of your business will depend largely on how well you have researched all the advantages, disadvantages, competitive advantages and consumer demand in your location.</w:t>
      </w:r>
    </w:p>
    <w:p w:rsidR="009A1624" w:rsidRPr="00662B29" w:rsidRDefault="009A1624" w:rsidP="009A1624">
      <w:pPr>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cs="Chevin-DemiBold"/>
          <w:b/>
          <w:bCs/>
          <w:noProof/>
          <w:color w:val="221E1F"/>
          <w:sz w:val="40"/>
          <w:szCs w:val="40"/>
          <w:lang w:val="en-US" w:eastAsia="en-US"/>
        </w:rPr>
        <w:drawing>
          <wp:anchor distT="0" distB="0" distL="114300" distR="114300" simplePos="0" relativeHeight="252044288" behindDoc="0" locked="0" layoutInCell="1" allowOverlap="1">
            <wp:simplePos x="0" y="0"/>
            <wp:positionH relativeFrom="column">
              <wp:posOffset>-85725</wp:posOffset>
            </wp:positionH>
            <wp:positionV relativeFrom="paragraph">
              <wp:posOffset>237490</wp:posOffset>
            </wp:positionV>
            <wp:extent cx="647700" cy="628650"/>
            <wp:effectExtent l="19050" t="0" r="0" b="0"/>
            <wp:wrapSquare wrapText="bothSides"/>
            <wp:docPr id="11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A1624" w:rsidRPr="00662B29" w:rsidRDefault="009A1624" w:rsidP="009A1624">
      <w:pPr>
        <w:autoSpaceDE w:val="0"/>
        <w:autoSpaceDN w:val="0"/>
        <w:adjustRightInd w:val="0"/>
        <w:spacing w:before="80" w:after="120" w:line="240" w:lineRule="auto"/>
        <w:rPr>
          <w:rFonts w:ascii="Helvetica" w:hAnsi="Helvetica" w:cs="Helvetica 45 Light"/>
          <w:i/>
          <w:sz w:val="32"/>
          <w:szCs w:val="32"/>
        </w:rPr>
      </w:pPr>
      <w:r w:rsidRPr="00662B29">
        <w:rPr>
          <w:rFonts w:ascii="Helvetica" w:hAnsi="Helvetica" w:cs="Chevin-DemiBold"/>
          <w:b/>
          <w:bCs/>
          <w:i/>
          <w:sz w:val="32"/>
          <w:szCs w:val="32"/>
        </w:rPr>
        <w:t>Activity 1</w:t>
      </w:r>
      <w:r w:rsidR="001D1787" w:rsidRPr="00662B29">
        <w:rPr>
          <w:rFonts w:ascii="Helvetica" w:hAnsi="Helvetica" w:cs="Chevin-DemiBold"/>
          <w:b/>
          <w:bCs/>
          <w:i/>
          <w:sz w:val="32"/>
          <w:szCs w:val="32"/>
        </w:rPr>
        <w:t>2</w:t>
      </w:r>
      <w:r w:rsidRPr="00662B29">
        <w:rPr>
          <w:rFonts w:ascii="Helvetica" w:hAnsi="Helvetica" w:cs="Chevin-DemiBold"/>
          <w:b/>
          <w:bCs/>
          <w:i/>
          <w:sz w:val="32"/>
          <w:szCs w:val="32"/>
        </w:rPr>
        <w:t xml:space="preserve"> - Identify possible strategic alliances</w:t>
      </w:r>
    </w:p>
    <w:p w:rsidR="009A1624" w:rsidRPr="00662B29" w:rsidRDefault="009A1624" w:rsidP="009A1624">
      <w:pPr>
        <w:pStyle w:val="BodyCopy"/>
        <w:spacing w:after="120"/>
        <w:rPr>
          <w:rFonts w:cs="HelveticaNeueLT Std Lt Cn"/>
          <w:i/>
          <w:noProof w:val="0"/>
          <w:szCs w:val="22"/>
        </w:rPr>
      </w:pPr>
    </w:p>
    <w:p w:rsidR="009A1624" w:rsidRPr="00662B29" w:rsidRDefault="009A1624" w:rsidP="009A1624">
      <w:pPr>
        <w:pStyle w:val="BodyCopy"/>
        <w:spacing w:after="120"/>
        <w:rPr>
          <w:rFonts w:cs="HelveticaNeueLT Std Lt Cn"/>
          <w:i/>
          <w:noProof w:val="0"/>
          <w:szCs w:val="22"/>
        </w:rPr>
      </w:pPr>
    </w:p>
    <w:p w:rsidR="009A1624" w:rsidRPr="00662B29" w:rsidRDefault="009A1624" w:rsidP="008A703A">
      <w:pPr>
        <w:pStyle w:val="BodyCopy"/>
        <w:rPr>
          <w:noProof w:val="0"/>
        </w:rPr>
      </w:pPr>
      <w:r w:rsidRPr="00662B29">
        <w:rPr>
          <w:noProof w:val="0"/>
        </w:rPr>
        <w:t xml:space="preserve">Identify any two possible strategic alliances that you would consider to help increase market share and </w:t>
      </w:r>
      <w:r w:rsidR="00474CDE" w:rsidRPr="00662B29">
        <w:rPr>
          <w:noProof w:val="0"/>
        </w:rPr>
        <w:t>overall</w:t>
      </w:r>
      <w:r w:rsidRPr="00662B29">
        <w:rPr>
          <w:noProof w:val="0"/>
        </w:rPr>
        <w:t xml:space="preserve"> business growth.</w:t>
      </w:r>
    </w:p>
    <w:p w:rsidR="009A1624" w:rsidRPr="00662B29" w:rsidRDefault="009A1624" w:rsidP="009A1624">
      <w:pPr>
        <w:pStyle w:val="BodyCopy"/>
        <w:spacing w:after="120"/>
        <w:rPr>
          <w:rFonts w:cs="HelveticaNeueLT Std Lt Cn"/>
          <w:noProof w:val="0"/>
          <w:szCs w:val="22"/>
        </w:rPr>
      </w:pPr>
    </w:p>
    <w:tbl>
      <w:tblPr>
        <w:tblStyle w:val="TableGrid"/>
        <w:tblW w:w="0" w:type="auto"/>
        <w:tblLook w:val="04A0" w:firstRow="1" w:lastRow="0" w:firstColumn="1" w:lastColumn="0" w:noHBand="0" w:noVBand="1"/>
      </w:tblPr>
      <w:tblGrid>
        <w:gridCol w:w="3239"/>
        <w:gridCol w:w="2679"/>
        <w:gridCol w:w="3324"/>
      </w:tblGrid>
      <w:tr w:rsidR="009A1624" w:rsidRPr="00662B29" w:rsidTr="009A1624">
        <w:tc>
          <w:tcPr>
            <w:tcW w:w="3239" w:type="dxa"/>
            <w:shd w:val="clear" w:color="auto" w:fill="F2F2F2" w:themeFill="background1" w:themeFillShade="F2"/>
          </w:tcPr>
          <w:p w:rsidR="009A1624" w:rsidRPr="00662B29" w:rsidRDefault="009A1624" w:rsidP="0065709E">
            <w:pPr>
              <w:pStyle w:val="BodyCopy"/>
              <w:spacing w:after="120"/>
              <w:rPr>
                <w:b/>
                <w:noProof w:val="0"/>
                <w:sz w:val="22"/>
                <w:szCs w:val="22"/>
              </w:rPr>
            </w:pPr>
            <w:r w:rsidRPr="00662B29">
              <w:rPr>
                <w:b/>
                <w:noProof w:val="0"/>
                <w:sz w:val="22"/>
                <w:szCs w:val="22"/>
              </w:rPr>
              <w:t>NAME OF COMPETITOR</w:t>
            </w:r>
          </w:p>
        </w:tc>
        <w:tc>
          <w:tcPr>
            <w:tcW w:w="2679" w:type="dxa"/>
            <w:shd w:val="clear" w:color="auto" w:fill="F2F2F2" w:themeFill="background1" w:themeFillShade="F2"/>
          </w:tcPr>
          <w:p w:rsidR="009A1624" w:rsidRPr="00662B29" w:rsidRDefault="009A1624" w:rsidP="009A1624">
            <w:pPr>
              <w:pStyle w:val="BodyCopy"/>
              <w:spacing w:after="120"/>
              <w:rPr>
                <w:b/>
                <w:noProof w:val="0"/>
                <w:szCs w:val="22"/>
              </w:rPr>
            </w:pPr>
            <w:r w:rsidRPr="00662B29">
              <w:rPr>
                <w:b/>
                <w:noProof w:val="0"/>
                <w:sz w:val="22"/>
                <w:szCs w:val="22"/>
              </w:rPr>
              <w:t>TYPE OF STRATEGIC ALLIANCE</w:t>
            </w:r>
          </w:p>
        </w:tc>
        <w:tc>
          <w:tcPr>
            <w:tcW w:w="3324" w:type="dxa"/>
            <w:shd w:val="clear" w:color="auto" w:fill="F2F2F2" w:themeFill="background1" w:themeFillShade="F2"/>
          </w:tcPr>
          <w:p w:rsidR="009A1624" w:rsidRPr="00662B29" w:rsidRDefault="009A1624" w:rsidP="009A1624">
            <w:pPr>
              <w:pStyle w:val="BodyCopy"/>
              <w:spacing w:after="120"/>
              <w:rPr>
                <w:b/>
                <w:noProof w:val="0"/>
                <w:sz w:val="22"/>
                <w:szCs w:val="22"/>
              </w:rPr>
            </w:pPr>
            <w:r w:rsidRPr="00662B29">
              <w:rPr>
                <w:b/>
                <w:noProof w:val="0"/>
                <w:sz w:val="22"/>
                <w:szCs w:val="22"/>
              </w:rPr>
              <w:t>REASON OR BENEFIT OF ALLIANCE</w:t>
            </w:r>
          </w:p>
        </w:tc>
      </w:tr>
      <w:tr w:rsidR="009A1624" w:rsidRPr="00662B29" w:rsidTr="009A1624">
        <w:tc>
          <w:tcPr>
            <w:tcW w:w="3239" w:type="dxa"/>
          </w:tcPr>
          <w:p w:rsidR="009A1624" w:rsidRPr="00662B29" w:rsidRDefault="009A1624" w:rsidP="0065709E">
            <w:pPr>
              <w:pStyle w:val="BodyCopy"/>
              <w:spacing w:after="120"/>
              <w:rPr>
                <w:i/>
                <w:noProof w:val="0"/>
                <w:szCs w:val="22"/>
              </w:rPr>
            </w:pPr>
          </w:p>
          <w:p w:rsidR="009A1624" w:rsidRPr="00662B29" w:rsidRDefault="009A1624" w:rsidP="0065709E">
            <w:pPr>
              <w:pStyle w:val="BodyCopy"/>
              <w:spacing w:after="120"/>
              <w:rPr>
                <w:i/>
                <w:noProof w:val="0"/>
                <w:szCs w:val="22"/>
              </w:rPr>
            </w:pPr>
          </w:p>
          <w:p w:rsidR="009A1624" w:rsidRPr="00662B29" w:rsidRDefault="009A1624" w:rsidP="0065709E">
            <w:pPr>
              <w:pStyle w:val="BodyCopy"/>
              <w:spacing w:after="120"/>
              <w:rPr>
                <w:i/>
                <w:noProof w:val="0"/>
                <w:szCs w:val="22"/>
              </w:rPr>
            </w:pPr>
          </w:p>
          <w:p w:rsidR="009A1624" w:rsidRPr="00662B29" w:rsidRDefault="009A1624" w:rsidP="0065709E">
            <w:pPr>
              <w:pStyle w:val="BodyCopy"/>
              <w:spacing w:after="120"/>
              <w:rPr>
                <w:i/>
                <w:noProof w:val="0"/>
                <w:szCs w:val="22"/>
              </w:rPr>
            </w:pPr>
          </w:p>
        </w:tc>
        <w:tc>
          <w:tcPr>
            <w:tcW w:w="2679" w:type="dxa"/>
          </w:tcPr>
          <w:p w:rsidR="009A1624" w:rsidRPr="00662B29" w:rsidRDefault="009A1624" w:rsidP="0065709E">
            <w:pPr>
              <w:pStyle w:val="BodyCopy"/>
              <w:spacing w:after="120"/>
              <w:rPr>
                <w:i/>
                <w:noProof w:val="0"/>
                <w:szCs w:val="22"/>
              </w:rPr>
            </w:pPr>
          </w:p>
        </w:tc>
        <w:tc>
          <w:tcPr>
            <w:tcW w:w="3324" w:type="dxa"/>
          </w:tcPr>
          <w:p w:rsidR="009A1624" w:rsidRPr="00662B29" w:rsidRDefault="009A1624" w:rsidP="0065709E">
            <w:pPr>
              <w:pStyle w:val="BodyCopy"/>
              <w:spacing w:after="120"/>
              <w:rPr>
                <w:i/>
                <w:noProof w:val="0"/>
                <w:szCs w:val="22"/>
              </w:rPr>
            </w:pPr>
          </w:p>
          <w:p w:rsidR="009A1624" w:rsidRPr="00662B29" w:rsidRDefault="009A1624" w:rsidP="0065709E">
            <w:pPr>
              <w:pStyle w:val="BodyCopy"/>
              <w:spacing w:after="120"/>
              <w:rPr>
                <w:i/>
                <w:noProof w:val="0"/>
                <w:szCs w:val="22"/>
              </w:rPr>
            </w:pPr>
          </w:p>
        </w:tc>
      </w:tr>
      <w:tr w:rsidR="009A1624" w:rsidRPr="00662B29" w:rsidTr="009A1624">
        <w:tc>
          <w:tcPr>
            <w:tcW w:w="3239" w:type="dxa"/>
          </w:tcPr>
          <w:p w:rsidR="009A1624" w:rsidRPr="00662B29" w:rsidRDefault="009A1624" w:rsidP="0065709E">
            <w:pPr>
              <w:pStyle w:val="BodyCopy"/>
              <w:spacing w:after="120"/>
              <w:rPr>
                <w:i/>
                <w:noProof w:val="0"/>
                <w:szCs w:val="22"/>
              </w:rPr>
            </w:pPr>
          </w:p>
          <w:p w:rsidR="009A1624" w:rsidRPr="00662B29" w:rsidRDefault="009A1624" w:rsidP="0065709E">
            <w:pPr>
              <w:pStyle w:val="BodyCopy"/>
              <w:spacing w:after="120"/>
              <w:rPr>
                <w:i/>
                <w:noProof w:val="0"/>
                <w:szCs w:val="22"/>
              </w:rPr>
            </w:pPr>
          </w:p>
          <w:p w:rsidR="009A1624" w:rsidRPr="00662B29" w:rsidRDefault="009A1624" w:rsidP="0065709E">
            <w:pPr>
              <w:pStyle w:val="BodyCopy"/>
              <w:spacing w:after="120"/>
              <w:rPr>
                <w:i/>
                <w:noProof w:val="0"/>
                <w:szCs w:val="22"/>
              </w:rPr>
            </w:pPr>
          </w:p>
          <w:p w:rsidR="009A1624" w:rsidRPr="00662B29" w:rsidRDefault="009A1624" w:rsidP="0065709E">
            <w:pPr>
              <w:pStyle w:val="BodyCopy"/>
              <w:spacing w:after="120"/>
              <w:rPr>
                <w:i/>
                <w:noProof w:val="0"/>
                <w:szCs w:val="22"/>
              </w:rPr>
            </w:pPr>
          </w:p>
        </w:tc>
        <w:tc>
          <w:tcPr>
            <w:tcW w:w="2679" w:type="dxa"/>
          </w:tcPr>
          <w:p w:rsidR="009A1624" w:rsidRPr="00662B29" w:rsidRDefault="009A1624" w:rsidP="0065709E">
            <w:pPr>
              <w:pStyle w:val="BodyCopy"/>
              <w:spacing w:after="120"/>
              <w:rPr>
                <w:i/>
                <w:noProof w:val="0"/>
                <w:szCs w:val="22"/>
              </w:rPr>
            </w:pPr>
          </w:p>
        </w:tc>
        <w:tc>
          <w:tcPr>
            <w:tcW w:w="3324" w:type="dxa"/>
          </w:tcPr>
          <w:p w:rsidR="009A1624" w:rsidRPr="00662B29" w:rsidRDefault="009A1624" w:rsidP="0065709E">
            <w:pPr>
              <w:pStyle w:val="BodyCopy"/>
              <w:spacing w:after="120"/>
              <w:rPr>
                <w:i/>
                <w:noProof w:val="0"/>
                <w:szCs w:val="22"/>
              </w:rPr>
            </w:pPr>
          </w:p>
          <w:p w:rsidR="009A1624" w:rsidRPr="00662B29" w:rsidRDefault="009A1624" w:rsidP="0065709E">
            <w:pPr>
              <w:pStyle w:val="BodyCopy"/>
              <w:spacing w:after="120"/>
              <w:rPr>
                <w:i/>
                <w:noProof w:val="0"/>
                <w:szCs w:val="22"/>
              </w:rPr>
            </w:pPr>
          </w:p>
        </w:tc>
      </w:tr>
    </w:tbl>
    <w:p w:rsidR="002D0810" w:rsidRPr="00662B29" w:rsidRDefault="002D0810" w:rsidP="00362DEE">
      <w:pPr>
        <w:pStyle w:val="TableBullet1"/>
        <w:numPr>
          <w:ilvl w:val="0"/>
          <w:numId w:val="0"/>
        </w:numPr>
        <w:spacing w:before="80" w:after="120"/>
        <w:ind w:left="357" w:hanging="357"/>
        <w:rPr>
          <w:noProof w:val="0"/>
        </w:rPr>
      </w:pPr>
      <w:r w:rsidRPr="00662B29">
        <w:rPr>
          <w:noProof w:val="0"/>
          <w:lang w:eastAsia="en-AU"/>
        </w:rPr>
        <w:br w:type="page"/>
      </w:r>
    </w:p>
    <w:p w:rsidR="002D0810" w:rsidRPr="00662B29" w:rsidRDefault="002D0810" w:rsidP="00785EE9">
      <w:pPr>
        <w:pStyle w:val="Heading2"/>
      </w:pPr>
      <w:r w:rsidRPr="00662B29">
        <w:t>2.4</w:t>
      </w:r>
      <w:r w:rsidRPr="00662B29">
        <w:tab/>
      </w:r>
      <w:fldSimple w:instr=" REF  Criteria24  \* MERGEFORMAT ">
        <w:sdt>
          <w:sdtPr>
            <w:alias w:val="Criteria24"/>
            <w:tag w:val="Criteria24"/>
            <w:id w:val="-251051291"/>
            <w:placeholder>
              <w:docPart w:val="67F937B8F845433DAC3E8FBD35B6876D"/>
            </w:placeholder>
          </w:sdtPr>
          <w:sdtEndPr>
            <w:rPr>
              <w:rStyle w:val="PlaceholderText"/>
              <w:color w:val="808080"/>
            </w:rPr>
          </w:sdtEndPr>
          <w:sdtContent>
            <w:r w:rsidR="001205F2" w:rsidRPr="001205F2">
              <w:rPr>
                <w:rStyle w:val="PlaceholderText"/>
                <w:color w:val="45545F"/>
              </w:rPr>
              <w:t>Analyse industry and customer trends</w:t>
            </w:r>
          </w:sdtContent>
        </w:sdt>
      </w:fldSimple>
    </w:p>
    <w:p w:rsidR="002D0810" w:rsidRPr="00662B29" w:rsidRDefault="002D0810" w:rsidP="004C44D2">
      <w:pPr>
        <w:pStyle w:val="Heading3"/>
      </w:pPr>
      <w:r w:rsidRPr="00662B29">
        <w:t>Introduction</w:t>
      </w:r>
    </w:p>
    <w:p w:rsidR="009C2843" w:rsidRPr="00662B29" w:rsidRDefault="009C2843" w:rsidP="008A703A">
      <w:pPr>
        <w:pStyle w:val="BodyCopy"/>
        <w:rPr>
          <w:noProof w:val="0"/>
        </w:rPr>
      </w:pPr>
      <w:r w:rsidRPr="00662B29">
        <w:rPr>
          <w:noProof w:val="0"/>
        </w:rPr>
        <w:t xml:space="preserve">Understanding trends of the industry is vital in ensuring that what you are seeking to provide to the market is not only fresh and relevant but is in demand. </w:t>
      </w:r>
    </w:p>
    <w:p w:rsidR="006E07A3" w:rsidRPr="00662B29" w:rsidRDefault="006E07A3" w:rsidP="008A703A">
      <w:pPr>
        <w:pStyle w:val="BodyCopy"/>
        <w:rPr>
          <w:noProof w:val="0"/>
        </w:rPr>
      </w:pPr>
      <w:r w:rsidRPr="00662B29">
        <w:rPr>
          <w:noProof w:val="0"/>
        </w:rPr>
        <w:t>Your research should seek to:</w:t>
      </w:r>
    </w:p>
    <w:p w:rsidR="006E07A3" w:rsidRPr="00662B29" w:rsidRDefault="006E07A3" w:rsidP="005D74D0">
      <w:pPr>
        <w:pStyle w:val="Bullet1"/>
      </w:pPr>
      <w:r w:rsidRPr="00662B29">
        <w:t>Determine what the trend is</w:t>
      </w:r>
    </w:p>
    <w:p w:rsidR="006E07A3" w:rsidRPr="00662B29" w:rsidRDefault="006E07A3" w:rsidP="005D74D0">
      <w:pPr>
        <w:pStyle w:val="Bullet1"/>
      </w:pPr>
      <w:r w:rsidRPr="00662B29">
        <w:t>Identify whether it is a positive or negative trend</w:t>
      </w:r>
    </w:p>
    <w:p w:rsidR="006E07A3" w:rsidRPr="00662B29" w:rsidRDefault="006E07A3" w:rsidP="005D74D0">
      <w:pPr>
        <w:pStyle w:val="Bullet1"/>
      </w:pPr>
      <w:r w:rsidRPr="00662B29">
        <w:t>Calculate how long the trend has been identifiable – to ensure it is actually a trend and not an aberration</w:t>
      </w:r>
    </w:p>
    <w:p w:rsidR="006E07A3" w:rsidRPr="00662B29" w:rsidRDefault="006E07A3" w:rsidP="005D74D0">
      <w:pPr>
        <w:pStyle w:val="Bullet1"/>
      </w:pPr>
      <w:r w:rsidRPr="00662B29">
        <w:t>Determine the possible threat or opportunity this trend presents or provides, so action can be taken in terms of developing appropriate</w:t>
      </w:r>
      <w:r w:rsidR="002222D8" w:rsidRPr="00662B29">
        <w:t xml:space="preserve"> business strategies.</w:t>
      </w:r>
    </w:p>
    <w:p w:rsidR="00E85399" w:rsidRPr="00662B29" w:rsidRDefault="00E85399" w:rsidP="008A703A">
      <w:pPr>
        <w:pStyle w:val="BodyCopy"/>
        <w:rPr>
          <w:noProof w:val="0"/>
        </w:rPr>
      </w:pPr>
      <w:r w:rsidRPr="00662B29">
        <w:rPr>
          <w:noProof w:val="0"/>
        </w:rPr>
        <w:t>Regardless of types of trends being researched, the keys are to:</w:t>
      </w:r>
    </w:p>
    <w:p w:rsidR="00E85399" w:rsidRPr="00662B29" w:rsidRDefault="00E85399" w:rsidP="005D74D0">
      <w:pPr>
        <w:pStyle w:val="Bullet1"/>
      </w:pPr>
      <w:r w:rsidRPr="00662B29">
        <w:rPr>
          <w:noProof/>
          <w:lang w:val="en-US"/>
        </w:rPr>
        <w:drawing>
          <wp:anchor distT="0" distB="0" distL="114300" distR="114300" simplePos="0" relativeHeight="251966464" behindDoc="0" locked="0" layoutInCell="1" allowOverlap="1">
            <wp:simplePos x="0" y="0"/>
            <wp:positionH relativeFrom="column">
              <wp:posOffset>4133850</wp:posOffset>
            </wp:positionH>
            <wp:positionV relativeFrom="paragraph">
              <wp:posOffset>142240</wp:posOffset>
            </wp:positionV>
            <wp:extent cx="1352550" cy="971550"/>
            <wp:effectExtent l="19050" t="0" r="0" b="0"/>
            <wp:wrapSquare wrapText="bothSides"/>
            <wp:docPr id="175" name="Picture 12" descr="shutterstock_127785503.jpg"/>
            <wp:cNvGraphicFramePr/>
            <a:graphic xmlns:a="http://schemas.openxmlformats.org/drawingml/2006/main">
              <a:graphicData uri="http://schemas.openxmlformats.org/drawingml/2006/picture">
                <pic:pic xmlns:pic="http://schemas.openxmlformats.org/drawingml/2006/picture">
                  <pic:nvPicPr>
                    <pic:cNvPr id="7" name="Picture 6" descr="shutterstock_127785503.jpg"/>
                    <pic:cNvPicPr>
                      <a:picLocks noChangeAspect="1"/>
                    </pic:cNvPicPr>
                  </pic:nvPicPr>
                  <pic:blipFill>
                    <a:blip r:embed="rId130" cstate="print"/>
                    <a:stretch>
                      <a:fillRect/>
                    </a:stretch>
                  </pic:blipFill>
                  <pic:spPr>
                    <a:xfrm>
                      <a:off x="0" y="0"/>
                      <a:ext cx="1352550" cy="971550"/>
                    </a:xfrm>
                    <a:prstGeom prst="rect">
                      <a:avLst/>
                    </a:prstGeom>
                  </pic:spPr>
                </pic:pic>
              </a:graphicData>
            </a:graphic>
          </wp:anchor>
        </w:drawing>
      </w:r>
      <w:r w:rsidRPr="00662B29">
        <w:t>Be proactive</w:t>
      </w:r>
    </w:p>
    <w:p w:rsidR="00E85399" w:rsidRPr="00662B29" w:rsidRDefault="00E85399" w:rsidP="005D74D0">
      <w:pPr>
        <w:pStyle w:val="Bullet1"/>
      </w:pPr>
      <w:r w:rsidRPr="00662B29">
        <w:t>Keep an open mind</w:t>
      </w:r>
    </w:p>
    <w:p w:rsidR="00E85399" w:rsidRPr="00662B29" w:rsidRDefault="00E85399" w:rsidP="005D74D0">
      <w:pPr>
        <w:pStyle w:val="Bullet1"/>
      </w:pPr>
      <w:r w:rsidRPr="00662B29">
        <w:t>Using a variety of sources</w:t>
      </w:r>
    </w:p>
    <w:p w:rsidR="00685511" w:rsidRPr="00662B29" w:rsidRDefault="00E85399" w:rsidP="005D74D0">
      <w:pPr>
        <w:pStyle w:val="Bullet1"/>
      </w:pPr>
      <w:r w:rsidRPr="00662B29">
        <w:t>Recording what you find</w:t>
      </w:r>
      <w:r w:rsidR="002222D8" w:rsidRPr="00662B29">
        <w:t>.</w:t>
      </w:r>
    </w:p>
    <w:p w:rsidR="002410B6" w:rsidRPr="00662B29" w:rsidRDefault="00E85399" w:rsidP="004C44D2">
      <w:pPr>
        <w:pStyle w:val="Heading3"/>
      </w:pPr>
      <w:r w:rsidRPr="00662B29">
        <w:t>D</w:t>
      </w:r>
      <w:r w:rsidR="002410B6" w:rsidRPr="00662B29">
        <w:t>efinitions of trends</w:t>
      </w:r>
    </w:p>
    <w:p w:rsidR="002410B6" w:rsidRPr="00662B29" w:rsidRDefault="002410B6" w:rsidP="008A703A">
      <w:pPr>
        <w:pStyle w:val="BodyCopy"/>
        <w:rPr>
          <w:noProof w:val="0"/>
        </w:rPr>
      </w:pPr>
      <w:r w:rsidRPr="00662B29">
        <w:rPr>
          <w:noProof w:val="0"/>
        </w:rPr>
        <w:t>There is a need to be aware of any venue-specific requirements regarding definition of what is</w:t>
      </w:r>
      <w:r w:rsidR="00E85399" w:rsidRPr="00662B29">
        <w:rPr>
          <w:noProof w:val="0"/>
        </w:rPr>
        <w:t xml:space="preserve"> </w:t>
      </w:r>
      <w:r w:rsidRPr="00662B29">
        <w:rPr>
          <w:noProof w:val="0"/>
        </w:rPr>
        <w:t>actually a trend.</w:t>
      </w:r>
    </w:p>
    <w:p w:rsidR="002410B6" w:rsidRPr="00662B29" w:rsidRDefault="002410B6" w:rsidP="008A703A">
      <w:pPr>
        <w:pStyle w:val="BodyCopy"/>
        <w:rPr>
          <w:noProof w:val="0"/>
        </w:rPr>
      </w:pPr>
      <w:r w:rsidRPr="00662B29">
        <w:rPr>
          <w:noProof w:val="0"/>
        </w:rPr>
        <w:t>For example:</w:t>
      </w:r>
    </w:p>
    <w:p w:rsidR="002410B6" w:rsidRPr="00662B29" w:rsidRDefault="002410B6" w:rsidP="005D74D0">
      <w:pPr>
        <w:pStyle w:val="Bullet1"/>
      </w:pPr>
      <w:r w:rsidRPr="00662B29">
        <w:t>A one-off event or statistical anomaly is not likely to be interpreted as a trend</w:t>
      </w:r>
    </w:p>
    <w:p w:rsidR="002410B6" w:rsidRPr="00662B29" w:rsidRDefault="002410B6" w:rsidP="005D74D0">
      <w:pPr>
        <w:pStyle w:val="Bullet1"/>
      </w:pPr>
      <w:r w:rsidRPr="00662B29">
        <w:t>There may be a requirement for the identified issue (‘something’) to be present in at least</w:t>
      </w:r>
      <w:r w:rsidR="006E07A3" w:rsidRPr="00662B29">
        <w:t xml:space="preserve"> </w:t>
      </w:r>
      <w:r w:rsidRPr="00662B29">
        <w:t>four) consecutive analysis processes before it can be deemed a ‘trend’</w:t>
      </w:r>
    </w:p>
    <w:p w:rsidR="002410B6" w:rsidRPr="00662B29" w:rsidRDefault="006E07A3" w:rsidP="005D74D0">
      <w:pPr>
        <w:pStyle w:val="Bullet1"/>
      </w:pPr>
      <w:r w:rsidRPr="00662B29">
        <w:t xml:space="preserve">Things under a nominated value or </w:t>
      </w:r>
      <w:r w:rsidR="002410B6" w:rsidRPr="00662B29">
        <w:t>amount will not be considered for the purposes of trend</w:t>
      </w:r>
      <w:r w:rsidRPr="00662B29">
        <w:t xml:space="preserve"> </w:t>
      </w:r>
      <w:r w:rsidR="002410B6" w:rsidRPr="00662B29">
        <w:t>identification</w:t>
      </w:r>
    </w:p>
    <w:p w:rsidR="002410B6" w:rsidRPr="00662B29" w:rsidRDefault="002410B6" w:rsidP="005D74D0">
      <w:pPr>
        <w:pStyle w:val="Bullet1"/>
      </w:pPr>
      <w:r w:rsidRPr="00662B29">
        <w:t>Matters impacting certain classifications of people as identified by nominated demographic</w:t>
      </w:r>
      <w:r w:rsidR="006E07A3" w:rsidRPr="00662B29">
        <w:t xml:space="preserve"> characteristics</w:t>
      </w:r>
      <w:r w:rsidRPr="00662B29">
        <w:t xml:space="preserve"> will not be considered</w:t>
      </w:r>
    </w:p>
    <w:p w:rsidR="002410B6" w:rsidRPr="00662B29" w:rsidRDefault="002410B6" w:rsidP="005D74D0">
      <w:pPr>
        <w:pStyle w:val="Bullet1"/>
      </w:pPr>
      <w:r w:rsidRPr="00662B29">
        <w:t>A nominated software package must be used for the purposes of identifying and quantifying</w:t>
      </w:r>
      <w:r w:rsidR="006E07A3" w:rsidRPr="00662B29">
        <w:t xml:space="preserve"> </w:t>
      </w:r>
      <w:r w:rsidRPr="00662B29">
        <w:t>trends</w:t>
      </w:r>
    </w:p>
    <w:p w:rsidR="002410B6" w:rsidRPr="00662B29" w:rsidRDefault="002410B6" w:rsidP="005D74D0">
      <w:pPr>
        <w:pStyle w:val="Bullet1"/>
      </w:pPr>
      <w:r w:rsidRPr="00662B29">
        <w:t>A specific data analysis method/technique must be used to determine trends.</w:t>
      </w:r>
    </w:p>
    <w:p w:rsidR="006E07A3" w:rsidRPr="00662B29" w:rsidRDefault="006E07A3">
      <w:pPr>
        <w:rPr>
          <w:rFonts w:ascii="Helvetica" w:eastAsia="Times New Roman" w:hAnsi="Helvetica" w:cs="Helvetica"/>
          <w:color w:val="000000"/>
          <w:sz w:val="40"/>
          <w:szCs w:val="24"/>
        </w:rPr>
      </w:pPr>
      <w:r w:rsidRPr="00662B29">
        <w:rPr>
          <w:rFonts w:ascii="Helvetica" w:eastAsia="Times New Roman" w:hAnsi="Helvetica" w:cs="Helvetica"/>
          <w:noProof/>
          <w:color w:val="000000"/>
          <w:sz w:val="40"/>
          <w:szCs w:val="24"/>
          <w:lang w:val="en-US" w:eastAsia="en-US"/>
        </w:rPr>
        <w:drawing>
          <wp:anchor distT="0" distB="0" distL="114300" distR="114300" simplePos="0" relativeHeight="251969536" behindDoc="0" locked="0" layoutInCell="1" allowOverlap="1">
            <wp:simplePos x="0" y="0"/>
            <wp:positionH relativeFrom="column">
              <wp:posOffset>3609975</wp:posOffset>
            </wp:positionH>
            <wp:positionV relativeFrom="paragraph">
              <wp:posOffset>233680</wp:posOffset>
            </wp:positionV>
            <wp:extent cx="1781175" cy="1181100"/>
            <wp:effectExtent l="19050" t="0" r="9525" b="0"/>
            <wp:wrapSquare wrapText="bothSides"/>
            <wp:docPr id="177" name="Picture 176"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131" cstate="print"/>
                    <a:stretch>
                      <a:fillRect/>
                    </a:stretch>
                  </pic:blipFill>
                  <pic:spPr>
                    <a:xfrm>
                      <a:off x="0" y="0"/>
                      <a:ext cx="1781175" cy="1181100"/>
                    </a:xfrm>
                    <a:prstGeom prst="rect">
                      <a:avLst/>
                    </a:prstGeom>
                  </pic:spPr>
                </pic:pic>
              </a:graphicData>
            </a:graphic>
          </wp:anchor>
        </w:drawing>
      </w:r>
      <w:r w:rsidRPr="00662B29">
        <w:rPr>
          <w:rFonts w:ascii="Helvetica" w:eastAsia="Times New Roman" w:hAnsi="Helvetica" w:cs="Helvetica"/>
          <w:color w:val="000000"/>
          <w:sz w:val="40"/>
          <w:szCs w:val="24"/>
        </w:rPr>
        <w:br w:type="page"/>
      </w:r>
    </w:p>
    <w:p w:rsidR="002410B6" w:rsidRPr="00662B29" w:rsidRDefault="002410B6" w:rsidP="004C44D2">
      <w:pPr>
        <w:pStyle w:val="Heading3"/>
      </w:pPr>
      <w:r w:rsidRPr="00662B29">
        <w:t>‘Something’</w:t>
      </w:r>
    </w:p>
    <w:p w:rsidR="002410B6" w:rsidRPr="00662B29" w:rsidRDefault="002410B6" w:rsidP="008A703A">
      <w:pPr>
        <w:pStyle w:val="BodyCopy"/>
        <w:rPr>
          <w:noProof w:val="0"/>
        </w:rPr>
      </w:pPr>
      <w:r w:rsidRPr="00662B29">
        <w:rPr>
          <w:noProof w:val="0"/>
        </w:rPr>
        <w:t>The following are examples of what emerging trends can relate to:</w:t>
      </w:r>
    </w:p>
    <w:p w:rsidR="006E07A3" w:rsidRPr="00662B29" w:rsidRDefault="006E07A3" w:rsidP="005D74D0">
      <w:pPr>
        <w:pStyle w:val="Bullet1"/>
      </w:pPr>
      <w:r w:rsidRPr="00662B29">
        <w:t>Online presence</w:t>
      </w:r>
    </w:p>
    <w:p w:rsidR="006E07A3" w:rsidRPr="00662B29" w:rsidRDefault="006E07A3" w:rsidP="005D74D0">
      <w:pPr>
        <w:pStyle w:val="Bullet1"/>
      </w:pPr>
      <w:r w:rsidRPr="00662B29">
        <w:t>Where and how clients access their information about the business</w:t>
      </w:r>
    </w:p>
    <w:p w:rsidR="002410B6" w:rsidRPr="00662B29" w:rsidRDefault="002410B6" w:rsidP="005D74D0">
      <w:pPr>
        <w:pStyle w:val="Bullet1"/>
      </w:pPr>
      <w:r w:rsidRPr="00662B29">
        <w:t xml:space="preserve">Regular customers from a new </w:t>
      </w:r>
      <w:r w:rsidR="006E07A3" w:rsidRPr="00662B29">
        <w:t>market segments</w:t>
      </w:r>
    </w:p>
    <w:p w:rsidR="002410B6" w:rsidRPr="00662B29" w:rsidRDefault="006E07A3" w:rsidP="005D74D0">
      <w:pPr>
        <w:pStyle w:val="Bullet1"/>
      </w:pPr>
      <w:r w:rsidRPr="00662B29">
        <w:t>An increase or decrease</w:t>
      </w:r>
      <w:r w:rsidR="002410B6" w:rsidRPr="00662B29">
        <w:t xml:space="preserve"> in enquiries from a certain target market or market segment</w:t>
      </w:r>
    </w:p>
    <w:p w:rsidR="006E07A3" w:rsidRPr="00662B29" w:rsidRDefault="002410B6" w:rsidP="005D74D0">
      <w:pPr>
        <w:pStyle w:val="Bullet1"/>
      </w:pPr>
      <w:r w:rsidRPr="00662B29">
        <w:t>A new need, want or preference bein</w:t>
      </w:r>
      <w:r w:rsidR="006E07A3" w:rsidRPr="00662B29">
        <w:t xml:space="preserve">g identified by market research, </w:t>
      </w:r>
      <w:r w:rsidRPr="00662B29">
        <w:t>customer comment</w:t>
      </w:r>
      <w:r w:rsidR="006E07A3" w:rsidRPr="00662B29">
        <w:t>s</w:t>
      </w:r>
      <w:r w:rsidRPr="00662B29">
        <w:t xml:space="preserve"> and</w:t>
      </w:r>
      <w:r w:rsidR="006E07A3" w:rsidRPr="00662B29">
        <w:t xml:space="preserve"> </w:t>
      </w:r>
      <w:r w:rsidRPr="00662B29">
        <w:t xml:space="preserve">feedback </w:t>
      </w:r>
    </w:p>
    <w:p w:rsidR="006E07A3" w:rsidRPr="00662B29" w:rsidRDefault="006E07A3" w:rsidP="005D74D0">
      <w:pPr>
        <w:pStyle w:val="Bullet1"/>
      </w:pPr>
      <w:r w:rsidRPr="00662B29">
        <w:rPr>
          <w:noProof/>
          <w:lang w:val="en-US"/>
        </w:rPr>
        <w:drawing>
          <wp:anchor distT="0" distB="0" distL="114300" distR="114300" simplePos="0" relativeHeight="251970560" behindDoc="0" locked="0" layoutInCell="1" allowOverlap="1">
            <wp:simplePos x="0" y="0"/>
            <wp:positionH relativeFrom="column">
              <wp:posOffset>3952875</wp:posOffset>
            </wp:positionH>
            <wp:positionV relativeFrom="paragraph">
              <wp:posOffset>2540</wp:posOffset>
            </wp:positionV>
            <wp:extent cx="1651000" cy="1238250"/>
            <wp:effectExtent l="19050" t="0" r="6350" b="0"/>
            <wp:wrapSquare wrapText="bothSides"/>
            <wp:docPr id="178" name="Picture 177" descr="shutterstock_136708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708343.jpg"/>
                    <pic:cNvPicPr/>
                  </pic:nvPicPr>
                  <pic:blipFill>
                    <a:blip r:embed="rId132" cstate="print"/>
                    <a:stretch>
                      <a:fillRect/>
                    </a:stretch>
                  </pic:blipFill>
                  <pic:spPr>
                    <a:xfrm>
                      <a:off x="0" y="0"/>
                      <a:ext cx="1651000" cy="1238250"/>
                    </a:xfrm>
                    <a:prstGeom prst="rect">
                      <a:avLst/>
                    </a:prstGeom>
                  </pic:spPr>
                </pic:pic>
              </a:graphicData>
            </a:graphic>
          </wp:anchor>
        </w:drawing>
      </w:r>
      <w:r w:rsidRPr="00662B29">
        <w:t>Increases in sales in specific products , services, destinations or packages</w:t>
      </w:r>
    </w:p>
    <w:p w:rsidR="002410B6" w:rsidRPr="00662B29" w:rsidRDefault="006E07A3" w:rsidP="005D74D0">
      <w:pPr>
        <w:pStyle w:val="Bullet1"/>
      </w:pPr>
      <w:r w:rsidRPr="00662B29">
        <w:t>M</w:t>
      </w:r>
      <w:r w:rsidR="002410B6" w:rsidRPr="00662B29">
        <w:t>ention customers no longer want a nominated</w:t>
      </w:r>
      <w:r w:rsidRPr="00662B29">
        <w:t xml:space="preserve"> </w:t>
      </w:r>
      <w:r w:rsidR="002410B6" w:rsidRPr="00662B29">
        <w:t>product or service</w:t>
      </w:r>
    </w:p>
    <w:p w:rsidR="002410B6" w:rsidRPr="00662B29" w:rsidRDefault="002410B6" w:rsidP="005D74D0">
      <w:pPr>
        <w:pStyle w:val="Bullet1"/>
      </w:pPr>
      <w:r w:rsidRPr="00662B29">
        <w:t xml:space="preserve">A growth in </w:t>
      </w:r>
      <w:r w:rsidR="006E07A3" w:rsidRPr="00662B29">
        <w:t>certain booking or</w:t>
      </w:r>
      <w:r w:rsidRPr="00662B29">
        <w:t xml:space="preserve"> payment </w:t>
      </w:r>
      <w:r w:rsidR="006E07A3" w:rsidRPr="00662B29">
        <w:t>methods</w:t>
      </w:r>
    </w:p>
    <w:p w:rsidR="002410B6" w:rsidRPr="00662B29" w:rsidRDefault="002410B6" w:rsidP="005D74D0">
      <w:pPr>
        <w:pStyle w:val="Bullet1"/>
      </w:pPr>
      <w:r w:rsidRPr="00662B29">
        <w:t xml:space="preserve">Stated environmental or social concerns raised by </w:t>
      </w:r>
      <w:r w:rsidR="006E07A3" w:rsidRPr="00662B29">
        <w:t>clients</w:t>
      </w:r>
    </w:p>
    <w:p w:rsidR="002410B6" w:rsidRPr="00662B29" w:rsidRDefault="006E07A3" w:rsidP="005D74D0">
      <w:pPr>
        <w:pStyle w:val="Bullet1"/>
      </w:pPr>
      <w:r w:rsidRPr="00662B29">
        <w:t>Lower or higher</w:t>
      </w:r>
      <w:r w:rsidR="002410B6" w:rsidRPr="00662B29">
        <w:t xml:space="preserve"> average spend-per-person </w:t>
      </w:r>
    </w:p>
    <w:p w:rsidR="006E07A3" w:rsidRPr="00662B29" w:rsidRDefault="002410B6" w:rsidP="005D74D0">
      <w:pPr>
        <w:pStyle w:val="Bullet1"/>
      </w:pPr>
      <w:r w:rsidRPr="00662B29">
        <w:t>Increase or decrease in the number of sales made by agents or through the venue</w:t>
      </w:r>
      <w:r w:rsidR="002222D8" w:rsidRPr="00662B29">
        <w:t>.</w:t>
      </w:r>
    </w:p>
    <w:p w:rsidR="006E07A3" w:rsidRPr="00662B29" w:rsidRDefault="006E07A3" w:rsidP="008A703A">
      <w:pPr>
        <w:pStyle w:val="Heading3"/>
        <w:rPr>
          <w:szCs w:val="28"/>
        </w:rPr>
      </w:pPr>
      <w:r w:rsidRPr="00662B29">
        <w:rPr>
          <w:szCs w:val="28"/>
        </w:rPr>
        <w:t>Emerging trends</w:t>
      </w:r>
    </w:p>
    <w:p w:rsidR="006E07A3" w:rsidRPr="00662B29" w:rsidRDefault="006E07A3" w:rsidP="008A703A">
      <w:pPr>
        <w:pStyle w:val="BodyCopy"/>
        <w:rPr>
          <w:noProof w:val="0"/>
        </w:rPr>
      </w:pPr>
      <w:r w:rsidRPr="00662B29">
        <w:rPr>
          <w:noProof w:val="0"/>
        </w:rPr>
        <w:t>The aim of ‘analysing information’ in this context is to identify emerging trends.</w:t>
      </w:r>
    </w:p>
    <w:p w:rsidR="006E07A3" w:rsidRPr="00662B29" w:rsidRDefault="006E07A3" w:rsidP="008A703A">
      <w:pPr>
        <w:pStyle w:val="BodyCopy"/>
        <w:rPr>
          <w:noProof w:val="0"/>
        </w:rPr>
      </w:pPr>
      <w:r w:rsidRPr="00662B29">
        <w:rPr>
          <w:noProof w:val="0"/>
        </w:rPr>
        <w:t>The data and statistics you gather must provide the basis for determining whether or not a trend exists or is emerging.</w:t>
      </w:r>
    </w:p>
    <w:p w:rsidR="006E07A3" w:rsidRPr="00662B29" w:rsidRDefault="006E07A3" w:rsidP="008A703A">
      <w:pPr>
        <w:pStyle w:val="BodyCopy"/>
        <w:rPr>
          <w:noProof w:val="0"/>
        </w:rPr>
      </w:pPr>
      <w:r w:rsidRPr="00662B29">
        <w:rPr>
          <w:noProof w:val="0"/>
        </w:rPr>
        <w:t>An emerging trend may be seen as:</w:t>
      </w:r>
    </w:p>
    <w:p w:rsidR="006E07A3" w:rsidRPr="00662B29" w:rsidRDefault="006E07A3" w:rsidP="005D74D0">
      <w:pPr>
        <w:pStyle w:val="Bullet1"/>
      </w:pPr>
      <w:r w:rsidRPr="00662B29">
        <w:t>Something (see above) which did not previously exist but now does</w:t>
      </w:r>
    </w:p>
    <w:p w:rsidR="006E07A3" w:rsidRPr="00662B29" w:rsidRDefault="006E07A3" w:rsidP="005D74D0">
      <w:pPr>
        <w:pStyle w:val="Bullet1"/>
      </w:pPr>
      <w:r w:rsidRPr="00662B29">
        <w:t>A variation to a previous pattern – the variation may be:</w:t>
      </w:r>
    </w:p>
    <w:p w:rsidR="006E07A3" w:rsidRPr="00662B29" w:rsidRDefault="006E07A3" w:rsidP="005D74D0">
      <w:pPr>
        <w:pStyle w:val="Bullet2"/>
        <w:rPr>
          <w:lang w:val="en-AU"/>
        </w:rPr>
      </w:pPr>
      <w:r w:rsidRPr="00662B29">
        <w:rPr>
          <w:lang w:val="en-AU"/>
        </w:rPr>
        <w:t>Positive – a ‘growing’ trend</w:t>
      </w:r>
    </w:p>
    <w:p w:rsidR="006E07A3" w:rsidRPr="00662B29" w:rsidRDefault="006E07A3" w:rsidP="005D74D0">
      <w:pPr>
        <w:pStyle w:val="Bullet2"/>
        <w:rPr>
          <w:lang w:val="en-AU"/>
        </w:rPr>
      </w:pPr>
      <w:r w:rsidRPr="00662B29">
        <w:rPr>
          <w:noProof/>
          <w:lang w:eastAsia="en-US"/>
        </w:rPr>
        <w:drawing>
          <wp:anchor distT="0" distB="0" distL="114300" distR="114300" simplePos="0" relativeHeight="251973632" behindDoc="0" locked="0" layoutInCell="1" allowOverlap="1">
            <wp:simplePos x="0" y="0"/>
            <wp:positionH relativeFrom="column">
              <wp:posOffset>3667125</wp:posOffset>
            </wp:positionH>
            <wp:positionV relativeFrom="paragraph">
              <wp:posOffset>161925</wp:posOffset>
            </wp:positionV>
            <wp:extent cx="1781175" cy="1543050"/>
            <wp:effectExtent l="19050" t="0" r="9525" b="0"/>
            <wp:wrapSquare wrapText="bothSides"/>
            <wp:docPr id="182" name="Picture 181" descr="shutterstock_102368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368671.jpg"/>
                    <pic:cNvPicPr/>
                  </pic:nvPicPr>
                  <pic:blipFill>
                    <a:blip r:embed="rId133" cstate="print"/>
                    <a:stretch>
                      <a:fillRect/>
                    </a:stretch>
                  </pic:blipFill>
                  <pic:spPr>
                    <a:xfrm>
                      <a:off x="0" y="0"/>
                      <a:ext cx="1781175" cy="1543050"/>
                    </a:xfrm>
                    <a:prstGeom prst="rect">
                      <a:avLst/>
                    </a:prstGeom>
                  </pic:spPr>
                </pic:pic>
              </a:graphicData>
            </a:graphic>
          </wp:anchor>
        </w:drawing>
      </w:r>
      <w:r w:rsidRPr="00662B29">
        <w:rPr>
          <w:lang w:val="en-AU"/>
        </w:rPr>
        <w:t>Negative – a ‘declining’ trend</w:t>
      </w:r>
    </w:p>
    <w:p w:rsidR="006E07A3" w:rsidRPr="00662B29" w:rsidRDefault="006E07A3" w:rsidP="005D74D0">
      <w:pPr>
        <w:pStyle w:val="Bullet1"/>
      </w:pPr>
      <w:r w:rsidRPr="00662B29">
        <w:t>A change in the degree of the variation. For example, a previous trend was 5% growth whereas current figures show a 50% increase.</w:t>
      </w:r>
    </w:p>
    <w:p w:rsidR="006E07A3" w:rsidRPr="00662B29" w:rsidRDefault="006E07A3">
      <w:pPr>
        <w:rPr>
          <w:rFonts w:ascii="Helvetica" w:eastAsiaTheme="majorEastAsia" w:hAnsi="Helvetica" w:cstheme="majorBidi"/>
          <w:b/>
          <w:bCs/>
          <w:color w:val="45545F"/>
          <w:sz w:val="28"/>
        </w:rPr>
      </w:pPr>
      <w:r w:rsidRPr="00662B29">
        <w:rPr>
          <w:rFonts w:ascii="Helvetica" w:eastAsiaTheme="majorEastAsia" w:hAnsi="Helvetica" w:cstheme="majorBidi"/>
          <w:b/>
          <w:bCs/>
          <w:color w:val="45545F"/>
          <w:sz w:val="28"/>
        </w:rPr>
        <w:br w:type="page"/>
      </w:r>
    </w:p>
    <w:p w:rsidR="006E07A3" w:rsidRPr="00662B29" w:rsidRDefault="006E07A3" w:rsidP="002222D8">
      <w:pPr>
        <w:pStyle w:val="Heading3"/>
        <w:spacing w:after="200"/>
      </w:pPr>
      <w:r w:rsidRPr="00662B29">
        <w:t>Sources of trend information</w:t>
      </w:r>
    </w:p>
    <w:p w:rsidR="006E07A3" w:rsidRPr="00662B29" w:rsidRDefault="006E07A3" w:rsidP="008A703A">
      <w:pPr>
        <w:pStyle w:val="BodyCopy"/>
        <w:rPr>
          <w:noProof w:val="0"/>
        </w:rPr>
      </w:pPr>
      <w:r w:rsidRPr="00662B29">
        <w:rPr>
          <w:noProof w:val="0"/>
        </w:rPr>
        <w:t xml:space="preserve">There are a number of sources that will be a great starting point to get an overview of the industry as a whole and the trends that may impact a business and the selection of new products or services they are thinking of introducing. </w:t>
      </w:r>
    </w:p>
    <w:p w:rsidR="006E07A3" w:rsidRPr="00662B29" w:rsidRDefault="006E07A3" w:rsidP="008A703A">
      <w:pPr>
        <w:pStyle w:val="BodyCopy"/>
        <w:rPr>
          <w:rFonts w:eastAsia="Times New Roman" w:cs="Helvetica"/>
          <w:noProof w:val="0"/>
        </w:rPr>
      </w:pPr>
      <w:r w:rsidRPr="00662B29">
        <w:rPr>
          <w:rFonts w:eastAsia="Times New Roman" w:cs="Helvetica"/>
          <w:noProof w:val="0"/>
        </w:rPr>
        <w:t>These trends may be identified through:</w:t>
      </w:r>
    </w:p>
    <w:p w:rsidR="003365D7" w:rsidRPr="00662B29" w:rsidRDefault="003365D7" w:rsidP="005B210F">
      <w:pPr>
        <w:pStyle w:val="Bullet1"/>
        <w:rPr>
          <w:rFonts w:eastAsiaTheme="majorEastAsia" w:cstheme="majorBidi"/>
          <w:bCs/>
        </w:rPr>
      </w:pPr>
      <w:r w:rsidRPr="00662B29">
        <w:t>Direct observation</w:t>
      </w:r>
    </w:p>
    <w:p w:rsidR="003365D7" w:rsidRPr="00662B29" w:rsidRDefault="003365D7" w:rsidP="005B210F">
      <w:pPr>
        <w:pStyle w:val="Bullet1"/>
        <w:rPr>
          <w:rFonts w:eastAsiaTheme="majorEastAsia" w:cstheme="majorBidi"/>
          <w:bCs/>
        </w:rPr>
      </w:pPr>
      <w:r w:rsidRPr="00662B29">
        <w:t>Personal surveys</w:t>
      </w:r>
    </w:p>
    <w:p w:rsidR="006E07A3" w:rsidRPr="00662B29" w:rsidRDefault="006E07A3" w:rsidP="005B210F">
      <w:pPr>
        <w:pStyle w:val="Bullet1"/>
        <w:rPr>
          <w:rFonts w:eastAsiaTheme="majorEastAsia" w:cstheme="majorBidi"/>
          <w:bCs/>
        </w:rPr>
      </w:pPr>
      <w:r w:rsidRPr="00662B29">
        <w:rPr>
          <w:rFonts w:eastAsiaTheme="majorEastAsia" w:cstheme="majorBidi"/>
          <w:bCs/>
        </w:rPr>
        <w:t>Internet research</w:t>
      </w:r>
    </w:p>
    <w:p w:rsidR="006E07A3" w:rsidRPr="00662B29" w:rsidRDefault="006E07A3" w:rsidP="005B210F">
      <w:pPr>
        <w:pStyle w:val="Bullet1"/>
        <w:rPr>
          <w:rFonts w:eastAsiaTheme="majorEastAsia" w:cstheme="majorBidi"/>
          <w:bCs/>
        </w:rPr>
      </w:pPr>
      <w:r w:rsidRPr="00662B29">
        <w:rPr>
          <w:rFonts w:cs="Chevin-Light"/>
          <w:noProof/>
          <w:color w:val="000000"/>
          <w:spacing w:val="-4"/>
          <w:lang w:val="en-US"/>
        </w:rPr>
        <w:drawing>
          <wp:anchor distT="0" distB="0" distL="114300" distR="114300" simplePos="0" relativeHeight="251972608" behindDoc="0" locked="0" layoutInCell="1" allowOverlap="1">
            <wp:simplePos x="0" y="0"/>
            <wp:positionH relativeFrom="column">
              <wp:posOffset>3573145</wp:posOffset>
            </wp:positionH>
            <wp:positionV relativeFrom="paragraph">
              <wp:posOffset>119380</wp:posOffset>
            </wp:positionV>
            <wp:extent cx="1924050" cy="1304925"/>
            <wp:effectExtent l="19050" t="0" r="0" b="0"/>
            <wp:wrapSquare wrapText="bothSides"/>
            <wp:docPr id="181" name="Picture 179" descr="shutterstock_126073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6073382.jpg"/>
                    <pic:cNvPicPr/>
                  </pic:nvPicPr>
                  <pic:blipFill>
                    <a:blip r:embed="rId134" cstate="print"/>
                    <a:stretch>
                      <a:fillRect/>
                    </a:stretch>
                  </pic:blipFill>
                  <pic:spPr>
                    <a:xfrm>
                      <a:off x="0" y="0"/>
                      <a:ext cx="1924050" cy="1304925"/>
                    </a:xfrm>
                    <a:prstGeom prst="rect">
                      <a:avLst/>
                    </a:prstGeom>
                  </pic:spPr>
                </pic:pic>
              </a:graphicData>
            </a:graphic>
          </wp:anchor>
        </w:drawing>
      </w:r>
      <w:r w:rsidRPr="00662B29">
        <w:rPr>
          <w:rFonts w:cs="Chevin-Light"/>
          <w:color w:val="000000"/>
          <w:spacing w:val="-4"/>
        </w:rPr>
        <w:t>Colleagues, supervisors and managers</w:t>
      </w:r>
      <w:r w:rsidRPr="00662B29">
        <w:rPr>
          <w:rFonts w:eastAsiaTheme="majorEastAsia" w:cstheme="majorBidi"/>
          <w:b/>
          <w:bCs/>
          <w:color w:val="45545F"/>
          <w:sz w:val="28"/>
        </w:rPr>
        <w:t xml:space="preserve"> </w:t>
      </w:r>
    </w:p>
    <w:p w:rsidR="006E07A3" w:rsidRPr="00662B29" w:rsidRDefault="006E07A3" w:rsidP="005B210F">
      <w:pPr>
        <w:pStyle w:val="Bullet1"/>
        <w:rPr>
          <w:rFonts w:eastAsiaTheme="majorEastAsia" w:cstheme="majorBidi"/>
          <w:bCs/>
        </w:rPr>
      </w:pPr>
      <w:r w:rsidRPr="00662B29">
        <w:rPr>
          <w:rFonts w:eastAsia="Times New Roman" w:cs="Helvetica"/>
          <w:color w:val="000000"/>
        </w:rPr>
        <w:t>Head office</w:t>
      </w:r>
    </w:p>
    <w:p w:rsidR="006E07A3" w:rsidRPr="00662B29" w:rsidRDefault="006E07A3" w:rsidP="005B210F">
      <w:pPr>
        <w:pStyle w:val="Bullet1"/>
        <w:rPr>
          <w:rFonts w:eastAsiaTheme="majorEastAsia" w:cstheme="majorBidi"/>
          <w:bCs/>
        </w:rPr>
      </w:pPr>
      <w:r w:rsidRPr="00662B29">
        <w:rPr>
          <w:rFonts w:eastAsia="Times New Roman" w:cs="Helvetica"/>
          <w:color w:val="000000"/>
        </w:rPr>
        <w:t>Customers</w:t>
      </w:r>
    </w:p>
    <w:p w:rsidR="006E07A3" w:rsidRPr="00662B29" w:rsidRDefault="003365D7" w:rsidP="005B210F">
      <w:pPr>
        <w:pStyle w:val="Bullet1"/>
        <w:rPr>
          <w:rFonts w:eastAsiaTheme="majorEastAsia" w:cstheme="majorBidi"/>
          <w:bCs/>
        </w:rPr>
      </w:pPr>
      <w:r w:rsidRPr="00662B29">
        <w:rPr>
          <w:rFonts w:eastAsia="Times New Roman" w:cs="Helvetica"/>
          <w:color w:val="000000"/>
        </w:rPr>
        <w:t>I</w:t>
      </w:r>
      <w:r w:rsidR="006E07A3" w:rsidRPr="00662B29">
        <w:rPr>
          <w:rFonts w:eastAsia="Times New Roman" w:cs="Helvetica"/>
          <w:color w:val="000000"/>
        </w:rPr>
        <w:t>ndustry suppliers</w:t>
      </w:r>
    </w:p>
    <w:p w:rsidR="006E07A3" w:rsidRPr="00662B29" w:rsidRDefault="006E07A3" w:rsidP="005B210F">
      <w:pPr>
        <w:pStyle w:val="Bullet1"/>
        <w:rPr>
          <w:rFonts w:cs="HelveticaNeueLTStd-LtCn"/>
          <w:color w:val="000000"/>
        </w:rPr>
      </w:pPr>
      <w:r w:rsidRPr="00662B29">
        <w:rPr>
          <w:rFonts w:cs="Chevin-Light"/>
          <w:color w:val="000000"/>
          <w:spacing w:val="-4"/>
        </w:rPr>
        <w:t>Developing your own industry network</w:t>
      </w:r>
    </w:p>
    <w:p w:rsidR="006E07A3" w:rsidRPr="00662B29" w:rsidRDefault="006E07A3" w:rsidP="005B210F">
      <w:pPr>
        <w:pStyle w:val="Bullet1"/>
        <w:rPr>
          <w:rFonts w:cs="Chevin-Light"/>
          <w:color w:val="000000"/>
          <w:spacing w:val="-4"/>
        </w:rPr>
      </w:pPr>
      <w:r w:rsidRPr="00662B29">
        <w:rPr>
          <w:rFonts w:cs="Chevin-Light"/>
          <w:color w:val="000000"/>
          <w:spacing w:val="-4"/>
        </w:rPr>
        <w:t>Conferences and seminars</w:t>
      </w:r>
    </w:p>
    <w:p w:rsidR="006E07A3" w:rsidRPr="00662B29" w:rsidRDefault="006E07A3" w:rsidP="005B210F">
      <w:pPr>
        <w:pStyle w:val="Bullet1"/>
        <w:rPr>
          <w:rFonts w:cs="Chevin-Light"/>
          <w:color w:val="000000"/>
          <w:spacing w:val="-4"/>
        </w:rPr>
      </w:pPr>
      <w:r w:rsidRPr="00662B29">
        <w:rPr>
          <w:rFonts w:cs="Chevin-Light"/>
          <w:color w:val="000000"/>
          <w:spacing w:val="-4"/>
        </w:rPr>
        <w:t>Product launches</w:t>
      </w:r>
    </w:p>
    <w:p w:rsidR="006E07A3" w:rsidRPr="00662B29" w:rsidRDefault="00343E90" w:rsidP="005B210F">
      <w:pPr>
        <w:pStyle w:val="Bullet1"/>
        <w:rPr>
          <w:rFonts w:eastAsia="Times New Roman" w:cs="Helvetica"/>
          <w:color w:val="000000"/>
        </w:rPr>
      </w:pPr>
      <w:r w:rsidRPr="00662B29">
        <w:rPr>
          <w:rFonts w:eastAsia="Times New Roman" w:cs="Helvetica"/>
          <w:color w:val="000000"/>
        </w:rPr>
        <w:t>I</w:t>
      </w:r>
      <w:r w:rsidR="006E07A3" w:rsidRPr="00662B29">
        <w:rPr>
          <w:rFonts w:eastAsia="Times New Roman" w:cs="Helvetica"/>
          <w:color w:val="000000"/>
        </w:rPr>
        <w:t>ndustry statistics from industry bodies or associations</w:t>
      </w:r>
    </w:p>
    <w:p w:rsidR="006E07A3" w:rsidRPr="00662B29" w:rsidRDefault="00343E90" w:rsidP="005B210F">
      <w:pPr>
        <w:pStyle w:val="Bullet1"/>
        <w:rPr>
          <w:rFonts w:eastAsia="Times New Roman" w:cs="Helvetica"/>
          <w:color w:val="000000"/>
        </w:rPr>
      </w:pPr>
      <w:r w:rsidRPr="00662B29">
        <w:rPr>
          <w:rFonts w:eastAsia="Times New Roman" w:cs="Helvetica"/>
          <w:color w:val="000000"/>
        </w:rPr>
        <w:t>D</w:t>
      </w:r>
      <w:r w:rsidR="006E07A3" w:rsidRPr="00662B29">
        <w:rPr>
          <w:rFonts w:eastAsia="Times New Roman" w:cs="Helvetica"/>
          <w:color w:val="000000"/>
        </w:rPr>
        <w:t xml:space="preserve">ata from relevant government agencies </w:t>
      </w:r>
    </w:p>
    <w:p w:rsidR="006E07A3" w:rsidRPr="00662B29" w:rsidRDefault="006E07A3" w:rsidP="005B210F">
      <w:pPr>
        <w:pStyle w:val="Bullet1"/>
        <w:rPr>
          <w:rFonts w:cs="HelveticaNeueLTStd-LtCn"/>
          <w:color w:val="000000"/>
        </w:rPr>
      </w:pPr>
      <w:r w:rsidRPr="00662B29">
        <w:rPr>
          <w:rFonts w:cs="HelveticaNeueLTStd-LtCn"/>
          <w:noProof/>
          <w:color w:val="000000"/>
          <w:lang w:val="en-US"/>
        </w:rPr>
        <w:drawing>
          <wp:anchor distT="0" distB="0" distL="114300" distR="114300" simplePos="0" relativeHeight="251968512" behindDoc="0" locked="0" layoutInCell="1" allowOverlap="1">
            <wp:simplePos x="0" y="0"/>
            <wp:positionH relativeFrom="column">
              <wp:posOffset>4086225</wp:posOffset>
            </wp:positionH>
            <wp:positionV relativeFrom="paragraph">
              <wp:posOffset>132715</wp:posOffset>
            </wp:positionV>
            <wp:extent cx="1362075" cy="962025"/>
            <wp:effectExtent l="19050" t="0" r="9525" b="0"/>
            <wp:wrapSquare wrapText="bothSides"/>
            <wp:docPr id="176" name="Picture 13" descr="shutterstock_150502661.jpg"/>
            <wp:cNvGraphicFramePr/>
            <a:graphic xmlns:a="http://schemas.openxmlformats.org/drawingml/2006/main">
              <a:graphicData uri="http://schemas.openxmlformats.org/drawingml/2006/picture">
                <pic:pic xmlns:pic="http://schemas.openxmlformats.org/drawingml/2006/picture">
                  <pic:nvPicPr>
                    <pic:cNvPr id="8" name="Picture 7" descr="shutterstock_150502661.jpg"/>
                    <pic:cNvPicPr>
                      <a:picLocks noChangeAspect="1"/>
                    </pic:cNvPicPr>
                  </pic:nvPicPr>
                  <pic:blipFill>
                    <a:blip r:embed="rId135" cstate="print"/>
                    <a:stretch>
                      <a:fillRect/>
                    </a:stretch>
                  </pic:blipFill>
                  <pic:spPr>
                    <a:xfrm>
                      <a:off x="0" y="0"/>
                      <a:ext cx="1362075" cy="962025"/>
                    </a:xfrm>
                    <a:prstGeom prst="rect">
                      <a:avLst/>
                    </a:prstGeom>
                  </pic:spPr>
                </pic:pic>
              </a:graphicData>
            </a:graphic>
          </wp:anchor>
        </w:drawing>
      </w:r>
      <w:r w:rsidRPr="00662B29">
        <w:rPr>
          <w:rFonts w:cs="HelveticaNeueLTStd-LtCn"/>
          <w:color w:val="000000"/>
        </w:rPr>
        <w:t xml:space="preserve">Trade magazines </w:t>
      </w:r>
    </w:p>
    <w:p w:rsidR="006E07A3" w:rsidRPr="00662B29" w:rsidRDefault="006E07A3" w:rsidP="005B210F">
      <w:pPr>
        <w:pStyle w:val="Bullet1"/>
        <w:rPr>
          <w:rFonts w:cs="HelveticaNeueLTStd-LtCn"/>
          <w:color w:val="000000"/>
        </w:rPr>
      </w:pPr>
      <w:r w:rsidRPr="00662B29">
        <w:rPr>
          <w:rFonts w:cs="HelveticaNeueLTStd-LtCn"/>
          <w:color w:val="000000"/>
        </w:rPr>
        <w:t>Industry publications</w:t>
      </w:r>
    </w:p>
    <w:p w:rsidR="006E07A3" w:rsidRPr="00662B29" w:rsidRDefault="006E07A3" w:rsidP="005B210F">
      <w:pPr>
        <w:pStyle w:val="Bullet1"/>
        <w:rPr>
          <w:rFonts w:cs="HelveticaNeueLTStd-LtCn"/>
          <w:color w:val="000000"/>
        </w:rPr>
      </w:pPr>
      <w:r w:rsidRPr="00662B29">
        <w:rPr>
          <w:rFonts w:cs="HelveticaNeueLTStd-LtCn"/>
          <w:color w:val="000000"/>
        </w:rPr>
        <w:t xml:space="preserve">Newsletters and brochures  </w:t>
      </w:r>
    </w:p>
    <w:p w:rsidR="006E07A3" w:rsidRPr="00662B29" w:rsidRDefault="006E07A3" w:rsidP="005B210F">
      <w:pPr>
        <w:pStyle w:val="Bullet1"/>
        <w:rPr>
          <w:rFonts w:cs="HelveticaNeueLTStd-LtCn"/>
          <w:color w:val="000000"/>
        </w:rPr>
      </w:pPr>
      <w:r w:rsidRPr="00662B29">
        <w:rPr>
          <w:rFonts w:cs="HelveticaNeueLTStd-LtCn"/>
          <w:color w:val="000000"/>
        </w:rPr>
        <w:t xml:space="preserve">Advertisements </w:t>
      </w:r>
    </w:p>
    <w:p w:rsidR="00343E90" w:rsidRPr="00662B29" w:rsidRDefault="005B210F" w:rsidP="005B210F">
      <w:pPr>
        <w:pStyle w:val="Bullet1"/>
        <w:rPr>
          <w:rFonts w:cs="HelveticaNeueLTStd-LtCn"/>
          <w:color w:val="000000"/>
        </w:rPr>
      </w:pPr>
      <w:r w:rsidRPr="00662B29">
        <w:rPr>
          <w:rFonts w:cs="HelveticaNeueLTStd-LtCn"/>
          <w:color w:val="000000"/>
        </w:rPr>
        <w:t>Reference books.</w:t>
      </w:r>
    </w:p>
    <w:p w:rsidR="00426B89" w:rsidRPr="00662B29" w:rsidRDefault="006E07A3" w:rsidP="002222D8">
      <w:pPr>
        <w:pStyle w:val="Heading3"/>
        <w:spacing w:after="200"/>
      </w:pPr>
      <w:r w:rsidRPr="00662B29">
        <w:t>Market</w:t>
      </w:r>
      <w:r w:rsidR="00426B89" w:rsidRPr="00662B29">
        <w:t xml:space="preserve"> </w:t>
      </w:r>
      <w:r w:rsidR="0065709E" w:rsidRPr="00662B29">
        <w:t>t</w:t>
      </w:r>
      <w:r w:rsidR="008102F9" w:rsidRPr="00662B29">
        <w:t>rends</w:t>
      </w:r>
    </w:p>
    <w:p w:rsidR="00426B89" w:rsidRPr="00662B29" w:rsidRDefault="00426B89" w:rsidP="001550A1">
      <w:pPr>
        <w:pStyle w:val="BodyCopy"/>
        <w:rPr>
          <w:noProof w:val="0"/>
        </w:rPr>
      </w:pPr>
      <w:r w:rsidRPr="00662B29">
        <w:rPr>
          <w:noProof w:val="0"/>
        </w:rPr>
        <w:t>An analysis of the general business environment gives you information about current conditions within your industry. It is equally important to identify favourable and unfavourable changes and trends. They indicate possible opportunities and threats to your business.</w:t>
      </w:r>
    </w:p>
    <w:p w:rsidR="00426B89" w:rsidRPr="00662B29" w:rsidRDefault="00426B89" w:rsidP="001550A1">
      <w:pPr>
        <w:pStyle w:val="BodyCopy"/>
        <w:rPr>
          <w:noProof w:val="0"/>
        </w:rPr>
      </w:pPr>
      <w:r w:rsidRPr="00662B29">
        <w:rPr>
          <w:noProof w:val="0"/>
        </w:rPr>
        <w:t xml:space="preserve">Considerations include: </w:t>
      </w:r>
    </w:p>
    <w:p w:rsidR="00426B89" w:rsidRPr="00662B29" w:rsidRDefault="00426B89" w:rsidP="005B210F">
      <w:pPr>
        <w:pStyle w:val="Bullet1"/>
      </w:pPr>
      <w:r w:rsidRPr="00662B29">
        <w:rPr>
          <w:noProof/>
          <w:lang w:val="en-US"/>
        </w:rPr>
        <w:drawing>
          <wp:anchor distT="0" distB="0" distL="114300" distR="114300" simplePos="0" relativeHeight="251815936" behindDoc="0" locked="0" layoutInCell="1" allowOverlap="1">
            <wp:simplePos x="0" y="0"/>
            <wp:positionH relativeFrom="column">
              <wp:posOffset>3790950</wp:posOffset>
            </wp:positionH>
            <wp:positionV relativeFrom="paragraph">
              <wp:posOffset>365125</wp:posOffset>
            </wp:positionV>
            <wp:extent cx="1706245" cy="1514475"/>
            <wp:effectExtent l="19050" t="0" r="8255" b="0"/>
            <wp:wrapSquare wrapText="bothSides"/>
            <wp:docPr id="160" name="Picture 159" descr="Globe_152802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_152802833.jpg"/>
                    <pic:cNvPicPr/>
                  </pic:nvPicPr>
                  <pic:blipFill>
                    <a:blip r:embed="rId136" cstate="print"/>
                    <a:stretch>
                      <a:fillRect/>
                    </a:stretch>
                  </pic:blipFill>
                  <pic:spPr>
                    <a:xfrm>
                      <a:off x="0" y="0"/>
                      <a:ext cx="1706245" cy="1514475"/>
                    </a:xfrm>
                    <a:prstGeom prst="rect">
                      <a:avLst/>
                    </a:prstGeom>
                  </pic:spPr>
                </pic:pic>
              </a:graphicData>
            </a:graphic>
          </wp:anchor>
        </w:drawing>
      </w:r>
      <w:r w:rsidRPr="00662B29">
        <w:t xml:space="preserve">Is the economy currently in a boom or recession </w:t>
      </w:r>
      <w:r w:rsidR="00474CDE" w:rsidRPr="00662B29">
        <w:t>cycle</w:t>
      </w:r>
      <w:r w:rsidRPr="00662B29">
        <w:t xml:space="preserve"> and where is it h</w:t>
      </w:r>
      <w:r w:rsidR="008102F9" w:rsidRPr="00662B29">
        <w:t>eading in the immediate future?</w:t>
      </w:r>
    </w:p>
    <w:p w:rsidR="00426B89" w:rsidRPr="00662B29" w:rsidRDefault="00426B89" w:rsidP="005B210F">
      <w:pPr>
        <w:pStyle w:val="Bullet1"/>
      </w:pPr>
      <w:r w:rsidRPr="00662B29">
        <w:t>What is the general confidence level amongst</w:t>
      </w:r>
      <w:r w:rsidR="008102F9" w:rsidRPr="00662B29">
        <w:t xml:space="preserve"> business persons and families?</w:t>
      </w:r>
    </w:p>
    <w:p w:rsidR="00426B89" w:rsidRPr="00662B29" w:rsidRDefault="00426B89" w:rsidP="005B210F">
      <w:pPr>
        <w:pStyle w:val="Bullet1"/>
      </w:pPr>
      <w:r w:rsidRPr="00662B29">
        <w:t>Demographic factors in the area, and projected growth – include population characteristics such as age, gender, occupation, home ownersh</w:t>
      </w:r>
      <w:r w:rsidR="008102F9" w:rsidRPr="00662B29">
        <w:t>ip, education levels, attitudes</w:t>
      </w:r>
    </w:p>
    <w:p w:rsidR="00426B89" w:rsidRPr="00662B29" w:rsidRDefault="00426B89" w:rsidP="005B210F">
      <w:pPr>
        <w:pStyle w:val="Bullet1"/>
      </w:pPr>
      <w:r w:rsidRPr="00662B29">
        <w:t>Cultural trends an</w:t>
      </w:r>
      <w:r w:rsidR="008102F9" w:rsidRPr="00662B29">
        <w:t>d changes regarding life styles</w:t>
      </w:r>
    </w:p>
    <w:p w:rsidR="00426B89" w:rsidRPr="00662B29" w:rsidRDefault="00426B89" w:rsidP="005B210F">
      <w:pPr>
        <w:pStyle w:val="Bullet1"/>
      </w:pPr>
      <w:r w:rsidRPr="00662B29">
        <w:t>Technological changes impacting on b</w:t>
      </w:r>
      <w:r w:rsidR="008102F9" w:rsidRPr="00662B29">
        <w:t>usiness and family life.</w:t>
      </w:r>
    </w:p>
    <w:p w:rsidR="00685511" w:rsidRPr="00662B29" w:rsidRDefault="00685511" w:rsidP="004C44D2">
      <w:pPr>
        <w:pStyle w:val="Heading3"/>
      </w:pPr>
      <w:r w:rsidRPr="00662B29">
        <w:t>Social trends</w:t>
      </w:r>
    </w:p>
    <w:p w:rsidR="00685511" w:rsidRPr="00662B29" w:rsidRDefault="00685511" w:rsidP="001550A1">
      <w:pPr>
        <w:pStyle w:val="BodyCopy"/>
        <w:rPr>
          <w:noProof w:val="0"/>
        </w:rPr>
      </w:pPr>
      <w:r w:rsidRPr="00662B29">
        <w:rPr>
          <w:noProof w:val="0"/>
        </w:rPr>
        <w:t>Social significance relates to how a society deems something to be important in their lives.</w:t>
      </w:r>
    </w:p>
    <w:p w:rsidR="00685511" w:rsidRPr="00662B29" w:rsidRDefault="00685511" w:rsidP="001550A1">
      <w:pPr>
        <w:pStyle w:val="BodyCopy"/>
        <w:rPr>
          <w:noProof w:val="0"/>
        </w:rPr>
      </w:pPr>
      <w:r w:rsidRPr="00662B29">
        <w:rPr>
          <w:noProof w:val="0"/>
        </w:rPr>
        <w:t>In terms of tourism, more people work harder and therefore want</w:t>
      </w:r>
      <w:r w:rsidR="008102F9" w:rsidRPr="00662B29">
        <w:rPr>
          <w:noProof w:val="0"/>
        </w:rPr>
        <w:t xml:space="preserve"> to enjoy their relaxation time.</w:t>
      </w:r>
    </w:p>
    <w:p w:rsidR="00685511" w:rsidRPr="00662B29" w:rsidRDefault="00685511" w:rsidP="001550A1">
      <w:pPr>
        <w:pStyle w:val="BodyCopy"/>
        <w:rPr>
          <w:noProof w:val="0"/>
        </w:rPr>
      </w:pPr>
      <w:r w:rsidRPr="00662B29">
        <w:rPr>
          <w:noProof w:val="0"/>
        </w:rPr>
        <w:t>Social trends show society has:</w:t>
      </w:r>
    </w:p>
    <w:p w:rsidR="00685511" w:rsidRPr="00662B29" w:rsidRDefault="003365D7" w:rsidP="005B210F">
      <w:pPr>
        <w:pStyle w:val="Bullet1"/>
      </w:pPr>
      <w:r w:rsidRPr="00662B29">
        <w:rPr>
          <w:noProof/>
          <w:lang w:val="en-US"/>
        </w:rPr>
        <w:drawing>
          <wp:anchor distT="0" distB="0" distL="114300" distR="114300" simplePos="0" relativeHeight="251974656" behindDoc="0" locked="0" layoutInCell="1" allowOverlap="1">
            <wp:simplePos x="0" y="0"/>
            <wp:positionH relativeFrom="column">
              <wp:posOffset>3790950</wp:posOffset>
            </wp:positionH>
            <wp:positionV relativeFrom="paragraph">
              <wp:posOffset>-4445</wp:posOffset>
            </wp:positionV>
            <wp:extent cx="1714500" cy="1114425"/>
            <wp:effectExtent l="19050" t="0" r="0" b="0"/>
            <wp:wrapSquare wrapText="bothSides"/>
            <wp:docPr id="183" name="Picture 182" descr="shutterstock_99009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009233.jpg"/>
                    <pic:cNvPicPr/>
                  </pic:nvPicPr>
                  <pic:blipFill>
                    <a:blip r:embed="rId137" cstate="print"/>
                    <a:stretch>
                      <a:fillRect/>
                    </a:stretch>
                  </pic:blipFill>
                  <pic:spPr>
                    <a:xfrm>
                      <a:off x="0" y="0"/>
                      <a:ext cx="1714500" cy="1114425"/>
                    </a:xfrm>
                    <a:prstGeom prst="rect">
                      <a:avLst/>
                    </a:prstGeom>
                  </pic:spPr>
                </pic:pic>
              </a:graphicData>
            </a:graphic>
          </wp:anchor>
        </w:drawing>
      </w:r>
      <w:r w:rsidR="00685511" w:rsidRPr="00662B29">
        <w:t>A better quality of life</w:t>
      </w:r>
    </w:p>
    <w:p w:rsidR="00685511" w:rsidRPr="00662B29" w:rsidRDefault="00685511" w:rsidP="005B210F">
      <w:pPr>
        <w:pStyle w:val="Bullet1"/>
      </w:pPr>
      <w:r w:rsidRPr="00662B29">
        <w:t xml:space="preserve">Greater need for tourism products </w:t>
      </w:r>
    </w:p>
    <w:p w:rsidR="00685511" w:rsidRPr="00662B29" w:rsidRDefault="00685511" w:rsidP="005B210F">
      <w:pPr>
        <w:pStyle w:val="Bullet1"/>
      </w:pPr>
      <w:r w:rsidRPr="00662B29">
        <w:t>Greater community pride</w:t>
      </w:r>
    </w:p>
    <w:p w:rsidR="00685511" w:rsidRPr="00662B29" w:rsidRDefault="00685511" w:rsidP="005B210F">
      <w:pPr>
        <w:pStyle w:val="Bullet1"/>
      </w:pPr>
      <w:r w:rsidRPr="00662B29">
        <w:t>Great understanding and appreciation of the world</w:t>
      </w:r>
    </w:p>
    <w:p w:rsidR="00685511" w:rsidRPr="00662B29" w:rsidRDefault="00685511" w:rsidP="005B210F">
      <w:pPr>
        <w:pStyle w:val="Bullet1"/>
      </w:pPr>
      <w:r w:rsidRPr="00662B29">
        <w:t>Increased appreciation of culture</w:t>
      </w:r>
    </w:p>
    <w:p w:rsidR="003365D7" w:rsidRPr="00662B29" w:rsidRDefault="00685511" w:rsidP="005B210F">
      <w:pPr>
        <w:pStyle w:val="Bullet1"/>
      </w:pPr>
      <w:r w:rsidRPr="00662B29">
        <w:t>Greater understandin</w:t>
      </w:r>
      <w:r w:rsidR="002222D8" w:rsidRPr="00662B29">
        <w:t>g of other people.</w:t>
      </w:r>
    </w:p>
    <w:p w:rsidR="003365D7" w:rsidRPr="00662B29" w:rsidRDefault="003365D7" w:rsidP="004C44D2">
      <w:pPr>
        <w:pStyle w:val="Heading3"/>
      </w:pPr>
      <w:r w:rsidRPr="00662B29">
        <w:t>Customer trends</w:t>
      </w:r>
    </w:p>
    <w:p w:rsidR="003365D7" w:rsidRPr="00662B29" w:rsidRDefault="003365D7" w:rsidP="001550A1">
      <w:pPr>
        <w:pStyle w:val="BodyCopy"/>
        <w:rPr>
          <w:noProof w:val="0"/>
        </w:rPr>
      </w:pPr>
      <w:r w:rsidRPr="00662B29">
        <w:rPr>
          <w:lang w:val="en-US" w:eastAsia="en-US"/>
        </w:rPr>
        <w:drawing>
          <wp:anchor distT="0" distB="0" distL="114300" distR="114300" simplePos="0" relativeHeight="251976704" behindDoc="0" locked="0" layoutInCell="1" allowOverlap="1">
            <wp:simplePos x="0" y="0"/>
            <wp:positionH relativeFrom="column">
              <wp:posOffset>4467225</wp:posOffset>
            </wp:positionH>
            <wp:positionV relativeFrom="paragraph">
              <wp:posOffset>81915</wp:posOffset>
            </wp:positionV>
            <wp:extent cx="1057275" cy="1600200"/>
            <wp:effectExtent l="19050" t="0" r="9525" b="0"/>
            <wp:wrapSquare wrapText="bothSides"/>
            <wp:docPr id="185" name="Picture 87" descr="Lady pushing luggage trolley_21518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 pushing luggage trolley_21518332.jpg"/>
                    <pic:cNvPicPr/>
                  </pic:nvPicPr>
                  <pic:blipFill>
                    <a:blip r:embed="rId138" cstate="print"/>
                    <a:stretch>
                      <a:fillRect/>
                    </a:stretch>
                  </pic:blipFill>
                  <pic:spPr>
                    <a:xfrm>
                      <a:off x="0" y="0"/>
                      <a:ext cx="1057275" cy="1600200"/>
                    </a:xfrm>
                    <a:prstGeom prst="rect">
                      <a:avLst/>
                    </a:prstGeom>
                  </pic:spPr>
                </pic:pic>
              </a:graphicData>
            </a:graphic>
          </wp:anchor>
        </w:drawing>
      </w:r>
      <w:r w:rsidRPr="00662B29">
        <w:rPr>
          <w:noProof w:val="0"/>
        </w:rPr>
        <w:t>The key to knowing about changing trends, from a marketing perspective, is that this information needs to be related to customer-focussed concerns.</w:t>
      </w:r>
    </w:p>
    <w:p w:rsidR="003365D7" w:rsidRPr="00662B29" w:rsidRDefault="003365D7" w:rsidP="001550A1">
      <w:pPr>
        <w:pStyle w:val="BodyCopy"/>
        <w:rPr>
          <w:noProof w:val="0"/>
        </w:rPr>
      </w:pPr>
      <w:r w:rsidRPr="00662B29">
        <w:rPr>
          <w:noProof w:val="0"/>
        </w:rPr>
        <w:t>Your market research will have identified the areas and issues that are important to your various target markets, so profiling the business’s customers requires that you relate these to the products and services you are offering.</w:t>
      </w:r>
    </w:p>
    <w:p w:rsidR="003365D7" w:rsidRPr="00662B29" w:rsidRDefault="003365D7" w:rsidP="001550A1">
      <w:pPr>
        <w:pStyle w:val="BodyCopy"/>
        <w:rPr>
          <w:noProof w:val="0"/>
        </w:rPr>
      </w:pPr>
      <w:r w:rsidRPr="00662B29">
        <w:rPr>
          <w:noProof w:val="0"/>
        </w:rPr>
        <w:t>The point being that you need to be able to identify, understand and explain how your products meet the specific classifications of customer demands that exist within your different market segments.</w:t>
      </w:r>
    </w:p>
    <w:p w:rsidR="003365D7" w:rsidRPr="00662B29" w:rsidRDefault="003365D7" w:rsidP="001550A1">
      <w:pPr>
        <w:pStyle w:val="BodyCopy"/>
        <w:rPr>
          <w:noProof w:val="0"/>
        </w:rPr>
      </w:pPr>
      <w:r w:rsidRPr="00662B29">
        <w:rPr>
          <w:noProof w:val="0"/>
        </w:rPr>
        <w:t>These customer demands may vary according to:</w:t>
      </w:r>
    </w:p>
    <w:p w:rsidR="003365D7" w:rsidRPr="00662B29" w:rsidRDefault="003365D7" w:rsidP="005B210F">
      <w:pPr>
        <w:pStyle w:val="Bullet1"/>
      </w:pPr>
      <w:r w:rsidRPr="00662B29">
        <w:t xml:space="preserve">Personal preference </w:t>
      </w:r>
    </w:p>
    <w:p w:rsidR="003365D7" w:rsidRPr="00662B29" w:rsidRDefault="003365D7" w:rsidP="005B210F">
      <w:pPr>
        <w:pStyle w:val="Bullet1"/>
      </w:pPr>
      <w:r w:rsidRPr="00662B29">
        <w:t xml:space="preserve">Health factors </w:t>
      </w:r>
    </w:p>
    <w:p w:rsidR="003365D7" w:rsidRPr="00662B29" w:rsidRDefault="003365D7" w:rsidP="005B210F">
      <w:pPr>
        <w:pStyle w:val="Bullet1"/>
      </w:pPr>
      <w:r w:rsidRPr="00662B29">
        <w:t xml:space="preserve">Age </w:t>
      </w:r>
    </w:p>
    <w:p w:rsidR="003365D7" w:rsidRPr="00662B29" w:rsidRDefault="003365D7" w:rsidP="005B210F">
      <w:pPr>
        <w:pStyle w:val="Bullet1"/>
      </w:pPr>
      <w:r w:rsidRPr="00662B29">
        <w:rPr>
          <w:noProof/>
          <w:lang w:val="en-US"/>
        </w:rPr>
        <w:drawing>
          <wp:anchor distT="0" distB="0" distL="114300" distR="114300" simplePos="0" relativeHeight="251978752" behindDoc="0" locked="0" layoutInCell="1" allowOverlap="1">
            <wp:simplePos x="0" y="0"/>
            <wp:positionH relativeFrom="column">
              <wp:posOffset>3895725</wp:posOffset>
            </wp:positionH>
            <wp:positionV relativeFrom="paragraph">
              <wp:posOffset>156845</wp:posOffset>
            </wp:positionV>
            <wp:extent cx="1495425" cy="1076325"/>
            <wp:effectExtent l="19050" t="0" r="9525" b="0"/>
            <wp:wrapSquare wrapText="bothSides"/>
            <wp:docPr id="187" name="Picture 15" descr="shutterstock_141288652.jpg"/>
            <wp:cNvGraphicFramePr/>
            <a:graphic xmlns:a="http://schemas.openxmlformats.org/drawingml/2006/main">
              <a:graphicData uri="http://schemas.openxmlformats.org/drawingml/2006/picture">
                <pic:pic xmlns:pic="http://schemas.openxmlformats.org/drawingml/2006/picture">
                  <pic:nvPicPr>
                    <pic:cNvPr id="6" name="Picture 5" descr="shutterstock_141288652.jpg"/>
                    <pic:cNvPicPr>
                      <a:picLocks noChangeAspect="1"/>
                    </pic:cNvPicPr>
                  </pic:nvPicPr>
                  <pic:blipFill>
                    <a:blip r:embed="rId139" cstate="print"/>
                    <a:stretch>
                      <a:fillRect/>
                    </a:stretch>
                  </pic:blipFill>
                  <pic:spPr>
                    <a:xfrm>
                      <a:off x="0" y="0"/>
                      <a:ext cx="1495425" cy="1076325"/>
                    </a:xfrm>
                    <a:prstGeom prst="rect">
                      <a:avLst/>
                    </a:prstGeom>
                  </pic:spPr>
                </pic:pic>
              </a:graphicData>
            </a:graphic>
          </wp:anchor>
        </w:drawing>
      </w:r>
      <w:r w:rsidRPr="00662B29">
        <w:t>Cultural group</w:t>
      </w:r>
    </w:p>
    <w:p w:rsidR="003365D7" w:rsidRPr="00662B29" w:rsidRDefault="003365D7" w:rsidP="005B210F">
      <w:pPr>
        <w:pStyle w:val="Bullet1"/>
      </w:pPr>
      <w:r w:rsidRPr="00662B29">
        <w:t>Dietary issues</w:t>
      </w:r>
    </w:p>
    <w:p w:rsidR="003365D7" w:rsidRPr="00662B29" w:rsidRDefault="003365D7" w:rsidP="005B210F">
      <w:pPr>
        <w:pStyle w:val="Bullet1"/>
      </w:pPr>
      <w:r w:rsidRPr="00662B29">
        <w:t xml:space="preserve">Price </w:t>
      </w:r>
    </w:p>
    <w:p w:rsidR="003365D7" w:rsidRPr="00662B29" w:rsidRDefault="003365D7" w:rsidP="005B210F">
      <w:pPr>
        <w:pStyle w:val="Bullet1"/>
        <w:rPr>
          <w:rFonts w:cs="Arial"/>
        </w:rPr>
      </w:pPr>
      <w:r w:rsidRPr="00662B29">
        <w:rPr>
          <w:rFonts w:cs="Arial"/>
        </w:rPr>
        <w:t xml:space="preserve">Contemporary eating habits </w:t>
      </w:r>
    </w:p>
    <w:p w:rsidR="003365D7" w:rsidRPr="00662B29" w:rsidRDefault="003365D7" w:rsidP="005B210F">
      <w:pPr>
        <w:pStyle w:val="Bullet1"/>
        <w:rPr>
          <w:rFonts w:cs="Arial"/>
        </w:rPr>
      </w:pPr>
      <w:r w:rsidRPr="00662B29">
        <w:rPr>
          <w:rFonts w:cs="Arial"/>
        </w:rPr>
        <w:t>Media influence</w:t>
      </w:r>
    </w:p>
    <w:p w:rsidR="003365D7" w:rsidRPr="00662B29" w:rsidRDefault="003365D7" w:rsidP="005B210F">
      <w:pPr>
        <w:pStyle w:val="Bullet1"/>
        <w:rPr>
          <w:rFonts w:cs="Arial"/>
        </w:rPr>
      </w:pPr>
      <w:r w:rsidRPr="00662B29">
        <w:rPr>
          <w:rFonts w:cs="Arial"/>
        </w:rPr>
        <w:t>Cultural and ethnic influences</w:t>
      </w:r>
    </w:p>
    <w:p w:rsidR="003365D7" w:rsidRPr="00662B29" w:rsidRDefault="003365D7" w:rsidP="005B210F">
      <w:pPr>
        <w:pStyle w:val="Bullet1"/>
        <w:rPr>
          <w:rFonts w:cs="Arial"/>
        </w:rPr>
      </w:pPr>
      <w:r w:rsidRPr="00662B29">
        <w:rPr>
          <w:rFonts w:cs="Arial"/>
        </w:rPr>
        <w:t>Seasonal and popular influences</w:t>
      </w:r>
    </w:p>
    <w:p w:rsidR="003365D7" w:rsidRPr="00662B29" w:rsidRDefault="003365D7" w:rsidP="005B210F">
      <w:pPr>
        <w:pStyle w:val="Bullet1"/>
        <w:rPr>
          <w:rFonts w:eastAsia="Times New Roman" w:cs="Times New Roman"/>
        </w:rPr>
      </w:pPr>
      <w:r w:rsidRPr="00662B29">
        <w:rPr>
          <w:rFonts w:eastAsia="Times New Roman" w:cs="Arial"/>
        </w:rPr>
        <w:t>Major events and festivals</w:t>
      </w:r>
      <w:r w:rsidR="002222D8" w:rsidRPr="00662B29">
        <w:rPr>
          <w:rFonts w:eastAsia="Times New Roman" w:cs="Arial"/>
        </w:rPr>
        <w:t>.</w:t>
      </w:r>
    </w:p>
    <w:p w:rsidR="008102F9" w:rsidRPr="00662B29" w:rsidRDefault="008102F9">
      <w:pPr>
        <w:rPr>
          <w:rFonts w:ascii="Helvetica" w:eastAsia="Calibri" w:hAnsi="Helvetica" w:cs="Calibri"/>
          <w:szCs w:val="16"/>
          <w:lang w:eastAsia="ar-SA"/>
        </w:rPr>
      </w:pPr>
      <w:r w:rsidRPr="00662B29">
        <w:rPr>
          <w:rFonts w:ascii="Helvetica" w:hAnsi="Helvetica"/>
        </w:rPr>
        <w:br w:type="page"/>
      </w:r>
    </w:p>
    <w:p w:rsidR="00685511" w:rsidRPr="00662B29" w:rsidRDefault="003365D7" w:rsidP="004C44D2">
      <w:pPr>
        <w:pStyle w:val="Heading3"/>
      </w:pPr>
      <w:r w:rsidRPr="00662B29">
        <w:t>Tourism</w:t>
      </w:r>
      <w:r w:rsidR="00685511" w:rsidRPr="00662B29">
        <w:t xml:space="preserve"> industry statistics and trends</w:t>
      </w:r>
    </w:p>
    <w:p w:rsidR="00685511" w:rsidRPr="00662B29" w:rsidRDefault="003365D7" w:rsidP="001550A1">
      <w:pPr>
        <w:pStyle w:val="BodyCopy"/>
        <w:rPr>
          <w:noProof w:val="0"/>
        </w:rPr>
      </w:pPr>
      <w:r w:rsidRPr="00662B29">
        <w:rPr>
          <w:noProof w:val="0"/>
        </w:rPr>
        <w:t>Understanding i</w:t>
      </w:r>
      <w:r w:rsidR="00685511" w:rsidRPr="00662B29">
        <w:rPr>
          <w:noProof w:val="0"/>
        </w:rPr>
        <w:t xml:space="preserve">ndustry statistics </w:t>
      </w:r>
      <w:r w:rsidRPr="00662B29">
        <w:rPr>
          <w:noProof w:val="0"/>
        </w:rPr>
        <w:t xml:space="preserve">and trends is essential when trying to create products and services to meet the needs of existing and potential </w:t>
      </w:r>
      <w:r w:rsidR="00474CDE" w:rsidRPr="00662B29">
        <w:rPr>
          <w:noProof w:val="0"/>
        </w:rPr>
        <w:t xml:space="preserve">clients. </w:t>
      </w:r>
      <w:r w:rsidR="00685511" w:rsidRPr="00662B29">
        <w:rPr>
          <w:noProof w:val="0"/>
        </w:rPr>
        <w:t>Statistics prove a ‘snapshot’ of important information which can be examined and applied to improve business operations, attract new markets or build confidence in the eyes of a consumer.</w:t>
      </w:r>
    </w:p>
    <w:p w:rsidR="00685511" w:rsidRPr="00662B29" w:rsidRDefault="00685511" w:rsidP="001550A1">
      <w:pPr>
        <w:pStyle w:val="BodyCopy"/>
        <w:rPr>
          <w:noProof w:val="0"/>
        </w:rPr>
      </w:pPr>
      <w:r w:rsidRPr="00662B29">
        <w:rPr>
          <w:noProof w:val="0"/>
        </w:rPr>
        <w:t xml:space="preserve">Whilst there are endless </w:t>
      </w:r>
      <w:r w:rsidR="003365D7" w:rsidRPr="00662B29">
        <w:rPr>
          <w:noProof w:val="0"/>
        </w:rPr>
        <w:t xml:space="preserve">industry trends and </w:t>
      </w:r>
      <w:r w:rsidRPr="00662B29">
        <w:rPr>
          <w:noProof w:val="0"/>
        </w:rPr>
        <w:t>statistics that can be researched, some of these include:</w:t>
      </w:r>
    </w:p>
    <w:p w:rsidR="00685511" w:rsidRPr="00662B29" w:rsidRDefault="00685511" w:rsidP="005B210F">
      <w:pPr>
        <w:pStyle w:val="Bullet1"/>
      </w:pPr>
      <w:r w:rsidRPr="00662B29">
        <w:t>Types of tourism and tourism businesses</w:t>
      </w:r>
    </w:p>
    <w:p w:rsidR="00685511" w:rsidRPr="00662B29" w:rsidRDefault="00685511" w:rsidP="005B210F">
      <w:pPr>
        <w:pStyle w:val="Bullet1"/>
      </w:pPr>
      <w:r w:rsidRPr="00662B29">
        <w:t>Types and demographics of customers</w:t>
      </w:r>
    </w:p>
    <w:p w:rsidR="00685511" w:rsidRPr="00662B29" w:rsidRDefault="00685511" w:rsidP="005B210F">
      <w:pPr>
        <w:pStyle w:val="Bullet1"/>
      </w:pPr>
      <w:r w:rsidRPr="00662B29">
        <w:rPr>
          <w:noProof/>
          <w:lang w:val="en-US"/>
        </w:rPr>
        <w:drawing>
          <wp:anchor distT="0" distB="0" distL="114300" distR="114300" simplePos="0" relativeHeight="251714560" behindDoc="0" locked="0" layoutInCell="1" allowOverlap="1">
            <wp:simplePos x="0" y="0"/>
            <wp:positionH relativeFrom="column">
              <wp:posOffset>4238625</wp:posOffset>
            </wp:positionH>
            <wp:positionV relativeFrom="paragraph">
              <wp:posOffset>123190</wp:posOffset>
            </wp:positionV>
            <wp:extent cx="1352550" cy="895350"/>
            <wp:effectExtent l="19050" t="0" r="0" b="0"/>
            <wp:wrapSquare wrapText="bothSides"/>
            <wp:docPr id="16" name="Picture 134" descr="W374_airplane_shutterstock_1588437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74_airplane_shutterstock_158843714.jpg"/>
                    <pic:cNvPicPr/>
                  </pic:nvPicPr>
                  <pic:blipFill>
                    <a:blip r:embed="rId140" cstate="print"/>
                    <a:stretch>
                      <a:fillRect/>
                    </a:stretch>
                  </pic:blipFill>
                  <pic:spPr>
                    <a:xfrm>
                      <a:off x="0" y="0"/>
                      <a:ext cx="1352550" cy="895350"/>
                    </a:xfrm>
                    <a:prstGeom prst="rect">
                      <a:avLst/>
                    </a:prstGeom>
                  </pic:spPr>
                </pic:pic>
              </a:graphicData>
            </a:graphic>
          </wp:anchor>
        </w:drawing>
      </w:r>
      <w:r w:rsidRPr="00662B29">
        <w:t>Top destinations</w:t>
      </w:r>
    </w:p>
    <w:p w:rsidR="00685511" w:rsidRPr="00662B29" w:rsidRDefault="00685511" w:rsidP="005B210F">
      <w:pPr>
        <w:pStyle w:val="Bullet1"/>
      </w:pPr>
      <w:r w:rsidRPr="00662B29">
        <w:t>Hotel occupancy percentages</w:t>
      </w:r>
    </w:p>
    <w:p w:rsidR="00685511" w:rsidRPr="00662B29" w:rsidRDefault="00685511" w:rsidP="005B210F">
      <w:pPr>
        <w:pStyle w:val="Bullet1"/>
      </w:pPr>
      <w:r w:rsidRPr="00662B29">
        <w:t>Reasons for stays</w:t>
      </w:r>
    </w:p>
    <w:p w:rsidR="00685511" w:rsidRPr="00662B29" w:rsidRDefault="00685511" w:rsidP="005B210F">
      <w:pPr>
        <w:pStyle w:val="Bullet1"/>
      </w:pPr>
      <w:r w:rsidRPr="00662B29">
        <w:t>Current industry information</w:t>
      </w:r>
    </w:p>
    <w:p w:rsidR="00685511" w:rsidRPr="00662B29" w:rsidRDefault="00685511" w:rsidP="005B210F">
      <w:pPr>
        <w:pStyle w:val="Bullet1"/>
      </w:pPr>
      <w:r w:rsidRPr="00662B29">
        <w:rPr>
          <w:rFonts w:eastAsia="Times New Roman" w:cs="Times New Roman"/>
        </w:rPr>
        <w:t>Destination countries</w:t>
      </w:r>
    </w:p>
    <w:p w:rsidR="00685511" w:rsidRPr="00662B29" w:rsidRDefault="00685511" w:rsidP="005B210F">
      <w:pPr>
        <w:pStyle w:val="Bullet1"/>
      </w:pPr>
      <w:r w:rsidRPr="00662B29">
        <w:rPr>
          <w:rFonts w:eastAsia="Times New Roman" w:cs="Times New Roman"/>
        </w:rPr>
        <w:t>Departure months</w:t>
      </w:r>
    </w:p>
    <w:p w:rsidR="00685511" w:rsidRPr="00662B29" w:rsidRDefault="00685511" w:rsidP="005B210F">
      <w:pPr>
        <w:pStyle w:val="Bullet1"/>
      </w:pPr>
      <w:r w:rsidRPr="00662B29">
        <w:rPr>
          <w:rFonts w:eastAsia="Times New Roman" w:cs="Times New Roman"/>
        </w:rPr>
        <w:t>Length of stay</w:t>
      </w:r>
    </w:p>
    <w:p w:rsidR="00685511" w:rsidRPr="00662B29" w:rsidRDefault="00685511" w:rsidP="005B210F">
      <w:pPr>
        <w:pStyle w:val="Bullet1"/>
      </w:pPr>
      <w:r w:rsidRPr="00662B29">
        <w:rPr>
          <w:rFonts w:eastAsia="Times New Roman" w:cs="Times New Roman"/>
          <w:noProof/>
          <w:lang w:val="en-US"/>
        </w:rPr>
        <w:drawing>
          <wp:anchor distT="0" distB="0" distL="114300" distR="114300" simplePos="0" relativeHeight="251715584" behindDoc="0" locked="0" layoutInCell="1" allowOverlap="1">
            <wp:simplePos x="0" y="0"/>
            <wp:positionH relativeFrom="column">
              <wp:posOffset>4324350</wp:posOffset>
            </wp:positionH>
            <wp:positionV relativeFrom="paragraph">
              <wp:posOffset>180975</wp:posOffset>
            </wp:positionV>
            <wp:extent cx="1323975" cy="923925"/>
            <wp:effectExtent l="19050" t="0" r="9525" b="0"/>
            <wp:wrapSquare wrapText="bothSides"/>
            <wp:docPr id="17" name="Picture 14" descr="W112_business_documents_shutterstock_156031889.jpg"/>
            <wp:cNvGraphicFramePr/>
            <a:graphic xmlns:a="http://schemas.openxmlformats.org/drawingml/2006/main">
              <a:graphicData uri="http://schemas.openxmlformats.org/drawingml/2006/picture">
                <pic:pic xmlns:pic="http://schemas.openxmlformats.org/drawingml/2006/picture">
                  <pic:nvPicPr>
                    <pic:cNvPr id="7" name="Picture 6" descr="W112_business_documents_shutterstock_156031889.jpg"/>
                    <pic:cNvPicPr>
                      <a:picLocks noChangeAspect="1"/>
                    </pic:cNvPicPr>
                  </pic:nvPicPr>
                  <pic:blipFill>
                    <a:blip r:embed="rId141" cstate="print"/>
                    <a:stretch>
                      <a:fillRect/>
                    </a:stretch>
                  </pic:blipFill>
                  <pic:spPr>
                    <a:xfrm>
                      <a:off x="0" y="0"/>
                      <a:ext cx="1323975" cy="923925"/>
                    </a:xfrm>
                    <a:prstGeom prst="rect">
                      <a:avLst/>
                    </a:prstGeom>
                  </pic:spPr>
                </pic:pic>
              </a:graphicData>
            </a:graphic>
          </wp:anchor>
        </w:drawing>
      </w:r>
      <w:r w:rsidRPr="00662B29">
        <w:rPr>
          <w:rFonts w:eastAsia="Times New Roman" w:cs="Times New Roman"/>
        </w:rPr>
        <w:t>Type of organisation for the trip</w:t>
      </w:r>
    </w:p>
    <w:p w:rsidR="00685511" w:rsidRPr="00662B29" w:rsidRDefault="00685511" w:rsidP="005B210F">
      <w:pPr>
        <w:pStyle w:val="Bullet1"/>
      </w:pPr>
      <w:r w:rsidRPr="00662B29">
        <w:rPr>
          <w:rFonts w:eastAsia="Times New Roman" w:cs="Times New Roman"/>
        </w:rPr>
        <w:t>Transport mode</w:t>
      </w:r>
    </w:p>
    <w:p w:rsidR="00685511" w:rsidRPr="00662B29" w:rsidRDefault="00685511" w:rsidP="005B210F">
      <w:pPr>
        <w:pStyle w:val="Bullet1"/>
      </w:pPr>
      <w:r w:rsidRPr="00662B29">
        <w:rPr>
          <w:rFonts w:eastAsia="Times New Roman" w:cs="Times New Roman"/>
        </w:rPr>
        <w:t>Accommodation type</w:t>
      </w:r>
    </w:p>
    <w:p w:rsidR="00685511" w:rsidRPr="00662B29" w:rsidRDefault="00685511" w:rsidP="005B210F">
      <w:pPr>
        <w:pStyle w:val="Bullet1"/>
      </w:pPr>
      <w:r w:rsidRPr="00662B29">
        <w:rPr>
          <w:rFonts w:eastAsia="Times New Roman" w:cs="Times New Roman"/>
        </w:rPr>
        <w:t>Expenditure</w:t>
      </w:r>
    </w:p>
    <w:p w:rsidR="00685511" w:rsidRPr="00662B29" w:rsidRDefault="00685511" w:rsidP="005B210F">
      <w:pPr>
        <w:pStyle w:val="Bullet1"/>
      </w:pPr>
      <w:r w:rsidRPr="00662B29">
        <w:t>Popular tourist attractions</w:t>
      </w:r>
    </w:p>
    <w:p w:rsidR="00685511" w:rsidRPr="00662B29" w:rsidRDefault="00685511" w:rsidP="005B210F">
      <w:pPr>
        <w:pStyle w:val="Bullet1"/>
      </w:pPr>
      <w:r w:rsidRPr="00662B29">
        <w:t>T</w:t>
      </w:r>
      <w:r w:rsidRPr="00662B29">
        <w:rPr>
          <w:rFonts w:cs="HelveticaNeueLT Std Cn"/>
        </w:rPr>
        <w:t>ourism patterns</w:t>
      </w:r>
    </w:p>
    <w:p w:rsidR="00685511" w:rsidRPr="00662B29" w:rsidRDefault="00685511" w:rsidP="005B210F">
      <w:pPr>
        <w:pStyle w:val="Bullet1"/>
      </w:pPr>
      <w:r w:rsidRPr="00662B29">
        <w:rPr>
          <w:rFonts w:cs="HelveticaNeueLT Std Cn"/>
        </w:rPr>
        <w:t>Technology</w:t>
      </w:r>
      <w:r w:rsidR="002222D8" w:rsidRPr="00662B29">
        <w:rPr>
          <w:rFonts w:cs="HelveticaNeueLT Std Cn"/>
        </w:rPr>
        <w:t>.</w:t>
      </w:r>
    </w:p>
    <w:p w:rsidR="00685511" w:rsidRPr="00662B29" w:rsidRDefault="00685511" w:rsidP="008102F9">
      <w:pPr>
        <w:pStyle w:val="BodyCopy"/>
        <w:rPr>
          <w:noProof w:val="0"/>
          <w:szCs w:val="32"/>
        </w:rPr>
      </w:pPr>
    </w:p>
    <w:p w:rsidR="00D810B9" w:rsidRPr="00662B29" w:rsidRDefault="00D810B9">
      <w:pPr>
        <w:rPr>
          <w:rFonts w:ascii="Helvetica" w:hAnsi="Helvetica" w:cs="HelveticaNeueLT Std Lt Cn"/>
          <w:color w:val="221E1F"/>
        </w:rPr>
      </w:pPr>
      <w:r w:rsidRPr="00662B29">
        <w:rPr>
          <w:rFonts w:ascii="Helvetica" w:hAnsi="Helvetica" w:cs="HelveticaNeueLT Std Lt Cn"/>
          <w:color w:val="221E1F"/>
        </w:rPr>
        <w:br w:type="page"/>
      </w:r>
    </w:p>
    <w:p w:rsidR="00D810B9" w:rsidRPr="00662B29" w:rsidRDefault="00D810B9" w:rsidP="00D810B9">
      <w:pPr>
        <w:autoSpaceDE w:val="0"/>
        <w:autoSpaceDN w:val="0"/>
        <w:adjustRightInd w:val="0"/>
        <w:spacing w:before="80" w:after="120" w:line="240" w:lineRule="auto"/>
        <w:rPr>
          <w:rFonts w:ascii="Helvetica" w:hAnsi="Helvetica" w:cs="Chevin-DemiBold"/>
          <w:b/>
          <w:bCs/>
          <w:i/>
          <w:sz w:val="32"/>
          <w:szCs w:val="32"/>
        </w:rPr>
      </w:pPr>
      <w:r w:rsidRPr="00662B29">
        <w:rPr>
          <w:rFonts w:ascii="Helvetica" w:hAnsi="Helvetica" w:cs="Chevin-DemiBold"/>
          <w:b/>
          <w:bCs/>
          <w:noProof/>
          <w:color w:val="221E1F"/>
          <w:sz w:val="40"/>
          <w:szCs w:val="40"/>
          <w:lang w:val="en-US" w:eastAsia="en-US"/>
        </w:rPr>
        <w:drawing>
          <wp:anchor distT="0" distB="0" distL="114300" distR="114300" simplePos="0" relativeHeight="252046336" behindDoc="0" locked="0" layoutInCell="1" allowOverlap="1">
            <wp:simplePos x="0" y="0"/>
            <wp:positionH relativeFrom="column">
              <wp:posOffset>-85725</wp:posOffset>
            </wp:positionH>
            <wp:positionV relativeFrom="paragraph">
              <wp:posOffset>237490</wp:posOffset>
            </wp:positionV>
            <wp:extent cx="647700" cy="628650"/>
            <wp:effectExtent l="19050" t="0" r="0" b="0"/>
            <wp:wrapSquare wrapText="bothSides"/>
            <wp:docPr id="11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D810B9" w:rsidRPr="00662B29" w:rsidRDefault="004404E5" w:rsidP="00D810B9">
      <w:pPr>
        <w:autoSpaceDE w:val="0"/>
        <w:autoSpaceDN w:val="0"/>
        <w:adjustRightInd w:val="0"/>
        <w:spacing w:before="80" w:after="120" w:line="240" w:lineRule="auto"/>
        <w:rPr>
          <w:rFonts w:ascii="Helvetica" w:hAnsi="Helvetica" w:cs="Helvetica 45 Light"/>
          <w:i/>
          <w:sz w:val="32"/>
          <w:szCs w:val="32"/>
        </w:rPr>
      </w:pPr>
      <w:r w:rsidRPr="00662B29">
        <w:rPr>
          <w:rFonts w:ascii="Helvetica" w:hAnsi="Helvetica" w:cs="Chevin-DemiBold"/>
          <w:b/>
          <w:bCs/>
          <w:i/>
          <w:noProof/>
          <w:sz w:val="32"/>
          <w:szCs w:val="32"/>
          <w:lang w:val="en-US" w:eastAsia="en-US"/>
        </w:rPr>
        <w:drawing>
          <wp:anchor distT="0" distB="0" distL="114300" distR="114300" simplePos="0" relativeHeight="252047360" behindDoc="0" locked="0" layoutInCell="1" allowOverlap="1">
            <wp:simplePos x="0" y="0"/>
            <wp:positionH relativeFrom="column">
              <wp:posOffset>3648075</wp:posOffset>
            </wp:positionH>
            <wp:positionV relativeFrom="paragraph">
              <wp:posOffset>30480</wp:posOffset>
            </wp:positionV>
            <wp:extent cx="1447800" cy="1095375"/>
            <wp:effectExtent l="19050" t="0" r="0" b="0"/>
            <wp:wrapSquare wrapText="bothSides"/>
            <wp:docPr id="114" name="Picture 113" descr="shutterstock_138801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8801197.jpg"/>
                    <pic:cNvPicPr/>
                  </pic:nvPicPr>
                  <pic:blipFill>
                    <a:blip r:embed="rId142" cstate="print"/>
                    <a:stretch>
                      <a:fillRect/>
                    </a:stretch>
                  </pic:blipFill>
                  <pic:spPr>
                    <a:xfrm>
                      <a:off x="0" y="0"/>
                      <a:ext cx="1447800" cy="1095375"/>
                    </a:xfrm>
                    <a:prstGeom prst="rect">
                      <a:avLst/>
                    </a:prstGeom>
                  </pic:spPr>
                </pic:pic>
              </a:graphicData>
            </a:graphic>
          </wp:anchor>
        </w:drawing>
      </w:r>
      <w:r w:rsidR="00D810B9" w:rsidRPr="00662B29">
        <w:rPr>
          <w:rFonts w:ascii="Helvetica" w:hAnsi="Helvetica" w:cs="Chevin-DemiBold"/>
          <w:b/>
          <w:bCs/>
          <w:i/>
          <w:sz w:val="32"/>
          <w:szCs w:val="32"/>
        </w:rPr>
        <w:t>Activity 1</w:t>
      </w:r>
      <w:r w:rsidR="001D1787" w:rsidRPr="00662B29">
        <w:rPr>
          <w:rFonts w:ascii="Helvetica" w:hAnsi="Helvetica" w:cs="Chevin-DemiBold"/>
          <w:b/>
          <w:bCs/>
          <w:i/>
          <w:sz w:val="32"/>
          <w:szCs w:val="32"/>
        </w:rPr>
        <w:t>3</w:t>
      </w:r>
      <w:r w:rsidR="00D810B9" w:rsidRPr="00662B29">
        <w:rPr>
          <w:rFonts w:ascii="Helvetica" w:hAnsi="Helvetica" w:cs="Chevin-DemiBold"/>
          <w:b/>
          <w:bCs/>
          <w:i/>
          <w:sz w:val="32"/>
          <w:szCs w:val="32"/>
        </w:rPr>
        <w:t xml:space="preserve"> - Identify industry </w:t>
      </w:r>
      <w:r w:rsidRPr="00662B29">
        <w:rPr>
          <w:rFonts w:ascii="Helvetica" w:hAnsi="Helvetica" w:cs="Chevin-DemiBold"/>
          <w:b/>
          <w:bCs/>
          <w:i/>
          <w:sz w:val="32"/>
          <w:szCs w:val="32"/>
        </w:rPr>
        <w:t>&amp;</w:t>
      </w:r>
      <w:r w:rsidR="00D810B9" w:rsidRPr="00662B29">
        <w:rPr>
          <w:rFonts w:ascii="Helvetica" w:hAnsi="Helvetica" w:cs="Chevin-DemiBold"/>
          <w:b/>
          <w:bCs/>
          <w:i/>
          <w:sz w:val="32"/>
          <w:szCs w:val="32"/>
        </w:rPr>
        <w:t xml:space="preserve"> customer trends</w:t>
      </w:r>
    </w:p>
    <w:p w:rsidR="00D810B9" w:rsidRPr="00662B29" w:rsidRDefault="00D810B9" w:rsidP="00D810B9">
      <w:pPr>
        <w:pStyle w:val="BodyCopy"/>
        <w:spacing w:after="120"/>
        <w:rPr>
          <w:rFonts w:cs="HelveticaNeueLT Std Lt Cn"/>
          <w:i/>
          <w:noProof w:val="0"/>
          <w:szCs w:val="22"/>
        </w:rPr>
      </w:pPr>
    </w:p>
    <w:p w:rsidR="00D810B9" w:rsidRPr="00662B29" w:rsidRDefault="00D810B9" w:rsidP="001550A1">
      <w:pPr>
        <w:pStyle w:val="BodyCopy"/>
        <w:rPr>
          <w:noProof w:val="0"/>
        </w:rPr>
      </w:pPr>
      <w:r w:rsidRPr="00662B29">
        <w:rPr>
          <w:noProof w:val="0"/>
        </w:rPr>
        <w:t>Identify a range of industry and customer trends that will affect a tourism organisation.</w:t>
      </w:r>
    </w:p>
    <w:p w:rsidR="00D810B9" w:rsidRPr="00662B29" w:rsidRDefault="00D810B9" w:rsidP="00D810B9">
      <w:pPr>
        <w:pStyle w:val="BodyCopy"/>
        <w:spacing w:after="120"/>
        <w:rPr>
          <w:rFonts w:cs="HelveticaNeueLT Std Lt Cn"/>
          <w:noProof w:val="0"/>
          <w:szCs w:val="22"/>
        </w:rPr>
      </w:pPr>
    </w:p>
    <w:tbl>
      <w:tblPr>
        <w:tblStyle w:val="TableGrid"/>
        <w:tblW w:w="0" w:type="auto"/>
        <w:tblLook w:val="04A0" w:firstRow="1" w:lastRow="0" w:firstColumn="1" w:lastColumn="0" w:noHBand="0" w:noVBand="1"/>
      </w:tblPr>
      <w:tblGrid>
        <w:gridCol w:w="3239"/>
        <w:gridCol w:w="2679"/>
        <w:gridCol w:w="3324"/>
      </w:tblGrid>
      <w:tr w:rsidR="004404E5" w:rsidRPr="00662B29" w:rsidTr="004404E5">
        <w:tc>
          <w:tcPr>
            <w:tcW w:w="9242" w:type="dxa"/>
            <w:gridSpan w:val="3"/>
            <w:shd w:val="clear" w:color="auto" w:fill="000000" w:themeFill="text1"/>
          </w:tcPr>
          <w:p w:rsidR="004404E5" w:rsidRPr="00662B29" w:rsidRDefault="004404E5" w:rsidP="0065709E">
            <w:pPr>
              <w:pStyle w:val="BodyCopy"/>
              <w:spacing w:after="120"/>
              <w:rPr>
                <w:b/>
                <w:noProof w:val="0"/>
                <w:color w:val="FFFFFF" w:themeColor="background1"/>
                <w:szCs w:val="20"/>
              </w:rPr>
            </w:pPr>
            <w:r w:rsidRPr="00662B29">
              <w:rPr>
                <w:b/>
                <w:noProof w:val="0"/>
                <w:color w:val="FFFFFF" w:themeColor="background1"/>
                <w:szCs w:val="20"/>
              </w:rPr>
              <w:t>INDUSTRY TRENDS</w:t>
            </w:r>
          </w:p>
        </w:tc>
      </w:tr>
      <w:tr w:rsidR="00D810B9" w:rsidRPr="00662B29" w:rsidTr="0065709E">
        <w:tc>
          <w:tcPr>
            <w:tcW w:w="3239" w:type="dxa"/>
            <w:shd w:val="clear" w:color="auto" w:fill="F2F2F2" w:themeFill="background1" w:themeFillShade="F2"/>
          </w:tcPr>
          <w:p w:rsidR="00D810B9" w:rsidRPr="00662B29" w:rsidRDefault="00D810B9" w:rsidP="0065709E">
            <w:pPr>
              <w:pStyle w:val="BodyCopy"/>
              <w:spacing w:after="120"/>
              <w:rPr>
                <w:b/>
                <w:noProof w:val="0"/>
                <w:szCs w:val="20"/>
              </w:rPr>
            </w:pPr>
            <w:r w:rsidRPr="00662B29">
              <w:rPr>
                <w:b/>
                <w:noProof w:val="0"/>
                <w:szCs w:val="20"/>
              </w:rPr>
              <w:t>TYPE OF TREND</w:t>
            </w:r>
          </w:p>
        </w:tc>
        <w:tc>
          <w:tcPr>
            <w:tcW w:w="2679" w:type="dxa"/>
            <w:shd w:val="clear" w:color="auto" w:fill="F2F2F2" w:themeFill="background1" w:themeFillShade="F2"/>
          </w:tcPr>
          <w:p w:rsidR="00D810B9" w:rsidRPr="00662B29" w:rsidRDefault="00D810B9" w:rsidP="0065709E">
            <w:pPr>
              <w:pStyle w:val="BodyCopy"/>
              <w:spacing w:after="120"/>
              <w:rPr>
                <w:b/>
                <w:noProof w:val="0"/>
                <w:szCs w:val="20"/>
              </w:rPr>
            </w:pPr>
            <w:r w:rsidRPr="00662B29">
              <w:rPr>
                <w:b/>
                <w:noProof w:val="0"/>
                <w:szCs w:val="20"/>
              </w:rPr>
              <w:t>NEEDS BASED ON TREND</w:t>
            </w:r>
          </w:p>
        </w:tc>
        <w:tc>
          <w:tcPr>
            <w:tcW w:w="3324" w:type="dxa"/>
            <w:shd w:val="clear" w:color="auto" w:fill="F2F2F2" w:themeFill="background1" w:themeFillShade="F2"/>
          </w:tcPr>
          <w:p w:rsidR="00D810B9" w:rsidRPr="00662B29" w:rsidRDefault="00D810B9" w:rsidP="0065709E">
            <w:pPr>
              <w:pStyle w:val="BodyCopy"/>
              <w:spacing w:after="120"/>
              <w:rPr>
                <w:b/>
                <w:noProof w:val="0"/>
                <w:szCs w:val="20"/>
              </w:rPr>
            </w:pPr>
            <w:r w:rsidRPr="00662B29">
              <w:rPr>
                <w:b/>
                <w:noProof w:val="0"/>
                <w:szCs w:val="20"/>
              </w:rPr>
              <w:t>OPPORTUNITY</w:t>
            </w:r>
            <w:r w:rsidR="004404E5" w:rsidRPr="00662B29">
              <w:rPr>
                <w:b/>
                <w:noProof w:val="0"/>
                <w:szCs w:val="20"/>
              </w:rPr>
              <w:t xml:space="preserve"> FOR ORGANISATION TO EXPLOIT TREND</w:t>
            </w:r>
          </w:p>
        </w:tc>
      </w:tr>
      <w:tr w:rsidR="00D810B9" w:rsidRPr="00662B29" w:rsidTr="0065709E">
        <w:tc>
          <w:tcPr>
            <w:tcW w:w="3239" w:type="dxa"/>
          </w:tcPr>
          <w:p w:rsidR="00D810B9" w:rsidRPr="00662B29" w:rsidRDefault="00D810B9" w:rsidP="0065709E">
            <w:pPr>
              <w:pStyle w:val="BodyCopy"/>
              <w:spacing w:after="120"/>
              <w:rPr>
                <w:i/>
                <w:noProof w:val="0"/>
                <w:szCs w:val="20"/>
              </w:rPr>
            </w:pPr>
          </w:p>
          <w:p w:rsidR="00D810B9" w:rsidRPr="00662B29" w:rsidRDefault="00D810B9" w:rsidP="0065709E">
            <w:pPr>
              <w:pStyle w:val="BodyCopy"/>
              <w:spacing w:after="120"/>
              <w:rPr>
                <w:i/>
                <w:noProof w:val="0"/>
                <w:szCs w:val="20"/>
              </w:rPr>
            </w:pPr>
          </w:p>
          <w:p w:rsidR="00D810B9" w:rsidRPr="00662B29" w:rsidRDefault="00D810B9" w:rsidP="0065709E">
            <w:pPr>
              <w:pStyle w:val="BodyCopy"/>
              <w:spacing w:after="120"/>
              <w:rPr>
                <w:i/>
                <w:noProof w:val="0"/>
                <w:szCs w:val="20"/>
              </w:rPr>
            </w:pPr>
          </w:p>
        </w:tc>
        <w:tc>
          <w:tcPr>
            <w:tcW w:w="2679" w:type="dxa"/>
          </w:tcPr>
          <w:p w:rsidR="00D810B9" w:rsidRPr="00662B29" w:rsidRDefault="00D810B9" w:rsidP="0065709E">
            <w:pPr>
              <w:pStyle w:val="BodyCopy"/>
              <w:spacing w:after="120"/>
              <w:rPr>
                <w:i/>
                <w:noProof w:val="0"/>
                <w:szCs w:val="20"/>
              </w:rPr>
            </w:pPr>
          </w:p>
        </w:tc>
        <w:tc>
          <w:tcPr>
            <w:tcW w:w="3324" w:type="dxa"/>
          </w:tcPr>
          <w:p w:rsidR="00D810B9" w:rsidRPr="00662B29" w:rsidRDefault="00D810B9" w:rsidP="0065709E">
            <w:pPr>
              <w:pStyle w:val="BodyCopy"/>
              <w:spacing w:after="120"/>
              <w:rPr>
                <w:i/>
                <w:noProof w:val="0"/>
                <w:szCs w:val="20"/>
              </w:rPr>
            </w:pPr>
          </w:p>
          <w:p w:rsidR="00D810B9" w:rsidRPr="00662B29" w:rsidRDefault="00D810B9" w:rsidP="0065709E">
            <w:pPr>
              <w:pStyle w:val="BodyCopy"/>
              <w:spacing w:after="120"/>
              <w:rPr>
                <w:i/>
                <w:noProof w:val="0"/>
                <w:szCs w:val="20"/>
              </w:rPr>
            </w:pPr>
          </w:p>
        </w:tc>
      </w:tr>
      <w:tr w:rsidR="00D810B9" w:rsidRPr="00662B29" w:rsidTr="0065709E">
        <w:tc>
          <w:tcPr>
            <w:tcW w:w="3239" w:type="dxa"/>
          </w:tcPr>
          <w:p w:rsidR="00D810B9" w:rsidRPr="00662B29" w:rsidRDefault="00D810B9" w:rsidP="0065709E">
            <w:pPr>
              <w:pStyle w:val="BodyCopy"/>
              <w:spacing w:after="120"/>
              <w:rPr>
                <w:i/>
                <w:noProof w:val="0"/>
                <w:szCs w:val="20"/>
              </w:rPr>
            </w:pPr>
          </w:p>
          <w:p w:rsidR="00D810B9" w:rsidRPr="00662B29" w:rsidRDefault="00D810B9" w:rsidP="0065709E">
            <w:pPr>
              <w:pStyle w:val="BodyCopy"/>
              <w:spacing w:after="120"/>
              <w:rPr>
                <w:i/>
                <w:noProof w:val="0"/>
                <w:szCs w:val="20"/>
              </w:rPr>
            </w:pPr>
          </w:p>
          <w:p w:rsidR="00D810B9" w:rsidRPr="00662B29" w:rsidRDefault="00D810B9" w:rsidP="0065709E">
            <w:pPr>
              <w:pStyle w:val="BodyCopy"/>
              <w:spacing w:after="120"/>
              <w:rPr>
                <w:i/>
                <w:noProof w:val="0"/>
                <w:szCs w:val="20"/>
              </w:rPr>
            </w:pPr>
          </w:p>
        </w:tc>
        <w:tc>
          <w:tcPr>
            <w:tcW w:w="2679" w:type="dxa"/>
          </w:tcPr>
          <w:p w:rsidR="00D810B9" w:rsidRPr="00662B29" w:rsidRDefault="00D810B9" w:rsidP="0065709E">
            <w:pPr>
              <w:pStyle w:val="BodyCopy"/>
              <w:spacing w:after="120"/>
              <w:rPr>
                <w:i/>
                <w:noProof w:val="0"/>
                <w:szCs w:val="20"/>
              </w:rPr>
            </w:pPr>
          </w:p>
        </w:tc>
        <w:tc>
          <w:tcPr>
            <w:tcW w:w="3324" w:type="dxa"/>
          </w:tcPr>
          <w:p w:rsidR="00D810B9" w:rsidRPr="00662B29" w:rsidRDefault="00D810B9" w:rsidP="0065709E">
            <w:pPr>
              <w:pStyle w:val="BodyCopy"/>
              <w:spacing w:after="120"/>
              <w:rPr>
                <w:i/>
                <w:noProof w:val="0"/>
                <w:szCs w:val="20"/>
              </w:rPr>
            </w:pPr>
          </w:p>
          <w:p w:rsidR="00D810B9" w:rsidRPr="00662B29" w:rsidRDefault="00D810B9" w:rsidP="0065709E">
            <w:pPr>
              <w:pStyle w:val="BodyCopy"/>
              <w:spacing w:after="120"/>
              <w:rPr>
                <w:i/>
                <w:noProof w:val="0"/>
                <w:szCs w:val="20"/>
              </w:rPr>
            </w:pPr>
          </w:p>
        </w:tc>
      </w:tr>
      <w:tr w:rsidR="004404E5" w:rsidRPr="00662B29" w:rsidTr="004404E5">
        <w:tc>
          <w:tcPr>
            <w:tcW w:w="3239" w:type="dxa"/>
          </w:tcPr>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tc>
        <w:tc>
          <w:tcPr>
            <w:tcW w:w="2679" w:type="dxa"/>
          </w:tcPr>
          <w:p w:rsidR="004404E5" w:rsidRPr="00662B29" w:rsidRDefault="004404E5" w:rsidP="0065709E">
            <w:pPr>
              <w:pStyle w:val="BodyCopy"/>
              <w:spacing w:after="120"/>
              <w:rPr>
                <w:i/>
                <w:noProof w:val="0"/>
                <w:szCs w:val="20"/>
              </w:rPr>
            </w:pPr>
          </w:p>
        </w:tc>
        <w:tc>
          <w:tcPr>
            <w:tcW w:w="3324" w:type="dxa"/>
          </w:tcPr>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tc>
      </w:tr>
    </w:tbl>
    <w:p w:rsidR="004404E5" w:rsidRPr="00662B29" w:rsidRDefault="004404E5" w:rsidP="00D810B9">
      <w:pPr>
        <w:pStyle w:val="TableBullet1"/>
        <w:numPr>
          <w:ilvl w:val="0"/>
          <w:numId w:val="0"/>
        </w:numPr>
        <w:spacing w:before="80" w:after="120"/>
        <w:ind w:left="357" w:hanging="357"/>
        <w:rPr>
          <w:noProof w:val="0"/>
          <w:lang w:eastAsia="en-AU"/>
        </w:rPr>
      </w:pPr>
    </w:p>
    <w:tbl>
      <w:tblPr>
        <w:tblStyle w:val="TableGrid"/>
        <w:tblW w:w="0" w:type="auto"/>
        <w:tblLook w:val="04A0" w:firstRow="1" w:lastRow="0" w:firstColumn="1" w:lastColumn="0" w:noHBand="0" w:noVBand="1"/>
      </w:tblPr>
      <w:tblGrid>
        <w:gridCol w:w="3239"/>
        <w:gridCol w:w="2679"/>
        <w:gridCol w:w="3324"/>
      </w:tblGrid>
      <w:tr w:rsidR="004404E5" w:rsidRPr="00662B29" w:rsidTr="0065709E">
        <w:tc>
          <w:tcPr>
            <w:tcW w:w="9242" w:type="dxa"/>
            <w:gridSpan w:val="3"/>
            <w:shd w:val="clear" w:color="auto" w:fill="000000" w:themeFill="text1"/>
          </w:tcPr>
          <w:p w:rsidR="004404E5" w:rsidRPr="00662B29" w:rsidRDefault="004404E5" w:rsidP="0065709E">
            <w:pPr>
              <w:pStyle w:val="BodyCopy"/>
              <w:spacing w:after="120"/>
              <w:rPr>
                <w:b/>
                <w:noProof w:val="0"/>
                <w:color w:val="FFFFFF" w:themeColor="background1"/>
                <w:szCs w:val="20"/>
              </w:rPr>
            </w:pPr>
            <w:r w:rsidRPr="00662B29">
              <w:rPr>
                <w:b/>
                <w:noProof w:val="0"/>
                <w:color w:val="FFFFFF" w:themeColor="background1"/>
                <w:szCs w:val="20"/>
              </w:rPr>
              <w:t>CUSTOMER  TRENDS</w:t>
            </w:r>
          </w:p>
        </w:tc>
      </w:tr>
      <w:tr w:rsidR="004404E5" w:rsidRPr="00662B29" w:rsidTr="0065709E">
        <w:tc>
          <w:tcPr>
            <w:tcW w:w="3239" w:type="dxa"/>
            <w:shd w:val="clear" w:color="auto" w:fill="F2F2F2" w:themeFill="background1" w:themeFillShade="F2"/>
          </w:tcPr>
          <w:p w:rsidR="004404E5" w:rsidRPr="00662B29" w:rsidRDefault="004404E5" w:rsidP="0065709E">
            <w:pPr>
              <w:pStyle w:val="BodyCopy"/>
              <w:spacing w:after="120"/>
              <w:rPr>
                <w:b/>
                <w:noProof w:val="0"/>
                <w:szCs w:val="20"/>
              </w:rPr>
            </w:pPr>
            <w:r w:rsidRPr="00662B29">
              <w:rPr>
                <w:b/>
                <w:noProof w:val="0"/>
                <w:szCs w:val="20"/>
              </w:rPr>
              <w:t>TYPE OF TREND</w:t>
            </w:r>
          </w:p>
        </w:tc>
        <w:tc>
          <w:tcPr>
            <w:tcW w:w="2679" w:type="dxa"/>
            <w:shd w:val="clear" w:color="auto" w:fill="F2F2F2" w:themeFill="background1" w:themeFillShade="F2"/>
          </w:tcPr>
          <w:p w:rsidR="004404E5" w:rsidRPr="00662B29" w:rsidRDefault="004404E5" w:rsidP="0065709E">
            <w:pPr>
              <w:pStyle w:val="BodyCopy"/>
              <w:spacing w:after="120"/>
              <w:rPr>
                <w:b/>
                <w:noProof w:val="0"/>
                <w:szCs w:val="20"/>
              </w:rPr>
            </w:pPr>
            <w:r w:rsidRPr="00662B29">
              <w:rPr>
                <w:b/>
                <w:noProof w:val="0"/>
                <w:szCs w:val="20"/>
              </w:rPr>
              <w:t>NEEDS BASED ON TREND</w:t>
            </w:r>
          </w:p>
        </w:tc>
        <w:tc>
          <w:tcPr>
            <w:tcW w:w="3324" w:type="dxa"/>
            <w:shd w:val="clear" w:color="auto" w:fill="F2F2F2" w:themeFill="background1" w:themeFillShade="F2"/>
          </w:tcPr>
          <w:p w:rsidR="004404E5" w:rsidRPr="00662B29" w:rsidRDefault="004404E5" w:rsidP="0065709E">
            <w:pPr>
              <w:pStyle w:val="BodyCopy"/>
              <w:spacing w:after="120"/>
              <w:rPr>
                <w:b/>
                <w:noProof w:val="0"/>
                <w:szCs w:val="20"/>
              </w:rPr>
            </w:pPr>
            <w:r w:rsidRPr="00662B29">
              <w:rPr>
                <w:b/>
                <w:noProof w:val="0"/>
                <w:szCs w:val="20"/>
              </w:rPr>
              <w:t>OPPORTUNITY FOR ORGANISATION TO EXPLOIT TREND</w:t>
            </w:r>
          </w:p>
        </w:tc>
      </w:tr>
      <w:tr w:rsidR="004404E5" w:rsidRPr="00662B29" w:rsidTr="0065709E">
        <w:tc>
          <w:tcPr>
            <w:tcW w:w="3239" w:type="dxa"/>
          </w:tcPr>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tc>
        <w:tc>
          <w:tcPr>
            <w:tcW w:w="2679" w:type="dxa"/>
          </w:tcPr>
          <w:p w:rsidR="004404E5" w:rsidRPr="00662B29" w:rsidRDefault="004404E5" w:rsidP="0065709E">
            <w:pPr>
              <w:pStyle w:val="BodyCopy"/>
              <w:spacing w:after="120"/>
              <w:rPr>
                <w:i/>
                <w:noProof w:val="0"/>
                <w:szCs w:val="20"/>
              </w:rPr>
            </w:pPr>
          </w:p>
        </w:tc>
        <w:tc>
          <w:tcPr>
            <w:tcW w:w="3324" w:type="dxa"/>
          </w:tcPr>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tc>
      </w:tr>
      <w:tr w:rsidR="004404E5" w:rsidRPr="00662B29" w:rsidTr="0065709E">
        <w:tc>
          <w:tcPr>
            <w:tcW w:w="3239" w:type="dxa"/>
          </w:tcPr>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tc>
        <w:tc>
          <w:tcPr>
            <w:tcW w:w="2679" w:type="dxa"/>
          </w:tcPr>
          <w:p w:rsidR="004404E5" w:rsidRPr="00662B29" w:rsidRDefault="004404E5" w:rsidP="0065709E">
            <w:pPr>
              <w:pStyle w:val="BodyCopy"/>
              <w:spacing w:after="120"/>
              <w:rPr>
                <w:i/>
                <w:noProof w:val="0"/>
                <w:szCs w:val="20"/>
              </w:rPr>
            </w:pPr>
          </w:p>
        </w:tc>
        <w:tc>
          <w:tcPr>
            <w:tcW w:w="3324" w:type="dxa"/>
          </w:tcPr>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tc>
      </w:tr>
      <w:tr w:rsidR="004404E5" w:rsidRPr="00662B29" w:rsidTr="0065709E">
        <w:tc>
          <w:tcPr>
            <w:tcW w:w="3239" w:type="dxa"/>
          </w:tcPr>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tc>
        <w:tc>
          <w:tcPr>
            <w:tcW w:w="2679" w:type="dxa"/>
          </w:tcPr>
          <w:p w:rsidR="004404E5" w:rsidRPr="00662B29" w:rsidRDefault="004404E5" w:rsidP="0065709E">
            <w:pPr>
              <w:pStyle w:val="BodyCopy"/>
              <w:spacing w:after="120"/>
              <w:rPr>
                <w:i/>
                <w:noProof w:val="0"/>
                <w:szCs w:val="20"/>
              </w:rPr>
            </w:pPr>
          </w:p>
        </w:tc>
        <w:tc>
          <w:tcPr>
            <w:tcW w:w="3324" w:type="dxa"/>
          </w:tcPr>
          <w:p w:rsidR="004404E5" w:rsidRPr="00662B29" w:rsidRDefault="004404E5" w:rsidP="0065709E">
            <w:pPr>
              <w:pStyle w:val="BodyCopy"/>
              <w:spacing w:after="120"/>
              <w:rPr>
                <w:i/>
                <w:noProof w:val="0"/>
                <w:szCs w:val="20"/>
              </w:rPr>
            </w:pPr>
          </w:p>
          <w:p w:rsidR="004404E5" w:rsidRPr="00662B29" w:rsidRDefault="004404E5" w:rsidP="0065709E">
            <w:pPr>
              <w:pStyle w:val="BodyCopy"/>
              <w:spacing w:after="120"/>
              <w:rPr>
                <w:i/>
                <w:noProof w:val="0"/>
                <w:szCs w:val="20"/>
              </w:rPr>
            </w:pPr>
          </w:p>
        </w:tc>
      </w:tr>
    </w:tbl>
    <w:p w:rsidR="00D810B9" w:rsidRPr="00662B29" w:rsidRDefault="00D810B9" w:rsidP="00D810B9">
      <w:pPr>
        <w:pStyle w:val="TableBullet1"/>
        <w:numPr>
          <w:ilvl w:val="0"/>
          <w:numId w:val="0"/>
        </w:numPr>
        <w:spacing w:before="80" w:after="120"/>
        <w:ind w:left="357" w:hanging="357"/>
        <w:rPr>
          <w:noProof w:val="0"/>
        </w:rPr>
      </w:pPr>
      <w:r w:rsidRPr="00662B29">
        <w:rPr>
          <w:noProof w:val="0"/>
          <w:lang w:eastAsia="en-AU"/>
        </w:rPr>
        <w:br w:type="page"/>
      </w:r>
    </w:p>
    <w:p w:rsidR="002D0810" w:rsidRPr="00662B29" w:rsidRDefault="002D0810" w:rsidP="00E9163F">
      <w:pPr>
        <w:pStyle w:val="Heading2"/>
      </w:pPr>
      <w:r w:rsidRPr="00662B29">
        <w:t>2.5</w:t>
      </w:r>
      <w:r w:rsidRPr="00662B29">
        <w:tab/>
      </w:r>
      <w:fldSimple w:instr=" REF  Criteria25  \* MERGEFORMAT ">
        <w:sdt>
          <w:sdtPr>
            <w:alias w:val="Criteria25"/>
            <w:tag w:val="Criteria25"/>
            <w:id w:val="-1986155737"/>
            <w:placeholder>
              <w:docPart w:val="2DC19876E7784BA09BB6963F9270B9DC"/>
            </w:placeholder>
          </w:sdtPr>
          <w:sdtEndPr/>
          <w:sdtContent>
            <w:r w:rsidR="001205F2" w:rsidRPr="001205F2">
              <w:rPr>
                <w:rStyle w:val="PlaceholderText"/>
                <w:color w:val="45545F"/>
              </w:rPr>
              <w:t xml:space="preserve">Analyse the legal and ethical </w:t>
            </w:r>
            <w:r w:rsidR="001205F2" w:rsidRPr="001205F2">
              <w:t>issues in the market place</w:t>
            </w:r>
          </w:sdtContent>
        </w:sdt>
      </w:fldSimple>
    </w:p>
    <w:p w:rsidR="002D0810" w:rsidRPr="00662B29" w:rsidRDefault="002D0810" w:rsidP="004C44D2">
      <w:pPr>
        <w:pStyle w:val="Heading3"/>
      </w:pPr>
      <w:r w:rsidRPr="00662B29">
        <w:t>Introduction</w:t>
      </w:r>
    </w:p>
    <w:p w:rsidR="00A53502" w:rsidRPr="00662B29" w:rsidRDefault="00A53502" w:rsidP="001550A1">
      <w:pPr>
        <w:pStyle w:val="BodyCopy"/>
        <w:rPr>
          <w:noProof w:val="0"/>
        </w:rPr>
      </w:pPr>
      <w:r w:rsidRPr="00662B29">
        <w:rPr>
          <w:noProof w:val="0"/>
        </w:rPr>
        <w:t>For any business it is important to understand the different types of laws that govern business operations and activities.</w:t>
      </w:r>
    </w:p>
    <w:p w:rsidR="00A53502" w:rsidRPr="00662B29" w:rsidRDefault="00A53502" w:rsidP="001550A1">
      <w:pPr>
        <w:pStyle w:val="BodyCopy"/>
        <w:rPr>
          <w:noProof w:val="0"/>
        </w:rPr>
      </w:pPr>
      <w:r w:rsidRPr="00662B29">
        <w:rPr>
          <w:lang w:val="en-US" w:eastAsia="en-US"/>
        </w:rPr>
        <w:drawing>
          <wp:anchor distT="0" distB="0" distL="114300" distR="114300" simplePos="0" relativeHeight="251986944" behindDoc="0" locked="0" layoutInCell="1" allowOverlap="1">
            <wp:simplePos x="0" y="0"/>
            <wp:positionH relativeFrom="column">
              <wp:posOffset>4457700</wp:posOffset>
            </wp:positionH>
            <wp:positionV relativeFrom="paragraph">
              <wp:posOffset>71755</wp:posOffset>
            </wp:positionV>
            <wp:extent cx="1136650" cy="1562100"/>
            <wp:effectExtent l="19050" t="0" r="6350" b="0"/>
            <wp:wrapSquare wrapText="bothSides"/>
            <wp:docPr id="192" name="Picture 10" descr="shutterstock_940538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053853.jpg"/>
                    <pic:cNvPicPr/>
                  </pic:nvPicPr>
                  <pic:blipFill>
                    <a:blip r:embed="rId143" cstate="print"/>
                    <a:stretch>
                      <a:fillRect/>
                    </a:stretch>
                  </pic:blipFill>
                  <pic:spPr>
                    <a:xfrm>
                      <a:off x="0" y="0"/>
                      <a:ext cx="1136650" cy="1562100"/>
                    </a:xfrm>
                    <a:prstGeom prst="rect">
                      <a:avLst/>
                    </a:prstGeom>
                  </pic:spPr>
                </pic:pic>
              </a:graphicData>
            </a:graphic>
          </wp:anchor>
        </w:drawing>
      </w:r>
      <w:r w:rsidRPr="00662B29">
        <w:rPr>
          <w:noProof w:val="0"/>
        </w:rPr>
        <w:t>Laws are legally binding requirements established under legislation or Acts.</w:t>
      </w:r>
    </w:p>
    <w:p w:rsidR="00A53502" w:rsidRPr="00662B29" w:rsidRDefault="00A53502" w:rsidP="001550A1">
      <w:pPr>
        <w:pStyle w:val="BodyCopy"/>
        <w:rPr>
          <w:noProof w:val="0"/>
        </w:rPr>
      </w:pPr>
      <w:r w:rsidRPr="00662B29">
        <w:rPr>
          <w:noProof w:val="0"/>
        </w:rPr>
        <w:t>In addition to laws, there are many other 'rules' or 'conditions' set down by governments, local councils and industry authorities which not be legal, but advise you to adhere to in addition to legislative requirements.</w:t>
      </w:r>
    </w:p>
    <w:p w:rsidR="00A53502" w:rsidRPr="00662B29" w:rsidRDefault="00A53502" w:rsidP="001550A1">
      <w:pPr>
        <w:pStyle w:val="BodyCopy"/>
        <w:rPr>
          <w:noProof w:val="0"/>
        </w:rPr>
      </w:pPr>
      <w:r w:rsidRPr="00662B29">
        <w:rPr>
          <w:noProof w:val="0"/>
        </w:rPr>
        <w:t>There are many, many pieces of legislation, licences, permits, fees etc that will apply to travel and tourism businesses. They will differ from country to country and to different types of tourism and travel related businesses.</w:t>
      </w:r>
    </w:p>
    <w:p w:rsidR="00A53502" w:rsidRPr="00662B29" w:rsidRDefault="008B47DA" w:rsidP="001550A1">
      <w:pPr>
        <w:pStyle w:val="BodyCopy"/>
        <w:rPr>
          <w:noProof w:val="0"/>
        </w:rPr>
      </w:pPr>
      <w:r>
        <w:rPr>
          <w:noProof w:val="0"/>
        </w:rPr>
        <w:t xml:space="preserve">In addition </w:t>
      </w:r>
      <w:r w:rsidRPr="00662B29">
        <w:rPr>
          <w:noProof w:val="0"/>
        </w:rPr>
        <w:t>legislation</w:t>
      </w:r>
      <w:r>
        <w:rPr>
          <w:noProof w:val="0"/>
        </w:rPr>
        <w:t>, licences and fees</w:t>
      </w:r>
      <w:r w:rsidR="00A53502" w:rsidRPr="00662B29">
        <w:rPr>
          <w:noProof w:val="0"/>
        </w:rPr>
        <w:t xml:space="preserve"> are always subject to change over time so it is essential you develop knowledge of where to go to obtain current information and who to speak to.</w:t>
      </w:r>
    </w:p>
    <w:p w:rsidR="00A53502" w:rsidRPr="00662B29" w:rsidRDefault="00A53502" w:rsidP="004C44D2">
      <w:pPr>
        <w:pStyle w:val="Heading3"/>
      </w:pPr>
      <w:r w:rsidRPr="00662B29">
        <w:t xml:space="preserve">Tourism </w:t>
      </w:r>
      <w:r w:rsidR="0065709E" w:rsidRPr="00662B29">
        <w:t>l</w:t>
      </w:r>
      <w:r w:rsidRPr="00662B29">
        <w:t>aw</w:t>
      </w:r>
    </w:p>
    <w:p w:rsidR="00A53502" w:rsidRPr="00662B29" w:rsidRDefault="00A53502" w:rsidP="001550A1">
      <w:pPr>
        <w:pStyle w:val="BodyCopy"/>
        <w:rPr>
          <w:noProof w:val="0"/>
        </w:rPr>
      </w:pPr>
      <w:r w:rsidRPr="00662B29">
        <w:rPr>
          <w:lang w:val="en-US" w:eastAsia="en-US"/>
        </w:rPr>
        <w:drawing>
          <wp:anchor distT="0" distB="0" distL="114300" distR="114300" simplePos="0" relativeHeight="251988992" behindDoc="0" locked="0" layoutInCell="1" allowOverlap="1">
            <wp:simplePos x="0" y="0"/>
            <wp:positionH relativeFrom="column">
              <wp:posOffset>3848100</wp:posOffset>
            </wp:positionH>
            <wp:positionV relativeFrom="paragraph">
              <wp:posOffset>514350</wp:posOffset>
            </wp:positionV>
            <wp:extent cx="1743075" cy="1152525"/>
            <wp:effectExtent l="19050" t="0" r="9525" b="0"/>
            <wp:wrapSquare wrapText="bothSides"/>
            <wp:docPr id="193" name="Picture 9" descr="shutterstock_430068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3006897.jpg"/>
                    <pic:cNvPicPr/>
                  </pic:nvPicPr>
                  <pic:blipFill>
                    <a:blip r:embed="rId144" cstate="print"/>
                    <a:stretch>
                      <a:fillRect/>
                    </a:stretch>
                  </pic:blipFill>
                  <pic:spPr>
                    <a:xfrm>
                      <a:off x="0" y="0"/>
                      <a:ext cx="1743075" cy="1152525"/>
                    </a:xfrm>
                    <a:prstGeom prst="rect">
                      <a:avLst/>
                    </a:prstGeom>
                  </pic:spPr>
                </pic:pic>
              </a:graphicData>
            </a:graphic>
          </wp:anchor>
        </w:drawing>
      </w:r>
      <w:r w:rsidRPr="00662B29">
        <w:rPr>
          <w:noProof w:val="0"/>
        </w:rPr>
        <w:t>Tourism Law is commonly defined as a body of rules or principles of action which deals with the regulation, authority, relations and obedience among members of a society involved in tourist travel and accommodation.</w:t>
      </w:r>
    </w:p>
    <w:p w:rsidR="00A53502" w:rsidRPr="00662B29" w:rsidRDefault="00A53502" w:rsidP="001550A1">
      <w:pPr>
        <w:pStyle w:val="BodyCopy"/>
        <w:rPr>
          <w:rFonts w:eastAsia="Times New Roman" w:cs="Helvetica"/>
          <w:noProof w:val="0"/>
          <w:color w:val="000000"/>
        </w:rPr>
      </w:pPr>
      <w:r w:rsidRPr="00662B29">
        <w:rPr>
          <w:noProof w:val="0"/>
        </w:rPr>
        <w:t>It includes persons travelling from place to place for pleasure (tourist), and business establishments or persons engaged in the occupation of providing various services for tourists</w:t>
      </w:r>
      <w:r w:rsidRPr="00662B29">
        <w:rPr>
          <w:rFonts w:eastAsia="Times New Roman" w:cs="Helvetica"/>
          <w:noProof w:val="0"/>
          <w:color w:val="000000"/>
        </w:rPr>
        <w:t>.</w:t>
      </w:r>
    </w:p>
    <w:p w:rsidR="00A53502" w:rsidRPr="00662B29" w:rsidRDefault="00A53502" w:rsidP="001550A1">
      <w:pPr>
        <w:pStyle w:val="BodyCopy"/>
        <w:rPr>
          <w:rFonts w:eastAsia="Times New Roman" w:cs="Helvetica"/>
          <w:noProof w:val="0"/>
          <w:color w:val="000000"/>
        </w:rPr>
      </w:pPr>
      <w:r w:rsidRPr="00662B29">
        <w:rPr>
          <w:noProof w:val="0"/>
        </w:rPr>
        <w:t>Therefore tourism laws deal with the various laws governing tourism in different ASEAN countries. It includes various government agencies, both at a national and regional level</w:t>
      </w:r>
    </w:p>
    <w:p w:rsidR="00A53502" w:rsidRPr="00662B29" w:rsidRDefault="00A53502" w:rsidP="004C44D2">
      <w:pPr>
        <w:pStyle w:val="Heading3"/>
      </w:pPr>
      <w:r w:rsidRPr="00662B29">
        <w:t xml:space="preserve">Types of laws and regulations </w:t>
      </w:r>
    </w:p>
    <w:p w:rsidR="00A53502" w:rsidRPr="00662B29" w:rsidRDefault="00A53502" w:rsidP="001550A1">
      <w:pPr>
        <w:pStyle w:val="BodyCopy"/>
        <w:rPr>
          <w:noProof w:val="0"/>
        </w:rPr>
      </w:pPr>
      <w:r w:rsidRPr="00662B29">
        <w:rPr>
          <w:noProof w:val="0"/>
        </w:rPr>
        <w:t>Following is a list of various laws and regulations that impact the travel and tourism industry.</w:t>
      </w:r>
    </w:p>
    <w:p w:rsidR="00A53502" w:rsidRPr="00662B29" w:rsidRDefault="00A53502" w:rsidP="008102F9">
      <w:pPr>
        <w:pStyle w:val="BodyCopyBold"/>
        <w:rPr>
          <w:noProof w:val="0"/>
        </w:rPr>
      </w:pPr>
      <w:r w:rsidRPr="00662B29">
        <w:rPr>
          <w:noProof w:val="0"/>
        </w:rPr>
        <w:t>Law</w:t>
      </w:r>
    </w:p>
    <w:p w:rsidR="00A53502" w:rsidRPr="00662B29" w:rsidRDefault="00A53502" w:rsidP="001550A1">
      <w:pPr>
        <w:pStyle w:val="BodyCopy"/>
        <w:rPr>
          <w:rFonts w:cs="HelveticaNeueLTStd-Lt"/>
          <w:b/>
          <w:noProof w:val="0"/>
        </w:rPr>
      </w:pPr>
      <w:r w:rsidRPr="00662B29">
        <w:rPr>
          <w:noProof w:val="0"/>
        </w:rPr>
        <w:t>The system of rules which a particular country or community recogn</w:t>
      </w:r>
      <w:r w:rsidR="00690EC5" w:rsidRPr="00662B29">
        <w:rPr>
          <w:noProof w:val="0"/>
        </w:rPr>
        <w:t>is</w:t>
      </w:r>
      <w:r w:rsidRPr="00662B29">
        <w:rPr>
          <w:noProof w:val="0"/>
        </w:rPr>
        <w:t>es as regulating the actions of its members and which it may enforce by the imposition of penalties.</w:t>
      </w:r>
    </w:p>
    <w:p w:rsidR="00A53502" w:rsidRPr="00662B29" w:rsidRDefault="00A53502">
      <w:pPr>
        <w:rPr>
          <w:rFonts w:ascii="Helvetica" w:eastAsia="Times New Roman" w:hAnsi="Helvetica" w:cs="HelveticaNeueLTStd-Lt"/>
          <w:b/>
        </w:rPr>
      </w:pPr>
      <w:r w:rsidRPr="00662B29">
        <w:rPr>
          <w:rFonts w:ascii="Helvetica" w:eastAsia="Times New Roman" w:hAnsi="Helvetica" w:cs="HelveticaNeueLTStd-Lt"/>
          <w:b/>
        </w:rPr>
        <w:br w:type="page"/>
      </w:r>
    </w:p>
    <w:p w:rsidR="00A53502" w:rsidRPr="00662B29" w:rsidRDefault="00A53502" w:rsidP="008102F9">
      <w:pPr>
        <w:pStyle w:val="BodyCopyBold"/>
        <w:rPr>
          <w:noProof w:val="0"/>
        </w:rPr>
      </w:pPr>
      <w:r w:rsidRPr="00662B29">
        <w:rPr>
          <w:noProof w:val="0"/>
        </w:rPr>
        <w:t>Legislation</w:t>
      </w:r>
    </w:p>
    <w:p w:rsidR="00A53502" w:rsidRPr="00662B29" w:rsidRDefault="00A53502" w:rsidP="001550A1">
      <w:pPr>
        <w:pStyle w:val="BodyCopy"/>
        <w:rPr>
          <w:noProof w:val="0"/>
        </w:rPr>
      </w:pPr>
      <w:r w:rsidRPr="00662B29">
        <w:rPr>
          <w:lang w:val="en-US" w:eastAsia="en-US"/>
        </w:rPr>
        <w:drawing>
          <wp:anchor distT="0" distB="0" distL="114300" distR="114300" simplePos="0" relativeHeight="251984896" behindDoc="0" locked="0" layoutInCell="1" allowOverlap="1">
            <wp:simplePos x="0" y="0"/>
            <wp:positionH relativeFrom="column">
              <wp:posOffset>4166235</wp:posOffset>
            </wp:positionH>
            <wp:positionV relativeFrom="paragraph">
              <wp:posOffset>106045</wp:posOffset>
            </wp:positionV>
            <wp:extent cx="1428115" cy="952500"/>
            <wp:effectExtent l="19050" t="0" r="635" b="0"/>
            <wp:wrapSquare wrapText="bothSides"/>
            <wp:docPr id="189" name="Picture 13" descr="W112_business_documents_shutterstock_1560318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2_business_documents_shutterstock_156031889.jpg"/>
                    <pic:cNvPicPr/>
                  </pic:nvPicPr>
                  <pic:blipFill>
                    <a:blip r:embed="rId145" cstate="print"/>
                    <a:stretch>
                      <a:fillRect/>
                    </a:stretch>
                  </pic:blipFill>
                  <pic:spPr>
                    <a:xfrm>
                      <a:off x="0" y="0"/>
                      <a:ext cx="1428115" cy="952500"/>
                    </a:xfrm>
                    <a:prstGeom prst="rect">
                      <a:avLst/>
                    </a:prstGeom>
                  </pic:spPr>
                </pic:pic>
              </a:graphicData>
            </a:graphic>
          </wp:anchor>
        </w:drawing>
      </w:r>
      <w:r w:rsidRPr="00662B29">
        <w:rPr>
          <w:noProof w:val="0"/>
        </w:rPr>
        <w:t xml:space="preserve">Legislation is that source of law which consists in the declaration of legal rules by a competent authority. Legislature is the direct source of law. Legislature frames new laws, amends the old laws and cancels existing laws in all countries. In modern times this is the most important source of law making. The term legislature means any form of law making. Its scope has now been restricted to a particular form of law making. It not only creates new rules of law it also sweeps away existing inconvenient </w:t>
      </w:r>
      <w:r w:rsidR="00474CDE" w:rsidRPr="00662B29">
        <w:rPr>
          <w:noProof w:val="0"/>
        </w:rPr>
        <w:t>rules.</w:t>
      </w:r>
    </w:p>
    <w:p w:rsidR="00A53502" w:rsidRPr="00662B29" w:rsidRDefault="00A53502" w:rsidP="001550A1">
      <w:pPr>
        <w:pStyle w:val="BodyCopy"/>
        <w:rPr>
          <w:noProof w:val="0"/>
        </w:rPr>
      </w:pPr>
      <w:r w:rsidRPr="00662B29">
        <w:rPr>
          <w:noProof w:val="0"/>
        </w:rPr>
        <w:t>Another source of law is judge-made law or case law.</w:t>
      </w:r>
    </w:p>
    <w:p w:rsidR="00A53502" w:rsidRPr="00662B29" w:rsidRDefault="00A53502" w:rsidP="008102F9">
      <w:pPr>
        <w:pStyle w:val="BodyCopyBold"/>
        <w:rPr>
          <w:noProof w:val="0"/>
        </w:rPr>
      </w:pPr>
      <w:r w:rsidRPr="00662B29">
        <w:rPr>
          <w:noProof w:val="0"/>
        </w:rPr>
        <w:t>Common law</w:t>
      </w:r>
    </w:p>
    <w:p w:rsidR="00A53502" w:rsidRPr="00662B29" w:rsidRDefault="00A53502" w:rsidP="001550A1">
      <w:pPr>
        <w:pStyle w:val="BodyCopy"/>
        <w:rPr>
          <w:noProof w:val="0"/>
        </w:rPr>
      </w:pPr>
      <w:r w:rsidRPr="00662B29">
        <w:rPr>
          <w:noProof w:val="0"/>
        </w:rPr>
        <w:t>This is law which is not the result of legislation.</w:t>
      </w:r>
    </w:p>
    <w:p w:rsidR="00A53502" w:rsidRPr="00662B29" w:rsidRDefault="00A53502" w:rsidP="001550A1">
      <w:pPr>
        <w:pStyle w:val="BodyCopy"/>
        <w:rPr>
          <w:noProof w:val="0"/>
        </w:rPr>
      </w:pPr>
      <w:r w:rsidRPr="00662B29">
        <w:rPr>
          <w:noProof w:val="0"/>
        </w:rPr>
        <w:t>It is law made by the decisions of judges over time. It is a set of rules developed by judges and these rules are based on ‘precedence’ meaning the judge must follow previous binding decisions when deciding a case.</w:t>
      </w:r>
    </w:p>
    <w:p w:rsidR="00A53502" w:rsidRPr="00662B29" w:rsidRDefault="00A53502" w:rsidP="001550A1">
      <w:pPr>
        <w:pStyle w:val="BodyCopy"/>
        <w:rPr>
          <w:noProof w:val="0"/>
        </w:rPr>
      </w:pPr>
      <w:r w:rsidRPr="00662B29">
        <w:rPr>
          <w:noProof w:val="0"/>
        </w:rPr>
        <w:t>If a judge does not follow precedence then the decision is not legally binding.</w:t>
      </w:r>
    </w:p>
    <w:p w:rsidR="00A53502" w:rsidRPr="00662B29" w:rsidRDefault="00A53502" w:rsidP="001550A1">
      <w:pPr>
        <w:pStyle w:val="BodyCopy"/>
        <w:rPr>
          <w:noProof w:val="0"/>
        </w:rPr>
      </w:pPr>
      <w:r w:rsidRPr="00662B29">
        <w:rPr>
          <w:noProof w:val="0"/>
        </w:rPr>
        <w:t>Common law looks at ‘fault’ and damages will be awarded based on the degree of fault, age of the victim and the extent of the pain and suffering.</w:t>
      </w:r>
    </w:p>
    <w:p w:rsidR="00A53502" w:rsidRPr="00662B29" w:rsidRDefault="00A53502" w:rsidP="008102F9">
      <w:pPr>
        <w:pStyle w:val="BodyCopyBold"/>
        <w:rPr>
          <w:noProof w:val="0"/>
        </w:rPr>
      </w:pPr>
      <w:r w:rsidRPr="00662B29">
        <w:rPr>
          <w:noProof w:val="0"/>
        </w:rPr>
        <w:t>Act of Parliament</w:t>
      </w:r>
    </w:p>
    <w:p w:rsidR="00A53502" w:rsidRPr="00662B29" w:rsidRDefault="00A53502" w:rsidP="001550A1">
      <w:pPr>
        <w:pStyle w:val="BodyCopy"/>
        <w:rPr>
          <w:noProof w:val="0"/>
        </w:rPr>
      </w:pPr>
      <w:r w:rsidRPr="00662B29">
        <w:rPr>
          <w:noProof w:val="0"/>
        </w:rPr>
        <w:t xml:space="preserve">An </w:t>
      </w:r>
      <w:r w:rsidRPr="00662B29">
        <w:rPr>
          <w:bCs/>
          <w:noProof w:val="0"/>
        </w:rPr>
        <w:t>Act of Parliament</w:t>
      </w:r>
      <w:r w:rsidRPr="00662B29">
        <w:rPr>
          <w:noProof w:val="0"/>
        </w:rPr>
        <w:t xml:space="preserve"> is a statute enacted as primary legislation by a national or sub-national parliament.</w:t>
      </w:r>
    </w:p>
    <w:p w:rsidR="00A53502" w:rsidRPr="00662B29" w:rsidRDefault="00A53502" w:rsidP="008102F9">
      <w:pPr>
        <w:pStyle w:val="BodyCopyBold"/>
        <w:rPr>
          <w:noProof w:val="0"/>
        </w:rPr>
      </w:pPr>
      <w:r w:rsidRPr="00662B29">
        <w:rPr>
          <w:noProof w:val="0"/>
        </w:rPr>
        <w:t>Regulations</w:t>
      </w:r>
    </w:p>
    <w:p w:rsidR="00A53502" w:rsidRPr="00662B29" w:rsidRDefault="00A53502" w:rsidP="001550A1">
      <w:pPr>
        <w:pStyle w:val="BodyCopy"/>
        <w:rPr>
          <w:noProof w:val="0"/>
        </w:rPr>
      </w:pPr>
      <w:r w:rsidRPr="00662B29">
        <w:rPr>
          <w:lang w:val="en-US" w:eastAsia="en-US"/>
        </w:rPr>
        <w:drawing>
          <wp:anchor distT="0" distB="0" distL="114300" distR="114300" simplePos="0" relativeHeight="251983872" behindDoc="0" locked="0" layoutInCell="1" allowOverlap="1">
            <wp:simplePos x="0" y="0"/>
            <wp:positionH relativeFrom="column">
              <wp:posOffset>4133850</wp:posOffset>
            </wp:positionH>
            <wp:positionV relativeFrom="paragraph">
              <wp:posOffset>134620</wp:posOffset>
            </wp:positionV>
            <wp:extent cx="1304925" cy="1304925"/>
            <wp:effectExtent l="19050" t="0" r="9525" b="0"/>
            <wp:wrapSquare wrapText="bothSides"/>
            <wp:docPr id="190" name="Picture 12" descr="shutterstock_155045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045228.jpg"/>
                    <pic:cNvPicPr/>
                  </pic:nvPicPr>
                  <pic:blipFill>
                    <a:blip r:embed="rId146" cstate="print"/>
                    <a:stretch>
                      <a:fillRect/>
                    </a:stretch>
                  </pic:blipFill>
                  <pic:spPr>
                    <a:xfrm>
                      <a:off x="0" y="0"/>
                      <a:ext cx="1304925" cy="1304925"/>
                    </a:xfrm>
                    <a:prstGeom prst="rect">
                      <a:avLst/>
                    </a:prstGeom>
                  </pic:spPr>
                </pic:pic>
              </a:graphicData>
            </a:graphic>
          </wp:anchor>
        </w:drawing>
      </w:r>
      <w:r w:rsidRPr="00662B29">
        <w:rPr>
          <w:noProof w:val="0"/>
        </w:rPr>
        <w:t>Principle or rule, with or without the coercive power of law</w:t>
      </w:r>
      <w:r w:rsidR="008B47DA">
        <w:rPr>
          <w:noProof w:val="0"/>
        </w:rPr>
        <w:t xml:space="preserve">, </w:t>
      </w:r>
      <w:r w:rsidR="00474CDE" w:rsidRPr="00662B29">
        <w:rPr>
          <w:noProof w:val="0"/>
        </w:rPr>
        <w:t>employed</w:t>
      </w:r>
      <w:r w:rsidRPr="00662B29">
        <w:rPr>
          <w:noProof w:val="0"/>
        </w:rPr>
        <w:t xml:space="preserve"> in controlling, directing, or managing an activity, organ</w:t>
      </w:r>
      <w:r w:rsidR="00690EC5" w:rsidRPr="00662B29">
        <w:rPr>
          <w:noProof w:val="0"/>
        </w:rPr>
        <w:t>is</w:t>
      </w:r>
      <w:r w:rsidR="008B47DA">
        <w:rPr>
          <w:noProof w:val="0"/>
        </w:rPr>
        <w:t>ation, or system</w:t>
      </w:r>
    </w:p>
    <w:p w:rsidR="00A53502" w:rsidRPr="00662B29" w:rsidRDefault="00A53502" w:rsidP="001550A1">
      <w:pPr>
        <w:pStyle w:val="BodyCopy"/>
        <w:rPr>
          <w:noProof w:val="0"/>
        </w:rPr>
      </w:pPr>
      <w:r w:rsidRPr="00662B29">
        <w:rPr>
          <w:noProof w:val="0"/>
        </w:rPr>
        <w:t xml:space="preserve">Regulations are enforced usually by a regulatory agency formed or mandated to carry out the purpose or provisions of </w:t>
      </w:r>
      <w:r w:rsidR="00474CDE" w:rsidRPr="00662B29">
        <w:rPr>
          <w:noProof w:val="0"/>
        </w:rPr>
        <w:t>legislation</w:t>
      </w:r>
      <w:r w:rsidRPr="00662B29">
        <w:rPr>
          <w:noProof w:val="0"/>
        </w:rPr>
        <w:t>. Also called regulatory requirement</w:t>
      </w:r>
    </w:p>
    <w:p w:rsidR="00A53502" w:rsidRPr="00662B29" w:rsidRDefault="00A53502" w:rsidP="008102F9">
      <w:pPr>
        <w:pStyle w:val="BodyCopyBold"/>
        <w:rPr>
          <w:noProof w:val="0"/>
        </w:rPr>
      </w:pPr>
      <w:r w:rsidRPr="00662B29">
        <w:rPr>
          <w:noProof w:val="0"/>
        </w:rPr>
        <w:t>Codes of Practice</w:t>
      </w:r>
    </w:p>
    <w:p w:rsidR="00A53502" w:rsidRPr="00662B29" w:rsidRDefault="00A53502" w:rsidP="001550A1">
      <w:pPr>
        <w:pStyle w:val="BodyCopy"/>
        <w:rPr>
          <w:noProof w:val="0"/>
        </w:rPr>
      </w:pPr>
      <w:r w:rsidRPr="00662B29">
        <w:rPr>
          <w:noProof w:val="0"/>
        </w:rPr>
        <w:t>Where codes of practice are established under legislation, these have legal weight.</w:t>
      </w:r>
    </w:p>
    <w:p w:rsidR="00A53502" w:rsidRPr="00662B29" w:rsidRDefault="00A53502" w:rsidP="001550A1">
      <w:pPr>
        <w:pStyle w:val="BodyCopy"/>
        <w:rPr>
          <w:noProof w:val="0"/>
        </w:rPr>
      </w:pPr>
      <w:r w:rsidRPr="00662B29">
        <w:rPr>
          <w:noProof w:val="0"/>
        </w:rPr>
        <w:t>Compliance codes support and supplement the intent of legislation. They provide advice, information and direction on how businesses can achieve compliance with the legislation.</w:t>
      </w:r>
    </w:p>
    <w:p w:rsidR="00A53502" w:rsidRPr="00662B29" w:rsidRDefault="00A53502" w:rsidP="001550A1">
      <w:pPr>
        <w:pStyle w:val="BodyCopy"/>
        <w:rPr>
          <w:noProof w:val="0"/>
        </w:rPr>
      </w:pPr>
      <w:r w:rsidRPr="00662B29">
        <w:rPr>
          <w:noProof w:val="0"/>
        </w:rPr>
        <w:t>Compliance with these codes is not mandatory. You may elect to comply with your obligations in other ways other than as set out in the codes, however in practical terms, compliance with codes equates to compliance with the Act or the regulations.</w:t>
      </w:r>
    </w:p>
    <w:p w:rsidR="00A53502" w:rsidRPr="00662B29" w:rsidRDefault="00A53502" w:rsidP="001550A1">
      <w:pPr>
        <w:pStyle w:val="BodyCopy"/>
        <w:rPr>
          <w:noProof w:val="0"/>
        </w:rPr>
      </w:pPr>
      <w:r w:rsidRPr="00662B29">
        <w:rPr>
          <w:noProof w:val="0"/>
        </w:rPr>
        <w:t>If a venue breaches these codes, they cannot be penal</w:t>
      </w:r>
      <w:r w:rsidR="00690EC5" w:rsidRPr="00662B29">
        <w:rPr>
          <w:noProof w:val="0"/>
        </w:rPr>
        <w:t>is</w:t>
      </w:r>
      <w:r w:rsidRPr="00662B29">
        <w:rPr>
          <w:noProof w:val="0"/>
        </w:rPr>
        <w:t>ed at law. It is up to the industry bodies to take action on the breach and bring the offending property back into line by the use of explanations or sanctions.</w:t>
      </w:r>
    </w:p>
    <w:p w:rsidR="00A53502" w:rsidRPr="00662B29" w:rsidRDefault="00A53502" w:rsidP="001550A1">
      <w:pPr>
        <w:pStyle w:val="BodyCopy"/>
        <w:rPr>
          <w:noProof w:val="0"/>
        </w:rPr>
      </w:pPr>
      <w:r w:rsidRPr="00662B29">
        <w:rPr>
          <w:noProof w:val="0"/>
        </w:rPr>
        <w:t>The key is to research the legal standing of any Code of Practice you have to deal with to determine the legal standing of the code.</w:t>
      </w:r>
    </w:p>
    <w:p w:rsidR="00A53502" w:rsidRPr="00662B29" w:rsidRDefault="00A53502">
      <w:pPr>
        <w:rPr>
          <w:rFonts w:ascii="Helvetica" w:eastAsia="Times New Roman" w:hAnsi="Helvetica" w:cs="HelveticaNeueLTStd-Cn"/>
          <w:b/>
          <w:color w:val="000000"/>
        </w:rPr>
      </w:pPr>
      <w:r w:rsidRPr="00662B29">
        <w:rPr>
          <w:rFonts w:ascii="Helvetica" w:eastAsia="Times New Roman" w:hAnsi="Helvetica" w:cs="HelveticaNeueLTStd-Cn"/>
          <w:b/>
          <w:color w:val="000000"/>
        </w:rPr>
        <w:br w:type="page"/>
      </w:r>
    </w:p>
    <w:p w:rsidR="00A53502" w:rsidRPr="00662B29" w:rsidRDefault="00A53502" w:rsidP="008102F9">
      <w:pPr>
        <w:pStyle w:val="BodyCopyBold"/>
        <w:rPr>
          <w:noProof w:val="0"/>
        </w:rPr>
      </w:pPr>
      <w:r w:rsidRPr="00662B29">
        <w:rPr>
          <w:noProof w:val="0"/>
        </w:rPr>
        <w:t>Civil and criminal law</w:t>
      </w:r>
    </w:p>
    <w:p w:rsidR="00A53502" w:rsidRPr="00662B29" w:rsidRDefault="00A53502" w:rsidP="001550A1">
      <w:pPr>
        <w:pStyle w:val="BodyCopy"/>
        <w:rPr>
          <w:noProof w:val="0"/>
        </w:rPr>
      </w:pPr>
      <w:r w:rsidRPr="00662B29">
        <w:rPr>
          <w:noProof w:val="0"/>
        </w:rPr>
        <w:t>Civil law deals with disputes between individuals.</w:t>
      </w:r>
    </w:p>
    <w:p w:rsidR="00A53502" w:rsidRPr="00662B29" w:rsidRDefault="00A53502" w:rsidP="001550A1">
      <w:pPr>
        <w:pStyle w:val="BodyCopy"/>
        <w:rPr>
          <w:noProof w:val="0"/>
        </w:rPr>
      </w:pPr>
      <w:r w:rsidRPr="00662B29">
        <w:rPr>
          <w:noProof w:val="0"/>
        </w:rPr>
        <w:t>An example would be where a staff member sued you for negligence in failing to protect their safety while at work. It provides for compensation through the awarding of damages or</w:t>
      </w:r>
      <w:r w:rsidR="002B5750" w:rsidRPr="00662B29">
        <w:rPr>
          <w:noProof w:val="0"/>
        </w:rPr>
        <w:t xml:space="preserve"> </w:t>
      </w:r>
      <w:r w:rsidRPr="00662B29">
        <w:rPr>
          <w:noProof w:val="0"/>
        </w:rPr>
        <w:t>injunctions.</w:t>
      </w:r>
    </w:p>
    <w:p w:rsidR="00A53502" w:rsidRPr="00662B29" w:rsidRDefault="00A53502" w:rsidP="001550A1">
      <w:pPr>
        <w:pStyle w:val="BodyCopy"/>
        <w:rPr>
          <w:noProof w:val="0"/>
        </w:rPr>
      </w:pPr>
      <w:r w:rsidRPr="00662B29">
        <w:rPr>
          <w:noProof w:val="0"/>
        </w:rPr>
        <w:t>Criminal law deals with issues between the government and an individual.</w:t>
      </w:r>
    </w:p>
    <w:p w:rsidR="00A53502" w:rsidRPr="00662B29" w:rsidRDefault="00A53502" w:rsidP="001550A1">
      <w:pPr>
        <w:pStyle w:val="BodyCopy"/>
        <w:rPr>
          <w:noProof w:val="0"/>
        </w:rPr>
      </w:pPr>
      <w:r w:rsidRPr="00662B29">
        <w:rPr>
          <w:noProof w:val="0"/>
        </w:rPr>
        <w:t>An example is failure to comply with the requirements of an Act. This law provides for</w:t>
      </w:r>
      <w:r w:rsidR="002B5750" w:rsidRPr="00662B29">
        <w:rPr>
          <w:noProof w:val="0"/>
        </w:rPr>
        <w:t xml:space="preserve"> </w:t>
      </w:r>
      <w:r w:rsidRPr="00662B29">
        <w:rPr>
          <w:noProof w:val="0"/>
        </w:rPr>
        <w:t>punishment of the wrong-doer such as via fines and gaol.</w:t>
      </w:r>
    </w:p>
    <w:p w:rsidR="002B5750" w:rsidRPr="00662B29" w:rsidRDefault="002B5750" w:rsidP="004C44D2">
      <w:pPr>
        <w:pStyle w:val="Heading3"/>
      </w:pPr>
      <w:r w:rsidRPr="00662B29">
        <w:t>General areas to which legal requirements apply</w:t>
      </w:r>
    </w:p>
    <w:p w:rsidR="002B5750" w:rsidRPr="00662B29" w:rsidRDefault="002B5750" w:rsidP="001550A1">
      <w:pPr>
        <w:pStyle w:val="BodyCopy"/>
        <w:rPr>
          <w:noProof w:val="0"/>
        </w:rPr>
      </w:pPr>
      <w:r w:rsidRPr="00662B29">
        <w:rPr>
          <w:noProof w:val="0"/>
        </w:rPr>
        <w:t>The industry has numerous legal compliance requirements covered by an assortment of legislation.</w:t>
      </w:r>
    </w:p>
    <w:p w:rsidR="002B5750" w:rsidRPr="00662B29" w:rsidRDefault="002B5750" w:rsidP="001550A1">
      <w:pPr>
        <w:pStyle w:val="BodyCopy"/>
        <w:rPr>
          <w:noProof w:val="0"/>
        </w:rPr>
      </w:pPr>
      <w:r w:rsidRPr="00662B29">
        <w:rPr>
          <w:noProof w:val="0"/>
        </w:rPr>
        <w:t>These apply to areas including, but not limited to:</w:t>
      </w:r>
    </w:p>
    <w:p w:rsidR="002B5750" w:rsidRPr="00662B29" w:rsidRDefault="002B5750" w:rsidP="005B210F">
      <w:pPr>
        <w:pStyle w:val="Bullet1"/>
      </w:pPr>
      <w:r w:rsidRPr="00662B29">
        <w:rPr>
          <w:noProof/>
          <w:lang w:val="en-US"/>
        </w:rPr>
        <w:drawing>
          <wp:anchor distT="0" distB="0" distL="114300" distR="114300" simplePos="0" relativeHeight="252002304" behindDoc="0" locked="0" layoutInCell="1" allowOverlap="1">
            <wp:simplePos x="0" y="0"/>
            <wp:positionH relativeFrom="column">
              <wp:posOffset>3876675</wp:posOffset>
            </wp:positionH>
            <wp:positionV relativeFrom="paragraph">
              <wp:posOffset>205105</wp:posOffset>
            </wp:positionV>
            <wp:extent cx="1600200" cy="1066800"/>
            <wp:effectExtent l="19050" t="0" r="0" b="0"/>
            <wp:wrapSquare wrapText="bothSides"/>
            <wp:docPr id="200" name="Picture 42" descr="shutterstock_190771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0771268.jpg"/>
                    <pic:cNvPicPr/>
                  </pic:nvPicPr>
                  <pic:blipFill>
                    <a:blip r:embed="rId147" cstate="print"/>
                    <a:stretch>
                      <a:fillRect/>
                    </a:stretch>
                  </pic:blipFill>
                  <pic:spPr>
                    <a:xfrm>
                      <a:off x="0" y="0"/>
                      <a:ext cx="1600200" cy="1066800"/>
                    </a:xfrm>
                    <a:prstGeom prst="rect">
                      <a:avLst/>
                    </a:prstGeom>
                  </pic:spPr>
                </pic:pic>
              </a:graphicData>
            </a:graphic>
          </wp:anchor>
        </w:drawing>
      </w:r>
      <w:r w:rsidRPr="00662B29">
        <w:t>Business establishment</w:t>
      </w:r>
    </w:p>
    <w:p w:rsidR="002B5750" w:rsidRPr="00662B29" w:rsidRDefault="002B5750" w:rsidP="005B210F">
      <w:pPr>
        <w:pStyle w:val="Bullet1"/>
      </w:pPr>
      <w:r w:rsidRPr="00662B29">
        <w:t>Business operation</w:t>
      </w:r>
    </w:p>
    <w:p w:rsidR="002B5750" w:rsidRPr="00662B29" w:rsidRDefault="002B5750" w:rsidP="005B210F">
      <w:pPr>
        <w:pStyle w:val="Bullet1"/>
      </w:pPr>
      <w:r w:rsidRPr="00662B29">
        <w:t>Licensing</w:t>
      </w:r>
    </w:p>
    <w:p w:rsidR="002B5750" w:rsidRPr="00662B29" w:rsidRDefault="002B5750" w:rsidP="005B210F">
      <w:pPr>
        <w:pStyle w:val="Bullet1"/>
        <w:rPr>
          <w:rFonts w:cs="HelveticaNeueLTStd-BdCn"/>
        </w:rPr>
      </w:pPr>
      <w:r w:rsidRPr="00662B29">
        <w:rPr>
          <w:rFonts w:cs="HelveticaNeueLTStd-BdCn"/>
        </w:rPr>
        <w:t>Consumer protection and trade practices</w:t>
      </w:r>
    </w:p>
    <w:p w:rsidR="002B5750" w:rsidRPr="00662B29" w:rsidRDefault="002B5750" w:rsidP="005B210F">
      <w:pPr>
        <w:pStyle w:val="Bullet1"/>
        <w:rPr>
          <w:rFonts w:cs="HelveticaNeueLTStd-Cn"/>
        </w:rPr>
      </w:pPr>
      <w:r w:rsidRPr="00662B29">
        <w:rPr>
          <w:rFonts w:cs="HelveticaNeueLTStd-Cn"/>
        </w:rPr>
        <w:t>Duty of Care</w:t>
      </w:r>
    </w:p>
    <w:p w:rsidR="002B5750" w:rsidRPr="00662B29" w:rsidRDefault="002B5750" w:rsidP="005B210F">
      <w:pPr>
        <w:pStyle w:val="Bullet1"/>
        <w:rPr>
          <w:rFonts w:cs="HelveticaNeueLTStd-MdCn"/>
        </w:rPr>
      </w:pPr>
      <w:r w:rsidRPr="00662B29">
        <w:rPr>
          <w:rFonts w:cs="HelveticaNeueLTStd-MdCn"/>
        </w:rPr>
        <w:t>Fair trading legislation</w:t>
      </w:r>
    </w:p>
    <w:p w:rsidR="002B5750" w:rsidRPr="00662B29" w:rsidRDefault="002B5750" w:rsidP="005B210F">
      <w:pPr>
        <w:pStyle w:val="Bullet1"/>
      </w:pPr>
      <w:r w:rsidRPr="00662B29">
        <w:t>Employment relations</w:t>
      </w:r>
    </w:p>
    <w:p w:rsidR="002B5750" w:rsidRPr="00662B29" w:rsidRDefault="002B5750" w:rsidP="005B210F">
      <w:pPr>
        <w:pStyle w:val="Bullet1"/>
      </w:pPr>
      <w:r w:rsidRPr="00662B29">
        <w:t>Employment of foreign workers</w:t>
      </w:r>
    </w:p>
    <w:p w:rsidR="002B5750" w:rsidRPr="00662B29" w:rsidRDefault="002B5750" w:rsidP="005B210F">
      <w:pPr>
        <w:pStyle w:val="Bullet1"/>
      </w:pPr>
      <w:r w:rsidRPr="00662B29">
        <w:t>Superannuation / Pension Funds</w:t>
      </w:r>
    </w:p>
    <w:p w:rsidR="002B5750" w:rsidRPr="00662B29" w:rsidRDefault="002B5750" w:rsidP="005B210F">
      <w:pPr>
        <w:pStyle w:val="Bullet1"/>
      </w:pPr>
      <w:r w:rsidRPr="00662B29">
        <w:t>Contributory Negligence and Personal Injuries legislation</w:t>
      </w:r>
    </w:p>
    <w:p w:rsidR="002B5750" w:rsidRPr="00662B29" w:rsidRDefault="002B5750" w:rsidP="005B210F">
      <w:pPr>
        <w:pStyle w:val="Bullet1"/>
      </w:pPr>
      <w:r w:rsidRPr="00662B29">
        <w:rPr>
          <w:noProof/>
          <w:lang w:val="en-US"/>
        </w:rPr>
        <w:drawing>
          <wp:anchor distT="0" distB="0" distL="114300" distR="114300" simplePos="0" relativeHeight="252003328" behindDoc="0" locked="0" layoutInCell="1" allowOverlap="1">
            <wp:simplePos x="0" y="0"/>
            <wp:positionH relativeFrom="column">
              <wp:posOffset>3953510</wp:posOffset>
            </wp:positionH>
            <wp:positionV relativeFrom="paragraph">
              <wp:posOffset>237490</wp:posOffset>
            </wp:positionV>
            <wp:extent cx="1523365" cy="1543050"/>
            <wp:effectExtent l="19050" t="0" r="635" b="0"/>
            <wp:wrapSquare wrapText="bothSides"/>
            <wp:docPr id="201" name="Picture 48" descr="shutterstock_165739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9871.jpg"/>
                    <pic:cNvPicPr/>
                  </pic:nvPicPr>
                  <pic:blipFill>
                    <a:blip r:embed="rId148" cstate="print"/>
                    <a:stretch>
                      <a:fillRect/>
                    </a:stretch>
                  </pic:blipFill>
                  <pic:spPr>
                    <a:xfrm>
                      <a:off x="0" y="0"/>
                      <a:ext cx="1523365" cy="1543050"/>
                    </a:xfrm>
                    <a:prstGeom prst="rect">
                      <a:avLst/>
                    </a:prstGeom>
                  </pic:spPr>
                </pic:pic>
              </a:graphicData>
            </a:graphic>
          </wp:anchor>
        </w:drawing>
      </w:r>
      <w:r w:rsidRPr="00662B29">
        <w:t>Contracts</w:t>
      </w:r>
    </w:p>
    <w:p w:rsidR="002B5750" w:rsidRPr="00662B29" w:rsidRDefault="002B5750" w:rsidP="005B210F">
      <w:pPr>
        <w:pStyle w:val="Bullet1"/>
      </w:pPr>
      <w:r w:rsidRPr="00662B29">
        <w:t>Income &amp; company taxation</w:t>
      </w:r>
    </w:p>
    <w:p w:rsidR="002B5750" w:rsidRPr="00662B29" w:rsidRDefault="002B5750" w:rsidP="005B210F">
      <w:pPr>
        <w:pStyle w:val="Bullet1"/>
      </w:pPr>
      <w:r w:rsidRPr="00662B29">
        <w:t>Goods and Services taxation</w:t>
      </w:r>
    </w:p>
    <w:p w:rsidR="002B5750" w:rsidRPr="00662B29" w:rsidRDefault="002B5750" w:rsidP="005B210F">
      <w:pPr>
        <w:pStyle w:val="Bullet1"/>
      </w:pPr>
      <w:r w:rsidRPr="00662B29">
        <w:t>Financial recording and management</w:t>
      </w:r>
    </w:p>
    <w:p w:rsidR="002B5750" w:rsidRPr="00662B29" w:rsidRDefault="002B5750" w:rsidP="005B210F">
      <w:pPr>
        <w:pStyle w:val="Bullet1"/>
      </w:pPr>
      <w:r w:rsidRPr="00662B29">
        <w:t>Anti-corruption</w:t>
      </w:r>
    </w:p>
    <w:p w:rsidR="002B5750" w:rsidRPr="00662B29" w:rsidRDefault="002B5750" w:rsidP="005B210F">
      <w:pPr>
        <w:pStyle w:val="Bullet1"/>
      </w:pPr>
      <w:r w:rsidRPr="00662B29">
        <w:rPr>
          <w:rFonts w:cs="HelveticaNeueLTStd-Lt"/>
        </w:rPr>
        <w:t>Copyright, patent, design and trademark protection, trade secrets</w:t>
      </w:r>
      <w:r w:rsidRPr="00662B29">
        <w:t xml:space="preserve"> </w:t>
      </w:r>
    </w:p>
    <w:p w:rsidR="002B5750" w:rsidRPr="00662B29" w:rsidRDefault="002B5750" w:rsidP="005B210F">
      <w:pPr>
        <w:pStyle w:val="Bullet1"/>
      </w:pPr>
      <w:r w:rsidRPr="00662B29">
        <w:t xml:space="preserve">Occupational </w:t>
      </w:r>
      <w:r w:rsidR="002465BC" w:rsidRPr="00662B29">
        <w:t>safety and health</w:t>
      </w:r>
      <w:r w:rsidRPr="00662B29">
        <w:t xml:space="preserve"> (</w:t>
      </w:r>
      <w:r w:rsidR="002465BC" w:rsidRPr="00662B29">
        <w:t>OSH</w:t>
      </w:r>
      <w:r w:rsidRPr="00662B29">
        <w:t>)</w:t>
      </w:r>
    </w:p>
    <w:p w:rsidR="002B5750" w:rsidRPr="00662B29" w:rsidRDefault="002B5750" w:rsidP="005B210F">
      <w:pPr>
        <w:pStyle w:val="Bullet1"/>
      </w:pPr>
      <w:r w:rsidRPr="00662B29">
        <w:t>Fire Safety</w:t>
      </w:r>
    </w:p>
    <w:p w:rsidR="002B5750" w:rsidRPr="00662B29" w:rsidRDefault="002B5750" w:rsidP="005B210F">
      <w:pPr>
        <w:pStyle w:val="Bullet1"/>
        <w:rPr>
          <w:rFonts w:cs="HelveticaNeueLTStd-MdCn"/>
        </w:rPr>
      </w:pPr>
      <w:r w:rsidRPr="00662B29">
        <w:rPr>
          <w:rFonts w:cs="HelveticaNeueLTStd-MdCn"/>
        </w:rPr>
        <w:t>Environmental legislation</w:t>
      </w:r>
    </w:p>
    <w:p w:rsidR="002B5750" w:rsidRPr="00662B29" w:rsidRDefault="002222D8" w:rsidP="005B210F">
      <w:pPr>
        <w:pStyle w:val="Bullet1"/>
        <w:rPr>
          <w:rFonts w:cs="HelveticaNeueLTStd-Lt"/>
        </w:rPr>
      </w:pPr>
      <w:r w:rsidRPr="00662B29">
        <w:rPr>
          <w:rFonts w:cs="HelveticaNeueLTStd-Lt"/>
        </w:rPr>
        <w:t>Insurance requirements.</w:t>
      </w:r>
    </w:p>
    <w:p w:rsidR="002222D8" w:rsidRPr="00662B29" w:rsidRDefault="002222D8">
      <w:pPr>
        <w:rPr>
          <w:rFonts w:ascii="Helvetica" w:eastAsia="Calibri" w:hAnsi="Helvetica" w:cs="Calibri"/>
          <w:sz w:val="20"/>
          <w:szCs w:val="16"/>
          <w:lang w:eastAsia="ar-SA"/>
        </w:rPr>
      </w:pPr>
      <w:r w:rsidRPr="00662B29">
        <w:rPr>
          <w:rFonts w:ascii="Helvetica" w:eastAsia="Calibri" w:hAnsi="Helvetica" w:cs="Calibri"/>
          <w:b/>
          <w:bCs/>
          <w:sz w:val="20"/>
          <w:szCs w:val="16"/>
          <w:lang w:eastAsia="ar-SA"/>
        </w:rPr>
        <w:br w:type="page"/>
      </w:r>
    </w:p>
    <w:p w:rsidR="002B5750" w:rsidRPr="00662B29" w:rsidRDefault="002B5750" w:rsidP="004C44D2">
      <w:pPr>
        <w:pStyle w:val="Heading3"/>
      </w:pPr>
      <w:r w:rsidRPr="00662B29">
        <w:t xml:space="preserve">Legal considerations </w:t>
      </w:r>
    </w:p>
    <w:p w:rsidR="002B5750" w:rsidRPr="00662B29" w:rsidRDefault="002B5750" w:rsidP="001550A1">
      <w:pPr>
        <w:pStyle w:val="BodyCopy"/>
        <w:rPr>
          <w:noProof w:val="0"/>
        </w:rPr>
      </w:pPr>
      <w:r w:rsidRPr="00662B29">
        <w:rPr>
          <w:noProof w:val="0"/>
        </w:rPr>
        <w:t xml:space="preserve">Analysis of legal factors should include the laws and regulations the business must comply with as well as any new laws being proposed and how these may impact the business. </w:t>
      </w:r>
    </w:p>
    <w:p w:rsidR="002B5750" w:rsidRPr="00662B29" w:rsidRDefault="002B5750" w:rsidP="001550A1">
      <w:pPr>
        <w:pStyle w:val="BodyCopy"/>
        <w:rPr>
          <w:noProof w:val="0"/>
        </w:rPr>
      </w:pPr>
      <w:r w:rsidRPr="00662B29">
        <w:rPr>
          <w:lang w:val="en-US" w:eastAsia="en-US"/>
        </w:rPr>
        <w:drawing>
          <wp:anchor distT="0" distB="0" distL="114300" distR="114300" simplePos="0" relativeHeight="251991040" behindDoc="0" locked="0" layoutInCell="1" allowOverlap="1">
            <wp:simplePos x="0" y="0"/>
            <wp:positionH relativeFrom="column">
              <wp:posOffset>4371975</wp:posOffset>
            </wp:positionH>
            <wp:positionV relativeFrom="paragraph">
              <wp:posOffset>13970</wp:posOffset>
            </wp:positionV>
            <wp:extent cx="1402080" cy="1485900"/>
            <wp:effectExtent l="19050" t="0" r="7620" b="0"/>
            <wp:wrapSquare wrapText="bothSides"/>
            <wp:docPr id="195" name="Picture 11" descr="shutterstock_105825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825518.jpg"/>
                    <pic:cNvPicPr/>
                  </pic:nvPicPr>
                  <pic:blipFill>
                    <a:blip r:embed="rId149" cstate="print"/>
                    <a:stretch>
                      <a:fillRect/>
                    </a:stretch>
                  </pic:blipFill>
                  <pic:spPr>
                    <a:xfrm>
                      <a:off x="0" y="0"/>
                      <a:ext cx="1402080" cy="1485900"/>
                    </a:xfrm>
                    <a:prstGeom prst="rect">
                      <a:avLst/>
                    </a:prstGeom>
                  </pic:spPr>
                </pic:pic>
              </a:graphicData>
            </a:graphic>
          </wp:anchor>
        </w:drawing>
      </w:r>
      <w:r w:rsidRPr="00662B29">
        <w:rPr>
          <w:noProof w:val="0"/>
        </w:rPr>
        <w:t>You may consider the following:</w:t>
      </w:r>
    </w:p>
    <w:p w:rsidR="002B5750" w:rsidRPr="00662B29" w:rsidRDefault="002B5750" w:rsidP="005B210F">
      <w:pPr>
        <w:pStyle w:val="Bullet1"/>
      </w:pPr>
      <w:r w:rsidRPr="00662B29">
        <w:t>Changes to legislation and regulations that have impacted, or have the potential to impact on the business</w:t>
      </w:r>
    </w:p>
    <w:p w:rsidR="002B5750" w:rsidRPr="00662B29" w:rsidRDefault="002B5750" w:rsidP="005B210F">
      <w:pPr>
        <w:pStyle w:val="Bullet1"/>
      </w:pPr>
      <w:r w:rsidRPr="00662B29">
        <w:t>Industry codes of practice</w:t>
      </w:r>
    </w:p>
    <w:p w:rsidR="002B5750" w:rsidRPr="00662B29" w:rsidRDefault="002B5750" w:rsidP="005B210F">
      <w:pPr>
        <w:pStyle w:val="Bullet1"/>
      </w:pPr>
      <w:r w:rsidRPr="00662B29">
        <w:t>Consumer expectations</w:t>
      </w:r>
    </w:p>
    <w:p w:rsidR="00C33AF5" w:rsidRPr="00662B29" w:rsidRDefault="00C33AF5" w:rsidP="005B210F">
      <w:pPr>
        <w:pStyle w:val="Bullet1"/>
      </w:pPr>
      <w:r w:rsidRPr="00662B29">
        <w:t>Social responsibilities</w:t>
      </w:r>
      <w:r w:rsidR="002222D8" w:rsidRPr="00662B29">
        <w:t>.</w:t>
      </w:r>
    </w:p>
    <w:p w:rsidR="00C33AF5" w:rsidRPr="00662B29" w:rsidRDefault="00C33AF5" w:rsidP="00C33AF5">
      <w:pPr>
        <w:autoSpaceDE w:val="0"/>
        <w:autoSpaceDN w:val="0"/>
        <w:adjustRightInd w:val="0"/>
        <w:snapToGrid w:val="0"/>
        <w:spacing w:before="80" w:after="120" w:line="240" w:lineRule="auto"/>
        <w:rPr>
          <w:rFonts w:ascii="Helvetica" w:eastAsia="Times New Roman" w:hAnsi="Helvetica" w:cs="HelveticaNeueLTStd-Lt"/>
          <w:color w:val="000000"/>
        </w:rPr>
      </w:pPr>
    </w:p>
    <w:p w:rsidR="00C33AF5" w:rsidRPr="00662B29" w:rsidRDefault="00C33AF5" w:rsidP="00C33AF5">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4940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1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33AF5" w:rsidRPr="00662B29" w:rsidRDefault="00C33AF5" w:rsidP="00C33AF5">
      <w:pPr>
        <w:spacing w:before="80" w:after="120" w:line="240" w:lineRule="auto"/>
        <w:rPr>
          <w:rFonts w:ascii="Helvetica" w:hAnsi="Helvetica"/>
          <w:b/>
          <w:bCs/>
          <w:i/>
          <w:sz w:val="32"/>
          <w:szCs w:val="32"/>
        </w:rPr>
      </w:pPr>
      <w:r w:rsidRPr="00662B29">
        <w:rPr>
          <w:rFonts w:ascii="Helvetica" w:hAnsi="Helvetica" w:cs="Chevin-DemiBold"/>
          <w:b/>
          <w:bCs/>
          <w:i/>
          <w:sz w:val="32"/>
          <w:szCs w:val="32"/>
        </w:rPr>
        <w:t>Activity 1</w:t>
      </w:r>
      <w:r w:rsidR="001D1787" w:rsidRPr="00662B29">
        <w:rPr>
          <w:rFonts w:ascii="Helvetica" w:hAnsi="Helvetica" w:cs="Chevin-DemiBold"/>
          <w:b/>
          <w:bCs/>
          <w:i/>
          <w:sz w:val="32"/>
          <w:szCs w:val="32"/>
        </w:rPr>
        <w:t>4</w:t>
      </w:r>
      <w:r w:rsidRPr="00662B29">
        <w:rPr>
          <w:rFonts w:ascii="Helvetica" w:hAnsi="Helvetica" w:cs="Chevin-DemiBold"/>
          <w:b/>
          <w:bCs/>
          <w:i/>
          <w:sz w:val="32"/>
          <w:szCs w:val="32"/>
        </w:rPr>
        <w:t xml:space="preserve"> – Identify legal requirements or trends</w:t>
      </w:r>
    </w:p>
    <w:p w:rsidR="00C33AF5" w:rsidRPr="00662B29" w:rsidRDefault="00C33AF5" w:rsidP="00C33AF5">
      <w:pPr>
        <w:autoSpaceDE w:val="0"/>
        <w:autoSpaceDN w:val="0"/>
        <w:adjustRightInd w:val="0"/>
        <w:snapToGrid w:val="0"/>
        <w:spacing w:before="80" w:after="120" w:line="240" w:lineRule="auto"/>
        <w:rPr>
          <w:rFonts w:ascii="Helvetica" w:hAnsi="Helvetica" w:cs="HelveticaNeueLT Std Lt Cn"/>
          <w:i/>
          <w:color w:val="221E1F"/>
        </w:rPr>
      </w:pPr>
    </w:p>
    <w:p w:rsidR="00C33AF5" w:rsidRPr="00662B29" w:rsidRDefault="00C33AF5" w:rsidP="001550A1">
      <w:pPr>
        <w:pStyle w:val="BodyCopy"/>
        <w:rPr>
          <w:noProof w:val="0"/>
        </w:rPr>
      </w:pPr>
      <w:r w:rsidRPr="00662B29">
        <w:rPr>
          <w:noProof w:val="0"/>
        </w:rPr>
        <w:t>You are to outline the legal requirements or trends that would impact on your travel or tourism organisation.</w:t>
      </w:r>
    </w:p>
    <w:p w:rsidR="00C33AF5" w:rsidRPr="00662B29" w:rsidRDefault="00C33AF5" w:rsidP="00C33AF5">
      <w:pPr>
        <w:autoSpaceDE w:val="0"/>
        <w:autoSpaceDN w:val="0"/>
        <w:adjustRightInd w:val="0"/>
        <w:snapToGrid w:val="0"/>
        <w:spacing w:before="80" w:after="120" w:line="240" w:lineRule="auto"/>
        <w:rPr>
          <w:rFonts w:ascii="Helvetica" w:eastAsia="Times New Roman" w:hAnsi="Helvetica" w:cs="HelveticaNeueLTStd-Lt"/>
          <w:i/>
          <w:color w:val="000000"/>
        </w:rPr>
      </w:pPr>
    </w:p>
    <w:tbl>
      <w:tblPr>
        <w:tblStyle w:val="TableGrid"/>
        <w:tblW w:w="0" w:type="auto"/>
        <w:tblLook w:val="04A0" w:firstRow="1" w:lastRow="0" w:firstColumn="1" w:lastColumn="0" w:noHBand="0" w:noVBand="1"/>
      </w:tblPr>
      <w:tblGrid>
        <w:gridCol w:w="4158"/>
        <w:gridCol w:w="5084"/>
      </w:tblGrid>
      <w:tr w:rsidR="00C33AF5" w:rsidRPr="00662B29" w:rsidTr="0065709E">
        <w:tc>
          <w:tcPr>
            <w:tcW w:w="4158" w:type="dxa"/>
            <w:shd w:val="clear" w:color="auto" w:fill="D9D9D9" w:themeFill="background1" w:themeFillShade="D9"/>
          </w:tcPr>
          <w:p w:rsidR="00C33AF5" w:rsidRPr="00662B29" w:rsidRDefault="00C33AF5" w:rsidP="0065709E">
            <w:pPr>
              <w:autoSpaceDE w:val="0"/>
              <w:autoSpaceDN w:val="0"/>
              <w:adjustRightInd w:val="0"/>
              <w:snapToGrid w:val="0"/>
              <w:spacing w:before="120" w:after="120"/>
              <w:rPr>
                <w:rFonts w:ascii="Helvetica" w:hAnsi="Helvetica" w:cs="HelveticaNeueLTStd-Lt"/>
                <w:b/>
                <w:color w:val="000000"/>
                <w:sz w:val="22"/>
                <w:szCs w:val="22"/>
              </w:rPr>
            </w:pPr>
            <w:r w:rsidRPr="00662B29">
              <w:rPr>
                <w:rFonts w:ascii="Helvetica" w:hAnsi="Helvetica" w:cs="HelveticaNeueLTStd-Lt"/>
                <w:b/>
                <w:color w:val="000000"/>
                <w:sz w:val="22"/>
                <w:szCs w:val="22"/>
              </w:rPr>
              <w:t>LEGAL REQUIREMENT / TREND</w:t>
            </w:r>
          </w:p>
        </w:tc>
        <w:tc>
          <w:tcPr>
            <w:tcW w:w="5084" w:type="dxa"/>
            <w:shd w:val="clear" w:color="auto" w:fill="D9D9D9" w:themeFill="background1" w:themeFillShade="D9"/>
          </w:tcPr>
          <w:p w:rsidR="00C33AF5" w:rsidRPr="00662B29" w:rsidRDefault="00C33AF5" w:rsidP="0065709E">
            <w:pPr>
              <w:autoSpaceDE w:val="0"/>
              <w:autoSpaceDN w:val="0"/>
              <w:adjustRightInd w:val="0"/>
              <w:snapToGrid w:val="0"/>
              <w:spacing w:before="120" w:after="120"/>
              <w:rPr>
                <w:rFonts w:ascii="Helvetica" w:hAnsi="Helvetica" w:cs="HelveticaNeueLTStd-Lt"/>
                <w:b/>
                <w:color w:val="000000"/>
                <w:sz w:val="22"/>
                <w:szCs w:val="22"/>
              </w:rPr>
            </w:pPr>
            <w:r w:rsidRPr="00662B29">
              <w:rPr>
                <w:rFonts w:ascii="Helvetica" w:hAnsi="Helvetica" w:cs="HelveticaNeueLTStd-Lt"/>
                <w:b/>
                <w:color w:val="000000"/>
                <w:sz w:val="22"/>
                <w:szCs w:val="22"/>
              </w:rPr>
              <w:t>IMPACT ON YOUR ORGANISATION</w:t>
            </w:r>
          </w:p>
        </w:tc>
      </w:tr>
      <w:tr w:rsidR="00C33AF5" w:rsidRPr="00662B29" w:rsidTr="0065709E">
        <w:trPr>
          <w:trHeight w:val="530"/>
        </w:trPr>
        <w:tc>
          <w:tcPr>
            <w:tcW w:w="4158" w:type="dxa"/>
            <w:shd w:val="clear" w:color="auto" w:fill="auto"/>
          </w:tcPr>
          <w:p w:rsidR="00C33AF5" w:rsidRPr="00662B29" w:rsidRDefault="00C33AF5" w:rsidP="0065709E">
            <w:pPr>
              <w:autoSpaceDE w:val="0"/>
              <w:autoSpaceDN w:val="0"/>
              <w:adjustRightInd w:val="0"/>
              <w:snapToGrid w:val="0"/>
              <w:spacing w:before="120" w:after="120" w:line="480" w:lineRule="auto"/>
              <w:rPr>
                <w:rFonts w:ascii="Helvetica" w:hAnsi="Helvetica" w:cs="HelveticaNeueLTStd-Lt"/>
                <w:b/>
                <w:color w:val="000000"/>
              </w:rPr>
            </w:pPr>
          </w:p>
        </w:tc>
        <w:tc>
          <w:tcPr>
            <w:tcW w:w="5084" w:type="dxa"/>
            <w:shd w:val="clear" w:color="auto" w:fill="auto"/>
          </w:tcPr>
          <w:p w:rsidR="00C33AF5" w:rsidRPr="00662B29" w:rsidRDefault="00C33AF5" w:rsidP="0065709E">
            <w:pPr>
              <w:autoSpaceDE w:val="0"/>
              <w:autoSpaceDN w:val="0"/>
              <w:adjustRightInd w:val="0"/>
              <w:snapToGrid w:val="0"/>
              <w:spacing w:before="120" w:after="120" w:line="360" w:lineRule="auto"/>
              <w:rPr>
                <w:rFonts w:ascii="Helvetica" w:hAnsi="Helvetica" w:cs="HelveticaNeueLTStd-Lt"/>
                <w:b/>
                <w:color w:val="000000"/>
              </w:rPr>
            </w:pPr>
          </w:p>
        </w:tc>
      </w:tr>
      <w:tr w:rsidR="00DF784F" w:rsidRPr="00662B29" w:rsidTr="00DF784F">
        <w:trPr>
          <w:trHeight w:val="530"/>
        </w:trPr>
        <w:tc>
          <w:tcPr>
            <w:tcW w:w="4158" w:type="dxa"/>
          </w:tcPr>
          <w:p w:rsidR="00DF784F" w:rsidRPr="00662B29" w:rsidRDefault="00DF784F" w:rsidP="0065709E">
            <w:pPr>
              <w:autoSpaceDE w:val="0"/>
              <w:autoSpaceDN w:val="0"/>
              <w:adjustRightInd w:val="0"/>
              <w:snapToGrid w:val="0"/>
              <w:spacing w:before="120" w:after="120" w:line="480" w:lineRule="auto"/>
              <w:rPr>
                <w:rFonts w:ascii="Helvetica" w:hAnsi="Helvetica" w:cs="HelveticaNeueLTStd-Lt"/>
                <w:b/>
                <w:color w:val="000000"/>
              </w:rPr>
            </w:pPr>
          </w:p>
        </w:tc>
        <w:tc>
          <w:tcPr>
            <w:tcW w:w="5084" w:type="dxa"/>
          </w:tcPr>
          <w:p w:rsidR="00DF784F" w:rsidRPr="00662B29" w:rsidRDefault="00DF784F" w:rsidP="0065709E">
            <w:pPr>
              <w:autoSpaceDE w:val="0"/>
              <w:autoSpaceDN w:val="0"/>
              <w:adjustRightInd w:val="0"/>
              <w:snapToGrid w:val="0"/>
              <w:spacing w:before="120" w:after="120" w:line="360" w:lineRule="auto"/>
              <w:rPr>
                <w:rFonts w:ascii="Helvetica" w:hAnsi="Helvetica" w:cs="HelveticaNeueLTStd-Lt"/>
                <w:b/>
                <w:color w:val="000000"/>
              </w:rPr>
            </w:pPr>
          </w:p>
        </w:tc>
      </w:tr>
      <w:tr w:rsidR="00DF784F" w:rsidRPr="00662B29" w:rsidTr="00DF784F">
        <w:trPr>
          <w:trHeight w:val="530"/>
        </w:trPr>
        <w:tc>
          <w:tcPr>
            <w:tcW w:w="4158" w:type="dxa"/>
          </w:tcPr>
          <w:p w:rsidR="00DF784F" w:rsidRPr="00662B29" w:rsidRDefault="00DF784F" w:rsidP="0065709E">
            <w:pPr>
              <w:autoSpaceDE w:val="0"/>
              <w:autoSpaceDN w:val="0"/>
              <w:adjustRightInd w:val="0"/>
              <w:snapToGrid w:val="0"/>
              <w:spacing w:before="120" w:after="120" w:line="480" w:lineRule="auto"/>
              <w:rPr>
                <w:rFonts w:ascii="Helvetica" w:hAnsi="Helvetica" w:cs="HelveticaNeueLTStd-Lt"/>
                <w:b/>
                <w:color w:val="000000"/>
              </w:rPr>
            </w:pPr>
          </w:p>
        </w:tc>
        <w:tc>
          <w:tcPr>
            <w:tcW w:w="5084" w:type="dxa"/>
          </w:tcPr>
          <w:p w:rsidR="00DF784F" w:rsidRPr="00662B29" w:rsidRDefault="00DF784F" w:rsidP="0065709E">
            <w:pPr>
              <w:autoSpaceDE w:val="0"/>
              <w:autoSpaceDN w:val="0"/>
              <w:adjustRightInd w:val="0"/>
              <w:snapToGrid w:val="0"/>
              <w:spacing w:before="120" w:after="120" w:line="360" w:lineRule="auto"/>
              <w:rPr>
                <w:rFonts w:ascii="Helvetica" w:hAnsi="Helvetica" w:cs="HelveticaNeueLTStd-Lt"/>
                <w:b/>
                <w:color w:val="000000"/>
              </w:rPr>
            </w:pPr>
          </w:p>
        </w:tc>
      </w:tr>
      <w:tr w:rsidR="00DF784F" w:rsidRPr="00662B29" w:rsidTr="00DF784F">
        <w:trPr>
          <w:trHeight w:val="530"/>
        </w:trPr>
        <w:tc>
          <w:tcPr>
            <w:tcW w:w="4158" w:type="dxa"/>
          </w:tcPr>
          <w:p w:rsidR="00DF784F" w:rsidRPr="00662B29" w:rsidRDefault="00DF784F" w:rsidP="0065709E">
            <w:pPr>
              <w:autoSpaceDE w:val="0"/>
              <w:autoSpaceDN w:val="0"/>
              <w:adjustRightInd w:val="0"/>
              <w:snapToGrid w:val="0"/>
              <w:spacing w:before="120" w:after="120" w:line="480" w:lineRule="auto"/>
              <w:rPr>
                <w:rFonts w:ascii="Helvetica" w:hAnsi="Helvetica" w:cs="HelveticaNeueLTStd-Lt"/>
                <w:b/>
                <w:color w:val="000000"/>
              </w:rPr>
            </w:pPr>
          </w:p>
        </w:tc>
        <w:tc>
          <w:tcPr>
            <w:tcW w:w="5084" w:type="dxa"/>
          </w:tcPr>
          <w:p w:rsidR="00DF784F" w:rsidRPr="00662B29" w:rsidRDefault="00DF784F" w:rsidP="0065709E">
            <w:pPr>
              <w:autoSpaceDE w:val="0"/>
              <w:autoSpaceDN w:val="0"/>
              <w:adjustRightInd w:val="0"/>
              <w:snapToGrid w:val="0"/>
              <w:spacing w:before="120" w:after="120" w:line="360" w:lineRule="auto"/>
              <w:rPr>
                <w:rFonts w:ascii="Helvetica" w:hAnsi="Helvetica" w:cs="HelveticaNeueLTStd-Lt"/>
                <w:b/>
                <w:color w:val="000000"/>
              </w:rPr>
            </w:pPr>
          </w:p>
        </w:tc>
      </w:tr>
      <w:tr w:rsidR="00DF784F" w:rsidRPr="00662B29" w:rsidTr="00DF784F">
        <w:trPr>
          <w:trHeight w:val="530"/>
        </w:trPr>
        <w:tc>
          <w:tcPr>
            <w:tcW w:w="4158" w:type="dxa"/>
          </w:tcPr>
          <w:p w:rsidR="00DF784F" w:rsidRPr="00662B29" w:rsidRDefault="00DF784F" w:rsidP="0065709E">
            <w:pPr>
              <w:autoSpaceDE w:val="0"/>
              <w:autoSpaceDN w:val="0"/>
              <w:adjustRightInd w:val="0"/>
              <w:snapToGrid w:val="0"/>
              <w:spacing w:before="120" w:after="120" w:line="480" w:lineRule="auto"/>
              <w:rPr>
                <w:rFonts w:ascii="Helvetica" w:hAnsi="Helvetica" w:cs="HelveticaNeueLTStd-Lt"/>
                <w:b/>
                <w:color w:val="000000"/>
              </w:rPr>
            </w:pPr>
          </w:p>
        </w:tc>
        <w:tc>
          <w:tcPr>
            <w:tcW w:w="5084" w:type="dxa"/>
          </w:tcPr>
          <w:p w:rsidR="00DF784F" w:rsidRPr="00662B29" w:rsidRDefault="00DF784F" w:rsidP="0065709E">
            <w:pPr>
              <w:autoSpaceDE w:val="0"/>
              <w:autoSpaceDN w:val="0"/>
              <w:adjustRightInd w:val="0"/>
              <w:snapToGrid w:val="0"/>
              <w:spacing w:before="120" w:after="120" w:line="360" w:lineRule="auto"/>
              <w:rPr>
                <w:rFonts w:ascii="Helvetica" w:hAnsi="Helvetica" w:cs="HelveticaNeueLTStd-Lt"/>
                <w:b/>
                <w:color w:val="000000"/>
              </w:rPr>
            </w:pPr>
          </w:p>
        </w:tc>
      </w:tr>
      <w:tr w:rsidR="00DF784F" w:rsidRPr="00662B29" w:rsidTr="00DF784F">
        <w:trPr>
          <w:trHeight w:val="530"/>
        </w:trPr>
        <w:tc>
          <w:tcPr>
            <w:tcW w:w="4158" w:type="dxa"/>
          </w:tcPr>
          <w:p w:rsidR="00DF784F" w:rsidRPr="00662B29" w:rsidRDefault="00DF784F" w:rsidP="0065709E">
            <w:pPr>
              <w:autoSpaceDE w:val="0"/>
              <w:autoSpaceDN w:val="0"/>
              <w:adjustRightInd w:val="0"/>
              <w:snapToGrid w:val="0"/>
              <w:spacing w:before="120" w:after="120" w:line="480" w:lineRule="auto"/>
              <w:rPr>
                <w:rFonts w:ascii="Helvetica" w:hAnsi="Helvetica" w:cs="HelveticaNeueLTStd-Lt"/>
                <w:b/>
                <w:color w:val="000000"/>
              </w:rPr>
            </w:pPr>
          </w:p>
        </w:tc>
        <w:tc>
          <w:tcPr>
            <w:tcW w:w="5084" w:type="dxa"/>
          </w:tcPr>
          <w:p w:rsidR="00DF784F" w:rsidRPr="00662B29" w:rsidRDefault="00DF784F" w:rsidP="0065709E">
            <w:pPr>
              <w:autoSpaceDE w:val="0"/>
              <w:autoSpaceDN w:val="0"/>
              <w:adjustRightInd w:val="0"/>
              <w:snapToGrid w:val="0"/>
              <w:spacing w:before="120" w:after="120" w:line="360" w:lineRule="auto"/>
              <w:rPr>
                <w:rFonts w:ascii="Helvetica" w:hAnsi="Helvetica" w:cs="HelveticaNeueLTStd-Lt"/>
                <w:b/>
                <w:color w:val="000000"/>
              </w:rPr>
            </w:pPr>
          </w:p>
        </w:tc>
      </w:tr>
    </w:tbl>
    <w:p w:rsidR="002222D8" w:rsidRPr="00662B29" w:rsidRDefault="002222D8" w:rsidP="002B5750">
      <w:pPr>
        <w:autoSpaceDE w:val="0"/>
        <w:autoSpaceDN w:val="0"/>
        <w:adjustRightInd w:val="0"/>
        <w:snapToGrid w:val="0"/>
        <w:spacing w:before="240" w:after="240" w:line="240" w:lineRule="auto"/>
        <w:rPr>
          <w:rFonts w:ascii="Helvetica" w:eastAsia="Times New Roman" w:hAnsi="Helvetica" w:cs="HelveticaNeueLTStd-Cn"/>
          <w:b/>
          <w:color w:val="595959"/>
          <w:sz w:val="28"/>
          <w:szCs w:val="28"/>
        </w:rPr>
      </w:pPr>
    </w:p>
    <w:p w:rsidR="002222D8" w:rsidRPr="00662B29" w:rsidRDefault="002222D8">
      <w:pPr>
        <w:rPr>
          <w:rFonts w:ascii="Helvetica" w:eastAsia="Times New Roman" w:hAnsi="Helvetica" w:cs="HelveticaNeueLTStd-Cn"/>
          <w:b/>
          <w:color w:val="595959"/>
          <w:sz w:val="28"/>
          <w:szCs w:val="28"/>
        </w:rPr>
      </w:pPr>
      <w:r w:rsidRPr="00662B29">
        <w:rPr>
          <w:rFonts w:ascii="Helvetica" w:eastAsia="Times New Roman" w:hAnsi="Helvetica" w:cs="HelveticaNeueLTStd-Cn"/>
          <w:b/>
          <w:color w:val="595959"/>
          <w:sz w:val="28"/>
          <w:szCs w:val="28"/>
        </w:rPr>
        <w:br w:type="page"/>
      </w:r>
    </w:p>
    <w:p w:rsidR="00A53502" w:rsidRPr="00662B29" w:rsidRDefault="002B5750" w:rsidP="004C44D2">
      <w:pPr>
        <w:pStyle w:val="Heading3"/>
        <w:rPr>
          <w:rFonts w:cs="HelveticaNeueLTStd-MdCn"/>
        </w:rPr>
      </w:pPr>
      <w:r w:rsidRPr="00662B29">
        <w:t>Ethical considerations</w:t>
      </w:r>
    </w:p>
    <w:p w:rsidR="00A53502" w:rsidRPr="00662B29" w:rsidRDefault="00A53502" w:rsidP="001550A1">
      <w:pPr>
        <w:pStyle w:val="BodyCopy"/>
        <w:rPr>
          <w:noProof w:val="0"/>
        </w:rPr>
      </w:pPr>
      <w:r w:rsidRPr="00662B29">
        <w:rPr>
          <w:noProof w:val="0"/>
        </w:rPr>
        <w:t>Ethical requirements relate to issues about which a personal judgement has to be made regarding the way the business elects to conduct its business.</w:t>
      </w:r>
    </w:p>
    <w:p w:rsidR="00A53502" w:rsidRPr="00662B29" w:rsidRDefault="00A53502" w:rsidP="001550A1">
      <w:pPr>
        <w:pStyle w:val="BodyCopy"/>
        <w:rPr>
          <w:noProof w:val="0"/>
        </w:rPr>
      </w:pPr>
      <w:r w:rsidRPr="00662B29">
        <w:rPr>
          <w:noProof w:val="0"/>
        </w:rPr>
        <w:t>In some cases, the ethical behaviour of a business may be governed by legislation, and in other cases it is purely up to the individual operator to determine what is acceptable as ethical behaviour and what is not.</w:t>
      </w:r>
    </w:p>
    <w:p w:rsidR="002B5750" w:rsidRPr="00662B29" w:rsidRDefault="002B5750" w:rsidP="001550A1">
      <w:pPr>
        <w:pStyle w:val="BodyCopy"/>
        <w:rPr>
          <w:noProof w:val="0"/>
        </w:rPr>
      </w:pPr>
      <w:r w:rsidRPr="00662B29">
        <w:rPr>
          <w:noProof w:val="0"/>
        </w:rPr>
        <w:t>The basis of many ethical decisions comes down to personal values.</w:t>
      </w:r>
    </w:p>
    <w:p w:rsidR="002B5750" w:rsidRPr="00662B29" w:rsidRDefault="002B5750" w:rsidP="001550A1">
      <w:pPr>
        <w:pStyle w:val="BodyCopy"/>
        <w:rPr>
          <w:noProof w:val="0"/>
        </w:rPr>
      </w:pPr>
      <w:r w:rsidRPr="00662B29">
        <w:rPr>
          <w:noProof w:val="0"/>
        </w:rPr>
        <w:t>It is a fact of life that the economic imperatives of a business can often influence the ethical business decisions that are taken.</w:t>
      </w:r>
    </w:p>
    <w:p w:rsidR="002B5750" w:rsidRPr="00662B29" w:rsidRDefault="002B5750" w:rsidP="002B5750">
      <w:pPr>
        <w:autoSpaceDE w:val="0"/>
        <w:autoSpaceDN w:val="0"/>
        <w:adjustRightInd w:val="0"/>
        <w:snapToGrid w:val="0"/>
        <w:spacing w:before="120" w:after="120" w:line="240" w:lineRule="auto"/>
        <w:rPr>
          <w:rFonts w:ascii="Helvetica" w:eastAsia="Times New Roman" w:hAnsi="Helvetica" w:cs="HelveticaNeueLTStd-Cn"/>
          <w:b/>
        </w:rPr>
      </w:pPr>
      <w:r w:rsidRPr="00662B29">
        <w:rPr>
          <w:rFonts w:ascii="Helvetica" w:eastAsia="Times New Roman" w:hAnsi="Helvetica" w:cs="HelveticaNeueLTStd-Cn"/>
          <w:b/>
        </w:rPr>
        <w:t>Aspects of business requiring an ethical component</w:t>
      </w:r>
    </w:p>
    <w:p w:rsidR="002B5750" w:rsidRPr="00662B29" w:rsidRDefault="002B5750" w:rsidP="001550A1">
      <w:pPr>
        <w:pStyle w:val="BodyCopy"/>
        <w:rPr>
          <w:noProof w:val="0"/>
        </w:rPr>
      </w:pPr>
      <w:r w:rsidRPr="00662B29">
        <w:rPr>
          <w:noProof w:val="0"/>
        </w:rPr>
        <w:t>There are numerous aspects that can be considered under ethical requirements ranging from specific actions to general operating protocols.</w:t>
      </w:r>
    </w:p>
    <w:p w:rsidR="002B5750" w:rsidRPr="00662B29" w:rsidRDefault="002B5750" w:rsidP="001550A1">
      <w:pPr>
        <w:pStyle w:val="BodyCopy"/>
        <w:rPr>
          <w:rFonts w:cs="HelveticaNeueLTStd-Cn"/>
          <w:noProof w:val="0"/>
        </w:rPr>
      </w:pPr>
      <w:r w:rsidRPr="00662B29">
        <w:rPr>
          <w:noProof w:val="0"/>
        </w:rPr>
        <w:t>In short, nearly every aspect of operating a business has an ethical component.</w:t>
      </w:r>
    </w:p>
    <w:p w:rsidR="002B5750" w:rsidRPr="00662B29" w:rsidRDefault="002B5750" w:rsidP="001550A1">
      <w:pPr>
        <w:pStyle w:val="BodyCopy"/>
        <w:rPr>
          <w:noProof w:val="0"/>
        </w:rPr>
      </w:pPr>
      <w:r w:rsidRPr="00662B29">
        <w:rPr>
          <w:noProof w:val="0"/>
        </w:rPr>
        <w:t>When operating a business that is highly people-focussed, such as any tourism business, this rises even more.</w:t>
      </w:r>
    </w:p>
    <w:p w:rsidR="002B5750" w:rsidRPr="00662B29" w:rsidRDefault="002B5750" w:rsidP="001550A1">
      <w:pPr>
        <w:pStyle w:val="BodyCopy"/>
        <w:rPr>
          <w:noProof w:val="0"/>
        </w:rPr>
      </w:pPr>
      <w:r w:rsidRPr="00662B29">
        <w:rPr>
          <w:noProof w:val="0"/>
        </w:rPr>
        <w:t>From an ethical perspective there exists a need for you to determine what your ethical standards, practices and platforms are in regard to:</w:t>
      </w:r>
    </w:p>
    <w:p w:rsidR="002B5750" w:rsidRPr="00662B29" w:rsidRDefault="002B5750" w:rsidP="005B210F">
      <w:pPr>
        <w:pStyle w:val="Bullet1"/>
      </w:pPr>
      <w:r w:rsidRPr="00662B29">
        <w:rPr>
          <w:noProof/>
          <w:lang w:val="en-US"/>
        </w:rPr>
        <w:drawing>
          <wp:anchor distT="0" distB="0" distL="114300" distR="114300" simplePos="0" relativeHeight="251997184" behindDoc="0" locked="0" layoutInCell="1" allowOverlap="1">
            <wp:simplePos x="0" y="0"/>
            <wp:positionH relativeFrom="column">
              <wp:posOffset>4457700</wp:posOffset>
            </wp:positionH>
            <wp:positionV relativeFrom="paragraph">
              <wp:posOffset>68580</wp:posOffset>
            </wp:positionV>
            <wp:extent cx="1143000" cy="1668145"/>
            <wp:effectExtent l="19050" t="0" r="0" b="0"/>
            <wp:wrapSquare wrapText="bothSides"/>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60465.jp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143000" cy="1668145"/>
                    </a:xfrm>
                    <a:prstGeom prst="rect">
                      <a:avLst/>
                    </a:prstGeom>
                  </pic:spPr>
                </pic:pic>
              </a:graphicData>
            </a:graphic>
          </wp:anchor>
        </w:drawing>
      </w:r>
      <w:r w:rsidRPr="00662B29">
        <w:t>Products – do you buy from companies that are environmentally responsible or from the company that gives you the cheapest price?</w:t>
      </w:r>
    </w:p>
    <w:p w:rsidR="002B5750" w:rsidRPr="00662B29" w:rsidRDefault="002B5750" w:rsidP="005B210F">
      <w:pPr>
        <w:pStyle w:val="Bullet1"/>
      </w:pPr>
      <w:r w:rsidRPr="00662B29">
        <w:t>Service provision – do you make sure that staff you employ are provided with the resources, training and supervision to do their job properly, safely etc?</w:t>
      </w:r>
    </w:p>
    <w:p w:rsidR="002B5750" w:rsidRPr="00662B29" w:rsidRDefault="002B5750" w:rsidP="005B210F">
      <w:pPr>
        <w:pStyle w:val="Bullet1"/>
      </w:pPr>
      <w:r w:rsidRPr="00662B29">
        <w:t>The environment – do you apply sustainable and environmentally sensitive practices or don’t you bother to consider issues such as recycling, energy management, noise pollution etc?</w:t>
      </w:r>
    </w:p>
    <w:p w:rsidR="002B5750" w:rsidRPr="00662B29" w:rsidRDefault="002B5750" w:rsidP="005B210F">
      <w:pPr>
        <w:pStyle w:val="Bullet1"/>
      </w:pPr>
      <w:r w:rsidRPr="00662B29">
        <w:t>People – do you provide working conditions to employees that are over and above the basic requirements of the employment instrument or do you strictly adhere to the legally imposed minimum basics? Do you care for patrons that appear distressed even though there is no legal obligation to do so?</w:t>
      </w:r>
    </w:p>
    <w:p w:rsidR="002B5750" w:rsidRPr="00662B29" w:rsidRDefault="002B5750" w:rsidP="005B210F">
      <w:pPr>
        <w:pStyle w:val="Bullet1"/>
      </w:pPr>
      <w:r w:rsidRPr="00662B29">
        <w:t xml:space="preserve">The community – do you operate on a strictly ‘for profit’ basis or do you respond to and participate in your local </w:t>
      </w:r>
      <w:r w:rsidR="00474CDE" w:rsidRPr="00662B29">
        <w:t>community,</w:t>
      </w:r>
      <w:r w:rsidRPr="00662B29">
        <w:t xml:space="preserve"> over and above purely economic considerations?</w:t>
      </w:r>
    </w:p>
    <w:p w:rsidR="002B5750" w:rsidRPr="00662B29" w:rsidRDefault="002B5750" w:rsidP="005B210F">
      <w:pPr>
        <w:pStyle w:val="Bullet1"/>
      </w:pPr>
      <w:r w:rsidRPr="00662B29">
        <w:t>Money – there will often be situations where you are able to obtain money out of</w:t>
      </w:r>
      <w:r w:rsidR="00D41234" w:rsidRPr="00662B29">
        <w:t xml:space="preserve"> </w:t>
      </w:r>
      <w:r w:rsidR="00A32B44" w:rsidRPr="00662B29">
        <w:t>the business for personal use</w:t>
      </w:r>
    </w:p>
    <w:p w:rsidR="002B5750" w:rsidRPr="00662B29" w:rsidRDefault="002B5750" w:rsidP="005B210F">
      <w:pPr>
        <w:pStyle w:val="Bullet1"/>
      </w:pPr>
      <w:r w:rsidRPr="00662B29">
        <w:t>Promotions and advertising – legally you are prevented from advertising in a false or misleading manner but there is always a ‘grey area’ where the real truth can be blurred. What will be your orientation to ‘truth in advertising’? Will it be a genuine transparent approach or are you prepared to tell small lies?</w:t>
      </w:r>
    </w:p>
    <w:p w:rsidR="000C592F" w:rsidRPr="00662B29" w:rsidRDefault="000C592F">
      <w:pPr>
        <w:rPr>
          <w:rFonts w:ascii="Helvetica" w:eastAsia="Times New Roman" w:hAnsi="Helvetica" w:cs="HelveticaNeueLTStd-Lt"/>
          <w:color w:val="000000"/>
        </w:rPr>
      </w:pPr>
      <w:r w:rsidRPr="00662B29">
        <w:rPr>
          <w:rFonts w:ascii="Helvetica" w:eastAsia="Times New Roman" w:hAnsi="Helvetica" w:cs="HelveticaNeueLTStd-Lt"/>
          <w:color w:val="000000"/>
        </w:rPr>
        <w:br w:type="page"/>
      </w:r>
    </w:p>
    <w:p w:rsidR="002B5750" w:rsidRPr="00662B29" w:rsidRDefault="002B5750" w:rsidP="005B210F">
      <w:pPr>
        <w:pStyle w:val="Bullet1"/>
      </w:pPr>
      <w:r w:rsidRPr="00662B29">
        <w:rPr>
          <w:noProof/>
          <w:lang w:val="en-US"/>
        </w:rPr>
        <w:drawing>
          <wp:anchor distT="0" distB="0" distL="114300" distR="114300" simplePos="0" relativeHeight="251999232" behindDoc="0" locked="0" layoutInCell="1" allowOverlap="1">
            <wp:simplePos x="0" y="0"/>
            <wp:positionH relativeFrom="column">
              <wp:posOffset>3943350</wp:posOffset>
            </wp:positionH>
            <wp:positionV relativeFrom="paragraph">
              <wp:posOffset>112395</wp:posOffset>
            </wp:positionV>
            <wp:extent cx="1710690" cy="1327150"/>
            <wp:effectExtent l="19050" t="0" r="3810" b="0"/>
            <wp:wrapSquare wrapText="bothSides"/>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8_travelagent_shutterstock.jp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1710690" cy="1327150"/>
                    </a:xfrm>
                    <a:prstGeom prst="rect">
                      <a:avLst/>
                    </a:prstGeom>
                  </pic:spPr>
                </pic:pic>
              </a:graphicData>
            </a:graphic>
          </wp:anchor>
        </w:drawing>
      </w:r>
      <w:r w:rsidRPr="00662B29">
        <w:t>Intellectual property – what will be your standpoint regarding using without appropriate payment or permission information that is not yours to further the ends of your business?</w:t>
      </w:r>
    </w:p>
    <w:p w:rsidR="002B5750" w:rsidRPr="00662B29" w:rsidRDefault="002B5750" w:rsidP="005B210F">
      <w:pPr>
        <w:pStyle w:val="Bullet1"/>
      </w:pPr>
      <w:r w:rsidRPr="00662B29">
        <w:t>Conflict of interests – if you are working for more than employer, where does your loyalty lie? Are you able to keep confidences, or is it acceptable to tell one business what the other business is doing, how much revenue they are earning, what their costs, what new customers they have won, what markets they are targeting?</w:t>
      </w:r>
    </w:p>
    <w:p w:rsidR="002B5750" w:rsidRPr="00662B29" w:rsidRDefault="002B5750" w:rsidP="001550A1">
      <w:pPr>
        <w:pStyle w:val="BodyCopy"/>
        <w:rPr>
          <w:noProof w:val="0"/>
        </w:rPr>
      </w:pPr>
      <w:r w:rsidRPr="00662B29">
        <w:rPr>
          <w:noProof w:val="0"/>
        </w:rPr>
        <w:t>As you can see there are lots of instances where there is a need to consider ethical behaviour in setting the direction for the business and in the normal everyday working life of the business.</w:t>
      </w:r>
    </w:p>
    <w:p w:rsidR="002B5750" w:rsidRPr="00662B29" w:rsidRDefault="002B5750" w:rsidP="001550A1">
      <w:pPr>
        <w:pStyle w:val="BodyCopy"/>
        <w:rPr>
          <w:noProof w:val="0"/>
        </w:rPr>
      </w:pPr>
      <w:r w:rsidRPr="00662B29">
        <w:rPr>
          <w:noProof w:val="0"/>
        </w:rPr>
        <w:t>Many of these decisions are not simple, and it is usually the case that once you compromise your values and ideals and make an unethical decision it is easier to make the next unethical decision.</w:t>
      </w:r>
    </w:p>
    <w:p w:rsidR="002B5750" w:rsidRPr="00662B29" w:rsidRDefault="002B5750" w:rsidP="002B5750">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0025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37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B5750" w:rsidRPr="00662B29" w:rsidRDefault="002B5750" w:rsidP="002B5750">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w:t>
      </w:r>
      <w:r w:rsidR="00C33AF5" w:rsidRPr="00662B29">
        <w:rPr>
          <w:rFonts w:ascii="Helvetica" w:hAnsi="Helvetica" w:cs="Chevin-DemiBold"/>
          <w:b/>
          <w:bCs/>
          <w:i/>
          <w:sz w:val="32"/>
          <w:szCs w:val="32"/>
        </w:rPr>
        <w:t>1</w:t>
      </w:r>
      <w:r w:rsidR="001D1787" w:rsidRPr="00662B29">
        <w:rPr>
          <w:rFonts w:ascii="Helvetica" w:hAnsi="Helvetica" w:cs="Chevin-DemiBold"/>
          <w:b/>
          <w:bCs/>
          <w:i/>
          <w:sz w:val="32"/>
          <w:szCs w:val="32"/>
        </w:rPr>
        <w:t>5</w:t>
      </w:r>
      <w:r w:rsidRPr="00662B29">
        <w:rPr>
          <w:rFonts w:ascii="Helvetica" w:hAnsi="Helvetica" w:cs="Chevin-DemiBold"/>
          <w:b/>
          <w:bCs/>
          <w:i/>
          <w:sz w:val="32"/>
          <w:szCs w:val="32"/>
        </w:rPr>
        <w:t xml:space="preserve"> – Identify ethical practices</w:t>
      </w:r>
    </w:p>
    <w:p w:rsidR="002B5750" w:rsidRPr="00662B29" w:rsidRDefault="002B5750" w:rsidP="002B5750">
      <w:pPr>
        <w:autoSpaceDE w:val="0"/>
        <w:autoSpaceDN w:val="0"/>
        <w:adjustRightInd w:val="0"/>
        <w:snapToGrid w:val="0"/>
        <w:spacing w:before="80" w:after="120" w:line="240" w:lineRule="auto"/>
        <w:rPr>
          <w:rFonts w:ascii="Helvetica" w:hAnsi="Helvetica" w:cs="HelveticaNeueLT Std Lt Cn"/>
          <w:i/>
          <w:color w:val="221E1F"/>
        </w:rPr>
      </w:pPr>
    </w:p>
    <w:p w:rsidR="002B5750" w:rsidRPr="00662B29" w:rsidRDefault="002B5750" w:rsidP="001550A1">
      <w:pPr>
        <w:pStyle w:val="BodyCopy"/>
        <w:rPr>
          <w:noProof w:val="0"/>
        </w:rPr>
      </w:pPr>
      <w:r w:rsidRPr="00662B29">
        <w:rPr>
          <w:rFonts w:cs="HelveticaNeueLT Std Lt Cn"/>
          <w:noProof w:val="0"/>
        </w:rPr>
        <w:t xml:space="preserve">You are to outline examples of </w:t>
      </w:r>
      <w:r w:rsidRPr="00662B29">
        <w:rPr>
          <w:noProof w:val="0"/>
        </w:rPr>
        <w:t xml:space="preserve">ethical </w:t>
      </w:r>
      <w:r w:rsidR="00474CDE" w:rsidRPr="00662B29">
        <w:rPr>
          <w:noProof w:val="0"/>
        </w:rPr>
        <w:t>practices you</w:t>
      </w:r>
      <w:r w:rsidRPr="00662B29">
        <w:rPr>
          <w:noProof w:val="0"/>
        </w:rPr>
        <w:t xml:space="preserve"> would incorporate into </w:t>
      </w:r>
      <w:r w:rsidR="00C33AF5" w:rsidRPr="00662B29">
        <w:rPr>
          <w:noProof w:val="0"/>
        </w:rPr>
        <w:t>your travel or tourism organisation.</w:t>
      </w:r>
    </w:p>
    <w:p w:rsidR="002B5750" w:rsidRPr="00662B29" w:rsidRDefault="002B5750" w:rsidP="002B5750">
      <w:pPr>
        <w:autoSpaceDE w:val="0"/>
        <w:autoSpaceDN w:val="0"/>
        <w:adjustRightInd w:val="0"/>
        <w:snapToGrid w:val="0"/>
        <w:spacing w:before="80" w:after="120" w:line="240" w:lineRule="auto"/>
        <w:rPr>
          <w:rFonts w:ascii="Helvetica" w:eastAsia="Times New Roman" w:hAnsi="Helvetica" w:cs="HelveticaNeueLTStd-Lt"/>
          <w:i/>
          <w:color w:val="000000"/>
        </w:rPr>
      </w:pPr>
    </w:p>
    <w:tbl>
      <w:tblPr>
        <w:tblStyle w:val="TableGrid"/>
        <w:tblW w:w="0" w:type="auto"/>
        <w:tblLook w:val="04A0" w:firstRow="1" w:lastRow="0" w:firstColumn="1" w:lastColumn="0" w:noHBand="0" w:noVBand="1"/>
      </w:tblPr>
      <w:tblGrid>
        <w:gridCol w:w="4158"/>
        <w:gridCol w:w="5084"/>
      </w:tblGrid>
      <w:tr w:rsidR="002B5750" w:rsidRPr="00662B29" w:rsidTr="009113EF">
        <w:tc>
          <w:tcPr>
            <w:tcW w:w="4158" w:type="dxa"/>
            <w:shd w:val="clear" w:color="auto" w:fill="D9D9D9" w:themeFill="background1" w:themeFillShade="D9"/>
          </w:tcPr>
          <w:p w:rsidR="002B5750" w:rsidRPr="00662B29" w:rsidRDefault="00C33AF5" w:rsidP="009113EF">
            <w:pPr>
              <w:autoSpaceDE w:val="0"/>
              <w:autoSpaceDN w:val="0"/>
              <w:adjustRightInd w:val="0"/>
              <w:snapToGrid w:val="0"/>
              <w:spacing w:before="120" w:after="120"/>
              <w:rPr>
                <w:rFonts w:ascii="Helvetica" w:hAnsi="Helvetica" w:cs="HelveticaNeueLTStd-Lt"/>
                <w:b/>
                <w:color w:val="000000"/>
              </w:rPr>
            </w:pPr>
            <w:r w:rsidRPr="00662B29">
              <w:rPr>
                <w:rFonts w:ascii="Helvetica" w:hAnsi="Helvetica" w:cs="HelveticaNeueLTStd-Lt"/>
                <w:b/>
                <w:color w:val="000000"/>
              </w:rPr>
              <w:t>TOPIC OF ETHICAL PRACTICE</w:t>
            </w:r>
          </w:p>
        </w:tc>
        <w:tc>
          <w:tcPr>
            <w:tcW w:w="5084" w:type="dxa"/>
            <w:shd w:val="clear" w:color="auto" w:fill="D9D9D9" w:themeFill="background1" w:themeFillShade="D9"/>
          </w:tcPr>
          <w:p w:rsidR="002B5750" w:rsidRPr="00662B29" w:rsidRDefault="00C33AF5" w:rsidP="009113EF">
            <w:pPr>
              <w:autoSpaceDE w:val="0"/>
              <w:autoSpaceDN w:val="0"/>
              <w:adjustRightInd w:val="0"/>
              <w:snapToGrid w:val="0"/>
              <w:spacing w:before="120" w:after="120"/>
              <w:rPr>
                <w:rFonts w:ascii="Helvetica" w:hAnsi="Helvetica" w:cs="HelveticaNeueLTStd-Lt"/>
                <w:b/>
                <w:color w:val="000000"/>
              </w:rPr>
            </w:pPr>
            <w:r w:rsidRPr="00662B29">
              <w:rPr>
                <w:rFonts w:ascii="Helvetica" w:hAnsi="Helvetica" w:cs="HelveticaNeueLTStd-Lt"/>
                <w:b/>
                <w:color w:val="000000"/>
              </w:rPr>
              <w:t>METHOD TO IMPLEMENT ETHICAL PRACTICE INTO THE WORKPLACE</w:t>
            </w:r>
          </w:p>
        </w:tc>
      </w:tr>
      <w:tr w:rsidR="002B5750" w:rsidRPr="00662B29" w:rsidTr="009113EF">
        <w:trPr>
          <w:trHeight w:val="530"/>
        </w:trPr>
        <w:tc>
          <w:tcPr>
            <w:tcW w:w="4158" w:type="dxa"/>
            <w:shd w:val="clear" w:color="auto" w:fill="auto"/>
          </w:tcPr>
          <w:p w:rsidR="002B5750" w:rsidRPr="00662B29" w:rsidRDefault="002B5750" w:rsidP="009113EF">
            <w:pPr>
              <w:autoSpaceDE w:val="0"/>
              <w:autoSpaceDN w:val="0"/>
              <w:adjustRightInd w:val="0"/>
              <w:snapToGrid w:val="0"/>
              <w:spacing w:before="120" w:after="120" w:line="480" w:lineRule="auto"/>
              <w:rPr>
                <w:rFonts w:ascii="Helvetica" w:hAnsi="Helvetica" w:cs="HelveticaNeueLTStd-Lt"/>
                <w:b/>
                <w:color w:val="000000"/>
              </w:rPr>
            </w:pPr>
          </w:p>
        </w:tc>
        <w:tc>
          <w:tcPr>
            <w:tcW w:w="5084" w:type="dxa"/>
            <w:shd w:val="clear" w:color="auto" w:fill="auto"/>
          </w:tcPr>
          <w:p w:rsidR="002B5750" w:rsidRPr="00662B29" w:rsidRDefault="002B5750" w:rsidP="009113EF">
            <w:pPr>
              <w:autoSpaceDE w:val="0"/>
              <w:autoSpaceDN w:val="0"/>
              <w:adjustRightInd w:val="0"/>
              <w:snapToGrid w:val="0"/>
              <w:spacing w:before="120" w:after="120" w:line="360" w:lineRule="auto"/>
              <w:rPr>
                <w:rFonts w:ascii="Helvetica" w:hAnsi="Helvetica" w:cs="HelveticaNeueLTStd-Lt"/>
                <w:b/>
                <w:color w:val="000000"/>
              </w:rPr>
            </w:pPr>
          </w:p>
        </w:tc>
      </w:tr>
      <w:tr w:rsidR="002B5750" w:rsidRPr="00662B29" w:rsidTr="009113EF">
        <w:tc>
          <w:tcPr>
            <w:tcW w:w="4158" w:type="dxa"/>
            <w:shd w:val="clear" w:color="auto" w:fill="auto"/>
          </w:tcPr>
          <w:p w:rsidR="002B5750" w:rsidRPr="00662B29" w:rsidRDefault="002B5750" w:rsidP="009113EF">
            <w:pPr>
              <w:autoSpaceDE w:val="0"/>
              <w:autoSpaceDN w:val="0"/>
              <w:adjustRightInd w:val="0"/>
              <w:snapToGrid w:val="0"/>
              <w:spacing w:before="120" w:after="120" w:line="480" w:lineRule="auto"/>
              <w:rPr>
                <w:rFonts w:ascii="Helvetica" w:hAnsi="Helvetica" w:cs="HelveticaNeueLTStd-Lt"/>
                <w:b/>
                <w:color w:val="000000"/>
              </w:rPr>
            </w:pPr>
          </w:p>
        </w:tc>
        <w:tc>
          <w:tcPr>
            <w:tcW w:w="5084" w:type="dxa"/>
            <w:shd w:val="clear" w:color="auto" w:fill="auto"/>
          </w:tcPr>
          <w:p w:rsidR="002B5750" w:rsidRPr="00662B29" w:rsidRDefault="002B5750" w:rsidP="009113EF">
            <w:pPr>
              <w:autoSpaceDE w:val="0"/>
              <w:autoSpaceDN w:val="0"/>
              <w:adjustRightInd w:val="0"/>
              <w:snapToGrid w:val="0"/>
              <w:spacing w:before="120" w:after="120" w:line="360" w:lineRule="auto"/>
              <w:rPr>
                <w:rFonts w:ascii="Helvetica" w:hAnsi="Helvetica" w:cs="HelveticaNeueLTStd-Lt"/>
                <w:b/>
                <w:color w:val="000000"/>
              </w:rPr>
            </w:pPr>
          </w:p>
        </w:tc>
      </w:tr>
      <w:tr w:rsidR="002B5750" w:rsidRPr="00662B29" w:rsidTr="009113EF">
        <w:tc>
          <w:tcPr>
            <w:tcW w:w="4158" w:type="dxa"/>
            <w:shd w:val="clear" w:color="auto" w:fill="auto"/>
          </w:tcPr>
          <w:p w:rsidR="002B5750" w:rsidRPr="00662B29" w:rsidRDefault="002B5750" w:rsidP="009113EF">
            <w:pPr>
              <w:autoSpaceDE w:val="0"/>
              <w:autoSpaceDN w:val="0"/>
              <w:adjustRightInd w:val="0"/>
              <w:snapToGrid w:val="0"/>
              <w:spacing w:before="120" w:after="120" w:line="480" w:lineRule="auto"/>
              <w:rPr>
                <w:rFonts w:ascii="Helvetica" w:hAnsi="Helvetica" w:cs="HelveticaNeueLTStd-Lt"/>
                <w:b/>
                <w:color w:val="000000"/>
              </w:rPr>
            </w:pPr>
          </w:p>
        </w:tc>
        <w:tc>
          <w:tcPr>
            <w:tcW w:w="5084" w:type="dxa"/>
            <w:shd w:val="clear" w:color="auto" w:fill="auto"/>
          </w:tcPr>
          <w:p w:rsidR="002B5750" w:rsidRPr="00662B29" w:rsidRDefault="002B5750" w:rsidP="009113EF">
            <w:pPr>
              <w:autoSpaceDE w:val="0"/>
              <w:autoSpaceDN w:val="0"/>
              <w:adjustRightInd w:val="0"/>
              <w:snapToGrid w:val="0"/>
              <w:spacing w:before="120" w:after="120" w:line="360" w:lineRule="auto"/>
              <w:rPr>
                <w:rFonts w:ascii="Helvetica" w:hAnsi="Helvetica" w:cs="HelveticaNeueLTStd-Lt"/>
                <w:b/>
                <w:color w:val="000000"/>
              </w:rPr>
            </w:pPr>
          </w:p>
        </w:tc>
      </w:tr>
      <w:tr w:rsidR="002B5750" w:rsidRPr="00662B29" w:rsidTr="009113EF">
        <w:tc>
          <w:tcPr>
            <w:tcW w:w="4158" w:type="dxa"/>
            <w:shd w:val="clear" w:color="auto" w:fill="auto"/>
          </w:tcPr>
          <w:p w:rsidR="002B5750" w:rsidRPr="00662B29" w:rsidRDefault="002B5750" w:rsidP="009113EF">
            <w:pPr>
              <w:autoSpaceDE w:val="0"/>
              <w:autoSpaceDN w:val="0"/>
              <w:adjustRightInd w:val="0"/>
              <w:snapToGrid w:val="0"/>
              <w:spacing w:before="120" w:after="120" w:line="480" w:lineRule="auto"/>
              <w:rPr>
                <w:rFonts w:ascii="Helvetica" w:hAnsi="Helvetica" w:cs="HelveticaNeueLTStd-Lt"/>
                <w:b/>
                <w:color w:val="000000"/>
              </w:rPr>
            </w:pPr>
          </w:p>
        </w:tc>
        <w:tc>
          <w:tcPr>
            <w:tcW w:w="5084" w:type="dxa"/>
            <w:shd w:val="clear" w:color="auto" w:fill="auto"/>
          </w:tcPr>
          <w:p w:rsidR="002B5750" w:rsidRPr="00662B29" w:rsidRDefault="002B5750" w:rsidP="009113EF">
            <w:pPr>
              <w:autoSpaceDE w:val="0"/>
              <w:autoSpaceDN w:val="0"/>
              <w:adjustRightInd w:val="0"/>
              <w:snapToGrid w:val="0"/>
              <w:spacing w:before="120" w:after="120" w:line="360" w:lineRule="auto"/>
              <w:rPr>
                <w:rFonts w:ascii="Helvetica" w:hAnsi="Helvetica" w:cs="HelveticaNeueLTStd-Lt"/>
                <w:b/>
                <w:color w:val="000000"/>
              </w:rPr>
            </w:pPr>
          </w:p>
        </w:tc>
      </w:tr>
      <w:tr w:rsidR="002B5750" w:rsidRPr="00662B29" w:rsidTr="009113EF">
        <w:tc>
          <w:tcPr>
            <w:tcW w:w="4158" w:type="dxa"/>
            <w:shd w:val="clear" w:color="auto" w:fill="auto"/>
          </w:tcPr>
          <w:p w:rsidR="002B5750" w:rsidRPr="00662B29" w:rsidRDefault="002B5750" w:rsidP="009113EF">
            <w:pPr>
              <w:autoSpaceDE w:val="0"/>
              <w:autoSpaceDN w:val="0"/>
              <w:adjustRightInd w:val="0"/>
              <w:snapToGrid w:val="0"/>
              <w:spacing w:before="120" w:after="120" w:line="480" w:lineRule="auto"/>
              <w:rPr>
                <w:rFonts w:ascii="Helvetica" w:hAnsi="Helvetica" w:cs="HelveticaNeueLTStd-Lt"/>
                <w:b/>
                <w:color w:val="000000"/>
              </w:rPr>
            </w:pPr>
          </w:p>
        </w:tc>
        <w:tc>
          <w:tcPr>
            <w:tcW w:w="5084" w:type="dxa"/>
            <w:shd w:val="clear" w:color="auto" w:fill="auto"/>
          </w:tcPr>
          <w:p w:rsidR="002B5750" w:rsidRPr="00662B29" w:rsidRDefault="002B5750" w:rsidP="009113EF">
            <w:pPr>
              <w:autoSpaceDE w:val="0"/>
              <w:autoSpaceDN w:val="0"/>
              <w:adjustRightInd w:val="0"/>
              <w:snapToGrid w:val="0"/>
              <w:spacing w:before="120" w:after="120" w:line="360" w:lineRule="auto"/>
              <w:rPr>
                <w:rFonts w:ascii="Helvetica" w:hAnsi="Helvetica" w:cs="HelveticaNeueLTStd-Lt"/>
                <w:b/>
                <w:color w:val="000000"/>
              </w:rPr>
            </w:pPr>
          </w:p>
        </w:tc>
      </w:tr>
      <w:tr w:rsidR="002B5750" w:rsidRPr="00662B29" w:rsidTr="009113EF">
        <w:tc>
          <w:tcPr>
            <w:tcW w:w="4158" w:type="dxa"/>
            <w:shd w:val="clear" w:color="auto" w:fill="auto"/>
          </w:tcPr>
          <w:p w:rsidR="002B5750" w:rsidRPr="00662B29" w:rsidRDefault="002B5750" w:rsidP="009113EF">
            <w:pPr>
              <w:autoSpaceDE w:val="0"/>
              <w:autoSpaceDN w:val="0"/>
              <w:adjustRightInd w:val="0"/>
              <w:snapToGrid w:val="0"/>
              <w:spacing w:before="120" w:after="120" w:line="480" w:lineRule="auto"/>
              <w:rPr>
                <w:rFonts w:ascii="Helvetica" w:hAnsi="Helvetica" w:cs="HelveticaNeueLTStd-Lt"/>
                <w:b/>
                <w:color w:val="000000"/>
              </w:rPr>
            </w:pPr>
          </w:p>
        </w:tc>
        <w:tc>
          <w:tcPr>
            <w:tcW w:w="5084" w:type="dxa"/>
            <w:shd w:val="clear" w:color="auto" w:fill="auto"/>
          </w:tcPr>
          <w:p w:rsidR="002B5750" w:rsidRPr="00662B29" w:rsidRDefault="002B5750" w:rsidP="009113EF">
            <w:pPr>
              <w:autoSpaceDE w:val="0"/>
              <w:autoSpaceDN w:val="0"/>
              <w:adjustRightInd w:val="0"/>
              <w:snapToGrid w:val="0"/>
              <w:spacing w:before="120" w:after="120" w:line="360" w:lineRule="auto"/>
              <w:rPr>
                <w:rFonts w:ascii="Helvetica" w:hAnsi="Helvetica" w:cs="HelveticaNeueLTStd-Lt"/>
                <w:b/>
                <w:color w:val="000000"/>
              </w:rPr>
            </w:pPr>
          </w:p>
        </w:tc>
      </w:tr>
    </w:tbl>
    <w:p w:rsidR="002B5750" w:rsidRPr="00662B29" w:rsidRDefault="002B5750" w:rsidP="002B5750">
      <w:pPr>
        <w:rPr>
          <w:rFonts w:ascii="Helvetica" w:eastAsia="Times New Roman" w:hAnsi="Helvetica" w:cs="Helvetica"/>
          <w:b/>
          <w:color w:val="45545F"/>
          <w:sz w:val="6"/>
          <w:szCs w:val="6"/>
        </w:rPr>
      </w:pPr>
    </w:p>
    <w:p w:rsidR="001D1787" w:rsidRPr="00662B29" w:rsidRDefault="001D1787">
      <w:pPr>
        <w:rPr>
          <w:rFonts w:ascii="Helvetica" w:hAnsi="Helvetica"/>
          <w:b/>
          <w:color w:val="45545F"/>
          <w:sz w:val="28"/>
          <w:szCs w:val="28"/>
        </w:rPr>
      </w:pPr>
      <w:r w:rsidRPr="00662B29">
        <w:rPr>
          <w:rFonts w:ascii="Helvetica" w:hAnsi="Helvetica"/>
          <w:b/>
          <w:color w:val="45545F"/>
          <w:sz w:val="28"/>
          <w:szCs w:val="28"/>
        </w:rPr>
        <w:br w:type="page"/>
      </w:r>
    </w:p>
    <w:p w:rsidR="00397609" w:rsidRPr="00662B29" w:rsidRDefault="00721285" w:rsidP="004C44D2">
      <w:pPr>
        <w:pStyle w:val="Heading3"/>
      </w:pPr>
      <w:r w:rsidRPr="00662B29">
        <w:t xml:space="preserve">Conduct a </w:t>
      </w:r>
      <w:r w:rsidR="00397609" w:rsidRPr="00662B29">
        <w:t>SWOT Analysis</w:t>
      </w:r>
    </w:p>
    <w:p w:rsidR="00362DEE" w:rsidRPr="00662B29" w:rsidRDefault="007774EE" w:rsidP="001550A1">
      <w:pPr>
        <w:pStyle w:val="BodyCopy"/>
        <w:rPr>
          <w:noProof w:val="0"/>
        </w:rPr>
      </w:pPr>
      <w:r w:rsidRPr="00662B29">
        <w:rPr>
          <w:noProof w:val="0"/>
        </w:rPr>
        <w:t>So far in this section we have investigated the internal (Section1) and the external (Section 2) influences on a business.</w:t>
      </w:r>
    </w:p>
    <w:p w:rsidR="007774EE" w:rsidRPr="00662B29" w:rsidRDefault="007774EE" w:rsidP="001550A1">
      <w:pPr>
        <w:pStyle w:val="BodyCopy"/>
        <w:rPr>
          <w:noProof w:val="0"/>
        </w:rPr>
      </w:pPr>
      <w:r w:rsidRPr="00662B29">
        <w:rPr>
          <w:noProof w:val="0"/>
        </w:rPr>
        <w:t>Now that we have a thorough understanding on what may impact on a business it is time to undertake a SWOT Analysis.</w:t>
      </w:r>
    </w:p>
    <w:p w:rsidR="007774EE" w:rsidRPr="00662B29" w:rsidRDefault="007774EE" w:rsidP="001550A1">
      <w:pPr>
        <w:pStyle w:val="BodyCopy"/>
        <w:rPr>
          <w:noProof w:val="0"/>
        </w:rPr>
      </w:pPr>
      <w:r w:rsidRPr="00662B29">
        <w:rPr>
          <w:noProof w:val="0"/>
        </w:rPr>
        <w:t>In reality the research conducted would take place as part of the SWOT Analysis.</w:t>
      </w:r>
    </w:p>
    <w:p w:rsidR="00397609" w:rsidRPr="00662B29" w:rsidRDefault="00397609" w:rsidP="001550A1">
      <w:pPr>
        <w:pStyle w:val="BodyCopy"/>
        <w:rPr>
          <w:rFonts w:eastAsia="Times New Roman" w:cs="Helvetica"/>
          <w:noProof w:val="0"/>
          <w:color w:val="000000"/>
        </w:rPr>
      </w:pPr>
      <w:r w:rsidRPr="00662B29">
        <w:rPr>
          <w:rFonts w:eastAsia="Times New Roman" w:cs="Helvetica"/>
          <w:noProof w:val="0"/>
          <w:color w:val="000000"/>
        </w:rPr>
        <w:t>A SWOT (Strengths, Weaknesses, Opportunities and Threats) Analysis is the process of</w:t>
      </w:r>
      <w:r w:rsidR="00721285" w:rsidRPr="00662B29">
        <w:rPr>
          <w:rFonts w:eastAsia="Times New Roman" w:cs="Helvetica"/>
          <w:noProof w:val="0"/>
          <w:color w:val="000000"/>
        </w:rPr>
        <w:t xml:space="preserve"> </w:t>
      </w:r>
      <w:r w:rsidRPr="00662B29">
        <w:rPr>
          <w:rFonts w:eastAsia="Times New Roman" w:cs="Helvetica"/>
          <w:noProof w:val="0"/>
          <w:color w:val="000000"/>
        </w:rPr>
        <w:t>gathering together data on both the internal and external environments the business</w:t>
      </w:r>
      <w:r w:rsidR="00721285" w:rsidRPr="00662B29">
        <w:rPr>
          <w:rFonts w:eastAsia="Times New Roman" w:cs="Helvetica"/>
          <w:noProof w:val="0"/>
          <w:color w:val="000000"/>
        </w:rPr>
        <w:t xml:space="preserve"> </w:t>
      </w:r>
      <w:r w:rsidRPr="00662B29">
        <w:rPr>
          <w:rFonts w:eastAsia="Times New Roman" w:cs="Helvetica"/>
          <w:noProof w:val="0"/>
          <w:color w:val="000000"/>
        </w:rPr>
        <w:t>is operating in.</w:t>
      </w:r>
    </w:p>
    <w:p w:rsidR="007774EE" w:rsidRPr="00662B29" w:rsidRDefault="00397609" w:rsidP="001550A1">
      <w:pPr>
        <w:pStyle w:val="BodyCopy"/>
        <w:rPr>
          <w:rFonts w:eastAsia="Times New Roman" w:cs="Helvetica"/>
          <w:noProof w:val="0"/>
          <w:color w:val="000000"/>
        </w:rPr>
      </w:pPr>
      <w:r w:rsidRPr="00662B29">
        <w:rPr>
          <w:rFonts w:eastAsia="Times New Roman" w:cs="Helvetica"/>
          <w:noProof w:val="0"/>
          <w:color w:val="000000"/>
        </w:rPr>
        <w:t>The internal analysis determines the</w:t>
      </w:r>
      <w:r w:rsidR="007774EE" w:rsidRPr="00662B29">
        <w:rPr>
          <w:rFonts w:eastAsia="Times New Roman" w:cs="Helvetica"/>
          <w:noProof w:val="0"/>
          <w:color w:val="000000"/>
        </w:rPr>
        <w:t>:</w:t>
      </w:r>
    </w:p>
    <w:p w:rsidR="007774EE" w:rsidRPr="00662B29" w:rsidRDefault="007774EE" w:rsidP="005B210F">
      <w:pPr>
        <w:pStyle w:val="Bullet1"/>
      </w:pPr>
      <w:r w:rsidRPr="00662B29">
        <w:t>Strengths – what the business does well</w:t>
      </w:r>
    </w:p>
    <w:p w:rsidR="007774EE" w:rsidRPr="00662B29" w:rsidRDefault="007774EE" w:rsidP="005B210F">
      <w:pPr>
        <w:pStyle w:val="Bullet1"/>
      </w:pPr>
      <w:r w:rsidRPr="00662B29">
        <w:t>Weaknesses – what the business can improve upon</w:t>
      </w:r>
      <w:r w:rsidR="00A32B44" w:rsidRPr="00662B29">
        <w:t>.</w:t>
      </w:r>
    </w:p>
    <w:p w:rsidR="00397609" w:rsidRPr="00662B29" w:rsidRDefault="00397609" w:rsidP="001550A1">
      <w:pPr>
        <w:pStyle w:val="BodyCopy"/>
        <w:rPr>
          <w:noProof w:val="0"/>
        </w:rPr>
      </w:pPr>
      <w:r w:rsidRPr="00662B29">
        <w:rPr>
          <w:noProof w:val="0"/>
        </w:rPr>
        <w:t xml:space="preserve">The external analysis identifies the </w:t>
      </w:r>
    </w:p>
    <w:p w:rsidR="007774EE" w:rsidRPr="00662B29" w:rsidRDefault="007774EE" w:rsidP="005B210F">
      <w:pPr>
        <w:pStyle w:val="Bullet1"/>
      </w:pPr>
      <w:r w:rsidRPr="00662B29">
        <w:t>Opportunities – where the business can improve or take advantage</w:t>
      </w:r>
    </w:p>
    <w:p w:rsidR="007774EE" w:rsidRPr="00662B29" w:rsidRDefault="007774EE" w:rsidP="005B210F">
      <w:pPr>
        <w:pStyle w:val="Bullet1"/>
      </w:pPr>
      <w:r w:rsidRPr="00662B29">
        <w:t>Threats – where the business may become disadvantaged, weakened or susceptible.</w:t>
      </w:r>
    </w:p>
    <w:p w:rsidR="007774EE" w:rsidRPr="00662B29" w:rsidRDefault="007774EE" w:rsidP="001550A1">
      <w:pPr>
        <w:pStyle w:val="BodyCopy"/>
        <w:rPr>
          <w:noProof w:val="0"/>
        </w:rPr>
      </w:pPr>
      <w:r w:rsidRPr="00662B29">
        <w:rPr>
          <w:noProof w:val="0"/>
        </w:rPr>
        <w:t>The SWOT Analysis is also known as a ‘Strategic Analysis’ and a ‘Situation Analysis’.</w:t>
      </w:r>
    </w:p>
    <w:p w:rsidR="007774EE" w:rsidRPr="00662B29" w:rsidRDefault="007774EE" w:rsidP="001550A1">
      <w:pPr>
        <w:pStyle w:val="BodyCopy"/>
        <w:rPr>
          <w:noProof w:val="0"/>
        </w:rPr>
      </w:pPr>
      <w:r w:rsidRPr="00662B29">
        <w:rPr>
          <w:noProof w:val="0"/>
        </w:rPr>
        <w:t>A SWOT analysis is a fundamental pre-requisite for any business strategic planning activity.</w:t>
      </w:r>
    </w:p>
    <w:p w:rsidR="00397609" w:rsidRPr="00662B29" w:rsidRDefault="007774EE" w:rsidP="001550A1">
      <w:pPr>
        <w:pStyle w:val="BodyCopy"/>
        <w:rPr>
          <w:noProof w:val="0"/>
        </w:rPr>
      </w:pPr>
      <w:r w:rsidRPr="00662B29">
        <w:rPr>
          <w:noProof w:val="0"/>
        </w:rPr>
        <w:t>You have to know where you stand in relation to the rest of the marketplace and where the</w:t>
      </w:r>
      <w:r w:rsidR="00721285" w:rsidRPr="00662B29">
        <w:rPr>
          <w:noProof w:val="0"/>
        </w:rPr>
        <w:t xml:space="preserve"> </w:t>
      </w:r>
      <w:r w:rsidRPr="00662B29">
        <w:rPr>
          <w:noProof w:val="0"/>
        </w:rPr>
        <w:t>business stands in terms of itself and its resources.</w:t>
      </w:r>
    </w:p>
    <w:p w:rsidR="007774EE" w:rsidRPr="00662B29" w:rsidRDefault="00362DEE" w:rsidP="00362DEE">
      <w:pPr>
        <w:spacing w:before="80" w:after="120" w:line="240" w:lineRule="auto"/>
        <w:rPr>
          <w:rFonts w:ascii="Helvetica" w:hAnsi="Helvetica" w:cs="HelveticaNeueLT Std"/>
          <w:b/>
          <w:bCs/>
          <w:color w:val="000000"/>
        </w:rPr>
      </w:pPr>
      <w:r w:rsidRPr="00662B29">
        <w:rPr>
          <w:rFonts w:ascii="Helvetica" w:hAnsi="Helvetica" w:cs="HelveticaNeueLT Std"/>
          <w:b/>
          <w:bCs/>
          <w:color w:val="000000"/>
        </w:rPr>
        <w:t>Strengths and weaknesses</w:t>
      </w:r>
    </w:p>
    <w:p w:rsidR="00362DEE" w:rsidRPr="00662B29" w:rsidRDefault="00D41234" w:rsidP="001550A1">
      <w:pPr>
        <w:pStyle w:val="BodyCopy"/>
        <w:rPr>
          <w:noProof w:val="0"/>
        </w:rPr>
      </w:pPr>
      <w:r w:rsidRPr="00662B29">
        <w:rPr>
          <w:noProof w:val="0"/>
        </w:rPr>
        <w:t>This looks at the</w:t>
      </w:r>
      <w:r w:rsidR="00362DEE" w:rsidRPr="00662B29">
        <w:rPr>
          <w:noProof w:val="0"/>
        </w:rPr>
        <w:t xml:space="preserve"> internal structure, operations and ability or capacity in terms of:</w:t>
      </w:r>
    </w:p>
    <w:p w:rsidR="00397609" w:rsidRPr="00662B29" w:rsidRDefault="00397609" w:rsidP="005B210F">
      <w:pPr>
        <w:pStyle w:val="Bullet1"/>
      </w:pPr>
      <w:r w:rsidRPr="00662B29">
        <w:t>The mission of the business – is it still appropriate? Are you achieving it? Has the business changed into something else?</w:t>
      </w:r>
    </w:p>
    <w:p w:rsidR="00362DEE" w:rsidRPr="00662B29" w:rsidRDefault="00362DEE" w:rsidP="005B210F">
      <w:pPr>
        <w:pStyle w:val="Bullet1"/>
      </w:pPr>
      <w:r w:rsidRPr="00662B29">
        <w:rPr>
          <w:noProof/>
          <w:lang w:val="en-US"/>
        </w:rPr>
        <w:drawing>
          <wp:anchor distT="0" distB="0" distL="114300" distR="114300" simplePos="0" relativeHeight="251732992" behindDoc="0" locked="0" layoutInCell="1" allowOverlap="1">
            <wp:simplePos x="0" y="0"/>
            <wp:positionH relativeFrom="column">
              <wp:posOffset>4200525</wp:posOffset>
            </wp:positionH>
            <wp:positionV relativeFrom="paragraph">
              <wp:posOffset>48895</wp:posOffset>
            </wp:positionV>
            <wp:extent cx="1685925" cy="1558925"/>
            <wp:effectExtent l="19050" t="0" r="9525" b="0"/>
            <wp:wrapSquare wrapText="bothSides"/>
            <wp:docPr id="24" name="Picture 33" descr="C:\Documents and Settings\nickh\Desktop\PROJECTS\Singapore\Photos\shutterstock_161977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nickh\Desktop\PROJECTS\Singapore\Photos\shutterstock_161977274.jpg"/>
                    <pic:cNvPicPr>
                      <a:picLocks noChangeAspect="1" noChangeArrowheads="1"/>
                    </pic:cNvPicPr>
                  </pic:nvPicPr>
                  <pic:blipFill>
                    <a:blip r:embed="rId152" cstate="print"/>
                    <a:srcRect/>
                    <a:stretch>
                      <a:fillRect/>
                    </a:stretch>
                  </pic:blipFill>
                  <pic:spPr bwMode="auto">
                    <a:xfrm>
                      <a:off x="0" y="0"/>
                      <a:ext cx="1685925" cy="1558925"/>
                    </a:xfrm>
                    <a:prstGeom prst="rect">
                      <a:avLst/>
                    </a:prstGeom>
                    <a:noFill/>
                    <a:ln w="9525">
                      <a:noFill/>
                      <a:miter lim="800000"/>
                      <a:headEnd/>
                      <a:tailEnd/>
                    </a:ln>
                  </pic:spPr>
                </pic:pic>
              </a:graphicData>
            </a:graphic>
          </wp:anchor>
        </w:drawing>
      </w:r>
      <w:r w:rsidR="00D41234" w:rsidRPr="00662B29">
        <w:t>Finance – available cash flow,</w:t>
      </w:r>
      <w:r w:rsidRPr="00662B29">
        <w:t xml:space="preserve"> debt-equity rates, level of assets, pro</w:t>
      </w:r>
      <w:r w:rsidR="00D41234" w:rsidRPr="00662B29">
        <w:t xml:space="preserve">fitability, </w:t>
      </w:r>
      <w:r w:rsidR="00474CDE" w:rsidRPr="00662B29">
        <w:t>and capital</w:t>
      </w:r>
      <w:r w:rsidR="00D41234" w:rsidRPr="00662B29">
        <w:t xml:space="preserve"> available. T</w:t>
      </w:r>
      <w:r w:rsidRPr="00662B29">
        <w:t xml:space="preserve">his reflects the previous results the business has experienced </w:t>
      </w:r>
    </w:p>
    <w:p w:rsidR="00362DEE" w:rsidRPr="00662B29" w:rsidRDefault="00362DEE" w:rsidP="005B210F">
      <w:pPr>
        <w:pStyle w:val="Bullet1"/>
      </w:pPr>
      <w:r w:rsidRPr="00662B29">
        <w:t xml:space="preserve">Production – extent and quality of systems and technology to enable the business to operate. Is it up-to-date or in desperate need of an upgrade or a replacement? </w:t>
      </w:r>
    </w:p>
    <w:p w:rsidR="00362DEE" w:rsidRPr="00662B29" w:rsidRDefault="00362DEE" w:rsidP="005B210F">
      <w:pPr>
        <w:pStyle w:val="Bullet1"/>
      </w:pPr>
      <w:r w:rsidRPr="00662B29">
        <w:t xml:space="preserve">Resources – the level, variety and availability of </w:t>
      </w:r>
      <w:r w:rsidR="00D41234" w:rsidRPr="00662B29">
        <w:t xml:space="preserve">resources to provide suitable </w:t>
      </w:r>
      <w:r w:rsidRPr="00662B29">
        <w:t>products</w:t>
      </w:r>
      <w:r w:rsidR="00D41234" w:rsidRPr="00662B29">
        <w:t xml:space="preserve"> and services</w:t>
      </w:r>
      <w:r w:rsidRPr="00662B29">
        <w:t xml:space="preserve"> </w:t>
      </w:r>
    </w:p>
    <w:p w:rsidR="0017340A" w:rsidRPr="00662B29" w:rsidRDefault="00362DEE" w:rsidP="005B210F">
      <w:pPr>
        <w:pStyle w:val="Bullet1"/>
      </w:pPr>
      <w:r w:rsidRPr="00662B29">
        <w:t xml:space="preserve">Offerings – taking into account </w:t>
      </w:r>
      <w:r w:rsidR="00D41234" w:rsidRPr="00662B29">
        <w:t xml:space="preserve">the product mix of the business. </w:t>
      </w:r>
      <w:r w:rsidRPr="00662B29">
        <w:t>Is this mix ‘suffic</w:t>
      </w:r>
      <w:r w:rsidR="00D41234" w:rsidRPr="00662B29">
        <w:t xml:space="preserve">ient’ or does it need growing or </w:t>
      </w:r>
      <w:r w:rsidRPr="00662B29">
        <w:t xml:space="preserve">expansion into other areas, products or services? </w:t>
      </w:r>
    </w:p>
    <w:p w:rsidR="00362DEE" w:rsidRPr="00662B29" w:rsidRDefault="00362DEE" w:rsidP="005B210F">
      <w:pPr>
        <w:pStyle w:val="Bullet1"/>
      </w:pPr>
      <w:r w:rsidRPr="00662B29">
        <w:t xml:space="preserve">Marketing – can relate to customer database information available or existing within the business, details about price structure </w:t>
      </w:r>
      <w:r w:rsidR="00D41234" w:rsidRPr="00662B29">
        <w:t>including discounts and commissions</w:t>
      </w:r>
      <w:r w:rsidRPr="00662B29">
        <w:t>, distribution chan</w:t>
      </w:r>
      <w:r w:rsidR="00D41234" w:rsidRPr="00662B29">
        <w:t xml:space="preserve">nels </w:t>
      </w:r>
      <w:r w:rsidRPr="00662B29">
        <w:t>such as other agencies or establi</w:t>
      </w:r>
      <w:r w:rsidR="00D41234" w:rsidRPr="00662B29">
        <w:t xml:space="preserve">shments as a source of bookings, location of the business </w:t>
      </w:r>
      <w:r w:rsidRPr="00662B29">
        <w:t xml:space="preserve">including </w:t>
      </w:r>
      <w:r w:rsidR="00D41234" w:rsidRPr="00662B29">
        <w:t>internet exposure</w:t>
      </w:r>
      <w:r w:rsidRPr="00662B29">
        <w:t xml:space="preserve">, promotion undertaken, as well as the extent of service and product range </w:t>
      </w:r>
    </w:p>
    <w:p w:rsidR="001D1787" w:rsidRPr="00662B29" w:rsidRDefault="001D1787" w:rsidP="001D1787">
      <w:pPr>
        <w:pStyle w:val="ListParagraph"/>
        <w:autoSpaceDE w:val="0"/>
        <w:autoSpaceDN w:val="0"/>
        <w:adjustRightInd w:val="0"/>
        <w:spacing w:before="80" w:after="120" w:line="240" w:lineRule="auto"/>
        <w:contextualSpacing w:val="0"/>
        <w:rPr>
          <w:rFonts w:ascii="Helvetica" w:hAnsi="Helvetica" w:cs="Helvetica"/>
          <w:color w:val="000000"/>
        </w:rPr>
      </w:pPr>
    </w:p>
    <w:p w:rsidR="00362DEE" w:rsidRPr="00662B29" w:rsidRDefault="00362DEE" w:rsidP="005B210F">
      <w:pPr>
        <w:pStyle w:val="Bullet1"/>
      </w:pPr>
      <w:r w:rsidRPr="00662B29">
        <w:rPr>
          <w:noProof/>
          <w:lang w:val="en-US"/>
        </w:rPr>
        <w:drawing>
          <wp:anchor distT="0" distB="0" distL="114300" distR="114300" simplePos="0" relativeHeight="251742208" behindDoc="0" locked="0" layoutInCell="1" allowOverlap="1">
            <wp:simplePos x="0" y="0"/>
            <wp:positionH relativeFrom="column">
              <wp:posOffset>3990975</wp:posOffset>
            </wp:positionH>
            <wp:positionV relativeFrom="paragraph">
              <wp:posOffset>10160</wp:posOffset>
            </wp:positionV>
            <wp:extent cx="1731010" cy="1152525"/>
            <wp:effectExtent l="19050" t="0" r="2540" b="0"/>
            <wp:wrapSquare wrapText="bothSides"/>
            <wp:docPr id="89" name="Picture 88" descr="shutterstock_193501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3501400.jpg"/>
                    <pic:cNvPicPr/>
                  </pic:nvPicPr>
                  <pic:blipFill>
                    <a:blip r:embed="rId153" cstate="print"/>
                    <a:stretch>
                      <a:fillRect/>
                    </a:stretch>
                  </pic:blipFill>
                  <pic:spPr>
                    <a:xfrm>
                      <a:off x="0" y="0"/>
                      <a:ext cx="1731010" cy="1152525"/>
                    </a:xfrm>
                    <a:prstGeom prst="rect">
                      <a:avLst/>
                    </a:prstGeom>
                  </pic:spPr>
                </pic:pic>
              </a:graphicData>
            </a:graphic>
          </wp:anchor>
        </w:drawing>
      </w:r>
      <w:r w:rsidR="00D41234" w:rsidRPr="00662B29">
        <w:t xml:space="preserve">Product life cycle – a product or </w:t>
      </w:r>
      <w:r w:rsidRPr="00662B29">
        <w:t xml:space="preserve">service nearing the end of its product life cycle can be </w:t>
      </w:r>
      <w:r w:rsidR="00D41234" w:rsidRPr="00662B29">
        <w:t>a weakness</w:t>
      </w:r>
      <w:r w:rsidRPr="00662B29">
        <w:t xml:space="preserve"> indicating a need to replace it, refine it, re-brand it or add some new option to re-create it under a different name </w:t>
      </w:r>
    </w:p>
    <w:p w:rsidR="00362DEE" w:rsidRPr="00662B29" w:rsidRDefault="00362DEE" w:rsidP="005B210F">
      <w:pPr>
        <w:pStyle w:val="Bullet1"/>
      </w:pPr>
      <w:r w:rsidRPr="00662B29">
        <w:t>Business relationships – assessing the nature and effectiveness of the arrangements with supp</w:t>
      </w:r>
      <w:r w:rsidR="00D41234" w:rsidRPr="00662B29">
        <w:t>liers, agents and head office. H</w:t>
      </w:r>
      <w:r w:rsidRPr="00662B29">
        <w:t xml:space="preserve">ow have they changed over time? Are you dependent on just one supplier or carrier? Are you getting the right quality products and the service you want? Are you being supported by those who are supposed to serve and support you? </w:t>
      </w:r>
    </w:p>
    <w:p w:rsidR="00362DEE" w:rsidRPr="00662B29" w:rsidRDefault="00362DEE" w:rsidP="005B210F">
      <w:pPr>
        <w:pStyle w:val="Bullet1"/>
      </w:pPr>
      <w:r w:rsidRPr="00662B29">
        <w:t>Relationships with customers – analysing the extent and effectiveness of the CRM a</w:t>
      </w:r>
      <w:r w:rsidR="00D41234" w:rsidRPr="00662B29">
        <w:t xml:space="preserve">nd the information it contains, </w:t>
      </w:r>
      <w:r w:rsidRPr="00662B29">
        <w:t>in terms of cu</w:t>
      </w:r>
      <w:r w:rsidR="00D41234" w:rsidRPr="00662B29">
        <w:t>rrency, quality, type, quantity</w:t>
      </w:r>
      <w:r w:rsidRPr="00662B29">
        <w:t xml:space="preserve"> </w:t>
      </w:r>
    </w:p>
    <w:p w:rsidR="00362DEE" w:rsidRPr="00662B29" w:rsidRDefault="00362DEE" w:rsidP="005B210F">
      <w:pPr>
        <w:pStyle w:val="Bullet1"/>
      </w:pPr>
      <w:r w:rsidRPr="00662B29">
        <w:t>Personnel – this looks at number of staff employed, their knowledge, skills and abilities, the level of morale, leadership and interna</w:t>
      </w:r>
      <w:r w:rsidR="00367F47" w:rsidRPr="00662B29">
        <w:t>l communication in the business.</w:t>
      </w:r>
    </w:p>
    <w:p w:rsidR="00D41234" w:rsidRPr="00662B29" w:rsidRDefault="00362DEE" w:rsidP="00362DEE">
      <w:pPr>
        <w:autoSpaceDE w:val="0"/>
        <w:autoSpaceDN w:val="0"/>
        <w:adjustRightInd w:val="0"/>
        <w:spacing w:before="80" w:after="120" w:line="240" w:lineRule="auto"/>
        <w:rPr>
          <w:rFonts w:ascii="Helvetica" w:hAnsi="Helvetica" w:cs="HelveticaNeueLT Std"/>
          <w:b/>
          <w:bCs/>
          <w:color w:val="000000"/>
        </w:rPr>
      </w:pPr>
      <w:r w:rsidRPr="00662B29">
        <w:rPr>
          <w:rFonts w:ascii="Helvetica" w:hAnsi="Helvetica" w:cs="HelveticaNeueLT Std"/>
          <w:b/>
          <w:bCs/>
          <w:color w:val="000000"/>
        </w:rPr>
        <w:t xml:space="preserve">Opportunities and threats </w:t>
      </w:r>
    </w:p>
    <w:p w:rsidR="00362DEE" w:rsidRPr="00662B29" w:rsidRDefault="00D41234" w:rsidP="001550A1">
      <w:pPr>
        <w:pStyle w:val="BodyCopy"/>
        <w:rPr>
          <w:noProof w:val="0"/>
        </w:rPr>
      </w:pPr>
      <w:r w:rsidRPr="00662B29">
        <w:rPr>
          <w:noProof w:val="0"/>
        </w:rPr>
        <w:t>This looks at the external influences</w:t>
      </w:r>
      <w:r w:rsidR="00362DEE" w:rsidRPr="00662B29">
        <w:rPr>
          <w:noProof w:val="0"/>
        </w:rPr>
        <w:t xml:space="preserve"> </w:t>
      </w:r>
      <w:r w:rsidRPr="00662B29">
        <w:rPr>
          <w:noProof w:val="0"/>
        </w:rPr>
        <w:t>that face</w:t>
      </w:r>
      <w:r w:rsidR="00362DEE" w:rsidRPr="00662B29">
        <w:rPr>
          <w:noProof w:val="0"/>
        </w:rPr>
        <w:t xml:space="preserve"> the organisation </w:t>
      </w:r>
      <w:r w:rsidRPr="00662B29">
        <w:rPr>
          <w:noProof w:val="0"/>
        </w:rPr>
        <w:t xml:space="preserve">and </w:t>
      </w:r>
      <w:r w:rsidR="00362DEE" w:rsidRPr="00662B29">
        <w:rPr>
          <w:noProof w:val="0"/>
        </w:rPr>
        <w:t>can include:</w:t>
      </w:r>
    </w:p>
    <w:p w:rsidR="00362DEE" w:rsidRPr="00662B29" w:rsidRDefault="00362DEE" w:rsidP="00D41234">
      <w:pPr>
        <w:autoSpaceDE w:val="0"/>
        <w:autoSpaceDN w:val="0"/>
        <w:adjustRightInd w:val="0"/>
        <w:spacing w:before="80" w:after="120" w:line="240" w:lineRule="auto"/>
        <w:rPr>
          <w:rFonts w:ascii="Helvetica" w:hAnsi="Helvetica" w:cs="Helvetica"/>
          <w:color w:val="000000"/>
          <w:u w:val="single"/>
        </w:rPr>
      </w:pPr>
      <w:r w:rsidRPr="00662B29">
        <w:rPr>
          <w:rFonts w:ascii="Helvetica" w:hAnsi="Helvetica" w:cs="Helvetica"/>
          <w:color w:val="000000"/>
          <w:u w:val="single"/>
        </w:rPr>
        <w:t xml:space="preserve">Political considerations </w:t>
      </w:r>
    </w:p>
    <w:p w:rsidR="00362DEE" w:rsidRPr="00662B29" w:rsidRDefault="00362DEE" w:rsidP="001550A1">
      <w:pPr>
        <w:pStyle w:val="BodyCopy"/>
        <w:rPr>
          <w:noProof w:val="0"/>
        </w:rPr>
      </w:pPr>
      <w:r w:rsidRPr="00662B29">
        <w:rPr>
          <w:noProof w:val="0"/>
        </w:rPr>
        <w:t xml:space="preserve">Analysis of political considerations should include: </w:t>
      </w:r>
    </w:p>
    <w:p w:rsidR="00362DEE" w:rsidRPr="00662B29" w:rsidRDefault="00362DEE" w:rsidP="005B210F">
      <w:pPr>
        <w:pStyle w:val="Bullet1"/>
      </w:pPr>
      <w:r w:rsidRPr="00662B29">
        <w:t xml:space="preserve">The political stability of the country </w:t>
      </w:r>
    </w:p>
    <w:p w:rsidR="00362DEE" w:rsidRPr="00662B29" w:rsidRDefault="00362DEE" w:rsidP="005B210F">
      <w:pPr>
        <w:pStyle w:val="Bullet1"/>
      </w:pPr>
      <w:r w:rsidRPr="00662B29">
        <w:t xml:space="preserve">Is a change of government imminent and if so what implications can be expected? </w:t>
      </w:r>
    </w:p>
    <w:p w:rsidR="00362DEE" w:rsidRPr="00662B29" w:rsidRDefault="00362DEE" w:rsidP="005B210F">
      <w:pPr>
        <w:pStyle w:val="Bullet1"/>
      </w:pPr>
      <w:r w:rsidRPr="00662B29">
        <w:t xml:space="preserve">Feelings in </w:t>
      </w:r>
      <w:r w:rsidR="00D41234" w:rsidRPr="00662B29">
        <w:t xml:space="preserve">relation to international trade and </w:t>
      </w:r>
      <w:r w:rsidRPr="00662B29">
        <w:t xml:space="preserve">dealings </w:t>
      </w:r>
    </w:p>
    <w:p w:rsidR="00362DEE" w:rsidRPr="00662B29" w:rsidRDefault="00362DEE" w:rsidP="005B210F">
      <w:pPr>
        <w:pStyle w:val="Bullet1"/>
      </w:pPr>
      <w:r w:rsidRPr="00662B29">
        <w:t xml:space="preserve">Political relationships between home country and those countries with whom you do a lot of business </w:t>
      </w:r>
    </w:p>
    <w:p w:rsidR="00362DEE" w:rsidRPr="00662B29" w:rsidRDefault="00362DEE" w:rsidP="005B210F">
      <w:pPr>
        <w:pStyle w:val="Bullet1"/>
      </w:pPr>
      <w:r w:rsidRPr="00662B29">
        <w:t>The sup</w:t>
      </w:r>
      <w:r w:rsidR="00D41234" w:rsidRPr="00662B29">
        <w:t xml:space="preserve">port available from government </w:t>
      </w:r>
      <w:r w:rsidRPr="00662B29">
        <w:t>agencies and bo</w:t>
      </w:r>
      <w:r w:rsidR="00D41234" w:rsidRPr="00662B29">
        <w:t xml:space="preserve">dies for industry training </w:t>
      </w:r>
      <w:r w:rsidRPr="00662B29">
        <w:t>or initiatives.</w:t>
      </w:r>
    </w:p>
    <w:p w:rsidR="00362DEE" w:rsidRPr="00662B29" w:rsidRDefault="00362DEE" w:rsidP="00D41234">
      <w:pPr>
        <w:autoSpaceDE w:val="0"/>
        <w:autoSpaceDN w:val="0"/>
        <w:adjustRightInd w:val="0"/>
        <w:spacing w:before="80" w:after="120" w:line="240" w:lineRule="auto"/>
        <w:rPr>
          <w:rFonts w:ascii="Helvetica" w:hAnsi="Helvetica" w:cs="Helvetica"/>
          <w:color w:val="000000"/>
          <w:u w:val="single"/>
        </w:rPr>
      </w:pPr>
      <w:r w:rsidRPr="00662B29">
        <w:rPr>
          <w:rFonts w:ascii="Helvetica" w:hAnsi="Helvetica" w:cs="Helvetica"/>
          <w:color w:val="000000"/>
          <w:u w:val="single"/>
        </w:rPr>
        <w:t xml:space="preserve">Economic considerations </w:t>
      </w:r>
    </w:p>
    <w:p w:rsidR="00362DEE" w:rsidRPr="00662B29" w:rsidRDefault="00362DEE" w:rsidP="001550A1">
      <w:pPr>
        <w:pStyle w:val="BodyCopy"/>
        <w:rPr>
          <w:noProof w:val="0"/>
        </w:rPr>
      </w:pPr>
      <w:r w:rsidRPr="00662B29">
        <w:rPr>
          <w:noProof w:val="0"/>
        </w:rPr>
        <w:t xml:space="preserve">The economic environment in which the business operates – addressing matters such as: </w:t>
      </w:r>
    </w:p>
    <w:p w:rsidR="00362DEE" w:rsidRPr="00662B29" w:rsidRDefault="00362DEE" w:rsidP="005B210F">
      <w:pPr>
        <w:pStyle w:val="Bullet1"/>
      </w:pPr>
      <w:r w:rsidRPr="00662B29">
        <w:rPr>
          <w:noProof/>
          <w:lang w:val="en-US"/>
        </w:rPr>
        <w:drawing>
          <wp:anchor distT="0" distB="0" distL="114300" distR="114300" simplePos="0" relativeHeight="251734016" behindDoc="0" locked="0" layoutInCell="1" allowOverlap="1">
            <wp:simplePos x="0" y="0"/>
            <wp:positionH relativeFrom="column">
              <wp:posOffset>3876675</wp:posOffset>
            </wp:positionH>
            <wp:positionV relativeFrom="paragraph">
              <wp:posOffset>492125</wp:posOffset>
            </wp:positionV>
            <wp:extent cx="1631315" cy="1085850"/>
            <wp:effectExtent l="19050" t="0" r="6985" b="0"/>
            <wp:wrapSquare wrapText="bothSides"/>
            <wp:docPr id="25" name="Picture 31"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154" cstate="print"/>
                    <a:stretch>
                      <a:fillRect/>
                    </a:stretch>
                  </pic:blipFill>
                  <pic:spPr>
                    <a:xfrm>
                      <a:off x="0" y="0"/>
                      <a:ext cx="1631315" cy="1085850"/>
                    </a:xfrm>
                    <a:prstGeom prst="rect">
                      <a:avLst/>
                    </a:prstGeom>
                  </pic:spPr>
                </pic:pic>
              </a:graphicData>
            </a:graphic>
          </wp:anchor>
        </w:drawing>
      </w:r>
      <w:r w:rsidRPr="00662B29">
        <w:t xml:space="preserve">The local economic environment as well as the economic state of other countries from which the business draws its customers </w:t>
      </w:r>
    </w:p>
    <w:p w:rsidR="00362DEE" w:rsidRPr="00662B29" w:rsidRDefault="00362DEE" w:rsidP="005B210F">
      <w:pPr>
        <w:pStyle w:val="Bullet1"/>
      </w:pPr>
      <w:r w:rsidRPr="00662B29">
        <w:t xml:space="preserve">Inflation </w:t>
      </w:r>
    </w:p>
    <w:p w:rsidR="00362DEE" w:rsidRPr="00662B29" w:rsidRDefault="00362DEE" w:rsidP="005B210F">
      <w:pPr>
        <w:pStyle w:val="Bullet1"/>
      </w:pPr>
      <w:r w:rsidRPr="00662B29">
        <w:t xml:space="preserve">Interest rates </w:t>
      </w:r>
    </w:p>
    <w:p w:rsidR="00362DEE" w:rsidRPr="00662B29" w:rsidRDefault="00362DEE" w:rsidP="005B210F">
      <w:pPr>
        <w:pStyle w:val="Bullet1"/>
      </w:pPr>
      <w:r w:rsidRPr="00662B29">
        <w:t xml:space="preserve">Exchange rates </w:t>
      </w:r>
    </w:p>
    <w:p w:rsidR="00362DEE" w:rsidRPr="00662B29" w:rsidRDefault="00362DEE" w:rsidP="005B210F">
      <w:pPr>
        <w:pStyle w:val="Bullet1"/>
      </w:pPr>
      <w:r w:rsidRPr="00662B29">
        <w:t xml:space="preserve">Levels of employment and unemployment </w:t>
      </w:r>
    </w:p>
    <w:p w:rsidR="00362DEE" w:rsidRPr="00662B29" w:rsidRDefault="00362DEE" w:rsidP="005B210F">
      <w:pPr>
        <w:pStyle w:val="Bullet1"/>
      </w:pPr>
      <w:r w:rsidRPr="00662B29">
        <w:t xml:space="preserve">Availability of local competent staff </w:t>
      </w:r>
    </w:p>
    <w:p w:rsidR="00362DEE" w:rsidRPr="00662B29" w:rsidRDefault="00362DEE" w:rsidP="005B210F">
      <w:pPr>
        <w:pStyle w:val="Bullet1"/>
      </w:pPr>
      <w:r w:rsidRPr="00662B29">
        <w:t xml:space="preserve">Amount of discretionary income customers have </w:t>
      </w:r>
    </w:p>
    <w:p w:rsidR="00362DEE" w:rsidRPr="00662B29" w:rsidRDefault="00362DEE" w:rsidP="005B210F">
      <w:pPr>
        <w:pStyle w:val="Bullet1"/>
      </w:pPr>
      <w:r w:rsidRPr="00662B29">
        <w:t xml:space="preserve">Community thoughts on the state or future of the economy. </w:t>
      </w:r>
    </w:p>
    <w:p w:rsidR="001D1787" w:rsidRPr="00662B29" w:rsidRDefault="001D1787">
      <w:pPr>
        <w:rPr>
          <w:rFonts w:ascii="Helvetica" w:hAnsi="Helvetica" w:cs="Helvetica"/>
          <w:color w:val="000000"/>
          <w:u w:val="single"/>
        </w:rPr>
      </w:pPr>
      <w:r w:rsidRPr="00662B29">
        <w:rPr>
          <w:rFonts w:ascii="Helvetica" w:hAnsi="Helvetica" w:cs="Helvetica"/>
          <w:color w:val="000000"/>
          <w:u w:val="single"/>
        </w:rPr>
        <w:br w:type="page"/>
      </w:r>
    </w:p>
    <w:p w:rsidR="00362DEE" w:rsidRPr="00662B29" w:rsidRDefault="00362DEE" w:rsidP="0017340A">
      <w:pPr>
        <w:autoSpaceDE w:val="0"/>
        <w:autoSpaceDN w:val="0"/>
        <w:adjustRightInd w:val="0"/>
        <w:spacing w:before="80" w:after="120" w:line="240" w:lineRule="auto"/>
        <w:rPr>
          <w:rFonts w:ascii="Helvetica" w:hAnsi="Helvetica" w:cs="Helvetica"/>
          <w:color w:val="000000"/>
          <w:u w:val="single"/>
        </w:rPr>
      </w:pPr>
      <w:r w:rsidRPr="00662B29">
        <w:rPr>
          <w:rFonts w:ascii="Helvetica" w:hAnsi="Helvetica" w:cs="Helvetica"/>
          <w:color w:val="000000"/>
          <w:u w:val="single"/>
        </w:rPr>
        <w:t xml:space="preserve">Social considerations </w:t>
      </w:r>
    </w:p>
    <w:p w:rsidR="00362DEE" w:rsidRPr="00662B29" w:rsidRDefault="00362DEE" w:rsidP="00B1173B">
      <w:pPr>
        <w:pStyle w:val="BodyCopy"/>
        <w:rPr>
          <w:noProof w:val="0"/>
        </w:rPr>
      </w:pPr>
      <w:r w:rsidRPr="00662B29">
        <w:rPr>
          <w:noProof w:val="0"/>
        </w:rPr>
        <w:t xml:space="preserve">Analysis of social factors should include: </w:t>
      </w:r>
    </w:p>
    <w:p w:rsidR="00362DEE" w:rsidRPr="00662B29" w:rsidRDefault="00362DEE" w:rsidP="005B210F">
      <w:pPr>
        <w:pStyle w:val="Bullet1"/>
      </w:pPr>
      <w:r w:rsidRPr="00662B29">
        <w:t xml:space="preserve">Statistics and trends in relation to demographic characteristics of markets – such as: Are customers getting older or younger? </w:t>
      </w:r>
    </w:p>
    <w:p w:rsidR="00362DEE" w:rsidRPr="00662B29" w:rsidRDefault="00362DEE" w:rsidP="005B210F">
      <w:pPr>
        <w:pStyle w:val="Bullet1"/>
      </w:pPr>
      <w:r w:rsidRPr="00662B29">
        <w:rPr>
          <w:noProof/>
          <w:lang w:val="en-US"/>
        </w:rPr>
        <w:drawing>
          <wp:anchor distT="0" distB="0" distL="114300" distR="114300" simplePos="0" relativeHeight="251735040" behindDoc="0" locked="0" layoutInCell="1" allowOverlap="1">
            <wp:simplePos x="0" y="0"/>
            <wp:positionH relativeFrom="column">
              <wp:posOffset>4088765</wp:posOffset>
            </wp:positionH>
            <wp:positionV relativeFrom="paragraph">
              <wp:posOffset>358775</wp:posOffset>
            </wp:positionV>
            <wp:extent cx="1533525" cy="1019175"/>
            <wp:effectExtent l="19050" t="0" r="9525" b="0"/>
            <wp:wrapSquare wrapText="bothSides"/>
            <wp:docPr id="26" name="Picture 36" descr="shutterstock_104238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38854.jpg"/>
                    <pic:cNvPicPr/>
                  </pic:nvPicPr>
                  <pic:blipFill>
                    <a:blip r:embed="rId155" cstate="print"/>
                    <a:stretch>
                      <a:fillRect/>
                    </a:stretch>
                  </pic:blipFill>
                  <pic:spPr>
                    <a:xfrm>
                      <a:off x="0" y="0"/>
                      <a:ext cx="1533525" cy="1019175"/>
                    </a:xfrm>
                    <a:prstGeom prst="rect">
                      <a:avLst/>
                    </a:prstGeom>
                  </pic:spPr>
                </pic:pic>
              </a:graphicData>
            </a:graphic>
          </wp:anchor>
        </w:drawing>
      </w:r>
      <w:r w:rsidRPr="00662B29">
        <w:t xml:space="preserve">What is the ratio of males to females? Is this changing? </w:t>
      </w:r>
    </w:p>
    <w:p w:rsidR="00362DEE" w:rsidRPr="00662B29" w:rsidRDefault="00362DEE" w:rsidP="005B210F">
      <w:pPr>
        <w:pStyle w:val="Bullet1"/>
      </w:pPr>
      <w:r w:rsidRPr="00662B29">
        <w:t xml:space="preserve">What image does the industry have in the eyes of society? Is it a positive image? Is it tarnished for some reason and if </w:t>
      </w:r>
      <w:r w:rsidR="0017340A" w:rsidRPr="00662B29">
        <w:t xml:space="preserve">so how and </w:t>
      </w:r>
      <w:r w:rsidRPr="00662B29">
        <w:t xml:space="preserve">why? </w:t>
      </w:r>
    </w:p>
    <w:p w:rsidR="00362DEE" w:rsidRPr="00662B29" w:rsidRDefault="00362DEE" w:rsidP="005B210F">
      <w:pPr>
        <w:pStyle w:val="Bullet1"/>
      </w:pPr>
      <w:r w:rsidRPr="00662B29">
        <w:t xml:space="preserve">Projected responses of local and other communities if the business pursues various options - such as entering into a relationship with a certain organisation, entering into a new market, erecting a new building </w:t>
      </w:r>
    </w:p>
    <w:p w:rsidR="00362DEE" w:rsidRPr="00662B29" w:rsidRDefault="00362DEE" w:rsidP="005B210F">
      <w:pPr>
        <w:pStyle w:val="Bullet1"/>
      </w:pPr>
      <w:r w:rsidRPr="00662B29">
        <w:t xml:space="preserve">The status of the business in the eyes of the community as a ‘corporate citizen’ </w:t>
      </w:r>
    </w:p>
    <w:p w:rsidR="00362DEE" w:rsidRPr="00662B29" w:rsidRDefault="00362DEE" w:rsidP="005B210F">
      <w:pPr>
        <w:pStyle w:val="Bullet1"/>
      </w:pPr>
      <w:r w:rsidRPr="00662B29">
        <w:t xml:space="preserve">Mobility of people and their ability to travel to and from the venue. </w:t>
      </w:r>
    </w:p>
    <w:p w:rsidR="00362DEE" w:rsidRPr="00662B29" w:rsidRDefault="00362DEE" w:rsidP="0017340A">
      <w:pPr>
        <w:autoSpaceDE w:val="0"/>
        <w:autoSpaceDN w:val="0"/>
        <w:adjustRightInd w:val="0"/>
        <w:spacing w:before="80" w:after="120" w:line="240" w:lineRule="auto"/>
        <w:rPr>
          <w:rFonts w:ascii="Helvetica" w:hAnsi="Helvetica" w:cs="Helvetica"/>
          <w:color w:val="000000"/>
          <w:u w:val="single"/>
        </w:rPr>
      </w:pPr>
      <w:r w:rsidRPr="00662B29">
        <w:rPr>
          <w:rFonts w:ascii="Helvetica" w:hAnsi="Helvetica" w:cs="Helvetica"/>
          <w:color w:val="000000"/>
          <w:u w:val="single"/>
        </w:rPr>
        <w:t xml:space="preserve">Technological considerations </w:t>
      </w:r>
    </w:p>
    <w:p w:rsidR="00362DEE" w:rsidRPr="00662B29" w:rsidRDefault="00362DEE" w:rsidP="00B1173B">
      <w:pPr>
        <w:pStyle w:val="BodyCopy"/>
        <w:rPr>
          <w:noProof w:val="0"/>
        </w:rPr>
      </w:pPr>
      <w:r w:rsidRPr="00662B29">
        <w:rPr>
          <w:noProof w:val="0"/>
        </w:rPr>
        <w:t xml:space="preserve">Analysis of technological factors should include: </w:t>
      </w:r>
    </w:p>
    <w:p w:rsidR="00362DEE" w:rsidRPr="00662B29" w:rsidRDefault="00362DEE" w:rsidP="005B210F">
      <w:pPr>
        <w:pStyle w:val="Bullet1"/>
      </w:pPr>
      <w:r w:rsidRPr="00662B29">
        <w:t xml:space="preserve">Does the current technology being used by the business remain effective and efficient? </w:t>
      </w:r>
    </w:p>
    <w:p w:rsidR="00362DEE" w:rsidRPr="00662B29" w:rsidRDefault="00362DEE" w:rsidP="005B210F">
      <w:pPr>
        <w:pStyle w:val="Bullet1"/>
      </w:pPr>
      <w:r w:rsidRPr="00662B29">
        <w:rPr>
          <w:noProof/>
          <w:lang w:val="en-US"/>
        </w:rPr>
        <w:drawing>
          <wp:anchor distT="0" distB="0" distL="114300" distR="114300" simplePos="0" relativeHeight="251741184" behindDoc="0" locked="0" layoutInCell="1" allowOverlap="1">
            <wp:simplePos x="0" y="0"/>
            <wp:positionH relativeFrom="column">
              <wp:posOffset>4086225</wp:posOffset>
            </wp:positionH>
            <wp:positionV relativeFrom="paragraph">
              <wp:posOffset>128270</wp:posOffset>
            </wp:positionV>
            <wp:extent cx="1538605" cy="1019175"/>
            <wp:effectExtent l="19050" t="0" r="4445" b="0"/>
            <wp:wrapSquare wrapText="bothSides"/>
            <wp:docPr id="69" name="Picture 68" descr="shutterstock_10455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550140.jpg"/>
                    <pic:cNvPicPr/>
                  </pic:nvPicPr>
                  <pic:blipFill>
                    <a:blip r:embed="rId156" cstate="print"/>
                    <a:stretch>
                      <a:fillRect/>
                    </a:stretch>
                  </pic:blipFill>
                  <pic:spPr>
                    <a:xfrm>
                      <a:off x="0" y="0"/>
                      <a:ext cx="1538605" cy="1019175"/>
                    </a:xfrm>
                    <a:prstGeom prst="rect">
                      <a:avLst/>
                    </a:prstGeom>
                  </pic:spPr>
                </pic:pic>
              </a:graphicData>
            </a:graphic>
          </wp:anchor>
        </w:drawing>
      </w:r>
      <w:r w:rsidRPr="00662B29">
        <w:t xml:space="preserve">Is there new technology in the marketplace which </w:t>
      </w:r>
      <w:r w:rsidR="0017340A" w:rsidRPr="00662B29">
        <w:t>should be used to i</w:t>
      </w:r>
      <w:r w:rsidRPr="00662B29">
        <w:t>mprove bus</w:t>
      </w:r>
      <w:r w:rsidR="0017340A" w:rsidRPr="00662B29">
        <w:t xml:space="preserve">iness performance or save time </w:t>
      </w:r>
      <w:r w:rsidRPr="00662B29">
        <w:t xml:space="preserve">or money? </w:t>
      </w:r>
    </w:p>
    <w:p w:rsidR="00362DEE" w:rsidRPr="00662B29" w:rsidRDefault="00474CDE" w:rsidP="005B210F">
      <w:pPr>
        <w:pStyle w:val="Bullet1"/>
      </w:pPr>
      <w:r>
        <w:t xml:space="preserve">Provide better </w:t>
      </w:r>
      <w:r w:rsidRPr="00662B29">
        <w:t>an</w:t>
      </w:r>
      <w:r>
        <w:t>d</w:t>
      </w:r>
      <w:r w:rsidRPr="00662B29">
        <w:t xml:space="preserve"> different facilities for customers and perhaps give the venue a USP or meet identified customer demand and meet competition? </w:t>
      </w:r>
    </w:p>
    <w:p w:rsidR="00362DEE" w:rsidRPr="00662B29" w:rsidRDefault="00362DEE" w:rsidP="005B210F">
      <w:pPr>
        <w:pStyle w:val="Bullet1"/>
      </w:pPr>
      <w:r w:rsidRPr="00662B29">
        <w:t xml:space="preserve">Does legislation require use of nominated technology? When? </w:t>
      </w:r>
    </w:p>
    <w:p w:rsidR="00362DEE" w:rsidRPr="00662B29" w:rsidRDefault="00362DEE" w:rsidP="005B210F">
      <w:pPr>
        <w:pStyle w:val="Bullet1"/>
      </w:pPr>
      <w:r w:rsidRPr="00662B29">
        <w:t>What is the cost of new</w:t>
      </w:r>
      <w:r w:rsidR="0017340A" w:rsidRPr="00662B29">
        <w:t xml:space="preserve"> technology and what are supply or </w:t>
      </w:r>
      <w:r w:rsidRPr="00662B29">
        <w:t xml:space="preserve">purchase options? </w:t>
      </w:r>
    </w:p>
    <w:p w:rsidR="00362DEE" w:rsidRPr="00662B29" w:rsidRDefault="00362DEE" w:rsidP="005B210F">
      <w:pPr>
        <w:pStyle w:val="Bullet1"/>
      </w:pPr>
      <w:r w:rsidRPr="00662B29">
        <w:t>Dangers or problems inherent in adopting new te</w:t>
      </w:r>
      <w:r w:rsidR="0017340A" w:rsidRPr="00662B29">
        <w:t xml:space="preserve">chnology </w:t>
      </w:r>
      <w:r w:rsidRPr="00662B29">
        <w:t>or integrati</w:t>
      </w:r>
      <w:r w:rsidR="0017340A" w:rsidRPr="00662B29">
        <w:t xml:space="preserve">ng it into existing systems </w:t>
      </w:r>
      <w:r w:rsidRPr="00662B29">
        <w:t xml:space="preserve">or processes. </w:t>
      </w:r>
    </w:p>
    <w:p w:rsidR="00362DEE" w:rsidRPr="00662B29" w:rsidRDefault="00362DEE" w:rsidP="0017340A">
      <w:pPr>
        <w:autoSpaceDE w:val="0"/>
        <w:autoSpaceDN w:val="0"/>
        <w:adjustRightInd w:val="0"/>
        <w:spacing w:before="80" w:after="120" w:line="240" w:lineRule="auto"/>
        <w:rPr>
          <w:rFonts w:ascii="Helvetica" w:hAnsi="Helvetica" w:cs="Helvetica"/>
          <w:color w:val="000000"/>
          <w:u w:val="single"/>
        </w:rPr>
      </w:pPr>
      <w:r w:rsidRPr="00662B29">
        <w:rPr>
          <w:rFonts w:ascii="Helvetica" w:hAnsi="Helvetica" w:cs="Helvetica"/>
          <w:color w:val="000000"/>
          <w:u w:val="single"/>
        </w:rPr>
        <w:t xml:space="preserve">Environmental considerations </w:t>
      </w:r>
    </w:p>
    <w:p w:rsidR="00362DEE" w:rsidRPr="00662B29" w:rsidRDefault="00362DEE" w:rsidP="00B1173B">
      <w:pPr>
        <w:pStyle w:val="BodyCopy"/>
        <w:rPr>
          <w:noProof w:val="0"/>
        </w:rPr>
      </w:pPr>
      <w:r w:rsidRPr="00662B29">
        <w:rPr>
          <w:lang w:val="en-US" w:eastAsia="en-US"/>
        </w:rPr>
        <w:drawing>
          <wp:anchor distT="0" distB="0" distL="114300" distR="114300" simplePos="0" relativeHeight="251737088" behindDoc="0" locked="0" layoutInCell="1" allowOverlap="1">
            <wp:simplePos x="0" y="0"/>
            <wp:positionH relativeFrom="column">
              <wp:posOffset>4219575</wp:posOffset>
            </wp:positionH>
            <wp:positionV relativeFrom="paragraph">
              <wp:posOffset>203200</wp:posOffset>
            </wp:positionV>
            <wp:extent cx="1465580" cy="1200150"/>
            <wp:effectExtent l="19050" t="0" r="1270" b="0"/>
            <wp:wrapSquare wrapText="bothSides"/>
            <wp:docPr id="27" name="Picture 42" descr="shutterstock_103063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063325.jpg"/>
                    <pic:cNvPicPr/>
                  </pic:nvPicPr>
                  <pic:blipFill>
                    <a:blip r:embed="rId157" cstate="print"/>
                    <a:stretch>
                      <a:fillRect/>
                    </a:stretch>
                  </pic:blipFill>
                  <pic:spPr>
                    <a:xfrm>
                      <a:off x="0" y="0"/>
                      <a:ext cx="1465580" cy="1200150"/>
                    </a:xfrm>
                    <a:prstGeom prst="rect">
                      <a:avLst/>
                    </a:prstGeom>
                  </pic:spPr>
                </pic:pic>
              </a:graphicData>
            </a:graphic>
          </wp:anchor>
        </w:drawing>
      </w:r>
      <w:r w:rsidRPr="00662B29">
        <w:rPr>
          <w:noProof w:val="0"/>
        </w:rPr>
        <w:t xml:space="preserve">Analysis of environmental considerations/factors should include: </w:t>
      </w:r>
    </w:p>
    <w:p w:rsidR="00362DEE" w:rsidRPr="00662B29" w:rsidRDefault="00362DEE" w:rsidP="005B210F">
      <w:pPr>
        <w:pStyle w:val="Bullet1"/>
      </w:pPr>
      <w:r w:rsidRPr="00662B29">
        <w:t xml:space="preserve">Sustainability issues </w:t>
      </w:r>
    </w:p>
    <w:p w:rsidR="00362DEE" w:rsidRPr="00662B29" w:rsidRDefault="00362DEE" w:rsidP="005B210F">
      <w:pPr>
        <w:pStyle w:val="Bullet1"/>
      </w:pPr>
      <w:r w:rsidRPr="00662B29">
        <w:t xml:space="preserve">Use of power and water </w:t>
      </w:r>
    </w:p>
    <w:p w:rsidR="00362DEE" w:rsidRPr="00662B29" w:rsidRDefault="00362DEE" w:rsidP="005B210F">
      <w:pPr>
        <w:pStyle w:val="Bullet1"/>
      </w:pPr>
      <w:r w:rsidRPr="00662B29">
        <w:t xml:space="preserve">Rubbish disposal </w:t>
      </w:r>
    </w:p>
    <w:p w:rsidR="00362DEE" w:rsidRPr="00662B29" w:rsidRDefault="00362DEE" w:rsidP="005B210F">
      <w:pPr>
        <w:pStyle w:val="Bullet1"/>
      </w:pPr>
      <w:r w:rsidRPr="00662B29">
        <w:t xml:space="preserve">Pollution – traffic, noise, air, water </w:t>
      </w:r>
    </w:p>
    <w:p w:rsidR="00362DEE" w:rsidRPr="00662B29" w:rsidRDefault="00362DEE" w:rsidP="005B210F">
      <w:pPr>
        <w:pStyle w:val="Bullet1"/>
      </w:pPr>
      <w:r w:rsidRPr="00662B29">
        <w:t xml:space="preserve">The impact of the venue on local communities. </w:t>
      </w:r>
    </w:p>
    <w:p w:rsidR="001D1787" w:rsidRPr="00662B29" w:rsidRDefault="001D1787">
      <w:pPr>
        <w:rPr>
          <w:rFonts w:ascii="Helvetica" w:hAnsi="Helvetica" w:cs="Helvetica"/>
          <w:b/>
          <w:color w:val="000000"/>
        </w:rPr>
      </w:pPr>
      <w:r w:rsidRPr="00662B29">
        <w:rPr>
          <w:rFonts w:ascii="Helvetica" w:hAnsi="Helvetica" w:cs="Helvetica"/>
          <w:b/>
          <w:color w:val="000000"/>
        </w:rPr>
        <w:br w:type="page"/>
      </w:r>
    </w:p>
    <w:p w:rsidR="00362DEE" w:rsidRPr="00662B29" w:rsidRDefault="00362DEE" w:rsidP="0017340A">
      <w:pPr>
        <w:autoSpaceDE w:val="0"/>
        <w:autoSpaceDN w:val="0"/>
        <w:adjustRightInd w:val="0"/>
        <w:spacing w:before="80" w:after="120" w:line="240" w:lineRule="auto"/>
        <w:rPr>
          <w:rFonts w:ascii="Helvetica" w:hAnsi="Helvetica" w:cs="Helvetica"/>
          <w:b/>
          <w:color w:val="000000"/>
        </w:rPr>
      </w:pPr>
      <w:r w:rsidRPr="00662B29">
        <w:rPr>
          <w:rFonts w:ascii="Helvetica" w:hAnsi="Helvetica" w:cs="Helvetica"/>
          <w:b/>
          <w:color w:val="000000"/>
        </w:rPr>
        <w:t xml:space="preserve">Opportunities </w:t>
      </w:r>
    </w:p>
    <w:p w:rsidR="00362DEE" w:rsidRPr="00662B29" w:rsidRDefault="00362DEE" w:rsidP="00B1173B">
      <w:pPr>
        <w:pStyle w:val="BodyCopy"/>
        <w:rPr>
          <w:noProof w:val="0"/>
        </w:rPr>
      </w:pPr>
      <w:r w:rsidRPr="00662B29">
        <w:rPr>
          <w:noProof w:val="0"/>
        </w:rPr>
        <w:t xml:space="preserve">Opportunities which should be highlighted in the analysis relate to: </w:t>
      </w:r>
    </w:p>
    <w:p w:rsidR="00362DEE" w:rsidRPr="00662B29" w:rsidRDefault="00362DEE" w:rsidP="005B210F">
      <w:pPr>
        <w:pStyle w:val="Bullet1"/>
      </w:pPr>
      <w:r w:rsidRPr="00662B29">
        <w:t xml:space="preserve">New markets – including niche markets – which may be pursued by the venue in terms </w:t>
      </w:r>
    </w:p>
    <w:p w:rsidR="00362DEE" w:rsidRPr="00662B29" w:rsidRDefault="0017340A" w:rsidP="005B210F">
      <w:pPr>
        <w:pStyle w:val="Bullet1"/>
      </w:pPr>
      <w:r w:rsidRPr="00662B29">
        <w:t>New, up-dated or modified</w:t>
      </w:r>
      <w:r w:rsidR="00362DEE" w:rsidRPr="00662B29">
        <w:t xml:space="preserve"> products or services which can be introduced to the service menu </w:t>
      </w:r>
    </w:p>
    <w:p w:rsidR="00362DEE" w:rsidRPr="00662B29" w:rsidRDefault="00362DEE" w:rsidP="005B210F">
      <w:pPr>
        <w:pStyle w:val="Bullet1"/>
      </w:pPr>
      <w:r w:rsidRPr="00662B29">
        <w:t xml:space="preserve">Occasions where new/higher prices may be charged </w:t>
      </w:r>
    </w:p>
    <w:p w:rsidR="00362DEE" w:rsidRPr="00662B29" w:rsidRDefault="00362DEE" w:rsidP="005B210F">
      <w:pPr>
        <w:pStyle w:val="Bullet1"/>
      </w:pPr>
      <w:r w:rsidRPr="00662B29">
        <w:rPr>
          <w:noProof/>
          <w:lang w:val="en-US"/>
        </w:rPr>
        <w:drawing>
          <wp:anchor distT="0" distB="0" distL="114300" distR="114300" simplePos="0" relativeHeight="251738112" behindDoc="0" locked="0" layoutInCell="1" allowOverlap="1">
            <wp:simplePos x="0" y="0"/>
            <wp:positionH relativeFrom="column">
              <wp:posOffset>4410075</wp:posOffset>
            </wp:positionH>
            <wp:positionV relativeFrom="paragraph">
              <wp:posOffset>388620</wp:posOffset>
            </wp:positionV>
            <wp:extent cx="1217295" cy="1123950"/>
            <wp:effectExtent l="19050" t="0" r="1905" b="0"/>
            <wp:wrapSquare wrapText="bothSides"/>
            <wp:docPr id="44" name="Picture 43" descr="shutterstock_1230839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083974.jpg"/>
                    <pic:cNvPicPr/>
                  </pic:nvPicPr>
                  <pic:blipFill>
                    <a:blip r:embed="rId158" cstate="print"/>
                    <a:stretch>
                      <a:fillRect/>
                    </a:stretch>
                  </pic:blipFill>
                  <pic:spPr>
                    <a:xfrm>
                      <a:off x="0" y="0"/>
                      <a:ext cx="1217295" cy="1123950"/>
                    </a:xfrm>
                    <a:prstGeom prst="rect">
                      <a:avLst/>
                    </a:prstGeom>
                  </pic:spPr>
                </pic:pic>
              </a:graphicData>
            </a:graphic>
          </wp:anchor>
        </w:drawing>
      </w:r>
      <w:r w:rsidRPr="00662B29">
        <w:t xml:space="preserve">Problems being experienced by other providers which result in an opening for you </w:t>
      </w:r>
    </w:p>
    <w:p w:rsidR="00362DEE" w:rsidRPr="00662B29" w:rsidRDefault="00362DEE" w:rsidP="005B210F">
      <w:pPr>
        <w:pStyle w:val="Bullet1"/>
      </w:pPr>
      <w:r w:rsidRPr="00662B29">
        <w:t xml:space="preserve">Closure of an opposition business </w:t>
      </w:r>
    </w:p>
    <w:p w:rsidR="00362DEE" w:rsidRPr="00662B29" w:rsidRDefault="00362DEE" w:rsidP="005B210F">
      <w:pPr>
        <w:pStyle w:val="Bullet1"/>
      </w:pPr>
      <w:r w:rsidRPr="00662B29">
        <w:t>Fresh markets now available to you as a result of previous action you have taken – such as how you have tr</w:t>
      </w:r>
      <w:r w:rsidR="0017340A" w:rsidRPr="00662B29">
        <w:t xml:space="preserve">ained your staff, new equipment or </w:t>
      </w:r>
      <w:r w:rsidRPr="00662B29">
        <w:t xml:space="preserve">resources you have purchased, refurbishments you have undertaken, new database of information you have about potential </w:t>
      </w:r>
      <w:r w:rsidR="0017340A" w:rsidRPr="00662B29">
        <w:t>clients</w:t>
      </w:r>
      <w:r w:rsidRPr="00662B29">
        <w:t xml:space="preserve">. </w:t>
      </w:r>
    </w:p>
    <w:p w:rsidR="00362DEE" w:rsidRPr="00662B29" w:rsidRDefault="00362DEE" w:rsidP="0017340A">
      <w:pPr>
        <w:autoSpaceDE w:val="0"/>
        <w:autoSpaceDN w:val="0"/>
        <w:adjustRightInd w:val="0"/>
        <w:spacing w:before="80" w:after="120" w:line="240" w:lineRule="auto"/>
        <w:rPr>
          <w:rFonts w:ascii="Helvetica" w:hAnsi="Helvetica" w:cs="Helvetica"/>
          <w:b/>
          <w:color w:val="000000"/>
        </w:rPr>
      </w:pPr>
      <w:r w:rsidRPr="00662B29">
        <w:rPr>
          <w:rFonts w:ascii="Helvetica" w:hAnsi="Helvetica" w:cs="Helvetica"/>
          <w:b/>
          <w:color w:val="000000"/>
        </w:rPr>
        <w:t xml:space="preserve">Threats </w:t>
      </w:r>
    </w:p>
    <w:p w:rsidR="00362DEE" w:rsidRPr="00662B29" w:rsidRDefault="00362DEE" w:rsidP="00B1173B">
      <w:pPr>
        <w:pStyle w:val="BodyCopy"/>
        <w:rPr>
          <w:noProof w:val="0"/>
        </w:rPr>
      </w:pPr>
      <w:r w:rsidRPr="00662B29">
        <w:rPr>
          <w:noProof w:val="0"/>
        </w:rPr>
        <w:t xml:space="preserve">Threats may include issues relating to: </w:t>
      </w:r>
    </w:p>
    <w:p w:rsidR="00362DEE" w:rsidRPr="00662B29" w:rsidRDefault="00362DEE" w:rsidP="005B210F">
      <w:pPr>
        <w:pStyle w:val="Bullet1"/>
      </w:pPr>
      <w:r w:rsidRPr="00662B29">
        <w:t xml:space="preserve">Introduction of new or more severe legislation </w:t>
      </w:r>
    </w:p>
    <w:p w:rsidR="00362DEE" w:rsidRPr="00662B29" w:rsidRDefault="00362DEE" w:rsidP="005B210F">
      <w:pPr>
        <w:pStyle w:val="Bullet1"/>
      </w:pPr>
      <w:r w:rsidRPr="00662B29">
        <w:t xml:space="preserve">Opening of a new competitor </w:t>
      </w:r>
    </w:p>
    <w:p w:rsidR="00362DEE" w:rsidRPr="00662B29" w:rsidRDefault="00362DEE" w:rsidP="005B210F">
      <w:pPr>
        <w:pStyle w:val="Bullet1"/>
      </w:pPr>
      <w:r w:rsidRPr="00662B29">
        <w:rPr>
          <w:noProof/>
          <w:lang w:val="en-US"/>
        </w:rPr>
        <w:drawing>
          <wp:anchor distT="0" distB="0" distL="114300" distR="114300" simplePos="0" relativeHeight="251739136" behindDoc="0" locked="0" layoutInCell="1" allowOverlap="1">
            <wp:simplePos x="0" y="0"/>
            <wp:positionH relativeFrom="column">
              <wp:posOffset>4095750</wp:posOffset>
            </wp:positionH>
            <wp:positionV relativeFrom="paragraph">
              <wp:posOffset>103505</wp:posOffset>
            </wp:positionV>
            <wp:extent cx="1647825" cy="1095375"/>
            <wp:effectExtent l="19050" t="0" r="9525" b="0"/>
            <wp:wrapSquare wrapText="bothSides"/>
            <wp:docPr id="46" name="Picture 45" descr="shutterstock_114659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659890.jpg"/>
                    <pic:cNvPicPr/>
                  </pic:nvPicPr>
                  <pic:blipFill>
                    <a:blip r:embed="rId159" cstate="print"/>
                    <a:stretch>
                      <a:fillRect/>
                    </a:stretch>
                  </pic:blipFill>
                  <pic:spPr>
                    <a:xfrm>
                      <a:off x="0" y="0"/>
                      <a:ext cx="1647825" cy="1095375"/>
                    </a:xfrm>
                    <a:prstGeom prst="rect">
                      <a:avLst/>
                    </a:prstGeom>
                  </pic:spPr>
                </pic:pic>
              </a:graphicData>
            </a:graphic>
          </wp:anchor>
        </w:drawing>
      </w:r>
      <w:r w:rsidRPr="00662B29">
        <w:t xml:space="preserve">Worsening economic conditions </w:t>
      </w:r>
    </w:p>
    <w:p w:rsidR="00362DEE" w:rsidRPr="00662B29" w:rsidRDefault="00362DEE" w:rsidP="005B210F">
      <w:pPr>
        <w:pStyle w:val="Bullet1"/>
      </w:pPr>
      <w:r w:rsidRPr="00662B29">
        <w:t xml:space="preserve">Staff shortages </w:t>
      </w:r>
    </w:p>
    <w:p w:rsidR="00362DEE" w:rsidRPr="00662B29" w:rsidRDefault="00362DEE" w:rsidP="005B210F">
      <w:pPr>
        <w:pStyle w:val="Bullet1"/>
      </w:pPr>
      <w:r w:rsidRPr="00662B29">
        <w:t xml:space="preserve">Difficulty in obtaining physical resources </w:t>
      </w:r>
    </w:p>
    <w:p w:rsidR="00362DEE" w:rsidRPr="00662B29" w:rsidRDefault="00362DEE" w:rsidP="005B210F">
      <w:pPr>
        <w:pStyle w:val="Bullet1"/>
      </w:pPr>
      <w:r w:rsidRPr="00662B29">
        <w:t xml:space="preserve">An unsettled domestic situation which scares off tourists </w:t>
      </w:r>
    </w:p>
    <w:p w:rsidR="00362DEE" w:rsidRPr="00662B29" w:rsidRDefault="00362DEE" w:rsidP="005B210F">
      <w:pPr>
        <w:pStyle w:val="Bullet1"/>
      </w:pPr>
      <w:r w:rsidRPr="00662B29">
        <w:t>Negative comparative monetary exchange rates with countries who are major clients.</w:t>
      </w:r>
    </w:p>
    <w:p w:rsidR="001D1787" w:rsidRPr="00662B29" w:rsidRDefault="001D1787">
      <w:pPr>
        <w:rPr>
          <w:rFonts w:ascii="Helvetica" w:eastAsia="Times New Roman" w:hAnsi="Helvetica" w:cs="HelveticaNeueLTStd-Lt"/>
          <w:color w:val="000000"/>
        </w:rPr>
      </w:pPr>
      <w:r w:rsidRPr="00662B29">
        <w:rPr>
          <w:rFonts w:ascii="Helvetica" w:eastAsia="Times New Roman" w:hAnsi="Helvetica" w:cs="HelveticaNeueLTStd-Lt"/>
          <w:color w:val="000000"/>
        </w:rPr>
        <w:br w:type="page"/>
      </w:r>
    </w:p>
    <w:p w:rsidR="001D1787" w:rsidRPr="00662B29" w:rsidRDefault="001D1787" w:rsidP="001D1787">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5145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1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1D1787" w:rsidRPr="00662B29" w:rsidRDefault="001D1787" w:rsidP="001D1787">
      <w:pPr>
        <w:spacing w:before="80" w:after="120" w:line="240" w:lineRule="auto"/>
        <w:rPr>
          <w:rFonts w:ascii="Helvetica" w:hAnsi="Helvetica"/>
          <w:b/>
          <w:bCs/>
          <w:i/>
          <w:sz w:val="32"/>
          <w:szCs w:val="32"/>
        </w:rPr>
      </w:pPr>
      <w:r w:rsidRPr="00662B29">
        <w:rPr>
          <w:rFonts w:ascii="Helvetica" w:hAnsi="Helvetica" w:cs="Chevin-DemiBold"/>
          <w:b/>
          <w:bCs/>
          <w:i/>
          <w:sz w:val="32"/>
          <w:szCs w:val="32"/>
        </w:rPr>
        <w:t>Activity 16 – Conduct a SWOT Analysis</w:t>
      </w:r>
    </w:p>
    <w:p w:rsidR="001D1787" w:rsidRPr="00662B29" w:rsidRDefault="001D1787" w:rsidP="001D1787">
      <w:pPr>
        <w:autoSpaceDE w:val="0"/>
        <w:autoSpaceDN w:val="0"/>
        <w:adjustRightInd w:val="0"/>
        <w:snapToGrid w:val="0"/>
        <w:spacing w:before="80" w:after="120" w:line="240" w:lineRule="auto"/>
        <w:rPr>
          <w:rFonts w:ascii="Helvetica" w:hAnsi="Helvetica" w:cs="HelveticaNeueLT Std Lt Cn"/>
          <w:i/>
          <w:color w:val="221E1F"/>
        </w:rPr>
      </w:pPr>
    </w:p>
    <w:p w:rsidR="001D1787" w:rsidRPr="00662B29" w:rsidRDefault="001D1787" w:rsidP="001D1787">
      <w:pPr>
        <w:pStyle w:val="BodyCopy"/>
        <w:spacing w:before="240" w:after="240"/>
        <w:rPr>
          <w:rFonts w:cs="HelveticaNeueLT Std Lt Cn"/>
          <w:noProof w:val="0"/>
          <w:sz w:val="4"/>
          <w:szCs w:val="4"/>
        </w:rPr>
      </w:pPr>
    </w:p>
    <w:p w:rsidR="001D1787" w:rsidRPr="00662B29" w:rsidRDefault="001D1787" w:rsidP="008102F9">
      <w:pPr>
        <w:pStyle w:val="BodyCopy"/>
        <w:spacing w:after="240"/>
        <w:rPr>
          <w:noProof w:val="0"/>
        </w:rPr>
      </w:pPr>
      <w:r w:rsidRPr="00662B29">
        <w:rPr>
          <w:noProof w:val="0"/>
        </w:rPr>
        <w:t xml:space="preserve">Based on the information collected in Sections 1&amp;2 of this manual, you are to prepare a summarised SWOT Analysis for </w:t>
      </w:r>
      <w:r w:rsidR="00474CDE" w:rsidRPr="00662B29">
        <w:rPr>
          <w:noProof w:val="0"/>
        </w:rPr>
        <w:t>your</w:t>
      </w:r>
      <w:r w:rsidRPr="00662B29">
        <w:rPr>
          <w:noProof w:val="0"/>
        </w:rPr>
        <w:t xml:space="preserve"> travel or tourism organisation.</w:t>
      </w:r>
    </w:p>
    <w:tbl>
      <w:tblPr>
        <w:tblStyle w:val="TableGrid1"/>
        <w:tblW w:w="8789" w:type="dxa"/>
        <w:tblInd w:w="108" w:type="dxa"/>
        <w:tblLook w:val="04A0" w:firstRow="1" w:lastRow="0" w:firstColumn="1" w:lastColumn="0" w:noHBand="0" w:noVBand="1"/>
      </w:tblPr>
      <w:tblGrid>
        <w:gridCol w:w="4253"/>
        <w:gridCol w:w="4536"/>
      </w:tblGrid>
      <w:tr w:rsidR="00362DEE" w:rsidRPr="00662B29" w:rsidTr="00FA6D46">
        <w:tc>
          <w:tcPr>
            <w:tcW w:w="4253" w:type="dxa"/>
            <w:shd w:val="clear" w:color="auto" w:fill="BFBFBF" w:themeFill="background1" w:themeFillShade="BF"/>
          </w:tcPr>
          <w:p w:rsidR="00362DEE" w:rsidRPr="00662B29" w:rsidRDefault="00362DEE" w:rsidP="00FA6D46">
            <w:pPr>
              <w:spacing w:before="120" w:after="120"/>
              <w:rPr>
                <w:rFonts w:ascii="Helvetica" w:hAnsi="Helvetica"/>
                <w:b/>
                <w:sz w:val="20"/>
                <w:szCs w:val="20"/>
              </w:rPr>
            </w:pPr>
            <w:r w:rsidRPr="00662B29">
              <w:rPr>
                <w:rFonts w:ascii="Helvetica" w:hAnsi="Helvetica"/>
                <w:b/>
                <w:sz w:val="20"/>
                <w:szCs w:val="20"/>
              </w:rPr>
              <w:t>STRENGTHS</w:t>
            </w:r>
          </w:p>
        </w:tc>
        <w:tc>
          <w:tcPr>
            <w:tcW w:w="4536" w:type="dxa"/>
            <w:shd w:val="clear" w:color="auto" w:fill="BFBFBF" w:themeFill="background1" w:themeFillShade="BF"/>
          </w:tcPr>
          <w:p w:rsidR="00362DEE" w:rsidRPr="00662B29" w:rsidRDefault="00362DEE" w:rsidP="00FA6D46">
            <w:pPr>
              <w:spacing w:before="120" w:after="120"/>
              <w:rPr>
                <w:rFonts w:ascii="Helvetica" w:hAnsi="Helvetica"/>
                <w:b/>
                <w:sz w:val="20"/>
                <w:szCs w:val="20"/>
              </w:rPr>
            </w:pPr>
            <w:r w:rsidRPr="00662B29">
              <w:rPr>
                <w:rFonts w:ascii="Helvetica" w:hAnsi="Helvetica"/>
                <w:b/>
                <w:sz w:val="20"/>
                <w:szCs w:val="20"/>
              </w:rPr>
              <w:t>WEAKNESSES</w:t>
            </w: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rPr>
          <w:trHeight w:val="456"/>
        </w:trPr>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shd w:val="clear" w:color="auto" w:fill="BFBFBF" w:themeFill="background1" w:themeFillShade="BF"/>
          </w:tcPr>
          <w:p w:rsidR="00362DEE" w:rsidRPr="00662B29" w:rsidRDefault="00362DEE" w:rsidP="00FA6D46">
            <w:pPr>
              <w:spacing w:before="120" w:after="120"/>
              <w:rPr>
                <w:rFonts w:ascii="Helvetica" w:hAnsi="Helvetica"/>
                <w:b/>
                <w:sz w:val="20"/>
                <w:szCs w:val="20"/>
              </w:rPr>
            </w:pPr>
            <w:r w:rsidRPr="00662B29">
              <w:rPr>
                <w:rFonts w:ascii="Helvetica" w:hAnsi="Helvetica"/>
                <w:b/>
                <w:sz w:val="20"/>
                <w:szCs w:val="20"/>
              </w:rPr>
              <w:t>OPPORTUNITIES</w:t>
            </w:r>
          </w:p>
        </w:tc>
        <w:tc>
          <w:tcPr>
            <w:tcW w:w="4536" w:type="dxa"/>
            <w:shd w:val="clear" w:color="auto" w:fill="BFBFBF" w:themeFill="background1" w:themeFillShade="BF"/>
          </w:tcPr>
          <w:p w:rsidR="00362DEE" w:rsidRPr="00662B29" w:rsidRDefault="00362DEE" w:rsidP="00FA6D46">
            <w:pPr>
              <w:spacing w:before="120" w:after="120"/>
              <w:rPr>
                <w:rFonts w:ascii="Helvetica" w:hAnsi="Helvetica"/>
                <w:b/>
                <w:sz w:val="20"/>
                <w:szCs w:val="20"/>
              </w:rPr>
            </w:pPr>
            <w:r w:rsidRPr="00662B29">
              <w:rPr>
                <w:rFonts w:ascii="Helvetica" w:hAnsi="Helvetica"/>
                <w:b/>
                <w:sz w:val="20"/>
                <w:szCs w:val="20"/>
              </w:rPr>
              <w:t>THREATS</w:t>
            </w: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r w:rsidR="00362DEE" w:rsidRPr="00662B29" w:rsidTr="00FA6D46">
        <w:tc>
          <w:tcPr>
            <w:tcW w:w="4253" w:type="dxa"/>
          </w:tcPr>
          <w:p w:rsidR="00362DEE" w:rsidRPr="00662B29" w:rsidRDefault="00362DEE" w:rsidP="00FA6D46">
            <w:pPr>
              <w:spacing w:before="120" w:after="120"/>
              <w:ind w:left="33"/>
              <w:rPr>
                <w:rFonts w:ascii="Helvetica" w:hAnsi="Helvetica"/>
                <w:sz w:val="20"/>
                <w:szCs w:val="20"/>
              </w:rPr>
            </w:pPr>
          </w:p>
        </w:tc>
        <w:tc>
          <w:tcPr>
            <w:tcW w:w="4536" w:type="dxa"/>
          </w:tcPr>
          <w:p w:rsidR="00362DEE" w:rsidRPr="00662B29" w:rsidRDefault="00362DEE" w:rsidP="00FA6D46">
            <w:pPr>
              <w:spacing w:before="120" w:after="120"/>
              <w:rPr>
                <w:rFonts w:ascii="Helvetica" w:hAnsi="Helvetica"/>
              </w:rPr>
            </w:pPr>
          </w:p>
        </w:tc>
      </w:tr>
    </w:tbl>
    <w:p w:rsidR="001D1787" w:rsidRPr="00662B29" w:rsidRDefault="001D1787" w:rsidP="00362DEE">
      <w:pPr>
        <w:rPr>
          <w:rFonts w:ascii="Helvetica" w:hAnsi="Helvetica" w:cs="Helvetica"/>
          <w:b/>
          <w:color w:val="4F81BD" w:themeColor="accent1"/>
          <w:sz w:val="28"/>
          <w:szCs w:val="28"/>
        </w:rPr>
      </w:pPr>
    </w:p>
    <w:p w:rsidR="00362DEE" w:rsidRPr="00662B29" w:rsidRDefault="001D1787" w:rsidP="00362DEE">
      <w:pPr>
        <w:rPr>
          <w:rFonts w:ascii="Helvetica" w:hAnsi="Helvetica" w:cs="Helvetica"/>
          <w:b/>
          <w:color w:val="4F81BD" w:themeColor="accent1"/>
          <w:sz w:val="28"/>
          <w:szCs w:val="28"/>
        </w:rPr>
      </w:pPr>
      <w:r w:rsidRPr="00662B29">
        <w:rPr>
          <w:rFonts w:ascii="Helvetica" w:hAnsi="Helvetica" w:cs="Helvetica"/>
          <w:b/>
          <w:noProof/>
          <w:color w:val="4F81BD" w:themeColor="accent1"/>
          <w:sz w:val="28"/>
          <w:szCs w:val="28"/>
          <w:lang w:val="en-US" w:eastAsia="en-US"/>
        </w:rPr>
        <w:drawing>
          <wp:anchor distT="0" distB="0" distL="114300" distR="114300" simplePos="0" relativeHeight="252053504" behindDoc="0" locked="0" layoutInCell="1" allowOverlap="1">
            <wp:simplePos x="0" y="0"/>
            <wp:positionH relativeFrom="column">
              <wp:posOffset>3600450</wp:posOffset>
            </wp:positionH>
            <wp:positionV relativeFrom="paragraph">
              <wp:posOffset>398780</wp:posOffset>
            </wp:positionV>
            <wp:extent cx="1655445" cy="1104900"/>
            <wp:effectExtent l="19050" t="0" r="1905" b="0"/>
            <wp:wrapSquare wrapText="bothSides"/>
            <wp:docPr id="118" name="Picture 117" descr="shutterstock_122942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942875.jpg"/>
                    <pic:cNvPicPr/>
                  </pic:nvPicPr>
                  <pic:blipFill>
                    <a:blip r:embed="rId160" cstate="print"/>
                    <a:stretch>
                      <a:fillRect/>
                    </a:stretch>
                  </pic:blipFill>
                  <pic:spPr>
                    <a:xfrm>
                      <a:off x="0" y="0"/>
                      <a:ext cx="1655445" cy="1104900"/>
                    </a:xfrm>
                    <a:prstGeom prst="rect">
                      <a:avLst/>
                    </a:prstGeom>
                  </pic:spPr>
                </pic:pic>
              </a:graphicData>
            </a:graphic>
          </wp:anchor>
        </w:drawing>
      </w:r>
      <w:r w:rsidRPr="00662B29">
        <w:rPr>
          <w:rFonts w:ascii="Helvetica" w:hAnsi="Helvetica" w:cs="Helvetica"/>
          <w:b/>
          <w:noProof/>
          <w:color w:val="4F81BD" w:themeColor="accent1"/>
          <w:sz w:val="28"/>
          <w:szCs w:val="28"/>
          <w:lang w:val="en-US" w:eastAsia="en-US"/>
        </w:rPr>
        <w:drawing>
          <wp:anchor distT="0" distB="0" distL="114300" distR="114300" simplePos="0" relativeHeight="252052480" behindDoc="0" locked="0" layoutInCell="1" allowOverlap="1">
            <wp:simplePos x="0" y="0"/>
            <wp:positionH relativeFrom="column">
              <wp:posOffset>190500</wp:posOffset>
            </wp:positionH>
            <wp:positionV relativeFrom="paragraph">
              <wp:posOffset>398780</wp:posOffset>
            </wp:positionV>
            <wp:extent cx="1788160" cy="1190625"/>
            <wp:effectExtent l="19050" t="0" r="2540" b="0"/>
            <wp:wrapSquare wrapText="bothSides"/>
            <wp:docPr id="117" name="Picture 116" descr="A2 shutterstock_99180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shutterstock_99180761.jpg"/>
                    <pic:cNvPicPr/>
                  </pic:nvPicPr>
                  <pic:blipFill>
                    <a:blip r:embed="rId161" cstate="print"/>
                    <a:stretch>
                      <a:fillRect/>
                    </a:stretch>
                  </pic:blipFill>
                  <pic:spPr>
                    <a:xfrm>
                      <a:off x="0" y="0"/>
                      <a:ext cx="1788160" cy="1190625"/>
                    </a:xfrm>
                    <a:prstGeom prst="rect">
                      <a:avLst/>
                    </a:prstGeom>
                  </pic:spPr>
                </pic:pic>
              </a:graphicData>
            </a:graphic>
          </wp:anchor>
        </w:drawing>
      </w:r>
      <w:r w:rsidR="00362DEE" w:rsidRPr="00662B29">
        <w:rPr>
          <w:rFonts w:ascii="Helvetica" w:hAnsi="Helvetica" w:cs="Helvetica"/>
          <w:b/>
          <w:color w:val="4F81BD" w:themeColor="accent1"/>
          <w:sz w:val="28"/>
          <w:szCs w:val="28"/>
        </w:rPr>
        <w:br w:type="page"/>
      </w:r>
    </w:p>
    <w:p w:rsidR="002D0810" w:rsidRPr="00662B29" w:rsidRDefault="002D0810" w:rsidP="002D0810">
      <w:pPr>
        <w:pStyle w:val="ActivityHead"/>
        <w:shd w:val="clear" w:color="auto" w:fill="E36C0A" w:themeFill="accent6" w:themeFillShade="BF"/>
        <w:rPr>
          <w:noProof w:val="0"/>
          <w:color w:val="FFFFFF" w:themeColor="background1"/>
        </w:rPr>
      </w:pPr>
      <w:r w:rsidRPr="00662B29">
        <w:rPr>
          <w:noProof w:val="0"/>
          <w:color w:val="FFFFFF" w:themeColor="background1"/>
        </w:rPr>
        <w:t>Work Projects</w:t>
      </w:r>
    </w:p>
    <w:p w:rsidR="002D0810" w:rsidRPr="00662B29" w:rsidRDefault="002D0810" w:rsidP="002D0810">
      <w:pPr>
        <w:pStyle w:val="BodyCopy"/>
        <w:rPr>
          <w:noProof w:val="0"/>
        </w:rPr>
      </w:pPr>
      <w:r w:rsidRPr="00662B29">
        <w:rPr>
          <w:noProof w:val="0"/>
        </w:rPr>
        <w:t>It is a requirement of this Unit you complete Work Projects as advised by your Trainer. You must submit documentation, suitable evidence or other relevant proof of completion of the project to your Trainer by the agreed date.</w:t>
      </w:r>
    </w:p>
    <w:p w:rsidR="002E69F5" w:rsidRPr="00662B29" w:rsidRDefault="002E69F5" w:rsidP="002E69F5">
      <w:pPr>
        <w:pStyle w:val="ActivityNumbered"/>
      </w:pPr>
      <w:r w:rsidRPr="00662B29">
        <w:t>2.1</w:t>
      </w:r>
      <w:r w:rsidRPr="00662B29">
        <w:tab/>
        <w:t>Please complete the following activities relating to this Performance Criteria:</w:t>
      </w:r>
    </w:p>
    <w:p w:rsidR="00A763EE" w:rsidRPr="00662B29" w:rsidRDefault="00A763EE" w:rsidP="00A763EE">
      <w:pPr>
        <w:pStyle w:val="ActivityBullet1"/>
      </w:pPr>
      <w:r w:rsidRPr="00662B29">
        <w:t>Activities 9,11</w:t>
      </w:r>
    </w:p>
    <w:p w:rsidR="002E69F5" w:rsidRPr="00662B29" w:rsidRDefault="002E69F5" w:rsidP="002E69F5">
      <w:pPr>
        <w:pStyle w:val="ActivityNumbered"/>
      </w:pPr>
      <w:r w:rsidRPr="00662B29">
        <w:t>2.2</w:t>
      </w:r>
      <w:r w:rsidRPr="00662B29">
        <w:tab/>
        <w:t>Please complete the following activities relating to this Performance Criteria:</w:t>
      </w:r>
    </w:p>
    <w:p w:rsidR="002E69F5" w:rsidRPr="00662B29" w:rsidRDefault="00A763EE" w:rsidP="002E69F5">
      <w:pPr>
        <w:pStyle w:val="ActivityBullet1"/>
      </w:pPr>
      <w:r w:rsidRPr="00662B29">
        <w:t>Activity 10</w:t>
      </w:r>
    </w:p>
    <w:p w:rsidR="002E69F5" w:rsidRPr="00662B29" w:rsidRDefault="002E69F5" w:rsidP="002E69F5">
      <w:pPr>
        <w:pStyle w:val="ActivityNumbered"/>
      </w:pPr>
      <w:r w:rsidRPr="00662B29">
        <w:t>2.3</w:t>
      </w:r>
      <w:r w:rsidRPr="00662B29">
        <w:tab/>
        <w:t>Please complete the following activities relating to this Performance Criteria:</w:t>
      </w:r>
    </w:p>
    <w:p w:rsidR="002E69F5" w:rsidRPr="00662B29" w:rsidRDefault="00A763EE" w:rsidP="002E69F5">
      <w:pPr>
        <w:pStyle w:val="ActivityBullet1"/>
      </w:pPr>
      <w:r w:rsidRPr="00662B29">
        <w:t>Activities 9,11,12</w:t>
      </w:r>
    </w:p>
    <w:p w:rsidR="002E69F5" w:rsidRPr="00662B29" w:rsidRDefault="002E69F5" w:rsidP="002E69F5">
      <w:pPr>
        <w:pStyle w:val="ActivityNumbered"/>
      </w:pPr>
      <w:r w:rsidRPr="00662B29">
        <w:t>2.4</w:t>
      </w:r>
      <w:r w:rsidRPr="00662B29">
        <w:tab/>
        <w:t>Please complete the following activities relating to this Performance Criteria:</w:t>
      </w:r>
    </w:p>
    <w:p w:rsidR="00A763EE" w:rsidRPr="00662B29" w:rsidRDefault="00A763EE" w:rsidP="00A763EE">
      <w:pPr>
        <w:pStyle w:val="ActivityBullet1"/>
      </w:pPr>
      <w:r w:rsidRPr="00662B29">
        <w:t>Activity 13</w:t>
      </w:r>
    </w:p>
    <w:p w:rsidR="002E69F5" w:rsidRPr="00662B29" w:rsidRDefault="002E69F5" w:rsidP="002E69F5">
      <w:pPr>
        <w:pStyle w:val="ActivityNumbered"/>
      </w:pPr>
      <w:r w:rsidRPr="00662B29">
        <w:t>2.5</w:t>
      </w:r>
      <w:r w:rsidRPr="00662B29">
        <w:tab/>
        <w:t>Please complete the following activities relating to this Performance Criteria:</w:t>
      </w:r>
    </w:p>
    <w:p w:rsidR="00A763EE" w:rsidRPr="00662B29" w:rsidRDefault="00A763EE" w:rsidP="00A763EE">
      <w:pPr>
        <w:pStyle w:val="ActivityBullet1"/>
      </w:pPr>
      <w:r w:rsidRPr="00662B29">
        <w:t>Activities 14,15,16</w:t>
      </w:r>
    </w:p>
    <w:p w:rsidR="002D0810" w:rsidRPr="00662B29" w:rsidRDefault="002D0810" w:rsidP="002D0810">
      <w:pPr>
        <w:pStyle w:val="ActivityBottom"/>
        <w:rPr>
          <w:noProof w:val="0"/>
        </w:rPr>
      </w:pPr>
    </w:p>
    <w:p w:rsidR="002D0810" w:rsidRPr="00662B29" w:rsidRDefault="002D0810" w:rsidP="002D0810">
      <w:pPr>
        <w:rPr>
          <w:rFonts w:ascii="Helvetica" w:eastAsia="Calibri" w:hAnsi="Helvetica" w:cs="Calibri"/>
          <w:szCs w:val="16"/>
          <w:lang w:eastAsia="ar-SA"/>
        </w:rPr>
      </w:pPr>
      <w:r w:rsidRPr="00662B29">
        <w:rPr>
          <w:rFonts w:ascii="Helvetica" w:hAnsi="Helvetica"/>
        </w:rPr>
        <w:br w:type="page"/>
      </w:r>
    </w:p>
    <w:tbl>
      <w:tblPr>
        <w:tblW w:w="0" w:type="auto"/>
        <w:shd w:val="clear" w:color="auto" w:fill="F2F2F2" w:themeFill="background1" w:themeFillShade="F2"/>
        <w:tblLook w:val="04A0" w:firstRow="1" w:lastRow="0" w:firstColumn="1" w:lastColumn="0" w:noHBand="0" w:noVBand="1"/>
      </w:tblPr>
      <w:tblGrid>
        <w:gridCol w:w="9242"/>
      </w:tblGrid>
      <w:tr w:rsidR="002D0810" w:rsidRPr="00662B29" w:rsidTr="004F4504">
        <w:trPr>
          <w:trHeight w:val="2642"/>
        </w:trPr>
        <w:tc>
          <w:tcPr>
            <w:tcW w:w="924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D0810" w:rsidRPr="00662B29" w:rsidRDefault="002D0810" w:rsidP="002D0810">
            <w:pPr>
              <w:pStyle w:val="Heading2"/>
            </w:pPr>
            <w:r w:rsidRPr="00662B29">
              <w:t>Summary</w:t>
            </w:r>
          </w:p>
          <w:p w:rsidR="00882210" w:rsidRPr="00662B29" w:rsidRDefault="001205F2" w:rsidP="004F4504">
            <w:pPr>
              <w:pStyle w:val="SumaryHeading3"/>
              <w:rPr>
                <w:highlight w:val="yellow"/>
              </w:rPr>
            </w:pPr>
            <w:fldSimple w:instr=" REF  Element2  \* MERGEFORMAT ">
              <w:sdt>
                <w:sdtPr>
                  <w:rPr>
                    <w:highlight w:val="yellow"/>
                  </w:rPr>
                  <w:alias w:val="Element2"/>
                  <w:tag w:val="Element2"/>
                  <w:id w:val="1315916981"/>
                  <w:placeholder>
                    <w:docPart w:val="8AE64095DFCD4753960484598B2B5685"/>
                  </w:placeholder>
                </w:sdtPr>
                <w:sdtEndPr/>
                <w:sdtContent>
                  <w:r w:rsidRPr="00662B29">
                    <w:t>Identify the external business environment</w:t>
                  </w:r>
                </w:sdtContent>
              </w:sdt>
            </w:fldSimple>
          </w:p>
          <w:p w:rsidR="005A5E8E" w:rsidRPr="00662B29" w:rsidRDefault="005A5E8E" w:rsidP="00DF45CA">
            <w:pPr>
              <w:pStyle w:val="TableTextBold"/>
            </w:pPr>
            <w:r w:rsidRPr="00662B29">
              <w:t>Identify expected market share</w:t>
            </w:r>
          </w:p>
          <w:p w:rsidR="005A5E8E" w:rsidRPr="00662B29" w:rsidRDefault="005A5E8E" w:rsidP="00DF45CA">
            <w:pPr>
              <w:pStyle w:val="TableBullet1"/>
              <w:spacing w:after="120"/>
              <w:rPr>
                <w:noProof w:val="0"/>
              </w:rPr>
            </w:pPr>
            <w:r w:rsidRPr="00662B29">
              <w:rPr>
                <w:noProof w:val="0"/>
              </w:rPr>
              <w:t xml:space="preserve">Definition of market share </w:t>
            </w:r>
          </w:p>
          <w:p w:rsidR="005A5E8E" w:rsidRPr="00662B29" w:rsidRDefault="005A5E8E" w:rsidP="00DF45CA">
            <w:pPr>
              <w:pStyle w:val="TableBullet1"/>
              <w:spacing w:after="120"/>
              <w:rPr>
                <w:noProof w:val="0"/>
              </w:rPr>
            </w:pPr>
            <w:r w:rsidRPr="00662B29">
              <w:rPr>
                <w:noProof w:val="0"/>
              </w:rPr>
              <w:t xml:space="preserve">Conduct a market share analysis </w:t>
            </w:r>
          </w:p>
          <w:p w:rsidR="005A5E8E" w:rsidRPr="00662B29" w:rsidRDefault="005A5E8E" w:rsidP="00DF45CA">
            <w:pPr>
              <w:pStyle w:val="TableTextBold"/>
            </w:pPr>
            <w:r w:rsidRPr="00662B29">
              <w:t>Identify external factors impacting on the business</w:t>
            </w:r>
          </w:p>
          <w:p w:rsidR="005A5E8E" w:rsidRPr="00662B29" w:rsidRDefault="005A5E8E" w:rsidP="00DF45CA">
            <w:pPr>
              <w:pStyle w:val="TableBullet1"/>
              <w:spacing w:after="120"/>
              <w:rPr>
                <w:rFonts w:cs="HelveticaNeueLT Std Lt"/>
                <w:noProof w:val="0"/>
              </w:rPr>
            </w:pPr>
            <w:r w:rsidRPr="00662B29">
              <w:rPr>
                <w:noProof w:val="0"/>
              </w:rPr>
              <w:t>Economic climate</w:t>
            </w:r>
          </w:p>
          <w:p w:rsidR="005A5E8E" w:rsidRPr="00662B29" w:rsidRDefault="005A5E8E" w:rsidP="00DF45CA">
            <w:pPr>
              <w:pStyle w:val="TableBullet1"/>
              <w:spacing w:after="120"/>
              <w:rPr>
                <w:rFonts w:cs="HelveticaNeueLT Std Lt"/>
                <w:noProof w:val="0"/>
              </w:rPr>
            </w:pPr>
            <w:r w:rsidRPr="00662B29">
              <w:rPr>
                <w:noProof w:val="0"/>
              </w:rPr>
              <w:t>Customer preferences &amp; trends</w:t>
            </w:r>
          </w:p>
          <w:p w:rsidR="005A5E8E" w:rsidRPr="00662B29" w:rsidRDefault="005A5E8E" w:rsidP="00DF45CA">
            <w:pPr>
              <w:pStyle w:val="TableBullet1"/>
              <w:spacing w:after="120"/>
              <w:rPr>
                <w:noProof w:val="0"/>
              </w:rPr>
            </w:pPr>
            <w:r w:rsidRPr="00662B29">
              <w:rPr>
                <w:noProof w:val="0"/>
              </w:rPr>
              <w:t xml:space="preserve">Markets </w:t>
            </w:r>
          </w:p>
          <w:p w:rsidR="005A5E8E" w:rsidRPr="00662B29" w:rsidRDefault="005A5E8E" w:rsidP="00DF45CA">
            <w:pPr>
              <w:pStyle w:val="TableBullet1"/>
              <w:spacing w:after="120"/>
              <w:rPr>
                <w:noProof w:val="0"/>
              </w:rPr>
            </w:pPr>
            <w:r w:rsidRPr="00662B29">
              <w:rPr>
                <w:noProof w:val="0"/>
              </w:rPr>
              <w:t>Environmental issues</w:t>
            </w:r>
          </w:p>
          <w:p w:rsidR="005A5E8E" w:rsidRPr="00662B29" w:rsidRDefault="005A5E8E" w:rsidP="00DF45CA">
            <w:pPr>
              <w:pStyle w:val="TableBullet1"/>
              <w:spacing w:after="120"/>
              <w:rPr>
                <w:noProof w:val="0"/>
              </w:rPr>
            </w:pPr>
            <w:r w:rsidRPr="00662B29">
              <w:rPr>
                <w:noProof w:val="0"/>
              </w:rPr>
              <w:t xml:space="preserve">Technological development </w:t>
            </w:r>
          </w:p>
          <w:p w:rsidR="005A5E8E" w:rsidRPr="00662B29" w:rsidRDefault="005A5E8E" w:rsidP="00DF45CA">
            <w:pPr>
              <w:pStyle w:val="TableBullet1"/>
              <w:spacing w:after="120"/>
              <w:rPr>
                <w:noProof w:val="0"/>
              </w:rPr>
            </w:pPr>
            <w:r w:rsidRPr="00662B29">
              <w:rPr>
                <w:noProof w:val="0"/>
              </w:rPr>
              <w:t>Political issues</w:t>
            </w:r>
          </w:p>
          <w:p w:rsidR="005A5E8E" w:rsidRPr="00662B29" w:rsidRDefault="005A5E8E" w:rsidP="00DF45CA">
            <w:pPr>
              <w:pStyle w:val="TableTextBold"/>
            </w:pPr>
            <w:r w:rsidRPr="00662B29">
              <w:t>Analyse comparative market information</w:t>
            </w:r>
          </w:p>
          <w:p w:rsidR="005A5E8E" w:rsidRPr="00662B29" w:rsidRDefault="005A5E8E" w:rsidP="00DF45CA">
            <w:pPr>
              <w:pStyle w:val="TableBullet1"/>
              <w:spacing w:after="120"/>
              <w:rPr>
                <w:rFonts w:cs="HelveticaNeueLT Std Lt"/>
                <w:noProof w:val="0"/>
              </w:rPr>
            </w:pPr>
            <w:r w:rsidRPr="00662B29">
              <w:rPr>
                <w:noProof w:val="0"/>
              </w:rPr>
              <w:t>Changes in the competitive environment</w:t>
            </w:r>
          </w:p>
          <w:p w:rsidR="005A5E8E" w:rsidRPr="00662B29" w:rsidRDefault="005A5E8E" w:rsidP="00DF45CA">
            <w:pPr>
              <w:pStyle w:val="TableBullet1"/>
              <w:spacing w:after="120"/>
              <w:rPr>
                <w:rFonts w:cs="Chevin-Light"/>
                <w:noProof w:val="0"/>
              </w:rPr>
            </w:pPr>
            <w:r w:rsidRPr="00662B29">
              <w:rPr>
                <w:rFonts w:cs="Chevin-Light"/>
                <w:noProof w:val="0"/>
              </w:rPr>
              <w:t xml:space="preserve">Identifying the competition </w:t>
            </w:r>
          </w:p>
          <w:p w:rsidR="005A5E8E" w:rsidRPr="00662B29" w:rsidRDefault="005A5E8E" w:rsidP="00DF45CA">
            <w:pPr>
              <w:pStyle w:val="TableBullet1"/>
              <w:spacing w:after="120"/>
              <w:rPr>
                <w:rFonts w:cs="Chevin-Light"/>
                <w:noProof w:val="0"/>
              </w:rPr>
            </w:pPr>
            <w:r w:rsidRPr="00662B29">
              <w:rPr>
                <w:rFonts w:cs="Chevin-Light"/>
                <w:noProof w:val="0"/>
              </w:rPr>
              <w:t xml:space="preserve">Analysing the competition </w:t>
            </w:r>
          </w:p>
          <w:p w:rsidR="005A5E8E" w:rsidRPr="00662B29" w:rsidRDefault="005A5E8E" w:rsidP="00DF45CA">
            <w:pPr>
              <w:pStyle w:val="TableBullet1"/>
              <w:spacing w:after="120"/>
              <w:rPr>
                <w:rFonts w:eastAsia="Times New Roman" w:cs="Helvetica"/>
                <w:noProof w:val="0"/>
              </w:rPr>
            </w:pPr>
            <w:r w:rsidRPr="00662B29">
              <w:rPr>
                <w:rFonts w:eastAsia="Times New Roman" w:cs="Helvetica"/>
                <w:noProof w:val="0"/>
              </w:rPr>
              <w:t>Methods to analyse the competition</w:t>
            </w:r>
          </w:p>
          <w:p w:rsidR="005A5E8E" w:rsidRPr="00662B29" w:rsidRDefault="005A5E8E" w:rsidP="00DF45CA">
            <w:pPr>
              <w:pStyle w:val="TableBullet1"/>
              <w:spacing w:after="120"/>
              <w:rPr>
                <w:rFonts w:cs="HelveticaNeueLT Std Lt"/>
                <w:noProof w:val="0"/>
              </w:rPr>
            </w:pPr>
            <w:r w:rsidRPr="00662B29">
              <w:rPr>
                <w:rFonts w:cs="HelveticaNeueLT Std Lt"/>
                <w:noProof w:val="0"/>
              </w:rPr>
              <w:t>Developing a competitive advantage</w:t>
            </w:r>
          </w:p>
          <w:p w:rsidR="005A5E8E" w:rsidRPr="00662B29" w:rsidRDefault="005A5E8E" w:rsidP="00DF45CA">
            <w:pPr>
              <w:pStyle w:val="TableBullet1"/>
              <w:spacing w:after="120"/>
              <w:rPr>
                <w:rFonts w:cs="Chevin-Medium"/>
                <w:noProof w:val="0"/>
              </w:rPr>
            </w:pPr>
            <w:r w:rsidRPr="00662B29">
              <w:rPr>
                <w:rFonts w:cs="Chevin-Medium"/>
                <w:noProof w:val="0"/>
              </w:rPr>
              <w:t>Explore the potential for joint ventures and strategic alliances</w:t>
            </w:r>
          </w:p>
          <w:p w:rsidR="005A5E8E" w:rsidRPr="00662B29" w:rsidRDefault="005A5E8E" w:rsidP="00DF45CA">
            <w:pPr>
              <w:pStyle w:val="TableTextBold"/>
            </w:pPr>
            <w:r w:rsidRPr="00662B29">
              <w:t>Analyse industry and customer trends</w:t>
            </w:r>
          </w:p>
          <w:p w:rsidR="005A5E8E" w:rsidRPr="00662B29" w:rsidRDefault="005A5E8E" w:rsidP="00DF45CA">
            <w:pPr>
              <w:pStyle w:val="TableBullet1"/>
              <w:spacing w:after="120"/>
              <w:rPr>
                <w:noProof w:val="0"/>
              </w:rPr>
            </w:pPr>
            <w:r w:rsidRPr="00662B29">
              <w:rPr>
                <w:noProof w:val="0"/>
              </w:rPr>
              <w:t>Definitions of trends</w:t>
            </w:r>
          </w:p>
          <w:p w:rsidR="005A5E8E" w:rsidRPr="00662B29" w:rsidRDefault="005A5E8E" w:rsidP="00DF45CA">
            <w:pPr>
              <w:pStyle w:val="TableBullet1"/>
              <w:spacing w:after="120"/>
              <w:rPr>
                <w:noProof w:val="0"/>
              </w:rPr>
            </w:pPr>
            <w:r w:rsidRPr="00662B29">
              <w:rPr>
                <w:noProof w:val="0"/>
              </w:rPr>
              <w:t>‘Something’</w:t>
            </w:r>
          </w:p>
          <w:p w:rsidR="005A5E8E" w:rsidRPr="00662B29" w:rsidRDefault="005A5E8E" w:rsidP="00DF45CA">
            <w:pPr>
              <w:pStyle w:val="TableBullet1"/>
              <w:spacing w:after="120"/>
              <w:rPr>
                <w:noProof w:val="0"/>
              </w:rPr>
            </w:pPr>
            <w:r w:rsidRPr="00662B29">
              <w:rPr>
                <w:noProof w:val="0"/>
              </w:rPr>
              <w:t>Emerging trends</w:t>
            </w:r>
          </w:p>
          <w:p w:rsidR="005A5E8E" w:rsidRPr="00662B29" w:rsidRDefault="005A5E8E" w:rsidP="00DF45CA">
            <w:pPr>
              <w:pStyle w:val="TableBullet1"/>
              <w:spacing w:after="120"/>
              <w:rPr>
                <w:rFonts w:eastAsiaTheme="majorEastAsia" w:cstheme="majorBidi"/>
                <w:bCs/>
                <w:noProof w:val="0"/>
              </w:rPr>
            </w:pPr>
            <w:r w:rsidRPr="00662B29">
              <w:rPr>
                <w:rFonts w:eastAsiaTheme="majorEastAsia" w:cstheme="majorBidi"/>
                <w:bCs/>
                <w:noProof w:val="0"/>
              </w:rPr>
              <w:t>Sources of trend information</w:t>
            </w:r>
          </w:p>
          <w:p w:rsidR="005A5E8E" w:rsidRPr="00662B29" w:rsidRDefault="005A5E8E" w:rsidP="00DF45CA">
            <w:pPr>
              <w:pStyle w:val="TableBullet1"/>
              <w:spacing w:after="120"/>
              <w:rPr>
                <w:rFonts w:cs="Chevin-Light"/>
                <w:noProof w:val="0"/>
              </w:rPr>
            </w:pPr>
            <w:r w:rsidRPr="00662B29">
              <w:rPr>
                <w:rFonts w:cs="Chevin-Light"/>
                <w:noProof w:val="0"/>
              </w:rPr>
              <w:t xml:space="preserve">Market trends </w:t>
            </w:r>
          </w:p>
          <w:p w:rsidR="005A5E8E" w:rsidRPr="00662B29" w:rsidRDefault="005A5E8E" w:rsidP="00DF45CA">
            <w:pPr>
              <w:pStyle w:val="TableBullet1"/>
              <w:spacing w:after="120"/>
              <w:rPr>
                <w:noProof w:val="0"/>
              </w:rPr>
            </w:pPr>
            <w:r w:rsidRPr="00662B29">
              <w:rPr>
                <w:noProof w:val="0"/>
              </w:rPr>
              <w:t>Social trends</w:t>
            </w:r>
          </w:p>
          <w:p w:rsidR="005A5E8E" w:rsidRPr="00662B29" w:rsidRDefault="005A5E8E" w:rsidP="00DF45CA">
            <w:pPr>
              <w:pStyle w:val="TableBullet1"/>
              <w:spacing w:after="120"/>
              <w:rPr>
                <w:rFonts w:cs="HelveticaNeueLT Std Lt"/>
                <w:noProof w:val="0"/>
              </w:rPr>
            </w:pPr>
            <w:r w:rsidRPr="00662B29">
              <w:rPr>
                <w:rFonts w:cs="HelveticaNeueLT Std Lt"/>
                <w:noProof w:val="0"/>
              </w:rPr>
              <w:t>Customer trends</w:t>
            </w:r>
          </w:p>
          <w:p w:rsidR="005A5E8E" w:rsidRPr="00662B29" w:rsidRDefault="005A5E8E" w:rsidP="00DF45CA">
            <w:pPr>
              <w:pStyle w:val="TableBullet1"/>
              <w:spacing w:after="120"/>
              <w:rPr>
                <w:rFonts w:eastAsiaTheme="majorEastAsia" w:cstheme="majorBidi"/>
                <w:bCs/>
                <w:noProof w:val="0"/>
              </w:rPr>
            </w:pPr>
            <w:r w:rsidRPr="00662B29">
              <w:rPr>
                <w:rFonts w:eastAsiaTheme="majorEastAsia" w:cstheme="majorBidi"/>
                <w:bCs/>
                <w:noProof w:val="0"/>
              </w:rPr>
              <w:t>Tourism industry statistics and trends</w:t>
            </w:r>
          </w:p>
          <w:p w:rsidR="005A5E8E" w:rsidRPr="00662B29" w:rsidRDefault="005A5E8E" w:rsidP="00DF45CA">
            <w:pPr>
              <w:pStyle w:val="TableTextBold"/>
            </w:pPr>
            <w:r w:rsidRPr="00662B29">
              <w:t>Analyse the legal and ethical issues in the market place</w:t>
            </w:r>
          </w:p>
          <w:p w:rsidR="005A5E8E" w:rsidRPr="00662B29" w:rsidRDefault="005A5E8E" w:rsidP="00DF45CA">
            <w:pPr>
              <w:pStyle w:val="TableBullet1"/>
              <w:spacing w:after="120"/>
              <w:rPr>
                <w:noProof w:val="0"/>
              </w:rPr>
            </w:pPr>
            <w:r w:rsidRPr="00662B29">
              <w:rPr>
                <w:noProof w:val="0"/>
              </w:rPr>
              <w:t>Tourism law</w:t>
            </w:r>
          </w:p>
          <w:p w:rsidR="005A5E8E" w:rsidRPr="00662B29" w:rsidRDefault="005A5E8E" w:rsidP="00DF45CA">
            <w:pPr>
              <w:pStyle w:val="TableBullet1"/>
              <w:spacing w:after="120"/>
              <w:rPr>
                <w:noProof w:val="0"/>
              </w:rPr>
            </w:pPr>
            <w:r w:rsidRPr="00662B29">
              <w:rPr>
                <w:noProof w:val="0"/>
              </w:rPr>
              <w:t xml:space="preserve">Types of laws and regulations </w:t>
            </w:r>
          </w:p>
          <w:p w:rsidR="005A5E8E" w:rsidRPr="00662B29" w:rsidRDefault="005A5E8E" w:rsidP="00DF45CA">
            <w:pPr>
              <w:pStyle w:val="TableBullet1"/>
              <w:spacing w:after="120"/>
              <w:rPr>
                <w:noProof w:val="0"/>
              </w:rPr>
            </w:pPr>
            <w:r w:rsidRPr="00662B29">
              <w:rPr>
                <w:noProof w:val="0"/>
              </w:rPr>
              <w:t>General areas to which legal requirements apply</w:t>
            </w:r>
          </w:p>
          <w:p w:rsidR="005A5E8E" w:rsidRPr="00662B29" w:rsidRDefault="005A5E8E" w:rsidP="00DF45CA">
            <w:pPr>
              <w:pStyle w:val="TableBullet1"/>
              <w:spacing w:after="120"/>
              <w:rPr>
                <w:noProof w:val="0"/>
              </w:rPr>
            </w:pPr>
            <w:r w:rsidRPr="00662B29">
              <w:rPr>
                <w:noProof w:val="0"/>
              </w:rPr>
              <w:t xml:space="preserve">Legal considerations </w:t>
            </w:r>
          </w:p>
          <w:p w:rsidR="005A5E8E" w:rsidRPr="00662B29" w:rsidRDefault="005A5E8E" w:rsidP="00DF45CA">
            <w:pPr>
              <w:pStyle w:val="TableBullet1"/>
              <w:spacing w:after="120"/>
              <w:rPr>
                <w:rFonts w:cs="HelveticaNeueLTStd-MdCn"/>
                <w:noProof w:val="0"/>
              </w:rPr>
            </w:pPr>
            <w:r w:rsidRPr="00662B29">
              <w:rPr>
                <w:rFonts w:cs="HelveticaNeueLTStd-Cn"/>
                <w:noProof w:val="0"/>
              </w:rPr>
              <w:t>Ethical considerations</w:t>
            </w:r>
          </w:p>
          <w:p w:rsidR="0065709E" w:rsidRPr="00662B29" w:rsidRDefault="005A5E8E" w:rsidP="00DF45CA">
            <w:pPr>
              <w:pStyle w:val="TableBullet1"/>
              <w:spacing w:after="120"/>
              <w:rPr>
                <w:rFonts w:cs="Arial"/>
                <w:b/>
                <w:noProof w:val="0"/>
              </w:rPr>
            </w:pPr>
            <w:r w:rsidRPr="00662B29">
              <w:rPr>
                <w:noProof w:val="0"/>
              </w:rPr>
              <w:t>Conduct a SWOT Analysis</w:t>
            </w:r>
          </w:p>
          <w:p w:rsidR="005A0673" w:rsidRDefault="005A0673" w:rsidP="00DF45CA">
            <w:pPr>
              <w:pStyle w:val="TableTextBold"/>
            </w:pPr>
          </w:p>
          <w:p w:rsidR="0065709E" w:rsidRPr="00662B29" w:rsidRDefault="0065709E" w:rsidP="00DF45CA">
            <w:pPr>
              <w:pStyle w:val="TableTextBold"/>
            </w:pPr>
            <w:r w:rsidRPr="00662B29">
              <w:t>Analyse the legal and ethical issues in the market place</w:t>
            </w:r>
          </w:p>
          <w:p w:rsidR="0065709E" w:rsidRPr="00662B29" w:rsidRDefault="0065709E" w:rsidP="00DF45CA">
            <w:pPr>
              <w:pStyle w:val="TableBullet1"/>
              <w:spacing w:after="120"/>
              <w:rPr>
                <w:noProof w:val="0"/>
              </w:rPr>
            </w:pPr>
            <w:r w:rsidRPr="00662B29">
              <w:rPr>
                <w:noProof w:val="0"/>
              </w:rPr>
              <w:t>Tourism law</w:t>
            </w:r>
          </w:p>
          <w:p w:rsidR="0065709E" w:rsidRPr="00662B29" w:rsidRDefault="0065709E" w:rsidP="00DF45CA">
            <w:pPr>
              <w:pStyle w:val="TableBullet1"/>
              <w:spacing w:after="120"/>
              <w:rPr>
                <w:noProof w:val="0"/>
              </w:rPr>
            </w:pPr>
            <w:r w:rsidRPr="00662B29">
              <w:rPr>
                <w:noProof w:val="0"/>
              </w:rPr>
              <w:t xml:space="preserve">Types of laws and regulations </w:t>
            </w:r>
          </w:p>
          <w:p w:rsidR="0065709E" w:rsidRPr="00662B29" w:rsidRDefault="0065709E" w:rsidP="00DF45CA">
            <w:pPr>
              <w:pStyle w:val="TableBullet1"/>
              <w:spacing w:after="120"/>
              <w:rPr>
                <w:noProof w:val="0"/>
              </w:rPr>
            </w:pPr>
            <w:r w:rsidRPr="00662B29">
              <w:rPr>
                <w:noProof w:val="0"/>
              </w:rPr>
              <w:t>General areas to which legal requirements apply</w:t>
            </w:r>
          </w:p>
          <w:p w:rsidR="0065709E" w:rsidRPr="00662B29" w:rsidRDefault="0065709E" w:rsidP="00DF45CA">
            <w:pPr>
              <w:pStyle w:val="TableBullet1"/>
              <w:spacing w:after="120"/>
              <w:rPr>
                <w:noProof w:val="0"/>
              </w:rPr>
            </w:pPr>
            <w:r w:rsidRPr="00662B29">
              <w:rPr>
                <w:noProof w:val="0"/>
              </w:rPr>
              <w:t xml:space="preserve">Legal considerations </w:t>
            </w:r>
          </w:p>
          <w:p w:rsidR="0065709E" w:rsidRPr="00662B29" w:rsidRDefault="0065709E" w:rsidP="00DF45CA">
            <w:pPr>
              <w:pStyle w:val="TableBullet1"/>
              <w:spacing w:after="120"/>
              <w:rPr>
                <w:rFonts w:cs="HelveticaNeueLTStd-MdCn"/>
                <w:noProof w:val="0"/>
              </w:rPr>
            </w:pPr>
            <w:r w:rsidRPr="00662B29">
              <w:rPr>
                <w:rFonts w:cs="HelveticaNeueLTStd-Cn"/>
                <w:noProof w:val="0"/>
              </w:rPr>
              <w:t>Ethical considerations</w:t>
            </w:r>
          </w:p>
          <w:p w:rsidR="002D0810" w:rsidRPr="00662B29" w:rsidRDefault="0065709E" w:rsidP="00DF45CA">
            <w:pPr>
              <w:pStyle w:val="TableBullet1"/>
              <w:spacing w:after="120"/>
              <w:rPr>
                <w:rFonts w:cs="HelveticaNeueLTStd-MdCn"/>
                <w:noProof w:val="0"/>
              </w:rPr>
            </w:pPr>
            <w:r w:rsidRPr="00662B29">
              <w:rPr>
                <w:noProof w:val="0"/>
              </w:rPr>
              <w:t>Conduct a SWOT Analysis</w:t>
            </w:r>
          </w:p>
        </w:tc>
      </w:tr>
    </w:tbl>
    <w:p w:rsidR="00C21F5F" w:rsidRPr="00662B29" w:rsidRDefault="00C21F5F" w:rsidP="004F4504">
      <w:pPr>
        <w:pStyle w:val="BodyCopy"/>
        <w:rPr>
          <w:noProof w:val="0"/>
        </w:rPr>
      </w:pPr>
    </w:p>
    <w:p w:rsidR="00C21F5F" w:rsidRPr="00662B29" w:rsidRDefault="00C21F5F" w:rsidP="00BD2681">
      <w:pPr>
        <w:pStyle w:val="UnitCodeTitlePage"/>
        <w:sectPr w:rsidR="00C21F5F" w:rsidRPr="00662B29" w:rsidSect="001A29DB">
          <w:headerReference w:type="even" r:id="rId162"/>
          <w:headerReference w:type="default" r:id="rId163"/>
          <w:pgSz w:w="11906" w:h="16838"/>
          <w:pgMar w:top="1440" w:right="1440" w:bottom="1440" w:left="1440" w:header="708" w:footer="324" w:gutter="0"/>
          <w:cols w:space="708"/>
          <w:docGrid w:linePitch="360"/>
        </w:sectPr>
      </w:pPr>
    </w:p>
    <w:p w:rsidR="0012258E" w:rsidRPr="00662B29" w:rsidRDefault="0012258E" w:rsidP="0012258E">
      <w:pPr>
        <w:pStyle w:val="Heading1"/>
      </w:pPr>
      <w:bookmarkStart w:id="57" w:name="_Toc370805492"/>
      <w:bookmarkStart w:id="58" w:name="_Toc418073781"/>
      <w:r w:rsidRPr="00662B29">
        <w:t>Element 3</w:t>
      </w:r>
      <w:r w:rsidR="008B47DA" w:rsidRPr="00662B29">
        <w:t xml:space="preserve">: </w:t>
      </w:r>
      <w:r w:rsidRPr="00662B29">
        <w:br/>
      </w:r>
      <w:fldSimple w:instr=" REF  Element3  \* MERGEFORMAT ">
        <w:sdt>
          <w:sdtPr>
            <w:rPr>
              <w:highlight w:val="yellow"/>
            </w:rPr>
            <w:alias w:val="Element3"/>
            <w:tag w:val="Element3"/>
            <w:id w:val="2044393091"/>
            <w:placeholder>
              <w:docPart w:val="0D1F358374574B5A8BC5408BC8346EBC"/>
            </w:placeholder>
          </w:sdtPr>
          <w:sdtEndPr/>
          <w:sdtContent>
            <w:r w:rsidR="001205F2" w:rsidRPr="00662B29">
              <w:t>Define and implement business strategies</w:t>
            </w:r>
          </w:sdtContent>
        </w:sdt>
        <w:bookmarkEnd w:id="57"/>
        <w:bookmarkEnd w:id="58"/>
      </w:fldSimple>
    </w:p>
    <w:p w:rsidR="0012258E" w:rsidRPr="00662B29" w:rsidRDefault="0012258E" w:rsidP="0012258E">
      <w:pPr>
        <w:pStyle w:val="Heading2"/>
      </w:pPr>
      <w:r w:rsidRPr="00662B29">
        <w:t>3.1</w:t>
      </w:r>
      <w:r w:rsidRPr="00662B29">
        <w:tab/>
      </w:r>
      <w:fldSimple w:instr=" REF  Criteria31  \* MERGEFORMAT ">
        <w:sdt>
          <w:sdtPr>
            <w:alias w:val="Criteria31"/>
            <w:tag w:val="Criteria31"/>
            <w:id w:val="1862160025"/>
            <w:placeholder>
              <w:docPart w:val="90029C82F0F84DDF807AC1165D400C15"/>
            </w:placeholder>
          </w:sdtPr>
          <w:sdtEndPr/>
          <w:sdtContent>
            <w:r w:rsidR="001205F2" w:rsidRPr="001205F2">
              <w:rPr>
                <w:rStyle w:val="PlaceholderText"/>
                <w:color w:val="45545F"/>
                <w:szCs w:val="36"/>
              </w:rPr>
              <w:t xml:space="preserve">Formulate business objectives for individual </w:t>
            </w:r>
            <w:r w:rsidR="001205F2" w:rsidRPr="001205F2">
              <w:rPr>
                <w:szCs w:val="36"/>
              </w:rPr>
              <w:t>business</w:t>
            </w:r>
            <w:r w:rsidR="001205F2" w:rsidRPr="001205F2">
              <w:rPr>
                <w:rFonts w:cs="Times New Roman"/>
                <w:szCs w:val="36"/>
              </w:rPr>
              <w:t xml:space="preserve"> units</w:t>
            </w:r>
          </w:sdtContent>
        </w:sdt>
      </w:fldSimple>
    </w:p>
    <w:p w:rsidR="00426B89" w:rsidRPr="00662B29" w:rsidRDefault="00D4005D" w:rsidP="003C5137">
      <w:pPr>
        <w:pStyle w:val="Heading3"/>
      </w:pPr>
      <w:r w:rsidRPr="00662B29">
        <w:t>Introduction</w:t>
      </w:r>
    </w:p>
    <w:p w:rsidR="00426B89" w:rsidRPr="00662B29" w:rsidRDefault="000E6885" w:rsidP="008D221F">
      <w:pPr>
        <w:pStyle w:val="BodyCopy"/>
        <w:rPr>
          <w:noProof w:val="0"/>
        </w:rPr>
      </w:pPr>
      <w:r w:rsidRPr="00662B29">
        <w:rPr>
          <w:lang w:val="en-US" w:eastAsia="en-US"/>
        </w:rPr>
        <w:drawing>
          <wp:anchor distT="0" distB="0" distL="114300" distR="114300" simplePos="0" relativeHeight="251821056" behindDoc="0" locked="0" layoutInCell="1" allowOverlap="1">
            <wp:simplePos x="0" y="0"/>
            <wp:positionH relativeFrom="column">
              <wp:posOffset>3905250</wp:posOffset>
            </wp:positionH>
            <wp:positionV relativeFrom="paragraph">
              <wp:posOffset>381000</wp:posOffset>
            </wp:positionV>
            <wp:extent cx="1745615" cy="1162050"/>
            <wp:effectExtent l="19050" t="0" r="6985" b="0"/>
            <wp:wrapSquare wrapText="bothSides"/>
            <wp:docPr id="252" name="Picture 148" descr="shutterstock_179245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245358.jpg"/>
                    <pic:cNvPicPr/>
                  </pic:nvPicPr>
                  <pic:blipFill>
                    <a:blip r:embed="rId164" cstate="print"/>
                    <a:stretch>
                      <a:fillRect/>
                    </a:stretch>
                  </pic:blipFill>
                  <pic:spPr>
                    <a:xfrm>
                      <a:off x="0" y="0"/>
                      <a:ext cx="1745615" cy="1162050"/>
                    </a:xfrm>
                    <a:prstGeom prst="rect">
                      <a:avLst/>
                    </a:prstGeom>
                  </pic:spPr>
                </pic:pic>
              </a:graphicData>
            </a:graphic>
          </wp:anchor>
        </w:drawing>
      </w:r>
      <w:r w:rsidRPr="00662B29">
        <w:rPr>
          <w:noProof w:val="0"/>
        </w:rPr>
        <w:t>One of the initial aspects of establishing business strategies is to identify objectives you wish to achieve.</w:t>
      </w:r>
      <w:r w:rsidR="00426B89" w:rsidRPr="00662B29">
        <w:rPr>
          <w:noProof w:val="0"/>
        </w:rPr>
        <w:t xml:space="preserve"> The objectives are the goals or targets to work towards and once defined, enable the planning of strategies to achieve them. </w:t>
      </w:r>
    </w:p>
    <w:p w:rsidR="00426B89" w:rsidRPr="00662B29" w:rsidRDefault="00426B89" w:rsidP="008D221F">
      <w:pPr>
        <w:pStyle w:val="BodyCopy"/>
        <w:rPr>
          <w:noProof w:val="0"/>
        </w:rPr>
      </w:pPr>
      <w:r w:rsidRPr="00662B29">
        <w:rPr>
          <w:noProof w:val="0"/>
        </w:rPr>
        <w:t>It is preferable to have realistic annual objectives, which are later broken down into monthly targets. They need to be consistent, follow through and relate to each other e.g., if your sales objective is $250,000 for the first year, then the gross profit margin should relate to that sales value –</w:t>
      </w:r>
      <w:r w:rsidR="001D4052" w:rsidRPr="00662B29">
        <w:rPr>
          <w:noProof w:val="0"/>
        </w:rPr>
        <w:t xml:space="preserve"> perhaps 80%, depending on your industry</w:t>
      </w:r>
      <w:r w:rsidRPr="00662B29">
        <w:rPr>
          <w:noProof w:val="0"/>
        </w:rPr>
        <w:t xml:space="preserve">. It is important to research industry averages and benchmarks and to strive to achieve equal or better than their results. </w:t>
      </w:r>
    </w:p>
    <w:p w:rsidR="000E6885" w:rsidRPr="00662B29" w:rsidRDefault="00DD3826" w:rsidP="002C551F">
      <w:pPr>
        <w:pStyle w:val="Heading3"/>
        <w:spacing w:before="200" w:after="200"/>
        <w:rPr>
          <w:szCs w:val="28"/>
        </w:rPr>
      </w:pPr>
      <w:r w:rsidRPr="00662B29">
        <w:rPr>
          <w:szCs w:val="28"/>
        </w:rPr>
        <w:t>Identify b</w:t>
      </w:r>
      <w:r w:rsidR="000E6885" w:rsidRPr="00662B29">
        <w:rPr>
          <w:szCs w:val="28"/>
        </w:rPr>
        <w:t>usiness units requiring objectives</w:t>
      </w:r>
    </w:p>
    <w:p w:rsidR="000E6885" w:rsidRPr="00662B29" w:rsidRDefault="000E6885" w:rsidP="008D221F">
      <w:pPr>
        <w:pStyle w:val="BodyCopy"/>
        <w:rPr>
          <w:noProof w:val="0"/>
        </w:rPr>
      </w:pPr>
      <w:r w:rsidRPr="00662B29">
        <w:rPr>
          <w:noProof w:val="0"/>
        </w:rPr>
        <w:t>Depending on the nature of the organisation, objectives will be developed for the following business units:</w:t>
      </w:r>
    </w:p>
    <w:p w:rsidR="000E6885" w:rsidRPr="00662B29" w:rsidRDefault="000E6885" w:rsidP="00E133C6">
      <w:pPr>
        <w:pStyle w:val="Bullet1"/>
      </w:pPr>
      <w:r w:rsidRPr="00662B29">
        <w:t>Individual programs and sub-programs and/or individual product and service lines</w:t>
      </w:r>
    </w:p>
    <w:p w:rsidR="000E6885" w:rsidRPr="00662B29" w:rsidRDefault="000E6885" w:rsidP="00E133C6">
      <w:pPr>
        <w:pStyle w:val="Bullet1"/>
      </w:pPr>
      <w:r w:rsidRPr="00662B29">
        <w:t>Cost centres</w:t>
      </w:r>
    </w:p>
    <w:p w:rsidR="000E6885" w:rsidRPr="00662B29" w:rsidRDefault="000E6885" w:rsidP="00E133C6">
      <w:pPr>
        <w:pStyle w:val="Bullet1"/>
      </w:pPr>
      <w:r w:rsidRPr="00662B29">
        <w:t>Branches and agencies including sub-agencies.</w:t>
      </w:r>
    </w:p>
    <w:p w:rsidR="000E6885" w:rsidRPr="00662B29" w:rsidRDefault="000E6885" w:rsidP="002C551F">
      <w:pPr>
        <w:pStyle w:val="Heading3"/>
        <w:spacing w:before="200" w:after="200"/>
        <w:rPr>
          <w:szCs w:val="28"/>
        </w:rPr>
      </w:pPr>
      <w:r w:rsidRPr="00662B29">
        <w:rPr>
          <w:szCs w:val="28"/>
        </w:rPr>
        <w:t>Develop SMART objectives</w:t>
      </w:r>
    </w:p>
    <w:p w:rsidR="000E6885" w:rsidRPr="00662B29" w:rsidRDefault="000E6885" w:rsidP="008D221F">
      <w:pPr>
        <w:pStyle w:val="BodyCopy"/>
        <w:rPr>
          <w:noProof w:val="0"/>
        </w:rPr>
      </w:pPr>
      <w:r w:rsidRPr="00662B29">
        <w:rPr>
          <w:noProof w:val="0"/>
        </w:rPr>
        <w:t xml:space="preserve">It is essential to make sure that objectives are clearly stated. Set measurable objectives which are not vague generalisations, even though they may not necessarily always be in numeric term), so results can be evaluated. They should be achievable, but provide the motivation for the business to work efficiently and enthusiastically towards sustainable growth and improved results. </w:t>
      </w:r>
    </w:p>
    <w:p w:rsidR="000E6885" w:rsidRPr="00662B29" w:rsidRDefault="008C6BC1" w:rsidP="008D221F">
      <w:pPr>
        <w:pStyle w:val="BodyCopy"/>
        <w:rPr>
          <w:rFonts w:eastAsia="Times New Roman" w:cs="Helvetica"/>
          <w:noProof w:val="0"/>
          <w:color w:val="000000"/>
        </w:rPr>
      </w:pPr>
      <w:r w:rsidRPr="00662B29">
        <w:rPr>
          <w:rFonts w:eastAsia="Times New Roman" w:cs="Helvetica"/>
          <w:noProof w:val="0"/>
          <w:color w:val="000000"/>
        </w:rPr>
        <w:t>Objectives</w:t>
      </w:r>
      <w:r w:rsidR="000E6885" w:rsidRPr="00662B29">
        <w:rPr>
          <w:rFonts w:eastAsia="Times New Roman" w:cs="Helvetica"/>
          <w:noProof w:val="0"/>
          <w:color w:val="000000"/>
        </w:rPr>
        <w:t xml:space="preserve"> need to be specific, measurable, accurate, realistic and </w:t>
      </w:r>
      <w:r w:rsidR="008B47DA">
        <w:rPr>
          <w:rFonts w:eastAsia="Times New Roman" w:cs="Helvetica"/>
          <w:noProof w:val="0"/>
          <w:color w:val="000000"/>
        </w:rPr>
        <w:t>track</w:t>
      </w:r>
      <w:r w:rsidR="008B47DA" w:rsidRPr="00662B29">
        <w:rPr>
          <w:rFonts w:eastAsia="Times New Roman" w:cs="Helvetica"/>
          <w:noProof w:val="0"/>
          <w:color w:val="000000"/>
        </w:rPr>
        <w:t>able</w:t>
      </w:r>
      <w:r w:rsidR="000E6885" w:rsidRPr="00662B29">
        <w:rPr>
          <w:rFonts w:eastAsia="Times New Roman" w:cs="Helvetica"/>
          <w:noProof w:val="0"/>
          <w:color w:val="000000"/>
        </w:rPr>
        <w:t xml:space="preserve"> – SMART.</w:t>
      </w:r>
    </w:p>
    <w:p w:rsidR="008C6BC1" w:rsidRPr="00662B29" w:rsidRDefault="008C6BC1" w:rsidP="00863989">
      <w:pPr>
        <w:pStyle w:val="BodyCopyBold"/>
        <w:rPr>
          <w:noProof w:val="0"/>
        </w:rPr>
      </w:pPr>
      <w:r w:rsidRPr="00662B29">
        <w:rPr>
          <w:noProof w:val="0"/>
        </w:rPr>
        <w:t>Specific</w:t>
      </w:r>
    </w:p>
    <w:p w:rsidR="000E6885" w:rsidRPr="00662B29" w:rsidRDefault="000E6885" w:rsidP="008D221F">
      <w:pPr>
        <w:pStyle w:val="BodyCopy"/>
        <w:rPr>
          <w:noProof w:val="0"/>
        </w:rPr>
      </w:pPr>
      <w:r w:rsidRPr="00662B29">
        <w:rPr>
          <w:noProof w:val="0"/>
        </w:rPr>
        <w:t>For example, it could specify a percentage or</w:t>
      </w:r>
      <w:r w:rsidR="008B47DA">
        <w:rPr>
          <w:noProof w:val="0"/>
        </w:rPr>
        <w:t xml:space="preserve"> a</w:t>
      </w:r>
      <w:r w:rsidRPr="00662B29">
        <w:rPr>
          <w:noProof w:val="0"/>
        </w:rPr>
        <w:t xml:space="preserve"> total amount increase or decrease in profit</w:t>
      </w:r>
      <w:r w:rsidR="008C6BC1" w:rsidRPr="00662B29">
        <w:rPr>
          <w:noProof w:val="0"/>
        </w:rPr>
        <w:t xml:space="preserve"> </w:t>
      </w:r>
      <w:r w:rsidRPr="00662B29">
        <w:rPr>
          <w:noProof w:val="0"/>
        </w:rPr>
        <w:t>or market share.</w:t>
      </w:r>
    </w:p>
    <w:p w:rsidR="000E6885" w:rsidRPr="00662B29" w:rsidRDefault="000E6885" w:rsidP="008D221F">
      <w:pPr>
        <w:pStyle w:val="BodyCopy"/>
        <w:rPr>
          <w:noProof w:val="0"/>
        </w:rPr>
      </w:pPr>
      <w:r w:rsidRPr="00662B29">
        <w:rPr>
          <w:noProof w:val="0"/>
        </w:rPr>
        <w:t>Goals such as ‘launch an advertising campaign to improve image’ or ‘increase profits’ or</w:t>
      </w:r>
      <w:r w:rsidR="008C6BC1" w:rsidRPr="00662B29">
        <w:rPr>
          <w:noProof w:val="0"/>
        </w:rPr>
        <w:t xml:space="preserve"> </w:t>
      </w:r>
      <w:r w:rsidRPr="00662B29">
        <w:rPr>
          <w:noProof w:val="0"/>
        </w:rPr>
        <w:t>‘reduce costs’ are just too vague.</w:t>
      </w:r>
    </w:p>
    <w:p w:rsidR="000E6885" w:rsidRPr="00662B29" w:rsidRDefault="008C6BC1" w:rsidP="002C551F">
      <w:pPr>
        <w:pStyle w:val="BodyCopyBold"/>
        <w:spacing w:after="140"/>
        <w:rPr>
          <w:noProof w:val="0"/>
        </w:rPr>
      </w:pPr>
      <w:r w:rsidRPr="00662B29">
        <w:rPr>
          <w:noProof w:val="0"/>
        </w:rPr>
        <w:t>Measurable</w:t>
      </w:r>
    </w:p>
    <w:p w:rsidR="000E6885" w:rsidRPr="00662B29" w:rsidRDefault="000E6885" w:rsidP="002C551F">
      <w:pPr>
        <w:pStyle w:val="BodyCopy"/>
        <w:spacing w:after="140"/>
        <w:rPr>
          <w:noProof w:val="0"/>
        </w:rPr>
      </w:pPr>
      <w:r w:rsidRPr="00662B29">
        <w:rPr>
          <w:noProof w:val="0"/>
        </w:rPr>
        <w:t>That is, they need to be quantifiable.</w:t>
      </w:r>
    </w:p>
    <w:p w:rsidR="000E6885" w:rsidRPr="00662B29" w:rsidRDefault="000E6885" w:rsidP="002C551F">
      <w:pPr>
        <w:pStyle w:val="BodyCopy"/>
        <w:spacing w:after="140"/>
        <w:rPr>
          <w:noProof w:val="0"/>
        </w:rPr>
      </w:pPr>
      <w:r w:rsidRPr="00662B29">
        <w:rPr>
          <w:noProof w:val="0"/>
        </w:rPr>
        <w:t>If you have a</w:t>
      </w:r>
      <w:r w:rsidR="008C6BC1" w:rsidRPr="00662B29">
        <w:rPr>
          <w:noProof w:val="0"/>
        </w:rPr>
        <w:t>n objective</w:t>
      </w:r>
      <w:r w:rsidRPr="00662B29">
        <w:rPr>
          <w:noProof w:val="0"/>
        </w:rPr>
        <w:t xml:space="preserve"> of increasing market share for example, how do you know when you</w:t>
      </w:r>
      <w:r w:rsidR="008C6BC1" w:rsidRPr="00662B29">
        <w:rPr>
          <w:noProof w:val="0"/>
        </w:rPr>
        <w:t xml:space="preserve"> </w:t>
      </w:r>
      <w:r w:rsidRPr="00662B29">
        <w:rPr>
          <w:noProof w:val="0"/>
        </w:rPr>
        <w:t>have actually achieved it?</w:t>
      </w:r>
    </w:p>
    <w:p w:rsidR="000E6885" w:rsidRPr="00662B29" w:rsidRDefault="000E6885" w:rsidP="002C551F">
      <w:pPr>
        <w:pStyle w:val="BodyCopy"/>
        <w:spacing w:after="140"/>
        <w:rPr>
          <w:noProof w:val="0"/>
        </w:rPr>
      </w:pPr>
      <w:r w:rsidRPr="00662B29">
        <w:rPr>
          <w:noProof w:val="0"/>
        </w:rPr>
        <w:t xml:space="preserve">Have you, for example, achieved your </w:t>
      </w:r>
      <w:r w:rsidR="008C6BC1" w:rsidRPr="00662B29">
        <w:rPr>
          <w:noProof w:val="0"/>
        </w:rPr>
        <w:t>objective</w:t>
      </w:r>
      <w:r w:rsidRPr="00662B29">
        <w:rPr>
          <w:noProof w:val="0"/>
        </w:rPr>
        <w:t xml:space="preserve"> when you increase market share by 0.01%, or</w:t>
      </w:r>
      <w:r w:rsidR="008C6BC1" w:rsidRPr="00662B29">
        <w:rPr>
          <w:noProof w:val="0"/>
        </w:rPr>
        <w:t xml:space="preserve"> </w:t>
      </w:r>
      <w:r w:rsidRPr="00662B29">
        <w:rPr>
          <w:noProof w:val="0"/>
        </w:rPr>
        <w:t>by 0.05%, or by 1%?</w:t>
      </w:r>
    </w:p>
    <w:p w:rsidR="008C6BC1" w:rsidRPr="00662B29" w:rsidRDefault="000E6885" w:rsidP="002C551F">
      <w:pPr>
        <w:pStyle w:val="BodyCopyBold"/>
        <w:spacing w:after="140"/>
        <w:rPr>
          <w:noProof w:val="0"/>
        </w:rPr>
      </w:pPr>
      <w:r w:rsidRPr="00662B29">
        <w:rPr>
          <w:noProof w:val="0"/>
        </w:rPr>
        <w:t>Accurate and Realistic</w:t>
      </w:r>
    </w:p>
    <w:p w:rsidR="000E6885" w:rsidRPr="00662B29" w:rsidRDefault="000E6885" w:rsidP="002C551F">
      <w:pPr>
        <w:pStyle w:val="BodyCopy"/>
        <w:spacing w:after="140"/>
        <w:rPr>
          <w:noProof w:val="0"/>
        </w:rPr>
      </w:pPr>
      <w:r w:rsidRPr="00662B29">
        <w:rPr>
          <w:noProof w:val="0"/>
        </w:rPr>
        <w:t xml:space="preserve">They should not be ‘pie in the sky’ type </w:t>
      </w:r>
      <w:r w:rsidR="008C6BC1" w:rsidRPr="00662B29">
        <w:rPr>
          <w:noProof w:val="0"/>
        </w:rPr>
        <w:t>objectives</w:t>
      </w:r>
      <w:r w:rsidRPr="00662B29">
        <w:rPr>
          <w:noProof w:val="0"/>
        </w:rPr>
        <w:t>.</w:t>
      </w:r>
    </w:p>
    <w:p w:rsidR="000E6885" w:rsidRPr="00662B29" w:rsidRDefault="000E6885" w:rsidP="002C551F">
      <w:pPr>
        <w:pStyle w:val="BodyCopy"/>
        <w:spacing w:after="140"/>
        <w:rPr>
          <w:noProof w:val="0"/>
        </w:rPr>
      </w:pPr>
      <w:r w:rsidRPr="00662B29">
        <w:rPr>
          <w:noProof w:val="0"/>
        </w:rPr>
        <w:t>They should be challenging and test the business, forcing it to grow, but they should also be</w:t>
      </w:r>
      <w:r w:rsidR="008C6BC1" w:rsidRPr="00662B29">
        <w:rPr>
          <w:noProof w:val="0"/>
        </w:rPr>
        <w:t xml:space="preserve"> </w:t>
      </w:r>
      <w:r w:rsidRPr="00662B29">
        <w:rPr>
          <w:noProof w:val="0"/>
        </w:rPr>
        <w:t>achievable.</w:t>
      </w:r>
    </w:p>
    <w:p w:rsidR="000E6885" w:rsidRPr="00662B29" w:rsidRDefault="008C6BC1" w:rsidP="002C551F">
      <w:pPr>
        <w:pStyle w:val="BodyCopy"/>
        <w:spacing w:after="140"/>
        <w:rPr>
          <w:noProof w:val="0"/>
        </w:rPr>
      </w:pPr>
      <w:r w:rsidRPr="00662B29">
        <w:rPr>
          <w:noProof w:val="0"/>
        </w:rPr>
        <w:t xml:space="preserve">Objectives </w:t>
      </w:r>
      <w:r w:rsidR="000E6885" w:rsidRPr="00662B29">
        <w:rPr>
          <w:noProof w:val="0"/>
        </w:rPr>
        <w:t>seen as too easy or too hard will be de-motivating.</w:t>
      </w:r>
    </w:p>
    <w:p w:rsidR="000E6885" w:rsidRPr="00662B29" w:rsidRDefault="008C6BC1" w:rsidP="002C551F">
      <w:pPr>
        <w:pStyle w:val="BodyCopyBold"/>
        <w:spacing w:after="140"/>
        <w:rPr>
          <w:noProof w:val="0"/>
        </w:rPr>
      </w:pPr>
      <w:r w:rsidRPr="00662B29">
        <w:rPr>
          <w:noProof w:val="0"/>
        </w:rPr>
        <w:t>Trackable</w:t>
      </w:r>
    </w:p>
    <w:p w:rsidR="000E6885" w:rsidRPr="00662B29" w:rsidRDefault="000E6885" w:rsidP="002C551F">
      <w:pPr>
        <w:pStyle w:val="BodyCopy"/>
        <w:spacing w:after="140"/>
        <w:rPr>
          <w:noProof w:val="0"/>
        </w:rPr>
      </w:pPr>
      <w:r w:rsidRPr="00662B29">
        <w:rPr>
          <w:noProof w:val="0"/>
        </w:rPr>
        <w:t>They should be able to be monitored from over time.</w:t>
      </w:r>
    </w:p>
    <w:p w:rsidR="000E6885" w:rsidRPr="00662B29" w:rsidRDefault="000E6885" w:rsidP="002C551F">
      <w:pPr>
        <w:pStyle w:val="BodyCopy"/>
        <w:spacing w:after="140"/>
        <w:rPr>
          <w:noProof w:val="0"/>
        </w:rPr>
      </w:pPr>
      <w:r w:rsidRPr="00662B29">
        <w:rPr>
          <w:noProof w:val="0"/>
        </w:rPr>
        <w:t>Sometimes this ‘T’ stands for ‘Time-related’ indicating they have a timeframe attached to</w:t>
      </w:r>
      <w:r w:rsidR="008C6BC1" w:rsidRPr="00662B29">
        <w:rPr>
          <w:noProof w:val="0"/>
        </w:rPr>
        <w:t xml:space="preserve"> them identifying the time or </w:t>
      </w:r>
      <w:r w:rsidRPr="00662B29">
        <w:rPr>
          <w:noProof w:val="0"/>
        </w:rPr>
        <w:t>date by which they are expected to be achieved.</w:t>
      </w:r>
    </w:p>
    <w:p w:rsidR="000E6885" w:rsidRPr="00662B29" w:rsidRDefault="000E6885" w:rsidP="002C551F">
      <w:pPr>
        <w:pStyle w:val="BodyCopy"/>
        <w:spacing w:after="140"/>
        <w:rPr>
          <w:noProof w:val="0"/>
        </w:rPr>
      </w:pPr>
      <w:r w:rsidRPr="00662B29">
        <w:rPr>
          <w:noProof w:val="0"/>
        </w:rPr>
        <w:t xml:space="preserve">It is essential any opportunities for improvement can be specified in terms of SMART </w:t>
      </w:r>
      <w:r w:rsidR="008C6BC1" w:rsidRPr="00662B29">
        <w:rPr>
          <w:noProof w:val="0"/>
        </w:rPr>
        <w:t>objectives</w:t>
      </w:r>
      <w:r w:rsidRPr="00662B29">
        <w:rPr>
          <w:noProof w:val="0"/>
        </w:rPr>
        <w:t>.</w:t>
      </w:r>
    </w:p>
    <w:p w:rsidR="00426B89" w:rsidRPr="00662B29" w:rsidRDefault="003A4B14" w:rsidP="002C551F">
      <w:pPr>
        <w:pStyle w:val="Heading3"/>
        <w:spacing w:before="160" w:after="200"/>
        <w:rPr>
          <w:szCs w:val="28"/>
        </w:rPr>
      </w:pPr>
      <w:r w:rsidRPr="00662B29">
        <w:rPr>
          <w:szCs w:val="28"/>
        </w:rPr>
        <w:t>Focus</w:t>
      </w:r>
      <w:r w:rsidR="00426B89" w:rsidRPr="00662B29">
        <w:rPr>
          <w:szCs w:val="28"/>
        </w:rPr>
        <w:t xml:space="preserve"> of objectives</w:t>
      </w:r>
    </w:p>
    <w:p w:rsidR="00426B89" w:rsidRPr="00662B29" w:rsidRDefault="00426B89" w:rsidP="008D221F">
      <w:pPr>
        <w:pStyle w:val="BodyCopy"/>
        <w:rPr>
          <w:noProof w:val="0"/>
        </w:rPr>
      </w:pPr>
      <w:r w:rsidRPr="00662B29">
        <w:rPr>
          <w:noProof w:val="0"/>
        </w:rPr>
        <w:t xml:space="preserve">Objectives may </w:t>
      </w:r>
      <w:r w:rsidR="000458F4" w:rsidRPr="00662B29">
        <w:rPr>
          <w:noProof w:val="0"/>
        </w:rPr>
        <w:t>be focused on</w:t>
      </w:r>
      <w:r w:rsidRPr="00662B29">
        <w:rPr>
          <w:noProof w:val="0"/>
        </w:rPr>
        <w:t>:</w:t>
      </w:r>
    </w:p>
    <w:p w:rsidR="00426B89" w:rsidRPr="00662B29" w:rsidRDefault="00426B89" w:rsidP="00E133C6">
      <w:pPr>
        <w:pStyle w:val="Bullet1"/>
      </w:pPr>
      <w:r w:rsidRPr="00662B29">
        <w:t>Sales figures</w:t>
      </w:r>
    </w:p>
    <w:p w:rsidR="00426B89" w:rsidRPr="00662B29" w:rsidRDefault="00426B89" w:rsidP="00E133C6">
      <w:pPr>
        <w:pStyle w:val="Bullet1"/>
      </w:pPr>
      <w:r w:rsidRPr="00662B29">
        <w:t>Revenues</w:t>
      </w:r>
    </w:p>
    <w:p w:rsidR="00426B89" w:rsidRPr="00662B29" w:rsidRDefault="00426B89" w:rsidP="00E133C6">
      <w:pPr>
        <w:pStyle w:val="Bullet1"/>
      </w:pPr>
      <w:r w:rsidRPr="00662B29">
        <w:t>Delivery times</w:t>
      </w:r>
    </w:p>
    <w:p w:rsidR="00426B89" w:rsidRPr="00662B29" w:rsidRDefault="000458F4" w:rsidP="00E133C6">
      <w:pPr>
        <w:pStyle w:val="Bullet1"/>
      </w:pPr>
      <w:r w:rsidRPr="00662B29">
        <w:rPr>
          <w:noProof/>
          <w:lang w:val="en-US"/>
        </w:rPr>
        <w:drawing>
          <wp:anchor distT="0" distB="0" distL="114300" distR="114300" simplePos="0" relativeHeight="252055552" behindDoc="0" locked="0" layoutInCell="1" allowOverlap="1">
            <wp:simplePos x="0" y="0"/>
            <wp:positionH relativeFrom="column">
              <wp:posOffset>3714750</wp:posOffset>
            </wp:positionH>
            <wp:positionV relativeFrom="paragraph">
              <wp:posOffset>176530</wp:posOffset>
            </wp:positionV>
            <wp:extent cx="1781175" cy="1200150"/>
            <wp:effectExtent l="19050" t="0" r="9525" b="0"/>
            <wp:wrapSquare wrapText="bothSides"/>
            <wp:docPr id="1" name="Picture 166" descr="W27_Five_Professionals_Blank_Msg_shutterstock_2052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7_Five_Professionals_Blank_Msg_shutterstock_2052513.jpg"/>
                    <pic:cNvPicPr/>
                  </pic:nvPicPr>
                  <pic:blipFill>
                    <a:blip r:embed="rId165" cstate="print"/>
                    <a:stretch>
                      <a:fillRect/>
                    </a:stretch>
                  </pic:blipFill>
                  <pic:spPr>
                    <a:xfrm>
                      <a:off x="0" y="0"/>
                      <a:ext cx="1781175" cy="1200150"/>
                    </a:xfrm>
                    <a:prstGeom prst="rect">
                      <a:avLst/>
                    </a:prstGeom>
                  </pic:spPr>
                </pic:pic>
              </a:graphicData>
            </a:graphic>
          </wp:anchor>
        </w:drawing>
      </w:r>
      <w:r w:rsidR="00426B89" w:rsidRPr="00662B29">
        <w:t>Service standards</w:t>
      </w:r>
    </w:p>
    <w:p w:rsidR="00426B89" w:rsidRPr="00662B29" w:rsidRDefault="00426B89" w:rsidP="00E133C6">
      <w:pPr>
        <w:pStyle w:val="Bullet1"/>
      </w:pPr>
      <w:r w:rsidRPr="00662B29">
        <w:t>Client numbers</w:t>
      </w:r>
    </w:p>
    <w:p w:rsidR="00426B89" w:rsidRPr="00662B29" w:rsidRDefault="00426B89" w:rsidP="00E133C6">
      <w:pPr>
        <w:pStyle w:val="Bullet1"/>
      </w:pPr>
      <w:r w:rsidRPr="00662B29">
        <w:t>Client handling times</w:t>
      </w:r>
    </w:p>
    <w:p w:rsidR="00426B89" w:rsidRPr="00662B29" w:rsidRDefault="00426B89" w:rsidP="00E133C6">
      <w:pPr>
        <w:pStyle w:val="Bullet1"/>
      </w:pPr>
      <w:r w:rsidRPr="00662B29">
        <w:t>Staff turnover</w:t>
      </w:r>
    </w:p>
    <w:p w:rsidR="00426B89" w:rsidRPr="00662B29" w:rsidRDefault="000458F4" w:rsidP="00E133C6">
      <w:pPr>
        <w:pStyle w:val="Bullet1"/>
      </w:pPr>
      <w:r w:rsidRPr="00662B29">
        <w:t>Profit margins</w:t>
      </w:r>
    </w:p>
    <w:p w:rsidR="000458F4" w:rsidRPr="00662B29" w:rsidRDefault="000458F4" w:rsidP="00E133C6">
      <w:pPr>
        <w:pStyle w:val="Bullet1"/>
      </w:pPr>
      <w:r w:rsidRPr="00662B29">
        <w:t>Client development</w:t>
      </w:r>
    </w:p>
    <w:p w:rsidR="000458F4" w:rsidRPr="00662B29" w:rsidRDefault="000458F4" w:rsidP="00E133C6">
      <w:pPr>
        <w:pStyle w:val="Bullet1"/>
      </w:pPr>
      <w:r w:rsidRPr="00662B29">
        <w:t>Geographic expansion</w:t>
      </w:r>
    </w:p>
    <w:p w:rsidR="000458F4" w:rsidRPr="00662B29" w:rsidRDefault="000458F4" w:rsidP="00E133C6">
      <w:pPr>
        <w:pStyle w:val="Bullet1"/>
      </w:pPr>
      <w:r w:rsidRPr="00662B29">
        <w:t>Organisational growth</w:t>
      </w:r>
    </w:p>
    <w:p w:rsidR="000458F4" w:rsidRPr="00662B29" w:rsidRDefault="000458F4" w:rsidP="00E133C6">
      <w:pPr>
        <w:pStyle w:val="Bullet1"/>
      </w:pPr>
      <w:r w:rsidRPr="00662B29">
        <w:t>Service growth</w:t>
      </w:r>
    </w:p>
    <w:p w:rsidR="000458F4" w:rsidRPr="00662B29" w:rsidRDefault="000458F4" w:rsidP="00E133C6">
      <w:pPr>
        <w:pStyle w:val="Bullet1"/>
      </w:pPr>
      <w:r w:rsidRPr="00662B29">
        <w:t>Debt reduction</w:t>
      </w:r>
    </w:p>
    <w:p w:rsidR="000458F4" w:rsidRPr="00662B29" w:rsidRDefault="003A4B14" w:rsidP="00E133C6">
      <w:pPr>
        <w:pStyle w:val="Bullet1"/>
      </w:pPr>
      <w:r w:rsidRPr="00662B29">
        <w:t>Income development</w:t>
      </w:r>
    </w:p>
    <w:p w:rsidR="000458F4" w:rsidRPr="00662B29" w:rsidRDefault="000458F4" w:rsidP="00E133C6">
      <w:pPr>
        <w:pStyle w:val="Bullet1"/>
        <w:rPr>
          <w:rFonts w:cs="Helvetica"/>
          <w:color w:val="000000"/>
        </w:rPr>
      </w:pPr>
      <w:r w:rsidRPr="00662B29">
        <w:rPr>
          <w:rFonts w:cs="Helvetica"/>
          <w:color w:val="000000"/>
        </w:rPr>
        <w:t xml:space="preserve">Re-positioning the business </w:t>
      </w:r>
    </w:p>
    <w:p w:rsidR="000458F4" w:rsidRPr="00662B29" w:rsidRDefault="000458F4" w:rsidP="00E133C6">
      <w:pPr>
        <w:pStyle w:val="Bullet1"/>
        <w:rPr>
          <w:rFonts w:cs="Helvetica"/>
          <w:color w:val="000000"/>
        </w:rPr>
      </w:pPr>
      <w:r w:rsidRPr="00662B29">
        <w:rPr>
          <w:rFonts w:cs="Helvetica"/>
          <w:color w:val="000000"/>
        </w:rPr>
        <w:t>New target markets</w:t>
      </w:r>
    </w:p>
    <w:p w:rsidR="000458F4" w:rsidRPr="00662B29" w:rsidRDefault="000458F4" w:rsidP="00E133C6">
      <w:pPr>
        <w:pStyle w:val="Bullet1"/>
        <w:rPr>
          <w:rFonts w:cs="Helvetica"/>
          <w:color w:val="000000"/>
        </w:rPr>
      </w:pPr>
      <w:r w:rsidRPr="00662B29">
        <w:rPr>
          <w:rFonts w:cs="Helvetica"/>
          <w:color w:val="000000"/>
        </w:rPr>
        <w:t>Meeting competition</w:t>
      </w:r>
    </w:p>
    <w:p w:rsidR="000458F4" w:rsidRPr="00662B29" w:rsidRDefault="000458F4" w:rsidP="00E133C6">
      <w:pPr>
        <w:pStyle w:val="Bullet1"/>
      </w:pPr>
      <w:r w:rsidRPr="00662B29">
        <w:t>Customer loyalty</w:t>
      </w:r>
      <w:r w:rsidR="002C551F" w:rsidRPr="00662B29">
        <w:t>.</w:t>
      </w:r>
    </w:p>
    <w:p w:rsidR="00426B89" w:rsidRPr="00662B29" w:rsidRDefault="00426B89" w:rsidP="008D221F">
      <w:pPr>
        <w:pStyle w:val="BodyCopy"/>
        <w:rPr>
          <w:noProof w:val="0"/>
        </w:rPr>
      </w:pPr>
      <w:r w:rsidRPr="00662B29">
        <w:rPr>
          <w:noProof w:val="0"/>
        </w:rPr>
        <w:t xml:space="preserve">The following table is a very simple set of objectives for the Singapore Travel Agency. </w:t>
      </w:r>
    </w:p>
    <w:p w:rsidR="00426B89" w:rsidRPr="00662B29" w:rsidRDefault="00426B89" w:rsidP="00863989">
      <w:pPr>
        <w:pStyle w:val="BodyCopyBold"/>
        <w:rPr>
          <w:noProof w:val="0"/>
          <w:szCs w:val="22"/>
        </w:rPr>
      </w:pPr>
      <w:r w:rsidRPr="00662B29">
        <w:rPr>
          <w:noProof w:val="0"/>
          <w:szCs w:val="22"/>
        </w:rPr>
        <w:t>Singapore Travel Agency</w:t>
      </w:r>
    </w:p>
    <w:p w:rsidR="000458F4" w:rsidRPr="00662B29" w:rsidRDefault="000458F4" w:rsidP="000458F4">
      <w:pPr>
        <w:pStyle w:val="Default"/>
        <w:rPr>
          <w:rFonts w:ascii="Helvetica" w:hAnsi="Helvetica"/>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88"/>
        <w:gridCol w:w="4450"/>
      </w:tblGrid>
      <w:tr w:rsidR="000458F4" w:rsidRPr="00662B29" w:rsidTr="00E32CCA">
        <w:trPr>
          <w:trHeight w:val="142"/>
        </w:trPr>
        <w:tc>
          <w:tcPr>
            <w:tcW w:w="4388" w:type="dxa"/>
            <w:shd w:val="clear" w:color="auto" w:fill="D9D9D9" w:themeFill="background1" w:themeFillShade="D9"/>
          </w:tcPr>
          <w:p w:rsidR="000458F4" w:rsidRPr="00662B29" w:rsidRDefault="000458F4" w:rsidP="00E32CCA">
            <w:pPr>
              <w:autoSpaceDE w:val="0"/>
              <w:autoSpaceDN w:val="0"/>
              <w:adjustRightInd w:val="0"/>
              <w:spacing w:before="80" w:after="120" w:line="240" w:lineRule="auto"/>
              <w:jc w:val="center"/>
              <w:rPr>
                <w:rFonts w:ascii="Helvetica" w:hAnsi="Helvetica" w:cs="HelveticaNeueLT Std Cn"/>
                <w:sz w:val="20"/>
                <w:szCs w:val="20"/>
              </w:rPr>
            </w:pPr>
            <w:r w:rsidRPr="00662B29">
              <w:rPr>
                <w:rFonts w:ascii="Helvetica" w:hAnsi="Helvetica" w:cs="HelveticaNeueLT Std Cn"/>
                <w:b/>
                <w:bCs/>
                <w:sz w:val="20"/>
                <w:szCs w:val="20"/>
              </w:rPr>
              <w:t>OBJECTIVE</w:t>
            </w:r>
          </w:p>
        </w:tc>
        <w:tc>
          <w:tcPr>
            <w:tcW w:w="4450" w:type="dxa"/>
            <w:shd w:val="clear" w:color="auto" w:fill="D9D9D9" w:themeFill="background1" w:themeFillShade="D9"/>
          </w:tcPr>
          <w:p w:rsidR="000458F4" w:rsidRPr="00662B29" w:rsidRDefault="000458F4" w:rsidP="00E32CCA">
            <w:pPr>
              <w:autoSpaceDE w:val="0"/>
              <w:autoSpaceDN w:val="0"/>
              <w:adjustRightInd w:val="0"/>
              <w:spacing w:before="80" w:after="120" w:line="240" w:lineRule="auto"/>
              <w:jc w:val="center"/>
              <w:rPr>
                <w:rFonts w:ascii="Helvetica" w:hAnsi="Helvetica" w:cs="HelveticaNeueLT Std Cn"/>
                <w:sz w:val="20"/>
                <w:szCs w:val="20"/>
              </w:rPr>
            </w:pPr>
            <w:r w:rsidRPr="00662B29">
              <w:rPr>
                <w:rFonts w:ascii="Helvetica" w:hAnsi="Helvetica" w:cs="HelveticaNeueLT Std Cn"/>
                <w:b/>
                <w:bCs/>
                <w:sz w:val="20"/>
                <w:szCs w:val="20"/>
              </w:rPr>
              <w:t xml:space="preserve">SMART OBJECTIVES </w:t>
            </w:r>
          </w:p>
        </w:tc>
      </w:tr>
      <w:tr w:rsidR="000458F4" w:rsidRPr="00662B29" w:rsidTr="00E32CCA">
        <w:trPr>
          <w:trHeight w:val="223"/>
        </w:trPr>
        <w:tc>
          <w:tcPr>
            <w:tcW w:w="4388" w:type="dxa"/>
            <w:vMerge w:val="restart"/>
          </w:tcPr>
          <w:p w:rsidR="000458F4" w:rsidRPr="00662B29" w:rsidRDefault="000458F4" w:rsidP="00E32CCA">
            <w:pPr>
              <w:autoSpaceDE w:val="0"/>
              <w:autoSpaceDN w:val="0"/>
              <w:adjustRightInd w:val="0"/>
              <w:spacing w:before="80" w:after="120" w:line="240" w:lineRule="auto"/>
              <w:rPr>
                <w:rFonts w:ascii="Helvetica" w:hAnsi="Helvetica" w:cs="HelveticaNeueLT Std Lt Cn"/>
                <w:sz w:val="20"/>
                <w:szCs w:val="20"/>
              </w:rPr>
            </w:pPr>
            <w:r w:rsidRPr="00662B29">
              <w:rPr>
                <w:rFonts w:ascii="Helvetica" w:hAnsi="Helvetica" w:cs="HelveticaNeueLT Std Lt Cn"/>
                <w:sz w:val="20"/>
                <w:szCs w:val="20"/>
              </w:rPr>
              <w:t xml:space="preserve">Develop the business to be the most profitable of its type in the local area </w:t>
            </w:r>
          </w:p>
        </w:tc>
        <w:tc>
          <w:tcPr>
            <w:tcW w:w="4450" w:type="dxa"/>
          </w:tcPr>
          <w:p w:rsidR="000458F4" w:rsidRPr="00662B29" w:rsidRDefault="000458F4" w:rsidP="00E32CCA">
            <w:pPr>
              <w:autoSpaceDE w:val="0"/>
              <w:autoSpaceDN w:val="0"/>
              <w:adjustRightInd w:val="0"/>
              <w:spacing w:before="80" w:after="120" w:line="240" w:lineRule="auto"/>
              <w:rPr>
                <w:rFonts w:ascii="Helvetica" w:hAnsi="Helvetica" w:cs="HelveticaNeueLT Std Lt Cn"/>
                <w:sz w:val="20"/>
                <w:szCs w:val="20"/>
              </w:rPr>
            </w:pPr>
            <w:r w:rsidRPr="00662B29">
              <w:rPr>
                <w:rFonts w:ascii="Helvetica" w:hAnsi="Helvetica" w:cs="HelveticaNeueLT Std Lt Cn"/>
                <w:sz w:val="20"/>
                <w:szCs w:val="20"/>
              </w:rPr>
              <w:t xml:space="preserve">To increase the number of customers by 25% in Year 2, and a further 10% in Year 3 (compared with Year 1 results) </w:t>
            </w:r>
          </w:p>
        </w:tc>
      </w:tr>
      <w:tr w:rsidR="000458F4" w:rsidRPr="00662B29" w:rsidTr="00E32CCA">
        <w:trPr>
          <w:trHeight w:val="223"/>
        </w:trPr>
        <w:tc>
          <w:tcPr>
            <w:tcW w:w="4388" w:type="dxa"/>
            <w:vMerge/>
          </w:tcPr>
          <w:p w:rsidR="000458F4" w:rsidRPr="00662B29" w:rsidRDefault="000458F4" w:rsidP="00E32CCA">
            <w:pPr>
              <w:autoSpaceDE w:val="0"/>
              <w:autoSpaceDN w:val="0"/>
              <w:adjustRightInd w:val="0"/>
              <w:spacing w:before="80" w:after="120" w:line="240" w:lineRule="auto"/>
              <w:rPr>
                <w:rFonts w:ascii="Helvetica" w:hAnsi="Helvetica"/>
                <w:sz w:val="20"/>
                <w:szCs w:val="20"/>
              </w:rPr>
            </w:pPr>
          </w:p>
        </w:tc>
        <w:tc>
          <w:tcPr>
            <w:tcW w:w="4450" w:type="dxa"/>
          </w:tcPr>
          <w:p w:rsidR="000458F4" w:rsidRPr="00662B29" w:rsidRDefault="000458F4" w:rsidP="00E32CCA">
            <w:pPr>
              <w:autoSpaceDE w:val="0"/>
              <w:autoSpaceDN w:val="0"/>
              <w:adjustRightInd w:val="0"/>
              <w:spacing w:before="80" w:after="120" w:line="240" w:lineRule="auto"/>
              <w:rPr>
                <w:rFonts w:ascii="Helvetica" w:hAnsi="Helvetica" w:cs="HelveticaNeueLT Std Lt Cn"/>
                <w:sz w:val="20"/>
                <w:szCs w:val="20"/>
              </w:rPr>
            </w:pPr>
            <w:r w:rsidRPr="00662B29">
              <w:rPr>
                <w:rFonts w:ascii="Helvetica" w:hAnsi="Helvetica" w:cs="HelveticaNeueLT Std Lt Cn"/>
                <w:sz w:val="20"/>
                <w:szCs w:val="20"/>
              </w:rPr>
              <w:t xml:space="preserve">To reduce the costs of operating the business by 10% in Year 2, and by a further 10% in Year 3, (compared with Year 1 results) </w:t>
            </w:r>
          </w:p>
        </w:tc>
      </w:tr>
    </w:tbl>
    <w:p w:rsidR="000458F4" w:rsidRPr="00662B29" w:rsidRDefault="000458F4" w:rsidP="000458F4">
      <w:pPr>
        <w:rPr>
          <w:rFonts w:ascii="Helvetica" w:eastAsia="Times New Roman" w:hAnsi="Helvetica" w:cs="HelveticaNeueLTStd-Lt"/>
          <w:color w:val="000000"/>
        </w:rPr>
      </w:pPr>
    </w:p>
    <w:p w:rsidR="000458F4" w:rsidRPr="00662B29" w:rsidRDefault="000458F4" w:rsidP="000458F4">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57600"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458F4" w:rsidRPr="00662B29" w:rsidRDefault="000458F4" w:rsidP="000458F4">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17 </w:t>
      </w:r>
      <w:r w:rsidR="002C551F"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SMART objectives</w:t>
      </w:r>
    </w:p>
    <w:p w:rsidR="000458F4" w:rsidRPr="00662B29" w:rsidRDefault="000458F4" w:rsidP="000458F4">
      <w:pPr>
        <w:autoSpaceDE w:val="0"/>
        <w:autoSpaceDN w:val="0"/>
        <w:adjustRightInd w:val="0"/>
        <w:snapToGrid w:val="0"/>
        <w:spacing w:before="80" w:after="120" w:line="240" w:lineRule="auto"/>
        <w:rPr>
          <w:rFonts w:ascii="Helvetica" w:hAnsi="Helvetica" w:cs="HelveticaNeueLT Std Lt Cn"/>
          <w:i/>
          <w:color w:val="221E1F"/>
        </w:rPr>
      </w:pPr>
    </w:p>
    <w:p w:rsidR="000458F4" w:rsidRPr="00662B29" w:rsidRDefault="000458F4" w:rsidP="000458F4">
      <w:pPr>
        <w:pStyle w:val="BodyCopy"/>
        <w:spacing w:before="240" w:after="240"/>
        <w:rPr>
          <w:rFonts w:cs="HelveticaNeueLT Std Lt Cn"/>
          <w:noProof w:val="0"/>
          <w:sz w:val="4"/>
          <w:szCs w:val="4"/>
        </w:rPr>
      </w:pPr>
    </w:p>
    <w:p w:rsidR="000458F4" w:rsidRPr="00662B29" w:rsidRDefault="000458F4" w:rsidP="008D221F">
      <w:pPr>
        <w:pStyle w:val="BodyCopy"/>
        <w:rPr>
          <w:noProof w:val="0"/>
        </w:rPr>
      </w:pPr>
      <w:r w:rsidRPr="00662B29">
        <w:rPr>
          <w:noProof w:val="0"/>
        </w:rPr>
        <w:t xml:space="preserve">Develop a set of key objectives for your business over the next three years. You may wish to include objectives other than that shown in the above table. </w:t>
      </w:r>
    </w:p>
    <w:p w:rsidR="000458F4" w:rsidRPr="00662B29" w:rsidRDefault="000458F4" w:rsidP="000458F4">
      <w:pPr>
        <w:spacing w:before="80" w:after="120" w:line="240" w:lineRule="auto"/>
        <w:rPr>
          <w:rFonts w:ascii="Helvetica" w:hAnsi="Helvetica" w:cs="HelveticaNeueLT Std Lt Cn"/>
          <w:color w:val="221E1F"/>
        </w:rPr>
      </w:pPr>
    </w:p>
    <w:tbl>
      <w:tblPr>
        <w:tblStyle w:val="TableGrid"/>
        <w:tblW w:w="0" w:type="auto"/>
        <w:tblLook w:val="04A0" w:firstRow="1" w:lastRow="0" w:firstColumn="1" w:lastColumn="0" w:noHBand="0" w:noVBand="1"/>
      </w:tblPr>
      <w:tblGrid>
        <w:gridCol w:w="4621"/>
        <w:gridCol w:w="4621"/>
      </w:tblGrid>
      <w:tr w:rsidR="000458F4" w:rsidRPr="00662B29" w:rsidTr="000458F4">
        <w:tc>
          <w:tcPr>
            <w:tcW w:w="4621" w:type="dxa"/>
            <w:shd w:val="clear" w:color="auto" w:fill="F2F2F2" w:themeFill="background1" w:themeFillShade="F2"/>
          </w:tcPr>
          <w:p w:rsidR="000458F4" w:rsidRPr="00662B29" w:rsidRDefault="000458F4" w:rsidP="000458F4">
            <w:pPr>
              <w:spacing w:before="80" w:after="120"/>
              <w:jc w:val="center"/>
              <w:rPr>
                <w:rFonts w:ascii="Helvetica" w:hAnsi="Helvetica"/>
                <w:b/>
              </w:rPr>
            </w:pPr>
            <w:r w:rsidRPr="00662B29">
              <w:rPr>
                <w:rFonts w:ascii="Helvetica" w:hAnsi="Helvetica"/>
                <w:b/>
              </w:rPr>
              <w:t>OBJECTIVE</w:t>
            </w:r>
          </w:p>
        </w:tc>
        <w:tc>
          <w:tcPr>
            <w:tcW w:w="4621" w:type="dxa"/>
            <w:shd w:val="clear" w:color="auto" w:fill="F2F2F2" w:themeFill="background1" w:themeFillShade="F2"/>
          </w:tcPr>
          <w:p w:rsidR="000458F4" w:rsidRPr="00662B29" w:rsidRDefault="000458F4" w:rsidP="000458F4">
            <w:pPr>
              <w:spacing w:before="80" w:after="120"/>
              <w:jc w:val="center"/>
              <w:rPr>
                <w:rFonts w:ascii="Helvetica" w:hAnsi="Helvetica"/>
                <w:b/>
              </w:rPr>
            </w:pPr>
            <w:r w:rsidRPr="00662B29">
              <w:rPr>
                <w:rFonts w:ascii="Helvetica" w:hAnsi="Helvetica"/>
                <w:b/>
              </w:rPr>
              <w:t>SMART OBJECTIVES</w:t>
            </w:r>
          </w:p>
        </w:tc>
      </w:tr>
      <w:tr w:rsidR="000458F4" w:rsidRPr="00662B29" w:rsidTr="000458F4">
        <w:tc>
          <w:tcPr>
            <w:tcW w:w="4621" w:type="dxa"/>
          </w:tcPr>
          <w:p w:rsidR="000458F4" w:rsidRPr="00662B29" w:rsidRDefault="000458F4" w:rsidP="000458F4">
            <w:pPr>
              <w:spacing w:before="80" w:after="120"/>
              <w:rPr>
                <w:rFonts w:ascii="Helvetica" w:hAnsi="Helvetica"/>
              </w:rPr>
            </w:pPr>
          </w:p>
        </w:tc>
        <w:tc>
          <w:tcPr>
            <w:tcW w:w="4621" w:type="dxa"/>
          </w:tcPr>
          <w:p w:rsidR="000458F4" w:rsidRPr="00662B29" w:rsidRDefault="000458F4" w:rsidP="000458F4">
            <w:pPr>
              <w:spacing w:before="80" w:after="120"/>
              <w:rPr>
                <w:rFonts w:ascii="Helvetica" w:hAnsi="Helvetica"/>
              </w:rPr>
            </w:pPr>
          </w:p>
          <w:p w:rsidR="000458F4" w:rsidRPr="00662B29" w:rsidRDefault="000458F4" w:rsidP="000458F4">
            <w:pPr>
              <w:spacing w:before="80" w:after="120"/>
              <w:rPr>
                <w:rFonts w:ascii="Helvetica" w:hAnsi="Helvetica"/>
              </w:rPr>
            </w:pPr>
          </w:p>
        </w:tc>
      </w:tr>
      <w:tr w:rsidR="000458F4" w:rsidRPr="00662B29" w:rsidTr="000458F4">
        <w:tc>
          <w:tcPr>
            <w:tcW w:w="4621" w:type="dxa"/>
          </w:tcPr>
          <w:p w:rsidR="000458F4" w:rsidRPr="00662B29" w:rsidRDefault="000458F4" w:rsidP="000458F4">
            <w:pPr>
              <w:spacing w:before="80" w:after="120"/>
              <w:rPr>
                <w:rFonts w:ascii="Helvetica" w:hAnsi="Helvetica"/>
              </w:rPr>
            </w:pPr>
          </w:p>
        </w:tc>
        <w:tc>
          <w:tcPr>
            <w:tcW w:w="4621" w:type="dxa"/>
          </w:tcPr>
          <w:p w:rsidR="000458F4" w:rsidRPr="00662B29" w:rsidRDefault="000458F4" w:rsidP="000458F4">
            <w:pPr>
              <w:spacing w:before="80" w:after="120"/>
              <w:rPr>
                <w:rFonts w:ascii="Helvetica" w:hAnsi="Helvetica"/>
              </w:rPr>
            </w:pPr>
          </w:p>
          <w:p w:rsidR="000458F4" w:rsidRPr="00662B29" w:rsidRDefault="000458F4" w:rsidP="000458F4">
            <w:pPr>
              <w:spacing w:before="80" w:after="120"/>
              <w:rPr>
                <w:rFonts w:ascii="Helvetica" w:hAnsi="Helvetica"/>
              </w:rPr>
            </w:pPr>
          </w:p>
        </w:tc>
      </w:tr>
      <w:tr w:rsidR="000458F4" w:rsidRPr="00662B29" w:rsidTr="000458F4">
        <w:tc>
          <w:tcPr>
            <w:tcW w:w="4621" w:type="dxa"/>
          </w:tcPr>
          <w:p w:rsidR="000458F4" w:rsidRPr="00662B29" w:rsidRDefault="000458F4" w:rsidP="000458F4">
            <w:pPr>
              <w:spacing w:before="80" w:after="120"/>
              <w:rPr>
                <w:rFonts w:ascii="Helvetica" w:hAnsi="Helvetica"/>
              </w:rPr>
            </w:pPr>
          </w:p>
        </w:tc>
        <w:tc>
          <w:tcPr>
            <w:tcW w:w="4621" w:type="dxa"/>
          </w:tcPr>
          <w:p w:rsidR="000458F4" w:rsidRPr="00662B29" w:rsidRDefault="000458F4" w:rsidP="000458F4">
            <w:pPr>
              <w:spacing w:before="80" w:after="120"/>
              <w:rPr>
                <w:rFonts w:ascii="Helvetica" w:hAnsi="Helvetica"/>
              </w:rPr>
            </w:pPr>
          </w:p>
          <w:p w:rsidR="000458F4" w:rsidRPr="00662B29" w:rsidRDefault="000458F4" w:rsidP="000458F4">
            <w:pPr>
              <w:spacing w:before="80" w:after="120"/>
              <w:rPr>
                <w:rFonts w:ascii="Helvetica" w:hAnsi="Helvetica"/>
              </w:rPr>
            </w:pPr>
          </w:p>
        </w:tc>
      </w:tr>
      <w:tr w:rsidR="000458F4" w:rsidRPr="00662B29" w:rsidTr="000458F4">
        <w:tc>
          <w:tcPr>
            <w:tcW w:w="4621" w:type="dxa"/>
          </w:tcPr>
          <w:p w:rsidR="000458F4" w:rsidRPr="00662B29" w:rsidRDefault="000458F4" w:rsidP="000458F4">
            <w:pPr>
              <w:spacing w:before="80" w:after="120"/>
              <w:rPr>
                <w:rFonts w:ascii="Helvetica" w:hAnsi="Helvetica"/>
              </w:rPr>
            </w:pPr>
          </w:p>
        </w:tc>
        <w:tc>
          <w:tcPr>
            <w:tcW w:w="4621" w:type="dxa"/>
          </w:tcPr>
          <w:p w:rsidR="000458F4" w:rsidRPr="00662B29" w:rsidRDefault="000458F4" w:rsidP="000458F4">
            <w:pPr>
              <w:spacing w:before="80" w:after="120"/>
              <w:rPr>
                <w:rFonts w:ascii="Helvetica" w:hAnsi="Helvetica"/>
              </w:rPr>
            </w:pPr>
          </w:p>
          <w:p w:rsidR="000458F4" w:rsidRPr="00662B29" w:rsidRDefault="000458F4" w:rsidP="000458F4">
            <w:pPr>
              <w:spacing w:before="80" w:after="120"/>
              <w:rPr>
                <w:rFonts w:ascii="Helvetica" w:hAnsi="Helvetica"/>
              </w:rPr>
            </w:pPr>
          </w:p>
        </w:tc>
      </w:tr>
      <w:tr w:rsidR="000458F4" w:rsidRPr="00662B29" w:rsidTr="000458F4">
        <w:tc>
          <w:tcPr>
            <w:tcW w:w="4621" w:type="dxa"/>
          </w:tcPr>
          <w:p w:rsidR="000458F4" w:rsidRPr="00662B29" w:rsidRDefault="000458F4" w:rsidP="000458F4">
            <w:pPr>
              <w:spacing w:before="80" w:after="120"/>
              <w:rPr>
                <w:rFonts w:ascii="Helvetica" w:hAnsi="Helvetica"/>
              </w:rPr>
            </w:pPr>
          </w:p>
        </w:tc>
        <w:tc>
          <w:tcPr>
            <w:tcW w:w="4621" w:type="dxa"/>
          </w:tcPr>
          <w:p w:rsidR="000458F4" w:rsidRPr="00662B29" w:rsidRDefault="000458F4" w:rsidP="000458F4">
            <w:pPr>
              <w:spacing w:before="80" w:after="120"/>
              <w:rPr>
                <w:rFonts w:ascii="Helvetica" w:hAnsi="Helvetica"/>
              </w:rPr>
            </w:pPr>
          </w:p>
          <w:p w:rsidR="000458F4" w:rsidRPr="00662B29" w:rsidRDefault="000458F4" w:rsidP="000458F4">
            <w:pPr>
              <w:spacing w:before="80" w:after="120"/>
              <w:rPr>
                <w:rFonts w:ascii="Helvetica" w:hAnsi="Helvetica"/>
              </w:rPr>
            </w:pPr>
          </w:p>
        </w:tc>
      </w:tr>
      <w:tr w:rsidR="000458F4" w:rsidRPr="00662B29" w:rsidTr="000458F4">
        <w:tc>
          <w:tcPr>
            <w:tcW w:w="4621" w:type="dxa"/>
          </w:tcPr>
          <w:p w:rsidR="000458F4" w:rsidRPr="00662B29" w:rsidRDefault="000458F4" w:rsidP="000458F4">
            <w:pPr>
              <w:spacing w:before="80" w:after="120"/>
              <w:rPr>
                <w:rFonts w:ascii="Helvetica" w:hAnsi="Helvetica"/>
              </w:rPr>
            </w:pPr>
          </w:p>
        </w:tc>
        <w:tc>
          <w:tcPr>
            <w:tcW w:w="4621" w:type="dxa"/>
          </w:tcPr>
          <w:p w:rsidR="000458F4" w:rsidRPr="00662B29" w:rsidRDefault="000458F4" w:rsidP="000458F4">
            <w:pPr>
              <w:spacing w:before="80" w:after="120"/>
              <w:rPr>
                <w:rFonts w:ascii="Helvetica" w:hAnsi="Helvetica"/>
              </w:rPr>
            </w:pPr>
          </w:p>
          <w:p w:rsidR="000458F4" w:rsidRPr="00662B29" w:rsidRDefault="000458F4" w:rsidP="000458F4">
            <w:pPr>
              <w:spacing w:before="80" w:after="120"/>
              <w:rPr>
                <w:rFonts w:ascii="Helvetica" w:hAnsi="Helvetica"/>
              </w:rPr>
            </w:pPr>
          </w:p>
        </w:tc>
      </w:tr>
      <w:tr w:rsidR="000458F4" w:rsidRPr="00662B29" w:rsidTr="000458F4">
        <w:tc>
          <w:tcPr>
            <w:tcW w:w="4621" w:type="dxa"/>
          </w:tcPr>
          <w:p w:rsidR="000458F4" w:rsidRPr="00662B29" w:rsidRDefault="000458F4" w:rsidP="000458F4">
            <w:pPr>
              <w:spacing w:before="80" w:after="120"/>
              <w:rPr>
                <w:rFonts w:ascii="Helvetica" w:hAnsi="Helvetica"/>
              </w:rPr>
            </w:pPr>
          </w:p>
        </w:tc>
        <w:tc>
          <w:tcPr>
            <w:tcW w:w="4621" w:type="dxa"/>
          </w:tcPr>
          <w:p w:rsidR="000458F4" w:rsidRPr="00662B29" w:rsidRDefault="000458F4" w:rsidP="000458F4">
            <w:pPr>
              <w:spacing w:before="80" w:after="120"/>
              <w:rPr>
                <w:rFonts w:ascii="Helvetica" w:hAnsi="Helvetica"/>
              </w:rPr>
            </w:pPr>
          </w:p>
          <w:p w:rsidR="000458F4" w:rsidRPr="00662B29" w:rsidRDefault="000458F4" w:rsidP="000458F4">
            <w:pPr>
              <w:spacing w:before="80" w:after="120"/>
              <w:rPr>
                <w:rFonts w:ascii="Helvetica" w:hAnsi="Helvetica"/>
              </w:rPr>
            </w:pPr>
          </w:p>
        </w:tc>
      </w:tr>
    </w:tbl>
    <w:p w:rsidR="00426B89" w:rsidRPr="00662B29" w:rsidRDefault="00426B89" w:rsidP="00426B89">
      <w:pPr>
        <w:autoSpaceDE w:val="0"/>
        <w:autoSpaceDN w:val="0"/>
        <w:adjustRightInd w:val="0"/>
        <w:spacing w:before="80" w:after="120" w:line="240" w:lineRule="auto"/>
        <w:rPr>
          <w:rFonts w:ascii="Helvetica" w:hAnsi="Helvetica" w:cs="Chevin-Light"/>
          <w:b/>
        </w:rPr>
      </w:pPr>
      <w:r w:rsidRPr="00662B29">
        <w:rPr>
          <w:rFonts w:ascii="Helvetica" w:hAnsi="Helvetica"/>
        </w:rPr>
        <w:br w:type="page"/>
      </w:r>
    </w:p>
    <w:p w:rsidR="0012258E" w:rsidRPr="00662B29" w:rsidRDefault="0012258E" w:rsidP="0012258E">
      <w:pPr>
        <w:pStyle w:val="Heading2"/>
      </w:pPr>
      <w:r w:rsidRPr="00662B29">
        <w:t>3.2</w:t>
      </w:r>
      <w:r w:rsidRPr="00662B29">
        <w:tab/>
      </w:r>
      <w:fldSimple w:instr=" REF  Criteria32  \* MERGEFORMAT ">
        <w:sdt>
          <w:sdtPr>
            <w:alias w:val="Criteria32"/>
            <w:tag w:val="Criteria32"/>
            <w:id w:val="-2132317838"/>
            <w:placeholder>
              <w:docPart w:val="1460F8035EB647399F32C552E7420604"/>
            </w:placeholder>
          </w:sdtPr>
          <w:sdtEndPr>
            <w:rPr>
              <w:rStyle w:val="PlaceholderText"/>
              <w:color w:val="808080"/>
            </w:rPr>
          </w:sdtEndPr>
          <w:sdtContent>
            <w:r w:rsidR="001205F2" w:rsidRPr="001205F2">
              <w:rPr>
                <w:rStyle w:val="PlaceholderText"/>
                <w:color w:val="45545F"/>
              </w:rPr>
              <w:t>Review existing business strategies</w:t>
            </w:r>
          </w:sdtContent>
        </w:sdt>
      </w:fldSimple>
    </w:p>
    <w:p w:rsidR="00D4005D" w:rsidRPr="00662B29" w:rsidRDefault="00D4005D" w:rsidP="003C5137">
      <w:pPr>
        <w:pStyle w:val="Heading3"/>
      </w:pPr>
      <w:r w:rsidRPr="00662B29">
        <w:t>Introduction</w:t>
      </w:r>
    </w:p>
    <w:p w:rsidR="00C9093C" w:rsidRPr="00662B29" w:rsidRDefault="00C9093C" w:rsidP="008D221F">
      <w:pPr>
        <w:pStyle w:val="BodyCopy"/>
        <w:rPr>
          <w:noProof w:val="0"/>
        </w:rPr>
      </w:pPr>
      <w:r w:rsidRPr="00662B29">
        <w:rPr>
          <w:noProof w:val="0"/>
        </w:rPr>
        <w:t>Once you have identified your business objectives, it is now time to reflect on past strategies as a learning tool as to how to progress in the future.</w:t>
      </w:r>
    </w:p>
    <w:p w:rsidR="00EE44CC" w:rsidRPr="00662B29" w:rsidRDefault="00EE44CC" w:rsidP="008D221F">
      <w:pPr>
        <w:pStyle w:val="BodyCopy"/>
        <w:rPr>
          <w:rFonts w:eastAsia="Times New Roman" w:cs="Helvetica"/>
          <w:noProof w:val="0"/>
          <w:color w:val="000000"/>
        </w:rPr>
      </w:pPr>
      <w:r w:rsidRPr="00662B29">
        <w:rPr>
          <w:rFonts w:eastAsia="Times New Roman" w:cs="Helvetica"/>
          <w:noProof w:val="0"/>
          <w:color w:val="000000"/>
        </w:rPr>
        <w:t xml:space="preserve">Learning lessons from inside the business is a valuable thing because the experience is specific to the business and not an irrelevant, generic, </w:t>
      </w:r>
      <w:r w:rsidRPr="00662B29">
        <w:rPr>
          <w:rFonts w:eastAsia="Times New Roman" w:cs="Helvetica-Oblique"/>
          <w:noProof w:val="0"/>
          <w:color w:val="000000"/>
        </w:rPr>
        <w:t xml:space="preserve">industry-based </w:t>
      </w:r>
      <w:r w:rsidRPr="00662B29">
        <w:rPr>
          <w:rFonts w:eastAsia="Times New Roman" w:cs="Helvetica"/>
          <w:noProof w:val="0"/>
          <w:color w:val="000000"/>
        </w:rPr>
        <w:t>example.</w:t>
      </w:r>
    </w:p>
    <w:p w:rsidR="002E022D" w:rsidRPr="00662B29" w:rsidRDefault="002E022D" w:rsidP="003C5137">
      <w:pPr>
        <w:pStyle w:val="Heading3"/>
        <w:rPr>
          <w:szCs w:val="28"/>
        </w:rPr>
      </w:pPr>
      <w:r w:rsidRPr="00662B29">
        <w:rPr>
          <w:szCs w:val="28"/>
        </w:rPr>
        <w:t>Reviewing previous business plans</w:t>
      </w:r>
      <w:r w:rsidR="00EE44CC" w:rsidRPr="00662B29">
        <w:rPr>
          <w:szCs w:val="28"/>
        </w:rPr>
        <w:t xml:space="preserve"> and strategies</w:t>
      </w:r>
    </w:p>
    <w:p w:rsidR="00766A79" w:rsidRPr="00662B29" w:rsidRDefault="00766A79" w:rsidP="008D221F">
      <w:pPr>
        <w:pStyle w:val="BodyCopy"/>
        <w:rPr>
          <w:noProof w:val="0"/>
        </w:rPr>
      </w:pPr>
      <w:r w:rsidRPr="00662B29">
        <w:rPr>
          <w:noProof w:val="0"/>
        </w:rPr>
        <w:t>Consideration of previous business plans in terms of the directions they set, the targets put in place, the resources allocated and the degree of success achieved are critical elements of this review.</w:t>
      </w:r>
    </w:p>
    <w:p w:rsidR="002E022D" w:rsidRPr="00662B29" w:rsidRDefault="002E022D" w:rsidP="008D221F">
      <w:pPr>
        <w:pStyle w:val="BodyCopy"/>
        <w:rPr>
          <w:noProof w:val="0"/>
        </w:rPr>
      </w:pPr>
      <w:r w:rsidRPr="00662B29">
        <w:rPr>
          <w:noProof w:val="0"/>
        </w:rPr>
        <w:t>There is a need to review previous business plan</w:t>
      </w:r>
      <w:r w:rsidR="00EE44CC" w:rsidRPr="00662B29">
        <w:rPr>
          <w:noProof w:val="0"/>
        </w:rPr>
        <w:t xml:space="preserve"> and strategies</w:t>
      </w:r>
      <w:r w:rsidRPr="00662B29">
        <w:rPr>
          <w:noProof w:val="0"/>
        </w:rPr>
        <w:t xml:space="preserve"> to determine:</w:t>
      </w:r>
    </w:p>
    <w:p w:rsidR="002E022D" w:rsidRPr="00662B29" w:rsidRDefault="002E022D" w:rsidP="00E133C6">
      <w:pPr>
        <w:pStyle w:val="Bullet1"/>
      </w:pPr>
      <w:r w:rsidRPr="00662B29">
        <w:t>What the earlier goals of the business were</w:t>
      </w:r>
    </w:p>
    <w:p w:rsidR="00EE44CC" w:rsidRPr="00662B29" w:rsidRDefault="001D3B91" w:rsidP="00E133C6">
      <w:pPr>
        <w:pStyle w:val="Bullet1"/>
      </w:pPr>
      <w:r w:rsidRPr="00662B29">
        <w:rPr>
          <w:noProof/>
          <w:lang w:val="en-US"/>
        </w:rPr>
        <w:drawing>
          <wp:anchor distT="0" distB="0" distL="114300" distR="114300" simplePos="0" relativeHeight="252058624" behindDoc="0" locked="0" layoutInCell="1" allowOverlap="1">
            <wp:simplePos x="0" y="0"/>
            <wp:positionH relativeFrom="column">
              <wp:posOffset>3886200</wp:posOffset>
            </wp:positionH>
            <wp:positionV relativeFrom="paragraph">
              <wp:posOffset>199390</wp:posOffset>
            </wp:positionV>
            <wp:extent cx="1714500" cy="1143000"/>
            <wp:effectExtent l="19050" t="0" r="0" b="0"/>
            <wp:wrapSquare wrapText="bothSides"/>
            <wp:docPr id="4" name="Picture 3" descr="shutterstock_196106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6106324.jpg"/>
                    <pic:cNvPicPr/>
                  </pic:nvPicPr>
                  <pic:blipFill>
                    <a:blip r:embed="rId166" cstate="print"/>
                    <a:stretch>
                      <a:fillRect/>
                    </a:stretch>
                  </pic:blipFill>
                  <pic:spPr>
                    <a:xfrm>
                      <a:off x="0" y="0"/>
                      <a:ext cx="1714500" cy="1143000"/>
                    </a:xfrm>
                    <a:prstGeom prst="rect">
                      <a:avLst/>
                    </a:prstGeom>
                  </pic:spPr>
                </pic:pic>
              </a:graphicData>
            </a:graphic>
          </wp:anchor>
        </w:drawing>
      </w:r>
      <w:r w:rsidR="00EE44CC" w:rsidRPr="00662B29">
        <w:t>How the business tried to achieve them</w:t>
      </w:r>
    </w:p>
    <w:p w:rsidR="00EE44CC" w:rsidRPr="00662B29" w:rsidRDefault="00EE44CC" w:rsidP="00E133C6">
      <w:pPr>
        <w:pStyle w:val="Bullet1"/>
      </w:pPr>
      <w:r w:rsidRPr="00662B29">
        <w:t>What has worked in the past</w:t>
      </w:r>
    </w:p>
    <w:p w:rsidR="00EE44CC" w:rsidRPr="00662B29" w:rsidRDefault="00EE44CC" w:rsidP="00E133C6">
      <w:pPr>
        <w:pStyle w:val="Bullet1"/>
      </w:pPr>
      <w:r w:rsidRPr="00662B29">
        <w:t>The extent of the success it had in achieving its goals.</w:t>
      </w:r>
    </w:p>
    <w:p w:rsidR="00EE44CC" w:rsidRPr="00662B29" w:rsidRDefault="00EE44CC" w:rsidP="00E133C6">
      <w:pPr>
        <w:pStyle w:val="Bullet1"/>
      </w:pPr>
      <w:r w:rsidRPr="00662B29">
        <w:t>What strategies were not successful</w:t>
      </w:r>
    </w:p>
    <w:p w:rsidR="00EE44CC" w:rsidRPr="00662B29" w:rsidRDefault="00EE44CC" w:rsidP="00E133C6">
      <w:pPr>
        <w:pStyle w:val="Bullet1"/>
      </w:pPr>
      <w:r w:rsidRPr="00662B29">
        <w:t>Reasons behind success and failure of previous strategies</w:t>
      </w:r>
    </w:p>
    <w:p w:rsidR="00EE44CC" w:rsidRPr="00662B29" w:rsidRDefault="00EE44CC" w:rsidP="00E133C6">
      <w:pPr>
        <w:pStyle w:val="Bullet1"/>
      </w:pPr>
      <w:r w:rsidRPr="00662B29">
        <w:t>Which strategies can be used in future strategic planning, either in t</w:t>
      </w:r>
      <w:r w:rsidR="00C2134F" w:rsidRPr="00662B29">
        <w:t>heir existing format or amended.</w:t>
      </w:r>
    </w:p>
    <w:p w:rsidR="002E022D" w:rsidRPr="00662B29" w:rsidRDefault="00766A79" w:rsidP="003C5137">
      <w:pPr>
        <w:pStyle w:val="Heading3"/>
        <w:rPr>
          <w:szCs w:val="28"/>
        </w:rPr>
      </w:pPr>
      <w:r w:rsidRPr="00662B29">
        <w:rPr>
          <w:szCs w:val="28"/>
        </w:rPr>
        <w:t xml:space="preserve">Documents to review </w:t>
      </w:r>
    </w:p>
    <w:p w:rsidR="00766A79" w:rsidRPr="00662B29" w:rsidRDefault="00766A79" w:rsidP="008D221F">
      <w:pPr>
        <w:pStyle w:val="BodyCopy"/>
        <w:rPr>
          <w:noProof w:val="0"/>
        </w:rPr>
      </w:pPr>
      <w:r w:rsidRPr="00662B29">
        <w:rPr>
          <w:noProof w:val="0"/>
        </w:rPr>
        <w:t>The main method of reviewing past records is to visually inspect them and make comparisons of ‘projected’ figures’ with ‘actual’ – that is, compare ‘</w:t>
      </w:r>
      <w:r w:rsidR="001D3B91" w:rsidRPr="00662B29">
        <w:rPr>
          <w:noProof w:val="0"/>
        </w:rPr>
        <w:t>objectives</w:t>
      </w:r>
      <w:r w:rsidRPr="00662B29">
        <w:rPr>
          <w:noProof w:val="0"/>
        </w:rPr>
        <w:t>’ with ‘results’.</w:t>
      </w:r>
    </w:p>
    <w:p w:rsidR="002E022D" w:rsidRPr="00662B29" w:rsidRDefault="002E022D" w:rsidP="008D221F">
      <w:pPr>
        <w:pStyle w:val="BodyCopy"/>
        <w:rPr>
          <w:noProof w:val="0"/>
        </w:rPr>
      </w:pPr>
      <w:r w:rsidRPr="00662B29">
        <w:rPr>
          <w:noProof w:val="0"/>
        </w:rPr>
        <w:t xml:space="preserve">Documents </w:t>
      </w:r>
      <w:r w:rsidR="00766A79" w:rsidRPr="00662B29">
        <w:rPr>
          <w:noProof w:val="0"/>
        </w:rPr>
        <w:t>that can be used to review the success of previous business strategies include, but are not limited to:</w:t>
      </w:r>
    </w:p>
    <w:p w:rsidR="00766A79" w:rsidRPr="00662B29" w:rsidRDefault="00766A79" w:rsidP="00E133C6">
      <w:pPr>
        <w:pStyle w:val="Bullet1"/>
      </w:pPr>
      <w:r w:rsidRPr="00662B29">
        <w:t>Business plans</w:t>
      </w:r>
    </w:p>
    <w:p w:rsidR="00766A79" w:rsidRPr="00662B29" w:rsidRDefault="00766A79" w:rsidP="00E133C6">
      <w:pPr>
        <w:pStyle w:val="Bullet1"/>
      </w:pPr>
      <w:r w:rsidRPr="00662B29">
        <w:t>Business strategies</w:t>
      </w:r>
    </w:p>
    <w:p w:rsidR="002E022D" w:rsidRPr="00662B29" w:rsidRDefault="001D3B91" w:rsidP="00E133C6">
      <w:pPr>
        <w:pStyle w:val="Bullet1"/>
      </w:pPr>
      <w:r w:rsidRPr="00662B29">
        <w:rPr>
          <w:noProof/>
          <w:lang w:val="en-US"/>
        </w:rPr>
        <w:drawing>
          <wp:anchor distT="0" distB="0" distL="114300" distR="114300" simplePos="0" relativeHeight="252059648" behindDoc="0" locked="0" layoutInCell="1" allowOverlap="1">
            <wp:simplePos x="0" y="0"/>
            <wp:positionH relativeFrom="column">
              <wp:posOffset>3719830</wp:posOffset>
            </wp:positionH>
            <wp:positionV relativeFrom="paragraph">
              <wp:posOffset>55245</wp:posOffset>
            </wp:positionV>
            <wp:extent cx="1867535" cy="1247775"/>
            <wp:effectExtent l="19050" t="0" r="0" b="0"/>
            <wp:wrapSquare wrapText="bothSides"/>
            <wp:docPr id="5" name="Picture 4"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67" cstate="print"/>
                    <a:stretch>
                      <a:fillRect/>
                    </a:stretch>
                  </pic:blipFill>
                  <pic:spPr>
                    <a:xfrm>
                      <a:off x="0" y="0"/>
                      <a:ext cx="1867535" cy="1247775"/>
                    </a:xfrm>
                    <a:prstGeom prst="rect">
                      <a:avLst/>
                    </a:prstGeom>
                  </pic:spPr>
                </pic:pic>
              </a:graphicData>
            </a:graphic>
          </wp:anchor>
        </w:drawing>
      </w:r>
      <w:r w:rsidR="002E022D" w:rsidRPr="00662B29">
        <w:t>Accounting documentation relating to sales and purchases</w:t>
      </w:r>
    </w:p>
    <w:p w:rsidR="002E022D" w:rsidRPr="00662B29" w:rsidRDefault="002E022D" w:rsidP="00E133C6">
      <w:pPr>
        <w:pStyle w:val="Bullet1"/>
      </w:pPr>
      <w:r w:rsidRPr="00662B29">
        <w:t>Budgets</w:t>
      </w:r>
    </w:p>
    <w:p w:rsidR="002E022D" w:rsidRPr="00662B29" w:rsidRDefault="002E022D" w:rsidP="00E133C6">
      <w:pPr>
        <w:pStyle w:val="Bullet1"/>
      </w:pPr>
      <w:r w:rsidRPr="00662B29">
        <w:t>Profit and loss statements</w:t>
      </w:r>
    </w:p>
    <w:p w:rsidR="002E022D" w:rsidRPr="00662B29" w:rsidRDefault="002E022D" w:rsidP="00E133C6">
      <w:pPr>
        <w:pStyle w:val="Bullet1"/>
      </w:pPr>
      <w:r w:rsidRPr="00662B29">
        <w:t>Balance sheets</w:t>
      </w:r>
    </w:p>
    <w:p w:rsidR="002E022D" w:rsidRPr="00662B29" w:rsidRDefault="002E022D" w:rsidP="00E133C6">
      <w:pPr>
        <w:pStyle w:val="Bullet1"/>
      </w:pPr>
      <w:r w:rsidRPr="00662B29">
        <w:t>Cash flow reports</w:t>
      </w:r>
    </w:p>
    <w:p w:rsidR="002E022D" w:rsidRPr="00662B29" w:rsidRDefault="002E022D" w:rsidP="00E133C6">
      <w:pPr>
        <w:pStyle w:val="Bullet1"/>
      </w:pPr>
      <w:r w:rsidRPr="00662B29">
        <w:t>Customer feedback documentation and complaints</w:t>
      </w:r>
    </w:p>
    <w:p w:rsidR="00766A79" w:rsidRPr="00662B29" w:rsidRDefault="002E022D" w:rsidP="00C2134F">
      <w:pPr>
        <w:pStyle w:val="Bullet1"/>
      </w:pPr>
      <w:r w:rsidRPr="00662B29">
        <w:t>Incident reports and notices/orders placed on the business by external agencies</w:t>
      </w:r>
      <w:r w:rsidR="00C2134F" w:rsidRPr="00662B29">
        <w:t>.</w:t>
      </w:r>
    </w:p>
    <w:p w:rsidR="001D3B91" w:rsidRPr="00662B29" w:rsidRDefault="001D3B91" w:rsidP="001D3B91">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6169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1D3B91" w:rsidRPr="00662B29" w:rsidRDefault="001D3B91" w:rsidP="001D3B91">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18 </w:t>
      </w:r>
      <w:r w:rsidR="00474CDE"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documents for review</w:t>
      </w:r>
    </w:p>
    <w:p w:rsidR="001D3B91" w:rsidRPr="00662B29" w:rsidRDefault="001D3B91" w:rsidP="001D3B91">
      <w:pPr>
        <w:autoSpaceDE w:val="0"/>
        <w:autoSpaceDN w:val="0"/>
        <w:adjustRightInd w:val="0"/>
        <w:snapToGrid w:val="0"/>
        <w:spacing w:before="80" w:after="120" w:line="240" w:lineRule="auto"/>
        <w:rPr>
          <w:rFonts w:ascii="Helvetica" w:hAnsi="Helvetica" w:cs="HelveticaNeueLT Std Lt Cn"/>
          <w:i/>
          <w:color w:val="221E1F"/>
        </w:rPr>
      </w:pPr>
    </w:p>
    <w:p w:rsidR="001D3B91" w:rsidRPr="00662B29" w:rsidRDefault="001D3B91" w:rsidP="001D3B91">
      <w:pPr>
        <w:pStyle w:val="BodyCopy"/>
        <w:spacing w:before="240" w:after="240"/>
        <w:rPr>
          <w:rFonts w:cs="HelveticaNeueLT Std Lt Cn"/>
          <w:noProof w:val="0"/>
          <w:sz w:val="4"/>
          <w:szCs w:val="4"/>
        </w:rPr>
      </w:pPr>
    </w:p>
    <w:p w:rsidR="001D3B91" w:rsidRPr="00662B29" w:rsidRDefault="001D3B91" w:rsidP="008D221F">
      <w:pPr>
        <w:pStyle w:val="BodyCopy"/>
        <w:rPr>
          <w:noProof w:val="0"/>
        </w:rPr>
      </w:pPr>
      <w:r w:rsidRPr="00662B29">
        <w:rPr>
          <w:noProof w:val="0"/>
        </w:rPr>
        <w:t>If you were to review previous business documents to identify strategies for success in the future, which documents would you look at and why?</w:t>
      </w:r>
    </w:p>
    <w:p w:rsidR="001D3B91" w:rsidRPr="00662B29" w:rsidRDefault="001D3B91" w:rsidP="008D221F">
      <w:pPr>
        <w:pStyle w:val="BodyCopy"/>
        <w:rPr>
          <w:noProof w:val="0"/>
        </w:rPr>
      </w:pPr>
    </w:p>
    <w:tbl>
      <w:tblPr>
        <w:tblStyle w:val="TableGrid"/>
        <w:tblW w:w="0" w:type="auto"/>
        <w:tblLook w:val="04A0" w:firstRow="1" w:lastRow="0" w:firstColumn="1" w:lastColumn="0" w:noHBand="0" w:noVBand="1"/>
      </w:tblPr>
      <w:tblGrid>
        <w:gridCol w:w="4621"/>
        <w:gridCol w:w="4621"/>
      </w:tblGrid>
      <w:tr w:rsidR="001D3B91" w:rsidRPr="00662B29" w:rsidTr="00E32CCA">
        <w:tc>
          <w:tcPr>
            <w:tcW w:w="4621" w:type="dxa"/>
            <w:shd w:val="clear" w:color="auto" w:fill="F2F2F2" w:themeFill="background1" w:themeFillShade="F2"/>
          </w:tcPr>
          <w:p w:rsidR="001D3B91" w:rsidRPr="00662B29" w:rsidRDefault="001D3B91" w:rsidP="00E32CCA">
            <w:pPr>
              <w:spacing w:before="80" w:after="120"/>
              <w:jc w:val="center"/>
              <w:rPr>
                <w:rFonts w:ascii="Helvetica" w:hAnsi="Helvetica"/>
                <w:b/>
              </w:rPr>
            </w:pPr>
            <w:r w:rsidRPr="00662B29">
              <w:rPr>
                <w:rFonts w:ascii="Helvetica" w:hAnsi="Helvetica"/>
                <w:b/>
              </w:rPr>
              <w:t>DOCUMENT</w:t>
            </w:r>
          </w:p>
        </w:tc>
        <w:tc>
          <w:tcPr>
            <w:tcW w:w="4621" w:type="dxa"/>
            <w:shd w:val="clear" w:color="auto" w:fill="F2F2F2" w:themeFill="background1" w:themeFillShade="F2"/>
          </w:tcPr>
          <w:p w:rsidR="001D3B91" w:rsidRPr="00662B29" w:rsidRDefault="001D3B91" w:rsidP="00E32CCA">
            <w:pPr>
              <w:spacing w:before="80" w:after="120"/>
              <w:jc w:val="center"/>
              <w:rPr>
                <w:rFonts w:ascii="Helvetica" w:hAnsi="Helvetica"/>
                <w:b/>
              </w:rPr>
            </w:pPr>
            <w:r w:rsidRPr="00662B29">
              <w:rPr>
                <w:rFonts w:ascii="Helvetica" w:hAnsi="Helvetica"/>
                <w:b/>
              </w:rPr>
              <w:t>REASON FOR REVIEWING DOCUMENT</w:t>
            </w:r>
          </w:p>
        </w:tc>
      </w:tr>
      <w:tr w:rsidR="001D3B91" w:rsidRPr="00662B29" w:rsidTr="00E32CCA">
        <w:tc>
          <w:tcPr>
            <w:tcW w:w="4621" w:type="dxa"/>
          </w:tcPr>
          <w:p w:rsidR="001D3B91" w:rsidRPr="00662B29" w:rsidRDefault="001D3B91" w:rsidP="00E32CCA">
            <w:pPr>
              <w:spacing w:before="80" w:after="120"/>
              <w:rPr>
                <w:rFonts w:ascii="Helvetica" w:hAnsi="Helvetica"/>
              </w:rPr>
            </w:pPr>
          </w:p>
        </w:tc>
        <w:tc>
          <w:tcPr>
            <w:tcW w:w="4621" w:type="dxa"/>
          </w:tcPr>
          <w:p w:rsidR="001D3B91" w:rsidRPr="00662B29" w:rsidRDefault="001D3B91" w:rsidP="00E32CCA">
            <w:pPr>
              <w:spacing w:before="80" w:after="120"/>
              <w:rPr>
                <w:rFonts w:ascii="Helvetica" w:hAnsi="Helvetica"/>
              </w:rPr>
            </w:pPr>
          </w:p>
          <w:p w:rsidR="001D3B91" w:rsidRPr="00662B29" w:rsidRDefault="001D3B91" w:rsidP="00E32CCA">
            <w:pPr>
              <w:spacing w:before="80" w:after="120"/>
              <w:rPr>
                <w:rFonts w:ascii="Helvetica" w:hAnsi="Helvetica"/>
              </w:rPr>
            </w:pPr>
          </w:p>
        </w:tc>
      </w:tr>
      <w:tr w:rsidR="001D3B91" w:rsidRPr="00662B29" w:rsidTr="00E32CCA">
        <w:tc>
          <w:tcPr>
            <w:tcW w:w="4621" w:type="dxa"/>
          </w:tcPr>
          <w:p w:rsidR="001D3B91" w:rsidRPr="00662B29" w:rsidRDefault="001D3B91" w:rsidP="00E32CCA">
            <w:pPr>
              <w:spacing w:before="80" w:after="120"/>
              <w:rPr>
                <w:rFonts w:ascii="Helvetica" w:hAnsi="Helvetica"/>
              </w:rPr>
            </w:pPr>
          </w:p>
        </w:tc>
        <w:tc>
          <w:tcPr>
            <w:tcW w:w="4621" w:type="dxa"/>
          </w:tcPr>
          <w:p w:rsidR="001D3B91" w:rsidRPr="00662B29" w:rsidRDefault="001D3B91" w:rsidP="00E32CCA">
            <w:pPr>
              <w:spacing w:before="80" w:after="120"/>
              <w:rPr>
                <w:rFonts w:ascii="Helvetica" w:hAnsi="Helvetica"/>
              </w:rPr>
            </w:pPr>
          </w:p>
          <w:p w:rsidR="001D3B91" w:rsidRPr="00662B29" w:rsidRDefault="001D3B91" w:rsidP="00E32CCA">
            <w:pPr>
              <w:spacing w:before="80" w:after="120"/>
              <w:rPr>
                <w:rFonts w:ascii="Helvetica" w:hAnsi="Helvetica"/>
              </w:rPr>
            </w:pPr>
          </w:p>
        </w:tc>
      </w:tr>
      <w:tr w:rsidR="001D3B91" w:rsidRPr="00662B29" w:rsidTr="00E32CCA">
        <w:tc>
          <w:tcPr>
            <w:tcW w:w="4621" w:type="dxa"/>
          </w:tcPr>
          <w:p w:rsidR="001D3B91" w:rsidRPr="00662B29" w:rsidRDefault="001D3B91" w:rsidP="00E32CCA">
            <w:pPr>
              <w:spacing w:before="80" w:after="120"/>
              <w:rPr>
                <w:rFonts w:ascii="Helvetica" w:hAnsi="Helvetica"/>
              </w:rPr>
            </w:pPr>
          </w:p>
        </w:tc>
        <w:tc>
          <w:tcPr>
            <w:tcW w:w="4621" w:type="dxa"/>
          </w:tcPr>
          <w:p w:rsidR="001D3B91" w:rsidRPr="00662B29" w:rsidRDefault="001D3B91" w:rsidP="00E32CCA">
            <w:pPr>
              <w:spacing w:before="80" w:after="120"/>
              <w:rPr>
                <w:rFonts w:ascii="Helvetica" w:hAnsi="Helvetica"/>
              </w:rPr>
            </w:pPr>
          </w:p>
          <w:p w:rsidR="001D3B91" w:rsidRPr="00662B29" w:rsidRDefault="001D3B91" w:rsidP="00E32CCA">
            <w:pPr>
              <w:spacing w:before="80" w:after="120"/>
              <w:rPr>
                <w:rFonts w:ascii="Helvetica" w:hAnsi="Helvetica"/>
              </w:rPr>
            </w:pPr>
          </w:p>
        </w:tc>
      </w:tr>
      <w:tr w:rsidR="001D3B91" w:rsidRPr="00662B29" w:rsidTr="00E32CCA">
        <w:tc>
          <w:tcPr>
            <w:tcW w:w="4621" w:type="dxa"/>
          </w:tcPr>
          <w:p w:rsidR="001D3B91" w:rsidRPr="00662B29" w:rsidRDefault="001D3B91" w:rsidP="00E32CCA">
            <w:pPr>
              <w:spacing w:before="80" w:after="120"/>
              <w:rPr>
                <w:rFonts w:ascii="Helvetica" w:hAnsi="Helvetica"/>
              </w:rPr>
            </w:pPr>
          </w:p>
        </w:tc>
        <w:tc>
          <w:tcPr>
            <w:tcW w:w="4621" w:type="dxa"/>
          </w:tcPr>
          <w:p w:rsidR="001D3B91" w:rsidRPr="00662B29" w:rsidRDefault="001D3B91" w:rsidP="00E32CCA">
            <w:pPr>
              <w:spacing w:before="80" w:after="120"/>
              <w:rPr>
                <w:rFonts w:ascii="Helvetica" w:hAnsi="Helvetica"/>
              </w:rPr>
            </w:pPr>
          </w:p>
          <w:p w:rsidR="001D3B91" w:rsidRPr="00662B29" w:rsidRDefault="001D3B91" w:rsidP="00E32CCA">
            <w:pPr>
              <w:spacing w:before="80" w:after="120"/>
              <w:rPr>
                <w:rFonts w:ascii="Helvetica" w:hAnsi="Helvetica"/>
              </w:rPr>
            </w:pPr>
          </w:p>
        </w:tc>
      </w:tr>
      <w:tr w:rsidR="001D3B91" w:rsidRPr="00662B29" w:rsidTr="00E32CCA">
        <w:tc>
          <w:tcPr>
            <w:tcW w:w="4621" w:type="dxa"/>
          </w:tcPr>
          <w:p w:rsidR="001D3B91" w:rsidRPr="00662B29" w:rsidRDefault="001D3B91" w:rsidP="00E32CCA">
            <w:pPr>
              <w:spacing w:before="80" w:after="120"/>
              <w:rPr>
                <w:rFonts w:ascii="Helvetica" w:hAnsi="Helvetica"/>
              </w:rPr>
            </w:pPr>
          </w:p>
          <w:p w:rsidR="001D3B91" w:rsidRPr="00662B29" w:rsidRDefault="001D3B91" w:rsidP="00E32CCA">
            <w:pPr>
              <w:spacing w:before="80" w:after="120"/>
              <w:rPr>
                <w:rFonts w:ascii="Helvetica" w:hAnsi="Helvetica"/>
              </w:rPr>
            </w:pPr>
          </w:p>
        </w:tc>
        <w:tc>
          <w:tcPr>
            <w:tcW w:w="4621" w:type="dxa"/>
          </w:tcPr>
          <w:p w:rsidR="001D3B91" w:rsidRPr="00662B29" w:rsidRDefault="001D3B91" w:rsidP="00E32CCA">
            <w:pPr>
              <w:spacing w:before="80" w:after="120"/>
              <w:rPr>
                <w:rFonts w:ascii="Helvetica" w:hAnsi="Helvetica"/>
              </w:rPr>
            </w:pPr>
          </w:p>
        </w:tc>
      </w:tr>
      <w:tr w:rsidR="001D3B91" w:rsidRPr="00662B29" w:rsidTr="00E32CCA">
        <w:tc>
          <w:tcPr>
            <w:tcW w:w="4621" w:type="dxa"/>
          </w:tcPr>
          <w:p w:rsidR="001D3B91" w:rsidRPr="00662B29" w:rsidRDefault="001D3B91" w:rsidP="00E32CCA">
            <w:pPr>
              <w:spacing w:before="80" w:after="120"/>
              <w:rPr>
                <w:rFonts w:ascii="Helvetica" w:hAnsi="Helvetica"/>
              </w:rPr>
            </w:pPr>
          </w:p>
          <w:p w:rsidR="001D3B91" w:rsidRPr="00662B29" w:rsidRDefault="001D3B91" w:rsidP="00E32CCA">
            <w:pPr>
              <w:spacing w:before="80" w:after="120"/>
              <w:rPr>
                <w:rFonts w:ascii="Helvetica" w:hAnsi="Helvetica"/>
              </w:rPr>
            </w:pPr>
          </w:p>
        </w:tc>
        <w:tc>
          <w:tcPr>
            <w:tcW w:w="4621" w:type="dxa"/>
          </w:tcPr>
          <w:p w:rsidR="001D3B91" w:rsidRPr="00662B29" w:rsidRDefault="001D3B91" w:rsidP="00E32CCA">
            <w:pPr>
              <w:spacing w:before="80" w:after="120"/>
              <w:rPr>
                <w:rFonts w:ascii="Helvetica" w:hAnsi="Helvetica"/>
              </w:rPr>
            </w:pPr>
          </w:p>
        </w:tc>
      </w:tr>
    </w:tbl>
    <w:p w:rsidR="00B950F0" w:rsidRPr="00662B29" w:rsidRDefault="001D3B91" w:rsidP="00C2134F">
      <w:pPr>
        <w:pStyle w:val="BodyCopy"/>
        <w:rPr>
          <w:rFonts w:eastAsiaTheme="majorEastAsia" w:cstheme="majorBidi"/>
          <w:b/>
          <w:bCs/>
          <w:noProof w:val="0"/>
          <w:color w:val="45545F"/>
          <w:sz w:val="36"/>
          <w:szCs w:val="26"/>
        </w:rPr>
      </w:pPr>
      <w:r w:rsidRPr="00662B29">
        <w:rPr>
          <w:szCs w:val="26"/>
          <w:lang w:val="en-US" w:eastAsia="en-US"/>
        </w:rPr>
        <w:drawing>
          <wp:anchor distT="0" distB="0" distL="114300" distR="114300" simplePos="0" relativeHeight="252062720" behindDoc="0" locked="0" layoutInCell="1" allowOverlap="1">
            <wp:simplePos x="0" y="0"/>
            <wp:positionH relativeFrom="column">
              <wp:posOffset>1895475</wp:posOffset>
            </wp:positionH>
            <wp:positionV relativeFrom="paragraph">
              <wp:posOffset>360680</wp:posOffset>
            </wp:positionV>
            <wp:extent cx="2017395" cy="1343025"/>
            <wp:effectExtent l="19050" t="0" r="1905" b="0"/>
            <wp:wrapSquare wrapText="bothSides"/>
            <wp:docPr id="7" name="Picture 6" descr="A6 shutterstock_131673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 shutterstock_131673425.jpg"/>
                    <pic:cNvPicPr/>
                  </pic:nvPicPr>
                  <pic:blipFill>
                    <a:blip r:embed="rId168" cstate="print"/>
                    <a:stretch>
                      <a:fillRect/>
                    </a:stretch>
                  </pic:blipFill>
                  <pic:spPr>
                    <a:xfrm>
                      <a:off x="0" y="0"/>
                      <a:ext cx="2017395" cy="1343025"/>
                    </a:xfrm>
                    <a:prstGeom prst="rect">
                      <a:avLst/>
                    </a:prstGeom>
                  </pic:spPr>
                </pic:pic>
              </a:graphicData>
            </a:graphic>
          </wp:anchor>
        </w:drawing>
      </w:r>
      <w:r w:rsidR="00B950F0" w:rsidRPr="00662B29">
        <w:rPr>
          <w:noProof w:val="0"/>
        </w:rPr>
        <w:br w:type="page"/>
      </w:r>
    </w:p>
    <w:p w:rsidR="0012258E" w:rsidRPr="00662B29" w:rsidRDefault="0012258E" w:rsidP="0012258E">
      <w:pPr>
        <w:pStyle w:val="Heading2"/>
      </w:pPr>
      <w:r w:rsidRPr="00662B29">
        <w:t>3.3</w:t>
      </w:r>
      <w:r w:rsidRPr="00662B29">
        <w:tab/>
      </w:r>
      <w:fldSimple w:instr=" REF  Criteria33  \* MERGEFORMAT ">
        <w:sdt>
          <w:sdtPr>
            <w:alias w:val="Criteria33"/>
            <w:tag w:val="Criteria33"/>
            <w:id w:val="-158088188"/>
            <w:placeholder>
              <w:docPart w:val="7892D4A1D1874F39A01715929C9B1B95"/>
            </w:placeholder>
          </w:sdtPr>
          <w:sdtEndPr/>
          <w:sdtContent>
            <w:r w:rsidR="001205F2" w:rsidRPr="001205F2">
              <w:rPr>
                <w:rStyle w:val="PlaceholderText"/>
                <w:color w:val="45545F"/>
              </w:rPr>
              <w:t>Develop</w:t>
            </w:r>
            <w:r w:rsidR="001205F2" w:rsidRPr="001205F2">
              <w:rPr>
                <w:rStyle w:val="PlaceholderText"/>
                <w:color w:val="45545F"/>
                <w:szCs w:val="36"/>
              </w:rPr>
              <w:t xml:space="preserve"> business strategies relating to </w:t>
            </w:r>
            <w:r w:rsidR="001205F2" w:rsidRPr="001205F2">
              <w:rPr>
                <w:szCs w:val="36"/>
              </w:rPr>
              <w:t>established</w:t>
            </w:r>
            <w:r w:rsidR="001205F2" w:rsidRPr="001205F2">
              <w:rPr>
                <w:rFonts w:cs="Times New Roman"/>
                <w:szCs w:val="36"/>
              </w:rPr>
              <w:t xml:space="preserve"> strategic objectives for the organisation</w:t>
            </w:r>
          </w:sdtContent>
        </w:sdt>
      </w:fldSimple>
    </w:p>
    <w:p w:rsidR="00D4005D" w:rsidRPr="00662B29" w:rsidRDefault="00D4005D" w:rsidP="003C5137">
      <w:pPr>
        <w:pStyle w:val="Heading3"/>
      </w:pPr>
      <w:r w:rsidRPr="00662B29">
        <w:t>Introduction</w:t>
      </w:r>
    </w:p>
    <w:p w:rsidR="00E361FF" w:rsidRPr="00662B29" w:rsidRDefault="00E361FF" w:rsidP="008D221F">
      <w:pPr>
        <w:pStyle w:val="BodyCopy"/>
        <w:rPr>
          <w:noProof w:val="0"/>
        </w:rPr>
      </w:pPr>
      <w:r w:rsidRPr="00662B29">
        <w:rPr>
          <w:noProof w:val="0"/>
        </w:rPr>
        <w:t>With the research completed and a comprehensive analysis and evaluation of the facts</w:t>
      </w:r>
      <w:r w:rsidR="007C7401" w:rsidRPr="00662B29">
        <w:rPr>
          <w:noProof w:val="0"/>
        </w:rPr>
        <w:t xml:space="preserve"> and previous strategies</w:t>
      </w:r>
      <w:r w:rsidRPr="00662B29">
        <w:rPr>
          <w:noProof w:val="0"/>
        </w:rPr>
        <w:t xml:space="preserve"> finalised,</w:t>
      </w:r>
      <w:r w:rsidR="007C7401" w:rsidRPr="00662B29">
        <w:rPr>
          <w:noProof w:val="0"/>
        </w:rPr>
        <w:t xml:space="preserve"> </w:t>
      </w:r>
      <w:r w:rsidRPr="00662B29">
        <w:rPr>
          <w:noProof w:val="0"/>
        </w:rPr>
        <w:t xml:space="preserve">it </w:t>
      </w:r>
      <w:r w:rsidR="007C7401" w:rsidRPr="00662B29">
        <w:rPr>
          <w:noProof w:val="0"/>
        </w:rPr>
        <w:t>is time</w:t>
      </w:r>
      <w:r w:rsidRPr="00662B29">
        <w:rPr>
          <w:noProof w:val="0"/>
        </w:rPr>
        <w:t xml:space="preserve"> to identify the strategic action that needs to be taken to move the business</w:t>
      </w:r>
      <w:r w:rsidR="007C7401" w:rsidRPr="00662B29">
        <w:rPr>
          <w:noProof w:val="0"/>
        </w:rPr>
        <w:t xml:space="preserve"> </w:t>
      </w:r>
      <w:r w:rsidRPr="00662B29">
        <w:rPr>
          <w:noProof w:val="0"/>
        </w:rPr>
        <w:t>forward.</w:t>
      </w:r>
    </w:p>
    <w:p w:rsidR="00E361FF" w:rsidRPr="00662B29" w:rsidRDefault="00E361FF" w:rsidP="008D221F">
      <w:pPr>
        <w:pStyle w:val="BodyCopy"/>
        <w:rPr>
          <w:noProof w:val="0"/>
        </w:rPr>
      </w:pPr>
      <w:r w:rsidRPr="00662B29">
        <w:rPr>
          <w:noProof w:val="0"/>
        </w:rPr>
        <w:t>This section identifies generic opportunities for businesses to maintain or improve profit, and</w:t>
      </w:r>
      <w:r w:rsidR="007C7401" w:rsidRPr="00662B29">
        <w:rPr>
          <w:noProof w:val="0"/>
        </w:rPr>
        <w:t xml:space="preserve"> </w:t>
      </w:r>
      <w:r w:rsidRPr="00662B29">
        <w:rPr>
          <w:noProof w:val="0"/>
        </w:rPr>
        <w:t>supporting mechanisms to determine them and assist in their determination and attainment.</w:t>
      </w:r>
    </w:p>
    <w:p w:rsidR="007C7401" w:rsidRPr="00662B29" w:rsidRDefault="007C7401" w:rsidP="008D221F">
      <w:pPr>
        <w:pStyle w:val="BodyCopy"/>
        <w:rPr>
          <w:noProof w:val="0"/>
        </w:rPr>
      </w:pPr>
      <w:r w:rsidRPr="00662B29">
        <w:rPr>
          <w:noProof w:val="0"/>
        </w:rPr>
        <w:t>In its most basic form, a business can only maintain or improve profit in a sustainable way by:</w:t>
      </w:r>
    </w:p>
    <w:p w:rsidR="007C7401" w:rsidRPr="00662B29" w:rsidRDefault="007C7401" w:rsidP="00E133C6">
      <w:pPr>
        <w:pStyle w:val="Bullet1"/>
      </w:pPr>
      <w:r w:rsidRPr="00662B29">
        <w:t>Increasing revenue</w:t>
      </w:r>
    </w:p>
    <w:p w:rsidR="007C7401" w:rsidRPr="00662B29" w:rsidRDefault="00104A82" w:rsidP="00E133C6">
      <w:pPr>
        <w:pStyle w:val="Bullet1"/>
      </w:pPr>
      <w:r w:rsidRPr="00662B29">
        <w:rPr>
          <w:noProof/>
          <w:lang w:val="en-US"/>
        </w:rPr>
        <w:drawing>
          <wp:anchor distT="0" distB="0" distL="114300" distR="114300" simplePos="0" relativeHeight="252063744" behindDoc="0" locked="0" layoutInCell="1" allowOverlap="1">
            <wp:simplePos x="0" y="0"/>
            <wp:positionH relativeFrom="column">
              <wp:posOffset>4329430</wp:posOffset>
            </wp:positionH>
            <wp:positionV relativeFrom="paragraph">
              <wp:posOffset>183515</wp:posOffset>
            </wp:positionV>
            <wp:extent cx="1461135" cy="1480185"/>
            <wp:effectExtent l="19050" t="0" r="5715" b="0"/>
            <wp:wrapSquare wrapText="bothSides"/>
            <wp:docPr id="12" name="Picture 11" descr="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513456.jpg"/>
                    <pic:cNvPicPr/>
                  </pic:nvPicPr>
                  <pic:blipFill>
                    <a:blip r:embed="rId169" cstate="print"/>
                    <a:stretch>
                      <a:fillRect/>
                    </a:stretch>
                  </pic:blipFill>
                  <pic:spPr>
                    <a:xfrm>
                      <a:off x="0" y="0"/>
                      <a:ext cx="1461135" cy="1480185"/>
                    </a:xfrm>
                    <a:prstGeom prst="rect">
                      <a:avLst/>
                    </a:prstGeom>
                  </pic:spPr>
                </pic:pic>
              </a:graphicData>
            </a:graphic>
          </wp:anchor>
        </w:drawing>
      </w:r>
      <w:r w:rsidR="007C7401" w:rsidRPr="00662B29">
        <w:t>Reducing costs.</w:t>
      </w:r>
    </w:p>
    <w:p w:rsidR="007C7401" w:rsidRPr="00662B29" w:rsidRDefault="007C7401" w:rsidP="008D221F">
      <w:pPr>
        <w:pStyle w:val="BodyCopy"/>
        <w:rPr>
          <w:noProof w:val="0"/>
        </w:rPr>
      </w:pPr>
      <w:r w:rsidRPr="00662B29">
        <w:rPr>
          <w:noProof w:val="0"/>
        </w:rPr>
        <w:t>In essence this means earning more or spending less.</w:t>
      </w:r>
    </w:p>
    <w:p w:rsidR="007C7401" w:rsidRPr="00662B29" w:rsidRDefault="007C7401" w:rsidP="008D221F">
      <w:pPr>
        <w:pStyle w:val="BodyCopy"/>
        <w:rPr>
          <w:noProof w:val="0"/>
        </w:rPr>
      </w:pPr>
      <w:r w:rsidRPr="00662B29">
        <w:rPr>
          <w:noProof w:val="0"/>
        </w:rPr>
        <w:t>The keys to this stage are to ensure:</w:t>
      </w:r>
    </w:p>
    <w:p w:rsidR="007C7401" w:rsidRPr="00662B29" w:rsidRDefault="007C7401" w:rsidP="00E133C6">
      <w:pPr>
        <w:pStyle w:val="Bullet1"/>
      </w:pPr>
      <w:r w:rsidRPr="00662B29">
        <w:t>Opportunities are optimised</w:t>
      </w:r>
    </w:p>
    <w:p w:rsidR="007C7401" w:rsidRPr="00662B29" w:rsidRDefault="007C7401" w:rsidP="00E133C6">
      <w:pPr>
        <w:pStyle w:val="Bullet1"/>
      </w:pPr>
      <w:r w:rsidRPr="00662B29">
        <w:t>Threats are addressed a</w:t>
      </w:r>
      <w:r w:rsidR="00C2134F" w:rsidRPr="00662B29">
        <w:t>nd either reduced or eliminated</w:t>
      </w:r>
    </w:p>
    <w:p w:rsidR="007C7401" w:rsidRPr="00662B29" w:rsidRDefault="007C7401" w:rsidP="00E133C6">
      <w:pPr>
        <w:pStyle w:val="Bullet1"/>
      </w:pPr>
      <w:r w:rsidRPr="00662B29">
        <w:t>Strengths are capitalised on</w:t>
      </w:r>
    </w:p>
    <w:p w:rsidR="007C7401" w:rsidRPr="00662B29" w:rsidRDefault="007C7401" w:rsidP="00E133C6">
      <w:pPr>
        <w:pStyle w:val="Bullet1"/>
      </w:pPr>
      <w:r w:rsidRPr="00662B29">
        <w:t>Weaknesses are strengthened.</w:t>
      </w:r>
    </w:p>
    <w:p w:rsidR="007C7401" w:rsidRPr="00662B29" w:rsidRDefault="007C7401" w:rsidP="008D221F">
      <w:pPr>
        <w:pStyle w:val="BodyCopy"/>
        <w:rPr>
          <w:noProof w:val="0"/>
        </w:rPr>
      </w:pPr>
      <w:r w:rsidRPr="00662B29">
        <w:rPr>
          <w:noProof w:val="0"/>
        </w:rPr>
        <w:t>In most cases, the final business strategies developed will address several of these issues rather than identify just one, single objective.</w:t>
      </w:r>
    </w:p>
    <w:p w:rsidR="00CC301E" w:rsidRPr="00662B29" w:rsidRDefault="00CC301E" w:rsidP="003C5137">
      <w:pPr>
        <w:pStyle w:val="Heading3"/>
        <w:rPr>
          <w:szCs w:val="28"/>
        </w:rPr>
      </w:pPr>
      <w:r w:rsidRPr="00662B29">
        <w:rPr>
          <w:szCs w:val="28"/>
        </w:rPr>
        <w:t>Steps in developing business strategies</w:t>
      </w:r>
    </w:p>
    <w:p w:rsidR="00CC301E" w:rsidRPr="00662B29" w:rsidRDefault="00CC301E" w:rsidP="008D221F">
      <w:pPr>
        <w:pStyle w:val="BodyCopy"/>
        <w:rPr>
          <w:noProof w:val="0"/>
        </w:rPr>
      </w:pPr>
      <w:r w:rsidRPr="00662B29">
        <w:rPr>
          <w:noProof w:val="0"/>
        </w:rPr>
        <w:t>These steps include but are not limited to:</w:t>
      </w:r>
    </w:p>
    <w:p w:rsidR="002049C5" w:rsidRPr="00662B29" w:rsidRDefault="002049C5" w:rsidP="00E133C6">
      <w:pPr>
        <w:pStyle w:val="Bullet1"/>
      </w:pPr>
      <w:r w:rsidRPr="00662B29">
        <w:t>Involve input of stakeholders</w:t>
      </w:r>
    </w:p>
    <w:p w:rsidR="002049C5" w:rsidRPr="00662B29" w:rsidRDefault="00CC301E" w:rsidP="00E133C6">
      <w:pPr>
        <w:pStyle w:val="Bullet1"/>
      </w:pPr>
      <w:r w:rsidRPr="00662B29">
        <w:t>Identifying possible business strategies</w:t>
      </w:r>
    </w:p>
    <w:p w:rsidR="00CC301E" w:rsidRPr="00662B29" w:rsidRDefault="00CC301E" w:rsidP="00E133C6">
      <w:pPr>
        <w:pStyle w:val="Bullet1"/>
      </w:pPr>
      <w:r w:rsidRPr="00662B29">
        <w:t>Developing capability statements</w:t>
      </w:r>
    </w:p>
    <w:p w:rsidR="00CC301E" w:rsidRPr="00662B29" w:rsidRDefault="00CC301E" w:rsidP="00E133C6">
      <w:pPr>
        <w:pStyle w:val="Bullet1"/>
      </w:pPr>
      <w:r w:rsidRPr="00662B29">
        <w:t>Undertaking gap analysis between capabilities and expectations</w:t>
      </w:r>
    </w:p>
    <w:p w:rsidR="002049C5" w:rsidRPr="00662B29" w:rsidRDefault="00CC301E" w:rsidP="00E133C6">
      <w:pPr>
        <w:pStyle w:val="Bullet1"/>
      </w:pPr>
      <w:r w:rsidRPr="00662B29">
        <w:t>Investigating and evaluating strategic options in accordance with the strategic plan for the business</w:t>
      </w:r>
    </w:p>
    <w:p w:rsidR="002049C5" w:rsidRPr="00662B29" w:rsidRDefault="008B6AA1" w:rsidP="00E133C6">
      <w:pPr>
        <w:pStyle w:val="Bullet1"/>
      </w:pPr>
      <w:r w:rsidRPr="00662B29">
        <w:rPr>
          <w:noProof/>
          <w:lang w:val="en-US"/>
        </w:rPr>
        <w:drawing>
          <wp:anchor distT="0" distB="0" distL="114300" distR="114300" simplePos="0" relativeHeight="252068864" behindDoc="0" locked="0" layoutInCell="1" allowOverlap="1">
            <wp:simplePos x="0" y="0"/>
            <wp:positionH relativeFrom="column">
              <wp:posOffset>3850640</wp:posOffset>
            </wp:positionH>
            <wp:positionV relativeFrom="paragraph">
              <wp:posOffset>19685</wp:posOffset>
            </wp:positionV>
            <wp:extent cx="1823720" cy="1219200"/>
            <wp:effectExtent l="19050" t="0" r="5080" b="0"/>
            <wp:wrapSquare wrapText="bothSides"/>
            <wp:docPr id="20" name="Picture 19" descr="shutterstock_179245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245358.jpg"/>
                    <pic:cNvPicPr/>
                  </pic:nvPicPr>
                  <pic:blipFill>
                    <a:blip r:embed="rId170" cstate="print"/>
                    <a:stretch>
                      <a:fillRect/>
                    </a:stretch>
                  </pic:blipFill>
                  <pic:spPr>
                    <a:xfrm>
                      <a:off x="0" y="0"/>
                      <a:ext cx="1823720" cy="1219200"/>
                    </a:xfrm>
                    <a:prstGeom prst="rect">
                      <a:avLst/>
                    </a:prstGeom>
                  </pic:spPr>
                </pic:pic>
              </a:graphicData>
            </a:graphic>
          </wp:anchor>
        </w:drawing>
      </w:r>
      <w:r w:rsidR="002049C5" w:rsidRPr="00662B29">
        <w:t xml:space="preserve">Prepare </w:t>
      </w:r>
      <w:r w:rsidR="00CC301E" w:rsidRPr="00662B29">
        <w:t>Key Performance Indicators (KPIs)</w:t>
      </w:r>
    </w:p>
    <w:p w:rsidR="00767FB8" w:rsidRPr="00662B29" w:rsidRDefault="00C15B68" w:rsidP="00E133C6">
      <w:pPr>
        <w:pStyle w:val="Bullet1"/>
      </w:pPr>
      <w:r w:rsidRPr="00662B29">
        <w:t>Define and assign roles</w:t>
      </w:r>
    </w:p>
    <w:p w:rsidR="00767FB8" w:rsidRPr="00662B29" w:rsidRDefault="00767FB8" w:rsidP="00E133C6">
      <w:pPr>
        <w:pStyle w:val="Bullet1"/>
      </w:pPr>
      <w:r w:rsidRPr="00662B29">
        <w:rPr>
          <w:rFonts w:cs="Arial"/>
        </w:rPr>
        <w:t>Identify support and resources required to support implementation of new strategies</w:t>
      </w:r>
      <w:r w:rsidR="00C2134F" w:rsidRPr="00662B29">
        <w:rPr>
          <w:rFonts w:cs="Arial"/>
        </w:rPr>
        <w:t>.</w:t>
      </w:r>
    </w:p>
    <w:p w:rsidR="002049C5" w:rsidRPr="00662B29" w:rsidRDefault="002049C5" w:rsidP="003C5137">
      <w:pPr>
        <w:pStyle w:val="Heading3"/>
        <w:rPr>
          <w:szCs w:val="28"/>
        </w:rPr>
      </w:pPr>
      <w:r w:rsidRPr="00662B29">
        <w:rPr>
          <w:rFonts w:eastAsia="Times New Roman" w:cs="Helvetica"/>
        </w:rPr>
        <w:br w:type="page"/>
      </w:r>
      <w:r w:rsidRPr="00662B29">
        <w:rPr>
          <w:szCs w:val="28"/>
        </w:rPr>
        <w:t>Involve stakeholders</w:t>
      </w:r>
    </w:p>
    <w:p w:rsidR="002049C5" w:rsidRPr="00662B29" w:rsidRDefault="002049C5" w:rsidP="008D221F">
      <w:pPr>
        <w:pStyle w:val="BodyCopy"/>
        <w:rPr>
          <w:noProof w:val="0"/>
        </w:rPr>
      </w:pPr>
      <w:r w:rsidRPr="00662B29">
        <w:rPr>
          <w:noProof w:val="0"/>
        </w:rPr>
        <w:t xml:space="preserve">Many people have an interest in your business and its success. These include colleagues, employees, suppliers, your customers and the community in which you operate. </w:t>
      </w:r>
    </w:p>
    <w:p w:rsidR="002049C5" w:rsidRPr="00662B29" w:rsidRDefault="002049C5" w:rsidP="008D221F">
      <w:pPr>
        <w:pStyle w:val="BodyCopy"/>
        <w:rPr>
          <w:noProof w:val="0"/>
        </w:rPr>
      </w:pPr>
      <w:r w:rsidRPr="00662B29">
        <w:rPr>
          <w:noProof w:val="0"/>
        </w:rPr>
        <w:t xml:space="preserve">As a small business operator, you are part of a team and need the effort and co-operation of other people to achieve your goals. Colleagues and employees are the people you most rely on, apart from family, to support your business and work for its success. Involving them at an early stage and giving them an opportunity to contribute to the planning process will help them “own” the plan and work towards its success. </w:t>
      </w:r>
    </w:p>
    <w:p w:rsidR="002049C5" w:rsidRPr="00662B29" w:rsidRDefault="002049C5" w:rsidP="00863989">
      <w:pPr>
        <w:pStyle w:val="BodyCopyBold"/>
        <w:rPr>
          <w:noProof w:val="0"/>
          <w:szCs w:val="22"/>
        </w:rPr>
      </w:pPr>
      <w:r w:rsidRPr="00662B29">
        <w:rPr>
          <w:noProof w:val="0"/>
          <w:szCs w:val="22"/>
        </w:rPr>
        <w:t>Importance of involving stakeholders</w:t>
      </w:r>
    </w:p>
    <w:p w:rsidR="002049C5" w:rsidRPr="00662B29" w:rsidRDefault="002049C5" w:rsidP="008D221F">
      <w:pPr>
        <w:pStyle w:val="BodyCopy"/>
        <w:rPr>
          <w:noProof w:val="0"/>
        </w:rPr>
      </w:pPr>
      <w:r w:rsidRPr="00662B29">
        <w:rPr>
          <w:noProof w:val="0"/>
        </w:rPr>
        <w:t xml:space="preserve">Working through strategic planning with those responsible for their implementation, can provide an early warning of complications and resistance, and may suggest a better approach than you could have achieved from acting on your own. </w:t>
      </w:r>
    </w:p>
    <w:p w:rsidR="002049C5" w:rsidRPr="00662B29" w:rsidRDefault="002049C5" w:rsidP="008D221F">
      <w:pPr>
        <w:pStyle w:val="BodyCopy"/>
        <w:rPr>
          <w:noProof w:val="0"/>
        </w:rPr>
      </w:pPr>
      <w:r w:rsidRPr="00662B29">
        <w:rPr>
          <w:noProof w:val="0"/>
        </w:rPr>
        <w:t xml:space="preserve">Helping colleagues and employees to understand the objectives of your business enables them to work independently towards their achievement. It also empowers them to take actions in your absence in a manner sympathetic to the business goals. In this way, small issues can be resolved before they develop into major issues for your business. </w:t>
      </w:r>
    </w:p>
    <w:p w:rsidR="002049C5" w:rsidRPr="00662B29" w:rsidRDefault="002049C5" w:rsidP="008D221F">
      <w:pPr>
        <w:pStyle w:val="BodyCopy"/>
        <w:rPr>
          <w:noProof w:val="0"/>
        </w:rPr>
      </w:pPr>
      <w:r w:rsidRPr="00662B29">
        <w:rPr>
          <w:lang w:val="en-US" w:eastAsia="en-US"/>
        </w:rPr>
        <w:drawing>
          <wp:anchor distT="0" distB="0" distL="114300" distR="114300" simplePos="0" relativeHeight="252075008" behindDoc="0" locked="0" layoutInCell="1" allowOverlap="1">
            <wp:simplePos x="0" y="0"/>
            <wp:positionH relativeFrom="column">
              <wp:posOffset>3857625</wp:posOffset>
            </wp:positionH>
            <wp:positionV relativeFrom="paragraph">
              <wp:posOffset>37465</wp:posOffset>
            </wp:positionV>
            <wp:extent cx="1600200" cy="1066800"/>
            <wp:effectExtent l="19050" t="0" r="0" b="0"/>
            <wp:wrapSquare wrapText="bothSides"/>
            <wp:docPr id="31" name="Picture 204" descr="shutterstock_98921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921651.jpg"/>
                    <pic:cNvPicPr/>
                  </pic:nvPicPr>
                  <pic:blipFill>
                    <a:blip r:embed="rId171" cstate="print"/>
                    <a:stretch>
                      <a:fillRect/>
                    </a:stretch>
                  </pic:blipFill>
                  <pic:spPr>
                    <a:xfrm>
                      <a:off x="0" y="0"/>
                      <a:ext cx="1600200" cy="1066800"/>
                    </a:xfrm>
                    <a:prstGeom prst="rect">
                      <a:avLst/>
                    </a:prstGeom>
                  </pic:spPr>
                </pic:pic>
              </a:graphicData>
            </a:graphic>
          </wp:anchor>
        </w:drawing>
      </w:r>
      <w:r w:rsidRPr="00662B29">
        <w:rPr>
          <w:noProof w:val="0"/>
        </w:rPr>
        <w:t>Although an action has been written down to be achieved in a particular time frame, keep in mind that the operating environment is not static. You may need to change suppliers, competitors could introduce new promotions and products, economic circumstances and personal situations could change. All or any of these changes can occur at any time after you have developed your operating plans.</w:t>
      </w:r>
    </w:p>
    <w:p w:rsidR="002049C5" w:rsidRPr="00662B29" w:rsidRDefault="002049C5" w:rsidP="008D221F">
      <w:pPr>
        <w:pStyle w:val="BodyCopy"/>
        <w:rPr>
          <w:noProof w:val="0"/>
        </w:rPr>
      </w:pPr>
      <w:r w:rsidRPr="00662B29">
        <w:rPr>
          <w:noProof w:val="0"/>
        </w:rPr>
        <w:t xml:space="preserve">Support for employees, in removing barriers to achievement, or providing guidance and advice, is important to the achievement of the business plan. This is a key role for the manager or owner of a business, or a project leader. Whilst there appears to be a role reversal of you serving those you employ, it is much more efficient to delegate and empower employees than do the whole job yourself. </w:t>
      </w:r>
    </w:p>
    <w:p w:rsidR="002049C5" w:rsidRPr="00662B29" w:rsidRDefault="002049C5" w:rsidP="008D221F">
      <w:pPr>
        <w:pStyle w:val="BodyCopy"/>
        <w:rPr>
          <w:noProof w:val="0"/>
        </w:rPr>
      </w:pPr>
      <w:r w:rsidRPr="00662B29">
        <w:rPr>
          <w:noProof w:val="0"/>
        </w:rPr>
        <w:t xml:space="preserve">Additional resources in terms of people, supplies or cash can be required as a project or business develops. Remember that you began with the knowledge available at the time of establishing your plan. It is probable that you had to make some assumptions and decisions about the level of resources required. As you get further along the track, the actual level of resources required becomes apparent. </w:t>
      </w:r>
    </w:p>
    <w:p w:rsidR="002049C5" w:rsidRPr="00662B29" w:rsidRDefault="001205F2" w:rsidP="00863989">
      <w:pPr>
        <w:pStyle w:val="BodyCopyBold"/>
        <w:rPr>
          <w:noProof w:val="0"/>
          <w:szCs w:val="22"/>
        </w:rPr>
      </w:pPr>
      <w:fldSimple w:instr=" REF  Criteria33  \* MERGEFORMAT ">
        <w:sdt>
          <w:sdtPr>
            <w:rPr>
              <w:rStyle w:val="PlaceholderText"/>
              <w:color w:val="auto"/>
              <w:szCs w:val="22"/>
            </w:rPr>
            <w:alias w:val="Criteria33"/>
            <w:tag w:val="Criteria33"/>
            <w:id w:val="-1655444858"/>
            <w:placeholder>
              <w:docPart w:val="3C4C58BB773C40FF8FA7079C3E62ABE2"/>
            </w:placeholder>
          </w:sdtPr>
          <w:sdtEndPr>
            <w:rPr>
              <w:rStyle w:val="DefaultParagraphFont"/>
              <w:noProof w:val="0"/>
              <w:szCs w:val="16"/>
            </w:rPr>
          </w:sdtEndPr>
          <w:sdtContent>
            <w:r w:rsidRPr="001205F2">
              <w:rPr>
                <w:rStyle w:val="PlaceholderText"/>
                <w:color w:val="auto"/>
              </w:rPr>
              <w:t>Develop business strategies relating</w:t>
            </w:r>
            <w:r w:rsidRPr="001205F2">
              <w:rPr>
                <w:noProof w:val="0"/>
                <w:szCs w:val="22"/>
              </w:rPr>
              <w:t xml:space="preserve"> to established strategic </w:t>
            </w:r>
            <w:r w:rsidRPr="00662B29">
              <w:rPr>
                <w:rFonts w:cs="Times New Roman"/>
                <w:noProof w:val="0"/>
                <w:szCs w:val="22"/>
              </w:rPr>
              <w:t>objectives for the organisation</w:t>
            </w:r>
          </w:sdtContent>
        </w:sdt>
      </w:fldSimple>
    </w:p>
    <w:p w:rsidR="002049C5" w:rsidRPr="00662B29" w:rsidRDefault="002049C5" w:rsidP="008D221F">
      <w:pPr>
        <w:pStyle w:val="BodyCopy"/>
        <w:rPr>
          <w:noProof w:val="0"/>
        </w:rPr>
      </w:pPr>
      <w:r w:rsidRPr="00662B29">
        <w:rPr>
          <w:noProof w:val="0"/>
        </w:rPr>
        <w:t xml:space="preserve">Encouraging teams and individuals to provide input into the business </w:t>
      </w:r>
      <w:r w:rsidR="00C15B68" w:rsidRPr="00662B29">
        <w:rPr>
          <w:noProof w:val="0"/>
        </w:rPr>
        <w:t>strategic planning process is a key</w:t>
      </w:r>
      <w:r w:rsidRPr="00662B29">
        <w:rPr>
          <w:noProof w:val="0"/>
        </w:rPr>
        <w:t xml:space="preserve"> aspect of the manager’s role in developing team commitment and cooperation.</w:t>
      </w:r>
    </w:p>
    <w:p w:rsidR="002049C5" w:rsidRPr="00662B29" w:rsidRDefault="002049C5" w:rsidP="008D221F">
      <w:pPr>
        <w:pStyle w:val="BodyCopy"/>
        <w:rPr>
          <w:noProof w:val="0"/>
        </w:rPr>
      </w:pPr>
      <w:r w:rsidRPr="00662B29">
        <w:rPr>
          <w:noProof w:val="0"/>
        </w:rPr>
        <w:t>Leaders should encourage team members to develop and contribute innovative ideas and inputs into how busines</w:t>
      </w:r>
      <w:r w:rsidR="00C15B68" w:rsidRPr="00662B29">
        <w:rPr>
          <w:noProof w:val="0"/>
        </w:rPr>
        <w:t xml:space="preserve">s strategies can be developed and </w:t>
      </w:r>
      <w:r w:rsidRPr="00662B29">
        <w:rPr>
          <w:noProof w:val="0"/>
        </w:rPr>
        <w:t>implemented.</w:t>
      </w:r>
    </w:p>
    <w:p w:rsidR="002049C5" w:rsidRPr="00662B29" w:rsidRDefault="002049C5" w:rsidP="008D221F">
      <w:pPr>
        <w:pStyle w:val="BodyCopy"/>
        <w:rPr>
          <w:noProof w:val="0"/>
        </w:rPr>
      </w:pPr>
      <w:r w:rsidRPr="00662B29">
        <w:rPr>
          <w:noProof w:val="0"/>
        </w:rPr>
        <w:t>This signals management’s recognition of staff as valuable members of the organisation in the overall work process, rather than just as operational staff.</w:t>
      </w:r>
    </w:p>
    <w:p w:rsidR="002049C5" w:rsidRPr="00662B29" w:rsidRDefault="002049C5" w:rsidP="008D221F">
      <w:pPr>
        <w:pStyle w:val="BodyCopy"/>
        <w:rPr>
          <w:rStyle w:val="BodyCopyChar1"/>
          <w:noProof w:val="0"/>
        </w:rPr>
      </w:pPr>
      <w:r w:rsidRPr="00662B29">
        <w:rPr>
          <w:noProof w:val="0"/>
        </w:rPr>
        <w:t xml:space="preserve">It also underlines the importance of communication in the workplace. There is little point in team members having great ideas or suggestions for improving the business </w:t>
      </w:r>
      <w:r w:rsidR="00C15B68" w:rsidRPr="00662B29">
        <w:rPr>
          <w:noProof w:val="0"/>
        </w:rPr>
        <w:t>planning</w:t>
      </w:r>
      <w:r w:rsidRPr="00662B29">
        <w:rPr>
          <w:noProof w:val="0"/>
        </w:rPr>
        <w:t xml:space="preserve"> or operations relating to it if they are not shared, or if they believe their input will not be appreciated or </w:t>
      </w:r>
      <w:r w:rsidRPr="00662B29">
        <w:rPr>
          <w:rStyle w:val="BodyCopyChar1"/>
          <w:noProof w:val="0"/>
        </w:rPr>
        <w:t>considered.</w:t>
      </w:r>
    </w:p>
    <w:p w:rsidR="002049C5" w:rsidRPr="00662B29" w:rsidRDefault="002049C5" w:rsidP="00863989">
      <w:pPr>
        <w:pStyle w:val="BodyCopyBold"/>
        <w:rPr>
          <w:noProof w:val="0"/>
        </w:rPr>
      </w:pPr>
      <w:r w:rsidRPr="00662B29">
        <w:rPr>
          <w:noProof w:val="0"/>
        </w:rPr>
        <w:t>Methods to encourage staff input</w:t>
      </w:r>
    </w:p>
    <w:p w:rsidR="002049C5" w:rsidRPr="00662B29" w:rsidRDefault="002049C5" w:rsidP="008D221F">
      <w:pPr>
        <w:pStyle w:val="BodyCopy"/>
        <w:rPr>
          <w:noProof w:val="0"/>
        </w:rPr>
      </w:pPr>
      <w:r w:rsidRPr="00662B29">
        <w:rPr>
          <w:noProof w:val="0"/>
        </w:rPr>
        <w:t>Examples of ways in which leaders can provide ongoing input into the business plan or the business plan can be implemented include:</w:t>
      </w:r>
    </w:p>
    <w:p w:rsidR="002049C5" w:rsidRPr="00662B29" w:rsidRDefault="002049C5" w:rsidP="00E133C6">
      <w:pPr>
        <w:pStyle w:val="Bullet1"/>
      </w:pPr>
      <w:r w:rsidRPr="00662B29">
        <w:t>Asking for ideas – encouraging staff to make suggestions about better ways of doing things</w:t>
      </w:r>
    </w:p>
    <w:p w:rsidR="002049C5" w:rsidRPr="00662B29" w:rsidRDefault="002049C5" w:rsidP="00E133C6">
      <w:pPr>
        <w:pStyle w:val="Bullet1"/>
      </w:pPr>
      <w:r w:rsidRPr="00662B29">
        <w:t>Having an ‘open door’ policy regarding suggestions</w:t>
      </w:r>
    </w:p>
    <w:p w:rsidR="002049C5" w:rsidRPr="00662B29" w:rsidRDefault="002049C5" w:rsidP="00E133C6">
      <w:pPr>
        <w:pStyle w:val="Bullet1"/>
      </w:pPr>
      <w:r w:rsidRPr="00662B29">
        <w:t>Sharing ideas – encouraging others to alert team members to the potential of new practices</w:t>
      </w:r>
    </w:p>
    <w:p w:rsidR="002049C5" w:rsidRPr="00662B29" w:rsidRDefault="002049C5" w:rsidP="00E133C6">
      <w:pPr>
        <w:pStyle w:val="Bullet1"/>
      </w:pPr>
      <w:r w:rsidRPr="00662B29">
        <w:t>Being prepared to test new ideas – this demonstrates management is prepared to try new ideas as opposed to insisting the old ones are adhered to</w:t>
      </w:r>
    </w:p>
    <w:p w:rsidR="002049C5" w:rsidRPr="00662B29" w:rsidRDefault="00C2134F" w:rsidP="00E133C6">
      <w:pPr>
        <w:pStyle w:val="Bullet1"/>
      </w:pPr>
      <w:r w:rsidRPr="00662B29">
        <w:rPr>
          <w:noProof/>
          <w:lang w:val="en-US"/>
        </w:rPr>
        <w:drawing>
          <wp:anchor distT="0" distB="0" distL="114300" distR="114300" simplePos="0" relativeHeight="252078080" behindDoc="0" locked="0" layoutInCell="1" allowOverlap="1">
            <wp:simplePos x="0" y="0"/>
            <wp:positionH relativeFrom="column">
              <wp:posOffset>3714115</wp:posOffset>
            </wp:positionH>
            <wp:positionV relativeFrom="paragraph">
              <wp:posOffset>28575</wp:posOffset>
            </wp:positionV>
            <wp:extent cx="2070735" cy="1407795"/>
            <wp:effectExtent l="19050" t="0" r="5715" b="0"/>
            <wp:wrapSquare wrapText="bothSides"/>
            <wp:docPr id="40" name="Picture 216" descr="shutterstock_126073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6073382.jpg"/>
                    <pic:cNvPicPr/>
                  </pic:nvPicPr>
                  <pic:blipFill>
                    <a:blip r:embed="rId172" cstate="print"/>
                    <a:stretch>
                      <a:fillRect/>
                    </a:stretch>
                  </pic:blipFill>
                  <pic:spPr>
                    <a:xfrm>
                      <a:off x="0" y="0"/>
                      <a:ext cx="2070735" cy="1407795"/>
                    </a:xfrm>
                    <a:prstGeom prst="rect">
                      <a:avLst/>
                    </a:prstGeom>
                  </pic:spPr>
                </pic:pic>
              </a:graphicData>
            </a:graphic>
          </wp:anchor>
        </w:drawing>
      </w:r>
      <w:r w:rsidR="002049C5" w:rsidRPr="00662B29">
        <w:t>Seeking information and ideas from non-traditional places – such as other departments or other venues (including the competition)</w:t>
      </w:r>
    </w:p>
    <w:p w:rsidR="002049C5" w:rsidRPr="00662B29" w:rsidRDefault="002049C5" w:rsidP="00E133C6">
      <w:pPr>
        <w:pStyle w:val="Bullet1"/>
      </w:pPr>
      <w:r w:rsidRPr="00662B29">
        <w:t>Thanking people for their contributions</w:t>
      </w:r>
    </w:p>
    <w:p w:rsidR="002049C5" w:rsidRPr="00662B29" w:rsidRDefault="002049C5" w:rsidP="00E133C6">
      <w:pPr>
        <w:pStyle w:val="Bullet1"/>
      </w:pPr>
      <w:r w:rsidRPr="00662B29">
        <w:t>Taking the time and effort to explain to someone who contributed an idea why their idea was not implemented – as opposed to appearing to simply ignore the suggestion</w:t>
      </w:r>
    </w:p>
    <w:p w:rsidR="002049C5" w:rsidRPr="00662B29" w:rsidRDefault="002049C5" w:rsidP="00E133C6">
      <w:pPr>
        <w:pStyle w:val="Bullet1"/>
      </w:pPr>
      <w:r w:rsidRPr="00662B29">
        <w:t>Ensuring the person responsible for suggesting an effective new approach receives the credit for doing so – rather than their manager taking the credit.</w:t>
      </w:r>
    </w:p>
    <w:p w:rsidR="00C15B68" w:rsidRPr="00662B29" w:rsidRDefault="00C15B68" w:rsidP="00C15B68">
      <w:pPr>
        <w:autoSpaceDE w:val="0"/>
        <w:autoSpaceDN w:val="0"/>
        <w:adjustRightInd w:val="0"/>
        <w:snapToGrid w:val="0"/>
        <w:spacing w:after="0" w:line="240" w:lineRule="auto"/>
        <w:rPr>
          <w:rFonts w:ascii="Helvetica" w:eastAsia="Times New Roman" w:hAnsi="Helvetica" w:cs="Helvetica"/>
          <w:color w:val="000000"/>
          <w:sz w:val="21"/>
          <w:szCs w:val="24"/>
        </w:rPr>
      </w:pPr>
    </w:p>
    <w:p w:rsidR="00C15B68" w:rsidRPr="00662B29" w:rsidRDefault="00C15B68" w:rsidP="00C15B68">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8012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6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15B68" w:rsidRPr="00662B29" w:rsidRDefault="00C15B68" w:rsidP="00C15B68">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19 </w:t>
      </w:r>
      <w:r w:rsidR="00474CDE" w:rsidRPr="00662B29">
        <w:rPr>
          <w:rFonts w:ascii="Helvetica" w:hAnsi="Helvetica" w:cs="Chevin-DemiBold"/>
          <w:b/>
          <w:bCs/>
          <w:i/>
          <w:sz w:val="32"/>
          <w:szCs w:val="32"/>
        </w:rPr>
        <w:t>– Involve</w:t>
      </w:r>
      <w:r w:rsidRPr="00662B29">
        <w:rPr>
          <w:rFonts w:ascii="Helvetica" w:hAnsi="Helvetica" w:cs="Chevin-DemiBold"/>
          <w:b/>
          <w:bCs/>
          <w:i/>
          <w:sz w:val="32"/>
          <w:szCs w:val="32"/>
        </w:rPr>
        <w:t xml:space="preserve"> stakeholders in strategic planning</w:t>
      </w:r>
    </w:p>
    <w:p w:rsidR="00C15B68" w:rsidRPr="00662B29" w:rsidRDefault="00C15B68" w:rsidP="00C15B68">
      <w:pPr>
        <w:pStyle w:val="BodyCopy"/>
        <w:spacing w:before="240" w:after="240"/>
        <w:rPr>
          <w:rFonts w:cs="HelveticaNeueLT Std Lt Cn"/>
          <w:noProof w:val="0"/>
          <w:sz w:val="4"/>
          <w:szCs w:val="4"/>
        </w:rPr>
      </w:pPr>
    </w:p>
    <w:p w:rsidR="00C15B68" w:rsidRPr="00662B29" w:rsidRDefault="00C15B68" w:rsidP="008D221F">
      <w:pPr>
        <w:pStyle w:val="BodyCopy"/>
        <w:rPr>
          <w:noProof w:val="0"/>
        </w:rPr>
      </w:pPr>
      <w:r w:rsidRPr="00662B29">
        <w:rPr>
          <w:noProof w:val="0"/>
        </w:rPr>
        <w:t>Briefly list the methods you will use to encourage staff to continue to contribute to the business strategic planning.</w:t>
      </w:r>
    </w:p>
    <w:p w:rsidR="00C15B68" w:rsidRPr="00662B29" w:rsidRDefault="00C15B68" w:rsidP="00C15B68">
      <w:pPr>
        <w:rPr>
          <w:rFonts w:ascii="Helvetica" w:hAnsi="Helvetica"/>
        </w:rPr>
      </w:pPr>
    </w:p>
    <w:p w:rsidR="00C15B68" w:rsidRPr="00662B29" w:rsidRDefault="00C15B68" w:rsidP="00C15B68">
      <w:pPr>
        <w:pStyle w:val="Heading3"/>
        <w:spacing w:before="80" w:after="120" w:line="360" w:lineRule="auto"/>
        <w:rPr>
          <w:b w:val="0"/>
          <w:color w:val="auto"/>
          <w:sz w:val="22"/>
        </w:rPr>
      </w:pPr>
      <w:r w:rsidRPr="00662B29">
        <w:rPr>
          <w:rFonts w:cs="HelveticaNeueLT Std Lt Cn"/>
          <w:b w:val="0"/>
          <w:color w:val="auto"/>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2134F" w:rsidRPr="00662B29" w:rsidRDefault="00C2134F">
      <w:pPr>
        <w:rPr>
          <w:rFonts w:ascii="Helvetica" w:eastAsia="Calibri" w:hAnsi="Helvetica" w:cs="Calibri"/>
          <w:szCs w:val="16"/>
          <w:lang w:eastAsia="ar-SA"/>
        </w:rPr>
      </w:pPr>
      <w:r w:rsidRPr="00662B29">
        <w:rPr>
          <w:rFonts w:ascii="Helvetica" w:hAnsi="Helvetica"/>
        </w:rPr>
        <w:br w:type="page"/>
      </w:r>
    </w:p>
    <w:p w:rsidR="007C7401" w:rsidRPr="00662B29" w:rsidRDefault="007C7401" w:rsidP="003C5137">
      <w:pPr>
        <w:pStyle w:val="Heading3"/>
        <w:rPr>
          <w:szCs w:val="28"/>
        </w:rPr>
      </w:pPr>
      <w:r w:rsidRPr="00662B29">
        <w:rPr>
          <w:szCs w:val="28"/>
        </w:rPr>
        <w:t>Identify possible business strategies</w:t>
      </w:r>
    </w:p>
    <w:p w:rsidR="007C7401" w:rsidRPr="00662B29" w:rsidRDefault="007C7401" w:rsidP="008D221F">
      <w:pPr>
        <w:pStyle w:val="BodyCopy"/>
        <w:rPr>
          <w:noProof w:val="0"/>
        </w:rPr>
      </w:pPr>
      <w:r w:rsidRPr="00662B29">
        <w:rPr>
          <w:noProof w:val="0"/>
        </w:rPr>
        <w:t>It is important to identify the different types of business strategies that can be implemented in an overall business strategy.</w:t>
      </w:r>
    </w:p>
    <w:p w:rsidR="00B950F0" w:rsidRPr="00662B29" w:rsidRDefault="007C7401" w:rsidP="008D221F">
      <w:pPr>
        <w:pStyle w:val="BodyCopy"/>
        <w:rPr>
          <w:noProof w:val="0"/>
        </w:rPr>
      </w:pPr>
      <w:r w:rsidRPr="00662B29">
        <w:rPr>
          <w:noProof w:val="0"/>
        </w:rPr>
        <w:t>Naturally it is important to review the business objectives stated in Section 3.1, as the strategies must be based on these.</w:t>
      </w:r>
    </w:p>
    <w:p w:rsidR="007C7401" w:rsidRPr="00662B29" w:rsidRDefault="00B950F0" w:rsidP="008D221F">
      <w:pPr>
        <w:pStyle w:val="BodyCopy"/>
        <w:rPr>
          <w:noProof w:val="0"/>
        </w:rPr>
      </w:pPr>
      <w:r w:rsidRPr="00662B29">
        <w:rPr>
          <w:noProof w:val="0"/>
        </w:rPr>
        <w:t>Business strategies may include decisions relating to:</w:t>
      </w:r>
    </w:p>
    <w:p w:rsidR="00B950F0" w:rsidRPr="00662B29" w:rsidRDefault="00B950F0" w:rsidP="00E133C6">
      <w:pPr>
        <w:pStyle w:val="Bullet1"/>
      </w:pPr>
      <w:r w:rsidRPr="00662B29">
        <w:t>Business growth, including expansions and acquisitions</w:t>
      </w:r>
    </w:p>
    <w:p w:rsidR="00B950F0" w:rsidRPr="00662B29" w:rsidRDefault="00B950F0" w:rsidP="00E133C6">
      <w:pPr>
        <w:pStyle w:val="Bullet1"/>
      </w:pPr>
      <w:r w:rsidRPr="00662B29">
        <w:t>Contraction of the business</w:t>
      </w:r>
    </w:p>
    <w:p w:rsidR="00B950F0" w:rsidRPr="00662B29" w:rsidRDefault="00104A82" w:rsidP="00E133C6">
      <w:pPr>
        <w:pStyle w:val="Bullet1"/>
      </w:pPr>
      <w:r w:rsidRPr="00662B29">
        <w:rPr>
          <w:noProof/>
          <w:lang w:val="en-US"/>
        </w:rPr>
        <w:drawing>
          <wp:anchor distT="0" distB="0" distL="114300" distR="114300" simplePos="0" relativeHeight="252064768" behindDoc="0" locked="0" layoutInCell="1" allowOverlap="1">
            <wp:simplePos x="0" y="0"/>
            <wp:positionH relativeFrom="column">
              <wp:posOffset>3914775</wp:posOffset>
            </wp:positionH>
            <wp:positionV relativeFrom="paragraph">
              <wp:posOffset>246380</wp:posOffset>
            </wp:positionV>
            <wp:extent cx="1504315" cy="1104900"/>
            <wp:effectExtent l="19050" t="0" r="635" b="0"/>
            <wp:wrapSquare wrapText="bothSides"/>
            <wp:docPr id="13" name="Picture 12" descr="W42_Illustration_Growth_People_shutterstock_136968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2_Illustration_Growth_People_shutterstock_136968608.jpg"/>
                    <pic:cNvPicPr/>
                  </pic:nvPicPr>
                  <pic:blipFill>
                    <a:blip r:embed="rId173" cstate="print"/>
                    <a:stretch>
                      <a:fillRect/>
                    </a:stretch>
                  </pic:blipFill>
                  <pic:spPr>
                    <a:xfrm>
                      <a:off x="0" y="0"/>
                      <a:ext cx="1504315" cy="1104900"/>
                    </a:xfrm>
                    <a:prstGeom prst="rect">
                      <a:avLst/>
                    </a:prstGeom>
                  </pic:spPr>
                </pic:pic>
              </a:graphicData>
            </a:graphic>
          </wp:anchor>
        </w:drawing>
      </w:r>
      <w:r w:rsidR="00B950F0" w:rsidRPr="00662B29">
        <w:t>Catch-up</w:t>
      </w:r>
    </w:p>
    <w:p w:rsidR="00B950F0" w:rsidRPr="00662B29" w:rsidRDefault="00B950F0" w:rsidP="00E133C6">
      <w:pPr>
        <w:pStyle w:val="Bullet1"/>
      </w:pPr>
      <w:r w:rsidRPr="00662B29">
        <w:t>Redirection, including business turnaround</w:t>
      </w:r>
    </w:p>
    <w:p w:rsidR="007C7401" w:rsidRPr="00662B29" w:rsidRDefault="007C7401" w:rsidP="00E133C6">
      <w:pPr>
        <w:pStyle w:val="Bullet1"/>
      </w:pPr>
      <w:r w:rsidRPr="00662B29">
        <w:t>Maintaining or growing market share</w:t>
      </w:r>
    </w:p>
    <w:p w:rsidR="007C7401" w:rsidRPr="00662B29" w:rsidRDefault="007C7401" w:rsidP="00E133C6">
      <w:pPr>
        <w:pStyle w:val="Bullet1"/>
      </w:pPr>
      <w:r w:rsidRPr="00662B29">
        <w:t>Moving into new markets</w:t>
      </w:r>
    </w:p>
    <w:p w:rsidR="007C7401" w:rsidRPr="00662B29" w:rsidRDefault="007C7401" w:rsidP="00E133C6">
      <w:pPr>
        <w:pStyle w:val="Bullet1"/>
      </w:pPr>
      <w:r w:rsidRPr="00662B29">
        <w:t>Refurbishing the property</w:t>
      </w:r>
    </w:p>
    <w:p w:rsidR="007C7401" w:rsidRPr="00662B29" w:rsidRDefault="007C7401" w:rsidP="00E133C6">
      <w:pPr>
        <w:pStyle w:val="Bullet1"/>
      </w:pPr>
      <w:r w:rsidRPr="00662B29">
        <w:t>Developing new products, services or facilities</w:t>
      </w:r>
    </w:p>
    <w:p w:rsidR="007C7401" w:rsidRPr="00662B29" w:rsidRDefault="007C7401" w:rsidP="00E133C6">
      <w:pPr>
        <w:pStyle w:val="Bullet1"/>
      </w:pPr>
      <w:r w:rsidRPr="00662B29">
        <w:t>Making changes to or upgrading existing products, services, packages, deals</w:t>
      </w:r>
    </w:p>
    <w:p w:rsidR="007C7401" w:rsidRPr="00662B29" w:rsidRDefault="007C7401" w:rsidP="00E133C6">
      <w:pPr>
        <w:pStyle w:val="Bullet1"/>
      </w:pPr>
      <w:r w:rsidRPr="00662B29">
        <w:t>Re-positioning the venue in the marketpla</w:t>
      </w:r>
      <w:r w:rsidR="00C2134F" w:rsidRPr="00662B29">
        <w:t>ce in the eyes of the customers</w:t>
      </w:r>
    </w:p>
    <w:p w:rsidR="00B950F0" w:rsidRPr="00662B29" w:rsidRDefault="00B950F0" w:rsidP="00E133C6">
      <w:pPr>
        <w:pStyle w:val="Bullet1"/>
      </w:pPr>
      <w:r w:rsidRPr="00662B29">
        <w:t>Addressing specific areas such as:</w:t>
      </w:r>
    </w:p>
    <w:p w:rsidR="00B950F0" w:rsidRPr="00662B29" w:rsidRDefault="00B950F0" w:rsidP="00E133C6">
      <w:pPr>
        <w:pStyle w:val="Bullet2"/>
        <w:rPr>
          <w:lang w:val="en-AU"/>
        </w:rPr>
      </w:pPr>
      <w:r w:rsidRPr="00662B29">
        <w:rPr>
          <w:lang w:val="en-AU"/>
        </w:rPr>
        <w:t>Technology</w:t>
      </w:r>
    </w:p>
    <w:p w:rsidR="00B950F0" w:rsidRPr="00662B29" w:rsidRDefault="00104A82" w:rsidP="00E133C6">
      <w:pPr>
        <w:pStyle w:val="Bullet2"/>
        <w:rPr>
          <w:lang w:val="en-AU"/>
        </w:rPr>
      </w:pPr>
      <w:r w:rsidRPr="00662B29">
        <w:rPr>
          <w:noProof/>
          <w:lang w:eastAsia="en-US"/>
        </w:rPr>
        <w:drawing>
          <wp:anchor distT="0" distB="0" distL="114300" distR="114300" simplePos="0" relativeHeight="252065792" behindDoc="0" locked="0" layoutInCell="1" allowOverlap="1">
            <wp:simplePos x="0" y="0"/>
            <wp:positionH relativeFrom="column">
              <wp:posOffset>3658870</wp:posOffset>
            </wp:positionH>
            <wp:positionV relativeFrom="paragraph">
              <wp:posOffset>157480</wp:posOffset>
            </wp:positionV>
            <wp:extent cx="1724025" cy="1114425"/>
            <wp:effectExtent l="19050" t="0" r="9525" b="0"/>
            <wp:wrapSquare wrapText="bothSides"/>
            <wp:docPr id="14" name="Picture 13" descr="shutterstock_190552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0552283.jpg"/>
                    <pic:cNvPicPr/>
                  </pic:nvPicPr>
                  <pic:blipFill>
                    <a:blip r:embed="rId174" cstate="print"/>
                    <a:stretch>
                      <a:fillRect/>
                    </a:stretch>
                  </pic:blipFill>
                  <pic:spPr>
                    <a:xfrm>
                      <a:off x="0" y="0"/>
                      <a:ext cx="1724025" cy="1114425"/>
                    </a:xfrm>
                    <a:prstGeom prst="rect">
                      <a:avLst/>
                    </a:prstGeom>
                  </pic:spPr>
                </pic:pic>
              </a:graphicData>
            </a:graphic>
          </wp:anchor>
        </w:drawing>
      </w:r>
      <w:r w:rsidR="00B950F0" w:rsidRPr="00662B29">
        <w:rPr>
          <w:lang w:val="en-AU"/>
        </w:rPr>
        <w:t>Staffing</w:t>
      </w:r>
    </w:p>
    <w:p w:rsidR="00B950F0" w:rsidRPr="00662B29" w:rsidRDefault="00B950F0" w:rsidP="00E133C6">
      <w:pPr>
        <w:pStyle w:val="Bullet2"/>
        <w:rPr>
          <w:lang w:val="en-AU"/>
        </w:rPr>
      </w:pPr>
      <w:r w:rsidRPr="00662B29">
        <w:rPr>
          <w:lang w:val="en-AU"/>
        </w:rPr>
        <w:t>Funding</w:t>
      </w:r>
    </w:p>
    <w:p w:rsidR="00B950F0" w:rsidRPr="00662B29" w:rsidRDefault="00B950F0" w:rsidP="00E133C6">
      <w:pPr>
        <w:pStyle w:val="Bullet2"/>
        <w:rPr>
          <w:lang w:val="en-AU"/>
        </w:rPr>
      </w:pPr>
      <w:r w:rsidRPr="00662B29">
        <w:rPr>
          <w:lang w:val="en-AU"/>
        </w:rPr>
        <w:t>Marketing</w:t>
      </w:r>
    </w:p>
    <w:p w:rsidR="00B950F0" w:rsidRPr="00662B29" w:rsidRDefault="00B950F0" w:rsidP="00E133C6">
      <w:pPr>
        <w:pStyle w:val="Bullet2"/>
        <w:rPr>
          <w:lang w:val="en-AU"/>
        </w:rPr>
      </w:pPr>
      <w:r w:rsidRPr="00662B29">
        <w:rPr>
          <w:lang w:val="en-AU"/>
        </w:rPr>
        <w:t>Products and services</w:t>
      </w:r>
    </w:p>
    <w:p w:rsidR="00B950F0" w:rsidRPr="00662B29" w:rsidRDefault="00B950F0" w:rsidP="00E133C6">
      <w:pPr>
        <w:pStyle w:val="Bullet2"/>
        <w:rPr>
          <w:lang w:val="en-AU"/>
        </w:rPr>
      </w:pPr>
      <w:r w:rsidRPr="00662B29">
        <w:rPr>
          <w:lang w:val="en-AU"/>
        </w:rPr>
        <w:t>Sales</w:t>
      </w:r>
    </w:p>
    <w:p w:rsidR="00B950F0" w:rsidRPr="00662B29" w:rsidRDefault="00B950F0" w:rsidP="00E133C6">
      <w:pPr>
        <w:pStyle w:val="Bullet2"/>
        <w:rPr>
          <w:lang w:val="en-AU"/>
        </w:rPr>
      </w:pPr>
      <w:r w:rsidRPr="00662B29">
        <w:rPr>
          <w:lang w:val="en-AU"/>
        </w:rPr>
        <w:t>Administration</w:t>
      </w:r>
    </w:p>
    <w:p w:rsidR="00C15B68" w:rsidRPr="00662B29" w:rsidRDefault="00B950F0" w:rsidP="00E133C6">
      <w:pPr>
        <w:pStyle w:val="Bullet2"/>
        <w:rPr>
          <w:lang w:val="en-AU"/>
        </w:rPr>
      </w:pPr>
      <w:r w:rsidRPr="00662B29">
        <w:rPr>
          <w:lang w:val="en-AU"/>
        </w:rPr>
        <w:t>Structure and organisation.</w:t>
      </w:r>
    </w:p>
    <w:p w:rsidR="00C15B68" w:rsidRPr="00662B29" w:rsidRDefault="00C15B68">
      <w:pPr>
        <w:rPr>
          <w:rFonts w:ascii="Helvetica" w:eastAsia="Times New Roman" w:hAnsi="Helvetica" w:cs="Times New Roman"/>
          <w:b/>
        </w:rPr>
      </w:pPr>
      <w:r w:rsidRPr="00662B29">
        <w:rPr>
          <w:rFonts w:ascii="Helvetica" w:hAnsi="Helvetica"/>
          <w:b/>
        </w:rPr>
        <w:br w:type="page"/>
      </w:r>
    </w:p>
    <w:p w:rsidR="00C15B68" w:rsidRPr="00662B29" w:rsidRDefault="00C15B68" w:rsidP="00863989">
      <w:pPr>
        <w:pStyle w:val="BodyCopyBold"/>
        <w:rPr>
          <w:noProof w:val="0"/>
          <w:szCs w:val="22"/>
        </w:rPr>
      </w:pPr>
      <w:r w:rsidRPr="00662B29">
        <w:rPr>
          <w:noProof w:val="0"/>
          <w:szCs w:val="22"/>
        </w:rPr>
        <w:t>Examples of strategy development</w:t>
      </w:r>
    </w:p>
    <w:p w:rsidR="00C15B68" w:rsidRPr="00662B29" w:rsidRDefault="00C15B68" w:rsidP="00C15B68">
      <w:pPr>
        <w:autoSpaceDE w:val="0"/>
        <w:autoSpaceDN w:val="0"/>
        <w:adjustRightInd w:val="0"/>
        <w:spacing w:before="80" w:after="120" w:line="240" w:lineRule="auto"/>
        <w:rPr>
          <w:rFonts w:ascii="Helvetica" w:hAnsi="Helvetica" w:cs="Chevin-Light"/>
          <w:u w:val="single"/>
        </w:rPr>
      </w:pPr>
      <w:r w:rsidRPr="00662B29">
        <w:rPr>
          <w:rFonts w:ascii="Helvetica" w:hAnsi="Helvetica" w:cs="Chevin-Light"/>
          <w:u w:val="single"/>
        </w:rPr>
        <w:t xml:space="preserve">Staffing strategies </w:t>
      </w:r>
    </w:p>
    <w:p w:rsidR="00C15B68" w:rsidRPr="00662B29" w:rsidRDefault="00C15B68" w:rsidP="008D221F">
      <w:pPr>
        <w:pStyle w:val="BodyCopy"/>
        <w:rPr>
          <w:noProof w:val="0"/>
        </w:rPr>
      </w:pPr>
      <w:r w:rsidRPr="00662B29">
        <w:rPr>
          <w:noProof w:val="0"/>
        </w:rPr>
        <w:t xml:space="preserve">It is important that the business recruit the best persons to </w:t>
      </w:r>
      <w:r w:rsidR="00474CDE" w:rsidRPr="00662B29">
        <w:rPr>
          <w:noProof w:val="0"/>
        </w:rPr>
        <w:t>fulfil</w:t>
      </w:r>
      <w:r w:rsidRPr="00662B29">
        <w:rPr>
          <w:noProof w:val="0"/>
        </w:rPr>
        <w:t xml:space="preserve"> the positions within the business. A successful business will have staff that are productive, co-operative, take responsibility for their own efforts and work as a team. </w:t>
      </w:r>
    </w:p>
    <w:p w:rsidR="00C15B68" w:rsidRPr="00662B29" w:rsidRDefault="00C15B68" w:rsidP="008D221F">
      <w:pPr>
        <w:pStyle w:val="BodyCopy"/>
        <w:rPr>
          <w:noProof w:val="0"/>
        </w:rPr>
      </w:pPr>
      <w:r w:rsidRPr="00662B29">
        <w:rPr>
          <w:noProof w:val="0"/>
        </w:rPr>
        <w:t xml:space="preserve">Your strategies should reflect decisions that you have made in respect to: </w:t>
      </w:r>
    </w:p>
    <w:p w:rsidR="00C15B68" w:rsidRPr="00662B29" w:rsidRDefault="00C15B68" w:rsidP="00E133C6">
      <w:pPr>
        <w:pStyle w:val="Bullet1"/>
      </w:pPr>
      <w:r w:rsidRPr="00662B29">
        <w:t xml:space="preserve">Recruitment – will you rely on media advertising, referrals, educational institutions, </w:t>
      </w:r>
      <w:r w:rsidR="008B6AA1" w:rsidRPr="00662B29">
        <w:t>and friends</w:t>
      </w:r>
      <w:r w:rsidRPr="00662B29">
        <w:t xml:space="preserve"> of current employees or your family? </w:t>
      </w:r>
    </w:p>
    <w:p w:rsidR="00C15B68" w:rsidRPr="00662B29" w:rsidRDefault="00C15B68" w:rsidP="00E133C6">
      <w:pPr>
        <w:pStyle w:val="Bullet1"/>
      </w:pPr>
      <w:r w:rsidRPr="00662B29">
        <w:t>Probation periods – a trial work period may l</w:t>
      </w:r>
      <w:r w:rsidR="009E519E" w:rsidRPr="00662B29">
        <w:t>ast from one day to six months</w:t>
      </w:r>
    </w:p>
    <w:p w:rsidR="00C15B68" w:rsidRPr="00662B29" w:rsidRDefault="00C15B68" w:rsidP="00E133C6">
      <w:pPr>
        <w:pStyle w:val="Bullet1"/>
      </w:pPr>
      <w:r w:rsidRPr="00662B29">
        <w:rPr>
          <w:noProof/>
          <w:lang w:val="en-US"/>
        </w:rPr>
        <w:drawing>
          <wp:anchor distT="0" distB="0" distL="114300" distR="114300" simplePos="0" relativeHeight="252082176" behindDoc="0" locked="0" layoutInCell="1" allowOverlap="1">
            <wp:simplePos x="0" y="0"/>
            <wp:positionH relativeFrom="column">
              <wp:posOffset>4200525</wp:posOffset>
            </wp:positionH>
            <wp:positionV relativeFrom="paragraph">
              <wp:posOffset>98425</wp:posOffset>
            </wp:positionV>
            <wp:extent cx="1343025" cy="895350"/>
            <wp:effectExtent l="19050" t="0" r="9525" b="0"/>
            <wp:wrapSquare wrapText="bothSides"/>
            <wp:docPr id="71" name="Picture 193" descr="shutterstock_14185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97" cstate="print"/>
                    <a:stretch>
                      <a:fillRect/>
                    </a:stretch>
                  </pic:blipFill>
                  <pic:spPr>
                    <a:xfrm>
                      <a:off x="0" y="0"/>
                      <a:ext cx="1343025" cy="895350"/>
                    </a:xfrm>
                    <a:prstGeom prst="rect">
                      <a:avLst/>
                    </a:prstGeom>
                  </pic:spPr>
                </pic:pic>
              </a:graphicData>
            </a:graphic>
          </wp:anchor>
        </w:drawing>
      </w:r>
      <w:r w:rsidRPr="00662B29">
        <w:t xml:space="preserve">Remuneration – will you pay hourly, weekly? Are you offering casual or ongoing employment? Are your rates competitive so that you select the right </w:t>
      </w:r>
      <w:r w:rsidR="008B6AA1" w:rsidRPr="00662B29">
        <w:t>employees?</w:t>
      </w:r>
      <w:r w:rsidRPr="00662B29">
        <w:t xml:space="preserve"> Make sure you allow f</w:t>
      </w:r>
      <w:r w:rsidR="009E519E" w:rsidRPr="00662B29">
        <w:t>or legal required entitlements</w:t>
      </w:r>
    </w:p>
    <w:p w:rsidR="00C15B68" w:rsidRPr="00662B29" w:rsidRDefault="00C15B68" w:rsidP="00E133C6">
      <w:pPr>
        <w:pStyle w:val="Bullet1"/>
      </w:pPr>
      <w:r w:rsidRPr="00662B29">
        <w:t>Incentive schemes – would you consider a sales bonus, o</w:t>
      </w:r>
      <w:r w:rsidR="009E519E" w:rsidRPr="00662B29">
        <w:t>r some other form of incentive?</w:t>
      </w:r>
    </w:p>
    <w:p w:rsidR="00C15B68" w:rsidRPr="00662B29" w:rsidRDefault="00C15B68" w:rsidP="00E133C6">
      <w:pPr>
        <w:pStyle w:val="Bullet1"/>
      </w:pPr>
      <w:r w:rsidRPr="00662B29">
        <w:t>Work environment – both physical and social envi</w:t>
      </w:r>
      <w:r w:rsidR="009E519E" w:rsidRPr="00662B29">
        <w:t>ronments need to be considered</w:t>
      </w:r>
    </w:p>
    <w:p w:rsidR="00C15B68" w:rsidRPr="00662B29" w:rsidRDefault="00C15B68" w:rsidP="00E133C6">
      <w:pPr>
        <w:pStyle w:val="Bullet1"/>
      </w:pPr>
      <w:r w:rsidRPr="00662B29">
        <w:t xml:space="preserve">Training and development – what induction and regular ongoing training activities will your business provide? </w:t>
      </w:r>
    </w:p>
    <w:p w:rsidR="00C15B68" w:rsidRPr="00662B29" w:rsidRDefault="00C15B68" w:rsidP="00E133C6">
      <w:pPr>
        <w:pStyle w:val="Bullet1"/>
      </w:pPr>
      <w:r w:rsidRPr="00662B29">
        <w:t xml:space="preserve">Your leadership style – will it be autocratic or democratic? </w:t>
      </w:r>
    </w:p>
    <w:p w:rsidR="00C15B68" w:rsidRPr="00662B29" w:rsidRDefault="00C15B68" w:rsidP="00C15B68">
      <w:pPr>
        <w:autoSpaceDE w:val="0"/>
        <w:autoSpaceDN w:val="0"/>
        <w:adjustRightInd w:val="0"/>
        <w:spacing w:before="80" w:after="120" w:line="240" w:lineRule="auto"/>
        <w:rPr>
          <w:rFonts w:ascii="Helvetica" w:hAnsi="Helvetica" w:cs="HelveticaNeueLT Std Lt Cn"/>
          <w:u w:val="single"/>
        </w:rPr>
      </w:pPr>
      <w:r w:rsidRPr="00662B29">
        <w:rPr>
          <w:rFonts w:ascii="Helvetica" w:hAnsi="Helvetica" w:cs="HelveticaNeueLT Std Lt Cn"/>
          <w:u w:val="single"/>
        </w:rPr>
        <w:t>Sales strategies</w:t>
      </w:r>
    </w:p>
    <w:p w:rsidR="00C15B68" w:rsidRPr="00662B29" w:rsidRDefault="00C15B68" w:rsidP="008D221F">
      <w:pPr>
        <w:pStyle w:val="BodyCopy"/>
        <w:rPr>
          <w:noProof w:val="0"/>
        </w:rPr>
      </w:pPr>
      <w:r w:rsidRPr="00662B29">
        <w:rPr>
          <w:noProof w:val="0"/>
        </w:rPr>
        <w:t xml:space="preserve">The following table shows possible strategies that the Singapore Travel Agency could implement in order to achieve their Sales objectives. </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9"/>
        <w:gridCol w:w="2929"/>
        <w:gridCol w:w="10"/>
        <w:gridCol w:w="4230"/>
      </w:tblGrid>
      <w:tr w:rsidR="00C15B68" w:rsidRPr="00662B29" w:rsidTr="00E32CCA">
        <w:trPr>
          <w:trHeight w:val="395"/>
        </w:trPr>
        <w:tc>
          <w:tcPr>
            <w:tcW w:w="2929" w:type="dxa"/>
            <w:shd w:val="clear" w:color="auto" w:fill="D9D9D9" w:themeFill="background1" w:themeFillShade="D9"/>
          </w:tcPr>
          <w:p w:rsidR="00C15B68" w:rsidRPr="00662B29" w:rsidRDefault="00C15B68" w:rsidP="00E32CCA">
            <w:pPr>
              <w:autoSpaceDE w:val="0"/>
              <w:autoSpaceDN w:val="0"/>
              <w:adjustRightInd w:val="0"/>
              <w:spacing w:before="80" w:after="120" w:line="240" w:lineRule="auto"/>
              <w:rPr>
                <w:rFonts w:ascii="Helvetica" w:hAnsi="Helvetica"/>
                <w:b/>
                <w:sz w:val="20"/>
                <w:szCs w:val="20"/>
              </w:rPr>
            </w:pPr>
            <w:r w:rsidRPr="00662B29">
              <w:rPr>
                <w:rFonts w:ascii="Helvetica" w:hAnsi="Helvetica"/>
                <w:b/>
                <w:sz w:val="20"/>
                <w:szCs w:val="20"/>
              </w:rPr>
              <w:t>OBJECTIVE</w:t>
            </w:r>
          </w:p>
        </w:tc>
        <w:tc>
          <w:tcPr>
            <w:tcW w:w="2929" w:type="dxa"/>
            <w:shd w:val="clear" w:color="auto" w:fill="D9D9D9" w:themeFill="background1" w:themeFillShade="D9"/>
          </w:tcPr>
          <w:p w:rsidR="00C15B68" w:rsidRPr="00662B29" w:rsidRDefault="00C15B68" w:rsidP="00E32CCA">
            <w:pPr>
              <w:autoSpaceDE w:val="0"/>
              <w:autoSpaceDN w:val="0"/>
              <w:adjustRightInd w:val="0"/>
              <w:spacing w:before="80" w:after="120" w:line="240" w:lineRule="auto"/>
              <w:rPr>
                <w:rFonts w:ascii="Helvetica" w:hAnsi="Helvetica"/>
                <w:b/>
                <w:sz w:val="20"/>
                <w:szCs w:val="20"/>
              </w:rPr>
            </w:pPr>
            <w:r w:rsidRPr="00662B29">
              <w:rPr>
                <w:rFonts w:ascii="Helvetica" w:hAnsi="Helvetica"/>
                <w:b/>
                <w:sz w:val="20"/>
                <w:szCs w:val="20"/>
              </w:rPr>
              <w:t>SMART OBJECTIVES</w:t>
            </w:r>
          </w:p>
        </w:tc>
        <w:tc>
          <w:tcPr>
            <w:tcW w:w="4240" w:type="dxa"/>
            <w:gridSpan w:val="2"/>
            <w:shd w:val="clear" w:color="auto" w:fill="D9D9D9" w:themeFill="background1" w:themeFillShade="D9"/>
          </w:tcPr>
          <w:p w:rsidR="00C15B68" w:rsidRPr="00662B29" w:rsidRDefault="00C15B68" w:rsidP="00E32CCA">
            <w:pPr>
              <w:autoSpaceDE w:val="0"/>
              <w:autoSpaceDN w:val="0"/>
              <w:adjustRightInd w:val="0"/>
              <w:spacing w:before="80" w:after="120" w:line="240" w:lineRule="auto"/>
              <w:ind w:right="746"/>
              <w:rPr>
                <w:rFonts w:ascii="Helvetica" w:hAnsi="Helvetica" w:cs="HelveticaNeueLT Std Lt Cn"/>
                <w:b/>
                <w:sz w:val="20"/>
                <w:szCs w:val="20"/>
              </w:rPr>
            </w:pPr>
            <w:r w:rsidRPr="00662B29">
              <w:rPr>
                <w:rFonts w:ascii="Helvetica" w:hAnsi="Helvetica" w:cs="HelveticaNeueLT Std Lt Cn"/>
                <w:b/>
                <w:sz w:val="20"/>
                <w:szCs w:val="20"/>
              </w:rPr>
              <w:t>STRATEGIES</w:t>
            </w:r>
          </w:p>
        </w:tc>
      </w:tr>
      <w:tr w:rsidR="00C15B68" w:rsidRPr="00662B29" w:rsidTr="00E32CCA">
        <w:trPr>
          <w:trHeight w:val="223"/>
        </w:trPr>
        <w:tc>
          <w:tcPr>
            <w:tcW w:w="2929" w:type="dxa"/>
            <w:vMerge w:val="restart"/>
          </w:tcPr>
          <w:p w:rsidR="00C15B68" w:rsidRPr="00662B29" w:rsidRDefault="00C15B68" w:rsidP="009E519E">
            <w:pPr>
              <w:pStyle w:val="TableText"/>
            </w:pPr>
            <w:r w:rsidRPr="00662B29">
              <w:t>Develop the business to be the most profitable of its type in the local area</w:t>
            </w:r>
          </w:p>
        </w:tc>
        <w:tc>
          <w:tcPr>
            <w:tcW w:w="2929" w:type="dxa"/>
            <w:vMerge w:val="restart"/>
          </w:tcPr>
          <w:p w:rsidR="00C15B68" w:rsidRPr="00662B29" w:rsidRDefault="00C15B68" w:rsidP="009E519E">
            <w:pPr>
              <w:pStyle w:val="TableText"/>
            </w:pPr>
            <w:r w:rsidRPr="00662B29">
              <w:t>To increase the number of customers by 25% in Year 2, and a further 10% in Year 3 (compared with Year 1 results)</w:t>
            </w:r>
          </w:p>
        </w:tc>
        <w:tc>
          <w:tcPr>
            <w:tcW w:w="4240" w:type="dxa"/>
            <w:gridSpan w:val="2"/>
          </w:tcPr>
          <w:p w:rsidR="00C15B68" w:rsidRPr="00662B29" w:rsidRDefault="00C15B68" w:rsidP="009E519E">
            <w:pPr>
              <w:pStyle w:val="TableText"/>
            </w:pPr>
            <w:r w:rsidRPr="00662B29">
              <w:t>Develop a professional brochure to drop off to local business’ by 31 March, and have it delivered by 15 April</w:t>
            </w:r>
          </w:p>
        </w:tc>
      </w:tr>
      <w:tr w:rsidR="00C15B68" w:rsidRPr="00662B29" w:rsidTr="00E32CCA">
        <w:trPr>
          <w:trHeight w:val="443"/>
        </w:trPr>
        <w:tc>
          <w:tcPr>
            <w:tcW w:w="2929" w:type="dxa"/>
            <w:vMerge/>
          </w:tcPr>
          <w:p w:rsidR="00C15B68" w:rsidRPr="00662B29" w:rsidRDefault="00C15B68" w:rsidP="009E519E">
            <w:pPr>
              <w:pStyle w:val="TableText"/>
            </w:pPr>
          </w:p>
        </w:tc>
        <w:tc>
          <w:tcPr>
            <w:tcW w:w="2929" w:type="dxa"/>
            <w:vMerge/>
          </w:tcPr>
          <w:p w:rsidR="00C15B68" w:rsidRPr="00662B29" w:rsidRDefault="00C15B68" w:rsidP="009E519E">
            <w:pPr>
              <w:pStyle w:val="TableText"/>
            </w:pPr>
          </w:p>
        </w:tc>
        <w:tc>
          <w:tcPr>
            <w:tcW w:w="4240" w:type="dxa"/>
            <w:gridSpan w:val="2"/>
          </w:tcPr>
          <w:p w:rsidR="00C15B68" w:rsidRPr="00662B29" w:rsidRDefault="00C15B68" w:rsidP="009E519E">
            <w:pPr>
              <w:pStyle w:val="TableText"/>
            </w:pPr>
            <w:r w:rsidRPr="00662B29">
              <w:t>Make sales appointments to new and potential corporate clients</w:t>
            </w:r>
          </w:p>
        </w:tc>
      </w:tr>
      <w:tr w:rsidR="00C15B68" w:rsidRPr="00662B29" w:rsidTr="00E32CCA">
        <w:trPr>
          <w:trHeight w:val="443"/>
        </w:trPr>
        <w:tc>
          <w:tcPr>
            <w:tcW w:w="2929" w:type="dxa"/>
            <w:vMerge/>
          </w:tcPr>
          <w:p w:rsidR="00C15B68" w:rsidRPr="00662B29" w:rsidRDefault="00C15B68" w:rsidP="009E519E">
            <w:pPr>
              <w:pStyle w:val="TableText"/>
            </w:pPr>
          </w:p>
        </w:tc>
        <w:tc>
          <w:tcPr>
            <w:tcW w:w="2929" w:type="dxa"/>
            <w:vMerge/>
          </w:tcPr>
          <w:p w:rsidR="00C15B68" w:rsidRPr="00662B29" w:rsidRDefault="00C15B68" w:rsidP="009E519E">
            <w:pPr>
              <w:pStyle w:val="TableText"/>
            </w:pPr>
          </w:p>
        </w:tc>
        <w:tc>
          <w:tcPr>
            <w:tcW w:w="4240" w:type="dxa"/>
            <w:gridSpan w:val="2"/>
          </w:tcPr>
          <w:p w:rsidR="00C15B68" w:rsidRPr="00662B29" w:rsidRDefault="00C15B68" w:rsidP="009E519E">
            <w:pPr>
              <w:pStyle w:val="TableText"/>
            </w:pPr>
            <w:r w:rsidRPr="00662B29">
              <w:t xml:space="preserve">Advertise in media outlets focused on high end leisure and corporate target markets </w:t>
            </w:r>
          </w:p>
        </w:tc>
      </w:tr>
      <w:tr w:rsidR="00C15B68" w:rsidRPr="00662B29" w:rsidTr="00E32CCA">
        <w:trPr>
          <w:trHeight w:val="663"/>
        </w:trPr>
        <w:tc>
          <w:tcPr>
            <w:tcW w:w="2929" w:type="dxa"/>
            <w:vMerge/>
          </w:tcPr>
          <w:p w:rsidR="00C15B68" w:rsidRPr="00662B29" w:rsidRDefault="00C15B68" w:rsidP="009E519E">
            <w:pPr>
              <w:pStyle w:val="TableText"/>
            </w:pPr>
          </w:p>
        </w:tc>
        <w:tc>
          <w:tcPr>
            <w:tcW w:w="2939" w:type="dxa"/>
            <w:gridSpan w:val="2"/>
            <w:vMerge w:val="restart"/>
          </w:tcPr>
          <w:p w:rsidR="00C15B68" w:rsidRPr="00662B29" w:rsidRDefault="00C15B68" w:rsidP="009E519E">
            <w:pPr>
              <w:pStyle w:val="TableText"/>
            </w:pPr>
            <w:r w:rsidRPr="00662B29">
              <w:t xml:space="preserve">To reduce the costs of operating the business by 10% in Year 2, and by a further 10% in Year 3, (compared with Year 1 results) </w:t>
            </w:r>
          </w:p>
        </w:tc>
        <w:tc>
          <w:tcPr>
            <w:tcW w:w="4230" w:type="dxa"/>
          </w:tcPr>
          <w:p w:rsidR="00C15B68" w:rsidRPr="00662B29" w:rsidRDefault="00C15B68" w:rsidP="009E519E">
            <w:pPr>
              <w:pStyle w:val="TableText"/>
            </w:pPr>
            <w:r w:rsidRPr="00662B29">
              <w:t xml:space="preserve">Identify all costs of the business in the past 3 months (Jan 1 – March 31) by 7 April </w:t>
            </w:r>
          </w:p>
        </w:tc>
      </w:tr>
      <w:tr w:rsidR="00C15B68" w:rsidRPr="00662B29" w:rsidTr="00E32CCA">
        <w:trPr>
          <w:trHeight w:val="223"/>
        </w:trPr>
        <w:tc>
          <w:tcPr>
            <w:tcW w:w="2929" w:type="dxa"/>
            <w:vMerge/>
          </w:tcPr>
          <w:p w:rsidR="00C15B68" w:rsidRPr="00662B29" w:rsidRDefault="00C15B68" w:rsidP="009E519E">
            <w:pPr>
              <w:pStyle w:val="TableText"/>
            </w:pPr>
          </w:p>
        </w:tc>
        <w:tc>
          <w:tcPr>
            <w:tcW w:w="2939" w:type="dxa"/>
            <w:gridSpan w:val="2"/>
            <w:vMerge/>
          </w:tcPr>
          <w:p w:rsidR="00C15B68" w:rsidRPr="00662B29" w:rsidRDefault="00C15B68" w:rsidP="009E519E">
            <w:pPr>
              <w:pStyle w:val="TableText"/>
            </w:pPr>
          </w:p>
        </w:tc>
        <w:tc>
          <w:tcPr>
            <w:tcW w:w="4230" w:type="dxa"/>
          </w:tcPr>
          <w:p w:rsidR="00C15B68" w:rsidRPr="00662B29" w:rsidRDefault="00C15B68" w:rsidP="009E519E">
            <w:pPr>
              <w:pStyle w:val="TableText"/>
            </w:pPr>
            <w:r w:rsidRPr="00662B29">
              <w:t xml:space="preserve">Work with employees and suppliers to achieve potential cost savings ideas by 30 April </w:t>
            </w:r>
          </w:p>
        </w:tc>
      </w:tr>
      <w:tr w:rsidR="00C15B68" w:rsidRPr="00662B29" w:rsidTr="00E32CCA">
        <w:trPr>
          <w:trHeight w:val="223"/>
        </w:trPr>
        <w:tc>
          <w:tcPr>
            <w:tcW w:w="2929" w:type="dxa"/>
            <w:vMerge/>
          </w:tcPr>
          <w:p w:rsidR="00C15B68" w:rsidRPr="00662B29" w:rsidRDefault="00C15B68" w:rsidP="009E519E">
            <w:pPr>
              <w:pStyle w:val="TableText"/>
            </w:pPr>
          </w:p>
        </w:tc>
        <w:tc>
          <w:tcPr>
            <w:tcW w:w="2939" w:type="dxa"/>
            <w:gridSpan w:val="2"/>
            <w:vMerge/>
          </w:tcPr>
          <w:p w:rsidR="00C15B68" w:rsidRPr="00662B29" w:rsidRDefault="00C15B68" w:rsidP="009E519E">
            <w:pPr>
              <w:pStyle w:val="TableText"/>
            </w:pPr>
          </w:p>
        </w:tc>
        <w:tc>
          <w:tcPr>
            <w:tcW w:w="4230" w:type="dxa"/>
          </w:tcPr>
          <w:p w:rsidR="00C15B68" w:rsidRPr="00662B29" w:rsidRDefault="00C15B68" w:rsidP="009E519E">
            <w:pPr>
              <w:pStyle w:val="TableText"/>
            </w:pPr>
            <w:r w:rsidRPr="00662B29">
              <w:t>Implement and monitor the performance of cost savings implemented as above each month end commencing 31 May</w:t>
            </w:r>
          </w:p>
        </w:tc>
      </w:tr>
    </w:tbl>
    <w:p w:rsidR="009E519E" w:rsidRPr="00662B29" w:rsidRDefault="009E519E">
      <w:pPr>
        <w:rPr>
          <w:rFonts w:ascii="Helvetica" w:eastAsia="Times New Roman" w:hAnsi="Helvetica" w:cs="Helvetica"/>
          <w:color w:val="000000"/>
          <w:sz w:val="21"/>
          <w:szCs w:val="24"/>
        </w:rPr>
      </w:pPr>
    </w:p>
    <w:p w:rsidR="009E519E" w:rsidRPr="00662B29" w:rsidRDefault="009E519E">
      <w:pPr>
        <w:rPr>
          <w:rFonts w:ascii="Helvetica" w:eastAsia="Times New Roman" w:hAnsi="Helvetica" w:cs="Helvetica"/>
          <w:color w:val="000000"/>
          <w:sz w:val="21"/>
          <w:szCs w:val="24"/>
        </w:rPr>
      </w:pPr>
      <w:r w:rsidRPr="00662B29">
        <w:rPr>
          <w:rFonts w:ascii="Helvetica" w:eastAsia="Times New Roman" w:hAnsi="Helvetica" w:cs="Helvetica"/>
          <w:color w:val="000000"/>
          <w:sz w:val="21"/>
          <w:szCs w:val="24"/>
        </w:rPr>
        <w:br w:type="page"/>
      </w:r>
    </w:p>
    <w:p w:rsidR="00E361FF" w:rsidRPr="00662B29" w:rsidRDefault="00F60D6E" w:rsidP="003C5137">
      <w:pPr>
        <w:pStyle w:val="Heading3"/>
        <w:rPr>
          <w:szCs w:val="28"/>
        </w:rPr>
      </w:pPr>
      <w:r w:rsidRPr="00662B29">
        <w:rPr>
          <w:szCs w:val="28"/>
        </w:rPr>
        <w:t>Develop c</w:t>
      </w:r>
      <w:r w:rsidR="00E361FF" w:rsidRPr="00662B29">
        <w:rPr>
          <w:szCs w:val="28"/>
        </w:rPr>
        <w:t>apability statements</w:t>
      </w:r>
    </w:p>
    <w:p w:rsidR="00E361FF" w:rsidRPr="00662B29" w:rsidRDefault="00E361FF" w:rsidP="008D221F">
      <w:pPr>
        <w:pStyle w:val="BodyCopy"/>
        <w:rPr>
          <w:noProof w:val="0"/>
        </w:rPr>
      </w:pPr>
      <w:r w:rsidRPr="00662B29">
        <w:rPr>
          <w:noProof w:val="0"/>
        </w:rPr>
        <w:t xml:space="preserve">One way of identifying what the business can </w:t>
      </w:r>
      <w:r w:rsidR="006068D0" w:rsidRPr="00662B29">
        <w:rPr>
          <w:noProof w:val="0"/>
        </w:rPr>
        <w:t xml:space="preserve">and wants do </w:t>
      </w:r>
      <w:r w:rsidRPr="00662B29">
        <w:rPr>
          <w:noProof w:val="0"/>
        </w:rPr>
        <w:t>is to</w:t>
      </w:r>
      <w:r w:rsidR="006068D0" w:rsidRPr="00662B29">
        <w:rPr>
          <w:noProof w:val="0"/>
        </w:rPr>
        <w:t xml:space="preserve"> </w:t>
      </w:r>
      <w:r w:rsidRPr="00662B29">
        <w:rPr>
          <w:noProof w:val="0"/>
        </w:rPr>
        <w:t>develop a range of ‘capability statements’.</w:t>
      </w:r>
    </w:p>
    <w:p w:rsidR="00E361FF" w:rsidRPr="00662B29" w:rsidRDefault="00E361FF" w:rsidP="008D221F">
      <w:pPr>
        <w:pStyle w:val="BodyCopy"/>
        <w:rPr>
          <w:noProof w:val="0"/>
        </w:rPr>
      </w:pPr>
      <w:r w:rsidRPr="00662B29">
        <w:rPr>
          <w:noProof w:val="0"/>
        </w:rPr>
        <w:t>These capability statements will specify:</w:t>
      </w:r>
    </w:p>
    <w:p w:rsidR="00E361FF" w:rsidRPr="00662B29" w:rsidRDefault="00E361FF" w:rsidP="00E133C6">
      <w:pPr>
        <w:pStyle w:val="Bullet1"/>
      </w:pPr>
      <w:r w:rsidRPr="00662B29">
        <w:t xml:space="preserve">What the business is able to do – based on the results of the </w:t>
      </w:r>
      <w:r w:rsidR="006068D0" w:rsidRPr="00662B29">
        <w:t>SWOT</w:t>
      </w:r>
      <w:r w:rsidRPr="00662B29">
        <w:t xml:space="preserve"> Analysis</w:t>
      </w:r>
    </w:p>
    <w:p w:rsidR="00E361FF" w:rsidRPr="00662B29" w:rsidRDefault="00E361FF" w:rsidP="00E133C6">
      <w:pPr>
        <w:pStyle w:val="Bullet1"/>
      </w:pPr>
      <w:r w:rsidRPr="00662B29">
        <w:t>What its limitations are – as related to issues such as:</w:t>
      </w:r>
    </w:p>
    <w:p w:rsidR="00E361FF" w:rsidRPr="00662B29" w:rsidRDefault="00E361FF" w:rsidP="00E133C6">
      <w:pPr>
        <w:pStyle w:val="Bullet2"/>
        <w:rPr>
          <w:lang w:val="en-AU"/>
        </w:rPr>
      </w:pPr>
      <w:r w:rsidRPr="00662B29">
        <w:rPr>
          <w:lang w:val="en-AU"/>
        </w:rPr>
        <w:t>Physical space</w:t>
      </w:r>
    </w:p>
    <w:p w:rsidR="00E361FF" w:rsidRPr="00662B29" w:rsidRDefault="00E361FF" w:rsidP="00E133C6">
      <w:pPr>
        <w:pStyle w:val="Bullet2"/>
        <w:rPr>
          <w:lang w:val="en-AU"/>
        </w:rPr>
      </w:pPr>
      <w:r w:rsidRPr="00662B29">
        <w:rPr>
          <w:lang w:val="en-AU"/>
        </w:rPr>
        <w:t>Funding – access to money</w:t>
      </w:r>
    </w:p>
    <w:p w:rsidR="00E361FF" w:rsidRPr="00662B29" w:rsidRDefault="002231BC" w:rsidP="00E133C6">
      <w:pPr>
        <w:pStyle w:val="Bullet2"/>
        <w:rPr>
          <w:lang w:val="en-AU"/>
        </w:rPr>
      </w:pPr>
      <w:r w:rsidRPr="00662B29">
        <w:rPr>
          <w:lang w:val="en-AU"/>
        </w:rPr>
        <w:t xml:space="preserve">Personal thoughts and </w:t>
      </w:r>
      <w:r w:rsidR="00E361FF" w:rsidRPr="00662B29">
        <w:rPr>
          <w:lang w:val="en-AU"/>
        </w:rPr>
        <w:t>preferences of management or the owner</w:t>
      </w:r>
    </w:p>
    <w:p w:rsidR="00E361FF" w:rsidRPr="00662B29" w:rsidRDefault="00E361FF" w:rsidP="00E133C6">
      <w:pPr>
        <w:pStyle w:val="Bullet2"/>
        <w:rPr>
          <w:lang w:val="en-AU"/>
        </w:rPr>
      </w:pPr>
      <w:r w:rsidRPr="00662B29">
        <w:rPr>
          <w:lang w:val="en-AU"/>
        </w:rPr>
        <w:t>Legislated restrictions.</w:t>
      </w:r>
    </w:p>
    <w:p w:rsidR="00E361FF" w:rsidRPr="00662B29" w:rsidRDefault="00104A82" w:rsidP="008D221F">
      <w:pPr>
        <w:pStyle w:val="BodyCopy"/>
        <w:rPr>
          <w:noProof w:val="0"/>
        </w:rPr>
      </w:pPr>
      <w:r w:rsidRPr="00662B29">
        <w:rPr>
          <w:lang w:val="en-US" w:eastAsia="en-US"/>
        </w:rPr>
        <w:drawing>
          <wp:anchor distT="0" distB="0" distL="114300" distR="114300" simplePos="0" relativeHeight="252066816" behindDoc="0" locked="0" layoutInCell="1" allowOverlap="1">
            <wp:simplePos x="0" y="0"/>
            <wp:positionH relativeFrom="column">
              <wp:posOffset>3609975</wp:posOffset>
            </wp:positionH>
            <wp:positionV relativeFrom="paragraph">
              <wp:posOffset>36195</wp:posOffset>
            </wp:positionV>
            <wp:extent cx="1903095" cy="1266825"/>
            <wp:effectExtent l="19050" t="0" r="1905" b="0"/>
            <wp:wrapSquare wrapText="bothSides"/>
            <wp:docPr id="15" name="Picture 14" descr="A11 158587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 158587457.jpg"/>
                    <pic:cNvPicPr/>
                  </pic:nvPicPr>
                  <pic:blipFill>
                    <a:blip r:embed="rId175" cstate="print"/>
                    <a:stretch>
                      <a:fillRect/>
                    </a:stretch>
                  </pic:blipFill>
                  <pic:spPr>
                    <a:xfrm>
                      <a:off x="0" y="0"/>
                      <a:ext cx="1903095" cy="1266825"/>
                    </a:xfrm>
                    <a:prstGeom prst="rect">
                      <a:avLst/>
                    </a:prstGeom>
                  </pic:spPr>
                </pic:pic>
              </a:graphicData>
            </a:graphic>
          </wp:anchor>
        </w:drawing>
      </w:r>
      <w:r w:rsidR="00E361FF" w:rsidRPr="00662B29">
        <w:rPr>
          <w:noProof w:val="0"/>
        </w:rPr>
        <w:t>You can see the need to have done an int</w:t>
      </w:r>
      <w:r w:rsidR="006068D0" w:rsidRPr="00662B29">
        <w:rPr>
          <w:noProof w:val="0"/>
        </w:rPr>
        <w:t xml:space="preserve">ernal analysis of the business, </w:t>
      </w:r>
      <w:r w:rsidR="00E361FF" w:rsidRPr="00662B29">
        <w:rPr>
          <w:noProof w:val="0"/>
        </w:rPr>
        <w:t>in terms of staff</w:t>
      </w:r>
      <w:r w:rsidR="006068D0" w:rsidRPr="00662B29">
        <w:rPr>
          <w:noProof w:val="0"/>
        </w:rPr>
        <w:t xml:space="preserve"> </w:t>
      </w:r>
      <w:r w:rsidR="00474CDE" w:rsidRPr="00662B29">
        <w:rPr>
          <w:noProof w:val="0"/>
        </w:rPr>
        <w:t>capabilities;</w:t>
      </w:r>
      <w:r w:rsidR="00E361FF" w:rsidRPr="00662B29">
        <w:rPr>
          <w:noProof w:val="0"/>
        </w:rPr>
        <w:t xml:space="preserve"> expertise and experience, together with an analysis of the facilities and equipment</w:t>
      </w:r>
      <w:r w:rsidR="006068D0" w:rsidRPr="00662B29">
        <w:rPr>
          <w:noProof w:val="0"/>
        </w:rPr>
        <w:t xml:space="preserve"> available</w:t>
      </w:r>
      <w:r w:rsidR="00E361FF" w:rsidRPr="00662B29">
        <w:rPr>
          <w:noProof w:val="0"/>
        </w:rPr>
        <w:t xml:space="preserve"> are an essential pre-requisite for the development of any key organisational capability</w:t>
      </w:r>
      <w:r w:rsidR="006068D0" w:rsidRPr="00662B29">
        <w:rPr>
          <w:noProof w:val="0"/>
        </w:rPr>
        <w:t xml:space="preserve"> </w:t>
      </w:r>
      <w:r w:rsidR="00E361FF" w:rsidRPr="00662B29">
        <w:rPr>
          <w:noProof w:val="0"/>
        </w:rPr>
        <w:t>statements.</w:t>
      </w:r>
    </w:p>
    <w:p w:rsidR="00D02C1B" w:rsidRPr="00662B29" w:rsidRDefault="00D02C1B" w:rsidP="008D221F">
      <w:pPr>
        <w:pStyle w:val="BodyCopy"/>
        <w:rPr>
          <w:noProof w:val="0"/>
        </w:rPr>
      </w:pPr>
      <w:r w:rsidRPr="00662B29">
        <w:rPr>
          <w:noProof w:val="0"/>
        </w:rPr>
        <w:t>Some organisations develop both internal and external capability statements.</w:t>
      </w:r>
    </w:p>
    <w:p w:rsidR="00D02C1B" w:rsidRPr="00662B29" w:rsidRDefault="00E361FF" w:rsidP="00863989">
      <w:pPr>
        <w:pStyle w:val="BodyCopyBold"/>
        <w:rPr>
          <w:noProof w:val="0"/>
        </w:rPr>
      </w:pPr>
      <w:r w:rsidRPr="00662B29">
        <w:rPr>
          <w:noProof w:val="0"/>
        </w:rPr>
        <w:t>External capability statements</w:t>
      </w:r>
    </w:p>
    <w:p w:rsidR="00E361FF" w:rsidRPr="00662B29" w:rsidRDefault="00E361FF" w:rsidP="008D221F">
      <w:pPr>
        <w:pStyle w:val="BodyCopy"/>
        <w:rPr>
          <w:rFonts w:cs="Helvetica-Bold"/>
          <w:noProof w:val="0"/>
        </w:rPr>
      </w:pPr>
      <w:r w:rsidRPr="00662B29">
        <w:rPr>
          <w:noProof w:val="0"/>
        </w:rPr>
        <w:t xml:space="preserve">An external capability statement is statement developed and intended for </w:t>
      </w:r>
      <w:r w:rsidRPr="00662B29">
        <w:rPr>
          <w:rFonts w:cs="Helvetica-Bold"/>
          <w:noProof w:val="0"/>
        </w:rPr>
        <w:t>external</w:t>
      </w:r>
      <w:r w:rsidR="00D02C1B" w:rsidRPr="00662B29">
        <w:rPr>
          <w:rFonts w:cs="Helvetica-Bold"/>
          <w:noProof w:val="0"/>
        </w:rPr>
        <w:t xml:space="preserve"> </w:t>
      </w:r>
      <w:r w:rsidRPr="00662B29">
        <w:rPr>
          <w:rFonts w:cs="Helvetica-Bold"/>
          <w:noProof w:val="0"/>
        </w:rPr>
        <w:t xml:space="preserve">consumption </w:t>
      </w:r>
      <w:r w:rsidRPr="00662B29">
        <w:rPr>
          <w:noProof w:val="0"/>
        </w:rPr>
        <w:t>by clients and members of the public letting them know what it is the</w:t>
      </w:r>
      <w:r w:rsidR="00D02C1B" w:rsidRPr="00662B29">
        <w:rPr>
          <w:rFonts w:cs="Helvetica-Bold"/>
          <w:noProof w:val="0"/>
        </w:rPr>
        <w:t xml:space="preserve"> </w:t>
      </w:r>
      <w:r w:rsidRPr="00662B29">
        <w:rPr>
          <w:noProof w:val="0"/>
        </w:rPr>
        <w:t>business can do for them.</w:t>
      </w:r>
    </w:p>
    <w:p w:rsidR="00E361FF" w:rsidRPr="00662B29" w:rsidRDefault="00E361FF" w:rsidP="008D221F">
      <w:pPr>
        <w:pStyle w:val="BodyCopy"/>
        <w:rPr>
          <w:noProof w:val="0"/>
        </w:rPr>
      </w:pPr>
      <w:r w:rsidRPr="00662B29">
        <w:rPr>
          <w:noProof w:val="0"/>
        </w:rPr>
        <w:t>There is little difference between an internal and external capability statement, in reality, but</w:t>
      </w:r>
      <w:r w:rsidR="00D02C1B" w:rsidRPr="00662B29">
        <w:rPr>
          <w:noProof w:val="0"/>
        </w:rPr>
        <w:t xml:space="preserve"> </w:t>
      </w:r>
      <w:r w:rsidRPr="00662B29">
        <w:rPr>
          <w:noProof w:val="0"/>
        </w:rPr>
        <w:t>there is often a significant difference in the way the capabilities are described</w:t>
      </w:r>
      <w:r w:rsidR="00D02C1B" w:rsidRPr="00662B29">
        <w:rPr>
          <w:noProof w:val="0"/>
        </w:rPr>
        <w:t>.</w:t>
      </w:r>
    </w:p>
    <w:p w:rsidR="00E361FF" w:rsidRPr="00662B29" w:rsidRDefault="00E361FF" w:rsidP="008D221F">
      <w:pPr>
        <w:pStyle w:val="BodyCopy"/>
        <w:rPr>
          <w:noProof w:val="0"/>
        </w:rPr>
      </w:pPr>
      <w:r w:rsidRPr="00662B29">
        <w:rPr>
          <w:noProof w:val="0"/>
        </w:rPr>
        <w:t xml:space="preserve">The </w:t>
      </w:r>
      <w:r w:rsidRPr="00662B29">
        <w:rPr>
          <w:rFonts w:cs="Helvetica-Bold"/>
          <w:noProof w:val="0"/>
        </w:rPr>
        <w:t xml:space="preserve">external </w:t>
      </w:r>
      <w:r w:rsidRPr="00662B29">
        <w:rPr>
          <w:noProof w:val="0"/>
        </w:rPr>
        <w:t>capability statement will not only describe the features of the business but also</w:t>
      </w:r>
      <w:r w:rsidR="00D02C1B" w:rsidRPr="00662B29">
        <w:rPr>
          <w:noProof w:val="0"/>
        </w:rPr>
        <w:t xml:space="preserve"> </w:t>
      </w:r>
      <w:r w:rsidRPr="00662B29">
        <w:rPr>
          <w:noProof w:val="0"/>
        </w:rPr>
        <w:t xml:space="preserve">highlight the benefits each product and </w:t>
      </w:r>
      <w:r w:rsidR="00D02C1B" w:rsidRPr="00662B29">
        <w:rPr>
          <w:noProof w:val="0"/>
        </w:rPr>
        <w:t>service can bring to the client. For example:</w:t>
      </w:r>
    </w:p>
    <w:p w:rsidR="00D02C1B" w:rsidRPr="00662B29" w:rsidRDefault="00D02C1B" w:rsidP="00E133C6">
      <w:pPr>
        <w:pStyle w:val="Bullet1"/>
      </w:pPr>
      <w:r w:rsidRPr="00662B29">
        <w:t>Money saving</w:t>
      </w:r>
    </w:p>
    <w:p w:rsidR="00D02C1B" w:rsidRPr="00662B29" w:rsidRDefault="00D02C1B" w:rsidP="00E133C6">
      <w:pPr>
        <w:pStyle w:val="Bullet1"/>
      </w:pPr>
      <w:r w:rsidRPr="00662B29">
        <w:t>Time saving</w:t>
      </w:r>
    </w:p>
    <w:p w:rsidR="00D02C1B" w:rsidRPr="00662B29" w:rsidRDefault="00D02C1B" w:rsidP="00E133C6">
      <w:pPr>
        <w:pStyle w:val="Bullet1"/>
      </w:pPr>
      <w:r w:rsidRPr="00662B29">
        <w:t>Convenience</w:t>
      </w:r>
    </w:p>
    <w:p w:rsidR="00D02C1B" w:rsidRPr="00662B29" w:rsidRDefault="00D02C1B" w:rsidP="00E133C6">
      <w:pPr>
        <w:pStyle w:val="Bullet1"/>
      </w:pPr>
      <w:r w:rsidRPr="00662B29">
        <w:t>Status</w:t>
      </w:r>
    </w:p>
    <w:p w:rsidR="00D02C1B" w:rsidRPr="00662B29" w:rsidRDefault="00D02C1B" w:rsidP="00E133C6">
      <w:pPr>
        <w:pStyle w:val="Bullet1"/>
      </w:pPr>
      <w:r w:rsidRPr="00662B29">
        <w:t>Prestige</w:t>
      </w:r>
    </w:p>
    <w:p w:rsidR="00D02C1B" w:rsidRPr="00662B29" w:rsidRDefault="00D02C1B" w:rsidP="00E133C6">
      <w:pPr>
        <w:pStyle w:val="Bullet1"/>
      </w:pPr>
      <w:r w:rsidRPr="00662B29">
        <w:t>Special deals</w:t>
      </w:r>
    </w:p>
    <w:p w:rsidR="00E361FF" w:rsidRPr="00662B29" w:rsidRDefault="00D02C1B" w:rsidP="00E133C6">
      <w:pPr>
        <w:pStyle w:val="Bullet1"/>
      </w:pPr>
      <w:r w:rsidRPr="00662B29">
        <w:t>T</w:t>
      </w:r>
      <w:r w:rsidR="00E361FF" w:rsidRPr="00662B29">
        <w:t>he</w:t>
      </w:r>
      <w:r w:rsidRPr="00662B29">
        <w:t xml:space="preserve"> </w:t>
      </w:r>
      <w:r w:rsidR="00E361FF" w:rsidRPr="00662B29">
        <w:t>sense of confidence that comes from using an established business with an enviable reputation</w:t>
      </w:r>
      <w:r w:rsidRPr="00662B29">
        <w:t xml:space="preserve"> </w:t>
      </w:r>
      <w:r w:rsidR="00E361FF" w:rsidRPr="00662B29">
        <w:t>and proven track record that has won awards.</w:t>
      </w:r>
    </w:p>
    <w:p w:rsidR="00E361FF" w:rsidRPr="00662B29" w:rsidRDefault="00E361FF" w:rsidP="00D02C1B">
      <w:pPr>
        <w:autoSpaceDE w:val="0"/>
        <w:autoSpaceDN w:val="0"/>
        <w:adjustRightInd w:val="0"/>
        <w:snapToGrid w:val="0"/>
        <w:spacing w:before="80" w:after="120" w:line="240" w:lineRule="auto"/>
        <w:rPr>
          <w:rFonts w:ascii="Helvetica" w:eastAsia="Times New Roman" w:hAnsi="Helvetica" w:cs="Helvetica"/>
          <w:color w:val="000000"/>
        </w:rPr>
      </w:pPr>
      <w:r w:rsidRPr="00662B29">
        <w:rPr>
          <w:rFonts w:ascii="Helvetica" w:eastAsia="Times New Roman" w:hAnsi="Helvetica" w:cs="Helvetica"/>
          <w:color w:val="000000"/>
        </w:rPr>
        <w:t>The external capability statement is also likely to contain details of your past successes and the</w:t>
      </w:r>
      <w:r w:rsidR="00D02C1B" w:rsidRPr="00662B29">
        <w:rPr>
          <w:rFonts w:ascii="Helvetica" w:eastAsia="Times New Roman" w:hAnsi="Helvetica" w:cs="Helvetica"/>
          <w:color w:val="000000"/>
        </w:rPr>
        <w:t xml:space="preserve"> </w:t>
      </w:r>
      <w:r w:rsidRPr="00662B29">
        <w:rPr>
          <w:rFonts w:ascii="Helvetica" w:eastAsia="Times New Roman" w:hAnsi="Helvetica" w:cs="Helvetica"/>
          <w:color w:val="000000"/>
        </w:rPr>
        <w:t>basis on which your current reputation has been built.</w:t>
      </w:r>
    </w:p>
    <w:p w:rsidR="00E361FF" w:rsidRPr="00662B29" w:rsidRDefault="00E361FF" w:rsidP="00D02C1B">
      <w:pPr>
        <w:autoSpaceDE w:val="0"/>
        <w:autoSpaceDN w:val="0"/>
        <w:adjustRightInd w:val="0"/>
        <w:snapToGrid w:val="0"/>
        <w:spacing w:before="80" w:after="120" w:line="240" w:lineRule="auto"/>
        <w:rPr>
          <w:rFonts w:ascii="Helvetica" w:eastAsia="Times New Roman" w:hAnsi="Helvetica" w:cs="Helvetica"/>
          <w:color w:val="000000"/>
        </w:rPr>
      </w:pPr>
      <w:r w:rsidRPr="00662B29">
        <w:rPr>
          <w:rFonts w:ascii="Helvetica" w:eastAsia="Times New Roman" w:hAnsi="Helvetica" w:cs="Helvetica"/>
          <w:color w:val="000000"/>
        </w:rPr>
        <w:t>It reinforces and restates the positives your business enjoys.</w:t>
      </w:r>
    </w:p>
    <w:p w:rsidR="00D02C1B" w:rsidRPr="00662B29" w:rsidRDefault="00E361FF" w:rsidP="00D02C1B">
      <w:pPr>
        <w:autoSpaceDE w:val="0"/>
        <w:autoSpaceDN w:val="0"/>
        <w:adjustRightInd w:val="0"/>
        <w:snapToGrid w:val="0"/>
        <w:spacing w:before="80" w:after="120" w:line="240" w:lineRule="auto"/>
        <w:rPr>
          <w:rFonts w:ascii="Helvetica" w:eastAsia="Times New Roman" w:hAnsi="Helvetica" w:cs="Helvetica"/>
          <w:color w:val="000000"/>
        </w:rPr>
      </w:pPr>
      <w:r w:rsidRPr="00662B29">
        <w:rPr>
          <w:rFonts w:ascii="Helvetica" w:eastAsia="Times New Roman" w:hAnsi="Helvetica" w:cs="Helvetica"/>
          <w:color w:val="000000"/>
        </w:rPr>
        <w:t>As you can see, the external capability statement is more of an advertising tool than the internal</w:t>
      </w:r>
      <w:r w:rsidR="00D02C1B" w:rsidRPr="00662B29">
        <w:rPr>
          <w:rFonts w:ascii="Helvetica" w:eastAsia="Times New Roman" w:hAnsi="Helvetica" w:cs="Helvetica"/>
          <w:color w:val="000000"/>
        </w:rPr>
        <w:t xml:space="preserve"> </w:t>
      </w:r>
      <w:r w:rsidRPr="00662B29">
        <w:rPr>
          <w:rFonts w:ascii="Helvetica" w:eastAsia="Times New Roman" w:hAnsi="Helvetica" w:cs="Helvetica"/>
          <w:color w:val="000000"/>
        </w:rPr>
        <w:t>one, and these statements are often found in advertising brochures and promotional material.</w:t>
      </w:r>
    </w:p>
    <w:p w:rsidR="00E361FF" w:rsidRPr="00662B29" w:rsidRDefault="00D02C1B" w:rsidP="00863989">
      <w:pPr>
        <w:pStyle w:val="BodyCopyBold"/>
        <w:rPr>
          <w:noProof w:val="0"/>
        </w:rPr>
      </w:pPr>
      <w:r w:rsidRPr="00662B29">
        <w:rPr>
          <w:noProof w:val="0"/>
        </w:rPr>
        <w:t>I</w:t>
      </w:r>
      <w:r w:rsidR="00E361FF" w:rsidRPr="00662B29">
        <w:rPr>
          <w:noProof w:val="0"/>
        </w:rPr>
        <w:t>nternal capability statements</w:t>
      </w:r>
    </w:p>
    <w:p w:rsidR="00E361FF" w:rsidRPr="00662B29" w:rsidRDefault="00E361FF" w:rsidP="008D221F">
      <w:pPr>
        <w:pStyle w:val="BodyCopy"/>
        <w:rPr>
          <w:noProof w:val="0"/>
        </w:rPr>
      </w:pPr>
      <w:r w:rsidRPr="00662B29">
        <w:rPr>
          <w:noProof w:val="0"/>
        </w:rPr>
        <w:t>Internal capability statements can be generated by businesses to</w:t>
      </w:r>
      <w:r w:rsidR="00D02C1B" w:rsidRPr="00662B29">
        <w:rPr>
          <w:noProof w:val="0"/>
        </w:rPr>
        <w:t xml:space="preserve"> </w:t>
      </w:r>
      <w:r w:rsidRPr="00662B29">
        <w:rPr>
          <w:noProof w:val="0"/>
        </w:rPr>
        <w:t>spell out the service, products and special features and offers the business can provide.</w:t>
      </w:r>
    </w:p>
    <w:p w:rsidR="00E361FF" w:rsidRPr="00662B29" w:rsidRDefault="00E361FF" w:rsidP="008D221F">
      <w:pPr>
        <w:pStyle w:val="BodyCopy"/>
        <w:rPr>
          <w:noProof w:val="0"/>
        </w:rPr>
      </w:pPr>
      <w:r w:rsidRPr="00662B29">
        <w:rPr>
          <w:noProof w:val="0"/>
        </w:rPr>
        <w:t>Constructing these statements regularly is a useful thing to do as the skills and knowledge staff</w:t>
      </w:r>
      <w:r w:rsidR="00D02C1B" w:rsidRPr="00662B29">
        <w:rPr>
          <w:noProof w:val="0"/>
        </w:rPr>
        <w:t xml:space="preserve"> </w:t>
      </w:r>
      <w:r w:rsidRPr="00662B29">
        <w:rPr>
          <w:noProof w:val="0"/>
        </w:rPr>
        <w:t>gain will change over time and what was not possible several months ago may be possible now.</w:t>
      </w:r>
    </w:p>
    <w:p w:rsidR="00E361FF" w:rsidRPr="00662B29" w:rsidRDefault="002231BC" w:rsidP="008D221F">
      <w:pPr>
        <w:pStyle w:val="BodyCopy"/>
        <w:rPr>
          <w:noProof w:val="0"/>
        </w:rPr>
      </w:pPr>
      <w:r w:rsidRPr="00662B29">
        <w:rPr>
          <w:lang w:val="en-US" w:eastAsia="en-US"/>
        </w:rPr>
        <w:drawing>
          <wp:anchor distT="0" distB="0" distL="114300" distR="114300" simplePos="0" relativeHeight="252069888" behindDoc="0" locked="0" layoutInCell="1" allowOverlap="1">
            <wp:simplePos x="0" y="0"/>
            <wp:positionH relativeFrom="column">
              <wp:posOffset>3733800</wp:posOffset>
            </wp:positionH>
            <wp:positionV relativeFrom="paragraph">
              <wp:posOffset>641985</wp:posOffset>
            </wp:positionV>
            <wp:extent cx="1857375" cy="1276350"/>
            <wp:effectExtent l="19050" t="0" r="9525" b="0"/>
            <wp:wrapSquare wrapText="bothSides"/>
            <wp:docPr id="22" name="Picture 21" descr="shutterstock_165735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5539.jpg"/>
                    <pic:cNvPicPr/>
                  </pic:nvPicPr>
                  <pic:blipFill>
                    <a:blip r:embed="rId176" cstate="print"/>
                    <a:stretch>
                      <a:fillRect/>
                    </a:stretch>
                  </pic:blipFill>
                  <pic:spPr>
                    <a:xfrm>
                      <a:off x="0" y="0"/>
                      <a:ext cx="1857375" cy="1276350"/>
                    </a:xfrm>
                    <a:prstGeom prst="rect">
                      <a:avLst/>
                    </a:prstGeom>
                  </pic:spPr>
                </pic:pic>
              </a:graphicData>
            </a:graphic>
          </wp:anchor>
        </w:drawing>
      </w:r>
      <w:r w:rsidR="00E361FF" w:rsidRPr="00662B29">
        <w:rPr>
          <w:noProof w:val="0"/>
        </w:rPr>
        <w:t>The flow-on from preparing these statements is they can indicate what else the business needs</w:t>
      </w:r>
      <w:r w:rsidR="00D02C1B" w:rsidRPr="00662B29">
        <w:rPr>
          <w:noProof w:val="0"/>
        </w:rPr>
        <w:t xml:space="preserve"> </w:t>
      </w:r>
      <w:r w:rsidR="00E361FF" w:rsidRPr="00662B29">
        <w:rPr>
          <w:noProof w:val="0"/>
        </w:rPr>
        <w:t xml:space="preserve">to do to </w:t>
      </w:r>
      <w:r w:rsidR="00D02C1B" w:rsidRPr="00662B29">
        <w:rPr>
          <w:noProof w:val="0"/>
        </w:rPr>
        <w:t xml:space="preserve">make possibilities into reality. This includes </w:t>
      </w:r>
      <w:r w:rsidR="00E361FF" w:rsidRPr="00662B29">
        <w:rPr>
          <w:noProof w:val="0"/>
        </w:rPr>
        <w:t>buying new equipment, changing the layout of</w:t>
      </w:r>
      <w:r w:rsidR="00D02C1B" w:rsidRPr="00662B29">
        <w:rPr>
          <w:noProof w:val="0"/>
        </w:rPr>
        <w:t xml:space="preserve"> </w:t>
      </w:r>
      <w:r w:rsidR="00E361FF" w:rsidRPr="00662B29">
        <w:rPr>
          <w:noProof w:val="0"/>
        </w:rPr>
        <w:t>the agency, revising adve</w:t>
      </w:r>
      <w:r w:rsidR="00D02C1B" w:rsidRPr="00662B29">
        <w:rPr>
          <w:noProof w:val="0"/>
        </w:rPr>
        <w:t xml:space="preserve">rtising to promote new products and </w:t>
      </w:r>
      <w:r w:rsidR="00E361FF" w:rsidRPr="00662B29">
        <w:rPr>
          <w:noProof w:val="0"/>
        </w:rPr>
        <w:t>services.</w:t>
      </w:r>
    </w:p>
    <w:p w:rsidR="00E361FF" w:rsidRPr="00662B29" w:rsidRDefault="00E361FF" w:rsidP="008D221F">
      <w:pPr>
        <w:pStyle w:val="BodyCopy"/>
        <w:rPr>
          <w:noProof w:val="0"/>
        </w:rPr>
      </w:pPr>
      <w:r w:rsidRPr="00662B29">
        <w:rPr>
          <w:noProof w:val="0"/>
        </w:rPr>
        <w:t>In this way, preparing key capability statements highlights the limitations a business currently</w:t>
      </w:r>
      <w:r w:rsidR="00D02C1B" w:rsidRPr="00662B29">
        <w:rPr>
          <w:noProof w:val="0"/>
        </w:rPr>
        <w:t xml:space="preserve"> f</w:t>
      </w:r>
      <w:r w:rsidRPr="00662B29">
        <w:rPr>
          <w:noProof w:val="0"/>
        </w:rPr>
        <w:t>aces and indicates where attention has to be paid if these capabilities are to be translated into</w:t>
      </w:r>
      <w:r w:rsidR="00D02C1B" w:rsidRPr="00662B29">
        <w:rPr>
          <w:noProof w:val="0"/>
        </w:rPr>
        <w:t xml:space="preserve"> </w:t>
      </w:r>
      <w:r w:rsidRPr="00662B29">
        <w:rPr>
          <w:noProof w:val="0"/>
        </w:rPr>
        <w:t>reality.</w:t>
      </w:r>
    </w:p>
    <w:p w:rsidR="00E361FF" w:rsidRPr="00662B29" w:rsidRDefault="00E361FF" w:rsidP="008D221F">
      <w:pPr>
        <w:pStyle w:val="BodyCopy"/>
        <w:rPr>
          <w:noProof w:val="0"/>
        </w:rPr>
      </w:pPr>
      <w:r w:rsidRPr="00662B29">
        <w:rPr>
          <w:noProof w:val="0"/>
        </w:rPr>
        <w:t>The capa</w:t>
      </w:r>
      <w:r w:rsidR="00D02C1B" w:rsidRPr="00662B29">
        <w:rPr>
          <w:noProof w:val="0"/>
        </w:rPr>
        <w:t xml:space="preserve">bility to deliver a new product or </w:t>
      </w:r>
      <w:r w:rsidRPr="00662B29">
        <w:rPr>
          <w:noProof w:val="0"/>
        </w:rPr>
        <w:t>service is fine but will never convert into actuality if</w:t>
      </w:r>
      <w:r w:rsidR="00D02C1B" w:rsidRPr="00662B29">
        <w:rPr>
          <w:noProof w:val="0"/>
        </w:rPr>
        <w:t xml:space="preserve"> </w:t>
      </w:r>
      <w:r w:rsidRPr="00662B29">
        <w:rPr>
          <w:noProof w:val="0"/>
        </w:rPr>
        <w:t>the equipment technology or knowledge to support it cannot be introduced into the existing</w:t>
      </w:r>
      <w:r w:rsidR="00D02C1B" w:rsidRPr="00662B29">
        <w:rPr>
          <w:noProof w:val="0"/>
        </w:rPr>
        <w:t xml:space="preserve"> </w:t>
      </w:r>
      <w:r w:rsidRPr="00662B29">
        <w:rPr>
          <w:noProof w:val="0"/>
        </w:rPr>
        <w:t>business, or are unable to be financed.</w:t>
      </w:r>
    </w:p>
    <w:p w:rsidR="00E361FF" w:rsidRPr="00662B29" w:rsidRDefault="00E361FF" w:rsidP="008D221F">
      <w:pPr>
        <w:pStyle w:val="BodyCopy"/>
        <w:rPr>
          <w:noProof w:val="0"/>
        </w:rPr>
      </w:pPr>
      <w:r w:rsidRPr="00662B29">
        <w:rPr>
          <w:noProof w:val="0"/>
        </w:rPr>
        <w:t>However a capability statement identifying you can deliver a nominated service or product gives</w:t>
      </w:r>
      <w:r w:rsidR="00D02C1B" w:rsidRPr="00662B29">
        <w:rPr>
          <w:noProof w:val="0"/>
        </w:rPr>
        <w:t xml:space="preserve"> </w:t>
      </w:r>
      <w:r w:rsidRPr="00662B29">
        <w:rPr>
          <w:noProof w:val="0"/>
        </w:rPr>
        <w:t>you your future direction for times when the business is to be re-developed or when</w:t>
      </w:r>
      <w:r w:rsidR="00D02C1B" w:rsidRPr="00662B29">
        <w:rPr>
          <w:noProof w:val="0"/>
        </w:rPr>
        <w:t xml:space="preserve"> </w:t>
      </w:r>
      <w:r w:rsidRPr="00662B29">
        <w:rPr>
          <w:noProof w:val="0"/>
        </w:rPr>
        <w:t>extra cash is available.</w:t>
      </w:r>
    </w:p>
    <w:p w:rsidR="00E361FF" w:rsidRPr="00662B29" w:rsidRDefault="00E361FF" w:rsidP="008D221F">
      <w:pPr>
        <w:pStyle w:val="BodyCopy"/>
        <w:rPr>
          <w:noProof w:val="0"/>
        </w:rPr>
      </w:pPr>
      <w:r w:rsidRPr="00662B29">
        <w:rPr>
          <w:noProof w:val="0"/>
        </w:rPr>
        <w:t>It is important key internal capability statements are ones which:</w:t>
      </w:r>
    </w:p>
    <w:p w:rsidR="00E361FF" w:rsidRPr="00662B29" w:rsidRDefault="00E361FF" w:rsidP="00E133C6">
      <w:pPr>
        <w:pStyle w:val="Bullet1"/>
      </w:pPr>
      <w:r w:rsidRPr="00662B29">
        <w:t>Contribute an appropriate amount to the financial bottom line of the premises – they must be</w:t>
      </w:r>
      <w:r w:rsidR="00D02C1B" w:rsidRPr="00662B29">
        <w:t xml:space="preserve"> </w:t>
      </w:r>
      <w:r w:rsidRPr="00662B29">
        <w:t>developed with reference to earning revenue or saving money</w:t>
      </w:r>
    </w:p>
    <w:p w:rsidR="00E361FF" w:rsidRPr="00662B29" w:rsidRDefault="00E361FF" w:rsidP="00E133C6">
      <w:pPr>
        <w:pStyle w:val="Bullet1"/>
      </w:pPr>
      <w:r w:rsidRPr="00662B29">
        <w:t>Align with the vision and mission of the organisation – they must be appropriate for the</w:t>
      </w:r>
      <w:r w:rsidR="00D02C1B" w:rsidRPr="00662B29">
        <w:t xml:space="preserve"> </w:t>
      </w:r>
      <w:r w:rsidRPr="00662B29">
        <w:t>image and positioning of the business and do not run contrary to what your espoused</w:t>
      </w:r>
      <w:r w:rsidR="00D02C1B" w:rsidRPr="00662B29">
        <w:t xml:space="preserve"> </w:t>
      </w:r>
      <w:r w:rsidRPr="00662B29">
        <w:t>position is in relation to issues such as the environment, concern for others, participating in</w:t>
      </w:r>
      <w:r w:rsidR="00D02C1B" w:rsidRPr="00662B29">
        <w:t xml:space="preserve"> </w:t>
      </w:r>
      <w:r w:rsidRPr="00662B29">
        <w:t xml:space="preserve">the local community, promoting the interests of </w:t>
      </w:r>
      <w:r w:rsidR="00D02C1B" w:rsidRPr="00662B29">
        <w:t>the local community</w:t>
      </w:r>
    </w:p>
    <w:p w:rsidR="00E361FF" w:rsidRPr="00662B29" w:rsidRDefault="00E361FF" w:rsidP="00E133C6">
      <w:pPr>
        <w:pStyle w:val="Bullet1"/>
      </w:pPr>
      <w:r w:rsidRPr="00662B29">
        <w:t>Align with the wider objectives of the business – in terms of future direction and</w:t>
      </w:r>
      <w:r w:rsidR="00D02C1B" w:rsidRPr="00662B29">
        <w:t xml:space="preserve"> </w:t>
      </w:r>
      <w:r w:rsidRPr="00662B29">
        <w:t>market position, desire for change or expansion, movement into new markets, market share</w:t>
      </w:r>
      <w:r w:rsidRPr="00662B29">
        <w:rPr>
          <w:sz w:val="21"/>
          <w:szCs w:val="24"/>
        </w:rPr>
        <w:t>.</w:t>
      </w:r>
    </w:p>
    <w:p w:rsidR="00E361FF" w:rsidRPr="00662B29" w:rsidRDefault="002231BC" w:rsidP="003C5137">
      <w:pPr>
        <w:pStyle w:val="Heading3"/>
        <w:rPr>
          <w:szCs w:val="28"/>
        </w:rPr>
      </w:pPr>
      <w:r w:rsidRPr="00662B29">
        <w:rPr>
          <w:szCs w:val="28"/>
        </w:rPr>
        <w:t>Undertake g</w:t>
      </w:r>
      <w:r w:rsidR="00E361FF" w:rsidRPr="00662B29">
        <w:rPr>
          <w:szCs w:val="28"/>
        </w:rPr>
        <w:t>ap analysis</w:t>
      </w:r>
    </w:p>
    <w:p w:rsidR="00E361FF" w:rsidRPr="00662B29" w:rsidRDefault="00E361FF" w:rsidP="008D221F">
      <w:pPr>
        <w:pStyle w:val="BodyCopy"/>
        <w:rPr>
          <w:noProof w:val="0"/>
        </w:rPr>
      </w:pPr>
      <w:r w:rsidRPr="00662B29">
        <w:rPr>
          <w:noProof w:val="0"/>
        </w:rPr>
        <w:t>When a comprehensive set of key organisational capability statements has been generated,</w:t>
      </w:r>
      <w:r w:rsidR="00CC301E" w:rsidRPr="00662B29">
        <w:rPr>
          <w:noProof w:val="0"/>
        </w:rPr>
        <w:t xml:space="preserve"> </w:t>
      </w:r>
      <w:r w:rsidRPr="00662B29">
        <w:rPr>
          <w:noProof w:val="0"/>
        </w:rPr>
        <w:t>these need to be compared to the expectations your research has shown your customers have</w:t>
      </w:r>
      <w:r w:rsidR="00CC301E" w:rsidRPr="00662B29">
        <w:rPr>
          <w:noProof w:val="0"/>
        </w:rPr>
        <w:t xml:space="preserve"> </w:t>
      </w:r>
      <w:r w:rsidRPr="00662B29">
        <w:rPr>
          <w:noProof w:val="0"/>
        </w:rPr>
        <w:t>about the services, products and f</w:t>
      </w:r>
      <w:r w:rsidR="00CC301E" w:rsidRPr="00662B29">
        <w:rPr>
          <w:noProof w:val="0"/>
        </w:rPr>
        <w:t xml:space="preserve">acilities you provide </w:t>
      </w:r>
      <w:r w:rsidRPr="00662B29">
        <w:rPr>
          <w:noProof w:val="0"/>
        </w:rPr>
        <w:t>or which they want, prefer or expect you</w:t>
      </w:r>
      <w:r w:rsidR="00CC301E" w:rsidRPr="00662B29">
        <w:rPr>
          <w:noProof w:val="0"/>
        </w:rPr>
        <w:t xml:space="preserve"> </w:t>
      </w:r>
      <w:r w:rsidRPr="00662B29">
        <w:rPr>
          <w:noProof w:val="0"/>
        </w:rPr>
        <w:t>to provide.</w:t>
      </w:r>
    </w:p>
    <w:p w:rsidR="00E361FF" w:rsidRPr="00662B29" w:rsidRDefault="00E361FF" w:rsidP="008D221F">
      <w:pPr>
        <w:pStyle w:val="BodyCopy"/>
        <w:rPr>
          <w:noProof w:val="0"/>
        </w:rPr>
      </w:pPr>
      <w:r w:rsidRPr="00662B29">
        <w:rPr>
          <w:noProof w:val="0"/>
        </w:rPr>
        <w:t>The central reason behind this step is the more closely you can provide a service, product, or</w:t>
      </w:r>
      <w:r w:rsidR="00CC301E" w:rsidRPr="00662B29">
        <w:rPr>
          <w:noProof w:val="0"/>
        </w:rPr>
        <w:t xml:space="preserve"> </w:t>
      </w:r>
      <w:r w:rsidRPr="00662B29">
        <w:rPr>
          <w:noProof w:val="0"/>
        </w:rPr>
        <w:t>e</w:t>
      </w:r>
      <w:r w:rsidR="00CC301E" w:rsidRPr="00662B29">
        <w:rPr>
          <w:noProof w:val="0"/>
        </w:rPr>
        <w:t xml:space="preserve">xperience your customers expect and </w:t>
      </w:r>
      <w:r w:rsidRPr="00662B29">
        <w:rPr>
          <w:noProof w:val="0"/>
        </w:rPr>
        <w:t>want, the more customers you should attract and the more</w:t>
      </w:r>
      <w:r w:rsidR="00CC301E" w:rsidRPr="00662B29">
        <w:rPr>
          <w:noProof w:val="0"/>
        </w:rPr>
        <w:t xml:space="preserve"> </w:t>
      </w:r>
      <w:r w:rsidRPr="00662B29">
        <w:rPr>
          <w:noProof w:val="0"/>
        </w:rPr>
        <w:t>successful you should be.</w:t>
      </w:r>
    </w:p>
    <w:p w:rsidR="00E361FF" w:rsidRPr="00662B29" w:rsidRDefault="00E361FF" w:rsidP="008D221F">
      <w:pPr>
        <w:pStyle w:val="BodyCopy"/>
        <w:rPr>
          <w:noProof w:val="0"/>
        </w:rPr>
      </w:pPr>
      <w:r w:rsidRPr="00662B29">
        <w:rPr>
          <w:noProof w:val="0"/>
        </w:rPr>
        <w:t>Where there is a deficit between what the business can provide and what the customers want,</w:t>
      </w:r>
      <w:r w:rsidR="00CC301E" w:rsidRPr="00662B29">
        <w:rPr>
          <w:noProof w:val="0"/>
        </w:rPr>
        <w:t xml:space="preserve"> </w:t>
      </w:r>
      <w:r w:rsidRPr="00662B29">
        <w:rPr>
          <w:noProof w:val="0"/>
        </w:rPr>
        <w:t>this gap represents the potential for improvement or growth facing the organisation.</w:t>
      </w:r>
    </w:p>
    <w:p w:rsidR="00E361FF" w:rsidRPr="00662B29" w:rsidRDefault="00E361FF" w:rsidP="008D221F">
      <w:pPr>
        <w:pStyle w:val="BodyCopy"/>
        <w:rPr>
          <w:noProof w:val="0"/>
        </w:rPr>
      </w:pPr>
      <w:r w:rsidRPr="00662B29">
        <w:rPr>
          <w:noProof w:val="0"/>
        </w:rPr>
        <w:t>And it is always important to remember who exactly the customer is, within each specific</w:t>
      </w:r>
      <w:r w:rsidR="00CC301E" w:rsidRPr="00662B29">
        <w:rPr>
          <w:noProof w:val="0"/>
        </w:rPr>
        <w:t xml:space="preserve"> </w:t>
      </w:r>
      <w:r w:rsidRPr="00662B29">
        <w:rPr>
          <w:noProof w:val="0"/>
        </w:rPr>
        <w:t>business context.</w:t>
      </w:r>
    </w:p>
    <w:p w:rsidR="002231BC" w:rsidRPr="00662B29" w:rsidRDefault="002231BC">
      <w:pPr>
        <w:rPr>
          <w:rFonts w:ascii="Helvetica" w:eastAsia="Times New Roman" w:hAnsi="Helvetica" w:cs="Helvetica"/>
          <w:color w:val="000000"/>
          <w:sz w:val="36"/>
          <w:szCs w:val="24"/>
        </w:rPr>
      </w:pPr>
      <w:r w:rsidRPr="00662B29">
        <w:rPr>
          <w:rFonts w:ascii="Helvetica" w:eastAsia="Times New Roman" w:hAnsi="Helvetica" w:cs="Helvetica"/>
          <w:color w:val="000000"/>
          <w:sz w:val="36"/>
          <w:szCs w:val="24"/>
        </w:rPr>
        <w:br w:type="page"/>
      </w:r>
    </w:p>
    <w:p w:rsidR="00E361FF" w:rsidRPr="00662B29" w:rsidRDefault="00E361FF" w:rsidP="00863989">
      <w:pPr>
        <w:pStyle w:val="BodyCopyBold"/>
        <w:rPr>
          <w:noProof w:val="0"/>
        </w:rPr>
      </w:pPr>
      <w:r w:rsidRPr="00662B29">
        <w:rPr>
          <w:noProof w:val="0"/>
        </w:rPr>
        <w:t>What is in a gap analysis?</w:t>
      </w:r>
    </w:p>
    <w:p w:rsidR="00E361FF" w:rsidRPr="00662B29" w:rsidRDefault="00E361FF" w:rsidP="008D221F">
      <w:pPr>
        <w:pStyle w:val="BodyCopy"/>
        <w:rPr>
          <w:noProof w:val="0"/>
        </w:rPr>
      </w:pPr>
      <w:r w:rsidRPr="00662B29">
        <w:rPr>
          <w:noProof w:val="0"/>
        </w:rPr>
        <w:t>A formal gap analysis will document:</w:t>
      </w:r>
    </w:p>
    <w:p w:rsidR="00E361FF" w:rsidRPr="00662B29" w:rsidRDefault="000B6D8D" w:rsidP="00E133C6">
      <w:pPr>
        <w:pStyle w:val="Bullet1"/>
      </w:pPr>
      <w:r w:rsidRPr="00662B29">
        <w:t>How the variance</w:t>
      </w:r>
      <w:r w:rsidR="00474CDE" w:rsidRPr="00662B29">
        <w:t>, the</w:t>
      </w:r>
      <w:r w:rsidRPr="00662B29">
        <w:t xml:space="preserve"> gap</w:t>
      </w:r>
      <w:r w:rsidR="00E361FF" w:rsidRPr="00662B29">
        <w:t xml:space="preserve"> was identified – detailing the information used as the</w:t>
      </w:r>
      <w:r w:rsidRPr="00662B29">
        <w:t xml:space="preserve"> basis for the eventual finding</w:t>
      </w:r>
      <w:r w:rsidR="00E361FF" w:rsidRPr="00662B29">
        <w:t>s.</w:t>
      </w:r>
    </w:p>
    <w:p w:rsidR="00E361FF" w:rsidRPr="00662B29" w:rsidRDefault="00E361FF" w:rsidP="00E133C6">
      <w:pPr>
        <w:pStyle w:val="Bullet1"/>
        <w:numPr>
          <w:ilvl w:val="0"/>
          <w:numId w:val="0"/>
        </w:numPr>
        <w:ind w:left="357"/>
      </w:pPr>
      <w:r w:rsidRPr="00662B29">
        <w:t>This is usually market research undertaken as part of the external analysis of the business</w:t>
      </w:r>
      <w:r w:rsidR="000B6D8D" w:rsidRPr="00662B29">
        <w:t xml:space="preserve"> </w:t>
      </w:r>
      <w:r w:rsidRPr="00662B29">
        <w:t>environment</w:t>
      </w:r>
      <w:r w:rsidR="000B6D8D" w:rsidRPr="00662B29">
        <w:t>.</w:t>
      </w:r>
    </w:p>
    <w:p w:rsidR="00E361FF" w:rsidRPr="00662B29" w:rsidRDefault="00E361FF" w:rsidP="00E133C6">
      <w:pPr>
        <w:pStyle w:val="Bullet1"/>
      </w:pPr>
      <w:r w:rsidRPr="00662B29">
        <w:t>The human resources av</w:t>
      </w:r>
      <w:r w:rsidR="000B6D8D" w:rsidRPr="00662B29">
        <w:t xml:space="preserve">ailable to provide the products and </w:t>
      </w:r>
      <w:r w:rsidRPr="00662B29">
        <w:t>services the business wants to</w:t>
      </w:r>
      <w:r w:rsidR="000B6D8D" w:rsidRPr="00662B29">
        <w:t xml:space="preserve"> </w:t>
      </w:r>
      <w:r w:rsidRPr="00662B29">
        <w:t>deliver and can deliver with what is currently available within the business.</w:t>
      </w:r>
    </w:p>
    <w:p w:rsidR="00E361FF" w:rsidRPr="00662B29" w:rsidRDefault="00E361FF" w:rsidP="00E133C6">
      <w:pPr>
        <w:pStyle w:val="Bullet1"/>
        <w:numPr>
          <w:ilvl w:val="0"/>
          <w:numId w:val="0"/>
        </w:numPr>
        <w:ind w:left="357"/>
      </w:pPr>
      <w:r w:rsidRPr="00662B29">
        <w:t>This will name staff currently e</w:t>
      </w:r>
      <w:r w:rsidR="000B6D8D" w:rsidRPr="00662B29">
        <w:t>mployed by the business and their skills and competencies</w:t>
      </w:r>
      <w:r w:rsidRPr="00662B29">
        <w:t xml:space="preserve"> to</w:t>
      </w:r>
      <w:r w:rsidR="000B6D8D" w:rsidRPr="00662B29">
        <w:t xml:space="preserve"> </w:t>
      </w:r>
      <w:r w:rsidRPr="00662B29">
        <w:t>provide or enable the identified gap to be addressed.</w:t>
      </w:r>
    </w:p>
    <w:p w:rsidR="00E361FF" w:rsidRPr="00662B29" w:rsidRDefault="00E361FF" w:rsidP="00E133C6">
      <w:pPr>
        <w:pStyle w:val="Bullet1"/>
      </w:pPr>
      <w:r w:rsidRPr="00662B29">
        <w:t>The human resources needing to be obtained to provide service where a gap/deficit exists.</w:t>
      </w:r>
    </w:p>
    <w:p w:rsidR="000B6D8D" w:rsidRPr="00662B29" w:rsidRDefault="00E361FF" w:rsidP="00E133C6">
      <w:pPr>
        <w:pStyle w:val="Bullet1"/>
        <w:numPr>
          <w:ilvl w:val="0"/>
          <w:numId w:val="0"/>
        </w:numPr>
        <w:ind w:left="357"/>
      </w:pPr>
      <w:r w:rsidRPr="00662B29">
        <w:t>These are staff the business needs to employ in order t</w:t>
      </w:r>
      <w:r w:rsidR="000B6D8D" w:rsidRPr="00662B29">
        <w:t xml:space="preserve">o deliver the required services and </w:t>
      </w:r>
      <w:r w:rsidRPr="00662B29">
        <w:t>products unable to be provided by existing staff.</w:t>
      </w:r>
    </w:p>
    <w:p w:rsidR="000B6D8D" w:rsidRPr="00662B29" w:rsidRDefault="00E361FF" w:rsidP="00E133C6">
      <w:pPr>
        <w:pStyle w:val="Bullet1"/>
        <w:numPr>
          <w:ilvl w:val="0"/>
          <w:numId w:val="0"/>
        </w:numPr>
        <w:ind w:left="357"/>
      </w:pPr>
      <w:r w:rsidRPr="00662B29">
        <w:t>This description may include identification of necessary qualifications and experience,</w:t>
      </w:r>
      <w:r w:rsidR="000B6D8D" w:rsidRPr="00662B29">
        <w:t xml:space="preserve"> </w:t>
      </w:r>
      <w:r w:rsidRPr="00662B29">
        <w:t>together with quantification of how many staff are needed and the hours they can be</w:t>
      </w:r>
      <w:r w:rsidR="000B6D8D" w:rsidRPr="00662B29">
        <w:t xml:space="preserve"> </w:t>
      </w:r>
      <w:r w:rsidRPr="00662B29">
        <w:t>expected to work.</w:t>
      </w:r>
      <w:r w:rsidR="000B6D8D" w:rsidRPr="00662B29">
        <w:t xml:space="preserve"> </w:t>
      </w:r>
      <w:r w:rsidRPr="00662B29">
        <w:t>The more information that can be provided about the staff requirements at this stage,</w:t>
      </w:r>
      <w:r w:rsidR="000B6D8D" w:rsidRPr="00662B29">
        <w:t xml:space="preserve"> </w:t>
      </w:r>
      <w:r w:rsidRPr="00662B29">
        <w:t>the better</w:t>
      </w:r>
      <w:r w:rsidR="008B47DA">
        <w:t>,</w:t>
      </w:r>
      <w:r w:rsidRPr="00662B29">
        <w:t xml:space="preserve"> as it will assist the staff recruitment process.</w:t>
      </w:r>
    </w:p>
    <w:p w:rsidR="000B6D8D" w:rsidRPr="00662B29" w:rsidRDefault="00E361FF" w:rsidP="00E133C6">
      <w:pPr>
        <w:pStyle w:val="Bullet1"/>
      </w:pPr>
      <w:r w:rsidRPr="00662B29">
        <w:t>The physical resources currently existing to support the provision of both existing and</w:t>
      </w:r>
      <w:r w:rsidR="000B6D8D" w:rsidRPr="00662B29">
        <w:t xml:space="preserve"> </w:t>
      </w:r>
      <w:r w:rsidRPr="00662B29">
        <w:t>proposed services.</w:t>
      </w:r>
    </w:p>
    <w:p w:rsidR="000B6D8D" w:rsidRPr="00662B29" w:rsidRDefault="00E361FF" w:rsidP="00E133C6">
      <w:pPr>
        <w:pStyle w:val="Bullet1"/>
        <w:numPr>
          <w:ilvl w:val="0"/>
          <w:numId w:val="0"/>
        </w:numPr>
        <w:ind w:left="357"/>
      </w:pPr>
      <w:r w:rsidRPr="00662B29">
        <w:t>This can include naming items, systems, technologies and facilities, as well as identification</w:t>
      </w:r>
      <w:r w:rsidR="000B6D8D" w:rsidRPr="00662B29">
        <w:t xml:space="preserve"> </w:t>
      </w:r>
      <w:r w:rsidRPr="00662B29">
        <w:t xml:space="preserve">of limitations potentially applying to their use </w:t>
      </w:r>
      <w:r w:rsidR="000B6D8D" w:rsidRPr="00662B29">
        <w:t xml:space="preserve">including speed, capacity, integration, </w:t>
      </w:r>
      <w:r w:rsidRPr="00662B29">
        <w:t xml:space="preserve">limitations when trying </w:t>
      </w:r>
      <w:r w:rsidR="000B6D8D" w:rsidRPr="00662B29">
        <w:t>to integrate with other systems</w:t>
      </w:r>
      <w:r w:rsidRPr="00662B29">
        <w:t>.</w:t>
      </w:r>
    </w:p>
    <w:p w:rsidR="000B6D8D" w:rsidRPr="00662B29" w:rsidRDefault="00BE48CA" w:rsidP="00E133C6">
      <w:pPr>
        <w:pStyle w:val="Bullet1"/>
        <w:numPr>
          <w:ilvl w:val="0"/>
          <w:numId w:val="0"/>
        </w:numPr>
        <w:ind w:left="357"/>
      </w:pPr>
      <w:r w:rsidRPr="00662B29">
        <w:rPr>
          <w:noProof/>
          <w:lang w:val="en-US"/>
        </w:rPr>
        <w:drawing>
          <wp:anchor distT="0" distB="0" distL="114300" distR="114300" simplePos="0" relativeHeight="252070912" behindDoc="0" locked="0" layoutInCell="1" allowOverlap="1">
            <wp:simplePos x="0" y="0"/>
            <wp:positionH relativeFrom="column">
              <wp:posOffset>3724275</wp:posOffset>
            </wp:positionH>
            <wp:positionV relativeFrom="paragraph">
              <wp:posOffset>83820</wp:posOffset>
            </wp:positionV>
            <wp:extent cx="1865630" cy="1247775"/>
            <wp:effectExtent l="19050" t="0" r="1270" b="0"/>
            <wp:wrapSquare wrapText="bothSides"/>
            <wp:docPr id="23" name="Picture 22" descr="Assessment_11535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a:blip r:embed="rId177" cstate="print"/>
                    <a:stretch>
                      <a:fillRect/>
                    </a:stretch>
                  </pic:blipFill>
                  <pic:spPr>
                    <a:xfrm>
                      <a:off x="0" y="0"/>
                      <a:ext cx="1865630" cy="1247775"/>
                    </a:xfrm>
                    <a:prstGeom prst="rect">
                      <a:avLst/>
                    </a:prstGeom>
                  </pic:spPr>
                </pic:pic>
              </a:graphicData>
            </a:graphic>
          </wp:anchor>
        </w:drawing>
      </w:r>
      <w:r w:rsidR="00E361FF" w:rsidRPr="00662B29">
        <w:t>The physical resources needed to support the ext</w:t>
      </w:r>
      <w:r w:rsidR="000B6D8D" w:rsidRPr="00662B29">
        <w:t xml:space="preserve">ension of existing services </w:t>
      </w:r>
      <w:r w:rsidR="00E361FF" w:rsidRPr="00662B29">
        <w:t>or the</w:t>
      </w:r>
      <w:r w:rsidR="000B6D8D" w:rsidRPr="00662B29">
        <w:t xml:space="preserve"> introduction of new products, packages, deals, destinations </w:t>
      </w:r>
      <w:r w:rsidR="00474CDE" w:rsidRPr="00662B29">
        <w:t>and supplementary</w:t>
      </w:r>
      <w:r w:rsidR="00E361FF" w:rsidRPr="00662B29">
        <w:t xml:space="preserve"> booki</w:t>
      </w:r>
      <w:r w:rsidR="000B6D8D" w:rsidRPr="00662B29">
        <w:t xml:space="preserve">ngs </w:t>
      </w:r>
      <w:r w:rsidR="00E361FF" w:rsidRPr="00662B29">
        <w:t xml:space="preserve">identified </w:t>
      </w:r>
      <w:r w:rsidR="000B6D8D" w:rsidRPr="00662B29">
        <w:t xml:space="preserve">by customers as being necessary </w:t>
      </w:r>
    </w:p>
    <w:p w:rsidR="00E361FF" w:rsidRPr="00662B29" w:rsidRDefault="00E361FF" w:rsidP="00E133C6">
      <w:pPr>
        <w:pStyle w:val="Bullet1"/>
        <w:numPr>
          <w:ilvl w:val="0"/>
          <w:numId w:val="0"/>
        </w:numPr>
        <w:ind w:left="357"/>
      </w:pPr>
      <w:r w:rsidRPr="00662B29">
        <w:t>This will name the items required, quantify them and indicat</w:t>
      </w:r>
      <w:r w:rsidR="000B6D8D" w:rsidRPr="00662B29">
        <w:t xml:space="preserve">e their cost price together with </w:t>
      </w:r>
      <w:r w:rsidRPr="00662B29">
        <w:t>any additional costs such as installation, training, disruption to existing services during</w:t>
      </w:r>
      <w:r w:rsidR="000B6D8D" w:rsidRPr="00662B29">
        <w:t xml:space="preserve"> </w:t>
      </w:r>
      <w:r w:rsidRPr="00662B29">
        <w:t>installation.</w:t>
      </w:r>
    </w:p>
    <w:p w:rsidR="000B6D8D" w:rsidRPr="00662B29" w:rsidRDefault="00E361FF" w:rsidP="00E133C6">
      <w:pPr>
        <w:pStyle w:val="Bullet1"/>
      </w:pPr>
      <w:r w:rsidRPr="00662B29">
        <w:t>How ad</w:t>
      </w:r>
      <w:r w:rsidR="000B6D8D" w:rsidRPr="00662B29">
        <w:t xml:space="preserve">dressing the gap, </w:t>
      </w:r>
      <w:r w:rsidRPr="00662B29">
        <w:t>by purchasing new equipment, employing new staff, engaging in</w:t>
      </w:r>
      <w:r w:rsidR="000B6D8D" w:rsidRPr="00662B29">
        <w:t xml:space="preserve"> staff training</w:t>
      </w:r>
      <w:r w:rsidRPr="00662B29">
        <w:t xml:space="preserve"> will help the business achieve its stated goal.</w:t>
      </w:r>
      <w:r w:rsidR="000B6D8D" w:rsidRPr="00662B29">
        <w:t xml:space="preserve"> </w:t>
      </w:r>
      <w:r w:rsidRPr="00662B29">
        <w:t>This ‘forces’ you to keep what you are doing aligned with the objectives of the business and</w:t>
      </w:r>
      <w:r w:rsidR="000B6D8D" w:rsidRPr="00662B29">
        <w:t xml:space="preserve"> </w:t>
      </w:r>
      <w:r w:rsidRPr="00662B29">
        <w:t>tries to save the business from making change just for the sake of change.</w:t>
      </w:r>
      <w:r w:rsidR="000B6D8D" w:rsidRPr="00662B29">
        <w:t xml:space="preserve"> </w:t>
      </w:r>
      <w:r w:rsidRPr="00662B29">
        <w:t>The whole intention of developing these goals and supporting business strategies is to give</w:t>
      </w:r>
      <w:r w:rsidR="000B6D8D" w:rsidRPr="00662B29">
        <w:t xml:space="preserve"> </w:t>
      </w:r>
      <w:r w:rsidRPr="00662B29">
        <w:t>directi</w:t>
      </w:r>
      <w:r w:rsidR="000B6D8D" w:rsidRPr="00662B29">
        <w:t>on and focus to the business. I</w:t>
      </w:r>
      <w:r w:rsidRPr="00662B29">
        <w:t>t thus follows any action taken must accord with those</w:t>
      </w:r>
      <w:r w:rsidR="000B6D8D" w:rsidRPr="00662B29">
        <w:t xml:space="preserve"> </w:t>
      </w:r>
      <w:r w:rsidRPr="00662B29">
        <w:t>directions and the plans to help attain them</w:t>
      </w:r>
    </w:p>
    <w:p w:rsidR="000B6D8D" w:rsidRPr="00662B29" w:rsidRDefault="00E361FF" w:rsidP="00E133C6">
      <w:pPr>
        <w:pStyle w:val="Bullet1"/>
      </w:pPr>
      <w:r w:rsidRPr="00662B29">
        <w:t>The type and nature of any business processes needing to be implemented or changed to</w:t>
      </w:r>
      <w:r w:rsidR="000B6D8D" w:rsidRPr="00662B29">
        <w:t xml:space="preserve"> </w:t>
      </w:r>
      <w:r w:rsidRPr="00662B29">
        <w:t>accommodate the proposed changes.</w:t>
      </w:r>
      <w:r w:rsidR="000B6D8D" w:rsidRPr="00662B29">
        <w:t xml:space="preserve"> </w:t>
      </w:r>
    </w:p>
    <w:p w:rsidR="00C15B68" w:rsidRPr="00662B29" w:rsidRDefault="00E361FF" w:rsidP="00E133C6">
      <w:pPr>
        <w:pStyle w:val="Bullet1"/>
        <w:numPr>
          <w:ilvl w:val="0"/>
          <w:numId w:val="0"/>
        </w:numPr>
        <w:ind w:left="357"/>
      </w:pPr>
      <w:r w:rsidRPr="00662B29">
        <w:t>This can include changes to bookings systems, the way in which services are delivered,</w:t>
      </w:r>
      <w:r w:rsidR="000B6D8D" w:rsidRPr="00662B29">
        <w:t xml:space="preserve"> </w:t>
      </w:r>
      <w:r w:rsidRPr="00662B29">
        <w:t>changes required</w:t>
      </w:r>
      <w:r w:rsidR="000B6D8D" w:rsidRPr="00662B29">
        <w:t xml:space="preserve"> in peripheral or support areas </w:t>
      </w:r>
      <w:r w:rsidRPr="00662B29">
        <w:t>such as cleaning, complimentary services</w:t>
      </w:r>
      <w:r w:rsidR="000B6D8D" w:rsidRPr="00662B29">
        <w:t xml:space="preserve"> and products, </w:t>
      </w:r>
      <w:r w:rsidRPr="00662B29">
        <w:t>advice</w:t>
      </w:r>
      <w:r w:rsidR="000B6D8D" w:rsidRPr="00662B29">
        <w:t>, information and security</w:t>
      </w:r>
    </w:p>
    <w:p w:rsidR="00C15B68" w:rsidRPr="00662B29" w:rsidRDefault="00C15B68">
      <w:pPr>
        <w:rPr>
          <w:rFonts w:ascii="Helvetica" w:hAnsi="Helvetica" w:cs="Chevin-Light"/>
          <w:b/>
          <w:color w:val="45545F"/>
          <w:sz w:val="28"/>
          <w:szCs w:val="28"/>
        </w:rPr>
      </w:pPr>
      <w:r w:rsidRPr="00662B29">
        <w:rPr>
          <w:rFonts w:ascii="Helvetica" w:hAnsi="Helvetica" w:cs="Chevin-Light"/>
          <w:b/>
          <w:color w:val="45545F"/>
          <w:sz w:val="28"/>
          <w:szCs w:val="28"/>
        </w:rPr>
        <w:br w:type="page"/>
      </w:r>
    </w:p>
    <w:p w:rsidR="00695F92" w:rsidRPr="00662B29" w:rsidRDefault="002049C5" w:rsidP="003C5137">
      <w:pPr>
        <w:pStyle w:val="Heading3"/>
        <w:rPr>
          <w:szCs w:val="28"/>
        </w:rPr>
      </w:pPr>
      <w:r w:rsidRPr="00662B29">
        <w:rPr>
          <w:szCs w:val="28"/>
        </w:rPr>
        <w:t xml:space="preserve">Prepare </w:t>
      </w:r>
      <w:r w:rsidR="00695F92" w:rsidRPr="00662B29">
        <w:rPr>
          <w:szCs w:val="28"/>
        </w:rPr>
        <w:t xml:space="preserve">Key Performance Indicators (KPI’s) </w:t>
      </w:r>
    </w:p>
    <w:p w:rsidR="00695F92" w:rsidRPr="00662B29" w:rsidRDefault="00695F92" w:rsidP="008D221F">
      <w:pPr>
        <w:pStyle w:val="BodyCopy"/>
        <w:rPr>
          <w:noProof w:val="0"/>
        </w:rPr>
      </w:pPr>
      <w:r w:rsidRPr="00662B29">
        <w:rPr>
          <w:noProof w:val="0"/>
        </w:rPr>
        <w:t>Identifying a small number of key performance measures (KPI’s) that can be regularly monitored is an important step</w:t>
      </w:r>
      <w:r w:rsidR="002049C5" w:rsidRPr="00662B29">
        <w:rPr>
          <w:noProof w:val="0"/>
        </w:rPr>
        <w:t xml:space="preserve"> in strategic planning</w:t>
      </w:r>
      <w:r w:rsidRPr="00662B29">
        <w:rPr>
          <w:noProof w:val="0"/>
        </w:rPr>
        <w:t xml:space="preserve">. They provide an early warning system showing progress or lack of it. Being able to graphically represent them is also helpful since the results can be displayed for colleagues and staff to see at a glance. </w:t>
      </w:r>
    </w:p>
    <w:p w:rsidR="00695F92" w:rsidRPr="00662B29" w:rsidRDefault="00695F92" w:rsidP="008D221F">
      <w:pPr>
        <w:pStyle w:val="BodyCopy"/>
        <w:rPr>
          <w:noProof w:val="0"/>
        </w:rPr>
      </w:pPr>
      <w:r w:rsidRPr="00662B29">
        <w:rPr>
          <w:noProof w:val="0"/>
        </w:rPr>
        <w:t>KPI’s need to be dir</w:t>
      </w:r>
      <w:r w:rsidR="008B47DA">
        <w:rPr>
          <w:noProof w:val="0"/>
        </w:rPr>
        <w:t>ectly linked to your objectives;</w:t>
      </w:r>
      <w:r w:rsidRPr="00662B29">
        <w:rPr>
          <w:noProof w:val="0"/>
        </w:rPr>
        <w:t xml:space="preserve"> </w:t>
      </w:r>
      <w:r w:rsidR="008B47DA">
        <w:rPr>
          <w:noProof w:val="0"/>
        </w:rPr>
        <w:t>y</w:t>
      </w:r>
      <w:r w:rsidRPr="00662B29">
        <w:rPr>
          <w:noProof w:val="0"/>
        </w:rPr>
        <w:t xml:space="preserve">ou will have to determine the ones most suitable to your business. </w:t>
      </w:r>
    </w:p>
    <w:p w:rsidR="00695F92" w:rsidRPr="00662B29" w:rsidRDefault="00695F92" w:rsidP="00863989">
      <w:pPr>
        <w:pStyle w:val="BodyCopyBold"/>
        <w:rPr>
          <w:noProof w:val="0"/>
        </w:rPr>
      </w:pPr>
      <w:r w:rsidRPr="00662B29">
        <w:rPr>
          <w:noProof w:val="0"/>
        </w:rPr>
        <w:t>Types of KPI's</w:t>
      </w:r>
    </w:p>
    <w:p w:rsidR="00695F92" w:rsidRPr="00662B29" w:rsidRDefault="00695F92" w:rsidP="008D221F">
      <w:pPr>
        <w:pStyle w:val="BodyCopy"/>
        <w:rPr>
          <w:noProof w:val="0"/>
        </w:rPr>
      </w:pPr>
      <w:r w:rsidRPr="00662B29">
        <w:rPr>
          <w:noProof w:val="0"/>
        </w:rPr>
        <w:t xml:space="preserve">Suitable KPI’s may be: </w:t>
      </w:r>
    </w:p>
    <w:p w:rsidR="00695F92" w:rsidRPr="00662B29" w:rsidRDefault="00695F92" w:rsidP="00E133C6">
      <w:pPr>
        <w:pStyle w:val="Bullet1"/>
      </w:pPr>
      <w:r w:rsidRPr="00662B29">
        <w:t xml:space="preserve">Total number of customers </w:t>
      </w:r>
    </w:p>
    <w:p w:rsidR="00695F92" w:rsidRPr="00662B29" w:rsidRDefault="00695F92" w:rsidP="00E133C6">
      <w:pPr>
        <w:pStyle w:val="Bullet1"/>
      </w:pPr>
      <w:r w:rsidRPr="00662B29">
        <w:t xml:space="preserve">Total number of customers per department or market segment </w:t>
      </w:r>
    </w:p>
    <w:p w:rsidR="00695F92" w:rsidRPr="00662B29" w:rsidRDefault="00695F92" w:rsidP="00E133C6">
      <w:pPr>
        <w:pStyle w:val="Bullet1"/>
      </w:pPr>
      <w:r w:rsidRPr="00662B29">
        <w:rPr>
          <w:noProof/>
          <w:lang w:val="en-US"/>
        </w:rPr>
        <w:drawing>
          <wp:anchor distT="0" distB="0" distL="114300" distR="114300" simplePos="0" relativeHeight="251837440" behindDoc="0" locked="0" layoutInCell="1" allowOverlap="1">
            <wp:simplePos x="0" y="0"/>
            <wp:positionH relativeFrom="column">
              <wp:posOffset>3799205</wp:posOffset>
            </wp:positionH>
            <wp:positionV relativeFrom="paragraph">
              <wp:posOffset>95885</wp:posOffset>
            </wp:positionV>
            <wp:extent cx="1753235" cy="1162050"/>
            <wp:effectExtent l="19050" t="0" r="0" b="0"/>
            <wp:wrapSquare wrapText="bothSides"/>
            <wp:docPr id="203" name="Picture 202" descr="shutterstock_196106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6106324.jpg"/>
                    <pic:cNvPicPr/>
                  </pic:nvPicPr>
                  <pic:blipFill>
                    <a:blip r:embed="rId178" cstate="print"/>
                    <a:stretch>
                      <a:fillRect/>
                    </a:stretch>
                  </pic:blipFill>
                  <pic:spPr>
                    <a:xfrm>
                      <a:off x="0" y="0"/>
                      <a:ext cx="1753235" cy="1162050"/>
                    </a:xfrm>
                    <a:prstGeom prst="rect">
                      <a:avLst/>
                    </a:prstGeom>
                  </pic:spPr>
                </pic:pic>
              </a:graphicData>
            </a:graphic>
          </wp:anchor>
        </w:drawing>
      </w:r>
      <w:r w:rsidRPr="00662B29">
        <w:t xml:space="preserve">Average dollar spent </w:t>
      </w:r>
    </w:p>
    <w:p w:rsidR="00695F92" w:rsidRPr="00662B29" w:rsidRDefault="00695F92" w:rsidP="00E133C6">
      <w:pPr>
        <w:pStyle w:val="Bullet1"/>
      </w:pPr>
      <w:r w:rsidRPr="00662B29">
        <w:t xml:space="preserve">Total revenue per capita </w:t>
      </w:r>
    </w:p>
    <w:p w:rsidR="00695F92" w:rsidRPr="00662B29" w:rsidRDefault="00695F92" w:rsidP="00E133C6">
      <w:pPr>
        <w:pStyle w:val="Bullet1"/>
      </w:pPr>
      <w:r w:rsidRPr="00662B29">
        <w:t xml:space="preserve">Sales per product group </w:t>
      </w:r>
    </w:p>
    <w:p w:rsidR="00695F92" w:rsidRPr="00662B29" w:rsidRDefault="00695F92" w:rsidP="00E133C6">
      <w:pPr>
        <w:pStyle w:val="Bullet1"/>
      </w:pPr>
      <w:r w:rsidRPr="00662B29">
        <w:t xml:space="preserve">Average sales per day’s trading </w:t>
      </w:r>
    </w:p>
    <w:p w:rsidR="00695F92" w:rsidRPr="00662B29" w:rsidRDefault="00695F92" w:rsidP="00E133C6">
      <w:pPr>
        <w:pStyle w:val="Bullet1"/>
      </w:pPr>
      <w:r w:rsidRPr="00662B29">
        <w:t xml:space="preserve">Average total revenue per client </w:t>
      </w:r>
    </w:p>
    <w:p w:rsidR="00695F92" w:rsidRPr="00662B29" w:rsidRDefault="00695F92" w:rsidP="00E133C6">
      <w:pPr>
        <w:pStyle w:val="Bullet1"/>
      </w:pPr>
      <w:r w:rsidRPr="00662B29">
        <w:t xml:space="preserve">Marketing expense per customer </w:t>
      </w:r>
    </w:p>
    <w:p w:rsidR="00695F92" w:rsidRPr="00662B29" w:rsidRDefault="00695F92" w:rsidP="00E133C6">
      <w:pPr>
        <w:pStyle w:val="Bullet1"/>
      </w:pPr>
      <w:r w:rsidRPr="00662B29">
        <w:t xml:space="preserve">Marketing expense and sales revenue per customer from a specific campaign </w:t>
      </w:r>
    </w:p>
    <w:p w:rsidR="00695F92" w:rsidRPr="00662B29" w:rsidRDefault="00695F92" w:rsidP="00E133C6">
      <w:pPr>
        <w:pStyle w:val="Bullet1"/>
      </w:pPr>
      <w:r w:rsidRPr="00662B29">
        <w:t xml:space="preserve">Total revenue / full time employee </w:t>
      </w:r>
    </w:p>
    <w:p w:rsidR="00695F92" w:rsidRPr="00662B29" w:rsidRDefault="00695F92" w:rsidP="00E133C6">
      <w:pPr>
        <w:pStyle w:val="Bullet1"/>
      </w:pPr>
      <w:r w:rsidRPr="00662B29">
        <w:t>Gross profit margin</w:t>
      </w:r>
      <w:r w:rsidR="008B6AA1" w:rsidRPr="00662B29">
        <w:t>.</w:t>
      </w:r>
    </w:p>
    <w:p w:rsidR="00DF04E8" w:rsidRPr="00662B29" w:rsidRDefault="00DF04E8" w:rsidP="003C5137">
      <w:pPr>
        <w:pStyle w:val="Heading3"/>
        <w:rPr>
          <w:szCs w:val="28"/>
        </w:rPr>
      </w:pPr>
      <w:r w:rsidRPr="00662B29">
        <w:rPr>
          <w:szCs w:val="28"/>
        </w:rPr>
        <w:t>Defin</w:t>
      </w:r>
      <w:r w:rsidR="00C15B68" w:rsidRPr="00662B29">
        <w:rPr>
          <w:szCs w:val="28"/>
        </w:rPr>
        <w:t>e</w:t>
      </w:r>
      <w:r w:rsidRPr="00662B29">
        <w:rPr>
          <w:szCs w:val="28"/>
        </w:rPr>
        <w:t xml:space="preserve"> and assign roles</w:t>
      </w:r>
    </w:p>
    <w:p w:rsidR="00DF04E8" w:rsidRPr="00662B29" w:rsidRDefault="00DF04E8" w:rsidP="008D221F">
      <w:pPr>
        <w:pStyle w:val="BodyCopy"/>
        <w:rPr>
          <w:noProof w:val="0"/>
        </w:rPr>
      </w:pPr>
      <w:r w:rsidRPr="00662B29">
        <w:rPr>
          <w:noProof w:val="0"/>
        </w:rPr>
        <w:t>It is important that everyone kno</w:t>
      </w:r>
      <w:r w:rsidR="00767FB8" w:rsidRPr="00662B29">
        <w:rPr>
          <w:noProof w:val="0"/>
        </w:rPr>
        <w:t>ws what is expected of them. When new strategies are to be implemented</w:t>
      </w:r>
      <w:r w:rsidRPr="00662B29">
        <w:rPr>
          <w:noProof w:val="0"/>
        </w:rPr>
        <w:t xml:space="preserve"> everyone must be aware of the roles each person plays.</w:t>
      </w:r>
    </w:p>
    <w:p w:rsidR="00DF04E8" w:rsidRPr="00662B29" w:rsidRDefault="00DF04E8" w:rsidP="008D221F">
      <w:pPr>
        <w:pStyle w:val="BodyCopy"/>
        <w:rPr>
          <w:rFonts w:cs="HelveticaNeueLT Std Cn"/>
          <w:noProof w:val="0"/>
        </w:rPr>
      </w:pPr>
      <w:r w:rsidRPr="00662B29">
        <w:rPr>
          <w:rFonts w:cs="HelveticaNeueLT Std Cn"/>
          <w:noProof w:val="0"/>
        </w:rPr>
        <w:t>Depending on the role of each staff member within the implementation process, they must be made aware of what is expected of them. This includes a detailed understanding of their roles and responsibilities including:</w:t>
      </w:r>
    </w:p>
    <w:p w:rsidR="00DF04E8" w:rsidRPr="00662B29" w:rsidRDefault="00DF04E8" w:rsidP="00E133C6">
      <w:pPr>
        <w:pStyle w:val="Bullet1"/>
      </w:pPr>
      <w:r w:rsidRPr="00662B29">
        <w:t>Structure of the project time</w:t>
      </w:r>
    </w:p>
    <w:p w:rsidR="00DF04E8" w:rsidRPr="00662B29" w:rsidRDefault="00DF04E8" w:rsidP="00E133C6">
      <w:pPr>
        <w:pStyle w:val="Bullet1"/>
      </w:pPr>
      <w:r w:rsidRPr="00662B29">
        <w:t>Level of responsibility and authority</w:t>
      </w:r>
    </w:p>
    <w:p w:rsidR="00DF04E8" w:rsidRPr="00662B29" w:rsidRDefault="00DF04E8" w:rsidP="00E133C6">
      <w:pPr>
        <w:pStyle w:val="Bullet1"/>
      </w:pPr>
      <w:r w:rsidRPr="00662B29">
        <w:t>Start dates of change</w:t>
      </w:r>
    </w:p>
    <w:p w:rsidR="00DF04E8" w:rsidRPr="00662B29" w:rsidRDefault="00DF04E8" w:rsidP="00E133C6">
      <w:pPr>
        <w:pStyle w:val="Bullet1"/>
      </w:pPr>
      <w:r w:rsidRPr="00662B29">
        <w:t>Expected completion date</w:t>
      </w:r>
    </w:p>
    <w:p w:rsidR="00DF04E8" w:rsidRPr="00662B29" w:rsidRDefault="00DF04E8" w:rsidP="00E133C6">
      <w:pPr>
        <w:pStyle w:val="Bullet1"/>
      </w:pPr>
      <w:r w:rsidRPr="00662B29">
        <w:t>Pre-change activities including attending meetings, reading job descriptions etc</w:t>
      </w:r>
    </w:p>
    <w:p w:rsidR="00DF04E8" w:rsidRPr="00662B29" w:rsidRDefault="008B6AA1" w:rsidP="00E133C6">
      <w:pPr>
        <w:pStyle w:val="Bullet1"/>
      </w:pPr>
      <w:r w:rsidRPr="00662B29">
        <w:rPr>
          <w:noProof/>
          <w:lang w:val="en-US"/>
        </w:rPr>
        <w:drawing>
          <wp:anchor distT="0" distB="0" distL="114300" distR="114300" simplePos="0" relativeHeight="251840512" behindDoc="0" locked="0" layoutInCell="1" allowOverlap="1">
            <wp:simplePos x="0" y="0"/>
            <wp:positionH relativeFrom="column">
              <wp:posOffset>3821430</wp:posOffset>
            </wp:positionH>
            <wp:positionV relativeFrom="paragraph">
              <wp:posOffset>123825</wp:posOffset>
            </wp:positionV>
            <wp:extent cx="1861820" cy="1247775"/>
            <wp:effectExtent l="19050" t="0" r="5080" b="0"/>
            <wp:wrapSquare wrapText="bothSides"/>
            <wp:docPr id="50" name="Picture 219" descr="shutterstock_188933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8933945.jpg"/>
                    <pic:cNvPicPr/>
                  </pic:nvPicPr>
                  <pic:blipFill>
                    <a:blip r:embed="rId179" cstate="print"/>
                    <a:stretch>
                      <a:fillRect/>
                    </a:stretch>
                  </pic:blipFill>
                  <pic:spPr>
                    <a:xfrm>
                      <a:off x="0" y="0"/>
                      <a:ext cx="1861820" cy="1247775"/>
                    </a:xfrm>
                    <a:prstGeom prst="rect">
                      <a:avLst/>
                    </a:prstGeom>
                  </pic:spPr>
                </pic:pic>
              </a:graphicData>
            </a:graphic>
          </wp:anchor>
        </w:drawing>
      </w:r>
      <w:r w:rsidR="00DF04E8" w:rsidRPr="00662B29">
        <w:t>Activities to be performed</w:t>
      </w:r>
    </w:p>
    <w:p w:rsidR="00DF04E8" w:rsidRPr="00662B29" w:rsidRDefault="00DF04E8" w:rsidP="00E133C6">
      <w:pPr>
        <w:pStyle w:val="Bullet1"/>
      </w:pPr>
      <w:r w:rsidRPr="00662B29">
        <w:t>Resources required to implement the plan</w:t>
      </w:r>
    </w:p>
    <w:p w:rsidR="00DF04E8" w:rsidRPr="00662B29" w:rsidRDefault="00DF04E8" w:rsidP="00E133C6">
      <w:pPr>
        <w:pStyle w:val="Bullet1"/>
      </w:pPr>
      <w:r w:rsidRPr="00662B29">
        <w:t>Work breakdown</w:t>
      </w:r>
    </w:p>
    <w:p w:rsidR="00DF04E8" w:rsidRPr="00662B29" w:rsidRDefault="00DF04E8" w:rsidP="00E133C6">
      <w:pPr>
        <w:pStyle w:val="Bullet1"/>
      </w:pPr>
      <w:r w:rsidRPr="00662B29">
        <w:t>Involvement of other staff</w:t>
      </w:r>
    </w:p>
    <w:p w:rsidR="00DF04E8" w:rsidRPr="00662B29" w:rsidRDefault="00DF04E8" w:rsidP="00E133C6">
      <w:pPr>
        <w:pStyle w:val="Bullet1"/>
      </w:pPr>
      <w:r w:rsidRPr="00662B29">
        <w:t xml:space="preserve">Training to be taken </w:t>
      </w:r>
    </w:p>
    <w:p w:rsidR="00DF04E8" w:rsidRPr="00662B29" w:rsidRDefault="00DF04E8" w:rsidP="00E133C6">
      <w:pPr>
        <w:pStyle w:val="Bullet1"/>
      </w:pPr>
      <w:r w:rsidRPr="00662B29">
        <w:rPr>
          <w:noProof/>
          <w:lang w:val="en-US"/>
        </w:rPr>
        <w:drawing>
          <wp:anchor distT="0" distB="0" distL="114300" distR="114300" simplePos="0" relativeHeight="251841536" behindDoc="0" locked="0" layoutInCell="1" allowOverlap="1">
            <wp:simplePos x="0" y="0"/>
            <wp:positionH relativeFrom="column">
              <wp:posOffset>3825240</wp:posOffset>
            </wp:positionH>
            <wp:positionV relativeFrom="paragraph">
              <wp:posOffset>-1270</wp:posOffset>
            </wp:positionV>
            <wp:extent cx="1668780" cy="1371600"/>
            <wp:effectExtent l="19050" t="0" r="7620" b="0"/>
            <wp:wrapSquare wrapText="bothSides"/>
            <wp:docPr id="51" name="Picture 220"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180" cstate="print"/>
                    <a:stretch>
                      <a:fillRect/>
                    </a:stretch>
                  </pic:blipFill>
                  <pic:spPr>
                    <a:xfrm>
                      <a:off x="0" y="0"/>
                      <a:ext cx="1668780" cy="1371600"/>
                    </a:xfrm>
                    <a:prstGeom prst="rect">
                      <a:avLst/>
                    </a:prstGeom>
                  </pic:spPr>
                </pic:pic>
              </a:graphicData>
            </a:graphic>
          </wp:anchor>
        </w:drawing>
      </w:r>
      <w:r w:rsidRPr="00662B29">
        <w:t>Support mechanisms</w:t>
      </w:r>
    </w:p>
    <w:p w:rsidR="00DF04E8" w:rsidRPr="00662B29" w:rsidRDefault="00DF04E8" w:rsidP="00E133C6">
      <w:pPr>
        <w:pStyle w:val="Bullet1"/>
      </w:pPr>
      <w:r w:rsidRPr="00662B29">
        <w:t>Expected standard of performance</w:t>
      </w:r>
    </w:p>
    <w:p w:rsidR="00DF04E8" w:rsidRPr="00662B29" w:rsidRDefault="00DF04E8" w:rsidP="00E133C6">
      <w:pPr>
        <w:pStyle w:val="Bullet1"/>
      </w:pPr>
      <w:r w:rsidRPr="00662B29">
        <w:t>Milestones for completion</w:t>
      </w:r>
    </w:p>
    <w:p w:rsidR="00DF04E8" w:rsidRPr="00662B29" w:rsidRDefault="00DF04E8" w:rsidP="00E133C6">
      <w:pPr>
        <w:pStyle w:val="Bullet1"/>
      </w:pPr>
      <w:r w:rsidRPr="00662B29">
        <w:t>Budgets to work within</w:t>
      </w:r>
    </w:p>
    <w:p w:rsidR="00DF04E8" w:rsidRPr="00662B29" w:rsidRDefault="00DF04E8" w:rsidP="00E133C6">
      <w:pPr>
        <w:pStyle w:val="Bullet1"/>
      </w:pPr>
      <w:r w:rsidRPr="00662B29">
        <w:t>Methods of communication</w:t>
      </w:r>
    </w:p>
    <w:p w:rsidR="00DF04E8" w:rsidRPr="00662B29" w:rsidRDefault="00DF04E8" w:rsidP="00E133C6">
      <w:pPr>
        <w:pStyle w:val="Bullet1"/>
      </w:pPr>
      <w:r w:rsidRPr="00662B29">
        <w:t>Making observations</w:t>
      </w:r>
    </w:p>
    <w:p w:rsidR="00DF04E8" w:rsidRPr="00662B29" w:rsidRDefault="00DF04E8" w:rsidP="00E133C6">
      <w:pPr>
        <w:pStyle w:val="Bullet1"/>
      </w:pPr>
      <w:r w:rsidRPr="00662B29">
        <w:t>Providing feedback.</w:t>
      </w:r>
    </w:p>
    <w:p w:rsidR="00695F92" w:rsidRPr="00662B29" w:rsidRDefault="00DF04E8" w:rsidP="008D221F">
      <w:pPr>
        <w:pStyle w:val="BodyCopy"/>
        <w:rPr>
          <w:noProof w:val="0"/>
        </w:rPr>
      </w:pPr>
      <w:r w:rsidRPr="00662B29">
        <w:rPr>
          <w:noProof w:val="0"/>
        </w:rPr>
        <w:t>By having clear roles and responsibilities, it helps to eliminate confusion of what each person is to do.</w:t>
      </w:r>
    </w:p>
    <w:p w:rsidR="00DF04E8" w:rsidRPr="00662B29" w:rsidRDefault="00767FB8" w:rsidP="003C5137">
      <w:pPr>
        <w:pStyle w:val="Heading3"/>
        <w:rPr>
          <w:szCs w:val="28"/>
        </w:rPr>
      </w:pPr>
      <w:r w:rsidRPr="00662B29">
        <w:rPr>
          <w:szCs w:val="28"/>
        </w:rPr>
        <w:t>Identify</w:t>
      </w:r>
      <w:r w:rsidR="00DF04E8" w:rsidRPr="00662B29">
        <w:rPr>
          <w:szCs w:val="28"/>
        </w:rPr>
        <w:t xml:space="preserve"> support and resources </w:t>
      </w:r>
      <w:r w:rsidRPr="00662B29">
        <w:rPr>
          <w:szCs w:val="28"/>
        </w:rPr>
        <w:t>required to</w:t>
      </w:r>
      <w:r w:rsidR="00DF04E8" w:rsidRPr="00662B29">
        <w:rPr>
          <w:szCs w:val="28"/>
        </w:rPr>
        <w:t xml:space="preserve"> support implementation </w:t>
      </w:r>
      <w:r w:rsidRPr="00662B29">
        <w:rPr>
          <w:szCs w:val="28"/>
        </w:rPr>
        <w:t>of new strategies</w:t>
      </w:r>
    </w:p>
    <w:p w:rsidR="00DF04E8" w:rsidRPr="00662B29" w:rsidRDefault="00767FB8" w:rsidP="008D221F">
      <w:pPr>
        <w:pStyle w:val="BodyCopy"/>
        <w:rPr>
          <w:noProof w:val="0"/>
        </w:rPr>
      </w:pPr>
      <w:r w:rsidRPr="00662B29">
        <w:rPr>
          <w:noProof w:val="0"/>
        </w:rPr>
        <w:t>A</w:t>
      </w:r>
      <w:r w:rsidR="00DF04E8" w:rsidRPr="00662B29">
        <w:rPr>
          <w:noProof w:val="0"/>
        </w:rPr>
        <w:t>ny time change takes place</w:t>
      </w:r>
      <w:r w:rsidRPr="00662B29">
        <w:rPr>
          <w:noProof w:val="0"/>
        </w:rPr>
        <w:t xml:space="preserve"> resulting from the implementation of new strategies</w:t>
      </w:r>
      <w:r w:rsidR="00DF04E8" w:rsidRPr="00662B29">
        <w:rPr>
          <w:noProof w:val="0"/>
        </w:rPr>
        <w:t>, whilst in the long term it will benefit the organisation and staff involved, it will cause disruptions and make activities harder for staff in the short term. This is evident not only as the actual change takes place, but as staff try to understand and become familiar with the new way of doing things.</w:t>
      </w:r>
    </w:p>
    <w:p w:rsidR="00DF04E8" w:rsidRPr="00662B29" w:rsidRDefault="00DF04E8" w:rsidP="008D221F">
      <w:pPr>
        <w:pStyle w:val="BodyCopy"/>
        <w:rPr>
          <w:noProof w:val="0"/>
        </w:rPr>
      </w:pPr>
      <w:r w:rsidRPr="00662B29">
        <w:rPr>
          <w:noProof w:val="0"/>
        </w:rPr>
        <w:t>It is especially important that during this stressful time, that management play an active role in leading and supporting the team as a whole and individuals who may need assistance.</w:t>
      </w:r>
    </w:p>
    <w:p w:rsidR="00DF04E8" w:rsidRPr="00662B29" w:rsidRDefault="00DF04E8" w:rsidP="008D221F">
      <w:pPr>
        <w:pStyle w:val="BodyCopy"/>
        <w:rPr>
          <w:noProof w:val="0"/>
        </w:rPr>
      </w:pPr>
      <w:r w:rsidRPr="00662B29">
        <w:rPr>
          <w:noProof w:val="0"/>
        </w:rPr>
        <w:t>There are many ways a manager can provide assistance and support, however at the end of the day, the aim is to enable staff to be able to learn and implement new changes into the workplace.</w:t>
      </w:r>
    </w:p>
    <w:p w:rsidR="00DF04E8" w:rsidRPr="00662B29" w:rsidRDefault="00DF04E8" w:rsidP="008D221F">
      <w:pPr>
        <w:pStyle w:val="BodyCopy"/>
        <w:rPr>
          <w:noProof w:val="0"/>
        </w:rPr>
      </w:pPr>
      <w:r w:rsidRPr="00662B29">
        <w:rPr>
          <w:noProof w:val="0"/>
        </w:rPr>
        <w:t>During this period, you must manage the twin functions of ‘group task’ and ‘group maintenance’.</w:t>
      </w:r>
    </w:p>
    <w:p w:rsidR="00DF04E8" w:rsidRPr="00662B29" w:rsidRDefault="00DF04E8" w:rsidP="00863989">
      <w:pPr>
        <w:pStyle w:val="BodyCopyBold"/>
        <w:rPr>
          <w:noProof w:val="0"/>
        </w:rPr>
      </w:pPr>
      <w:r w:rsidRPr="00662B29">
        <w:rPr>
          <w:noProof w:val="0"/>
        </w:rPr>
        <w:t>Task functions</w:t>
      </w:r>
    </w:p>
    <w:p w:rsidR="00DF04E8" w:rsidRPr="00662B29" w:rsidRDefault="00DF04E8" w:rsidP="008D221F">
      <w:pPr>
        <w:pStyle w:val="BodyCopy"/>
        <w:rPr>
          <w:noProof w:val="0"/>
        </w:rPr>
      </w:pPr>
      <w:r w:rsidRPr="00662B29">
        <w:rPr>
          <w:noProof w:val="0"/>
        </w:rPr>
        <w:t>‘Task’ functions of leadership involve leading the group successfully understanding and performing new activities associated with change. Factors included here are:</w:t>
      </w:r>
    </w:p>
    <w:p w:rsidR="00DF04E8" w:rsidRPr="00662B29" w:rsidRDefault="00DF04E8" w:rsidP="00E133C6">
      <w:pPr>
        <w:pStyle w:val="Bullet1"/>
      </w:pPr>
      <w:r w:rsidRPr="00662B29">
        <w:t xml:space="preserve">Setting plans to help staff achieve the set change goals </w:t>
      </w:r>
    </w:p>
    <w:p w:rsidR="00DF04E8" w:rsidRPr="00662B29" w:rsidRDefault="00DF04E8" w:rsidP="00E133C6">
      <w:pPr>
        <w:pStyle w:val="Bullet1"/>
      </w:pPr>
      <w:r w:rsidRPr="00662B29">
        <w:t xml:space="preserve">Passing on facts and skills </w:t>
      </w:r>
    </w:p>
    <w:p w:rsidR="00DF04E8" w:rsidRPr="00662B29" w:rsidRDefault="00DF04E8" w:rsidP="00E133C6">
      <w:pPr>
        <w:pStyle w:val="Bullet1"/>
      </w:pPr>
      <w:r w:rsidRPr="00662B29">
        <w:rPr>
          <w:noProof/>
          <w:lang w:val="en-US"/>
        </w:rPr>
        <w:drawing>
          <wp:anchor distT="0" distB="0" distL="114300" distR="114300" simplePos="0" relativeHeight="251844608" behindDoc="0" locked="0" layoutInCell="1" allowOverlap="1">
            <wp:simplePos x="0" y="0"/>
            <wp:positionH relativeFrom="column">
              <wp:posOffset>3457575</wp:posOffset>
            </wp:positionH>
            <wp:positionV relativeFrom="paragraph">
              <wp:posOffset>19050</wp:posOffset>
            </wp:positionV>
            <wp:extent cx="1924050" cy="1279525"/>
            <wp:effectExtent l="19050" t="0" r="0" b="0"/>
            <wp:wrapSquare wrapText="bothSides"/>
            <wp:docPr id="52" name="Picture 223" descr="shutterstock_99237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237542.jpg"/>
                    <pic:cNvPicPr/>
                  </pic:nvPicPr>
                  <pic:blipFill>
                    <a:blip r:embed="rId181" cstate="print"/>
                    <a:stretch>
                      <a:fillRect/>
                    </a:stretch>
                  </pic:blipFill>
                  <pic:spPr>
                    <a:xfrm>
                      <a:off x="0" y="0"/>
                      <a:ext cx="1924050" cy="1279525"/>
                    </a:xfrm>
                    <a:prstGeom prst="rect">
                      <a:avLst/>
                    </a:prstGeom>
                  </pic:spPr>
                </pic:pic>
              </a:graphicData>
            </a:graphic>
          </wp:anchor>
        </w:drawing>
      </w:r>
      <w:r w:rsidRPr="00662B29">
        <w:t xml:space="preserve">Offering ideas and information </w:t>
      </w:r>
    </w:p>
    <w:p w:rsidR="00DF04E8" w:rsidRPr="00662B29" w:rsidRDefault="00DF04E8" w:rsidP="00E133C6">
      <w:pPr>
        <w:pStyle w:val="Bullet1"/>
      </w:pPr>
      <w:r w:rsidRPr="00662B29">
        <w:t xml:space="preserve">Seeking opinions </w:t>
      </w:r>
    </w:p>
    <w:p w:rsidR="00DF04E8" w:rsidRPr="00662B29" w:rsidRDefault="00DF04E8" w:rsidP="00E133C6">
      <w:pPr>
        <w:pStyle w:val="Bullet1"/>
      </w:pPr>
      <w:r w:rsidRPr="00662B29">
        <w:t xml:space="preserve">Giving directions </w:t>
      </w:r>
    </w:p>
    <w:p w:rsidR="00DF04E8" w:rsidRPr="00662B29" w:rsidRDefault="00DF04E8" w:rsidP="00E133C6">
      <w:pPr>
        <w:pStyle w:val="Bullet1"/>
      </w:pPr>
      <w:r w:rsidRPr="00662B29">
        <w:t>Getting the individuals within a group to function as a cohesive unit</w:t>
      </w:r>
    </w:p>
    <w:p w:rsidR="00DF04E8" w:rsidRPr="00662B29" w:rsidRDefault="00DF04E8" w:rsidP="00E133C6">
      <w:pPr>
        <w:pStyle w:val="Bullet1"/>
      </w:pPr>
      <w:r w:rsidRPr="00662B29">
        <w:t xml:space="preserve">Coordinating activities </w:t>
      </w:r>
    </w:p>
    <w:p w:rsidR="00DF04E8" w:rsidRPr="00662B29" w:rsidRDefault="00DF04E8" w:rsidP="00E133C6">
      <w:pPr>
        <w:pStyle w:val="Bullet1"/>
      </w:pPr>
      <w:r w:rsidRPr="00662B29">
        <w:t>Clarifying goals as they progress through the change process.</w:t>
      </w:r>
    </w:p>
    <w:p w:rsidR="00767FB8" w:rsidRPr="00662B29" w:rsidRDefault="00767FB8" w:rsidP="008B6AA1">
      <w:pPr>
        <w:pStyle w:val="BodyCopy"/>
        <w:rPr>
          <w:noProof w:val="0"/>
        </w:rPr>
      </w:pPr>
      <w:r w:rsidRPr="00662B29">
        <w:rPr>
          <w:noProof w:val="0"/>
        </w:rPr>
        <w:br w:type="page"/>
      </w:r>
    </w:p>
    <w:p w:rsidR="00DF04E8" w:rsidRPr="00662B29" w:rsidRDefault="00DF04E8" w:rsidP="00863989">
      <w:pPr>
        <w:pStyle w:val="BodyCopyBold"/>
        <w:rPr>
          <w:noProof w:val="0"/>
        </w:rPr>
      </w:pPr>
      <w:r w:rsidRPr="00662B29">
        <w:rPr>
          <w:noProof w:val="0"/>
        </w:rPr>
        <w:t>Maintenance functions</w:t>
      </w:r>
    </w:p>
    <w:p w:rsidR="00DF04E8" w:rsidRPr="00662B29" w:rsidRDefault="00DF04E8" w:rsidP="008D221F">
      <w:pPr>
        <w:pStyle w:val="BodyCopy"/>
        <w:rPr>
          <w:noProof w:val="0"/>
        </w:rPr>
      </w:pPr>
      <w:r w:rsidRPr="00662B29">
        <w:rPr>
          <w:noProof w:val="0"/>
        </w:rPr>
        <w:t>‘Maintenance’ functions centre on ensuring that staff continue to work harmoniously and that there are good working relationships among the team. This includes your being involved in:</w:t>
      </w:r>
    </w:p>
    <w:p w:rsidR="00DF04E8" w:rsidRPr="00662B29" w:rsidRDefault="00DF04E8" w:rsidP="00E133C6">
      <w:pPr>
        <w:pStyle w:val="Bullet1"/>
      </w:pPr>
      <w:r w:rsidRPr="00662B29">
        <w:t>Provision of positive feedback to staff – to help keep them interested, engaged and motivated</w:t>
      </w:r>
    </w:p>
    <w:p w:rsidR="00DF04E8" w:rsidRPr="00662B29" w:rsidRDefault="00DF04E8" w:rsidP="00E133C6">
      <w:pPr>
        <w:pStyle w:val="Bullet1"/>
      </w:pPr>
      <w:r w:rsidRPr="00662B29">
        <w:t>Giving encouragement – either verbally or non-verbally</w:t>
      </w:r>
    </w:p>
    <w:p w:rsidR="00DF04E8" w:rsidRPr="00662B29" w:rsidRDefault="00DF04E8" w:rsidP="00E133C6">
      <w:pPr>
        <w:pStyle w:val="Bullet1"/>
      </w:pPr>
      <w:r w:rsidRPr="00662B29">
        <w:rPr>
          <w:noProof/>
          <w:lang w:val="en-US"/>
        </w:rPr>
        <w:drawing>
          <wp:anchor distT="0" distB="0" distL="114300" distR="114300" simplePos="0" relativeHeight="251845632" behindDoc="0" locked="0" layoutInCell="1" allowOverlap="1">
            <wp:simplePos x="0" y="0"/>
            <wp:positionH relativeFrom="column">
              <wp:posOffset>3995420</wp:posOffset>
            </wp:positionH>
            <wp:positionV relativeFrom="paragraph">
              <wp:posOffset>223520</wp:posOffset>
            </wp:positionV>
            <wp:extent cx="1728470" cy="1204595"/>
            <wp:effectExtent l="19050" t="0" r="5080" b="0"/>
            <wp:wrapSquare wrapText="bothSides"/>
            <wp:docPr id="53" name="Picture 224" descr="W105_Success_Group_Clapping_H_shutterstock_122824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5_Success_Group_Clapping_H_shutterstock_122824909.jpg"/>
                    <pic:cNvPicPr/>
                  </pic:nvPicPr>
                  <pic:blipFill>
                    <a:blip r:embed="rId182" cstate="print"/>
                    <a:stretch>
                      <a:fillRect/>
                    </a:stretch>
                  </pic:blipFill>
                  <pic:spPr>
                    <a:xfrm>
                      <a:off x="0" y="0"/>
                      <a:ext cx="1728470" cy="1204595"/>
                    </a:xfrm>
                    <a:prstGeom prst="rect">
                      <a:avLst/>
                    </a:prstGeom>
                  </pic:spPr>
                </pic:pic>
              </a:graphicData>
            </a:graphic>
          </wp:anchor>
        </w:drawing>
      </w:r>
      <w:r w:rsidRPr="00662B29">
        <w:t>Raising enthusiasm amongst the team – to make them aware that they can achieve what is required, and to provide motivation during the tough times when they might be tired, frustrated or disinterested</w:t>
      </w:r>
    </w:p>
    <w:p w:rsidR="00DF04E8" w:rsidRPr="00662B29" w:rsidRDefault="00DF04E8" w:rsidP="00E133C6">
      <w:pPr>
        <w:pStyle w:val="Bullet1"/>
      </w:pPr>
      <w:r w:rsidRPr="00662B29">
        <w:t>Maintaining a safe, secure and supportive physical and emotional environment – physical safety is, of course, important, but so, too, is the need to provide emotional support when staff find the going tough or when they feel dispirited</w:t>
      </w:r>
    </w:p>
    <w:p w:rsidR="00DF04E8" w:rsidRPr="00662B29" w:rsidRDefault="00DF04E8" w:rsidP="00E133C6">
      <w:pPr>
        <w:pStyle w:val="Bullet1"/>
      </w:pPr>
      <w:r w:rsidRPr="00662B29">
        <w:t>Acknowledging contributions and efforts made by staff – the important thing is to provide acknowledgement for effort and not just for success</w:t>
      </w:r>
    </w:p>
    <w:p w:rsidR="00DF04E8" w:rsidRPr="00662B29" w:rsidRDefault="00DF04E8" w:rsidP="00E133C6">
      <w:pPr>
        <w:pStyle w:val="Bullet1"/>
      </w:pPr>
      <w:r w:rsidRPr="00662B29">
        <w:t>Using humour as a motivator and means of reducing tension – this can assist in maintaining momentum and getting staff to have another go at something they may have previously not succeeded in</w:t>
      </w:r>
    </w:p>
    <w:p w:rsidR="00DF04E8" w:rsidRPr="00662B29" w:rsidRDefault="00DF04E8" w:rsidP="00E133C6">
      <w:pPr>
        <w:pStyle w:val="Bullet1"/>
      </w:pPr>
      <w:r w:rsidRPr="00662B29">
        <w:rPr>
          <w:noProof/>
          <w:lang w:val="en-US"/>
        </w:rPr>
        <w:drawing>
          <wp:anchor distT="0" distB="0" distL="114300" distR="114300" simplePos="0" relativeHeight="251846656" behindDoc="0" locked="0" layoutInCell="1" allowOverlap="1">
            <wp:simplePos x="0" y="0"/>
            <wp:positionH relativeFrom="column">
              <wp:posOffset>3865880</wp:posOffset>
            </wp:positionH>
            <wp:positionV relativeFrom="paragraph">
              <wp:posOffset>27305</wp:posOffset>
            </wp:positionV>
            <wp:extent cx="1861820" cy="1233170"/>
            <wp:effectExtent l="19050" t="0" r="5080" b="0"/>
            <wp:wrapSquare wrapText="bothSides"/>
            <wp:docPr id="54" name="Picture 225" descr="W198_teamwork__shutterstock_150241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98_teamwork__shutterstock_150241334.jpg"/>
                    <pic:cNvPicPr/>
                  </pic:nvPicPr>
                  <pic:blipFill>
                    <a:blip r:embed="rId183" cstate="print"/>
                    <a:stretch>
                      <a:fillRect/>
                    </a:stretch>
                  </pic:blipFill>
                  <pic:spPr>
                    <a:xfrm>
                      <a:off x="0" y="0"/>
                      <a:ext cx="1861820" cy="1233170"/>
                    </a:xfrm>
                    <a:prstGeom prst="rect">
                      <a:avLst/>
                    </a:prstGeom>
                  </pic:spPr>
                </pic:pic>
              </a:graphicData>
            </a:graphic>
          </wp:anchor>
        </w:drawing>
      </w:r>
      <w:r w:rsidRPr="00662B29">
        <w:t>Sensitive and non-judgemental communication – it is very important that whatever is said to staff cannot be misconstrued in any way. Your role is to support, encourage, nurture – not to criticise or put people down</w:t>
      </w:r>
    </w:p>
    <w:p w:rsidR="00DF04E8" w:rsidRPr="00662B29" w:rsidRDefault="00DF04E8" w:rsidP="00E133C6">
      <w:pPr>
        <w:pStyle w:val="Bullet1"/>
      </w:pPr>
      <w:r w:rsidRPr="00662B29">
        <w:t>Frequent, accurate and encouraging feedback – which means finding something to provide a positive comment about even when staff are unable to achieve the set objective</w:t>
      </w:r>
    </w:p>
    <w:p w:rsidR="00DF04E8" w:rsidRPr="00662B29" w:rsidRDefault="00DF04E8" w:rsidP="00E133C6">
      <w:pPr>
        <w:pStyle w:val="Bullet1"/>
      </w:pPr>
      <w:r w:rsidRPr="00662B29">
        <w:t>Allowing staff to make mistakes and create an environment where it’s okay to do so.</w:t>
      </w:r>
    </w:p>
    <w:p w:rsidR="00221943" w:rsidRPr="00662B29" w:rsidRDefault="00695F92" w:rsidP="008B6AA1">
      <w:pPr>
        <w:pStyle w:val="BodyCopy"/>
        <w:rPr>
          <w:noProof w:val="0"/>
        </w:rPr>
      </w:pPr>
      <w:r w:rsidRPr="00662B29">
        <w:rPr>
          <w:noProof w:val="0"/>
        </w:rPr>
        <w:br w:type="page"/>
      </w:r>
    </w:p>
    <w:p w:rsidR="00221943" w:rsidRPr="00662B29" w:rsidRDefault="00221943" w:rsidP="00221943">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86272"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9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21943" w:rsidRPr="00662B29" w:rsidRDefault="00221943" w:rsidP="00221943">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20 </w:t>
      </w:r>
      <w:r w:rsidR="00474CDE" w:rsidRPr="00662B29">
        <w:rPr>
          <w:rFonts w:ascii="Helvetica" w:hAnsi="Helvetica" w:cs="Chevin-DemiBold"/>
          <w:b/>
          <w:bCs/>
          <w:i/>
          <w:sz w:val="32"/>
          <w:szCs w:val="32"/>
        </w:rPr>
        <w:t>– Prepare</w:t>
      </w:r>
      <w:r w:rsidRPr="00662B29">
        <w:rPr>
          <w:rFonts w:ascii="Helvetica" w:hAnsi="Helvetica" w:cs="Chevin-DemiBold"/>
          <w:b/>
          <w:bCs/>
          <w:i/>
          <w:sz w:val="32"/>
          <w:szCs w:val="32"/>
        </w:rPr>
        <w:t xml:space="preserve"> business strategies</w:t>
      </w:r>
    </w:p>
    <w:p w:rsidR="00221943" w:rsidRPr="00662B29" w:rsidRDefault="00221943" w:rsidP="00221943">
      <w:pPr>
        <w:pStyle w:val="BodyCopy"/>
        <w:spacing w:before="240" w:after="240"/>
        <w:rPr>
          <w:rFonts w:cs="HelveticaNeueLT Std Lt Cn"/>
          <w:noProof w:val="0"/>
          <w:sz w:val="4"/>
          <w:szCs w:val="4"/>
        </w:rPr>
      </w:pPr>
    </w:p>
    <w:p w:rsidR="00221943" w:rsidRPr="00662B29" w:rsidRDefault="00221943" w:rsidP="00221943">
      <w:pPr>
        <w:pStyle w:val="Heading3"/>
        <w:spacing w:before="80" w:after="120"/>
        <w:rPr>
          <w:rFonts w:cs="HelveticaNeueLT Std Lt Cn"/>
          <w:b w:val="0"/>
          <w:color w:val="auto"/>
          <w:sz w:val="22"/>
        </w:rPr>
      </w:pPr>
    </w:p>
    <w:p w:rsidR="00221943" w:rsidRPr="00662B29" w:rsidRDefault="00221943" w:rsidP="008D221F">
      <w:pPr>
        <w:pStyle w:val="BodyCopy"/>
        <w:rPr>
          <w:noProof w:val="0"/>
        </w:rPr>
      </w:pPr>
      <w:r w:rsidRPr="00662B29">
        <w:rPr>
          <w:noProof w:val="0"/>
        </w:rPr>
        <w:t>For two objectives you have identified, you are to prepare and outline business strategies for you would introduce to your organisation.</w:t>
      </w:r>
    </w:p>
    <w:p w:rsidR="00221943" w:rsidRPr="00662B29" w:rsidRDefault="00221943" w:rsidP="008D221F">
      <w:pPr>
        <w:pStyle w:val="BodyCopy"/>
        <w:rPr>
          <w:noProof w:val="0"/>
        </w:rPr>
      </w:pPr>
      <w:r w:rsidRPr="00662B29">
        <w:rPr>
          <w:noProof w:val="0"/>
        </w:rPr>
        <w:t>You are to explain:</w:t>
      </w:r>
    </w:p>
    <w:p w:rsidR="00221943" w:rsidRPr="00662B29" w:rsidRDefault="00521EBC" w:rsidP="00E133C6">
      <w:pPr>
        <w:pStyle w:val="Bullet1"/>
      </w:pPr>
      <w:r w:rsidRPr="00662B29">
        <w:rPr>
          <w:noProof/>
          <w:lang w:val="en-US"/>
        </w:rPr>
        <w:drawing>
          <wp:anchor distT="0" distB="0" distL="114300" distR="114300" simplePos="0" relativeHeight="252087296" behindDoc="0" locked="0" layoutInCell="1" allowOverlap="1">
            <wp:simplePos x="0" y="0"/>
            <wp:positionH relativeFrom="column">
              <wp:posOffset>4067175</wp:posOffset>
            </wp:positionH>
            <wp:positionV relativeFrom="paragraph">
              <wp:posOffset>155575</wp:posOffset>
            </wp:positionV>
            <wp:extent cx="1609725" cy="1076325"/>
            <wp:effectExtent l="19050" t="0" r="9525" b="0"/>
            <wp:wrapSquare wrapText="bothSides"/>
            <wp:docPr id="101" name="Picture 100" descr="shutterstock_189572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9572324.jpg"/>
                    <pic:cNvPicPr/>
                  </pic:nvPicPr>
                  <pic:blipFill>
                    <a:blip r:embed="rId184" cstate="print"/>
                    <a:stretch>
                      <a:fillRect/>
                    </a:stretch>
                  </pic:blipFill>
                  <pic:spPr>
                    <a:xfrm>
                      <a:off x="0" y="0"/>
                      <a:ext cx="1609725" cy="1076325"/>
                    </a:xfrm>
                    <a:prstGeom prst="rect">
                      <a:avLst/>
                    </a:prstGeom>
                  </pic:spPr>
                </pic:pic>
              </a:graphicData>
            </a:graphic>
          </wp:anchor>
        </w:drawing>
      </w:r>
      <w:r w:rsidR="00221943" w:rsidRPr="00662B29">
        <w:t>Identify the objectives</w:t>
      </w:r>
    </w:p>
    <w:p w:rsidR="00221943" w:rsidRPr="00662B29" w:rsidRDefault="00221943" w:rsidP="00E133C6">
      <w:pPr>
        <w:pStyle w:val="Bullet1"/>
        <w:rPr>
          <w:rFonts w:eastAsia="Times New Roman" w:cs="Helvetica"/>
        </w:rPr>
      </w:pPr>
      <w:r w:rsidRPr="00662B29">
        <w:rPr>
          <w:rFonts w:eastAsia="Times New Roman" w:cs="Helvetica"/>
        </w:rPr>
        <w:t>Identify the strategies to meet these objectives</w:t>
      </w:r>
    </w:p>
    <w:p w:rsidR="00221943" w:rsidRPr="00662B29" w:rsidRDefault="00221943" w:rsidP="00E133C6">
      <w:pPr>
        <w:pStyle w:val="Bullet1"/>
      </w:pPr>
      <w:r w:rsidRPr="00662B29">
        <w:t>Prepare Key Performance Indicators (KPIs)</w:t>
      </w:r>
    </w:p>
    <w:p w:rsidR="00221943" w:rsidRPr="00662B29" w:rsidRDefault="00221943" w:rsidP="00E133C6">
      <w:pPr>
        <w:pStyle w:val="Bullet1"/>
      </w:pPr>
      <w:r w:rsidRPr="00662B29">
        <w:t>Define and assign a role for the implementation of these strategies</w:t>
      </w:r>
    </w:p>
    <w:p w:rsidR="00221943" w:rsidRPr="00662B29" w:rsidRDefault="00221943" w:rsidP="00E133C6">
      <w:pPr>
        <w:pStyle w:val="Bullet1"/>
      </w:pPr>
      <w:r w:rsidRPr="00662B29">
        <w:rPr>
          <w:rFonts w:cs="Arial"/>
        </w:rPr>
        <w:t>Identify support and resources required to support implementation of new strategies</w:t>
      </w:r>
    </w:p>
    <w:p w:rsidR="00695F92" w:rsidRPr="00662B29" w:rsidRDefault="00221943" w:rsidP="008B6AA1">
      <w:pPr>
        <w:pStyle w:val="BodyCopy"/>
        <w:rPr>
          <w:noProof w:val="0"/>
          <w:szCs w:val="26"/>
        </w:rPr>
      </w:pPr>
      <w:r w:rsidRPr="00662B29">
        <w:rPr>
          <w:noProof w:val="0"/>
          <w:szCs w:val="28"/>
        </w:rPr>
        <w:br w:type="page"/>
      </w:r>
    </w:p>
    <w:p w:rsidR="0012258E" w:rsidRPr="00662B29" w:rsidRDefault="0012258E" w:rsidP="0012258E">
      <w:pPr>
        <w:pStyle w:val="Heading2"/>
      </w:pPr>
      <w:r w:rsidRPr="00662B29">
        <w:t>3.4</w:t>
      </w:r>
      <w:r w:rsidRPr="00662B29">
        <w:tab/>
      </w:r>
      <w:fldSimple w:instr=" REF  Criteria34  \* MERGEFORMAT ">
        <w:sdt>
          <w:sdtPr>
            <w:alias w:val="Criteria34"/>
            <w:tag w:val="Criteria34"/>
            <w:id w:val="1101150066"/>
            <w:placeholder>
              <w:docPart w:val="C5305DEAAF3344AAA3B40FA5A901616F"/>
            </w:placeholder>
          </w:sdtPr>
          <w:sdtEndPr/>
          <w:sdtContent>
            <w:r w:rsidR="001205F2" w:rsidRPr="001205F2">
              <w:rPr>
                <w:rStyle w:val="PlaceholderText"/>
                <w:color w:val="45545F"/>
              </w:rPr>
              <w:t xml:space="preserve">Communicate business strategies to relevant </w:t>
            </w:r>
            <w:r w:rsidR="001205F2" w:rsidRPr="001205F2">
              <w:t>stakeholders</w:t>
            </w:r>
          </w:sdtContent>
        </w:sdt>
      </w:fldSimple>
    </w:p>
    <w:p w:rsidR="00D4005D" w:rsidRPr="00662B29" w:rsidRDefault="00D4005D" w:rsidP="003C5137">
      <w:pPr>
        <w:pStyle w:val="Heading3"/>
      </w:pPr>
      <w:r w:rsidRPr="00662B29">
        <w:t>Introduction</w:t>
      </w:r>
    </w:p>
    <w:p w:rsidR="00FA6D46" w:rsidRPr="00662B29" w:rsidRDefault="00FA6D46" w:rsidP="008D221F">
      <w:pPr>
        <w:pStyle w:val="BodyCopy"/>
        <w:rPr>
          <w:noProof w:val="0"/>
        </w:rPr>
      </w:pPr>
      <w:r w:rsidRPr="00662B29">
        <w:rPr>
          <w:noProof w:val="0"/>
        </w:rPr>
        <w:t xml:space="preserve">Once business </w:t>
      </w:r>
      <w:r w:rsidR="00E32CCA" w:rsidRPr="00662B29">
        <w:rPr>
          <w:noProof w:val="0"/>
        </w:rPr>
        <w:t>strategies</w:t>
      </w:r>
      <w:r w:rsidRPr="00662B29">
        <w:rPr>
          <w:noProof w:val="0"/>
        </w:rPr>
        <w:t xml:space="preserve"> been finalised, it is now time to present the final version to relevant stakeholders.</w:t>
      </w:r>
    </w:p>
    <w:p w:rsidR="00FA6D46" w:rsidRPr="00662B29" w:rsidRDefault="00FA6D46" w:rsidP="008D221F">
      <w:pPr>
        <w:pStyle w:val="BodyCopy"/>
        <w:rPr>
          <w:noProof w:val="0"/>
        </w:rPr>
      </w:pPr>
      <w:r w:rsidRPr="00662B29">
        <w:rPr>
          <w:noProof w:val="0"/>
        </w:rPr>
        <w:t xml:space="preserve">Depending on the type of the business </w:t>
      </w:r>
      <w:r w:rsidR="00E32CCA" w:rsidRPr="00662B29">
        <w:rPr>
          <w:noProof w:val="0"/>
        </w:rPr>
        <w:t>strategies</w:t>
      </w:r>
      <w:r w:rsidRPr="00662B29">
        <w:rPr>
          <w:noProof w:val="0"/>
        </w:rPr>
        <w:t>, the nature of stakeholders will vary.</w:t>
      </w:r>
    </w:p>
    <w:p w:rsidR="00FA6D46" w:rsidRPr="00662B29" w:rsidRDefault="00FA6D46" w:rsidP="003C5137">
      <w:pPr>
        <w:pStyle w:val="Heading3"/>
        <w:rPr>
          <w:szCs w:val="28"/>
        </w:rPr>
      </w:pPr>
      <w:r w:rsidRPr="00662B29">
        <w:rPr>
          <w:szCs w:val="28"/>
        </w:rPr>
        <w:t>Stakeholder considerations</w:t>
      </w:r>
    </w:p>
    <w:p w:rsidR="00FA6D46" w:rsidRPr="00662B29" w:rsidRDefault="00FA6D46" w:rsidP="008D221F">
      <w:pPr>
        <w:pStyle w:val="BodyCopy"/>
        <w:rPr>
          <w:noProof w:val="0"/>
        </w:rPr>
      </w:pPr>
      <w:r w:rsidRPr="00662B29">
        <w:rPr>
          <w:noProof w:val="0"/>
        </w:rPr>
        <w:t xml:space="preserve">Regardless of the stakeholder, the presentation stage is critical as it is often the first time the stakeholder may </w:t>
      </w:r>
      <w:r w:rsidR="00474CDE" w:rsidRPr="00662B29">
        <w:rPr>
          <w:noProof w:val="0"/>
        </w:rPr>
        <w:t xml:space="preserve">be. </w:t>
      </w:r>
    </w:p>
    <w:p w:rsidR="00FA6D46" w:rsidRPr="00662B29" w:rsidRDefault="004F6BA2" w:rsidP="008D221F">
      <w:pPr>
        <w:pStyle w:val="BodyCopy"/>
        <w:rPr>
          <w:noProof w:val="0"/>
        </w:rPr>
      </w:pPr>
      <w:r w:rsidRPr="00662B29">
        <w:rPr>
          <w:lang w:val="en-US" w:eastAsia="en-US"/>
        </w:rPr>
        <w:drawing>
          <wp:anchor distT="0" distB="0" distL="114300" distR="114300" simplePos="0" relativeHeight="251755520" behindDoc="0" locked="0" layoutInCell="1" allowOverlap="1">
            <wp:simplePos x="0" y="0"/>
            <wp:positionH relativeFrom="column">
              <wp:posOffset>3995420</wp:posOffset>
            </wp:positionH>
            <wp:positionV relativeFrom="paragraph">
              <wp:posOffset>16510</wp:posOffset>
            </wp:positionV>
            <wp:extent cx="1794510" cy="1146175"/>
            <wp:effectExtent l="19050" t="0" r="0" b="0"/>
            <wp:wrapSquare wrapText="bothSides"/>
            <wp:docPr id="78" name="Picture 12" descr="shutterstock_134583104.jpg"/>
            <wp:cNvGraphicFramePr/>
            <a:graphic xmlns:a="http://schemas.openxmlformats.org/drawingml/2006/main">
              <a:graphicData uri="http://schemas.openxmlformats.org/drawingml/2006/picture">
                <pic:pic xmlns:pic="http://schemas.openxmlformats.org/drawingml/2006/picture">
                  <pic:nvPicPr>
                    <pic:cNvPr id="14" name="Picture 13" descr="shutterstock_134583104.jpg"/>
                    <pic:cNvPicPr>
                      <a:picLocks noChangeAspect="1"/>
                    </pic:cNvPicPr>
                  </pic:nvPicPr>
                  <pic:blipFill>
                    <a:blip r:embed="rId185" cstate="print"/>
                    <a:stretch>
                      <a:fillRect/>
                    </a:stretch>
                  </pic:blipFill>
                  <pic:spPr>
                    <a:xfrm>
                      <a:off x="0" y="0"/>
                      <a:ext cx="1794510" cy="1146175"/>
                    </a:xfrm>
                    <a:prstGeom prst="rect">
                      <a:avLst/>
                    </a:prstGeom>
                  </pic:spPr>
                </pic:pic>
              </a:graphicData>
            </a:graphic>
          </wp:anchor>
        </w:drawing>
      </w:r>
      <w:r w:rsidR="00FA6D46" w:rsidRPr="00662B29">
        <w:rPr>
          <w:noProof w:val="0"/>
        </w:rPr>
        <w:t>No doubt they will want to:</w:t>
      </w:r>
    </w:p>
    <w:p w:rsidR="00FA6D46" w:rsidRPr="00662B29" w:rsidRDefault="00FA6D46" w:rsidP="00E133C6">
      <w:pPr>
        <w:pStyle w:val="Bullet1"/>
      </w:pPr>
      <w:r w:rsidRPr="00662B29">
        <w:t xml:space="preserve">Get a clear understanding of the business </w:t>
      </w:r>
      <w:r w:rsidR="00E32CCA" w:rsidRPr="00662B29">
        <w:t>strategies</w:t>
      </w:r>
    </w:p>
    <w:p w:rsidR="00FA6D46" w:rsidRPr="00662B29" w:rsidRDefault="00FA6D46" w:rsidP="00E133C6">
      <w:pPr>
        <w:pStyle w:val="Bullet1"/>
      </w:pPr>
      <w:r w:rsidRPr="00662B29">
        <w:t>Ensure that all key concerns have been considered</w:t>
      </w:r>
    </w:p>
    <w:p w:rsidR="00FA6D46" w:rsidRPr="00662B29" w:rsidRDefault="00FA6D46" w:rsidP="00E133C6">
      <w:pPr>
        <w:pStyle w:val="Bullet1"/>
      </w:pPr>
      <w:r w:rsidRPr="00662B29">
        <w:t xml:space="preserve">Understand the benefits of the business </w:t>
      </w:r>
      <w:r w:rsidR="00E32CCA" w:rsidRPr="00662B29">
        <w:t>strategies</w:t>
      </w:r>
    </w:p>
    <w:p w:rsidR="00FA6D46" w:rsidRPr="00662B29" w:rsidRDefault="00FA6D46" w:rsidP="00E133C6">
      <w:pPr>
        <w:pStyle w:val="Bullet1"/>
      </w:pPr>
      <w:r w:rsidRPr="00662B29">
        <w:t xml:space="preserve">Understand how the business </w:t>
      </w:r>
      <w:r w:rsidR="00E32CCA" w:rsidRPr="00662B29">
        <w:t>strategies</w:t>
      </w:r>
      <w:r w:rsidRPr="00662B29">
        <w:t xml:space="preserve"> will benefit them</w:t>
      </w:r>
    </w:p>
    <w:p w:rsidR="00FA6D46" w:rsidRPr="00662B29" w:rsidRDefault="00FA6D46" w:rsidP="00E133C6">
      <w:pPr>
        <w:pStyle w:val="Bullet1"/>
      </w:pPr>
      <w:r w:rsidRPr="00662B29">
        <w:t xml:space="preserve">Understand how the business </w:t>
      </w:r>
      <w:r w:rsidR="00E32CCA" w:rsidRPr="00662B29">
        <w:t xml:space="preserve">strategies </w:t>
      </w:r>
      <w:r w:rsidRPr="00662B29">
        <w:t>will impact on them</w:t>
      </w:r>
    </w:p>
    <w:p w:rsidR="00FA6D46" w:rsidRPr="00662B29" w:rsidRDefault="00FA6D46" w:rsidP="00E133C6">
      <w:pPr>
        <w:pStyle w:val="Bullet1"/>
      </w:pPr>
      <w:r w:rsidRPr="00662B29">
        <w:t xml:space="preserve">Understand their role in implementing the business </w:t>
      </w:r>
      <w:r w:rsidR="00E32CCA" w:rsidRPr="00662B29">
        <w:t>strategies</w:t>
      </w:r>
    </w:p>
    <w:p w:rsidR="00FA6D46" w:rsidRPr="00662B29" w:rsidRDefault="00FA6D46" w:rsidP="00E133C6">
      <w:pPr>
        <w:pStyle w:val="Bullet1"/>
      </w:pPr>
      <w:r w:rsidRPr="00662B29">
        <w:t xml:space="preserve">Any potential problems identified </w:t>
      </w:r>
    </w:p>
    <w:p w:rsidR="00FA6D46" w:rsidRPr="00662B29" w:rsidRDefault="00FA6D46" w:rsidP="00E133C6">
      <w:pPr>
        <w:pStyle w:val="Bullet1"/>
      </w:pPr>
      <w:r w:rsidRPr="00662B29">
        <w:t>Have their concerns addressed</w:t>
      </w:r>
    </w:p>
    <w:p w:rsidR="00FA6D46" w:rsidRPr="00662B29" w:rsidRDefault="00FA6D46" w:rsidP="00E133C6">
      <w:pPr>
        <w:pStyle w:val="Bullet1"/>
      </w:pPr>
      <w:r w:rsidRPr="00662B29">
        <w:t xml:space="preserve">Be excited and reassured about the business </w:t>
      </w:r>
      <w:r w:rsidR="00E32CCA" w:rsidRPr="00662B29">
        <w:t>strategies</w:t>
      </w:r>
      <w:r w:rsidR="004F6BA2" w:rsidRPr="00662B29">
        <w:t>.</w:t>
      </w:r>
    </w:p>
    <w:p w:rsidR="00FA6D46" w:rsidRPr="00662B29" w:rsidRDefault="00FA6D46" w:rsidP="003C5137">
      <w:pPr>
        <w:pStyle w:val="Heading3"/>
        <w:rPr>
          <w:szCs w:val="28"/>
        </w:rPr>
      </w:pPr>
      <w:r w:rsidRPr="00662B29">
        <w:rPr>
          <w:szCs w:val="28"/>
        </w:rPr>
        <w:t>Types of stakeholders</w:t>
      </w:r>
    </w:p>
    <w:p w:rsidR="00FA6D46" w:rsidRPr="00662B29" w:rsidRDefault="00FA6D46" w:rsidP="008D221F">
      <w:pPr>
        <w:pStyle w:val="BodyCopy"/>
        <w:rPr>
          <w:noProof w:val="0"/>
        </w:rPr>
      </w:pPr>
      <w:r w:rsidRPr="00662B29">
        <w:rPr>
          <w:noProof w:val="0"/>
        </w:rPr>
        <w:t>Relevant stakeholders may include:</w:t>
      </w:r>
    </w:p>
    <w:p w:rsidR="00FA6D46" w:rsidRPr="00662B29" w:rsidRDefault="00FA6D46" w:rsidP="00E133C6">
      <w:pPr>
        <w:pStyle w:val="Bullet1"/>
      </w:pPr>
      <w:r w:rsidRPr="00662B29">
        <w:t>Clients</w:t>
      </w:r>
    </w:p>
    <w:p w:rsidR="00FA6D46" w:rsidRPr="00662B29" w:rsidRDefault="00FA6D46" w:rsidP="00E133C6">
      <w:pPr>
        <w:pStyle w:val="Bullet1"/>
      </w:pPr>
      <w:r w:rsidRPr="00662B29">
        <w:t>Business partners</w:t>
      </w:r>
    </w:p>
    <w:p w:rsidR="00FA6D46" w:rsidRPr="00662B29" w:rsidRDefault="00FA6D46" w:rsidP="00E133C6">
      <w:pPr>
        <w:pStyle w:val="Bullet1"/>
      </w:pPr>
      <w:r w:rsidRPr="00662B29">
        <w:t>Colleagues</w:t>
      </w:r>
    </w:p>
    <w:p w:rsidR="00FA6D46" w:rsidRPr="00662B29" w:rsidRDefault="004F6BA2" w:rsidP="00E133C6">
      <w:pPr>
        <w:pStyle w:val="Bullet1"/>
      </w:pPr>
      <w:r w:rsidRPr="00662B29">
        <w:rPr>
          <w:noProof/>
          <w:lang w:val="en-US"/>
        </w:rPr>
        <w:drawing>
          <wp:anchor distT="0" distB="0" distL="114300" distR="114300" simplePos="0" relativeHeight="251756544" behindDoc="0" locked="0" layoutInCell="1" allowOverlap="1">
            <wp:simplePos x="0" y="0"/>
            <wp:positionH relativeFrom="column">
              <wp:posOffset>3982720</wp:posOffset>
            </wp:positionH>
            <wp:positionV relativeFrom="paragraph">
              <wp:posOffset>151765</wp:posOffset>
            </wp:positionV>
            <wp:extent cx="1698625" cy="1175385"/>
            <wp:effectExtent l="19050" t="0" r="0" b="0"/>
            <wp:wrapSquare wrapText="bothSides"/>
            <wp:docPr id="79" name="Picture 2" descr="shutterstock_128200763.jpg"/>
            <wp:cNvGraphicFramePr/>
            <a:graphic xmlns:a="http://schemas.openxmlformats.org/drawingml/2006/main">
              <a:graphicData uri="http://schemas.openxmlformats.org/drawingml/2006/picture">
                <pic:pic xmlns:pic="http://schemas.openxmlformats.org/drawingml/2006/picture">
                  <pic:nvPicPr>
                    <pic:cNvPr id="8" name="Picture 7" descr="shutterstock_128200763.jpg"/>
                    <pic:cNvPicPr>
                      <a:picLocks noChangeAspect="1"/>
                    </pic:cNvPicPr>
                  </pic:nvPicPr>
                  <pic:blipFill>
                    <a:blip r:embed="rId186" cstate="print"/>
                    <a:stretch>
                      <a:fillRect/>
                    </a:stretch>
                  </pic:blipFill>
                  <pic:spPr>
                    <a:xfrm>
                      <a:off x="0" y="0"/>
                      <a:ext cx="1698625" cy="1175385"/>
                    </a:xfrm>
                    <a:prstGeom prst="rect">
                      <a:avLst/>
                    </a:prstGeom>
                  </pic:spPr>
                </pic:pic>
              </a:graphicData>
            </a:graphic>
          </wp:anchor>
        </w:drawing>
      </w:r>
      <w:r w:rsidR="00FA6D46" w:rsidRPr="00662B29">
        <w:t>Staff</w:t>
      </w:r>
    </w:p>
    <w:p w:rsidR="00FA6D46" w:rsidRPr="00662B29" w:rsidRDefault="00FA6D46" w:rsidP="00E133C6">
      <w:pPr>
        <w:pStyle w:val="Bullet1"/>
      </w:pPr>
      <w:r w:rsidRPr="00662B29">
        <w:t>Superiors</w:t>
      </w:r>
    </w:p>
    <w:p w:rsidR="00FA6D46" w:rsidRPr="00662B29" w:rsidRDefault="00FA6D46" w:rsidP="00E133C6">
      <w:pPr>
        <w:pStyle w:val="Bullet1"/>
      </w:pPr>
      <w:r w:rsidRPr="00662B29">
        <w:t>Suppliers / vendors</w:t>
      </w:r>
    </w:p>
    <w:p w:rsidR="00FA6D46" w:rsidRPr="00662B29" w:rsidRDefault="00FA6D46" w:rsidP="00E133C6">
      <w:pPr>
        <w:pStyle w:val="Bullet1"/>
      </w:pPr>
      <w:r w:rsidRPr="00662B29">
        <w:t>Team leaders</w:t>
      </w:r>
    </w:p>
    <w:p w:rsidR="00FA6D46" w:rsidRPr="00662B29" w:rsidRDefault="00FA6D46" w:rsidP="00E133C6">
      <w:pPr>
        <w:pStyle w:val="Bullet1"/>
      </w:pPr>
      <w:r w:rsidRPr="00662B29">
        <w:t>Team members</w:t>
      </w:r>
    </w:p>
    <w:p w:rsidR="00FA6D46" w:rsidRPr="00662B29" w:rsidRDefault="008B47DA" w:rsidP="00E133C6">
      <w:pPr>
        <w:pStyle w:val="Bullet1"/>
      </w:pPr>
      <w:r>
        <w:t>Venue operator / lessee</w:t>
      </w:r>
    </w:p>
    <w:p w:rsidR="000E2DF9" w:rsidRPr="00662B29" w:rsidRDefault="000E2DF9">
      <w:pPr>
        <w:rPr>
          <w:rFonts w:ascii="Helvetica" w:hAnsi="Helvetica"/>
          <w:b/>
          <w:color w:val="45545F"/>
          <w:sz w:val="28"/>
          <w:szCs w:val="28"/>
        </w:rPr>
      </w:pPr>
      <w:r w:rsidRPr="00662B29">
        <w:rPr>
          <w:rFonts w:ascii="Helvetica" w:hAnsi="Helvetica"/>
          <w:b/>
          <w:color w:val="45545F"/>
          <w:sz w:val="28"/>
          <w:szCs w:val="28"/>
        </w:rPr>
        <w:br w:type="page"/>
      </w:r>
    </w:p>
    <w:p w:rsidR="00FA6D46" w:rsidRPr="00662B29" w:rsidRDefault="00FA6D46" w:rsidP="003C5137">
      <w:pPr>
        <w:pStyle w:val="Heading3"/>
        <w:rPr>
          <w:szCs w:val="28"/>
        </w:rPr>
      </w:pPr>
      <w:r w:rsidRPr="00662B29">
        <w:rPr>
          <w:szCs w:val="28"/>
        </w:rPr>
        <w:t xml:space="preserve">Communicate business </w:t>
      </w:r>
      <w:r w:rsidR="000E2DF9" w:rsidRPr="00662B29">
        <w:rPr>
          <w:szCs w:val="28"/>
        </w:rPr>
        <w:t>s</w:t>
      </w:r>
      <w:r w:rsidR="00613497" w:rsidRPr="00662B29">
        <w:rPr>
          <w:szCs w:val="28"/>
        </w:rPr>
        <w:t>trateg</w:t>
      </w:r>
      <w:r w:rsidR="000E2DF9" w:rsidRPr="00662B29">
        <w:rPr>
          <w:szCs w:val="28"/>
        </w:rPr>
        <w:t>y</w:t>
      </w:r>
      <w:r w:rsidRPr="00662B29">
        <w:rPr>
          <w:szCs w:val="28"/>
        </w:rPr>
        <w:t xml:space="preserve"> information</w:t>
      </w:r>
    </w:p>
    <w:p w:rsidR="00FA6D46" w:rsidRPr="00662B29" w:rsidRDefault="00FA6D46" w:rsidP="008D221F">
      <w:pPr>
        <w:pStyle w:val="BodyCopy"/>
        <w:rPr>
          <w:noProof w:val="0"/>
        </w:rPr>
      </w:pPr>
      <w:r w:rsidRPr="00662B29">
        <w:rPr>
          <w:noProof w:val="0"/>
        </w:rPr>
        <w:t xml:space="preserve">As mentioned above, there are many stakeholders who will need to understand the details of the business </w:t>
      </w:r>
      <w:r w:rsidR="00613497" w:rsidRPr="00662B29">
        <w:rPr>
          <w:noProof w:val="0"/>
        </w:rPr>
        <w:t>strategy</w:t>
      </w:r>
      <w:r w:rsidRPr="00662B29">
        <w:rPr>
          <w:noProof w:val="0"/>
        </w:rPr>
        <w:t xml:space="preserve"> that is being introduced. This is essential to ensure that key aspects of business plans are not only communicated with others but also understood by them.</w:t>
      </w:r>
    </w:p>
    <w:p w:rsidR="00FA6D46" w:rsidRPr="00662B29" w:rsidRDefault="00FA6D46" w:rsidP="008D221F">
      <w:pPr>
        <w:pStyle w:val="BodyCopy"/>
        <w:rPr>
          <w:noProof w:val="0"/>
        </w:rPr>
      </w:pPr>
      <w:r w:rsidRPr="00662B29">
        <w:rPr>
          <w:noProof w:val="0"/>
        </w:rPr>
        <w:t>These aspects can therefore include:</w:t>
      </w:r>
    </w:p>
    <w:p w:rsidR="00FA6D46" w:rsidRPr="00662B29" w:rsidRDefault="00FA6D46" w:rsidP="00E133C6">
      <w:pPr>
        <w:pStyle w:val="Bullet1"/>
      </w:pPr>
      <w:r w:rsidRPr="00662B29">
        <w:t xml:space="preserve">Key vision of the </w:t>
      </w:r>
      <w:r w:rsidR="00F832DD" w:rsidRPr="00662B29">
        <w:rPr>
          <w:rFonts w:cs="Helvetica"/>
        </w:rPr>
        <w:t>strategies</w:t>
      </w:r>
    </w:p>
    <w:p w:rsidR="00FA6D46" w:rsidRPr="00662B29" w:rsidRDefault="00FA6D46" w:rsidP="00E133C6">
      <w:pPr>
        <w:pStyle w:val="Bullet1"/>
      </w:pPr>
      <w:r w:rsidRPr="00662B29">
        <w:rPr>
          <w:noProof/>
          <w:lang w:val="en-US"/>
        </w:rPr>
        <w:drawing>
          <wp:anchor distT="0" distB="0" distL="114300" distR="114300" simplePos="0" relativeHeight="251753472" behindDoc="0" locked="0" layoutInCell="1" allowOverlap="1">
            <wp:simplePos x="0" y="0"/>
            <wp:positionH relativeFrom="column">
              <wp:posOffset>3857625</wp:posOffset>
            </wp:positionH>
            <wp:positionV relativeFrom="paragraph">
              <wp:posOffset>-635</wp:posOffset>
            </wp:positionV>
            <wp:extent cx="1783080" cy="1190625"/>
            <wp:effectExtent l="19050" t="0" r="7620" b="0"/>
            <wp:wrapSquare wrapText="bothSides"/>
            <wp:docPr id="154" name="Picture 153" descr="W270_whiteboard_shutterstock_147483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70_whiteboard_shutterstock_147483182.jpg"/>
                    <pic:cNvPicPr/>
                  </pic:nvPicPr>
                  <pic:blipFill>
                    <a:blip r:embed="rId187" cstate="print"/>
                    <a:stretch>
                      <a:fillRect/>
                    </a:stretch>
                  </pic:blipFill>
                  <pic:spPr>
                    <a:xfrm>
                      <a:off x="0" y="0"/>
                      <a:ext cx="1783080" cy="1190625"/>
                    </a:xfrm>
                    <a:prstGeom prst="rect">
                      <a:avLst/>
                    </a:prstGeom>
                  </pic:spPr>
                </pic:pic>
              </a:graphicData>
            </a:graphic>
          </wp:anchor>
        </w:drawing>
      </w:r>
      <w:r w:rsidRPr="00662B29">
        <w:t xml:space="preserve">Reasoning or purpose behind the business </w:t>
      </w:r>
      <w:r w:rsidR="00F832DD" w:rsidRPr="00662B29">
        <w:rPr>
          <w:rFonts w:cs="Helvetica"/>
        </w:rPr>
        <w:t>strategies</w:t>
      </w:r>
    </w:p>
    <w:p w:rsidR="00FA6D46" w:rsidRPr="00662B29" w:rsidRDefault="00FA6D46" w:rsidP="00E133C6">
      <w:pPr>
        <w:pStyle w:val="Bullet1"/>
      </w:pPr>
      <w:r w:rsidRPr="00662B29">
        <w:t>Background information - including research methodology and facts gathered</w:t>
      </w:r>
    </w:p>
    <w:p w:rsidR="00FA6D46" w:rsidRPr="00662B29" w:rsidRDefault="00FA6D46" w:rsidP="00E133C6">
      <w:pPr>
        <w:pStyle w:val="Bullet1"/>
      </w:pPr>
      <w:r w:rsidRPr="00662B29">
        <w:t>Business objectives - which may include sales figures, revenues, delivery times and service standards</w:t>
      </w:r>
    </w:p>
    <w:p w:rsidR="00FA6D46" w:rsidRPr="00662B29" w:rsidRDefault="00FA6D46" w:rsidP="00E133C6">
      <w:pPr>
        <w:pStyle w:val="Bullet1"/>
      </w:pPr>
      <w:r w:rsidRPr="00662B29">
        <w:t xml:space="preserve">How the </w:t>
      </w:r>
      <w:r w:rsidR="00F832DD" w:rsidRPr="00662B29">
        <w:rPr>
          <w:rFonts w:cs="Helvetica"/>
        </w:rPr>
        <w:t>strategies</w:t>
      </w:r>
      <w:r w:rsidRPr="00662B29">
        <w:t xml:space="preserve"> will be implemented</w:t>
      </w:r>
    </w:p>
    <w:p w:rsidR="00FA6D46" w:rsidRPr="00662B29" w:rsidRDefault="00FA6D46" w:rsidP="00E133C6">
      <w:pPr>
        <w:pStyle w:val="Bullet1"/>
      </w:pPr>
      <w:r w:rsidRPr="00662B29">
        <w:t>Roles and responsibilities of key stakeholders</w:t>
      </w:r>
    </w:p>
    <w:p w:rsidR="00FA6D46" w:rsidRPr="00662B29" w:rsidRDefault="00FA6D46" w:rsidP="00E133C6">
      <w:pPr>
        <w:pStyle w:val="Bullet1"/>
      </w:pPr>
      <w:r w:rsidRPr="00662B29">
        <w:t>Timelines</w:t>
      </w:r>
    </w:p>
    <w:p w:rsidR="00FA6D46" w:rsidRPr="00662B29" w:rsidRDefault="00FA6D46" w:rsidP="00E133C6">
      <w:pPr>
        <w:pStyle w:val="Bullet1"/>
      </w:pPr>
      <w:r w:rsidRPr="00662B29">
        <w:t>Support mechanisms</w:t>
      </w:r>
      <w:r w:rsidR="004F6BA2" w:rsidRPr="00662B29">
        <w:t>.</w:t>
      </w:r>
    </w:p>
    <w:p w:rsidR="00FA6D46" w:rsidRPr="00662B29" w:rsidRDefault="00FA6D46" w:rsidP="003C5137">
      <w:pPr>
        <w:pStyle w:val="Heading3"/>
        <w:rPr>
          <w:szCs w:val="28"/>
        </w:rPr>
      </w:pPr>
      <w:r w:rsidRPr="00662B29">
        <w:rPr>
          <w:szCs w:val="28"/>
        </w:rPr>
        <w:t xml:space="preserve">Communicating business </w:t>
      </w:r>
      <w:r w:rsidR="00F832DD" w:rsidRPr="00662B29">
        <w:rPr>
          <w:szCs w:val="28"/>
        </w:rPr>
        <w:t>strategies</w:t>
      </w:r>
      <w:r w:rsidRPr="00662B29">
        <w:rPr>
          <w:szCs w:val="28"/>
        </w:rPr>
        <w:t xml:space="preserve"> to stakeholders</w:t>
      </w:r>
    </w:p>
    <w:p w:rsidR="00FA6D46" w:rsidRPr="00662B29" w:rsidRDefault="00FA6D46" w:rsidP="008D221F">
      <w:pPr>
        <w:pStyle w:val="BodyCopy"/>
        <w:rPr>
          <w:noProof w:val="0"/>
        </w:rPr>
      </w:pPr>
      <w:r w:rsidRPr="00662B29">
        <w:rPr>
          <w:noProof w:val="0"/>
        </w:rPr>
        <w:t xml:space="preserve">The communication of new business </w:t>
      </w:r>
      <w:r w:rsidR="00F832DD" w:rsidRPr="00662B29">
        <w:rPr>
          <w:noProof w:val="0"/>
        </w:rPr>
        <w:t>strategies</w:t>
      </w:r>
      <w:r w:rsidRPr="00662B29">
        <w:rPr>
          <w:noProof w:val="0"/>
        </w:rPr>
        <w:t xml:space="preserve"> may occur in various ways.</w:t>
      </w:r>
    </w:p>
    <w:p w:rsidR="00FA6D46" w:rsidRPr="00662B29" w:rsidRDefault="00FA6D46" w:rsidP="008D221F">
      <w:pPr>
        <w:pStyle w:val="BodyCopy"/>
        <w:rPr>
          <w:noProof w:val="0"/>
        </w:rPr>
      </w:pPr>
      <w:r w:rsidRPr="00662B29">
        <w:rPr>
          <w:noProof w:val="0"/>
        </w:rPr>
        <w:t>The key to communicating these changes is the communication must be planned.</w:t>
      </w:r>
    </w:p>
    <w:p w:rsidR="00FA6D46" w:rsidRPr="00662B29" w:rsidRDefault="00FA6D46" w:rsidP="008D221F">
      <w:pPr>
        <w:pStyle w:val="BodyCopy"/>
        <w:rPr>
          <w:noProof w:val="0"/>
        </w:rPr>
      </w:pPr>
      <w:r w:rsidRPr="00662B29">
        <w:rPr>
          <w:noProof w:val="0"/>
        </w:rPr>
        <w:t xml:space="preserve">This is especially true when explaining business </w:t>
      </w:r>
      <w:r w:rsidR="00F832DD" w:rsidRPr="00662B29">
        <w:rPr>
          <w:noProof w:val="0"/>
        </w:rPr>
        <w:t>strategies</w:t>
      </w:r>
      <w:r w:rsidRPr="00662B29">
        <w:rPr>
          <w:noProof w:val="0"/>
        </w:rPr>
        <w:t xml:space="preserve"> to staff as they will be stakeholder who will be impacted the most.</w:t>
      </w:r>
    </w:p>
    <w:p w:rsidR="00FA6D46" w:rsidRPr="00662B29" w:rsidRDefault="00FA6D46" w:rsidP="008D221F">
      <w:pPr>
        <w:pStyle w:val="BodyCopy"/>
        <w:rPr>
          <w:noProof w:val="0"/>
        </w:rPr>
      </w:pPr>
      <w:r w:rsidRPr="00662B29">
        <w:rPr>
          <w:noProof w:val="0"/>
        </w:rPr>
        <w:t>Your approach should follow these guidelines:</w:t>
      </w:r>
    </w:p>
    <w:p w:rsidR="00FA6D46" w:rsidRPr="00662B29" w:rsidRDefault="00FA6D46" w:rsidP="00E133C6">
      <w:pPr>
        <w:pStyle w:val="Bullet1"/>
      </w:pPr>
      <w:r w:rsidRPr="00662B29">
        <w:t xml:space="preserve">Hold a formal staff meeting to inform stakeholders of the business </w:t>
      </w:r>
      <w:r w:rsidR="00F832DD" w:rsidRPr="00662B29">
        <w:rPr>
          <w:rFonts w:cs="Helvetica"/>
        </w:rPr>
        <w:t>strategies</w:t>
      </w:r>
      <w:r w:rsidRPr="00662B29">
        <w:t xml:space="preserve"> – if they have been actively involved in the development process then the concept should no</w:t>
      </w:r>
      <w:r w:rsidR="004F6BA2" w:rsidRPr="00662B29">
        <w:t>t come as anything new to them</w:t>
      </w:r>
    </w:p>
    <w:p w:rsidR="00EF07D1" w:rsidRPr="00662B29" w:rsidRDefault="00EF07D1" w:rsidP="00E133C6">
      <w:pPr>
        <w:pStyle w:val="Bullet1"/>
      </w:pPr>
      <w:r w:rsidRPr="00662B29">
        <w:t>Using small group information sessions</w:t>
      </w:r>
    </w:p>
    <w:p w:rsidR="00EF07D1" w:rsidRPr="00662B29" w:rsidRDefault="00EF07D1" w:rsidP="00E133C6">
      <w:pPr>
        <w:pStyle w:val="Bullet1"/>
      </w:pPr>
      <w:r w:rsidRPr="00662B29">
        <w:t>Disseminating via computerised communications</w:t>
      </w:r>
    </w:p>
    <w:p w:rsidR="00EF07D1" w:rsidRPr="00662B29" w:rsidRDefault="00EF07D1" w:rsidP="00E133C6">
      <w:pPr>
        <w:pStyle w:val="Bullet1"/>
      </w:pPr>
      <w:r w:rsidRPr="00662B29">
        <w:t>Making verbal presentations and explanations</w:t>
      </w:r>
    </w:p>
    <w:p w:rsidR="00EF07D1" w:rsidRPr="00662B29" w:rsidRDefault="00EF07D1" w:rsidP="00E133C6">
      <w:pPr>
        <w:pStyle w:val="Bullet1"/>
      </w:pPr>
      <w:r w:rsidRPr="00662B29">
        <w:t>Providing the strategies through in-house publications</w:t>
      </w:r>
    </w:p>
    <w:p w:rsidR="00FA6D46" w:rsidRPr="00662B29" w:rsidRDefault="00FA6D46" w:rsidP="00E133C6">
      <w:pPr>
        <w:pStyle w:val="Bullet1"/>
      </w:pPr>
      <w:r w:rsidRPr="00662B29">
        <w:t xml:space="preserve">Remember it is important not only to explain the purpose of the business </w:t>
      </w:r>
      <w:r w:rsidR="00F832DD" w:rsidRPr="00662B29">
        <w:rPr>
          <w:rFonts w:cs="Helvetica"/>
        </w:rPr>
        <w:t>strategies</w:t>
      </w:r>
      <w:r w:rsidRPr="00662B29">
        <w:t xml:space="preserve"> but also explain why it will be beneficial </w:t>
      </w:r>
    </w:p>
    <w:p w:rsidR="00FA6D46" w:rsidRPr="00662B29" w:rsidRDefault="00F832DD" w:rsidP="00E133C6">
      <w:pPr>
        <w:pStyle w:val="Bullet1"/>
      </w:pPr>
      <w:r w:rsidRPr="00662B29">
        <w:rPr>
          <w:noProof/>
          <w:lang w:val="en-US"/>
        </w:rPr>
        <w:drawing>
          <wp:anchor distT="0" distB="0" distL="114300" distR="114300" simplePos="0" relativeHeight="251758592" behindDoc="0" locked="0" layoutInCell="1" allowOverlap="1">
            <wp:simplePos x="0" y="0"/>
            <wp:positionH relativeFrom="column">
              <wp:posOffset>4105275</wp:posOffset>
            </wp:positionH>
            <wp:positionV relativeFrom="paragraph">
              <wp:posOffset>526415</wp:posOffset>
            </wp:positionV>
            <wp:extent cx="1343025" cy="895350"/>
            <wp:effectExtent l="19050" t="0" r="9525" b="0"/>
            <wp:wrapSquare wrapText="bothSides"/>
            <wp:docPr id="206" name="Picture 205" descr="shutterstock_191031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1031131.jpg"/>
                    <pic:cNvPicPr/>
                  </pic:nvPicPr>
                  <pic:blipFill>
                    <a:blip r:embed="rId188" cstate="print"/>
                    <a:stretch>
                      <a:fillRect/>
                    </a:stretch>
                  </pic:blipFill>
                  <pic:spPr>
                    <a:xfrm>
                      <a:off x="0" y="0"/>
                      <a:ext cx="1343025" cy="895350"/>
                    </a:xfrm>
                    <a:prstGeom prst="rect">
                      <a:avLst/>
                    </a:prstGeom>
                  </pic:spPr>
                </pic:pic>
              </a:graphicData>
            </a:graphic>
          </wp:anchor>
        </w:drawing>
      </w:r>
      <w:r w:rsidR="00FA6D46" w:rsidRPr="00662B29">
        <w:t>Give them a hard copy of the new business plan</w:t>
      </w:r>
      <w:r w:rsidRPr="00662B29">
        <w:t xml:space="preserve"> or </w:t>
      </w:r>
      <w:r w:rsidRPr="00662B29">
        <w:rPr>
          <w:rFonts w:cs="Helvetica"/>
        </w:rPr>
        <w:t>strategies</w:t>
      </w:r>
      <w:r w:rsidR="00FA6D46" w:rsidRPr="00662B29">
        <w:t xml:space="preserve">, either in its entirety of the parts specific to the stakeholder– give them everything that is applicable to their area such as: </w:t>
      </w:r>
    </w:p>
    <w:p w:rsidR="00FA6D46" w:rsidRPr="00662B29" w:rsidRDefault="00FA6D46" w:rsidP="00E133C6">
      <w:pPr>
        <w:pStyle w:val="Bullet2"/>
        <w:rPr>
          <w:lang w:val="en-AU"/>
        </w:rPr>
      </w:pPr>
      <w:r w:rsidRPr="00662B29">
        <w:rPr>
          <w:lang w:val="en-AU"/>
        </w:rPr>
        <w:t>Copies of plans</w:t>
      </w:r>
    </w:p>
    <w:p w:rsidR="00FA6D46" w:rsidRPr="00662B29" w:rsidRDefault="00FA6D46" w:rsidP="00E133C6">
      <w:pPr>
        <w:pStyle w:val="Bullet2"/>
        <w:rPr>
          <w:lang w:val="en-AU"/>
        </w:rPr>
      </w:pPr>
      <w:r w:rsidRPr="00662B29">
        <w:rPr>
          <w:lang w:val="en-AU"/>
        </w:rPr>
        <w:t>Copies of standards</w:t>
      </w:r>
    </w:p>
    <w:p w:rsidR="00FA6D46" w:rsidRPr="00662B29" w:rsidRDefault="00FA6D46" w:rsidP="00E133C6">
      <w:pPr>
        <w:pStyle w:val="Bullet2"/>
        <w:rPr>
          <w:lang w:val="en-AU"/>
        </w:rPr>
      </w:pPr>
      <w:r w:rsidRPr="00662B29">
        <w:rPr>
          <w:lang w:val="en-AU"/>
        </w:rPr>
        <w:t>Copies of policies</w:t>
      </w:r>
    </w:p>
    <w:p w:rsidR="00FA6D46" w:rsidRPr="00662B29" w:rsidRDefault="00FA6D46" w:rsidP="00E133C6">
      <w:pPr>
        <w:pStyle w:val="Bullet2"/>
        <w:rPr>
          <w:lang w:val="en-AU"/>
        </w:rPr>
      </w:pPr>
      <w:r w:rsidRPr="00662B29">
        <w:rPr>
          <w:lang w:val="en-AU"/>
        </w:rPr>
        <w:t>Copies of procedures</w:t>
      </w:r>
    </w:p>
    <w:p w:rsidR="00FA6D46" w:rsidRPr="00662B29" w:rsidRDefault="00FA6D46" w:rsidP="00E133C6">
      <w:pPr>
        <w:pStyle w:val="Bullet1"/>
      </w:pPr>
      <w:r w:rsidRPr="00662B29">
        <w:t xml:space="preserve">Explain the changes – tell them how the ‘new’ business </w:t>
      </w:r>
      <w:r w:rsidR="00F832DD" w:rsidRPr="00662B29">
        <w:rPr>
          <w:rFonts w:cs="Helvetica"/>
        </w:rPr>
        <w:t>strategies</w:t>
      </w:r>
      <w:r w:rsidRPr="00662B29">
        <w:t xml:space="preserve"> differs ex</w:t>
      </w:r>
      <w:r w:rsidR="004F6BA2" w:rsidRPr="00662B29">
        <w:t>isting operations. Be specific</w:t>
      </w:r>
    </w:p>
    <w:p w:rsidR="00FA6D46" w:rsidRPr="00662B29" w:rsidRDefault="00FA6D46" w:rsidP="00E133C6">
      <w:pPr>
        <w:pStyle w:val="Bullet1"/>
      </w:pPr>
      <w:r w:rsidRPr="00662B29">
        <w:t xml:space="preserve">Tell them about the dates for introducing the new business </w:t>
      </w:r>
      <w:r w:rsidR="00F832DD" w:rsidRPr="00662B29">
        <w:rPr>
          <w:rFonts w:cs="Helvetica"/>
        </w:rPr>
        <w:t>strategies</w:t>
      </w:r>
      <w:r w:rsidR="004F6BA2" w:rsidRPr="00662B29">
        <w:t xml:space="preserve"> implementation</w:t>
      </w:r>
    </w:p>
    <w:p w:rsidR="00FA6D46" w:rsidRPr="00662B29" w:rsidRDefault="00FA6D46" w:rsidP="00E133C6">
      <w:pPr>
        <w:pStyle w:val="Bullet1"/>
      </w:pPr>
      <w:r w:rsidRPr="00662B29">
        <w:t>Reassure them they are not required to i</w:t>
      </w:r>
      <w:r w:rsidR="004F6BA2" w:rsidRPr="00662B29">
        <w:t>mplement the changes ‘tomorrow’</w:t>
      </w:r>
    </w:p>
    <w:p w:rsidR="00FA6D46" w:rsidRPr="00662B29" w:rsidRDefault="00FA6D46" w:rsidP="00E133C6">
      <w:pPr>
        <w:pStyle w:val="Bullet1"/>
      </w:pPr>
      <w:r w:rsidRPr="00662B29">
        <w:t xml:space="preserve">Inform of the training being provided to support implementation of the new business </w:t>
      </w:r>
      <w:r w:rsidR="00F832DD" w:rsidRPr="00662B29">
        <w:rPr>
          <w:rFonts w:cs="Helvetica"/>
        </w:rPr>
        <w:t>strategies</w:t>
      </w:r>
      <w:r w:rsidRPr="00662B29">
        <w:t xml:space="preserve"> requirements – let them know when and where the training is happening, what it will involve, who will be leading it</w:t>
      </w:r>
    </w:p>
    <w:p w:rsidR="00FA6D46" w:rsidRPr="00662B29" w:rsidRDefault="00FA6D46" w:rsidP="00E133C6">
      <w:pPr>
        <w:pStyle w:val="Bullet1"/>
      </w:pPr>
      <w:r w:rsidRPr="00662B29">
        <w:t xml:space="preserve">Encourage questions about the business </w:t>
      </w:r>
      <w:r w:rsidR="00F832DD" w:rsidRPr="00662B29">
        <w:rPr>
          <w:rFonts w:cs="Helvetica"/>
        </w:rPr>
        <w:t>strategies</w:t>
      </w:r>
      <w:r w:rsidRPr="00662B29">
        <w:t xml:space="preserve"> – answer them fully and honestly</w:t>
      </w:r>
    </w:p>
    <w:p w:rsidR="00FA6D46" w:rsidRPr="00662B29" w:rsidRDefault="00FA6D46" w:rsidP="00E133C6">
      <w:pPr>
        <w:pStyle w:val="Bullet1"/>
      </w:pPr>
      <w:r w:rsidRPr="00662B29">
        <w:t xml:space="preserve">Make yourself available outside this meeting to talk to if they have concerns regarding the business </w:t>
      </w:r>
      <w:r w:rsidR="00F832DD" w:rsidRPr="00662B29">
        <w:rPr>
          <w:rFonts w:cs="Helvetica"/>
        </w:rPr>
        <w:t>strategies</w:t>
      </w:r>
    </w:p>
    <w:p w:rsidR="00FA6D46" w:rsidRPr="00662B29" w:rsidRDefault="00FA6D46" w:rsidP="00E133C6">
      <w:pPr>
        <w:pStyle w:val="Bullet1"/>
      </w:pPr>
      <w:r w:rsidRPr="00662B29">
        <w:t>Include new policies, procedures etc in operational manuals, induction programs and in-house training</w:t>
      </w:r>
      <w:r w:rsidR="004F6BA2" w:rsidRPr="00662B29">
        <w:t>.</w:t>
      </w:r>
    </w:p>
    <w:p w:rsidR="00EF07D1" w:rsidRPr="00662B29" w:rsidRDefault="00EF07D1" w:rsidP="004F6BA2">
      <w:pPr>
        <w:pStyle w:val="BodyCopy"/>
        <w:rPr>
          <w:noProof w:val="0"/>
        </w:rPr>
      </w:pPr>
    </w:p>
    <w:p w:rsidR="00F832DD" w:rsidRPr="00662B29" w:rsidRDefault="00F832DD" w:rsidP="00F832DD">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89344"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0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F832DD" w:rsidRPr="00662B29" w:rsidRDefault="00F832DD" w:rsidP="00F832DD">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21 </w:t>
      </w:r>
      <w:r w:rsidR="00474CDE" w:rsidRPr="00662B29">
        <w:rPr>
          <w:rFonts w:ascii="Helvetica" w:hAnsi="Helvetica" w:cs="Chevin-DemiBold"/>
          <w:b/>
          <w:bCs/>
          <w:i/>
          <w:sz w:val="32"/>
          <w:szCs w:val="32"/>
        </w:rPr>
        <w:t>– Communicate</w:t>
      </w:r>
      <w:r w:rsidRPr="00662B29">
        <w:rPr>
          <w:rFonts w:ascii="Helvetica" w:hAnsi="Helvetica" w:cs="Chevin-DemiBold"/>
          <w:b/>
          <w:bCs/>
          <w:i/>
          <w:sz w:val="32"/>
          <w:szCs w:val="32"/>
        </w:rPr>
        <w:t xml:space="preserve"> business strategies</w:t>
      </w:r>
    </w:p>
    <w:p w:rsidR="00F832DD" w:rsidRPr="00662B29" w:rsidRDefault="00F832DD" w:rsidP="00F832DD">
      <w:pPr>
        <w:pStyle w:val="BodyCopy"/>
        <w:spacing w:before="240" w:after="240"/>
        <w:rPr>
          <w:rFonts w:cs="HelveticaNeueLT Std Lt Cn"/>
          <w:noProof w:val="0"/>
          <w:sz w:val="4"/>
          <w:szCs w:val="4"/>
        </w:rPr>
      </w:pPr>
    </w:p>
    <w:p w:rsidR="00F832DD" w:rsidRPr="00662B29" w:rsidRDefault="00F832DD" w:rsidP="008D221F">
      <w:pPr>
        <w:pStyle w:val="BodyCopy"/>
        <w:rPr>
          <w:noProof w:val="0"/>
        </w:rPr>
      </w:pPr>
    </w:p>
    <w:p w:rsidR="00F832DD" w:rsidRPr="00662B29" w:rsidRDefault="00F832DD" w:rsidP="008D221F">
      <w:pPr>
        <w:pStyle w:val="BodyCopy"/>
        <w:rPr>
          <w:noProof w:val="0"/>
        </w:rPr>
      </w:pPr>
      <w:r w:rsidRPr="00662B29">
        <w:rPr>
          <w:noProof w:val="0"/>
        </w:rPr>
        <w:t xml:space="preserve">Briefly describe how you will communicate </w:t>
      </w:r>
      <w:r w:rsidR="000550B4" w:rsidRPr="00662B29">
        <w:rPr>
          <w:noProof w:val="0"/>
        </w:rPr>
        <w:t>the business strategies you identified for implementation in your business</w:t>
      </w:r>
      <w:r w:rsidR="003B4844" w:rsidRPr="00662B29">
        <w:rPr>
          <w:noProof w:val="0"/>
        </w:rPr>
        <w:t xml:space="preserve"> in a timely manner.</w:t>
      </w:r>
    </w:p>
    <w:p w:rsidR="003B4844" w:rsidRPr="00662B29" w:rsidRDefault="003B4844" w:rsidP="008D221F">
      <w:pPr>
        <w:pStyle w:val="BodyCopy"/>
        <w:rPr>
          <w:noProof w:val="0"/>
        </w:rPr>
      </w:pPr>
    </w:p>
    <w:p w:rsidR="003B4844" w:rsidRPr="00662B29" w:rsidRDefault="003B4844" w:rsidP="003B4844">
      <w:pPr>
        <w:pStyle w:val="Heading3"/>
        <w:spacing w:before="80" w:after="120" w:line="360" w:lineRule="auto"/>
        <w:rPr>
          <w:b w:val="0"/>
          <w:color w:val="auto"/>
          <w:sz w:val="22"/>
        </w:rPr>
      </w:pPr>
      <w:r w:rsidRPr="00662B29">
        <w:rPr>
          <w:rFonts w:cs="HelveticaNeueLT Std Lt Cn"/>
          <w:b w:val="0"/>
          <w:color w:val="auto"/>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832DD" w:rsidRPr="00662B29" w:rsidRDefault="00931E44">
      <w:pPr>
        <w:rPr>
          <w:rFonts w:ascii="Helvetica" w:hAnsi="Helvetica" w:cs="Chevin-DemiBold"/>
          <w:b/>
          <w:bCs/>
          <w:i/>
          <w:color w:val="221E1F"/>
          <w:sz w:val="32"/>
          <w:szCs w:val="32"/>
        </w:rPr>
      </w:pPr>
      <w:r w:rsidRPr="00662B29">
        <w:rPr>
          <w:rFonts w:ascii="Helvetica" w:hAnsi="Helvetica" w:cs="Chevin-DemiBold"/>
          <w:b/>
          <w:bCs/>
          <w:i/>
          <w:noProof/>
          <w:color w:val="221E1F"/>
          <w:sz w:val="32"/>
          <w:szCs w:val="32"/>
          <w:lang w:val="en-US" w:eastAsia="en-US"/>
        </w:rPr>
        <w:drawing>
          <wp:anchor distT="0" distB="0" distL="114300" distR="114300" simplePos="0" relativeHeight="252091392" behindDoc="0" locked="0" layoutInCell="1" allowOverlap="1">
            <wp:simplePos x="0" y="0"/>
            <wp:positionH relativeFrom="column">
              <wp:posOffset>3533775</wp:posOffset>
            </wp:positionH>
            <wp:positionV relativeFrom="paragraph">
              <wp:posOffset>474980</wp:posOffset>
            </wp:positionV>
            <wp:extent cx="1600200" cy="1200150"/>
            <wp:effectExtent l="19050" t="0" r="0" b="0"/>
            <wp:wrapSquare wrapText="bothSides"/>
            <wp:docPr id="119" name="Picture 118" descr="shutterstock_1798278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827874.jpg"/>
                    <pic:cNvPicPr/>
                  </pic:nvPicPr>
                  <pic:blipFill>
                    <a:blip r:embed="rId189" cstate="print"/>
                    <a:stretch>
                      <a:fillRect/>
                    </a:stretch>
                  </pic:blipFill>
                  <pic:spPr>
                    <a:xfrm>
                      <a:off x="0" y="0"/>
                      <a:ext cx="1600200" cy="1200150"/>
                    </a:xfrm>
                    <a:prstGeom prst="rect">
                      <a:avLst/>
                    </a:prstGeom>
                  </pic:spPr>
                </pic:pic>
              </a:graphicData>
            </a:graphic>
          </wp:anchor>
        </w:drawing>
      </w:r>
      <w:r w:rsidRPr="00662B29">
        <w:rPr>
          <w:rFonts w:ascii="Helvetica" w:hAnsi="Helvetica" w:cs="Chevin-DemiBold"/>
          <w:b/>
          <w:bCs/>
          <w:i/>
          <w:noProof/>
          <w:color w:val="221E1F"/>
          <w:sz w:val="32"/>
          <w:szCs w:val="32"/>
          <w:lang w:val="en-US" w:eastAsia="en-US"/>
        </w:rPr>
        <w:drawing>
          <wp:anchor distT="0" distB="0" distL="114300" distR="114300" simplePos="0" relativeHeight="252090368" behindDoc="0" locked="0" layoutInCell="1" allowOverlap="1">
            <wp:simplePos x="0" y="0"/>
            <wp:positionH relativeFrom="column">
              <wp:posOffset>200025</wp:posOffset>
            </wp:positionH>
            <wp:positionV relativeFrom="paragraph">
              <wp:posOffset>417830</wp:posOffset>
            </wp:positionV>
            <wp:extent cx="1885950" cy="1257300"/>
            <wp:effectExtent l="19050" t="0" r="0" b="0"/>
            <wp:wrapSquare wrapText="bothSides"/>
            <wp:docPr id="107" name="Picture 106"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90" cstate="print"/>
                    <a:stretch>
                      <a:fillRect/>
                    </a:stretch>
                  </pic:blipFill>
                  <pic:spPr>
                    <a:xfrm>
                      <a:off x="0" y="0"/>
                      <a:ext cx="1885950" cy="1257300"/>
                    </a:xfrm>
                    <a:prstGeom prst="rect">
                      <a:avLst/>
                    </a:prstGeom>
                  </pic:spPr>
                </pic:pic>
              </a:graphicData>
            </a:graphic>
          </wp:anchor>
        </w:drawing>
      </w:r>
      <w:r w:rsidR="00F832DD" w:rsidRPr="00662B29">
        <w:rPr>
          <w:rFonts w:ascii="Helvetica" w:hAnsi="Helvetica" w:cs="Chevin-DemiBold"/>
          <w:b/>
          <w:bCs/>
          <w:i/>
          <w:color w:val="221E1F"/>
          <w:sz w:val="32"/>
          <w:szCs w:val="32"/>
        </w:rPr>
        <w:br w:type="page"/>
      </w:r>
    </w:p>
    <w:p w:rsidR="00CF4A54" w:rsidRPr="00662B29" w:rsidRDefault="00CF4A54" w:rsidP="00CF4A54">
      <w:pPr>
        <w:pStyle w:val="ActivityHead"/>
        <w:shd w:val="clear" w:color="auto" w:fill="E36C0A" w:themeFill="accent6" w:themeFillShade="BF"/>
        <w:rPr>
          <w:noProof w:val="0"/>
          <w:color w:val="FFFFFF" w:themeColor="background1"/>
        </w:rPr>
      </w:pPr>
      <w:r w:rsidRPr="00662B29">
        <w:rPr>
          <w:noProof w:val="0"/>
          <w:color w:val="FFFFFF" w:themeColor="background1"/>
        </w:rPr>
        <w:t>Work Projects</w:t>
      </w:r>
    </w:p>
    <w:p w:rsidR="00CF4A54" w:rsidRPr="00662B29" w:rsidRDefault="00CF4A54" w:rsidP="00CF4A54">
      <w:pPr>
        <w:pStyle w:val="BodyCopy"/>
        <w:rPr>
          <w:noProof w:val="0"/>
        </w:rPr>
      </w:pPr>
      <w:r w:rsidRPr="00662B29">
        <w:rPr>
          <w:noProof w:val="0"/>
        </w:rPr>
        <w:t>It is a requirement of this Unit you complete Work Projects as advised by your Trainer. You must submit documentation, suitable evidence or other relevant proof of completion of the project to your Trainer by the agreed date.</w:t>
      </w:r>
    </w:p>
    <w:p w:rsidR="002E69F5" w:rsidRPr="00662B29" w:rsidRDefault="002E69F5" w:rsidP="002E69F5">
      <w:pPr>
        <w:pStyle w:val="ActivityNumbered"/>
      </w:pPr>
      <w:r w:rsidRPr="00662B29">
        <w:t>3.1</w:t>
      </w:r>
      <w:r w:rsidRPr="00662B29">
        <w:tab/>
        <w:t>Please complete the following activities relating to this Performance Criteria:</w:t>
      </w:r>
    </w:p>
    <w:p w:rsidR="002E69F5" w:rsidRPr="00662B29" w:rsidRDefault="004035F8" w:rsidP="002E69F5">
      <w:pPr>
        <w:pStyle w:val="ActivityBullet1"/>
      </w:pPr>
      <w:r w:rsidRPr="00662B29">
        <w:t>Activity 17</w:t>
      </w:r>
    </w:p>
    <w:p w:rsidR="002E69F5" w:rsidRPr="00662B29" w:rsidRDefault="002E69F5" w:rsidP="002E69F5">
      <w:pPr>
        <w:pStyle w:val="ActivityNumbered"/>
      </w:pPr>
      <w:r w:rsidRPr="00662B29">
        <w:t>3.2</w:t>
      </w:r>
      <w:r w:rsidRPr="00662B29">
        <w:tab/>
        <w:t>Please complete the following activities relating to this Performance Criteria:</w:t>
      </w:r>
    </w:p>
    <w:p w:rsidR="002E69F5" w:rsidRPr="00662B29" w:rsidRDefault="004035F8" w:rsidP="002E69F5">
      <w:pPr>
        <w:pStyle w:val="ActivityBullet1"/>
      </w:pPr>
      <w:r w:rsidRPr="00662B29">
        <w:t>Activity 18</w:t>
      </w:r>
      <w:r w:rsidR="002E69F5" w:rsidRPr="00662B29">
        <w:t xml:space="preserve"> </w:t>
      </w:r>
    </w:p>
    <w:p w:rsidR="002E69F5" w:rsidRPr="00662B29" w:rsidRDefault="002E69F5" w:rsidP="002E69F5">
      <w:pPr>
        <w:pStyle w:val="ActivityNumbered"/>
      </w:pPr>
      <w:r w:rsidRPr="00662B29">
        <w:t>3.3</w:t>
      </w:r>
      <w:r w:rsidRPr="00662B29">
        <w:tab/>
        <w:t>Please complete the following activities relating to this Performance Criteria:</w:t>
      </w:r>
    </w:p>
    <w:p w:rsidR="002E69F5" w:rsidRPr="00662B29" w:rsidRDefault="004035F8" w:rsidP="002E69F5">
      <w:pPr>
        <w:pStyle w:val="ActivityBullet1"/>
      </w:pPr>
      <w:r w:rsidRPr="00662B29">
        <w:t>Activities 19,20</w:t>
      </w:r>
    </w:p>
    <w:p w:rsidR="002E69F5" w:rsidRPr="00662B29" w:rsidRDefault="002E69F5" w:rsidP="002E69F5">
      <w:pPr>
        <w:pStyle w:val="ActivityNumbered"/>
      </w:pPr>
      <w:r w:rsidRPr="00662B29">
        <w:t>3.4</w:t>
      </w:r>
      <w:r w:rsidRPr="00662B29">
        <w:tab/>
        <w:t>Please complete the following activities relating to this Performance Criteria:</w:t>
      </w:r>
    </w:p>
    <w:p w:rsidR="002E69F5" w:rsidRPr="00662B29" w:rsidRDefault="002E69F5" w:rsidP="002E69F5">
      <w:pPr>
        <w:pStyle w:val="ActivityBullet1"/>
      </w:pPr>
      <w:r w:rsidRPr="00662B29">
        <w:t xml:space="preserve">Activity </w:t>
      </w:r>
      <w:r w:rsidR="004035F8" w:rsidRPr="00662B29">
        <w:t>21</w:t>
      </w:r>
    </w:p>
    <w:p w:rsidR="00CF4A54" w:rsidRPr="00662B29" w:rsidRDefault="00CF4A54" w:rsidP="00CF4A54">
      <w:pPr>
        <w:pStyle w:val="ActivityBottom"/>
        <w:rPr>
          <w:noProof w:val="0"/>
        </w:rPr>
      </w:pPr>
    </w:p>
    <w:p w:rsidR="00CF4A54" w:rsidRPr="00662B29" w:rsidRDefault="00CF4A54" w:rsidP="00CF4A54">
      <w:pPr>
        <w:rPr>
          <w:rFonts w:ascii="Helvetica" w:eastAsia="Calibri" w:hAnsi="Helvetica" w:cs="Calibri"/>
          <w:szCs w:val="16"/>
          <w:lang w:eastAsia="ar-SA"/>
        </w:rPr>
      </w:pPr>
      <w:r w:rsidRPr="00662B29">
        <w:rPr>
          <w:rFonts w:ascii="Helvetica" w:hAnsi="Helvetica"/>
        </w:rPr>
        <w:br w:type="page"/>
      </w:r>
    </w:p>
    <w:tbl>
      <w:tblPr>
        <w:tblW w:w="0" w:type="auto"/>
        <w:shd w:val="clear" w:color="auto" w:fill="F2F2F2" w:themeFill="background1" w:themeFillShade="F2"/>
        <w:tblLook w:val="04A0" w:firstRow="1" w:lastRow="0" w:firstColumn="1" w:lastColumn="0" w:noHBand="0" w:noVBand="1"/>
      </w:tblPr>
      <w:tblGrid>
        <w:gridCol w:w="9242"/>
      </w:tblGrid>
      <w:tr w:rsidR="00CF4A54" w:rsidRPr="00662B29" w:rsidTr="005A5E8E">
        <w:trPr>
          <w:trHeight w:val="6044"/>
        </w:trPr>
        <w:tc>
          <w:tcPr>
            <w:tcW w:w="924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CF4A54" w:rsidRPr="00662B29" w:rsidRDefault="00CF4A54" w:rsidP="000A0C46">
            <w:pPr>
              <w:pStyle w:val="Heading2"/>
            </w:pPr>
            <w:r w:rsidRPr="00662B29">
              <w:t>Summary</w:t>
            </w:r>
          </w:p>
          <w:p w:rsidR="00CF4A54" w:rsidRPr="00662B29" w:rsidRDefault="001205F2" w:rsidP="00CF4A54">
            <w:pPr>
              <w:pStyle w:val="SumaryHeading3"/>
              <w:rPr>
                <w:highlight w:val="yellow"/>
              </w:rPr>
            </w:pPr>
            <w:fldSimple w:instr=" REF  Element3  \* MERGEFORMAT ">
              <w:sdt>
                <w:sdtPr>
                  <w:rPr>
                    <w:highlight w:val="yellow"/>
                  </w:rPr>
                  <w:alias w:val="Element3"/>
                  <w:tag w:val="Element3"/>
                  <w:id w:val="1120732247"/>
                  <w:placeholder>
                    <w:docPart w:val="CC2B9B99278A4810BDCACC4899AB7921"/>
                  </w:placeholder>
                </w:sdtPr>
                <w:sdtEndPr/>
                <w:sdtContent>
                  <w:r w:rsidRPr="00662B29">
                    <w:t>Define and implement business strategies</w:t>
                  </w:r>
                </w:sdtContent>
              </w:sdt>
            </w:fldSimple>
          </w:p>
          <w:p w:rsidR="005A5E8E" w:rsidRPr="00662B29" w:rsidRDefault="005A5E8E" w:rsidP="008D221F">
            <w:pPr>
              <w:pStyle w:val="TableTextBold"/>
            </w:pPr>
            <w:r w:rsidRPr="00662B29">
              <w:t>Formulate business objectives for individual business units</w:t>
            </w:r>
          </w:p>
          <w:p w:rsidR="005A5E8E" w:rsidRPr="00662B29" w:rsidRDefault="005A5E8E" w:rsidP="008D221F">
            <w:pPr>
              <w:pStyle w:val="TableBullet1"/>
              <w:spacing w:before="120" w:after="120"/>
              <w:rPr>
                <w:noProof w:val="0"/>
              </w:rPr>
            </w:pPr>
            <w:r w:rsidRPr="00662B29">
              <w:rPr>
                <w:noProof w:val="0"/>
              </w:rPr>
              <w:t>Identify business units requiring objectives</w:t>
            </w:r>
          </w:p>
          <w:p w:rsidR="005A5E8E" w:rsidRPr="00662B29" w:rsidRDefault="005A5E8E" w:rsidP="008D221F">
            <w:pPr>
              <w:pStyle w:val="TableBullet1"/>
              <w:spacing w:before="120" w:after="120"/>
              <w:rPr>
                <w:noProof w:val="0"/>
              </w:rPr>
            </w:pPr>
            <w:r w:rsidRPr="00662B29">
              <w:rPr>
                <w:noProof w:val="0"/>
              </w:rPr>
              <w:t>Develop SMART objectives</w:t>
            </w:r>
          </w:p>
          <w:p w:rsidR="005A5E8E" w:rsidRPr="00662B29" w:rsidRDefault="005A5E8E" w:rsidP="008D221F">
            <w:pPr>
              <w:pStyle w:val="TableBullet1"/>
              <w:spacing w:before="120" w:after="120"/>
              <w:rPr>
                <w:noProof w:val="0"/>
              </w:rPr>
            </w:pPr>
            <w:r w:rsidRPr="00662B29">
              <w:rPr>
                <w:noProof w:val="0"/>
              </w:rPr>
              <w:t>Types of objectives</w:t>
            </w:r>
          </w:p>
          <w:p w:rsidR="005A5E8E" w:rsidRPr="00662B29" w:rsidRDefault="005A5E8E" w:rsidP="008D221F">
            <w:pPr>
              <w:pStyle w:val="TableTextBold"/>
            </w:pPr>
            <w:r w:rsidRPr="00662B29">
              <w:t>Review existing business strategies</w:t>
            </w:r>
          </w:p>
          <w:p w:rsidR="005A5E8E" w:rsidRPr="00662B29" w:rsidRDefault="005A5E8E" w:rsidP="008D221F">
            <w:pPr>
              <w:pStyle w:val="TableBullet1"/>
              <w:spacing w:before="120" w:after="120"/>
              <w:rPr>
                <w:noProof w:val="0"/>
              </w:rPr>
            </w:pPr>
            <w:r w:rsidRPr="00662B29">
              <w:rPr>
                <w:noProof w:val="0"/>
              </w:rPr>
              <w:t>Reviewing previous business plans and strategies</w:t>
            </w:r>
          </w:p>
          <w:p w:rsidR="005A5E8E" w:rsidRPr="00662B29" w:rsidRDefault="005A5E8E" w:rsidP="008D221F">
            <w:pPr>
              <w:pStyle w:val="TableBullet1"/>
              <w:spacing w:before="120" w:after="120"/>
              <w:rPr>
                <w:noProof w:val="0"/>
              </w:rPr>
            </w:pPr>
            <w:r w:rsidRPr="00662B29">
              <w:rPr>
                <w:noProof w:val="0"/>
              </w:rPr>
              <w:t xml:space="preserve">Documents to review </w:t>
            </w:r>
          </w:p>
          <w:p w:rsidR="005A5E8E" w:rsidRPr="00662B29" w:rsidRDefault="005A5E8E" w:rsidP="008D221F">
            <w:pPr>
              <w:pStyle w:val="TableTextBold"/>
            </w:pPr>
            <w:r w:rsidRPr="00662B29">
              <w:t>Develop business strategies relating to established strategic objectives for the organisation</w:t>
            </w:r>
          </w:p>
          <w:p w:rsidR="005A5E8E" w:rsidRPr="00662B29" w:rsidRDefault="005A5E8E" w:rsidP="008D221F">
            <w:pPr>
              <w:pStyle w:val="TableBullet1"/>
              <w:spacing w:before="120" w:after="120"/>
              <w:rPr>
                <w:noProof w:val="0"/>
              </w:rPr>
            </w:pPr>
            <w:r w:rsidRPr="00662B29">
              <w:rPr>
                <w:noProof w:val="0"/>
              </w:rPr>
              <w:t>Steps in developing business strategies</w:t>
            </w:r>
          </w:p>
          <w:p w:rsidR="005A5E8E" w:rsidRPr="00662B29" w:rsidRDefault="005A5E8E" w:rsidP="008D221F">
            <w:pPr>
              <w:pStyle w:val="TableBullet1"/>
              <w:spacing w:before="120" w:after="120"/>
              <w:rPr>
                <w:noProof w:val="0"/>
              </w:rPr>
            </w:pPr>
            <w:r w:rsidRPr="00662B29">
              <w:rPr>
                <w:noProof w:val="0"/>
              </w:rPr>
              <w:t>Involve stakeholders</w:t>
            </w:r>
          </w:p>
          <w:p w:rsidR="005A5E8E" w:rsidRPr="00662B29" w:rsidRDefault="005A5E8E" w:rsidP="008D221F">
            <w:pPr>
              <w:pStyle w:val="TableBullet1"/>
              <w:spacing w:before="120" w:after="120"/>
              <w:rPr>
                <w:noProof w:val="0"/>
              </w:rPr>
            </w:pPr>
            <w:r w:rsidRPr="00662B29">
              <w:rPr>
                <w:noProof w:val="0"/>
              </w:rPr>
              <w:t>Identify possible business strategies</w:t>
            </w:r>
          </w:p>
          <w:p w:rsidR="005A5E8E" w:rsidRPr="00662B29" w:rsidRDefault="005A5E8E" w:rsidP="008D221F">
            <w:pPr>
              <w:pStyle w:val="TableBullet1"/>
              <w:spacing w:before="120" w:after="120"/>
              <w:rPr>
                <w:noProof w:val="0"/>
              </w:rPr>
            </w:pPr>
            <w:r w:rsidRPr="00662B29">
              <w:rPr>
                <w:noProof w:val="0"/>
              </w:rPr>
              <w:t>Develop capability statements</w:t>
            </w:r>
          </w:p>
          <w:p w:rsidR="005A5E8E" w:rsidRPr="00662B29" w:rsidRDefault="005A5E8E" w:rsidP="008D221F">
            <w:pPr>
              <w:pStyle w:val="TableBullet1"/>
              <w:spacing w:before="120" w:after="120"/>
              <w:rPr>
                <w:noProof w:val="0"/>
              </w:rPr>
            </w:pPr>
            <w:r w:rsidRPr="00662B29">
              <w:rPr>
                <w:noProof w:val="0"/>
              </w:rPr>
              <w:t>Undertake gap analysis</w:t>
            </w:r>
          </w:p>
          <w:p w:rsidR="005A5E8E" w:rsidRPr="00662B29" w:rsidRDefault="005A5E8E" w:rsidP="008D221F">
            <w:pPr>
              <w:pStyle w:val="TableBullet1"/>
              <w:spacing w:before="120" w:after="120"/>
              <w:rPr>
                <w:noProof w:val="0"/>
              </w:rPr>
            </w:pPr>
            <w:r w:rsidRPr="00662B29">
              <w:rPr>
                <w:noProof w:val="0"/>
              </w:rPr>
              <w:t xml:space="preserve">Prepare Key Performance Indicators (KPI’s) </w:t>
            </w:r>
          </w:p>
          <w:p w:rsidR="005A5E8E" w:rsidRPr="00662B29" w:rsidRDefault="005A5E8E" w:rsidP="008D221F">
            <w:pPr>
              <w:pStyle w:val="TableBullet1"/>
              <w:spacing w:before="120" w:after="120"/>
              <w:rPr>
                <w:noProof w:val="0"/>
                <w:szCs w:val="22"/>
              </w:rPr>
            </w:pPr>
            <w:r w:rsidRPr="00662B29">
              <w:rPr>
                <w:noProof w:val="0"/>
                <w:szCs w:val="22"/>
              </w:rPr>
              <w:t>Define and assign roles</w:t>
            </w:r>
          </w:p>
          <w:p w:rsidR="005A5E8E" w:rsidRPr="00662B29" w:rsidRDefault="005A5E8E" w:rsidP="008D221F">
            <w:pPr>
              <w:pStyle w:val="TableBullet1"/>
              <w:spacing w:before="120" w:after="120"/>
              <w:rPr>
                <w:noProof w:val="0"/>
                <w:szCs w:val="22"/>
              </w:rPr>
            </w:pPr>
            <w:r w:rsidRPr="00662B29">
              <w:rPr>
                <w:noProof w:val="0"/>
                <w:szCs w:val="22"/>
              </w:rPr>
              <w:t>Identify support and resources required to support implementation of new strategies</w:t>
            </w:r>
          </w:p>
          <w:p w:rsidR="005A5E8E" w:rsidRPr="00662B29" w:rsidRDefault="005A5E8E" w:rsidP="008D221F">
            <w:pPr>
              <w:pStyle w:val="TableTextBold"/>
            </w:pPr>
            <w:r w:rsidRPr="00662B29">
              <w:t>Communicate business strategies to relevant stakeholders</w:t>
            </w:r>
          </w:p>
          <w:p w:rsidR="005A5E8E" w:rsidRPr="00662B29" w:rsidRDefault="005A5E8E" w:rsidP="008D221F">
            <w:pPr>
              <w:pStyle w:val="TableBullet1"/>
              <w:spacing w:before="120" w:after="120"/>
              <w:rPr>
                <w:noProof w:val="0"/>
              </w:rPr>
            </w:pPr>
            <w:r w:rsidRPr="00662B29">
              <w:rPr>
                <w:noProof w:val="0"/>
              </w:rPr>
              <w:t>Stakeholder considerations</w:t>
            </w:r>
          </w:p>
          <w:p w:rsidR="005A5E8E" w:rsidRPr="00662B29" w:rsidRDefault="005A5E8E" w:rsidP="008D221F">
            <w:pPr>
              <w:pStyle w:val="TableBullet1"/>
              <w:spacing w:before="120" w:after="120"/>
              <w:rPr>
                <w:noProof w:val="0"/>
              </w:rPr>
            </w:pPr>
            <w:r w:rsidRPr="00662B29">
              <w:rPr>
                <w:noProof w:val="0"/>
              </w:rPr>
              <w:t>Types of stakeholders</w:t>
            </w:r>
          </w:p>
          <w:p w:rsidR="005A5E8E" w:rsidRPr="00662B29" w:rsidRDefault="005A5E8E" w:rsidP="008D221F">
            <w:pPr>
              <w:pStyle w:val="TableBullet1"/>
              <w:spacing w:before="120" w:after="120"/>
              <w:rPr>
                <w:noProof w:val="0"/>
              </w:rPr>
            </w:pPr>
            <w:r w:rsidRPr="00662B29">
              <w:rPr>
                <w:noProof w:val="0"/>
              </w:rPr>
              <w:t>Communicate business strategy information</w:t>
            </w:r>
          </w:p>
          <w:p w:rsidR="005A5E8E" w:rsidRPr="00662B29" w:rsidRDefault="005A5E8E" w:rsidP="008D221F">
            <w:pPr>
              <w:pStyle w:val="TableBullet1"/>
              <w:spacing w:before="120" w:after="120"/>
              <w:rPr>
                <w:noProof w:val="0"/>
              </w:rPr>
            </w:pPr>
            <w:r w:rsidRPr="00662B29">
              <w:rPr>
                <w:noProof w:val="0"/>
              </w:rPr>
              <w:t>Communicating business strategies to stakeholders</w:t>
            </w:r>
          </w:p>
          <w:p w:rsidR="00CF4A54" w:rsidRPr="00662B29" w:rsidRDefault="00CF4A54" w:rsidP="005A5E8E">
            <w:pPr>
              <w:pStyle w:val="TableBullet2"/>
              <w:numPr>
                <w:ilvl w:val="0"/>
                <w:numId w:val="0"/>
              </w:numPr>
              <w:ind w:left="714"/>
              <w:rPr>
                <w:lang w:val="en-AU"/>
              </w:rPr>
            </w:pPr>
          </w:p>
        </w:tc>
      </w:tr>
    </w:tbl>
    <w:p w:rsidR="000A0C46" w:rsidRPr="00662B29" w:rsidRDefault="000A0C46" w:rsidP="002D0810">
      <w:pPr>
        <w:pStyle w:val="BodyCopy"/>
        <w:rPr>
          <w:noProof w:val="0"/>
        </w:rPr>
        <w:sectPr w:rsidR="000A0C46" w:rsidRPr="00662B29" w:rsidSect="001A29DB">
          <w:headerReference w:type="even" r:id="rId191"/>
          <w:headerReference w:type="default" r:id="rId192"/>
          <w:pgSz w:w="11906" w:h="16838"/>
          <w:pgMar w:top="1440" w:right="1440" w:bottom="1440" w:left="1440" w:header="708" w:footer="324" w:gutter="0"/>
          <w:cols w:space="708"/>
          <w:docGrid w:linePitch="360"/>
        </w:sectPr>
      </w:pPr>
    </w:p>
    <w:p w:rsidR="000A0C46" w:rsidRPr="00662B29" w:rsidRDefault="000A0C46" w:rsidP="000A0C46">
      <w:pPr>
        <w:pStyle w:val="Heading1"/>
      </w:pPr>
      <w:bookmarkStart w:id="59" w:name="_Toc370805493"/>
      <w:bookmarkStart w:id="60" w:name="_Toc418073782"/>
      <w:r w:rsidRPr="00662B29">
        <w:t>Element 4</w:t>
      </w:r>
      <w:r w:rsidR="008B47DA" w:rsidRPr="00662B29">
        <w:t xml:space="preserve">: </w:t>
      </w:r>
      <w:r w:rsidRPr="00662B29">
        <w:br/>
      </w:r>
      <w:fldSimple w:instr=" REF  Element4  \* MERGEFORMAT ">
        <w:sdt>
          <w:sdtPr>
            <w:rPr>
              <w:highlight w:val="yellow"/>
            </w:rPr>
            <w:alias w:val="Element4"/>
            <w:tag w:val="Element4"/>
            <w:id w:val="1987736030"/>
            <w:placeholder>
              <w:docPart w:val="96204CF466F64CD89DBFC5C27CB1D475"/>
            </w:placeholder>
          </w:sdtPr>
          <w:sdtEndPr/>
          <w:sdtContent>
            <w:r w:rsidR="001205F2" w:rsidRPr="00662B29">
              <w:t>Review the effectiveness of business strategies</w:t>
            </w:r>
          </w:sdtContent>
        </w:sdt>
        <w:bookmarkEnd w:id="59"/>
        <w:bookmarkEnd w:id="60"/>
      </w:fldSimple>
    </w:p>
    <w:p w:rsidR="000A0C46" w:rsidRPr="00662B29" w:rsidRDefault="000A0C46" w:rsidP="000A0C46">
      <w:pPr>
        <w:pStyle w:val="Heading2"/>
      </w:pPr>
      <w:r w:rsidRPr="00662B29">
        <w:t>4.1</w:t>
      </w:r>
      <w:r w:rsidRPr="00662B29">
        <w:tab/>
      </w:r>
      <w:fldSimple w:instr=" REF  Criteria41  \* MERGEFORMAT ">
        <w:sdt>
          <w:sdtPr>
            <w:alias w:val="Criteria41"/>
            <w:tag w:val="Criteria41"/>
            <w:id w:val="2076316276"/>
            <w:placeholder>
              <w:docPart w:val="FD3D43597EB14766A364E420E92A4013"/>
            </w:placeholder>
          </w:sdtPr>
          <w:sdtEndPr>
            <w:rPr>
              <w:rStyle w:val="PlaceholderText"/>
              <w:color w:val="808080"/>
            </w:rPr>
          </w:sdtEndPr>
          <w:sdtContent>
            <w:r w:rsidR="001205F2" w:rsidRPr="001205F2">
              <w:rPr>
                <w:rStyle w:val="PlaceholderText"/>
                <w:color w:val="45545F"/>
              </w:rPr>
              <w:t>Review established strategies</w:t>
            </w:r>
          </w:sdtContent>
        </w:sdt>
      </w:fldSimple>
    </w:p>
    <w:p w:rsidR="00FA6D46" w:rsidRPr="00662B29" w:rsidRDefault="000A0C46" w:rsidP="00E36A00">
      <w:pPr>
        <w:pStyle w:val="Heading3"/>
      </w:pPr>
      <w:r w:rsidRPr="00662B29">
        <w:t>Introduction</w:t>
      </w:r>
    </w:p>
    <w:p w:rsidR="001011F9" w:rsidRPr="00662B29" w:rsidRDefault="001011F9" w:rsidP="0056616D">
      <w:pPr>
        <w:pStyle w:val="BodyCopy"/>
        <w:rPr>
          <w:noProof w:val="0"/>
        </w:rPr>
      </w:pPr>
      <w:r w:rsidRPr="00662B29">
        <w:rPr>
          <w:noProof w:val="0"/>
        </w:rPr>
        <w:t>In order for a travel and tourism organisation to be successful in being able to provide the highest quality of service whilst still making an adequate financial return for investors, it is vital that every aspect of the operation is operating to the best of its ability.</w:t>
      </w:r>
    </w:p>
    <w:p w:rsidR="001011F9" w:rsidRPr="00662B29" w:rsidRDefault="001011F9" w:rsidP="0056616D">
      <w:pPr>
        <w:pStyle w:val="BodyCopy"/>
        <w:rPr>
          <w:noProof w:val="0"/>
        </w:rPr>
      </w:pPr>
      <w:r w:rsidRPr="00662B29">
        <w:rPr>
          <w:lang w:val="en-US" w:eastAsia="en-US"/>
        </w:rPr>
        <w:drawing>
          <wp:anchor distT="0" distB="0" distL="114300" distR="114300" simplePos="0" relativeHeight="252096512" behindDoc="0" locked="0" layoutInCell="1" allowOverlap="1">
            <wp:simplePos x="0" y="0"/>
            <wp:positionH relativeFrom="column">
              <wp:posOffset>3695700</wp:posOffset>
            </wp:positionH>
            <wp:positionV relativeFrom="paragraph">
              <wp:posOffset>137795</wp:posOffset>
            </wp:positionV>
            <wp:extent cx="1785620" cy="1190625"/>
            <wp:effectExtent l="19050" t="0" r="5080" b="0"/>
            <wp:wrapSquare wrapText="bothSides"/>
            <wp:docPr id="49" name="Picture 227" descr="W263_progress1_shutterstock_157209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3_progress1_shutterstock_157209023.jpg"/>
                    <pic:cNvPicPr/>
                  </pic:nvPicPr>
                  <pic:blipFill>
                    <a:blip r:embed="rId193" cstate="print"/>
                    <a:stretch>
                      <a:fillRect/>
                    </a:stretch>
                  </pic:blipFill>
                  <pic:spPr>
                    <a:xfrm>
                      <a:off x="0" y="0"/>
                      <a:ext cx="1785620" cy="1190625"/>
                    </a:xfrm>
                    <a:prstGeom prst="rect">
                      <a:avLst/>
                    </a:prstGeom>
                  </pic:spPr>
                </pic:pic>
              </a:graphicData>
            </a:graphic>
          </wp:anchor>
        </w:drawing>
      </w:r>
      <w:r w:rsidRPr="00662B29">
        <w:rPr>
          <w:noProof w:val="0"/>
        </w:rPr>
        <w:t xml:space="preserve">Therefore management must constantly review the performance of all areas that contribute to the implementation of business strategies. </w:t>
      </w:r>
    </w:p>
    <w:p w:rsidR="001011F9" w:rsidRPr="00662B29" w:rsidRDefault="001011F9" w:rsidP="0056616D">
      <w:pPr>
        <w:pStyle w:val="BodyCopy"/>
        <w:rPr>
          <w:rFonts w:cs="HelveticaNeueLT Std Lt Cn"/>
          <w:noProof w:val="0"/>
        </w:rPr>
      </w:pPr>
      <w:r w:rsidRPr="00662B29">
        <w:rPr>
          <w:rFonts w:cs="HelveticaNeueLT Std Lt Cn"/>
          <w:noProof w:val="0"/>
        </w:rPr>
        <w:t>Once business strategies have been developed and implemented, this does not mean the business strategy cycle has finished.</w:t>
      </w:r>
    </w:p>
    <w:p w:rsidR="00432270" w:rsidRPr="00662B29" w:rsidRDefault="001011F9" w:rsidP="0056616D">
      <w:pPr>
        <w:pStyle w:val="BodyCopy"/>
        <w:rPr>
          <w:rFonts w:cs="HelveticaNeueLT Std Lt Cn"/>
          <w:noProof w:val="0"/>
        </w:rPr>
      </w:pPr>
      <w:r w:rsidRPr="00662B29">
        <w:rPr>
          <w:rFonts w:cs="HelveticaNeueLT Std Lt Cn"/>
          <w:noProof w:val="0"/>
        </w:rPr>
        <w:t>It is important that business strategies are reviewed on a regular basis.</w:t>
      </w:r>
    </w:p>
    <w:p w:rsidR="001011F9" w:rsidRPr="00662B29" w:rsidRDefault="001011F9" w:rsidP="0056616D">
      <w:pPr>
        <w:pStyle w:val="BodyCopy"/>
        <w:rPr>
          <w:rFonts w:cs="HelveticaNeueLT Std Lt Cn"/>
          <w:noProof w:val="0"/>
        </w:rPr>
      </w:pPr>
      <w:r w:rsidRPr="00662B29">
        <w:rPr>
          <w:rFonts w:cs="HelveticaNeueLT Std Lt Cn"/>
          <w:noProof w:val="0"/>
        </w:rPr>
        <w:t>In the natural evolution of business activities, changes to business strategies will need to take place to reflect changes in operations and direction.</w:t>
      </w:r>
    </w:p>
    <w:p w:rsidR="001011F9" w:rsidRPr="00662B29" w:rsidRDefault="001011F9" w:rsidP="0056616D">
      <w:pPr>
        <w:pStyle w:val="BodyCopy"/>
        <w:rPr>
          <w:rFonts w:cs="HelveticaNeueLT Std Lt Cn"/>
          <w:noProof w:val="0"/>
        </w:rPr>
      </w:pPr>
      <w:r w:rsidRPr="00662B29">
        <w:rPr>
          <w:rFonts w:cs="HelveticaNeueLT Std Lt Cn"/>
          <w:noProof w:val="0"/>
        </w:rPr>
        <w:t>The causes of these changes may be guided by external or internal influences. Some of these were identified during the SWOT Analysis process.</w:t>
      </w:r>
    </w:p>
    <w:p w:rsidR="001011F9" w:rsidRPr="00662B29" w:rsidRDefault="001011F9" w:rsidP="0056616D">
      <w:pPr>
        <w:pStyle w:val="BodyCopy"/>
        <w:rPr>
          <w:noProof w:val="0"/>
        </w:rPr>
      </w:pPr>
      <w:r w:rsidRPr="00662B29">
        <w:rPr>
          <w:noProof w:val="0"/>
        </w:rPr>
        <w:t>In order to do this, activities must be reviewed to find out:</w:t>
      </w:r>
    </w:p>
    <w:p w:rsidR="001011F9" w:rsidRPr="00662B29" w:rsidRDefault="001011F9" w:rsidP="003C52E4">
      <w:pPr>
        <w:pStyle w:val="Bullet1"/>
      </w:pPr>
      <w:r w:rsidRPr="00662B29">
        <w:t>What is being done correctly</w:t>
      </w:r>
    </w:p>
    <w:p w:rsidR="001011F9" w:rsidRPr="00662B29" w:rsidRDefault="001011F9" w:rsidP="003C52E4">
      <w:pPr>
        <w:pStyle w:val="Bullet1"/>
      </w:pPr>
      <w:r w:rsidRPr="00662B29">
        <w:t>What needs improvement, by identifying causes and remedy</w:t>
      </w:r>
      <w:r w:rsidR="00257485" w:rsidRPr="00662B29">
        <w:t>.</w:t>
      </w:r>
    </w:p>
    <w:p w:rsidR="001011F9" w:rsidRPr="00662B29" w:rsidRDefault="00432270" w:rsidP="00E36A00">
      <w:pPr>
        <w:pStyle w:val="Heading3"/>
      </w:pPr>
      <w:r w:rsidRPr="00662B29">
        <w:t>A</w:t>
      </w:r>
      <w:r w:rsidR="001011F9" w:rsidRPr="00662B29">
        <w:t>im</w:t>
      </w:r>
      <w:r w:rsidRPr="00662B29">
        <w:t>s</w:t>
      </w:r>
      <w:r w:rsidR="001011F9" w:rsidRPr="00662B29">
        <w:t xml:space="preserve"> of reviewing business strategies</w:t>
      </w:r>
    </w:p>
    <w:p w:rsidR="001011F9" w:rsidRPr="00662B29" w:rsidRDefault="001011F9" w:rsidP="0056616D">
      <w:pPr>
        <w:pStyle w:val="BodyCopy"/>
        <w:rPr>
          <w:noProof w:val="0"/>
        </w:rPr>
      </w:pPr>
      <w:r w:rsidRPr="00662B29">
        <w:rPr>
          <w:noProof w:val="0"/>
        </w:rPr>
        <w:t>Aims of reviewing business strategies and activities include:</w:t>
      </w:r>
    </w:p>
    <w:p w:rsidR="001011F9" w:rsidRPr="00662B29" w:rsidRDefault="001011F9" w:rsidP="003C52E4">
      <w:pPr>
        <w:pStyle w:val="Bullet1"/>
      </w:pPr>
      <w:r w:rsidRPr="00662B29">
        <w:t>Identify the actual progress against original business strategies</w:t>
      </w:r>
    </w:p>
    <w:p w:rsidR="001011F9" w:rsidRPr="00662B29" w:rsidRDefault="001011F9" w:rsidP="003C52E4">
      <w:pPr>
        <w:pStyle w:val="Bullet1"/>
      </w:pPr>
      <w:r w:rsidRPr="00662B29">
        <w:t>Identifying areas which are being done well and rewarding accordingly</w:t>
      </w:r>
    </w:p>
    <w:p w:rsidR="001011F9" w:rsidRPr="00662B29" w:rsidRDefault="001011F9" w:rsidP="003C52E4">
      <w:pPr>
        <w:pStyle w:val="Bullet1"/>
      </w:pPr>
      <w:r w:rsidRPr="00662B29">
        <w:t>Identifying where areas of operations can be improved through:</w:t>
      </w:r>
    </w:p>
    <w:p w:rsidR="001011F9" w:rsidRPr="00662B29" w:rsidRDefault="001011F9" w:rsidP="003C52E4">
      <w:pPr>
        <w:pStyle w:val="Bullet2"/>
        <w:rPr>
          <w:lang w:val="en-AU"/>
        </w:rPr>
      </w:pPr>
      <w:r w:rsidRPr="00662B29">
        <w:rPr>
          <w:noProof/>
          <w:lang w:eastAsia="en-US"/>
        </w:rPr>
        <w:drawing>
          <wp:anchor distT="0" distB="0" distL="114300" distR="114300" simplePos="0" relativeHeight="252095488" behindDoc="0" locked="0" layoutInCell="1" allowOverlap="1">
            <wp:simplePos x="0" y="0"/>
            <wp:positionH relativeFrom="column">
              <wp:posOffset>3981450</wp:posOffset>
            </wp:positionH>
            <wp:positionV relativeFrom="paragraph">
              <wp:posOffset>139065</wp:posOffset>
            </wp:positionV>
            <wp:extent cx="1731645" cy="990600"/>
            <wp:effectExtent l="19050" t="0" r="1905" b="0"/>
            <wp:wrapSquare wrapText="bothSides"/>
            <wp:docPr id="56" name="Picture 47" descr="A9 shutterstock_155310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 shutterstock_155310890.jpg"/>
                    <pic:cNvPicPr/>
                  </pic:nvPicPr>
                  <pic:blipFill>
                    <a:blip r:embed="rId194" cstate="print"/>
                    <a:stretch>
                      <a:fillRect/>
                    </a:stretch>
                  </pic:blipFill>
                  <pic:spPr>
                    <a:xfrm>
                      <a:off x="0" y="0"/>
                      <a:ext cx="1731645" cy="990600"/>
                    </a:xfrm>
                    <a:prstGeom prst="rect">
                      <a:avLst/>
                    </a:prstGeom>
                  </pic:spPr>
                </pic:pic>
              </a:graphicData>
            </a:graphic>
          </wp:anchor>
        </w:drawing>
      </w:r>
      <w:r w:rsidRPr="00662B29">
        <w:rPr>
          <w:lang w:val="en-AU"/>
        </w:rPr>
        <w:t>Identification of problems</w:t>
      </w:r>
    </w:p>
    <w:p w:rsidR="001011F9" w:rsidRPr="00662B29" w:rsidRDefault="001011F9" w:rsidP="003C52E4">
      <w:pPr>
        <w:pStyle w:val="Bullet2"/>
        <w:rPr>
          <w:lang w:val="en-AU"/>
        </w:rPr>
      </w:pPr>
      <w:r w:rsidRPr="00662B29">
        <w:rPr>
          <w:lang w:val="en-AU"/>
        </w:rPr>
        <w:t>Understanding the cause</w:t>
      </w:r>
    </w:p>
    <w:p w:rsidR="001011F9" w:rsidRPr="00662B29" w:rsidRDefault="001011F9" w:rsidP="003C52E4">
      <w:pPr>
        <w:pStyle w:val="Bullet2"/>
        <w:rPr>
          <w:lang w:val="en-AU"/>
        </w:rPr>
      </w:pPr>
      <w:r w:rsidRPr="00662B29">
        <w:rPr>
          <w:lang w:val="en-AU"/>
        </w:rPr>
        <w:t>Finding suitable solutions</w:t>
      </w:r>
    </w:p>
    <w:p w:rsidR="001011F9" w:rsidRPr="00662B29" w:rsidRDefault="001011F9" w:rsidP="003C52E4">
      <w:pPr>
        <w:pStyle w:val="Bullet2"/>
        <w:rPr>
          <w:lang w:val="en-AU"/>
        </w:rPr>
      </w:pPr>
      <w:r w:rsidRPr="00662B29">
        <w:rPr>
          <w:lang w:val="en-AU"/>
        </w:rPr>
        <w:t>Selecting the correct solution</w:t>
      </w:r>
    </w:p>
    <w:p w:rsidR="001011F9" w:rsidRPr="00662B29" w:rsidRDefault="001011F9" w:rsidP="003C52E4">
      <w:pPr>
        <w:pStyle w:val="Bullet2"/>
        <w:rPr>
          <w:lang w:val="en-AU"/>
        </w:rPr>
      </w:pPr>
      <w:r w:rsidRPr="00662B29">
        <w:rPr>
          <w:lang w:val="en-AU"/>
        </w:rPr>
        <w:t>Implementing and monitoring the solution</w:t>
      </w:r>
      <w:r w:rsidR="00257485" w:rsidRPr="00662B29">
        <w:rPr>
          <w:lang w:val="en-AU"/>
        </w:rPr>
        <w:t>.</w:t>
      </w:r>
    </w:p>
    <w:p w:rsidR="00FA6D46" w:rsidRPr="00662B29" w:rsidRDefault="00FA6D46" w:rsidP="00E36A00">
      <w:pPr>
        <w:pStyle w:val="Heading3"/>
        <w:rPr>
          <w:szCs w:val="28"/>
        </w:rPr>
      </w:pPr>
      <w:r w:rsidRPr="00662B29">
        <w:rPr>
          <w:szCs w:val="28"/>
        </w:rPr>
        <w:t xml:space="preserve">Timing of business </w:t>
      </w:r>
      <w:r w:rsidR="00690C1A" w:rsidRPr="00662B29">
        <w:rPr>
          <w:szCs w:val="28"/>
        </w:rPr>
        <w:t>strategy</w:t>
      </w:r>
      <w:r w:rsidRPr="00662B29">
        <w:rPr>
          <w:szCs w:val="28"/>
        </w:rPr>
        <w:t xml:space="preserve"> reviews</w:t>
      </w:r>
    </w:p>
    <w:p w:rsidR="00FA6D46" w:rsidRPr="00662B29" w:rsidRDefault="00FA6D46" w:rsidP="0056616D">
      <w:pPr>
        <w:pStyle w:val="BodyCopy"/>
        <w:rPr>
          <w:noProof w:val="0"/>
        </w:rPr>
      </w:pPr>
      <w:r w:rsidRPr="00662B29">
        <w:rPr>
          <w:lang w:val="en-US" w:eastAsia="en-US"/>
        </w:rPr>
        <w:drawing>
          <wp:anchor distT="0" distB="0" distL="114300" distR="114300" simplePos="0" relativeHeight="251781120" behindDoc="0" locked="0" layoutInCell="1" allowOverlap="1">
            <wp:simplePos x="0" y="0"/>
            <wp:positionH relativeFrom="column">
              <wp:posOffset>3662045</wp:posOffset>
            </wp:positionH>
            <wp:positionV relativeFrom="paragraph">
              <wp:posOffset>266065</wp:posOffset>
            </wp:positionV>
            <wp:extent cx="1998345" cy="1334770"/>
            <wp:effectExtent l="19050" t="0" r="1905" b="0"/>
            <wp:wrapSquare wrapText="bothSides"/>
            <wp:docPr id="240" name="Picture 226" descr="W40_cale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_calender.jpg"/>
                    <pic:cNvPicPr/>
                  </pic:nvPicPr>
                  <pic:blipFill>
                    <a:blip r:embed="rId195" cstate="print"/>
                    <a:stretch>
                      <a:fillRect/>
                    </a:stretch>
                  </pic:blipFill>
                  <pic:spPr>
                    <a:xfrm>
                      <a:off x="0" y="0"/>
                      <a:ext cx="1998345" cy="1334770"/>
                    </a:xfrm>
                    <a:prstGeom prst="rect">
                      <a:avLst/>
                    </a:prstGeom>
                  </pic:spPr>
                </pic:pic>
              </a:graphicData>
            </a:graphic>
          </wp:anchor>
        </w:drawing>
      </w:r>
      <w:r w:rsidRPr="00662B29">
        <w:rPr>
          <w:noProof w:val="0"/>
        </w:rPr>
        <w:t xml:space="preserve">Whilst the frequency of business </w:t>
      </w:r>
      <w:r w:rsidR="00690C1A" w:rsidRPr="00662B29">
        <w:rPr>
          <w:rFonts w:cs="HelveticaNeueLT Std Lt Cn"/>
          <w:noProof w:val="0"/>
        </w:rPr>
        <w:t>strategy</w:t>
      </w:r>
      <w:r w:rsidRPr="00662B29">
        <w:rPr>
          <w:noProof w:val="0"/>
        </w:rPr>
        <w:t xml:space="preserve"> reviews will vary depending on the type of organisation and requirements by management, however they may be based on:</w:t>
      </w:r>
    </w:p>
    <w:p w:rsidR="00FA6D46" w:rsidRPr="00662B29" w:rsidRDefault="00FA6D46" w:rsidP="003C52E4">
      <w:pPr>
        <w:pStyle w:val="Bullet1"/>
      </w:pPr>
      <w:r w:rsidRPr="00662B29">
        <w:t>Quarterly reviews</w:t>
      </w:r>
    </w:p>
    <w:p w:rsidR="00FA6D46" w:rsidRPr="00662B29" w:rsidRDefault="00FA6D46" w:rsidP="003C52E4">
      <w:pPr>
        <w:pStyle w:val="Bullet1"/>
      </w:pPr>
      <w:r w:rsidRPr="00662B29">
        <w:t>Business plan cycle</w:t>
      </w:r>
    </w:p>
    <w:p w:rsidR="00FA6D46" w:rsidRPr="00662B29" w:rsidRDefault="00FA6D46" w:rsidP="003C52E4">
      <w:pPr>
        <w:pStyle w:val="Bullet1"/>
      </w:pPr>
      <w:r w:rsidRPr="00662B29">
        <w:t>Performance reports</w:t>
      </w:r>
    </w:p>
    <w:p w:rsidR="00FA6D46" w:rsidRPr="00662B29" w:rsidRDefault="00FA6D46" w:rsidP="00257485">
      <w:pPr>
        <w:pStyle w:val="Bullet1"/>
        <w:spacing w:after="240"/>
      </w:pPr>
      <w:r w:rsidRPr="00662B29">
        <w:t>Major events triggering a review, e.g. Change in market-place.</w:t>
      </w:r>
    </w:p>
    <w:p w:rsidR="00BF1F4C" w:rsidRPr="00662B29" w:rsidRDefault="00BF1F4C" w:rsidP="00257485">
      <w:pPr>
        <w:pStyle w:val="BodyCopyBold"/>
        <w:rPr>
          <w:noProof w:val="0"/>
        </w:rPr>
      </w:pPr>
      <w:r w:rsidRPr="00662B29">
        <w:rPr>
          <w:noProof w:val="0"/>
        </w:rPr>
        <w:t xml:space="preserve">Reviewing of the various business plans and strategies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6930"/>
      </w:tblGrid>
      <w:tr w:rsidR="00BF1F4C" w:rsidRPr="00662B29" w:rsidTr="00A251C0">
        <w:trPr>
          <w:trHeight w:val="142"/>
        </w:trPr>
        <w:tc>
          <w:tcPr>
            <w:tcW w:w="2088" w:type="dxa"/>
          </w:tcPr>
          <w:p w:rsidR="00BF1F4C" w:rsidRPr="00662B29" w:rsidRDefault="00BF1F4C" w:rsidP="00A251C0">
            <w:pPr>
              <w:autoSpaceDE w:val="0"/>
              <w:autoSpaceDN w:val="0"/>
              <w:adjustRightInd w:val="0"/>
              <w:spacing w:before="80" w:after="120" w:line="240" w:lineRule="auto"/>
              <w:rPr>
                <w:rFonts w:ascii="Helvetica" w:hAnsi="Helvetica" w:cs="HelveticaNeueLT Std Cn"/>
                <w:color w:val="221E1F"/>
                <w:sz w:val="20"/>
                <w:szCs w:val="20"/>
              </w:rPr>
            </w:pPr>
            <w:r w:rsidRPr="00662B29">
              <w:rPr>
                <w:rFonts w:ascii="Helvetica" w:hAnsi="Helvetica" w:cs="HelveticaNeueLT Std Cn"/>
                <w:b/>
                <w:bCs/>
                <w:color w:val="221E1F"/>
                <w:sz w:val="20"/>
                <w:szCs w:val="20"/>
              </w:rPr>
              <w:t xml:space="preserve">Section </w:t>
            </w:r>
          </w:p>
        </w:tc>
        <w:tc>
          <w:tcPr>
            <w:tcW w:w="6930" w:type="dxa"/>
          </w:tcPr>
          <w:p w:rsidR="00BF1F4C" w:rsidRPr="00662B29" w:rsidRDefault="00BF1F4C" w:rsidP="00A251C0">
            <w:pPr>
              <w:autoSpaceDE w:val="0"/>
              <w:autoSpaceDN w:val="0"/>
              <w:adjustRightInd w:val="0"/>
              <w:spacing w:before="80" w:after="120" w:line="240" w:lineRule="auto"/>
              <w:jc w:val="center"/>
              <w:rPr>
                <w:rFonts w:ascii="Helvetica" w:hAnsi="Helvetica" w:cs="HelveticaNeueLT Std Cn"/>
                <w:color w:val="221E1F"/>
                <w:sz w:val="20"/>
                <w:szCs w:val="20"/>
              </w:rPr>
            </w:pPr>
            <w:r w:rsidRPr="00662B29">
              <w:rPr>
                <w:rFonts w:ascii="Helvetica" w:hAnsi="Helvetica" w:cs="HelveticaNeueLT Std Cn"/>
                <w:b/>
                <w:bCs/>
                <w:color w:val="221E1F"/>
                <w:sz w:val="20"/>
                <w:szCs w:val="20"/>
              </w:rPr>
              <w:t xml:space="preserve">Frequency </w:t>
            </w:r>
          </w:p>
        </w:tc>
      </w:tr>
      <w:tr w:rsidR="00BF1F4C" w:rsidRPr="00662B29" w:rsidTr="00A251C0">
        <w:trPr>
          <w:trHeight w:val="124"/>
        </w:trPr>
        <w:tc>
          <w:tcPr>
            <w:tcW w:w="2088"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Business Plan </w:t>
            </w:r>
          </w:p>
        </w:tc>
        <w:tc>
          <w:tcPr>
            <w:tcW w:w="6930"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Ongoing </w:t>
            </w:r>
          </w:p>
        </w:tc>
      </w:tr>
      <w:tr w:rsidR="00BF1F4C" w:rsidRPr="00662B29" w:rsidTr="00A251C0">
        <w:trPr>
          <w:trHeight w:val="254"/>
        </w:trPr>
        <w:tc>
          <w:tcPr>
            <w:tcW w:w="2088"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Strategies </w:t>
            </w:r>
          </w:p>
        </w:tc>
        <w:tc>
          <w:tcPr>
            <w:tcW w:w="6930"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Ongoing monitoring change in light of changed external conditions </w:t>
            </w:r>
          </w:p>
        </w:tc>
      </w:tr>
      <w:tr w:rsidR="00BF1F4C" w:rsidRPr="00662B29" w:rsidTr="00A251C0">
        <w:trPr>
          <w:trHeight w:val="254"/>
        </w:trPr>
        <w:tc>
          <w:tcPr>
            <w:tcW w:w="2088"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Objectives </w:t>
            </w:r>
          </w:p>
        </w:tc>
        <w:tc>
          <w:tcPr>
            <w:tcW w:w="6930"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Quarterly (every 3 months) </w:t>
            </w:r>
          </w:p>
        </w:tc>
      </w:tr>
      <w:tr w:rsidR="00BF1F4C" w:rsidRPr="00662B29" w:rsidTr="00A251C0">
        <w:trPr>
          <w:trHeight w:val="254"/>
        </w:trPr>
        <w:tc>
          <w:tcPr>
            <w:tcW w:w="2088"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Action Plans </w:t>
            </w:r>
          </w:p>
        </w:tc>
        <w:tc>
          <w:tcPr>
            <w:tcW w:w="6930"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Monthly/weekly by supervisor, daily by responsible person </w:t>
            </w:r>
          </w:p>
        </w:tc>
      </w:tr>
      <w:tr w:rsidR="00BF1F4C" w:rsidRPr="00662B29" w:rsidTr="00A251C0">
        <w:trPr>
          <w:trHeight w:val="254"/>
        </w:trPr>
        <w:tc>
          <w:tcPr>
            <w:tcW w:w="2088"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Financial Plan </w:t>
            </w:r>
          </w:p>
        </w:tc>
        <w:tc>
          <w:tcPr>
            <w:tcW w:w="6930" w:type="dxa"/>
          </w:tcPr>
          <w:p w:rsidR="00BF1F4C" w:rsidRPr="00662B29" w:rsidRDefault="00BF1F4C" w:rsidP="00A251C0">
            <w:pPr>
              <w:autoSpaceDE w:val="0"/>
              <w:autoSpaceDN w:val="0"/>
              <w:adjustRightInd w:val="0"/>
              <w:spacing w:before="80" w:after="120" w:line="240" w:lineRule="auto"/>
              <w:rPr>
                <w:rFonts w:ascii="Helvetica" w:hAnsi="Helvetica" w:cs="HelveticaNeueLT Std Lt Cn"/>
                <w:color w:val="221E1F"/>
                <w:sz w:val="20"/>
                <w:szCs w:val="20"/>
              </w:rPr>
            </w:pPr>
            <w:r w:rsidRPr="00662B29">
              <w:rPr>
                <w:rFonts w:ascii="Helvetica" w:hAnsi="Helvetica" w:cs="HelveticaNeueLT Std Lt Cn"/>
                <w:color w:val="221E1F"/>
                <w:sz w:val="20"/>
                <w:szCs w:val="20"/>
              </w:rPr>
              <w:t xml:space="preserve">At least monthly to check cash flow </w:t>
            </w:r>
          </w:p>
        </w:tc>
      </w:tr>
    </w:tbl>
    <w:p w:rsidR="00BF1F4C" w:rsidRPr="00662B29" w:rsidRDefault="00BF1F4C" w:rsidP="00BF1F4C">
      <w:pPr>
        <w:spacing w:before="80" w:after="120" w:line="240" w:lineRule="auto"/>
        <w:rPr>
          <w:rFonts w:ascii="Helvetica" w:eastAsia="Times New Roman" w:hAnsi="Helvetica" w:cs="Times New Roman"/>
        </w:rPr>
      </w:pPr>
    </w:p>
    <w:p w:rsidR="00690C1A" w:rsidRPr="00662B29" w:rsidRDefault="00690C1A" w:rsidP="00690C1A">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093440"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2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90C1A" w:rsidRPr="00662B29" w:rsidRDefault="00690C1A" w:rsidP="00690C1A">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22 </w:t>
      </w:r>
      <w:r w:rsidR="00257485"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timelines for business strategy reviews</w:t>
      </w:r>
    </w:p>
    <w:p w:rsidR="00690C1A" w:rsidRPr="00662B29" w:rsidRDefault="00690C1A" w:rsidP="00690C1A">
      <w:pPr>
        <w:pStyle w:val="Heading3"/>
        <w:spacing w:before="80" w:after="120"/>
        <w:rPr>
          <w:rFonts w:cs="HelveticaNeueLT Std Lt Cn"/>
          <w:b w:val="0"/>
          <w:color w:val="auto"/>
          <w:sz w:val="22"/>
        </w:rPr>
      </w:pPr>
    </w:p>
    <w:p w:rsidR="00690C1A" w:rsidRPr="00662B29" w:rsidRDefault="00690C1A" w:rsidP="0056616D">
      <w:pPr>
        <w:pStyle w:val="BodyCopy"/>
        <w:rPr>
          <w:rFonts w:eastAsia="Times New Roman" w:cs="Times New Roman"/>
          <w:noProof w:val="0"/>
        </w:rPr>
      </w:pPr>
      <w:r w:rsidRPr="00662B29">
        <w:rPr>
          <w:noProof w:val="0"/>
        </w:rPr>
        <w:t xml:space="preserve">Draw up a timetable that shows how frequently you will review and amend your business strategies. </w:t>
      </w:r>
    </w:p>
    <w:p w:rsidR="00690C1A" w:rsidRPr="00662B29" w:rsidRDefault="00690C1A" w:rsidP="00690C1A">
      <w:pPr>
        <w:pStyle w:val="Heading3"/>
        <w:spacing w:before="80" w:after="120" w:line="360" w:lineRule="auto"/>
        <w:rPr>
          <w:b w:val="0"/>
          <w:color w:val="auto"/>
          <w:sz w:val="22"/>
        </w:rPr>
      </w:pPr>
      <w:r w:rsidRPr="00662B29">
        <w:rPr>
          <w:rFonts w:cs="HelveticaNeueLT Std Lt Cn"/>
          <w:b w:val="0"/>
          <w:color w:val="auto"/>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w:t>
      </w:r>
    </w:p>
    <w:p w:rsidR="00BF1F4C" w:rsidRPr="00662B29" w:rsidRDefault="00BF1F4C">
      <w:pPr>
        <w:rPr>
          <w:rFonts w:ascii="Helvetica" w:hAnsi="Helvetica" w:cs="Chevin-Thin"/>
          <w:b/>
          <w:color w:val="45545F"/>
          <w:sz w:val="28"/>
          <w:szCs w:val="28"/>
        </w:rPr>
      </w:pPr>
      <w:r w:rsidRPr="00662B29">
        <w:rPr>
          <w:rFonts w:ascii="Helvetica" w:hAnsi="Helvetica" w:cs="Chevin-Thin"/>
          <w:b/>
          <w:color w:val="45545F"/>
          <w:sz w:val="28"/>
          <w:szCs w:val="28"/>
        </w:rPr>
        <w:br w:type="page"/>
      </w:r>
    </w:p>
    <w:p w:rsidR="000A0C46" w:rsidRPr="00662B29" w:rsidRDefault="000A0C46" w:rsidP="000A0C46">
      <w:pPr>
        <w:pStyle w:val="Heading2"/>
      </w:pPr>
      <w:r w:rsidRPr="00662B29">
        <w:t>4.2</w:t>
      </w:r>
      <w:r w:rsidRPr="00662B29">
        <w:tab/>
      </w:r>
      <w:fldSimple w:instr=" REF  Criteria42  \* MERGEFORMAT ">
        <w:sdt>
          <w:sdtPr>
            <w:rPr>
              <w:rStyle w:val="PlaceholderText"/>
              <w:color w:val="45545F"/>
            </w:rPr>
            <w:alias w:val="Criteria42"/>
            <w:tag w:val="Criteria42"/>
            <w:id w:val="523765021"/>
            <w:placeholder>
              <w:docPart w:val="6442C90229374841B46B5841923A89DA"/>
            </w:placeholder>
          </w:sdtPr>
          <w:sdtEndPr>
            <w:rPr>
              <w:rStyle w:val="PlaceholderText"/>
            </w:rPr>
          </w:sdtEndPr>
          <w:sdtContent>
            <w:r w:rsidR="001205F2" w:rsidRPr="001205F2">
              <w:rPr>
                <w:rStyle w:val="PlaceholderText"/>
                <w:color w:val="45545F"/>
              </w:rPr>
              <w:t>Include multiple perspectives and information sources in determining the effectiveness of strategies</w:t>
            </w:r>
          </w:sdtContent>
        </w:sdt>
      </w:fldSimple>
    </w:p>
    <w:p w:rsidR="00DB4BEF" w:rsidRPr="00662B29" w:rsidRDefault="00DB4BEF" w:rsidP="00DB4BEF">
      <w:pPr>
        <w:pStyle w:val="Heading2"/>
      </w:pPr>
      <w:r w:rsidRPr="00662B29">
        <w:t>4.3</w:t>
      </w:r>
      <w:r w:rsidRPr="00662B29">
        <w:tab/>
      </w:r>
      <w:fldSimple w:instr=" REF  Criteria43  \* MERGEFORMAT ">
        <w:sdt>
          <w:sdtPr>
            <w:alias w:val="Criteria43"/>
            <w:tag w:val="Criteria43"/>
            <w:id w:val="689649774"/>
            <w:placeholder>
              <w:docPart w:val="92EF237F4DE34D6CAD7B8B940B05F90F"/>
            </w:placeholder>
          </w:sdtPr>
          <w:sdtEndPr/>
          <w:sdtContent>
            <w:r w:rsidR="001205F2" w:rsidRPr="001205F2">
              <w:rPr>
                <w:rStyle w:val="PlaceholderText"/>
                <w:color w:val="45545F"/>
              </w:rPr>
              <w:t xml:space="preserve">Evaluate the effectiveness of the </w:t>
            </w:r>
            <w:r w:rsidR="001205F2" w:rsidRPr="001205F2">
              <w:t>strategies</w:t>
            </w:r>
          </w:sdtContent>
        </w:sdt>
      </w:fldSimple>
    </w:p>
    <w:p w:rsidR="00DB4BEF" w:rsidRPr="00662B29" w:rsidRDefault="000A0C46" w:rsidP="00257485">
      <w:pPr>
        <w:pStyle w:val="Heading3"/>
        <w:spacing w:before="200" w:after="200"/>
      </w:pPr>
      <w:r w:rsidRPr="00662B29">
        <w:t>Introduction</w:t>
      </w:r>
    </w:p>
    <w:p w:rsidR="00291570" w:rsidRPr="00662B29" w:rsidRDefault="00291570" w:rsidP="0056616D">
      <w:pPr>
        <w:pStyle w:val="BodyCopy"/>
        <w:rPr>
          <w:noProof w:val="0"/>
        </w:rPr>
      </w:pPr>
      <w:r w:rsidRPr="00662B29">
        <w:rPr>
          <w:noProof w:val="0"/>
        </w:rPr>
        <w:t xml:space="preserve">The key to reviewing </w:t>
      </w:r>
      <w:r w:rsidR="00DB4BEF" w:rsidRPr="00662B29">
        <w:rPr>
          <w:noProof w:val="0"/>
        </w:rPr>
        <w:t xml:space="preserve">and evaluating </w:t>
      </w:r>
      <w:r w:rsidRPr="00662B29">
        <w:rPr>
          <w:noProof w:val="0"/>
        </w:rPr>
        <w:t xml:space="preserve">the progress of business strategies is to be proactive. You should actively seek to review </w:t>
      </w:r>
      <w:r w:rsidR="00DB4BEF" w:rsidRPr="00662B29">
        <w:rPr>
          <w:noProof w:val="0"/>
        </w:rPr>
        <w:t xml:space="preserve">and evaluate </w:t>
      </w:r>
      <w:r w:rsidRPr="00662B29">
        <w:rPr>
          <w:noProof w:val="0"/>
        </w:rPr>
        <w:t>the progress and effectiveness of the implementation of strategies as opposed to simply passively receiving whatever progress reports happen to come your way.</w:t>
      </w:r>
    </w:p>
    <w:p w:rsidR="00FA6D46" w:rsidRPr="00662B29" w:rsidRDefault="00291570" w:rsidP="0056616D">
      <w:pPr>
        <w:pStyle w:val="BodyCopy"/>
        <w:rPr>
          <w:noProof w:val="0"/>
        </w:rPr>
      </w:pPr>
      <w:r w:rsidRPr="00662B29">
        <w:rPr>
          <w:noProof w:val="0"/>
        </w:rPr>
        <w:t>Physically go and talk to people, make sure those involved notice you taking an interest and</w:t>
      </w:r>
      <w:r w:rsidR="00EB76A0" w:rsidRPr="00662B29">
        <w:rPr>
          <w:noProof w:val="0"/>
        </w:rPr>
        <w:t xml:space="preserve"> </w:t>
      </w:r>
      <w:r w:rsidRPr="00662B29">
        <w:rPr>
          <w:noProof w:val="0"/>
        </w:rPr>
        <w:t xml:space="preserve">know you are </w:t>
      </w:r>
      <w:r w:rsidR="00EB76A0" w:rsidRPr="00662B29">
        <w:rPr>
          <w:noProof w:val="0"/>
        </w:rPr>
        <w:t>reviewing</w:t>
      </w:r>
      <w:r w:rsidRPr="00662B29">
        <w:rPr>
          <w:noProof w:val="0"/>
        </w:rPr>
        <w:t xml:space="preserve"> progress.</w:t>
      </w:r>
    </w:p>
    <w:p w:rsidR="00BF1F4C" w:rsidRPr="00662B29" w:rsidRDefault="00BF1F4C" w:rsidP="0056616D">
      <w:pPr>
        <w:pStyle w:val="BodyCopy"/>
        <w:rPr>
          <w:rFonts w:cs="Times New Roman"/>
          <w:noProof w:val="0"/>
        </w:rPr>
      </w:pPr>
      <w:r w:rsidRPr="00662B29">
        <w:rPr>
          <w:rFonts w:cs="HelveticaNeueLT Std Lt Cn"/>
          <w:noProof w:val="0"/>
        </w:rPr>
        <w:t xml:space="preserve">If you have developed clear measurable objectives and performance criteria, the reviewing </w:t>
      </w:r>
      <w:r w:rsidR="00DB4BEF" w:rsidRPr="00662B29">
        <w:rPr>
          <w:rFonts w:cs="HelveticaNeueLT Std Lt Cn"/>
          <w:noProof w:val="0"/>
        </w:rPr>
        <w:t xml:space="preserve">and evaluation </w:t>
      </w:r>
      <w:r w:rsidRPr="00662B29">
        <w:rPr>
          <w:rFonts w:cs="HelveticaNeueLT Std Lt Cn"/>
          <w:noProof w:val="0"/>
        </w:rPr>
        <w:t>process need not be an overly difficult or time-consuming exercise.</w:t>
      </w:r>
    </w:p>
    <w:p w:rsidR="00DB4BEF" w:rsidRPr="00662B29" w:rsidRDefault="00DB4BEF" w:rsidP="0056616D">
      <w:pPr>
        <w:pStyle w:val="BodyCopy"/>
        <w:rPr>
          <w:rFonts w:cs="HelveticaNeueLTStd-Lt"/>
          <w:noProof w:val="0"/>
          <w:szCs w:val="24"/>
        </w:rPr>
      </w:pPr>
      <w:r w:rsidRPr="00662B29">
        <w:rPr>
          <w:rFonts w:cs="HelveticaNeueLTStd-Lt"/>
          <w:noProof w:val="0"/>
          <w:szCs w:val="24"/>
        </w:rPr>
        <w:t>It is essential reviews and evaluations are scheduled at an agreed time or stage, as identified in Section 4.1, to answer the following questions;</w:t>
      </w:r>
    </w:p>
    <w:p w:rsidR="00DB4BEF" w:rsidRPr="00662B29" w:rsidRDefault="00DB4BEF" w:rsidP="003C52E4">
      <w:pPr>
        <w:pStyle w:val="Bullet1"/>
      </w:pPr>
      <w:r w:rsidRPr="00662B29">
        <w:t>Are we on track?</w:t>
      </w:r>
    </w:p>
    <w:p w:rsidR="00DB4BEF" w:rsidRPr="00662B29" w:rsidRDefault="00902CD2" w:rsidP="003C52E4">
      <w:pPr>
        <w:pStyle w:val="Bullet1"/>
      </w:pPr>
      <w:r w:rsidRPr="00662B29">
        <w:rPr>
          <w:noProof/>
          <w:lang w:val="en-US"/>
        </w:rPr>
        <w:drawing>
          <wp:anchor distT="0" distB="0" distL="114300" distR="114300" simplePos="0" relativeHeight="252132352" behindDoc="0" locked="0" layoutInCell="1" allowOverlap="1">
            <wp:simplePos x="0" y="0"/>
            <wp:positionH relativeFrom="column">
              <wp:posOffset>4171950</wp:posOffset>
            </wp:positionH>
            <wp:positionV relativeFrom="paragraph">
              <wp:posOffset>14605</wp:posOffset>
            </wp:positionV>
            <wp:extent cx="1485900" cy="990600"/>
            <wp:effectExtent l="19050" t="0" r="0" b="0"/>
            <wp:wrapSquare wrapText="bothSides"/>
            <wp:docPr id="155" name="Picture 154" descr="W553_men_checking_file_51616180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53_men_checking_file_51616180 NH.jpg"/>
                    <pic:cNvPicPr/>
                  </pic:nvPicPr>
                  <pic:blipFill>
                    <a:blip r:embed="rId196" cstate="print"/>
                    <a:stretch>
                      <a:fillRect/>
                    </a:stretch>
                  </pic:blipFill>
                  <pic:spPr>
                    <a:xfrm>
                      <a:off x="0" y="0"/>
                      <a:ext cx="1485900" cy="990600"/>
                    </a:xfrm>
                    <a:prstGeom prst="rect">
                      <a:avLst/>
                    </a:prstGeom>
                  </pic:spPr>
                </pic:pic>
              </a:graphicData>
            </a:graphic>
          </wp:anchor>
        </w:drawing>
      </w:r>
      <w:r w:rsidR="00DB4BEF" w:rsidRPr="00662B29">
        <w:t>Have we achieved what we planned?</w:t>
      </w:r>
    </w:p>
    <w:p w:rsidR="00DB4BEF" w:rsidRPr="00662B29" w:rsidRDefault="00DB4BEF" w:rsidP="003C52E4">
      <w:pPr>
        <w:pStyle w:val="Bullet1"/>
      </w:pPr>
      <w:r w:rsidRPr="00662B29">
        <w:t>Are any variations acceptable, or do they require action?</w:t>
      </w:r>
    </w:p>
    <w:p w:rsidR="00DB4BEF" w:rsidRPr="00662B29" w:rsidRDefault="00DB4BEF" w:rsidP="003C52E4">
      <w:pPr>
        <w:pStyle w:val="Bullet1"/>
      </w:pPr>
      <w:r w:rsidRPr="00662B29">
        <w:t>Were the original objectives realistic and achievable?</w:t>
      </w:r>
    </w:p>
    <w:p w:rsidR="00DB4BEF" w:rsidRPr="00662B29" w:rsidRDefault="00DB4BEF" w:rsidP="003C52E4">
      <w:pPr>
        <w:pStyle w:val="Bullet1"/>
      </w:pPr>
      <w:r w:rsidRPr="00662B29">
        <w:t>Have we improved our strategic planning ability through these actions?</w:t>
      </w:r>
    </w:p>
    <w:p w:rsidR="00BF1F4C" w:rsidRPr="00662B29" w:rsidRDefault="00BF1F4C" w:rsidP="0056616D">
      <w:pPr>
        <w:pStyle w:val="BodyCopy"/>
        <w:rPr>
          <w:noProof w:val="0"/>
        </w:rPr>
      </w:pPr>
      <w:r w:rsidRPr="00662B29">
        <w:rPr>
          <w:noProof w:val="0"/>
        </w:rPr>
        <w:t>The methods chosen for reviewing</w:t>
      </w:r>
      <w:r w:rsidR="00DB4BEF" w:rsidRPr="00662B29">
        <w:rPr>
          <w:noProof w:val="0"/>
        </w:rPr>
        <w:t xml:space="preserve"> and evaluate</w:t>
      </w:r>
      <w:r w:rsidRPr="00662B29">
        <w:rPr>
          <w:noProof w:val="0"/>
        </w:rPr>
        <w:t xml:space="preserve"> the implementation and performance of business strategies are generally built into the planning process. It is a good idea when planning to keep in mind the reporting on the success or otherwise of objectives. </w:t>
      </w:r>
      <w:r w:rsidR="00474CDE" w:rsidRPr="00662B29">
        <w:rPr>
          <w:noProof w:val="0"/>
        </w:rPr>
        <w:t>It</w:t>
      </w:r>
      <w:r w:rsidR="00474CDE">
        <w:rPr>
          <w:noProof w:val="0"/>
        </w:rPr>
        <w:t xml:space="preserve"> is frustrating to set </w:t>
      </w:r>
      <w:r w:rsidR="00474CDE" w:rsidRPr="00662B29">
        <w:rPr>
          <w:noProof w:val="0"/>
        </w:rPr>
        <w:t>objectives but not be able to say whether or not it has been achieved.</w:t>
      </w:r>
    </w:p>
    <w:p w:rsidR="007B4B6E" w:rsidRPr="00662B29" w:rsidRDefault="007B4B6E" w:rsidP="0056616D">
      <w:pPr>
        <w:pStyle w:val="BodyCopy"/>
        <w:rPr>
          <w:noProof w:val="0"/>
        </w:rPr>
      </w:pPr>
      <w:r w:rsidRPr="00662B29">
        <w:rPr>
          <w:noProof w:val="0"/>
        </w:rPr>
        <w:t>These methods can:</w:t>
      </w:r>
    </w:p>
    <w:p w:rsidR="007B4B6E" w:rsidRPr="00662B29" w:rsidRDefault="007B4B6E" w:rsidP="003C52E4">
      <w:pPr>
        <w:pStyle w:val="Bullet1"/>
      </w:pPr>
      <w:r w:rsidRPr="00662B29">
        <w:t>Identify problems</w:t>
      </w:r>
    </w:p>
    <w:p w:rsidR="007B4B6E" w:rsidRPr="00662B29" w:rsidRDefault="007B4B6E" w:rsidP="003C52E4">
      <w:pPr>
        <w:pStyle w:val="Bullet1"/>
      </w:pPr>
      <w:r w:rsidRPr="00662B29">
        <w:t>Help resolve problems</w:t>
      </w:r>
    </w:p>
    <w:p w:rsidR="007B4B6E" w:rsidRPr="00662B29" w:rsidRDefault="007B4B6E" w:rsidP="003C52E4">
      <w:pPr>
        <w:pStyle w:val="Bullet1"/>
      </w:pPr>
      <w:r w:rsidRPr="00662B29">
        <w:t>Provide guidance</w:t>
      </w:r>
      <w:r w:rsidR="00257485" w:rsidRPr="00662B29">
        <w:t>.</w:t>
      </w:r>
    </w:p>
    <w:p w:rsidR="00DB4BEF" w:rsidRPr="00662B29" w:rsidRDefault="00DB4BEF" w:rsidP="00257485">
      <w:pPr>
        <w:pStyle w:val="Heading3"/>
        <w:spacing w:before="200" w:after="200"/>
        <w:rPr>
          <w:szCs w:val="28"/>
        </w:rPr>
      </w:pPr>
      <w:r w:rsidRPr="00662B29">
        <w:rPr>
          <w:szCs w:val="28"/>
        </w:rPr>
        <w:t>Steps of reviewing and evaluating effectiveness of business strategies</w:t>
      </w:r>
    </w:p>
    <w:p w:rsidR="00DB4BEF" w:rsidRPr="00662B29" w:rsidRDefault="00DB4BEF" w:rsidP="0056616D">
      <w:pPr>
        <w:pStyle w:val="BodyCopy"/>
        <w:rPr>
          <w:noProof w:val="0"/>
        </w:rPr>
      </w:pPr>
      <w:r w:rsidRPr="00662B29">
        <w:rPr>
          <w:noProof w:val="0"/>
        </w:rPr>
        <w:t xml:space="preserve">In essence the steps </w:t>
      </w:r>
      <w:r w:rsidR="00474CDE" w:rsidRPr="00662B29">
        <w:rPr>
          <w:noProof w:val="0"/>
        </w:rPr>
        <w:t>associated of</w:t>
      </w:r>
      <w:r w:rsidR="00070DDF" w:rsidRPr="00662B29">
        <w:rPr>
          <w:noProof w:val="0"/>
        </w:rPr>
        <w:t xml:space="preserve"> review and evaluation:</w:t>
      </w:r>
    </w:p>
    <w:p w:rsidR="00DB4BEF" w:rsidRPr="00662B29" w:rsidRDefault="00DB4BEF" w:rsidP="003C52E4">
      <w:pPr>
        <w:pStyle w:val="Bullet1"/>
      </w:pPr>
      <w:r w:rsidRPr="00662B29">
        <w:t>Assessing performance against the attainment of established indicators, including objectives, use of resources, timelines, execution of allocated responsibilities and budgets</w:t>
      </w:r>
    </w:p>
    <w:p w:rsidR="00DB4BEF" w:rsidRPr="00662B29" w:rsidRDefault="00DB4BEF" w:rsidP="003C52E4">
      <w:pPr>
        <w:pStyle w:val="Bullet1"/>
      </w:pPr>
      <w:r w:rsidRPr="00662B29">
        <w:t>Seeking opinions from relevant stakeholders</w:t>
      </w:r>
    </w:p>
    <w:p w:rsidR="00DB4BEF" w:rsidRPr="00662B29" w:rsidRDefault="00DB4BEF" w:rsidP="003C52E4">
      <w:pPr>
        <w:pStyle w:val="Bullet1"/>
      </w:pPr>
      <w:r w:rsidRPr="00662B29">
        <w:t>Validating conclusions reached in relation to strategy performance.</w:t>
      </w:r>
    </w:p>
    <w:p w:rsidR="00291570" w:rsidRPr="00662B29" w:rsidRDefault="00291570" w:rsidP="00E36A00">
      <w:pPr>
        <w:pStyle w:val="Heading3"/>
        <w:rPr>
          <w:szCs w:val="28"/>
        </w:rPr>
      </w:pPr>
      <w:r w:rsidRPr="00662B29">
        <w:rPr>
          <w:szCs w:val="28"/>
        </w:rPr>
        <w:t xml:space="preserve">Methods used to review </w:t>
      </w:r>
      <w:r w:rsidR="00EB76A0" w:rsidRPr="00662B29">
        <w:rPr>
          <w:szCs w:val="28"/>
        </w:rPr>
        <w:t xml:space="preserve">and evaluate the effectiveness of </w:t>
      </w:r>
      <w:r w:rsidRPr="00662B29">
        <w:rPr>
          <w:szCs w:val="28"/>
        </w:rPr>
        <w:t>business strategies</w:t>
      </w:r>
    </w:p>
    <w:p w:rsidR="00BF1F4C" w:rsidRPr="00662B29" w:rsidRDefault="00BF1F4C" w:rsidP="0056616D">
      <w:pPr>
        <w:pStyle w:val="BodyCopy"/>
        <w:rPr>
          <w:noProof w:val="0"/>
        </w:rPr>
      </w:pPr>
      <w:r w:rsidRPr="00662B29">
        <w:rPr>
          <w:noProof w:val="0"/>
        </w:rPr>
        <w:t xml:space="preserve">There are many tools or methods available to review progress </w:t>
      </w:r>
      <w:r w:rsidR="00EB76A0" w:rsidRPr="00662B29">
        <w:rPr>
          <w:noProof w:val="0"/>
        </w:rPr>
        <w:t xml:space="preserve">and effectiveness of implementation of activities </w:t>
      </w:r>
      <w:r w:rsidRPr="00662B29">
        <w:rPr>
          <w:noProof w:val="0"/>
        </w:rPr>
        <w:t>against the original strategies.</w:t>
      </w:r>
    </w:p>
    <w:p w:rsidR="00BF1F4C" w:rsidRPr="00662B29" w:rsidRDefault="00EB76A0" w:rsidP="0056616D">
      <w:pPr>
        <w:pStyle w:val="BodyCopy"/>
        <w:rPr>
          <w:noProof w:val="0"/>
        </w:rPr>
      </w:pPr>
      <w:r w:rsidRPr="00662B29">
        <w:rPr>
          <w:noProof w:val="0"/>
        </w:rPr>
        <w:t>The methods include, but not limited to</w:t>
      </w:r>
      <w:r w:rsidR="00BF1F4C" w:rsidRPr="00662B29">
        <w:rPr>
          <w:noProof w:val="0"/>
        </w:rPr>
        <w:t>:</w:t>
      </w:r>
    </w:p>
    <w:p w:rsidR="007B4B6E" w:rsidRPr="00662B29" w:rsidRDefault="007B4B6E" w:rsidP="003C52E4">
      <w:pPr>
        <w:pStyle w:val="Bullet1"/>
      </w:pPr>
      <w:r w:rsidRPr="00662B29">
        <w:t>Reading and analysing information sourced – including legislation, industry data and reports, best practice information, new market research information, revised internal policies and procedures</w:t>
      </w:r>
    </w:p>
    <w:p w:rsidR="007B4B6E" w:rsidRPr="00662B29" w:rsidRDefault="007B4B6E" w:rsidP="003C52E4">
      <w:pPr>
        <w:pStyle w:val="Bullet1"/>
      </w:pPr>
      <w:r w:rsidRPr="00662B29">
        <w:rPr>
          <w:noProof/>
          <w:lang w:val="en-US"/>
        </w:rPr>
        <w:drawing>
          <wp:anchor distT="0" distB="0" distL="114300" distR="114300" simplePos="0" relativeHeight="252101632" behindDoc="0" locked="0" layoutInCell="1" allowOverlap="1">
            <wp:simplePos x="0" y="0"/>
            <wp:positionH relativeFrom="column">
              <wp:posOffset>4467225</wp:posOffset>
            </wp:positionH>
            <wp:positionV relativeFrom="paragraph">
              <wp:posOffset>38100</wp:posOffset>
            </wp:positionV>
            <wp:extent cx="923925" cy="1381125"/>
            <wp:effectExtent l="19050" t="0" r="9525" b="0"/>
            <wp:wrapSquare wrapText="bothSides"/>
            <wp:docPr id="80" name="Picture 49" descr="shutterstock_88003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8003519.jpg"/>
                    <pic:cNvPicPr/>
                  </pic:nvPicPr>
                  <pic:blipFill>
                    <a:blip r:embed="rId197" cstate="print"/>
                    <a:stretch>
                      <a:fillRect/>
                    </a:stretch>
                  </pic:blipFill>
                  <pic:spPr>
                    <a:xfrm>
                      <a:off x="0" y="0"/>
                      <a:ext cx="923925" cy="1381125"/>
                    </a:xfrm>
                    <a:prstGeom prst="rect">
                      <a:avLst/>
                    </a:prstGeom>
                  </pic:spPr>
                </pic:pic>
              </a:graphicData>
            </a:graphic>
          </wp:anchor>
        </w:drawing>
      </w:r>
      <w:r w:rsidR="00257485" w:rsidRPr="00662B29">
        <w:t>Using a pretend customer</w:t>
      </w:r>
    </w:p>
    <w:p w:rsidR="007B4B6E" w:rsidRPr="00662B29" w:rsidRDefault="007B4B6E" w:rsidP="003C52E4">
      <w:pPr>
        <w:pStyle w:val="Bullet1"/>
        <w:rPr>
          <w:lang w:eastAsia="ar-SA"/>
        </w:rPr>
      </w:pPr>
      <w:r w:rsidRPr="00662B29">
        <w:rPr>
          <w:lang w:eastAsia="ar-SA"/>
        </w:rPr>
        <w:t>Observation</w:t>
      </w:r>
    </w:p>
    <w:p w:rsidR="00D423C6" w:rsidRPr="00662B29" w:rsidRDefault="00D423C6" w:rsidP="003C52E4">
      <w:pPr>
        <w:pStyle w:val="Bullet1"/>
      </w:pPr>
      <w:r w:rsidRPr="00662B29">
        <w:t>Interviews with stakeholders</w:t>
      </w:r>
    </w:p>
    <w:p w:rsidR="00D423C6" w:rsidRPr="00662B29" w:rsidRDefault="00D423C6" w:rsidP="003C52E4">
      <w:pPr>
        <w:pStyle w:val="Bullet1"/>
      </w:pPr>
      <w:r w:rsidRPr="00662B29">
        <w:t>Surveys</w:t>
      </w:r>
    </w:p>
    <w:p w:rsidR="00D423C6" w:rsidRPr="00662B29" w:rsidRDefault="00D423C6" w:rsidP="003C52E4">
      <w:pPr>
        <w:pStyle w:val="Bullet1"/>
      </w:pPr>
      <w:r w:rsidRPr="00662B29">
        <w:t>Focus group interviews</w:t>
      </w:r>
    </w:p>
    <w:p w:rsidR="00BF1F4C" w:rsidRPr="00662B29" w:rsidRDefault="00BF1F4C" w:rsidP="003C52E4">
      <w:pPr>
        <w:pStyle w:val="Bullet1"/>
      </w:pPr>
      <w:r w:rsidRPr="00662B29">
        <w:t>Discuss progress</w:t>
      </w:r>
    </w:p>
    <w:p w:rsidR="00D423C6" w:rsidRPr="00662B29" w:rsidRDefault="00D423C6" w:rsidP="003C52E4">
      <w:pPr>
        <w:pStyle w:val="Bullet1"/>
      </w:pPr>
      <w:r w:rsidRPr="00662B29">
        <w:t>Solicited and unsolicited feedback</w:t>
      </w:r>
    </w:p>
    <w:p w:rsidR="00BF1F4C" w:rsidRPr="00662B29" w:rsidRDefault="00BF1F4C" w:rsidP="003C52E4">
      <w:pPr>
        <w:pStyle w:val="Bullet1"/>
      </w:pPr>
      <w:r w:rsidRPr="00662B29">
        <w:t>Research on existing programs</w:t>
      </w:r>
    </w:p>
    <w:p w:rsidR="00BF1F4C" w:rsidRPr="00662B29" w:rsidRDefault="00BF1F4C" w:rsidP="003C52E4">
      <w:pPr>
        <w:pStyle w:val="Bullet1"/>
      </w:pPr>
      <w:r w:rsidRPr="00662B29">
        <w:t>Organisational reviews</w:t>
      </w:r>
    </w:p>
    <w:p w:rsidR="00BF1F4C" w:rsidRPr="00662B29" w:rsidRDefault="00BF1F4C" w:rsidP="003C52E4">
      <w:pPr>
        <w:pStyle w:val="Bullet1"/>
      </w:pPr>
      <w:r w:rsidRPr="00662B29">
        <w:t>Workforce management data</w:t>
      </w:r>
    </w:p>
    <w:p w:rsidR="00BF1F4C" w:rsidRPr="00662B29" w:rsidRDefault="00CE04A6" w:rsidP="003C52E4">
      <w:pPr>
        <w:pStyle w:val="Bullet1"/>
      </w:pPr>
      <w:r w:rsidRPr="00662B29">
        <w:t>Statistical data -</w:t>
      </w:r>
      <w:r w:rsidR="00BF1F4C" w:rsidRPr="00662B29">
        <w:t xml:space="preserve"> inclu</w:t>
      </w:r>
      <w:r w:rsidR="00257485" w:rsidRPr="00662B29">
        <w:t>ding sales, bookings and profit</w:t>
      </w:r>
    </w:p>
    <w:p w:rsidR="00BF1F4C" w:rsidRPr="00662B29" w:rsidRDefault="00BF1F4C" w:rsidP="003C52E4">
      <w:pPr>
        <w:pStyle w:val="Bullet1"/>
      </w:pPr>
      <w:r w:rsidRPr="00662B29">
        <w:t>Comparisons with Key performance indicators</w:t>
      </w:r>
    </w:p>
    <w:p w:rsidR="00BF1F4C" w:rsidRPr="00662B29" w:rsidRDefault="00BF1F4C" w:rsidP="003C52E4">
      <w:pPr>
        <w:pStyle w:val="Bullet1"/>
      </w:pPr>
      <w:r w:rsidRPr="00662B29">
        <w:t xml:space="preserve">Checking of documentation </w:t>
      </w:r>
      <w:r w:rsidR="007B4B6E" w:rsidRPr="00662B29">
        <w:t>- including budgets and reports</w:t>
      </w:r>
    </w:p>
    <w:p w:rsidR="00BF1F4C" w:rsidRPr="00662B29" w:rsidRDefault="00BF1F4C" w:rsidP="003C52E4">
      <w:pPr>
        <w:pStyle w:val="Bullet1"/>
      </w:pPr>
      <w:r w:rsidRPr="00662B29">
        <w:t xml:space="preserve">Verifying time sheets </w:t>
      </w:r>
    </w:p>
    <w:p w:rsidR="00BF1F4C" w:rsidRPr="00662B29" w:rsidRDefault="00D70E5F" w:rsidP="003C52E4">
      <w:pPr>
        <w:pStyle w:val="Bullet1"/>
      </w:pPr>
      <w:r w:rsidRPr="00662B29">
        <w:rPr>
          <w:noProof/>
          <w:lang w:val="en-US"/>
        </w:rPr>
        <w:drawing>
          <wp:anchor distT="0" distB="0" distL="114300" distR="114300" simplePos="0" relativeHeight="252104704" behindDoc="0" locked="0" layoutInCell="1" allowOverlap="1">
            <wp:simplePos x="0" y="0"/>
            <wp:positionH relativeFrom="column">
              <wp:posOffset>3927475</wp:posOffset>
            </wp:positionH>
            <wp:positionV relativeFrom="paragraph">
              <wp:posOffset>184785</wp:posOffset>
            </wp:positionV>
            <wp:extent cx="1577975" cy="1333500"/>
            <wp:effectExtent l="19050" t="0" r="3175" b="0"/>
            <wp:wrapSquare wrapText="bothSides"/>
            <wp:docPr id="35" name="Picture 34" descr="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198" cstate="print"/>
                    <a:stretch>
                      <a:fillRect/>
                    </a:stretch>
                  </pic:blipFill>
                  <pic:spPr>
                    <a:xfrm>
                      <a:off x="0" y="0"/>
                      <a:ext cx="1577975" cy="1333500"/>
                    </a:xfrm>
                    <a:prstGeom prst="rect">
                      <a:avLst/>
                    </a:prstGeom>
                  </pic:spPr>
                </pic:pic>
              </a:graphicData>
            </a:graphic>
          </wp:anchor>
        </w:drawing>
      </w:r>
      <w:r w:rsidR="00257485" w:rsidRPr="00662B29">
        <w:t xml:space="preserve">Brainstorming sessions </w:t>
      </w:r>
    </w:p>
    <w:p w:rsidR="00BF1F4C" w:rsidRPr="00662B29" w:rsidRDefault="00257485" w:rsidP="003C52E4">
      <w:pPr>
        <w:pStyle w:val="Bullet1"/>
        <w:rPr>
          <w:rFonts w:eastAsia="Calibri" w:cs="Calibri"/>
          <w:b/>
          <w:lang w:eastAsia="ar-SA"/>
        </w:rPr>
      </w:pPr>
      <w:r w:rsidRPr="00662B29">
        <w:t>Staff input and review</w:t>
      </w:r>
    </w:p>
    <w:p w:rsidR="00BF1F4C" w:rsidRPr="00662B29" w:rsidRDefault="00BF1F4C" w:rsidP="003C52E4">
      <w:pPr>
        <w:pStyle w:val="Bullet1"/>
        <w:rPr>
          <w:lang w:eastAsia="ar-SA"/>
        </w:rPr>
      </w:pPr>
      <w:r w:rsidRPr="00662B29">
        <w:rPr>
          <w:lang w:eastAsia="ar-SA"/>
        </w:rPr>
        <w:t>Checklists</w:t>
      </w:r>
    </w:p>
    <w:p w:rsidR="00BF1F4C" w:rsidRPr="00662B29" w:rsidRDefault="00BF1F4C" w:rsidP="003C52E4">
      <w:pPr>
        <w:pStyle w:val="Bullet1"/>
        <w:rPr>
          <w:lang w:eastAsia="ar-SA"/>
        </w:rPr>
      </w:pPr>
      <w:r w:rsidRPr="00662B29">
        <w:rPr>
          <w:lang w:eastAsia="ar-SA"/>
        </w:rPr>
        <w:t>Flowcharts</w:t>
      </w:r>
    </w:p>
    <w:p w:rsidR="00BF1F4C" w:rsidRPr="00662B29" w:rsidRDefault="00D70E5F" w:rsidP="003C52E4">
      <w:pPr>
        <w:pStyle w:val="Bullet1"/>
        <w:rPr>
          <w:lang w:eastAsia="ar-SA"/>
        </w:rPr>
      </w:pPr>
      <w:r w:rsidRPr="00662B29">
        <w:rPr>
          <w:lang w:eastAsia="ar-SA"/>
        </w:rPr>
        <w:t>Benchmarking</w:t>
      </w:r>
    </w:p>
    <w:p w:rsidR="00BF1F4C" w:rsidRPr="00662B29" w:rsidRDefault="00BF1F4C" w:rsidP="003C52E4">
      <w:pPr>
        <w:pStyle w:val="Bullet1"/>
      </w:pPr>
      <w:r w:rsidRPr="00662B29">
        <w:t xml:space="preserve">Gap analysis </w:t>
      </w:r>
    </w:p>
    <w:p w:rsidR="00BF1F4C" w:rsidRPr="00662B29" w:rsidRDefault="00BF1F4C" w:rsidP="003C52E4">
      <w:pPr>
        <w:pStyle w:val="Bullet1"/>
      </w:pPr>
      <w:r w:rsidRPr="00662B29">
        <w:t>Compliance reports</w:t>
      </w:r>
      <w:r w:rsidR="00257485" w:rsidRPr="00662B29">
        <w:t>.</w:t>
      </w:r>
    </w:p>
    <w:p w:rsidR="00A925CD" w:rsidRPr="00662B29" w:rsidRDefault="00A925CD">
      <w:pPr>
        <w:rPr>
          <w:rFonts w:ascii="Helvetica" w:eastAsia="Times New Roman" w:hAnsi="Helvetica" w:cs="Times New Roman"/>
        </w:rPr>
      </w:pPr>
      <w:r w:rsidRPr="00662B29">
        <w:rPr>
          <w:rFonts w:ascii="Helvetica" w:eastAsia="Times New Roman" w:hAnsi="Helvetica" w:cs="Times New Roman"/>
        </w:rPr>
        <w:br w:type="page"/>
      </w:r>
    </w:p>
    <w:p w:rsidR="007B4B6E" w:rsidRPr="00662B29" w:rsidRDefault="007B4B6E" w:rsidP="007B4B6E">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03680"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8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B4B6E" w:rsidRPr="00662B29" w:rsidRDefault="007B4B6E" w:rsidP="007B4B6E">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23 </w:t>
      </w:r>
      <w:r w:rsidR="00257485"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w:t>
      </w:r>
      <w:r w:rsidR="00D70E5F" w:rsidRPr="00662B29">
        <w:rPr>
          <w:rFonts w:ascii="Helvetica" w:hAnsi="Helvetica" w:cs="Chevin-DemiBold"/>
          <w:b/>
          <w:bCs/>
          <w:i/>
          <w:sz w:val="32"/>
          <w:szCs w:val="32"/>
        </w:rPr>
        <w:t xml:space="preserve">review </w:t>
      </w:r>
      <w:r w:rsidR="00070DDF" w:rsidRPr="00662B29">
        <w:rPr>
          <w:rFonts w:ascii="Helvetica" w:hAnsi="Helvetica" w:cs="Chevin-DemiBold"/>
          <w:b/>
          <w:bCs/>
          <w:i/>
          <w:sz w:val="32"/>
          <w:szCs w:val="32"/>
        </w:rPr>
        <w:t xml:space="preserve">and evaluation </w:t>
      </w:r>
      <w:r w:rsidR="00D70E5F" w:rsidRPr="00662B29">
        <w:rPr>
          <w:rFonts w:ascii="Helvetica" w:hAnsi="Helvetica" w:cs="Chevin-DemiBold"/>
          <w:b/>
          <w:bCs/>
          <w:i/>
          <w:sz w:val="32"/>
          <w:szCs w:val="32"/>
        </w:rPr>
        <w:t>methods</w:t>
      </w:r>
    </w:p>
    <w:p w:rsidR="007B4B6E" w:rsidRPr="00662B29" w:rsidRDefault="007B4B6E" w:rsidP="007B4B6E">
      <w:pPr>
        <w:pStyle w:val="Heading3"/>
        <w:spacing w:before="80" w:after="120"/>
        <w:rPr>
          <w:rFonts w:cs="HelveticaNeueLT Std Lt Cn"/>
          <w:b w:val="0"/>
          <w:color w:val="auto"/>
          <w:sz w:val="22"/>
        </w:rPr>
      </w:pPr>
    </w:p>
    <w:p w:rsidR="000140C1" w:rsidRPr="00662B29" w:rsidRDefault="000140C1" w:rsidP="0056616D">
      <w:pPr>
        <w:pStyle w:val="BodyCopy"/>
        <w:rPr>
          <w:noProof w:val="0"/>
        </w:rPr>
      </w:pPr>
      <w:r w:rsidRPr="00662B29">
        <w:rPr>
          <w:noProof w:val="0"/>
        </w:rPr>
        <w:t xml:space="preserve">Briefly describe </w:t>
      </w:r>
      <w:r w:rsidR="00D70E5F" w:rsidRPr="00662B29">
        <w:rPr>
          <w:noProof w:val="0"/>
        </w:rPr>
        <w:t xml:space="preserve">the </w:t>
      </w:r>
      <w:r w:rsidR="00070DDF" w:rsidRPr="00662B29">
        <w:rPr>
          <w:noProof w:val="0"/>
        </w:rPr>
        <w:t xml:space="preserve">review </w:t>
      </w:r>
      <w:r w:rsidR="00D70E5F" w:rsidRPr="00662B29">
        <w:rPr>
          <w:noProof w:val="0"/>
        </w:rPr>
        <w:t>methods you would you to evaluate the success of the implementation of business strategies.</w:t>
      </w:r>
    </w:p>
    <w:p w:rsidR="007B4B6E" w:rsidRPr="00662B29" w:rsidRDefault="007B4B6E" w:rsidP="007B4B6E">
      <w:pPr>
        <w:pStyle w:val="Heading3"/>
        <w:spacing w:before="80" w:after="120" w:line="360" w:lineRule="auto"/>
        <w:rPr>
          <w:b w:val="0"/>
          <w:color w:val="auto"/>
          <w:sz w:val="22"/>
        </w:rPr>
      </w:pPr>
      <w:r w:rsidRPr="00662B29">
        <w:rPr>
          <w:rFonts w:cs="HelveticaNeueLT Std Lt Cn"/>
          <w:b w:val="0"/>
          <w:color w:val="auto"/>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4621"/>
        <w:gridCol w:w="4621"/>
      </w:tblGrid>
      <w:tr w:rsidR="00D70E5F" w:rsidRPr="00662B29" w:rsidTr="00D70E5F">
        <w:tc>
          <w:tcPr>
            <w:tcW w:w="4621" w:type="dxa"/>
            <w:shd w:val="clear" w:color="auto" w:fill="F2F2F2" w:themeFill="background1" w:themeFillShade="F2"/>
          </w:tcPr>
          <w:p w:rsidR="00D70E5F" w:rsidRPr="00662B29" w:rsidRDefault="00D70E5F" w:rsidP="00257485">
            <w:pPr>
              <w:pStyle w:val="TableTextBold"/>
            </w:pPr>
            <w:r w:rsidRPr="00662B29">
              <w:t xml:space="preserve">REVIEW </w:t>
            </w:r>
            <w:r w:rsidR="00070DDF" w:rsidRPr="00662B29">
              <w:t xml:space="preserve">/ EVALUATION </w:t>
            </w:r>
            <w:r w:rsidRPr="00662B29">
              <w:t>METHOD</w:t>
            </w:r>
          </w:p>
        </w:tc>
        <w:tc>
          <w:tcPr>
            <w:tcW w:w="4621" w:type="dxa"/>
            <w:shd w:val="clear" w:color="auto" w:fill="F2F2F2" w:themeFill="background1" w:themeFillShade="F2"/>
          </w:tcPr>
          <w:p w:rsidR="00D70E5F" w:rsidRPr="00662B29" w:rsidRDefault="00D70E5F" w:rsidP="00257485">
            <w:pPr>
              <w:pStyle w:val="TableTextBold"/>
            </w:pPr>
            <w:r w:rsidRPr="00662B29">
              <w:t>FOCUS OF THE REVIEW</w:t>
            </w:r>
            <w:r w:rsidR="00070DDF" w:rsidRPr="00662B29">
              <w:t xml:space="preserve"> / EVALUATION</w:t>
            </w:r>
          </w:p>
        </w:tc>
      </w:tr>
      <w:tr w:rsidR="00D70E5F" w:rsidRPr="00662B29" w:rsidTr="00D70E5F">
        <w:tc>
          <w:tcPr>
            <w:tcW w:w="4621" w:type="dxa"/>
          </w:tcPr>
          <w:p w:rsidR="00D70E5F" w:rsidRPr="00662B29" w:rsidRDefault="00D70E5F" w:rsidP="00257485">
            <w:pPr>
              <w:pStyle w:val="TableText"/>
              <w:rPr>
                <w:color w:val="45545F"/>
              </w:rPr>
            </w:pPr>
          </w:p>
        </w:tc>
        <w:tc>
          <w:tcPr>
            <w:tcW w:w="4621" w:type="dxa"/>
          </w:tcPr>
          <w:p w:rsidR="00D70E5F" w:rsidRPr="00662B29" w:rsidRDefault="00D70E5F" w:rsidP="00257485">
            <w:pPr>
              <w:pStyle w:val="TableText"/>
              <w:rPr>
                <w:color w:val="45545F"/>
              </w:rPr>
            </w:pPr>
          </w:p>
        </w:tc>
      </w:tr>
      <w:tr w:rsidR="00D70E5F" w:rsidRPr="00662B29" w:rsidTr="00D70E5F">
        <w:tc>
          <w:tcPr>
            <w:tcW w:w="4621" w:type="dxa"/>
          </w:tcPr>
          <w:p w:rsidR="00D70E5F" w:rsidRPr="00662B29" w:rsidRDefault="00D70E5F" w:rsidP="00257485">
            <w:pPr>
              <w:pStyle w:val="TableText"/>
              <w:rPr>
                <w:color w:val="45545F"/>
              </w:rPr>
            </w:pPr>
          </w:p>
        </w:tc>
        <w:tc>
          <w:tcPr>
            <w:tcW w:w="4621" w:type="dxa"/>
          </w:tcPr>
          <w:p w:rsidR="00D70E5F" w:rsidRPr="00662B29" w:rsidRDefault="00D70E5F" w:rsidP="00257485">
            <w:pPr>
              <w:pStyle w:val="TableText"/>
              <w:rPr>
                <w:color w:val="45545F"/>
              </w:rPr>
            </w:pPr>
          </w:p>
        </w:tc>
      </w:tr>
      <w:tr w:rsidR="00D70E5F" w:rsidRPr="00662B29" w:rsidTr="00D70E5F">
        <w:tc>
          <w:tcPr>
            <w:tcW w:w="4621" w:type="dxa"/>
          </w:tcPr>
          <w:p w:rsidR="00D70E5F" w:rsidRPr="00662B29" w:rsidRDefault="00D70E5F" w:rsidP="00257485">
            <w:pPr>
              <w:pStyle w:val="TableText"/>
              <w:rPr>
                <w:color w:val="45545F"/>
              </w:rPr>
            </w:pPr>
          </w:p>
        </w:tc>
        <w:tc>
          <w:tcPr>
            <w:tcW w:w="4621" w:type="dxa"/>
          </w:tcPr>
          <w:p w:rsidR="00D70E5F" w:rsidRPr="00662B29" w:rsidRDefault="00D70E5F" w:rsidP="00257485">
            <w:pPr>
              <w:pStyle w:val="TableText"/>
              <w:rPr>
                <w:color w:val="45545F"/>
              </w:rPr>
            </w:pPr>
          </w:p>
        </w:tc>
      </w:tr>
      <w:tr w:rsidR="00D70E5F" w:rsidRPr="00662B29" w:rsidTr="00D70E5F">
        <w:tc>
          <w:tcPr>
            <w:tcW w:w="4621" w:type="dxa"/>
          </w:tcPr>
          <w:p w:rsidR="00D70E5F" w:rsidRPr="00662B29" w:rsidRDefault="00D70E5F" w:rsidP="00257485">
            <w:pPr>
              <w:pStyle w:val="TableText"/>
              <w:rPr>
                <w:color w:val="45545F"/>
              </w:rPr>
            </w:pPr>
          </w:p>
        </w:tc>
        <w:tc>
          <w:tcPr>
            <w:tcW w:w="4621" w:type="dxa"/>
          </w:tcPr>
          <w:p w:rsidR="00D70E5F" w:rsidRPr="00662B29" w:rsidRDefault="00D70E5F" w:rsidP="00257485">
            <w:pPr>
              <w:pStyle w:val="TableText"/>
              <w:rPr>
                <w:color w:val="45545F"/>
              </w:rPr>
            </w:pPr>
          </w:p>
        </w:tc>
      </w:tr>
      <w:tr w:rsidR="00D70E5F" w:rsidRPr="00662B29" w:rsidTr="00D70E5F">
        <w:tc>
          <w:tcPr>
            <w:tcW w:w="4621" w:type="dxa"/>
          </w:tcPr>
          <w:p w:rsidR="00D70E5F" w:rsidRPr="00662B29" w:rsidRDefault="00D70E5F" w:rsidP="00257485">
            <w:pPr>
              <w:pStyle w:val="TableText"/>
              <w:rPr>
                <w:color w:val="45545F"/>
              </w:rPr>
            </w:pPr>
          </w:p>
        </w:tc>
        <w:tc>
          <w:tcPr>
            <w:tcW w:w="4621" w:type="dxa"/>
          </w:tcPr>
          <w:p w:rsidR="00D70E5F" w:rsidRPr="00662B29" w:rsidRDefault="00D70E5F" w:rsidP="00257485">
            <w:pPr>
              <w:pStyle w:val="TableText"/>
              <w:rPr>
                <w:color w:val="45545F"/>
              </w:rPr>
            </w:pPr>
          </w:p>
        </w:tc>
      </w:tr>
      <w:tr w:rsidR="00D70E5F" w:rsidRPr="00662B29" w:rsidTr="00D70E5F">
        <w:tc>
          <w:tcPr>
            <w:tcW w:w="4621" w:type="dxa"/>
          </w:tcPr>
          <w:p w:rsidR="00D70E5F" w:rsidRPr="00662B29" w:rsidRDefault="00D70E5F" w:rsidP="00257485">
            <w:pPr>
              <w:pStyle w:val="TableText"/>
              <w:rPr>
                <w:color w:val="45545F"/>
              </w:rPr>
            </w:pPr>
          </w:p>
        </w:tc>
        <w:tc>
          <w:tcPr>
            <w:tcW w:w="4621" w:type="dxa"/>
          </w:tcPr>
          <w:p w:rsidR="00D70E5F" w:rsidRPr="00662B29" w:rsidRDefault="00D70E5F" w:rsidP="00257485">
            <w:pPr>
              <w:pStyle w:val="TableText"/>
              <w:rPr>
                <w:color w:val="45545F"/>
              </w:rPr>
            </w:pPr>
          </w:p>
        </w:tc>
      </w:tr>
      <w:tr w:rsidR="00D70E5F" w:rsidRPr="00662B29" w:rsidTr="00D70E5F">
        <w:tc>
          <w:tcPr>
            <w:tcW w:w="4621" w:type="dxa"/>
          </w:tcPr>
          <w:p w:rsidR="00D70E5F" w:rsidRPr="00662B29" w:rsidRDefault="00D70E5F" w:rsidP="00257485">
            <w:pPr>
              <w:pStyle w:val="TableText"/>
              <w:rPr>
                <w:color w:val="45545F"/>
              </w:rPr>
            </w:pPr>
          </w:p>
        </w:tc>
        <w:tc>
          <w:tcPr>
            <w:tcW w:w="4621" w:type="dxa"/>
          </w:tcPr>
          <w:p w:rsidR="00D70E5F" w:rsidRPr="00662B29" w:rsidRDefault="00D70E5F" w:rsidP="00257485">
            <w:pPr>
              <w:pStyle w:val="TableText"/>
              <w:rPr>
                <w:color w:val="45545F"/>
              </w:rPr>
            </w:pPr>
          </w:p>
        </w:tc>
      </w:tr>
    </w:tbl>
    <w:p w:rsidR="007B4B6E" w:rsidRPr="00662B29" w:rsidRDefault="007B4B6E" w:rsidP="007B4B6E">
      <w:pPr>
        <w:rPr>
          <w:rFonts w:ascii="Helvetica" w:hAnsi="Helvetica" w:cs="Chevin-Thin"/>
          <w:b/>
          <w:color w:val="45545F"/>
          <w:sz w:val="28"/>
          <w:szCs w:val="28"/>
        </w:rPr>
      </w:pPr>
      <w:r w:rsidRPr="00662B29">
        <w:rPr>
          <w:rFonts w:ascii="Helvetica" w:hAnsi="Helvetica" w:cs="Chevin-Thin"/>
          <w:b/>
          <w:color w:val="45545F"/>
          <w:sz w:val="28"/>
          <w:szCs w:val="28"/>
        </w:rPr>
        <w:br w:type="page"/>
      </w:r>
    </w:p>
    <w:p w:rsidR="00A925CD" w:rsidRPr="00662B29" w:rsidRDefault="00A925CD" w:rsidP="00E36A00">
      <w:pPr>
        <w:pStyle w:val="Heading3"/>
      </w:pPr>
      <w:r w:rsidRPr="00662B29">
        <w:rPr>
          <w:szCs w:val="28"/>
        </w:rPr>
        <w:t>Types of performance indicators</w:t>
      </w:r>
    </w:p>
    <w:p w:rsidR="00A925CD" w:rsidRPr="00662B29" w:rsidRDefault="00A925CD" w:rsidP="0056616D">
      <w:pPr>
        <w:pStyle w:val="BodyCopy"/>
        <w:rPr>
          <w:noProof w:val="0"/>
        </w:rPr>
      </w:pPr>
      <w:r w:rsidRPr="00662B29">
        <w:rPr>
          <w:noProof w:val="0"/>
        </w:rPr>
        <w:t>Organisation’s key performance indicators are a set of metrics which organisations can use to measure their performance of service operations.</w:t>
      </w:r>
    </w:p>
    <w:p w:rsidR="00A925CD" w:rsidRPr="00662B29" w:rsidRDefault="00A925CD" w:rsidP="0056616D">
      <w:pPr>
        <w:pStyle w:val="BodyCopy"/>
        <w:rPr>
          <w:rFonts w:eastAsia="Times New Roman" w:cs="Times New Roman"/>
          <w:noProof w:val="0"/>
        </w:rPr>
      </w:pPr>
      <w:r w:rsidRPr="00662B29">
        <w:rPr>
          <w:rFonts w:eastAsia="Times New Roman" w:cs="Times New Roman"/>
          <w:noProof w:val="0"/>
        </w:rPr>
        <w:t>In this manual to date we have looked at many objectives that can used to measure the success of business plan implementation. Again these can relate to:</w:t>
      </w:r>
    </w:p>
    <w:p w:rsidR="00A925CD" w:rsidRPr="00662B29" w:rsidRDefault="00A925CD" w:rsidP="003C52E4">
      <w:pPr>
        <w:pStyle w:val="Bullet1"/>
      </w:pPr>
      <w:r w:rsidRPr="00662B29">
        <w:t>Market share</w:t>
      </w:r>
    </w:p>
    <w:p w:rsidR="00A925CD" w:rsidRPr="00662B29" w:rsidRDefault="00A925CD" w:rsidP="003C52E4">
      <w:pPr>
        <w:pStyle w:val="Bullet1"/>
      </w:pPr>
      <w:r w:rsidRPr="00662B29">
        <w:t>Sales figures</w:t>
      </w:r>
    </w:p>
    <w:p w:rsidR="00A925CD" w:rsidRPr="00662B29" w:rsidRDefault="00257485" w:rsidP="003C52E4">
      <w:pPr>
        <w:pStyle w:val="Bullet1"/>
      </w:pPr>
      <w:r w:rsidRPr="00662B29">
        <w:t>Customer satisfaction</w:t>
      </w:r>
    </w:p>
    <w:p w:rsidR="00A925CD" w:rsidRPr="00662B29" w:rsidRDefault="00A925CD" w:rsidP="003C52E4">
      <w:pPr>
        <w:pStyle w:val="Bullet1"/>
      </w:pPr>
      <w:r w:rsidRPr="00662B29">
        <w:rPr>
          <w:noProof/>
          <w:lang w:val="en-US"/>
        </w:rPr>
        <w:drawing>
          <wp:anchor distT="0" distB="0" distL="114300" distR="114300" simplePos="0" relativeHeight="252105728" behindDoc="0" locked="0" layoutInCell="1" allowOverlap="1">
            <wp:simplePos x="0" y="0"/>
            <wp:positionH relativeFrom="column">
              <wp:posOffset>3733800</wp:posOffset>
            </wp:positionH>
            <wp:positionV relativeFrom="paragraph">
              <wp:posOffset>175260</wp:posOffset>
            </wp:positionV>
            <wp:extent cx="1638300" cy="1085850"/>
            <wp:effectExtent l="19050" t="0" r="0" b="0"/>
            <wp:wrapSquare wrapText="bothSides"/>
            <wp:docPr id="70" name="Picture 69" descr="shutterstock_161707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07370.jpg"/>
                    <pic:cNvPicPr/>
                  </pic:nvPicPr>
                  <pic:blipFill>
                    <a:blip r:embed="rId199" cstate="print"/>
                    <a:stretch>
                      <a:fillRect/>
                    </a:stretch>
                  </pic:blipFill>
                  <pic:spPr>
                    <a:xfrm>
                      <a:off x="0" y="0"/>
                      <a:ext cx="1638300" cy="1085850"/>
                    </a:xfrm>
                    <a:prstGeom prst="rect">
                      <a:avLst/>
                    </a:prstGeom>
                  </pic:spPr>
                </pic:pic>
              </a:graphicData>
            </a:graphic>
          </wp:anchor>
        </w:drawing>
      </w:r>
      <w:r w:rsidRPr="00662B29">
        <w:t>Growth</w:t>
      </w:r>
    </w:p>
    <w:p w:rsidR="00A925CD" w:rsidRPr="00662B29" w:rsidRDefault="00A925CD" w:rsidP="003C52E4">
      <w:pPr>
        <w:pStyle w:val="Bullet1"/>
      </w:pPr>
      <w:r w:rsidRPr="00662B29">
        <w:t>Profitability</w:t>
      </w:r>
    </w:p>
    <w:p w:rsidR="00A925CD" w:rsidRPr="00662B29" w:rsidRDefault="00A925CD" w:rsidP="003C52E4">
      <w:pPr>
        <w:pStyle w:val="Bullet1"/>
        <w:rPr>
          <w:rFonts w:cs="Helvetica"/>
        </w:rPr>
      </w:pPr>
      <w:r w:rsidRPr="00662B29">
        <w:rPr>
          <w:rFonts w:cs="Helvetica"/>
        </w:rPr>
        <w:t>Turnaround times</w:t>
      </w:r>
    </w:p>
    <w:p w:rsidR="00A925CD" w:rsidRPr="00662B29" w:rsidRDefault="00A925CD" w:rsidP="003C52E4">
      <w:pPr>
        <w:pStyle w:val="Bullet1"/>
      </w:pPr>
      <w:r w:rsidRPr="00662B29">
        <w:rPr>
          <w:rFonts w:cs="Helvetica"/>
        </w:rPr>
        <w:t>Output rates</w:t>
      </w:r>
      <w:r w:rsidRPr="00662B29">
        <w:t xml:space="preserve"> </w:t>
      </w:r>
    </w:p>
    <w:p w:rsidR="00A925CD" w:rsidRPr="00662B29" w:rsidRDefault="00A925CD" w:rsidP="003C52E4">
      <w:pPr>
        <w:pStyle w:val="Bullet1"/>
      </w:pPr>
      <w:r w:rsidRPr="00662B29">
        <w:rPr>
          <w:rFonts w:cs="Helvetica"/>
        </w:rPr>
        <w:t>Quality rates</w:t>
      </w:r>
    </w:p>
    <w:p w:rsidR="00A925CD" w:rsidRPr="00662B29" w:rsidRDefault="00A925CD" w:rsidP="003C52E4">
      <w:pPr>
        <w:pStyle w:val="Bullet1"/>
        <w:rPr>
          <w:rFonts w:cs="Helvetica"/>
        </w:rPr>
      </w:pPr>
      <w:r w:rsidRPr="00662B29">
        <w:rPr>
          <w:rFonts w:cs="Helvetica"/>
        </w:rPr>
        <w:t>Customer feedback</w:t>
      </w:r>
    </w:p>
    <w:p w:rsidR="00A925CD" w:rsidRPr="00662B29" w:rsidRDefault="00A925CD" w:rsidP="003C52E4">
      <w:pPr>
        <w:pStyle w:val="Bullet1"/>
        <w:rPr>
          <w:rFonts w:cs="Helvetica"/>
        </w:rPr>
      </w:pPr>
      <w:r w:rsidRPr="00662B29">
        <w:rPr>
          <w:rFonts w:cs="Helvetica"/>
        </w:rPr>
        <w:t>Equipment usage rates</w:t>
      </w:r>
    </w:p>
    <w:p w:rsidR="00A925CD" w:rsidRPr="00662B29" w:rsidRDefault="00A925CD" w:rsidP="003C52E4">
      <w:pPr>
        <w:pStyle w:val="Bullet1"/>
        <w:rPr>
          <w:rFonts w:cs="Helvetica"/>
        </w:rPr>
      </w:pPr>
      <w:r w:rsidRPr="00662B29">
        <w:rPr>
          <w:rFonts w:cs="Helvetica"/>
        </w:rPr>
        <w:t>Lead times and down times</w:t>
      </w:r>
    </w:p>
    <w:p w:rsidR="00A925CD" w:rsidRPr="00662B29" w:rsidRDefault="00A925CD" w:rsidP="003C52E4">
      <w:pPr>
        <w:pStyle w:val="Bullet1"/>
        <w:rPr>
          <w:rFonts w:cs="Helvetica"/>
        </w:rPr>
      </w:pPr>
      <w:r w:rsidRPr="00662B29">
        <w:rPr>
          <w:rFonts w:cs="Helvetica"/>
        </w:rPr>
        <w:t>Compliments-complaints ratio</w:t>
      </w:r>
    </w:p>
    <w:p w:rsidR="00A925CD" w:rsidRPr="00662B29" w:rsidRDefault="00A925CD" w:rsidP="003C52E4">
      <w:pPr>
        <w:pStyle w:val="Bullet1"/>
        <w:rPr>
          <w:rFonts w:cs="Helvetica"/>
          <w:sz w:val="23"/>
          <w:szCs w:val="23"/>
        </w:rPr>
      </w:pPr>
      <w:r w:rsidRPr="00662B29">
        <w:rPr>
          <w:rFonts w:cs="Helvetica"/>
        </w:rPr>
        <w:t>Customer Satisfaction Index (CSI)</w:t>
      </w:r>
      <w:r w:rsidR="00257485" w:rsidRPr="00662B29">
        <w:rPr>
          <w:rFonts w:cs="Helvetica"/>
        </w:rPr>
        <w:t>.</w:t>
      </w:r>
    </w:p>
    <w:p w:rsidR="005878BF" w:rsidRPr="00662B29" w:rsidRDefault="005878BF" w:rsidP="00E36A00">
      <w:pPr>
        <w:pStyle w:val="Heading3"/>
        <w:rPr>
          <w:szCs w:val="28"/>
        </w:rPr>
      </w:pPr>
      <w:r w:rsidRPr="00662B29">
        <w:rPr>
          <w:szCs w:val="28"/>
        </w:rPr>
        <w:t>Types of performance gaps</w:t>
      </w:r>
    </w:p>
    <w:p w:rsidR="005878BF" w:rsidRPr="00662B29" w:rsidRDefault="00A925CD" w:rsidP="0056616D">
      <w:pPr>
        <w:pStyle w:val="BodyCopy"/>
        <w:rPr>
          <w:rFonts w:cs="Helvetica"/>
          <w:noProof w:val="0"/>
        </w:rPr>
      </w:pPr>
      <w:r w:rsidRPr="00662B29">
        <w:rPr>
          <w:noProof w:val="0"/>
        </w:rPr>
        <w:t xml:space="preserve">In Section 1.5 we looked at the different types of underperforming products and services. As part of the evaluation and review process you may also identify performance gaps that emerge as business strategies are implemented. It is vital that these are identified and addressed. The </w:t>
      </w:r>
      <w:r w:rsidR="005878BF" w:rsidRPr="00662B29">
        <w:rPr>
          <w:noProof w:val="0"/>
        </w:rPr>
        <w:t>types of performance gaps that may arise in a</w:t>
      </w:r>
      <w:r w:rsidRPr="00662B29">
        <w:rPr>
          <w:noProof w:val="0"/>
        </w:rPr>
        <w:t xml:space="preserve"> travel and tourism</w:t>
      </w:r>
      <w:r w:rsidR="005878BF" w:rsidRPr="00662B29">
        <w:rPr>
          <w:noProof w:val="0"/>
        </w:rPr>
        <w:t xml:space="preserve"> organisation </w:t>
      </w:r>
      <w:r w:rsidRPr="00662B29">
        <w:rPr>
          <w:noProof w:val="0"/>
        </w:rPr>
        <w:t xml:space="preserve">during the implementation of business strategies </w:t>
      </w:r>
      <w:r w:rsidR="005878BF" w:rsidRPr="00662B29">
        <w:rPr>
          <w:noProof w:val="0"/>
        </w:rPr>
        <w:t>are endless but common examples</w:t>
      </w:r>
      <w:r w:rsidR="005878BF" w:rsidRPr="00662B29">
        <w:rPr>
          <w:rFonts w:cs="Helvetica"/>
          <w:noProof w:val="0"/>
        </w:rPr>
        <w:t xml:space="preserve"> include:</w:t>
      </w:r>
    </w:p>
    <w:p w:rsidR="005878BF" w:rsidRPr="00662B29" w:rsidRDefault="005878BF" w:rsidP="003C52E4">
      <w:pPr>
        <w:pStyle w:val="Bullet1"/>
      </w:pPr>
      <w:r w:rsidRPr="00662B29">
        <w:t>Product or service failures</w:t>
      </w:r>
    </w:p>
    <w:p w:rsidR="005878BF" w:rsidRPr="00662B29" w:rsidRDefault="005878BF" w:rsidP="003C52E4">
      <w:pPr>
        <w:pStyle w:val="Bullet1"/>
      </w:pPr>
      <w:r w:rsidRPr="00662B29">
        <w:t>Long wait times for service</w:t>
      </w:r>
    </w:p>
    <w:p w:rsidR="005878BF" w:rsidRPr="00662B29" w:rsidRDefault="005878BF" w:rsidP="003C52E4">
      <w:pPr>
        <w:pStyle w:val="Bullet1"/>
      </w:pPr>
      <w:r w:rsidRPr="00662B29">
        <w:rPr>
          <w:noProof/>
          <w:lang w:val="en-US"/>
        </w:rPr>
        <w:drawing>
          <wp:anchor distT="0" distB="0" distL="114300" distR="114300" simplePos="0" relativeHeight="251784192" behindDoc="0" locked="0" layoutInCell="1" allowOverlap="1">
            <wp:simplePos x="0" y="0"/>
            <wp:positionH relativeFrom="column">
              <wp:posOffset>4319905</wp:posOffset>
            </wp:positionH>
            <wp:positionV relativeFrom="paragraph">
              <wp:posOffset>104775</wp:posOffset>
            </wp:positionV>
            <wp:extent cx="983615" cy="1485900"/>
            <wp:effectExtent l="19050" t="0" r="6985" b="0"/>
            <wp:wrapSquare wrapText="bothSides"/>
            <wp:docPr id="92" name="Picture 68" descr="shutterstock_162541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2541940.jpg"/>
                    <pic:cNvPicPr/>
                  </pic:nvPicPr>
                  <pic:blipFill>
                    <a:blip r:embed="rId200" cstate="print"/>
                    <a:stretch>
                      <a:fillRect/>
                    </a:stretch>
                  </pic:blipFill>
                  <pic:spPr>
                    <a:xfrm>
                      <a:off x="0" y="0"/>
                      <a:ext cx="983615" cy="1485900"/>
                    </a:xfrm>
                    <a:prstGeom prst="rect">
                      <a:avLst/>
                    </a:prstGeom>
                  </pic:spPr>
                </pic:pic>
              </a:graphicData>
            </a:graphic>
          </wp:anchor>
        </w:drawing>
      </w:r>
      <w:r w:rsidRPr="00662B29">
        <w:t>High volume of customer traffic</w:t>
      </w:r>
    </w:p>
    <w:p w:rsidR="005878BF" w:rsidRPr="00662B29" w:rsidRDefault="005878BF" w:rsidP="003C52E4">
      <w:pPr>
        <w:pStyle w:val="Bullet1"/>
      </w:pPr>
      <w:r w:rsidRPr="00662B29">
        <w:t>Inaccurate or conflicting information provided to customers</w:t>
      </w:r>
      <w:r w:rsidRPr="00662B29">
        <w:rPr>
          <w:rFonts w:eastAsiaTheme="majorEastAsia" w:cstheme="majorBidi"/>
          <w:bCs/>
        </w:rPr>
        <w:t xml:space="preserve"> </w:t>
      </w:r>
    </w:p>
    <w:p w:rsidR="005878BF" w:rsidRPr="00662B29" w:rsidRDefault="005878BF" w:rsidP="003C52E4">
      <w:pPr>
        <w:pStyle w:val="Bullet1"/>
      </w:pPr>
      <w:r w:rsidRPr="00662B29">
        <w:t>Lack of follow-up action by customer care representatives</w:t>
      </w:r>
    </w:p>
    <w:p w:rsidR="005878BF" w:rsidRPr="00662B29" w:rsidRDefault="005878BF" w:rsidP="003C52E4">
      <w:pPr>
        <w:pStyle w:val="Bullet1"/>
      </w:pPr>
      <w:r w:rsidRPr="00662B29">
        <w:t>Aggressive cross-selling or up-selling by customer service representatives or sales persons</w:t>
      </w:r>
    </w:p>
    <w:p w:rsidR="005878BF" w:rsidRPr="00662B29" w:rsidRDefault="005878BF" w:rsidP="003C52E4">
      <w:pPr>
        <w:pStyle w:val="Bullet1"/>
      </w:pPr>
      <w:r w:rsidRPr="00662B29">
        <w:t>Lack of resources required to implement service operations</w:t>
      </w:r>
    </w:p>
    <w:p w:rsidR="005878BF" w:rsidRPr="00662B29" w:rsidRDefault="005878BF" w:rsidP="003C52E4">
      <w:pPr>
        <w:pStyle w:val="Bullet1"/>
        <w:rPr>
          <w:rFonts w:cs="Arial"/>
        </w:rPr>
      </w:pPr>
      <w:r w:rsidRPr="00662B29">
        <w:rPr>
          <w:rFonts w:cs="Arial"/>
        </w:rPr>
        <w:t>Resource constraints</w:t>
      </w:r>
    </w:p>
    <w:p w:rsidR="005878BF" w:rsidRPr="00662B29" w:rsidRDefault="005878BF" w:rsidP="003C52E4">
      <w:pPr>
        <w:pStyle w:val="Bullet1"/>
        <w:rPr>
          <w:rFonts w:cs="Arial"/>
        </w:rPr>
      </w:pPr>
      <w:r w:rsidRPr="00662B29">
        <w:rPr>
          <w:rFonts w:cs="Arial"/>
        </w:rPr>
        <w:t>Conflicts in priorities</w:t>
      </w:r>
    </w:p>
    <w:p w:rsidR="005878BF" w:rsidRPr="00662B29" w:rsidRDefault="005878BF" w:rsidP="003C52E4">
      <w:pPr>
        <w:pStyle w:val="Bullet1"/>
        <w:rPr>
          <w:rFonts w:cs="Arial"/>
        </w:rPr>
      </w:pPr>
      <w:r w:rsidRPr="00662B29">
        <w:rPr>
          <w:rFonts w:cs="Arial"/>
        </w:rPr>
        <w:t>Lack of information</w:t>
      </w:r>
    </w:p>
    <w:p w:rsidR="005878BF" w:rsidRPr="00662B29" w:rsidRDefault="005878BF" w:rsidP="003C52E4">
      <w:pPr>
        <w:pStyle w:val="Bullet1"/>
        <w:rPr>
          <w:rFonts w:cs="Arial"/>
        </w:rPr>
      </w:pPr>
      <w:r w:rsidRPr="00662B29">
        <w:rPr>
          <w:rFonts w:cs="Arial"/>
        </w:rPr>
        <w:t>Supplier delays</w:t>
      </w:r>
    </w:p>
    <w:p w:rsidR="005878BF" w:rsidRPr="00662B29" w:rsidRDefault="005878BF" w:rsidP="003C52E4">
      <w:pPr>
        <w:pStyle w:val="Bullet1"/>
      </w:pPr>
      <w:r w:rsidRPr="00662B29">
        <w:t>Differences in opinion</w:t>
      </w:r>
    </w:p>
    <w:p w:rsidR="005878BF" w:rsidRPr="00662B29" w:rsidRDefault="005878BF" w:rsidP="003C52E4">
      <w:pPr>
        <w:pStyle w:val="Bullet1"/>
      </w:pPr>
      <w:r w:rsidRPr="00662B29">
        <w:t>Interpersonal conflict</w:t>
      </w:r>
    </w:p>
    <w:p w:rsidR="005878BF" w:rsidRPr="00662B29" w:rsidRDefault="005878BF" w:rsidP="003C52E4">
      <w:pPr>
        <w:pStyle w:val="Bullet1"/>
      </w:pPr>
      <w:r w:rsidRPr="00662B29">
        <w:t>Hazardous events</w:t>
      </w:r>
    </w:p>
    <w:p w:rsidR="005878BF" w:rsidRPr="00662B29" w:rsidRDefault="00A925CD" w:rsidP="003C52E4">
      <w:pPr>
        <w:pStyle w:val="Bullet1"/>
      </w:pPr>
      <w:r w:rsidRPr="00662B29">
        <w:rPr>
          <w:noProof/>
          <w:lang w:val="en-US"/>
        </w:rPr>
        <w:drawing>
          <wp:anchor distT="0" distB="0" distL="114300" distR="114300" simplePos="0" relativeHeight="251785216" behindDoc="0" locked="0" layoutInCell="1" allowOverlap="1">
            <wp:simplePos x="0" y="0"/>
            <wp:positionH relativeFrom="column">
              <wp:posOffset>4019550</wp:posOffset>
            </wp:positionH>
            <wp:positionV relativeFrom="paragraph">
              <wp:posOffset>147320</wp:posOffset>
            </wp:positionV>
            <wp:extent cx="1400175" cy="1000125"/>
            <wp:effectExtent l="19050" t="0" r="9525" b="0"/>
            <wp:wrapSquare wrapText="bothSides"/>
            <wp:docPr id="93" name="Picture 8" descr="W424_resources_shutterstock_161870750.jpg"/>
            <wp:cNvGraphicFramePr/>
            <a:graphic xmlns:a="http://schemas.openxmlformats.org/drawingml/2006/main">
              <a:graphicData uri="http://schemas.openxmlformats.org/drawingml/2006/picture">
                <pic:pic xmlns:pic="http://schemas.openxmlformats.org/drawingml/2006/picture">
                  <pic:nvPicPr>
                    <pic:cNvPr id="7" name="Picture 6" descr="W424_resources_shutterstock_161870750.jpg"/>
                    <pic:cNvPicPr>
                      <a:picLocks noChangeAspect="1"/>
                    </pic:cNvPicPr>
                  </pic:nvPicPr>
                  <pic:blipFill>
                    <a:blip r:embed="rId201" cstate="print"/>
                    <a:stretch>
                      <a:fillRect/>
                    </a:stretch>
                  </pic:blipFill>
                  <pic:spPr>
                    <a:xfrm>
                      <a:off x="0" y="0"/>
                      <a:ext cx="1400175" cy="1000125"/>
                    </a:xfrm>
                    <a:prstGeom prst="rect">
                      <a:avLst/>
                    </a:prstGeom>
                  </pic:spPr>
                </pic:pic>
              </a:graphicData>
            </a:graphic>
          </wp:anchor>
        </w:drawing>
      </w:r>
      <w:r w:rsidR="005878BF" w:rsidRPr="00662B29">
        <w:t>Time constraints</w:t>
      </w:r>
    </w:p>
    <w:p w:rsidR="005878BF" w:rsidRPr="00662B29" w:rsidRDefault="005878BF" w:rsidP="003C52E4">
      <w:pPr>
        <w:pStyle w:val="Bullet1"/>
      </w:pPr>
      <w:r w:rsidRPr="00662B29">
        <w:t>Shortfalls in expected outcomes</w:t>
      </w:r>
    </w:p>
    <w:p w:rsidR="005878BF" w:rsidRPr="00662B29" w:rsidRDefault="00257485" w:rsidP="003C52E4">
      <w:pPr>
        <w:pStyle w:val="Bullet1"/>
      </w:pPr>
      <w:r w:rsidRPr="00662B29">
        <w:t>Poor staff performance.</w:t>
      </w:r>
    </w:p>
    <w:p w:rsidR="00A925CD" w:rsidRPr="00662B29" w:rsidRDefault="00A925CD" w:rsidP="0056616D">
      <w:pPr>
        <w:pStyle w:val="BodyCopy"/>
        <w:rPr>
          <w:noProof w:val="0"/>
        </w:rPr>
      </w:pPr>
      <w:r w:rsidRPr="00662B29">
        <w:rPr>
          <w:noProof w:val="0"/>
        </w:rPr>
        <w:t>Now that any performance gaps have been identified it is now time to make recommendations for their improvement or resolution.</w:t>
      </w:r>
    </w:p>
    <w:p w:rsidR="00BF1C9C" w:rsidRPr="00662B29" w:rsidRDefault="00A925CD" w:rsidP="0056616D">
      <w:pPr>
        <w:pStyle w:val="BodyCopy"/>
        <w:rPr>
          <w:noProof w:val="0"/>
        </w:rPr>
      </w:pPr>
      <w:r w:rsidRPr="00662B29">
        <w:rPr>
          <w:noProof w:val="0"/>
        </w:rPr>
        <w:t>The next section will explore this process in more detail.</w:t>
      </w:r>
    </w:p>
    <w:p w:rsidR="00902CD2" w:rsidRPr="00662B29" w:rsidRDefault="00902CD2">
      <w:pPr>
        <w:rPr>
          <w:rFonts w:ascii="Helvetica" w:eastAsiaTheme="majorEastAsia" w:hAnsi="Helvetica" w:cstheme="majorBidi"/>
          <w:b/>
          <w:bCs/>
          <w:color w:val="45545F"/>
          <w:sz w:val="36"/>
          <w:szCs w:val="26"/>
        </w:rPr>
      </w:pPr>
      <w:r w:rsidRPr="00662B29">
        <w:rPr>
          <w:rFonts w:ascii="Helvetica" w:hAnsi="Helvetica"/>
        </w:rPr>
        <w:br w:type="page"/>
      </w:r>
    </w:p>
    <w:p w:rsidR="000A0C46" w:rsidRPr="00662B29" w:rsidRDefault="000A0C46" w:rsidP="000A0C46">
      <w:pPr>
        <w:pStyle w:val="Heading2"/>
      </w:pPr>
      <w:r w:rsidRPr="00662B29">
        <w:t>4.4</w:t>
      </w:r>
      <w:r w:rsidRPr="00662B29">
        <w:tab/>
      </w:r>
      <w:fldSimple w:instr=" REF  Criteria44  \* MERGEFORMAT ">
        <w:sdt>
          <w:sdtPr>
            <w:alias w:val="Criteria44"/>
            <w:tag w:val="Criteria44"/>
            <w:id w:val="1458757436"/>
            <w:placeholder>
              <w:docPart w:val="E6E6128C295D4881BF9FE8C0CEB910FC"/>
            </w:placeholder>
          </w:sdtPr>
          <w:sdtEndPr/>
          <w:sdtContent>
            <w:r w:rsidR="001205F2" w:rsidRPr="001205F2">
              <w:t>Make recommendations for enhancements to strategies and plans</w:t>
            </w:r>
          </w:sdtContent>
        </w:sdt>
      </w:fldSimple>
    </w:p>
    <w:p w:rsidR="000A0C46" w:rsidRPr="00662B29" w:rsidRDefault="000A0C46" w:rsidP="00E36A00">
      <w:pPr>
        <w:pStyle w:val="Heading3"/>
      </w:pPr>
      <w:r w:rsidRPr="00662B29">
        <w:t>Introduction</w:t>
      </w:r>
    </w:p>
    <w:p w:rsidR="001127AF" w:rsidRPr="00662B29" w:rsidRDefault="001127AF" w:rsidP="0056616D">
      <w:pPr>
        <w:pStyle w:val="BodyCopy"/>
        <w:rPr>
          <w:noProof w:val="0"/>
        </w:rPr>
      </w:pPr>
      <w:r w:rsidRPr="00662B29">
        <w:rPr>
          <w:noProof w:val="0"/>
        </w:rPr>
        <w:t>Once the review and evaluation process has been completed there will be a range of calculated recommendations that can be made for future strategic success.</w:t>
      </w:r>
    </w:p>
    <w:p w:rsidR="005878BF" w:rsidRPr="00662B29" w:rsidRDefault="005878BF" w:rsidP="0056616D">
      <w:pPr>
        <w:pStyle w:val="BodyCopy"/>
        <w:rPr>
          <w:noProof w:val="0"/>
        </w:rPr>
      </w:pPr>
      <w:r w:rsidRPr="00662B29">
        <w:rPr>
          <w:lang w:val="en-US" w:eastAsia="en-US"/>
        </w:rPr>
        <w:drawing>
          <wp:anchor distT="0" distB="0" distL="114300" distR="114300" simplePos="0" relativeHeight="251790336" behindDoc="0" locked="0" layoutInCell="1" allowOverlap="1">
            <wp:simplePos x="0" y="0"/>
            <wp:positionH relativeFrom="column">
              <wp:posOffset>4181475</wp:posOffset>
            </wp:positionH>
            <wp:positionV relativeFrom="paragraph">
              <wp:posOffset>26670</wp:posOffset>
            </wp:positionV>
            <wp:extent cx="1425575" cy="942975"/>
            <wp:effectExtent l="19050" t="0" r="3175" b="0"/>
            <wp:wrapSquare wrapText="bothSides"/>
            <wp:docPr id="91" name="Picture 54" descr="W343_discussion1_shutterstock_159062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3_discussion1_shutterstock_159062525.jpg"/>
                    <pic:cNvPicPr/>
                  </pic:nvPicPr>
                  <pic:blipFill>
                    <a:blip r:embed="rId202" cstate="print"/>
                    <a:stretch>
                      <a:fillRect/>
                    </a:stretch>
                  </pic:blipFill>
                  <pic:spPr>
                    <a:xfrm>
                      <a:off x="0" y="0"/>
                      <a:ext cx="1425575" cy="942975"/>
                    </a:xfrm>
                    <a:prstGeom prst="rect">
                      <a:avLst/>
                    </a:prstGeom>
                  </pic:spPr>
                </pic:pic>
              </a:graphicData>
            </a:graphic>
          </wp:anchor>
        </w:drawing>
      </w:r>
      <w:r w:rsidRPr="00662B29">
        <w:rPr>
          <w:noProof w:val="0"/>
        </w:rPr>
        <w:t xml:space="preserve">This involves </w:t>
      </w:r>
      <w:r w:rsidR="001127AF" w:rsidRPr="00662B29">
        <w:rPr>
          <w:noProof w:val="0"/>
        </w:rPr>
        <w:t xml:space="preserve">identifying </w:t>
      </w:r>
      <w:r w:rsidRPr="00662B29">
        <w:rPr>
          <w:noProof w:val="0"/>
        </w:rPr>
        <w:t>the necessary adjustments to improve the level of service, productivity or customer satisfaction.</w:t>
      </w:r>
    </w:p>
    <w:p w:rsidR="001127AF" w:rsidRPr="00662B29" w:rsidRDefault="001127AF" w:rsidP="0056616D">
      <w:pPr>
        <w:pStyle w:val="BodyCopy"/>
        <w:rPr>
          <w:rFonts w:cs="HelveticaNeueLT Std Lt"/>
          <w:noProof w:val="0"/>
        </w:rPr>
      </w:pPr>
      <w:r w:rsidRPr="00662B29">
        <w:rPr>
          <w:rFonts w:cs="HelveticaNeueLT Std Lt"/>
          <w:noProof w:val="0"/>
        </w:rPr>
        <w:t xml:space="preserve">This will normally include making recommendations to management or a board for variations to strategic and operational plans. </w:t>
      </w:r>
    </w:p>
    <w:p w:rsidR="001127AF" w:rsidRPr="00662B29" w:rsidRDefault="001127AF" w:rsidP="00E36A00">
      <w:pPr>
        <w:pStyle w:val="Heading3"/>
        <w:rPr>
          <w:szCs w:val="28"/>
        </w:rPr>
      </w:pPr>
      <w:r w:rsidRPr="00662B29">
        <w:rPr>
          <w:szCs w:val="28"/>
        </w:rPr>
        <w:t>Steps associated with making recommendations</w:t>
      </w:r>
    </w:p>
    <w:p w:rsidR="001127AF" w:rsidRPr="00662B29" w:rsidRDefault="001127AF" w:rsidP="0056616D">
      <w:pPr>
        <w:pStyle w:val="BodyCopy"/>
        <w:rPr>
          <w:noProof w:val="0"/>
        </w:rPr>
      </w:pPr>
      <w:r w:rsidRPr="00662B29">
        <w:rPr>
          <w:noProof w:val="0"/>
        </w:rPr>
        <w:t>Whilst every organisation will have their own steps, policies and procedures for making recommendations, common steps include, but not limited to:</w:t>
      </w:r>
    </w:p>
    <w:p w:rsidR="001127AF" w:rsidRPr="00662B29" w:rsidRDefault="001127AF" w:rsidP="003C52E4">
      <w:pPr>
        <w:pStyle w:val="Bullet1"/>
      </w:pPr>
      <w:r w:rsidRPr="00662B29">
        <w:t>Targeting recommendations to evidence-based outcomes</w:t>
      </w:r>
    </w:p>
    <w:p w:rsidR="001127AF" w:rsidRPr="00662B29" w:rsidRDefault="001127AF" w:rsidP="003C52E4">
      <w:pPr>
        <w:pStyle w:val="Bullet1"/>
      </w:pPr>
      <w:r w:rsidRPr="00662B29">
        <w:t>Reviewing internal and external business environment factors</w:t>
      </w:r>
    </w:p>
    <w:p w:rsidR="001127AF" w:rsidRPr="00662B29" w:rsidRDefault="001127AF" w:rsidP="003C52E4">
      <w:pPr>
        <w:pStyle w:val="Bullet1"/>
      </w:pPr>
      <w:r w:rsidRPr="00662B29">
        <w:t>Revising organisational policies and procedures</w:t>
      </w:r>
    </w:p>
    <w:p w:rsidR="001127AF" w:rsidRPr="00662B29" w:rsidRDefault="001127AF" w:rsidP="003C52E4">
      <w:pPr>
        <w:pStyle w:val="Bullet1"/>
      </w:pPr>
      <w:r w:rsidRPr="00662B29">
        <w:t>Revising goals, objectives and targets</w:t>
      </w:r>
    </w:p>
    <w:p w:rsidR="001127AF" w:rsidRPr="00662B29" w:rsidRDefault="001127AF" w:rsidP="003C52E4">
      <w:pPr>
        <w:pStyle w:val="Bullet1"/>
      </w:pPr>
      <w:r w:rsidRPr="00662B29">
        <w:t>Recommending changes in strategic directions for the organisation.</w:t>
      </w:r>
    </w:p>
    <w:p w:rsidR="00AF40E8" w:rsidRPr="00662B29" w:rsidRDefault="00AF40E8" w:rsidP="00E36A00">
      <w:pPr>
        <w:pStyle w:val="Heading3"/>
        <w:rPr>
          <w:szCs w:val="28"/>
        </w:rPr>
      </w:pPr>
      <w:r w:rsidRPr="00662B29">
        <w:rPr>
          <w:szCs w:val="28"/>
        </w:rPr>
        <w:t xml:space="preserve">Identify types of recommendations </w:t>
      </w:r>
    </w:p>
    <w:p w:rsidR="00AF40E8" w:rsidRPr="00662B29" w:rsidRDefault="00AF40E8" w:rsidP="0056616D">
      <w:pPr>
        <w:pStyle w:val="BodyCopy"/>
        <w:rPr>
          <w:noProof w:val="0"/>
        </w:rPr>
      </w:pPr>
      <w:r w:rsidRPr="00662B29">
        <w:rPr>
          <w:noProof w:val="0"/>
        </w:rPr>
        <w:t>The following are often included among the recommendations flowing the review and evaluation process:</w:t>
      </w:r>
    </w:p>
    <w:p w:rsidR="00AF40E8" w:rsidRPr="00662B29" w:rsidRDefault="00AF40E8" w:rsidP="00B343AF">
      <w:pPr>
        <w:pStyle w:val="BodyCopyBold"/>
        <w:rPr>
          <w:noProof w:val="0"/>
        </w:rPr>
      </w:pPr>
      <w:r w:rsidRPr="00662B29">
        <w:rPr>
          <w:noProof w:val="0"/>
        </w:rPr>
        <w:t xml:space="preserve">Suggestions as to what to do to leverage on identified strengths </w:t>
      </w:r>
    </w:p>
    <w:p w:rsidR="00AF40E8" w:rsidRPr="00662B29" w:rsidRDefault="00AF40E8" w:rsidP="003C52E4">
      <w:pPr>
        <w:pStyle w:val="Bullet1"/>
      </w:pPr>
      <w:r w:rsidRPr="00662B29">
        <w:t>Plans for same – timelines, actions, proposed responsibility, KPIs for implementation</w:t>
      </w:r>
    </w:p>
    <w:p w:rsidR="00AF40E8" w:rsidRPr="00662B29" w:rsidRDefault="00AF40E8" w:rsidP="003C52E4">
      <w:pPr>
        <w:pStyle w:val="Bullet1"/>
      </w:pPr>
      <w:r w:rsidRPr="00662B29">
        <w:t>Cost or resources required</w:t>
      </w:r>
    </w:p>
    <w:p w:rsidR="00AF40E8" w:rsidRPr="00662B29" w:rsidRDefault="00AF40E8" w:rsidP="003C52E4">
      <w:pPr>
        <w:pStyle w:val="Bullet1"/>
      </w:pPr>
      <w:r w:rsidRPr="00662B29">
        <w:t>Benefits flowing as a result – including when these are expected to occur</w:t>
      </w:r>
    </w:p>
    <w:p w:rsidR="00AF40E8" w:rsidRPr="00662B29" w:rsidRDefault="00AF40E8" w:rsidP="003C52E4">
      <w:pPr>
        <w:pStyle w:val="Bullet1"/>
      </w:pPr>
      <w:r w:rsidRPr="00662B29">
        <w:t>Recommendations for extending identified strengths or transferring them to other properties or departments</w:t>
      </w:r>
    </w:p>
    <w:p w:rsidR="00AF40E8" w:rsidRPr="00662B29" w:rsidRDefault="00AF40E8" w:rsidP="003C52E4">
      <w:pPr>
        <w:pStyle w:val="Bullet1"/>
      </w:pPr>
      <w:r w:rsidRPr="00662B29">
        <w:t>Exploiting a deficiency or weakness in competition in the marketplace</w:t>
      </w:r>
      <w:r w:rsidR="00257485" w:rsidRPr="00662B29">
        <w:t>.</w:t>
      </w:r>
    </w:p>
    <w:p w:rsidR="00AF40E8" w:rsidRPr="00662B29" w:rsidRDefault="00AF40E8" w:rsidP="00B343AF">
      <w:pPr>
        <w:pStyle w:val="BodyCopyBold"/>
        <w:rPr>
          <w:noProof w:val="0"/>
        </w:rPr>
      </w:pPr>
      <w:r w:rsidRPr="00662B29">
        <w:rPr>
          <w:noProof w:val="0"/>
        </w:rPr>
        <w:t xml:space="preserve">Recommendation to address identified weaknesses </w:t>
      </w:r>
    </w:p>
    <w:p w:rsidR="00AF40E8" w:rsidRPr="00662B29" w:rsidRDefault="00902CD2" w:rsidP="003C52E4">
      <w:pPr>
        <w:pStyle w:val="Bullet1"/>
      </w:pPr>
      <w:r w:rsidRPr="00662B29">
        <w:rPr>
          <w:noProof/>
          <w:lang w:val="en-US"/>
        </w:rPr>
        <w:drawing>
          <wp:anchor distT="0" distB="0" distL="114300" distR="114300" simplePos="0" relativeHeight="252110848" behindDoc="0" locked="0" layoutInCell="1" allowOverlap="1">
            <wp:simplePos x="0" y="0"/>
            <wp:positionH relativeFrom="column">
              <wp:posOffset>4152265</wp:posOffset>
            </wp:positionH>
            <wp:positionV relativeFrom="paragraph">
              <wp:posOffset>102870</wp:posOffset>
            </wp:positionV>
            <wp:extent cx="1461135" cy="972185"/>
            <wp:effectExtent l="19050" t="0" r="5715" b="0"/>
            <wp:wrapSquare wrapText="bothSides"/>
            <wp:docPr id="86" name="Picture 80" descr="A7 shutterstock_138419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 shutterstock_138419417.jpg"/>
                    <pic:cNvPicPr/>
                  </pic:nvPicPr>
                  <pic:blipFill>
                    <a:blip r:embed="rId203" cstate="print"/>
                    <a:stretch>
                      <a:fillRect/>
                    </a:stretch>
                  </pic:blipFill>
                  <pic:spPr>
                    <a:xfrm>
                      <a:off x="0" y="0"/>
                      <a:ext cx="1461135" cy="972185"/>
                    </a:xfrm>
                    <a:prstGeom prst="rect">
                      <a:avLst/>
                    </a:prstGeom>
                  </pic:spPr>
                </pic:pic>
              </a:graphicData>
            </a:graphic>
          </wp:anchor>
        </w:drawing>
      </w:r>
      <w:r w:rsidR="00AF40E8" w:rsidRPr="00662B29">
        <w:t>Identification of weaknesses which should be addressed</w:t>
      </w:r>
    </w:p>
    <w:p w:rsidR="00AF40E8" w:rsidRPr="00662B29" w:rsidRDefault="00AF40E8" w:rsidP="003C52E4">
      <w:pPr>
        <w:pStyle w:val="Bullet1"/>
      </w:pPr>
      <w:r w:rsidRPr="00662B29">
        <w:t>Explanation of why ‘other’ weaknesses should be ignored</w:t>
      </w:r>
    </w:p>
    <w:p w:rsidR="00AF40E8" w:rsidRPr="00662B29" w:rsidRDefault="00AF40E8" w:rsidP="003C52E4">
      <w:pPr>
        <w:pStyle w:val="Bullet1"/>
      </w:pPr>
      <w:r w:rsidRPr="00662B29">
        <w:t>Plans for addressing them – see above plus action to limit further/future negative outcomes</w:t>
      </w:r>
    </w:p>
    <w:p w:rsidR="00AF40E8" w:rsidRPr="00662B29" w:rsidRDefault="00AF40E8" w:rsidP="003C52E4">
      <w:pPr>
        <w:pStyle w:val="Bullet1"/>
      </w:pPr>
      <w:r w:rsidRPr="00662B29">
        <w:t>Cost and resources required</w:t>
      </w:r>
      <w:r w:rsidR="00257485" w:rsidRPr="00662B29">
        <w:t>.</w:t>
      </w:r>
    </w:p>
    <w:p w:rsidR="00257485" w:rsidRPr="00662B29" w:rsidRDefault="00257485">
      <w:pPr>
        <w:rPr>
          <w:rFonts w:ascii="Helvetica" w:eastAsia="Calibri" w:hAnsi="Helvetica" w:cs="Calibri"/>
          <w:b/>
          <w:szCs w:val="16"/>
          <w:lang w:eastAsia="ar-SA"/>
        </w:rPr>
      </w:pPr>
      <w:r w:rsidRPr="00662B29">
        <w:rPr>
          <w:rFonts w:ascii="Helvetica" w:hAnsi="Helvetica"/>
        </w:rPr>
        <w:br w:type="page"/>
      </w:r>
    </w:p>
    <w:p w:rsidR="00AF40E8" w:rsidRPr="00662B29" w:rsidRDefault="00AF40E8" w:rsidP="00B343AF">
      <w:pPr>
        <w:pStyle w:val="BodyCopyBold"/>
        <w:rPr>
          <w:noProof w:val="0"/>
        </w:rPr>
      </w:pPr>
      <w:r w:rsidRPr="00662B29">
        <w:rPr>
          <w:noProof w:val="0"/>
        </w:rPr>
        <w:t xml:space="preserve">Strategies for addressing identified opportunities and threats </w:t>
      </w:r>
    </w:p>
    <w:p w:rsidR="00AF40E8" w:rsidRPr="00662B29" w:rsidRDefault="00AF40E8" w:rsidP="003C52E4">
      <w:pPr>
        <w:pStyle w:val="Bullet1"/>
      </w:pPr>
      <w:r w:rsidRPr="00662B29">
        <w:t>Costed options for action – including identification of any external funding which may be available</w:t>
      </w:r>
    </w:p>
    <w:p w:rsidR="00AF40E8" w:rsidRPr="00662B29" w:rsidRDefault="00902CD2" w:rsidP="003C52E4">
      <w:pPr>
        <w:pStyle w:val="Bullet1"/>
      </w:pPr>
      <w:r w:rsidRPr="00662B29">
        <w:rPr>
          <w:noProof/>
          <w:lang w:val="en-US"/>
        </w:rPr>
        <w:drawing>
          <wp:anchor distT="0" distB="0" distL="114300" distR="114300" simplePos="0" relativeHeight="252133376" behindDoc="0" locked="0" layoutInCell="1" allowOverlap="1">
            <wp:simplePos x="0" y="0"/>
            <wp:positionH relativeFrom="column">
              <wp:posOffset>4191000</wp:posOffset>
            </wp:positionH>
            <wp:positionV relativeFrom="paragraph">
              <wp:posOffset>86995</wp:posOffset>
            </wp:positionV>
            <wp:extent cx="1476375" cy="981075"/>
            <wp:effectExtent l="19050" t="0" r="9525" b="0"/>
            <wp:wrapSquare wrapText="bothSides"/>
            <wp:docPr id="156" name="Picture 155" descr="shutterstock_82265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265860.jpg"/>
                    <pic:cNvPicPr/>
                  </pic:nvPicPr>
                  <pic:blipFill>
                    <a:blip r:embed="rId204" cstate="print"/>
                    <a:stretch>
                      <a:fillRect/>
                    </a:stretch>
                  </pic:blipFill>
                  <pic:spPr>
                    <a:xfrm>
                      <a:off x="0" y="0"/>
                      <a:ext cx="1476375" cy="981075"/>
                    </a:xfrm>
                    <a:prstGeom prst="rect">
                      <a:avLst/>
                    </a:prstGeom>
                  </pic:spPr>
                </pic:pic>
              </a:graphicData>
            </a:graphic>
          </wp:anchor>
        </w:drawing>
      </w:r>
      <w:r w:rsidR="00AF40E8" w:rsidRPr="00662B29">
        <w:t>Plans for same</w:t>
      </w:r>
      <w:r w:rsidR="00257485" w:rsidRPr="00662B29">
        <w:t>.</w:t>
      </w:r>
    </w:p>
    <w:p w:rsidR="00AF40E8" w:rsidRPr="00662B29" w:rsidRDefault="00AF40E8" w:rsidP="00B343AF">
      <w:pPr>
        <w:pStyle w:val="BodyCopyBold"/>
        <w:rPr>
          <w:noProof w:val="0"/>
        </w:rPr>
      </w:pPr>
      <w:r w:rsidRPr="00662B29">
        <w:rPr>
          <w:noProof w:val="0"/>
        </w:rPr>
        <w:t>Recommendations for capitalising on golden opportunities</w:t>
      </w:r>
    </w:p>
    <w:p w:rsidR="00AF40E8" w:rsidRPr="00662B29" w:rsidRDefault="00AF40E8" w:rsidP="00AF40E8">
      <w:pPr>
        <w:autoSpaceDE w:val="0"/>
        <w:autoSpaceDN w:val="0"/>
        <w:adjustRightInd w:val="0"/>
        <w:snapToGrid w:val="0"/>
        <w:spacing w:before="80" w:after="120" w:line="240" w:lineRule="auto"/>
        <w:rPr>
          <w:rFonts w:ascii="Helvetica" w:eastAsia="Times New Roman" w:hAnsi="Helvetica" w:cs="Helvetica"/>
          <w:color w:val="000000"/>
        </w:rPr>
      </w:pPr>
      <w:r w:rsidRPr="00662B29">
        <w:rPr>
          <w:rFonts w:ascii="Helvetica" w:eastAsia="Times New Roman" w:hAnsi="Helvetica" w:cs="Helvetica"/>
          <w:color w:val="000000"/>
        </w:rPr>
        <w:t>These are opportunities which:</w:t>
      </w:r>
    </w:p>
    <w:p w:rsidR="00AF40E8" w:rsidRPr="00662B29" w:rsidRDefault="00AF40E8" w:rsidP="003C52E4">
      <w:pPr>
        <w:pStyle w:val="Bullet1"/>
      </w:pPr>
      <w:r w:rsidRPr="00662B29">
        <w:t>You have a realistic chance of achieving</w:t>
      </w:r>
    </w:p>
    <w:p w:rsidR="00AF40E8" w:rsidRPr="00662B29" w:rsidRDefault="00AF40E8" w:rsidP="003C52E4">
      <w:pPr>
        <w:pStyle w:val="Bullet1"/>
      </w:pPr>
      <w:r w:rsidRPr="00662B29">
        <w:t>Are unlikely to present themselves again.</w:t>
      </w:r>
    </w:p>
    <w:p w:rsidR="00AF40E8" w:rsidRPr="00662B29" w:rsidRDefault="00AF40E8" w:rsidP="00B343AF">
      <w:pPr>
        <w:pStyle w:val="BodyCopyBold"/>
        <w:rPr>
          <w:noProof w:val="0"/>
        </w:rPr>
      </w:pPr>
      <w:r w:rsidRPr="00662B29">
        <w:rPr>
          <w:noProof w:val="0"/>
        </w:rPr>
        <w:t>Recommendation, as identified/supported by the evidence, for introducing, modifying or removing:</w:t>
      </w:r>
    </w:p>
    <w:p w:rsidR="00AF40E8" w:rsidRPr="00662B29" w:rsidRDefault="00AF40E8" w:rsidP="003C52E4">
      <w:pPr>
        <w:pStyle w:val="Bullet1"/>
      </w:pPr>
      <w:r w:rsidRPr="00662B29">
        <w:t>Certain internal processes – operational, reporting, SOPs</w:t>
      </w:r>
    </w:p>
    <w:p w:rsidR="00AF40E8" w:rsidRPr="00662B29" w:rsidRDefault="00AF40E8" w:rsidP="003C52E4">
      <w:pPr>
        <w:pStyle w:val="Bullet1"/>
      </w:pPr>
      <w:r w:rsidRPr="00662B29">
        <w:t>Identified personnel – through training, adding or reducing staff/hours</w:t>
      </w:r>
    </w:p>
    <w:p w:rsidR="00AF40E8" w:rsidRPr="00662B29" w:rsidRDefault="00AF40E8" w:rsidP="003C52E4">
      <w:pPr>
        <w:pStyle w:val="Bullet1"/>
      </w:pPr>
      <w:r w:rsidRPr="00662B29">
        <w:t>Nominated systems or technology</w:t>
      </w:r>
      <w:r w:rsidR="00257485" w:rsidRPr="00662B29">
        <w:t>.</w:t>
      </w:r>
    </w:p>
    <w:p w:rsidR="00AF40E8" w:rsidRPr="00662B29" w:rsidRDefault="00AF40E8" w:rsidP="00B343AF">
      <w:pPr>
        <w:pStyle w:val="BodyCopyBold"/>
        <w:rPr>
          <w:noProof w:val="0"/>
        </w:rPr>
      </w:pPr>
      <w:r w:rsidRPr="00662B29">
        <w:rPr>
          <w:noProof w:val="0"/>
        </w:rPr>
        <w:t xml:space="preserve">Recommendations for changing the organisational structure of the business </w:t>
      </w:r>
    </w:p>
    <w:p w:rsidR="00AF40E8" w:rsidRPr="00662B29" w:rsidRDefault="00AF40E8" w:rsidP="003C52E4">
      <w:pPr>
        <w:pStyle w:val="Bullet1"/>
      </w:pPr>
      <w:r w:rsidRPr="00662B29">
        <w:t>Revising the organisational structure</w:t>
      </w:r>
    </w:p>
    <w:p w:rsidR="00AF40E8" w:rsidRPr="00662B29" w:rsidRDefault="00902CD2" w:rsidP="003C52E4">
      <w:pPr>
        <w:pStyle w:val="Bullet1"/>
      </w:pPr>
      <w:r w:rsidRPr="00662B29">
        <w:rPr>
          <w:noProof/>
          <w:lang w:val="en-US"/>
        </w:rPr>
        <w:drawing>
          <wp:anchor distT="0" distB="0" distL="114300" distR="114300" simplePos="0" relativeHeight="252134400" behindDoc="0" locked="0" layoutInCell="1" allowOverlap="1">
            <wp:simplePos x="0" y="0"/>
            <wp:positionH relativeFrom="column">
              <wp:posOffset>3962400</wp:posOffset>
            </wp:positionH>
            <wp:positionV relativeFrom="paragraph">
              <wp:posOffset>19685</wp:posOffset>
            </wp:positionV>
            <wp:extent cx="1819275" cy="1209675"/>
            <wp:effectExtent l="19050" t="0" r="9525" b="0"/>
            <wp:wrapSquare wrapText="bothSides"/>
            <wp:docPr id="159" name="Picture 158" descr="W201_name_card_shutterstock_1558848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1_name_card_shutterstock_155884829.jpg"/>
                    <pic:cNvPicPr/>
                  </pic:nvPicPr>
                  <pic:blipFill>
                    <a:blip r:embed="rId205" cstate="print"/>
                    <a:stretch>
                      <a:fillRect/>
                    </a:stretch>
                  </pic:blipFill>
                  <pic:spPr>
                    <a:xfrm>
                      <a:off x="0" y="0"/>
                      <a:ext cx="1819275" cy="1209675"/>
                    </a:xfrm>
                    <a:prstGeom prst="rect">
                      <a:avLst/>
                    </a:prstGeom>
                  </pic:spPr>
                </pic:pic>
              </a:graphicData>
            </a:graphic>
          </wp:anchor>
        </w:drawing>
      </w:r>
      <w:r w:rsidR="00AF40E8" w:rsidRPr="00662B29">
        <w:t>Re-writing job descriptions and job specifications</w:t>
      </w:r>
    </w:p>
    <w:p w:rsidR="00AF40E8" w:rsidRPr="00662B29" w:rsidRDefault="00AF40E8" w:rsidP="003C52E4">
      <w:pPr>
        <w:pStyle w:val="Bullet1"/>
      </w:pPr>
      <w:r w:rsidRPr="00662B29">
        <w:t>Revising the public statements for the business</w:t>
      </w:r>
    </w:p>
    <w:p w:rsidR="00AF40E8" w:rsidRPr="00662B29" w:rsidRDefault="00AF40E8" w:rsidP="003C52E4">
      <w:pPr>
        <w:pStyle w:val="Bullet1"/>
      </w:pPr>
      <w:r w:rsidRPr="00662B29">
        <w:t>Reviewing team</w:t>
      </w:r>
      <w:r w:rsidR="00902CD2" w:rsidRPr="00662B29">
        <w:t xml:space="preserve"> structures </w:t>
      </w:r>
      <w:r w:rsidRPr="00662B29">
        <w:t>or composition</w:t>
      </w:r>
      <w:r w:rsidR="00257485" w:rsidRPr="00662B29">
        <w:t>.</w:t>
      </w:r>
    </w:p>
    <w:p w:rsidR="00AF40E8" w:rsidRPr="00662B29" w:rsidRDefault="00AF40E8" w:rsidP="00B343AF">
      <w:pPr>
        <w:pStyle w:val="BodyCopyBold"/>
        <w:rPr>
          <w:noProof w:val="0"/>
        </w:rPr>
      </w:pPr>
      <w:r w:rsidRPr="00662B29">
        <w:rPr>
          <w:noProof w:val="0"/>
        </w:rPr>
        <w:t>Recommendations for:</w:t>
      </w:r>
    </w:p>
    <w:p w:rsidR="00AF40E8" w:rsidRPr="00662B29" w:rsidRDefault="00AF40E8" w:rsidP="003C52E4">
      <w:pPr>
        <w:pStyle w:val="Bullet1"/>
      </w:pPr>
      <w:r w:rsidRPr="00662B29">
        <w:t>Re-design of the management framework</w:t>
      </w:r>
    </w:p>
    <w:p w:rsidR="00AF40E8" w:rsidRPr="00662B29" w:rsidRDefault="00AF40E8" w:rsidP="003C52E4">
      <w:pPr>
        <w:pStyle w:val="Bullet1"/>
      </w:pPr>
      <w:r w:rsidRPr="00662B29">
        <w:t>Revisions to the business model of the organisation</w:t>
      </w:r>
      <w:r w:rsidR="00257485" w:rsidRPr="00662B29">
        <w:t>.</w:t>
      </w:r>
    </w:p>
    <w:p w:rsidR="00AF40E8" w:rsidRPr="00662B29" w:rsidRDefault="00AF40E8" w:rsidP="00B343AF">
      <w:pPr>
        <w:pStyle w:val="BodyCopyBold"/>
        <w:rPr>
          <w:noProof w:val="0"/>
        </w:rPr>
      </w:pPr>
      <w:r w:rsidRPr="00662B29">
        <w:rPr>
          <w:noProof w:val="0"/>
        </w:rPr>
        <w:t>Recommendations to enable greater compliance with:</w:t>
      </w:r>
    </w:p>
    <w:p w:rsidR="00AF40E8" w:rsidRPr="00662B29" w:rsidRDefault="00AF40E8" w:rsidP="003C52E4">
      <w:pPr>
        <w:pStyle w:val="Bullet1"/>
      </w:pPr>
      <w:r w:rsidRPr="00662B29">
        <w:t>Legislated obligations</w:t>
      </w:r>
    </w:p>
    <w:p w:rsidR="00AF40E8" w:rsidRPr="00662B29" w:rsidRDefault="00AF40E8" w:rsidP="003C52E4">
      <w:pPr>
        <w:pStyle w:val="Bullet1"/>
      </w:pPr>
      <w:r w:rsidRPr="00662B29">
        <w:t>Company policies and procedures</w:t>
      </w:r>
    </w:p>
    <w:p w:rsidR="00AF40E8" w:rsidRPr="00662B29" w:rsidRDefault="00AF40E8" w:rsidP="003C52E4">
      <w:pPr>
        <w:pStyle w:val="Bullet1"/>
      </w:pPr>
      <w:r w:rsidRPr="00662B29">
        <w:t>Expectations of key stakeholders</w:t>
      </w:r>
      <w:r w:rsidR="00257485" w:rsidRPr="00662B29">
        <w:t>.</w:t>
      </w:r>
    </w:p>
    <w:p w:rsidR="00AF40E8" w:rsidRPr="00662B29" w:rsidRDefault="00AF40E8" w:rsidP="00B343AF">
      <w:pPr>
        <w:pStyle w:val="BodyCopyBold"/>
        <w:rPr>
          <w:noProof w:val="0"/>
        </w:rPr>
      </w:pPr>
      <w:r w:rsidRPr="00662B29">
        <w:rPr>
          <w:noProof w:val="0"/>
        </w:rPr>
        <w:t xml:space="preserve">Recommendations to address future activity in relation to areas </w:t>
      </w:r>
    </w:p>
    <w:p w:rsidR="00AF40E8" w:rsidRPr="00662B29" w:rsidRDefault="00AF40E8" w:rsidP="003C52E4">
      <w:pPr>
        <w:pStyle w:val="Bullet1"/>
      </w:pPr>
      <w:r w:rsidRPr="00662B29">
        <w:t>Identified hazards and risks</w:t>
      </w:r>
    </w:p>
    <w:p w:rsidR="00AF40E8" w:rsidRPr="00662B29" w:rsidRDefault="00AF40E8" w:rsidP="003C52E4">
      <w:pPr>
        <w:pStyle w:val="Bullet1"/>
      </w:pPr>
      <w:r w:rsidRPr="00662B29">
        <w:t>Delivery of service and products to a set standard/criteria</w:t>
      </w:r>
    </w:p>
    <w:p w:rsidR="00AF40E8" w:rsidRPr="00662B29" w:rsidRDefault="00AF40E8" w:rsidP="003C52E4">
      <w:pPr>
        <w:pStyle w:val="Bullet1"/>
      </w:pPr>
      <w:r w:rsidRPr="00662B29">
        <w:t>Specific problems faced by the business when the situational analysis was undertaken or which, in fact, may have given rise to the need for a situational analysis in the first instance. These may relate to certain aspects/departments of the business. For example:</w:t>
      </w:r>
    </w:p>
    <w:p w:rsidR="00AF40E8" w:rsidRPr="00662B29" w:rsidRDefault="00AF40E8" w:rsidP="003C52E4">
      <w:pPr>
        <w:pStyle w:val="Bullet2"/>
        <w:rPr>
          <w:lang w:val="en-AU"/>
        </w:rPr>
      </w:pPr>
      <w:r w:rsidRPr="00662B29">
        <w:rPr>
          <w:lang w:val="en-AU"/>
        </w:rPr>
        <w:t>Staff training</w:t>
      </w:r>
    </w:p>
    <w:p w:rsidR="00AF40E8" w:rsidRPr="00662B29" w:rsidRDefault="00AF40E8" w:rsidP="003C52E4">
      <w:pPr>
        <w:pStyle w:val="Bullet2"/>
        <w:rPr>
          <w:lang w:val="en-AU"/>
        </w:rPr>
      </w:pPr>
      <w:r w:rsidRPr="00662B29">
        <w:rPr>
          <w:lang w:val="en-AU"/>
        </w:rPr>
        <w:t>Low levels of traffic, bookings or</w:t>
      </w:r>
      <w:r w:rsidR="00257485" w:rsidRPr="00662B29">
        <w:rPr>
          <w:lang w:val="en-AU"/>
        </w:rPr>
        <w:t xml:space="preserve"> </w:t>
      </w:r>
      <w:r w:rsidRPr="00662B29">
        <w:rPr>
          <w:lang w:val="en-AU"/>
        </w:rPr>
        <w:t>custom</w:t>
      </w:r>
      <w:r w:rsidR="00257485" w:rsidRPr="00662B29">
        <w:rPr>
          <w:lang w:val="en-AU"/>
        </w:rPr>
        <w:t>ers</w:t>
      </w:r>
    </w:p>
    <w:p w:rsidR="00AF40E8" w:rsidRPr="00662B29" w:rsidRDefault="00AF40E8" w:rsidP="003C52E4">
      <w:pPr>
        <w:pStyle w:val="Bullet2"/>
        <w:rPr>
          <w:lang w:val="en-AU"/>
        </w:rPr>
      </w:pPr>
      <w:r w:rsidRPr="00662B29">
        <w:rPr>
          <w:lang w:val="en-AU"/>
        </w:rPr>
        <w:t>Stock control</w:t>
      </w:r>
    </w:p>
    <w:p w:rsidR="00AF40E8" w:rsidRPr="00662B29" w:rsidRDefault="00AF40E8" w:rsidP="003C52E4">
      <w:pPr>
        <w:pStyle w:val="Bullet2"/>
        <w:rPr>
          <w:lang w:val="en-AU"/>
        </w:rPr>
      </w:pPr>
      <w:r w:rsidRPr="00662B29">
        <w:rPr>
          <w:lang w:val="en-AU"/>
        </w:rPr>
        <w:t>Pricing</w:t>
      </w:r>
    </w:p>
    <w:p w:rsidR="00AF40E8" w:rsidRPr="00662B29" w:rsidRDefault="00AF40E8" w:rsidP="003C52E4">
      <w:pPr>
        <w:pStyle w:val="Bullet2"/>
        <w:rPr>
          <w:lang w:val="en-AU"/>
        </w:rPr>
      </w:pPr>
      <w:r w:rsidRPr="00662B29">
        <w:rPr>
          <w:lang w:val="en-AU"/>
        </w:rPr>
        <w:t>Staffing</w:t>
      </w:r>
    </w:p>
    <w:p w:rsidR="00AF40E8" w:rsidRPr="00662B29" w:rsidRDefault="00AF40E8" w:rsidP="003C52E4">
      <w:pPr>
        <w:pStyle w:val="Bullet2"/>
        <w:rPr>
          <w:lang w:val="en-AU"/>
        </w:rPr>
      </w:pPr>
      <w:r w:rsidRPr="00662B29">
        <w:rPr>
          <w:lang w:val="en-AU"/>
        </w:rPr>
        <w:t>Communication – internally and externally.</w:t>
      </w:r>
    </w:p>
    <w:p w:rsidR="00AF40E8" w:rsidRPr="00662B29" w:rsidRDefault="00BF1C9C" w:rsidP="00E36A00">
      <w:pPr>
        <w:pStyle w:val="Heading3"/>
        <w:rPr>
          <w:szCs w:val="28"/>
        </w:rPr>
      </w:pPr>
      <w:r w:rsidRPr="00662B29">
        <w:rPr>
          <w:szCs w:val="28"/>
        </w:rPr>
        <w:t>Recommending short and long term</w:t>
      </w:r>
      <w:r w:rsidR="00AF40E8" w:rsidRPr="00662B29">
        <w:rPr>
          <w:szCs w:val="28"/>
        </w:rPr>
        <w:t xml:space="preserve"> corrective action</w:t>
      </w:r>
    </w:p>
    <w:p w:rsidR="00BF1C9C" w:rsidRPr="00662B29" w:rsidRDefault="00BF1C9C" w:rsidP="0056616D">
      <w:pPr>
        <w:pStyle w:val="BodyCopy"/>
        <w:rPr>
          <w:noProof w:val="0"/>
        </w:rPr>
      </w:pPr>
      <w:r w:rsidRPr="00662B29">
        <w:rPr>
          <w:noProof w:val="0"/>
        </w:rPr>
        <w:t>As part of the recommendation process you have identify both short and long term solutions to performance gaps, as identified in the previous section.</w:t>
      </w:r>
    </w:p>
    <w:p w:rsidR="00AF40E8" w:rsidRPr="00662B29" w:rsidRDefault="00AF40E8" w:rsidP="0056616D">
      <w:pPr>
        <w:pStyle w:val="BodyCopy"/>
        <w:rPr>
          <w:noProof w:val="0"/>
        </w:rPr>
      </w:pPr>
      <w:r w:rsidRPr="00662B29">
        <w:rPr>
          <w:noProof w:val="0"/>
        </w:rPr>
        <w:t>Where service is paramount, it is sometimes necessary to take short term action to solve a problem until it can be looked at more closely and the problem dealt with more thoroughly.</w:t>
      </w:r>
    </w:p>
    <w:p w:rsidR="00AF40E8" w:rsidRPr="00662B29" w:rsidRDefault="00AF40E8" w:rsidP="00B343AF">
      <w:pPr>
        <w:pStyle w:val="BodyCopyBold"/>
        <w:rPr>
          <w:noProof w:val="0"/>
        </w:rPr>
      </w:pPr>
      <w:r w:rsidRPr="00662B29">
        <w:rPr>
          <w:noProof w:val="0"/>
        </w:rPr>
        <w:t>Short term corrective action</w:t>
      </w:r>
    </w:p>
    <w:p w:rsidR="00AF40E8" w:rsidRPr="00662B29" w:rsidRDefault="00AF40E8" w:rsidP="0056616D">
      <w:pPr>
        <w:pStyle w:val="BodyCopy"/>
        <w:rPr>
          <w:noProof w:val="0"/>
        </w:rPr>
      </w:pPr>
      <w:r w:rsidRPr="00662B29">
        <w:rPr>
          <w:noProof w:val="0"/>
        </w:rPr>
        <w:t>Reasons for this include:</w:t>
      </w:r>
    </w:p>
    <w:p w:rsidR="00AF40E8" w:rsidRPr="00662B29" w:rsidRDefault="00AF40E8" w:rsidP="003C52E4">
      <w:pPr>
        <w:pStyle w:val="Bullet1"/>
      </w:pPr>
      <w:r w:rsidRPr="00662B29">
        <w:rPr>
          <w:noProof/>
          <w:lang w:val="en-US"/>
        </w:rPr>
        <w:drawing>
          <wp:anchor distT="0" distB="0" distL="114300" distR="114300" simplePos="0" relativeHeight="252112896" behindDoc="0" locked="0" layoutInCell="1" allowOverlap="1">
            <wp:simplePos x="0" y="0"/>
            <wp:positionH relativeFrom="column">
              <wp:posOffset>3761740</wp:posOffset>
            </wp:positionH>
            <wp:positionV relativeFrom="paragraph">
              <wp:posOffset>278130</wp:posOffset>
            </wp:positionV>
            <wp:extent cx="1744980" cy="1162050"/>
            <wp:effectExtent l="19050" t="0" r="7620" b="0"/>
            <wp:wrapSquare wrapText="bothSides"/>
            <wp:docPr id="120" name="Picture 81" descr="shutterstock_188933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8933945.jpg"/>
                    <pic:cNvPicPr/>
                  </pic:nvPicPr>
                  <pic:blipFill>
                    <a:blip r:embed="rId206" cstate="print"/>
                    <a:stretch>
                      <a:fillRect/>
                    </a:stretch>
                  </pic:blipFill>
                  <pic:spPr>
                    <a:xfrm>
                      <a:off x="0" y="0"/>
                      <a:ext cx="1744980" cy="1162050"/>
                    </a:xfrm>
                    <a:prstGeom prst="rect">
                      <a:avLst/>
                    </a:prstGeom>
                  </pic:spPr>
                </pic:pic>
              </a:graphicData>
            </a:graphic>
          </wp:anchor>
        </w:drawing>
      </w:r>
      <w:r w:rsidRPr="00662B29">
        <w:t>Pressure of work often means there just isn’t time to stop and analyse the problem more carefully and in more detail</w:t>
      </w:r>
    </w:p>
    <w:p w:rsidR="00AF40E8" w:rsidRPr="00662B29" w:rsidRDefault="00AF40E8" w:rsidP="003C52E4">
      <w:pPr>
        <w:pStyle w:val="Bullet1"/>
      </w:pPr>
      <w:r w:rsidRPr="00662B29">
        <w:t>To provide the necessary or expected services to the customer</w:t>
      </w:r>
    </w:p>
    <w:p w:rsidR="00AF40E8" w:rsidRPr="00662B29" w:rsidRDefault="00AF40E8" w:rsidP="003C52E4">
      <w:pPr>
        <w:pStyle w:val="Bullet1"/>
      </w:pPr>
      <w:r w:rsidRPr="00662B29">
        <w:t xml:space="preserve">To meet </w:t>
      </w:r>
      <w:r w:rsidR="002465BC" w:rsidRPr="00662B29">
        <w:t>OSH</w:t>
      </w:r>
      <w:r w:rsidRPr="00662B29">
        <w:t xml:space="preserve"> requirements</w:t>
      </w:r>
    </w:p>
    <w:p w:rsidR="00AF40E8" w:rsidRPr="00662B29" w:rsidRDefault="00AF40E8" w:rsidP="003C52E4">
      <w:pPr>
        <w:pStyle w:val="Bullet1"/>
      </w:pPr>
      <w:r w:rsidRPr="00662B29">
        <w:t>To deal with a complaint</w:t>
      </w:r>
    </w:p>
    <w:p w:rsidR="00AF40E8" w:rsidRPr="00662B29" w:rsidRDefault="00AF40E8" w:rsidP="003C52E4">
      <w:pPr>
        <w:pStyle w:val="Bullet1"/>
      </w:pPr>
      <w:r w:rsidRPr="00662B29">
        <w:t>To get staff working together again</w:t>
      </w:r>
    </w:p>
    <w:p w:rsidR="00AF40E8" w:rsidRPr="00662B29" w:rsidRDefault="00AF40E8" w:rsidP="003C52E4">
      <w:pPr>
        <w:pStyle w:val="Bullet1"/>
      </w:pPr>
      <w:r w:rsidRPr="00662B29">
        <w:t>To give you time to analyse and work through the problem at a later date.</w:t>
      </w:r>
    </w:p>
    <w:p w:rsidR="00AF40E8" w:rsidRPr="00662B29" w:rsidRDefault="00AF40E8" w:rsidP="0056616D">
      <w:pPr>
        <w:pStyle w:val="BodyCopy"/>
        <w:rPr>
          <w:noProof w:val="0"/>
        </w:rPr>
      </w:pPr>
      <w:r w:rsidRPr="00662B29">
        <w:rPr>
          <w:noProof w:val="0"/>
        </w:rPr>
        <w:t>Usually these stop-gap measures are not satisfactory in the long term as they are often more costly and they do not prevent the problem from recurring.</w:t>
      </w:r>
    </w:p>
    <w:p w:rsidR="00AF40E8" w:rsidRPr="00662B29" w:rsidRDefault="00AF40E8" w:rsidP="00B343AF">
      <w:pPr>
        <w:pStyle w:val="BodyCopyBold"/>
        <w:rPr>
          <w:noProof w:val="0"/>
        </w:rPr>
      </w:pPr>
      <w:r w:rsidRPr="00662B29">
        <w:rPr>
          <w:noProof w:val="0"/>
        </w:rPr>
        <w:t xml:space="preserve">Long-term corrective action </w:t>
      </w:r>
    </w:p>
    <w:p w:rsidR="00AF40E8" w:rsidRPr="00662B29" w:rsidRDefault="00AF40E8" w:rsidP="0056616D">
      <w:pPr>
        <w:pStyle w:val="BodyCopy"/>
        <w:rPr>
          <w:noProof w:val="0"/>
        </w:rPr>
      </w:pPr>
      <w:r w:rsidRPr="00662B29">
        <w:rPr>
          <w:noProof w:val="0"/>
        </w:rPr>
        <w:t>There may be a number of corrective changes to be made including, but certainly not limited to:</w:t>
      </w:r>
    </w:p>
    <w:p w:rsidR="00AF40E8" w:rsidRPr="00662B29" w:rsidRDefault="00AF40E8" w:rsidP="00AF40E8">
      <w:pPr>
        <w:pStyle w:val="BodyCopyBold"/>
        <w:spacing w:after="120"/>
        <w:rPr>
          <w:b w:val="0"/>
          <w:noProof w:val="0"/>
          <w:u w:val="single"/>
        </w:rPr>
      </w:pPr>
      <w:r w:rsidRPr="00662B29">
        <w:rPr>
          <w:b w:val="0"/>
          <w:bCs/>
          <w:u w:val="single"/>
          <w:lang w:val="en-US" w:eastAsia="en-US"/>
        </w:rPr>
        <w:drawing>
          <wp:anchor distT="0" distB="0" distL="114300" distR="114300" simplePos="0" relativeHeight="252114944" behindDoc="0" locked="0" layoutInCell="1" allowOverlap="1">
            <wp:simplePos x="0" y="0"/>
            <wp:positionH relativeFrom="column">
              <wp:posOffset>3810000</wp:posOffset>
            </wp:positionH>
            <wp:positionV relativeFrom="paragraph">
              <wp:posOffset>111125</wp:posOffset>
            </wp:positionV>
            <wp:extent cx="1600200" cy="1066800"/>
            <wp:effectExtent l="19050" t="0" r="0" b="0"/>
            <wp:wrapSquare wrapText="bothSides"/>
            <wp:docPr id="122" name="Picture 83" descr="W375_namecard_shutterstock_15909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75_namecard_shutterstock_159093671.jpg"/>
                    <pic:cNvPicPr/>
                  </pic:nvPicPr>
                  <pic:blipFill>
                    <a:blip r:embed="rId207" cstate="print"/>
                    <a:stretch>
                      <a:fillRect/>
                    </a:stretch>
                  </pic:blipFill>
                  <pic:spPr>
                    <a:xfrm>
                      <a:off x="0" y="0"/>
                      <a:ext cx="1600200" cy="1066800"/>
                    </a:xfrm>
                    <a:prstGeom prst="rect">
                      <a:avLst/>
                    </a:prstGeom>
                  </pic:spPr>
                </pic:pic>
              </a:graphicData>
            </a:graphic>
          </wp:anchor>
        </w:drawing>
      </w:r>
      <w:r w:rsidRPr="00662B29">
        <w:rPr>
          <w:b w:val="0"/>
          <w:bCs/>
          <w:noProof w:val="0"/>
          <w:u w:val="single"/>
        </w:rPr>
        <w:t>Management changes</w:t>
      </w:r>
      <w:r w:rsidRPr="00662B29">
        <w:rPr>
          <w:b w:val="0"/>
          <w:noProof w:val="0"/>
          <w:u w:val="single"/>
        </w:rPr>
        <w:t xml:space="preserve"> </w:t>
      </w:r>
    </w:p>
    <w:p w:rsidR="00AF40E8" w:rsidRPr="00662B29" w:rsidRDefault="00AF40E8" w:rsidP="003C52E4">
      <w:pPr>
        <w:pStyle w:val="Bullet1"/>
      </w:pPr>
      <w:r w:rsidRPr="00662B29">
        <w:t>New management</w:t>
      </w:r>
    </w:p>
    <w:p w:rsidR="00AF40E8" w:rsidRPr="00662B29" w:rsidRDefault="00AF40E8" w:rsidP="003C52E4">
      <w:pPr>
        <w:pStyle w:val="Bullet1"/>
      </w:pPr>
      <w:r w:rsidRPr="00662B29">
        <w:t>Change in orientation to service</w:t>
      </w:r>
    </w:p>
    <w:p w:rsidR="00AF40E8" w:rsidRPr="00662B29" w:rsidRDefault="00AF40E8" w:rsidP="003C52E4">
      <w:pPr>
        <w:pStyle w:val="Bullet1"/>
      </w:pPr>
      <w:r w:rsidRPr="00662B29">
        <w:t>Setting of some new directions in relation to several other factors</w:t>
      </w:r>
    </w:p>
    <w:p w:rsidR="00AF40E8" w:rsidRPr="00662B29" w:rsidRDefault="00AF40E8" w:rsidP="003C52E4">
      <w:pPr>
        <w:pStyle w:val="Bullet1"/>
      </w:pPr>
      <w:r w:rsidRPr="00662B29">
        <w:t>New management focus.</w:t>
      </w:r>
    </w:p>
    <w:p w:rsidR="00AF40E8" w:rsidRPr="00662B29" w:rsidRDefault="00AF40E8" w:rsidP="00AF40E8">
      <w:pPr>
        <w:pStyle w:val="BodyCopyBold"/>
        <w:spacing w:after="120"/>
        <w:rPr>
          <w:b w:val="0"/>
          <w:noProof w:val="0"/>
          <w:u w:val="single"/>
        </w:rPr>
      </w:pPr>
      <w:r w:rsidRPr="00662B29">
        <w:rPr>
          <w:b w:val="0"/>
          <w:bCs/>
          <w:noProof w:val="0"/>
          <w:u w:val="single"/>
        </w:rPr>
        <w:t>Organisational re-structures</w:t>
      </w:r>
      <w:r w:rsidRPr="00662B29">
        <w:rPr>
          <w:b w:val="0"/>
          <w:noProof w:val="0"/>
          <w:u w:val="single"/>
        </w:rPr>
        <w:t xml:space="preserve"> </w:t>
      </w:r>
    </w:p>
    <w:p w:rsidR="00AF40E8" w:rsidRPr="00662B29" w:rsidRDefault="00AF40E8" w:rsidP="003C52E4">
      <w:pPr>
        <w:pStyle w:val="Bullet1"/>
      </w:pPr>
      <w:r w:rsidRPr="00662B29">
        <w:t>Change of personnel structure</w:t>
      </w:r>
    </w:p>
    <w:p w:rsidR="00AF40E8" w:rsidRPr="00662B29" w:rsidRDefault="00AF40E8" w:rsidP="003C52E4">
      <w:pPr>
        <w:pStyle w:val="Bullet1"/>
      </w:pPr>
      <w:r w:rsidRPr="00662B29">
        <w:t>Elimination of positions</w:t>
      </w:r>
    </w:p>
    <w:p w:rsidR="00AF40E8" w:rsidRPr="00662B29" w:rsidRDefault="00AF40E8" w:rsidP="003C52E4">
      <w:pPr>
        <w:pStyle w:val="Bullet1"/>
      </w:pPr>
      <w:r w:rsidRPr="00662B29">
        <w:t>New job roles</w:t>
      </w:r>
    </w:p>
    <w:p w:rsidR="00AF40E8" w:rsidRPr="00662B29" w:rsidRDefault="00AF40E8" w:rsidP="003C52E4">
      <w:pPr>
        <w:pStyle w:val="Bullet1"/>
      </w:pPr>
      <w:r w:rsidRPr="00662B29">
        <w:t>Changes in job roles</w:t>
      </w:r>
    </w:p>
    <w:p w:rsidR="00AF40E8" w:rsidRPr="00662B29" w:rsidRDefault="00AF40E8" w:rsidP="003C52E4">
      <w:pPr>
        <w:pStyle w:val="Bullet1"/>
      </w:pPr>
      <w:r w:rsidRPr="00662B29">
        <w:t>New knowledge or skills.</w:t>
      </w:r>
    </w:p>
    <w:p w:rsidR="00BF1C9C" w:rsidRPr="00662B29" w:rsidRDefault="00BF1C9C">
      <w:pPr>
        <w:rPr>
          <w:rFonts w:ascii="Helvetica" w:eastAsia="Calibri" w:hAnsi="Helvetica" w:cs="Calibri"/>
          <w:bCs/>
          <w:szCs w:val="16"/>
          <w:u w:val="single"/>
          <w:lang w:eastAsia="ar-SA"/>
        </w:rPr>
      </w:pPr>
      <w:r w:rsidRPr="00662B29">
        <w:rPr>
          <w:rFonts w:ascii="Helvetica" w:hAnsi="Helvetica"/>
          <w:b/>
          <w:bCs/>
          <w:u w:val="single"/>
        </w:rPr>
        <w:br w:type="page"/>
      </w:r>
    </w:p>
    <w:p w:rsidR="00AF40E8" w:rsidRPr="00662B29" w:rsidRDefault="00AF40E8" w:rsidP="00AF40E8">
      <w:pPr>
        <w:pStyle w:val="BodyCopyBold"/>
        <w:spacing w:after="120"/>
        <w:rPr>
          <w:b w:val="0"/>
          <w:noProof w:val="0"/>
          <w:u w:val="single"/>
        </w:rPr>
      </w:pPr>
      <w:r w:rsidRPr="00662B29">
        <w:rPr>
          <w:b w:val="0"/>
          <w:bCs/>
          <w:noProof w:val="0"/>
          <w:u w:val="single"/>
        </w:rPr>
        <w:t>Introduction of new equipment</w:t>
      </w:r>
      <w:r w:rsidRPr="00662B29">
        <w:rPr>
          <w:b w:val="0"/>
          <w:noProof w:val="0"/>
          <w:u w:val="single"/>
        </w:rPr>
        <w:t xml:space="preserve"> </w:t>
      </w:r>
    </w:p>
    <w:p w:rsidR="00AF40E8" w:rsidRPr="00662B29" w:rsidRDefault="00AF40E8" w:rsidP="0056616D">
      <w:pPr>
        <w:pStyle w:val="BodyCopy"/>
        <w:rPr>
          <w:noProof w:val="0"/>
        </w:rPr>
      </w:pPr>
      <w:r w:rsidRPr="00662B29">
        <w:rPr>
          <w:lang w:val="en-US" w:eastAsia="en-US"/>
        </w:rPr>
        <w:drawing>
          <wp:anchor distT="0" distB="0" distL="114300" distR="114300" simplePos="0" relativeHeight="252115968" behindDoc="0" locked="0" layoutInCell="1" allowOverlap="1">
            <wp:simplePos x="0" y="0"/>
            <wp:positionH relativeFrom="column">
              <wp:posOffset>3763645</wp:posOffset>
            </wp:positionH>
            <wp:positionV relativeFrom="paragraph">
              <wp:posOffset>73025</wp:posOffset>
            </wp:positionV>
            <wp:extent cx="1917065" cy="1436370"/>
            <wp:effectExtent l="19050" t="0" r="6985" b="0"/>
            <wp:wrapSquare wrapText="bothSides"/>
            <wp:docPr id="123" name="Picture 84" descr="W285_training_shutterstock_157506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85_training_shutterstock_157506506.jpg"/>
                    <pic:cNvPicPr/>
                  </pic:nvPicPr>
                  <pic:blipFill>
                    <a:blip r:embed="rId208" cstate="print"/>
                    <a:stretch>
                      <a:fillRect/>
                    </a:stretch>
                  </pic:blipFill>
                  <pic:spPr>
                    <a:xfrm>
                      <a:off x="0" y="0"/>
                      <a:ext cx="1917065" cy="1436370"/>
                    </a:xfrm>
                    <a:prstGeom prst="rect">
                      <a:avLst/>
                    </a:prstGeom>
                  </pic:spPr>
                </pic:pic>
              </a:graphicData>
            </a:graphic>
          </wp:anchor>
        </w:drawing>
      </w:r>
      <w:r w:rsidRPr="00662B29">
        <w:rPr>
          <w:noProof w:val="0"/>
        </w:rPr>
        <w:t>New equipment means:</w:t>
      </w:r>
    </w:p>
    <w:p w:rsidR="00AF40E8" w:rsidRPr="00662B29" w:rsidRDefault="00AF40E8" w:rsidP="005D77EB">
      <w:pPr>
        <w:pStyle w:val="Bullet1"/>
      </w:pPr>
      <w:r w:rsidRPr="00662B29">
        <w:t>Possible interruptions to operations for installation</w:t>
      </w:r>
    </w:p>
    <w:p w:rsidR="00AF40E8" w:rsidRPr="00662B29" w:rsidRDefault="00AF40E8" w:rsidP="005D77EB">
      <w:pPr>
        <w:pStyle w:val="Bullet1"/>
      </w:pPr>
      <w:r w:rsidRPr="00662B29">
        <w:t>Training for staff</w:t>
      </w:r>
    </w:p>
    <w:p w:rsidR="00AF40E8" w:rsidRPr="00662B29" w:rsidRDefault="00AF40E8" w:rsidP="005D77EB">
      <w:pPr>
        <w:pStyle w:val="Bullet1"/>
      </w:pPr>
      <w:r w:rsidRPr="00662B29">
        <w:t>Requires that staff can explain the new equipment to customers</w:t>
      </w:r>
    </w:p>
    <w:p w:rsidR="00AF40E8" w:rsidRPr="00662B29" w:rsidRDefault="00AF40E8" w:rsidP="005D77EB">
      <w:pPr>
        <w:pStyle w:val="Bullet1"/>
      </w:pPr>
      <w:r w:rsidRPr="00662B29">
        <w:t>Changes in job roles</w:t>
      </w:r>
    </w:p>
    <w:p w:rsidR="00AF40E8" w:rsidRPr="00662B29" w:rsidRDefault="00AF40E8" w:rsidP="005D77EB">
      <w:pPr>
        <w:pStyle w:val="Bullet1"/>
      </w:pPr>
      <w:r w:rsidRPr="00662B29">
        <w:t>Changes in procedures</w:t>
      </w:r>
    </w:p>
    <w:p w:rsidR="00AF40E8" w:rsidRPr="00662B29" w:rsidRDefault="00AF40E8" w:rsidP="005D77EB">
      <w:pPr>
        <w:pStyle w:val="Bullet1"/>
      </w:pPr>
      <w:r w:rsidRPr="00662B29">
        <w:t>Changes to workflow.</w:t>
      </w:r>
    </w:p>
    <w:p w:rsidR="00AF40E8" w:rsidRPr="00662B29" w:rsidRDefault="00AF40E8" w:rsidP="00AF40E8">
      <w:pPr>
        <w:pStyle w:val="BodyCopyBold"/>
        <w:spacing w:after="120"/>
        <w:rPr>
          <w:b w:val="0"/>
          <w:noProof w:val="0"/>
          <w:u w:val="single"/>
        </w:rPr>
      </w:pPr>
      <w:r w:rsidRPr="00662B29">
        <w:rPr>
          <w:b w:val="0"/>
          <w:bCs/>
          <w:u w:val="single"/>
          <w:lang w:val="en-US" w:eastAsia="en-US"/>
        </w:rPr>
        <w:drawing>
          <wp:anchor distT="0" distB="0" distL="114300" distR="114300" simplePos="0" relativeHeight="252116992" behindDoc="0" locked="0" layoutInCell="1" allowOverlap="1">
            <wp:simplePos x="0" y="0"/>
            <wp:positionH relativeFrom="column">
              <wp:posOffset>4648200</wp:posOffset>
            </wp:positionH>
            <wp:positionV relativeFrom="paragraph">
              <wp:posOffset>144780</wp:posOffset>
            </wp:positionV>
            <wp:extent cx="1066800" cy="1447800"/>
            <wp:effectExtent l="19050" t="0" r="0" b="0"/>
            <wp:wrapSquare wrapText="bothSides"/>
            <wp:docPr id="124" name="Picture 85" descr="shutterstock_16839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8391730.jpg"/>
                    <pic:cNvPicPr/>
                  </pic:nvPicPr>
                  <pic:blipFill>
                    <a:blip r:embed="rId209" cstate="print"/>
                    <a:stretch>
                      <a:fillRect/>
                    </a:stretch>
                  </pic:blipFill>
                  <pic:spPr>
                    <a:xfrm>
                      <a:off x="0" y="0"/>
                      <a:ext cx="1066800" cy="1447800"/>
                    </a:xfrm>
                    <a:prstGeom prst="rect">
                      <a:avLst/>
                    </a:prstGeom>
                  </pic:spPr>
                </pic:pic>
              </a:graphicData>
            </a:graphic>
          </wp:anchor>
        </w:drawing>
      </w:r>
      <w:r w:rsidRPr="00662B29">
        <w:rPr>
          <w:b w:val="0"/>
          <w:bCs/>
          <w:noProof w:val="0"/>
          <w:u w:val="single"/>
        </w:rPr>
        <w:t>Recruitment practices</w:t>
      </w:r>
      <w:r w:rsidRPr="00662B29">
        <w:rPr>
          <w:b w:val="0"/>
          <w:noProof w:val="0"/>
          <w:u w:val="single"/>
        </w:rPr>
        <w:t xml:space="preserve"> </w:t>
      </w:r>
    </w:p>
    <w:p w:rsidR="00AF40E8" w:rsidRPr="00662B29" w:rsidRDefault="00AF40E8" w:rsidP="005D77EB">
      <w:pPr>
        <w:pStyle w:val="Bullet1"/>
      </w:pPr>
      <w:r w:rsidRPr="00662B29">
        <w:t>Need to establish comprehensive job descriptions and job specifications</w:t>
      </w:r>
    </w:p>
    <w:p w:rsidR="00AF40E8" w:rsidRPr="00662B29" w:rsidRDefault="00AF40E8" w:rsidP="005D77EB">
      <w:pPr>
        <w:pStyle w:val="Bullet1"/>
      </w:pPr>
      <w:r w:rsidRPr="00662B29">
        <w:t>Seeking of new knowledge and skills</w:t>
      </w:r>
    </w:p>
    <w:p w:rsidR="00AF40E8" w:rsidRPr="00662B29" w:rsidRDefault="00AF40E8" w:rsidP="005D77EB">
      <w:pPr>
        <w:pStyle w:val="Bullet1"/>
      </w:pPr>
      <w:r w:rsidRPr="00662B29">
        <w:t>Change advertising strategy</w:t>
      </w:r>
    </w:p>
    <w:p w:rsidR="00AF40E8" w:rsidRPr="00662B29" w:rsidRDefault="00AF40E8" w:rsidP="005D77EB">
      <w:pPr>
        <w:pStyle w:val="Bullet1"/>
      </w:pPr>
      <w:r w:rsidRPr="00662B29">
        <w:t>Revised interviewing and selection process</w:t>
      </w:r>
    </w:p>
    <w:p w:rsidR="00AF40E8" w:rsidRPr="00662B29" w:rsidRDefault="00AF40E8" w:rsidP="005D77EB">
      <w:pPr>
        <w:pStyle w:val="Bullet1"/>
      </w:pPr>
      <w:r w:rsidRPr="00662B29">
        <w:t>Revised selection criteria.</w:t>
      </w:r>
    </w:p>
    <w:p w:rsidR="001127AF" w:rsidRPr="00662B29" w:rsidRDefault="001127AF" w:rsidP="00E36A00">
      <w:pPr>
        <w:pStyle w:val="Heading3"/>
        <w:rPr>
          <w:szCs w:val="28"/>
        </w:rPr>
      </w:pPr>
      <w:r w:rsidRPr="00662B29">
        <w:rPr>
          <w:szCs w:val="28"/>
        </w:rPr>
        <w:t>Inclusions in a recommendation</w:t>
      </w:r>
    </w:p>
    <w:p w:rsidR="001127AF" w:rsidRPr="00662B29" w:rsidRDefault="00BF1C9C" w:rsidP="0056616D">
      <w:pPr>
        <w:pStyle w:val="BodyCopy"/>
        <w:rPr>
          <w:noProof w:val="0"/>
        </w:rPr>
      </w:pPr>
      <w:r w:rsidRPr="00662B29">
        <w:rPr>
          <w:noProof w:val="0"/>
        </w:rPr>
        <w:t>Now that we have identified a wide variety of recommendations that can be made, it is now time to put them into the appropriate format for presentation to appropriate stakeholders.</w:t>
      </w:r>
    </w:p>
    <w:p w:rsidR="001127AF" w:rsidRPr="00662B29" w:rsidRDefault="001127AF" w:rsidP="0056616D">
      <w:pPr>
        <w:pStyle w:val="BodyCopy"/>
        <w:rPr>
          <w:noProof w:val="0"/>
        </w:rPr>
      </w:pPr>
      <w:r w:rsidRPr="00662B29">
        <w:rPr>
          <w:noProof w:val="0"/>
        </w:rPr>
        <w:t xml:space="preserve"> In general terms, the m</w:t>
      </w:r>
      <w:r w:rsidR="00BF1C9C" w:rsidRPr="00662B29">
        <w:rPr>
          <w:noProof w:val="0"/>
        </w:rPr>
        <w:t>ore costly the recommendation, i</w:t>
      </w:r>
      <w:r w:rsidRPr="00662B29">
        <w:rPr>
          <w:noProof w:val="0"/>
        </w:rPr>
        <w:t>n terms</w:t>
      </w:r>
      <w:r w:rsidR="00BF1C9C" w:rsidRPr="00662B29">
        <w:rPr>
          <w:noProof w:val="0"/>
        </w:rPr>
        <w:t xml:space="preserve"> of funding and other resources</w:t>
      </w:r>
      <w:r w:rsidRPr="00662B29">
        <w:rPr>
          <w:noProof w:val="0"/>
        </w:rPr>
        <w:t>, the greater the need for a more formal style of recommendation such as providing a proposal that:</w:t>
      </w:r>
    </w:p>
    <w:p w:rsidR="001127AF" w:rsidRPr="00662B29" w:rsidRDefault="001127AF" w:rsidP="005D77EB">
      <w:pPr>
        <w:pStyle w:val="Bullet1"/>
      </w:pPr>
      <w:r w:rsidRPr="00662B29">
        <w:t>Detail the problem that is at the root of the recommendation</w:t>
      </w:r>
    </w:p>
    <w:p w:rsidR="001127AF" w:rsidRPr="00662B29" w:rsidRDefault="001127AF" w:rsidP="005D77EB">
      <w:pPr>
        <w:pStyle w:val="Bullet1"/>
      </w:pPr>
      <w:r w:rsidRPr="00662B29">
        <w:t>Highlights any legal compliance requirements that may be included</w:t>
      </w:r>
    </w:p>
    <w:p w:rsidR="001127AF" w:rsidRPr="00662B29" w:rsidRDefault="001127AF" w:rsidP="005D77EB">
      <w:pPr>
        <w:pStyle w:val="Bullet1"/>
      </w:pPr>
      <w:r w:rsidRPr="00662B29">
        <w:t>Describes the negative impacts of the above situation – which may include, for example, the need to lay off staff, the need to increase prices, the eventual result if the current situation is allowed to continue for 12 months</w:t>
      </w:r>
    </w:p>
    <w:p w:rsidR="001127AF" w:rsidRPr="00662B29" w:rsidRDefault="001127AF" w:rsidP="005D77EB">
      <w:pPr>
        <w:pStyle w:val="Bullet1"/>
      </w:pPr>
      <w:r w:rsidRPr="00662B29">
        <w:rPr>
          <w:noProof/>
          <w:lang w:val="en-US"/>
        </w:rPr>
        <w:drawing>
          <wp:anchor distT="0" distB="0" distL="114300" distR="114300" simplePos="0" relativeHeight="252108800" behindDoc="0" locked="0" layoutInCell="1" allowOverlap="1">
            <wp:simplePos x="0" y="0"/>
            <wp:positionH relativeFrom="column">
              <wp:posOffset>3486150</wp:posOffset>
            </wp:positionH>
            <wp:positionV relativeFrom="paragraph">
              <wp:posOffset>120650</wp:posOffset>
            </wp:positionV>
            <wp:extent cx="1914525" cy="1276350"/>
            <wp:effectExtent l="19050" t="0" r="9525" b="0"/>
            <wp:wrapSquare wrapText="bothSides"/>
            <wp:docPr id="85" name="Picture 231" descr="shutterstock_191506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1506634.jpg"/>
                    <pic:cNvPicPr/>
                  </pic:nvPicPr>
                  <pic:blipFill>
                    <a:blip r:embed="rId210" cstate="print"/>
                    <a:stretch>
                      <a:fillRect/>
                    </a:stretch>
                  </pic:blipFill>
                  <pic:spPr>
                    <a:xfrm>
                      <a:off x="0" y="0"/>
                      <a:ext cx="1914525" cy="1276350"/>
                    </a:xfrm>
                    <a:prstGeom prst="rect">
                      <a:avLst/>
                    </a:prstGeom>
                  </pic:spPr>
                </pic:pic>
              </a:graphicData>
            </a:graphic>
          </wp:anchor>
        </w:drawing>
      </w:r>
      <w:r w:rsidRPr="00662B29">
        <w:t>Identifies specific revised targets – which should reflect the initial targets set by the  business and operational plans that are facing difficulty such as (as appropriate) income, expenditure, percentages, items sold, etc.</w:t>
      </w:r>
    </w:p>
    <w:p w:rsidR="001127AF" w:rsidRPr="00662B29" w:rsidRDefault="001127AF" w:rsidP="005D77EB">
      <w:pPr>
        <w:pStyle w:val="Bullet1"/>
      </w:pPr>
      <w:r w:rsidRPr="00662B29">
        <w:t>Sets revised flags to warn of unacceptable deviations to the revised targets – this will help identify revised circumstances when actual performance has deviated una</w:t>
      </w:r>
      <w:r w:rsidR="00BF1C9C" w:rsidRPr="00662B29">
        <w:t>cceptably from revised budgeted or</w:t>
      </w:r>
      <w:r w:rsidRPr="00662B29">
        <w:t xml:space="preserve"> figures</w:t>
      </w:r>
    </w:p>
    <w:p w:rsidR="001127AF" w:rsidRPr="00662B29" w:rsidRDefault="001127AF" w:rsidP="005D77EB">
      <w:pPr>
        <w:pStyle w:val="Bullet1"/>
      </w:pPr>
      <w:r w:rsidRPr="00662B29">
        <w:t xml:space="preserve">Presents options for rectifying the position – it is always useful to present more than one possible solution wherever possible </w:t>
      </w:r>
    </w:p>
    <w:p w:rsidR="001127AF" w:rsidRPr="00662B29" w:rsidRDefault="001127AF" w:rsidP="005D77EB">
      <w:pPr>
        <w:pStyle w:val="Bullet1"/>
      </w:pPr>
      <w:r w:rsidRPr="00662B29">
        <w:t>Sets out implementation costs for each recommendation or option – this should include training, ‘change over’ costs where staff, etc. are operating at less than optimum during a transitional phase and have to be allowed time to get up to speed</w:t>
      </w:r>
    </w:p>
    <w:p w:rsidR="001127AF" w:rsidRPr="00662B29" w:rsidRDefault="001127AF" w:rsidP="005D77EB">
      <w:pPr>
        <w:pStyle w:val="Bullet1"/>
      </w:pPr>
      <w:r w:rsidRPr="00662B29">
        <w:t xml:space="preserve">Identifies the benefits of each recommendation or proposal – which can include savings, extra earnings, maintenance of service standards, reducing staff turnover, meeting compliance requirements, increased safety, </w:t>
      </w:r>
      <w:r w:rsidR="00474CDE" w:rsidRPr="00662B29">
        <w:t>and raised</w:t>
      </w:r>
      <w:r w:rsidRPr="00662B29">
        <w:t xml:space="preserve"> public image/profile of the business.</w:t>
      </w:r>
    </w:p>
    <w:p w:rsidR="001127AF" w:rsidRPr="00662B29" w:rsidRDefault="001127AF" w:rsidP="005D77EB">
      <w:pPr>
        <w:pStyle w:val="Bullet1"/>
      </w:pPr>
      <w:r w:rsidRPr="00662B29">
        <w:t xml:space="preserve">Supplies a formal cost-benefit analysis </w:t>
      </w:r>
    </w:p>
    <w:p w:rsidR="005878BF" w:rsidRPr="00662B29" w:rsidRDefault="001127AF" w:rsidP="005D77EB">
      <w:pPr>
        <w:pStyle w:val="Bullet1"/>
      </w:pPr>
      <w:r w:rsidRPr="00662B29">
        <w:t xml:space="preserve">Gives realistic timelines for </w:t>
      </w:r>
      <w:r w:rsidR="00257485" w:rsidRPr="00662B29">
        <w:t>introduction and implementation.</w:t>
      </w:r>
    </w:p>
    <w:p w:rsidR="00BF1C9C" w:rsidRPr="00662B29" w:rsidRDefault="00BF1C9C" w:rsidP="00BF1C9C">
      <w:pPr>
        <w:spacing w:before="80" w:after="120" w:line="240" w:lineRule="auto"/>
        <w:rPr>
          <w:rFonts w:ascii="Helvetica" w:hAnsi="Helvetica"/>
        </w:rPr>
      </w:pPr>
    </w:p>
    <w:p w:rsidR="00BF1C9C" w:rsidRPr="00662B29" w:rsidRDefault="00BF1C9C" w:rsidP="00BF1C9C">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2108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2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F1C9C" w:rsidRPr="00662B29" w:rsidRDefault="00E31EDC" w:rsidP="00BF1C9C">
      <w:pPr>
        <w:spacing w:before="80" w:after="120" w:line="240" w:lineRule="auto"/>
        <w:rPr>
          <w:rFonts w:ascii="Helvetica" w:hAnsi="Helvetica"/>
          <w:b/>
          <w:bCs/>
          <w:i/>
          <w:sz w:val="32"/>
          <w:szCs w:val="32"/>
        </w:rPr>
      </w:pPr>
      <w:r w:rsidRPr="00662B29">
        <w:rPr>
          <w:rFonts w:ascii="Helvetica" w:hAnsi="Helvetica" w:cs="Chevin-DemiBold"/>
          <w:b/>
          <w:bCs/>
          <w:i/>
          <w:noProof/>
          <w:sz w:val="32"/>
          <w:szCs w:val="32"/>
          <w:lang w:val="en-US" w:eastAsia="en-US"/>
        </w:rPr>
        <w:drawing>
          <wp:anchor distT="0" distB="0" distL="114300" distR="114300" simplePos="0" relativeHeight="252124160" behindDoc="0" locked="0" layoutInCell="1" allowOverlap="1">
            <wp:simplePos x="0" y="0"/>
            <wp:positionH relativeFrom="column">
              <wp:posOffset>3257550</wp:posOffset>
            </wp:positionH>
            <wp:positionV relativeFrom="paragraph">
              <wp:posOffset>148590</wp:posOffset>
            </wp:positionV>
            <wp:extent cx="1552575" cy="1162050"/>
            <wp:effectExtent l="19050" t="0" r="9525" b="0"/>
            <wp:wrapSquare wrapText="bothSides"/>
            <wp:docPr id="136" name="Picture 135" descr="shutterstock_93621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3621265.jpg"/>
                    <pic:cNvPicPr/>
                  </pic:nvPicPr>
                  <pic:blipFill>
                    <a:blip r:embed="rId211" cstate="print"/>
                    <a:stretch>
                      <a:fillRect/>
                    </a:stretch>
                  </pic:blipFill>
                  <pic:spPr>
                    <a:xfrm>
                      <a:off x="0" y="0"/>
                      <a:ext cx="1552575" cy="1162050"/>
                    </a:xfrm>
                    <a:prstGeom prst="rect">
                      <a:avLst/>
                    </a:prstGeom>
                  </pic:spPr>
                </pic:pic>
              </a:graphicData>
            </a:graphic>
          </wp:anchor>
        </w:drawing>
      </w:r>
      <w:r w:rsidR="00BF1C9C" w:rsidRPr="00662B29">
        <w:rPr>
          <w:rFonts w:ascii="Helvetica" w:hAnsi="Helvetica" w:cs="Chevin-DemiBold"/>
          <w:b/>
          <w:bCs/>
          <w:i/>
          <w:sz w:val="32"/>
          <w:szCs w:val="32"/>
        </w:rPr>
        <w:t xml:space="preserve">Activity 24 </w:t>
      </w:r>
      <w:r w:rsidR="00474CDE" w:rsidRPr="00662B29">
        <w:rPr>
          <w:rFonts w:ascii="Helvetica" w:hAnsi="Helvetica" w:cs="Chevin-DemiBold"/>
          <w:b/>
          <w:bCs/>
          <w:i/>
          <w:sz w:val="32"/>
          <w:szCs w:val="32"/>
        </w:rPr>
        <w:t>– Identify</w:t>
      </w:r>
      <w:r w:rsidR="00BF1C9C" w:rsidRPr="00662B29">
        <w:rPr>
          <w:rFonts w:ascii="Helvetica" w:hAnsi="Helvetica" w:cs="Chevin-DemiBold"/>
          <w:b/>
          <w:bCs/>
          <w:i/>
          <w:sz w:val="32"/>
          <w:szCs w:val="32"/>
        </w:rPr>
        <w:t xml:space="preserve"> solutions to performance gaps</w:t>
      </w:r>
    </w:p>
    <w:p w:rsidR="00BF1C9C" w:rsidRPr="00662B29" w:rsidRDefault="00BF1C9C" w:rsidP="00BF1C9C">
      <w:pPr>
        <w:pStyle w:val="Heading3"/>
        <w:spacing w:before="80" w:after="120"/>
        <w:rPr>
          <w:rFonts w:cs="HelveticaNeueLT Std Lt Cn"/>
          <w:b w:val="0"/>
          <w:color w:val="auto"/>
          <w:sz w:val="22"/>
        </w:rPr>
      </w:pPr>
    </w:p>
    <w:p w:rsidR="00BF1C9C" w:rsidRPr="00662B29" w:rsidRDefault="00BF1C9C" w:rsidP="0056616D">
      <w:pPr>
        <w:pStyle w:val="BodyCopy"/>
        <w:rPr>
          <w:noProof w:val="0"/>
        </w:rPr>
      </w:pPr>
      <w:r w:rsidRPr="00662B29">
        <w:rPr>
          <w:noProof w:val="0"/>
        </w:rPr>
        <w:t xml:space="preserve">Briefly describe </w:t>
      </w:r>
      <w:r w:rsidR="00F617D9" w:rsidRPr="00662B29">
        <w:rPr>
          <w:noProof w:val="0"/>
        </w:rPr>
        <w:t>recommendations you would make to resolve the following performance gaps, as identified in the previous section.</w:t>
      </w:r>
    </w:p>
    <w:p w:rsidR="00BF1C9C" w:rsidRPr="00662B29" w:rsidRDefault="00BF1C9C" w:rsidP="0056616D">
      <w:pPr>
        <w:pStyle w:val="BodyCopy"/>
        <w:rPr>
          <w:noProof w:val="0"/>
        </w:rPr>
      </w:pPr>
    </w:p>
    <w:tbl>
      <w:tblPr>
        <w:tblStyle w:val="TableGrid"/>
        <w:tblW w:w="0" w:type="auto"/>
        <w:tblLook w:val="04A0" w:firstRow="1" w:lastRow="0" w:firstColumn="1" w:lastColumn="0" w:noHBand="0" w:noVBand="1"/>
      </w:tblPr>
      <w:tblGrid>
        <w:gridCol w:w="4621"/>
        <w:gridCol w:w="4621"/>
      </w:tblGrid>
      <w:tr w:rsidR="00F617D9" w:rsidRPr="00662B29" w:rsidTr="00257485">
        <w:trPr>
          <w:tblHeader/>
        </w:trPr>
        <w:tc>
          <w:tcPr>
            <w:tcW w:w="4621" w:type="dxa"/>
            <w:shd w:val="clear" w:color="auto" w:fill="F2F2F2" w:themeFill="background1" w:themeFillShade="F2"/>
          </w:tcPr>
          <w:p w:rsidR="00F617D9" w:rsidRPr="00662B29" w:rsidRDefault="00F617D9" w:rsidP="00BF1C9C">
            <w:pPr>
              <w:spacing w:before="80" w:after="120"/>
              <w:rPr>
                <w:rFonts w:ascii="Helvetica" w:hAnsi="Helvetica"/>
                <w:b/>
                <w:sz w:val="22"/>
                <w:szCs w:val="22"/>
              </w:rPr>
            </w:pPr>
            <w:r w:rsidRPr="00662B29">
              <w:rPr>
                <w:rFonts w:ascii="Helvetica" w:hAnsi="Helvetica"/>
                <w:b/>
                <w:sz w:val="22"/>
                <w:szCs w:val="22"/>
              </w:rPr>
              <w:t>TYPE OF PERFORMANCE GAP</w:t>
            </w:r>
          </w:p>
        </w:tc>
        <w:tc>
          <w:tcPr>
            <w:tcW w:w="4621" w:type="dxa"/>
            <w:shd w:val="clear" w:color="auto" w:fill="F2F2F2" w:themeFill="background1" w:themeFillShade="F2"/>
          </w:tcPr>
          <w:p w:rsidR="00F617D9" w:rsidRPr="00662B29" w:rsidRDefault="00F617D9" w:rsidP="00BF1C9C">
            <w:pPr>
              <w:spacing w:before="80" w:after="120"/>
              <w:rPr>
                <w:rFonts w:ascii="Helvetica" w:hAnsi="Helvetica"/>
                <w:b/>
                <w:sz w:val="22"/>
                <w:szCs w:val="22"/>
              </w:rPr>
            </w:pPr>
            <w:r w:rsidRPr="00662B29">
              <w:rPr>
                <w:rFonts w:ascii="Helvetica" w:hAnsi="Helvetica"/>
                <w:b/>
                <w:sz w:val="22"/>
                <w:szCs w:val="22"/>
              </w:rPr>
              <w:t>RECOMMENDATION/S</w:t>
            </w: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Helvetica"/>
                <w:sz w:val="22"/>
                <w:szCs w:val="22"/>
              </w:rPr>
            </w:pPr>
            <w:r w:rsidRPr="00662B29">
              <w:rPr>
                <w:rFonts w:ascii="Helvetica" w:hAnsi="Helvetica" w:cs="Helvetica"/>
                <w:sz w:val="22"/>
                <w:szCs w:val="22"/>
              </w:rPr>
              <w:t>Product or service failures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Helvetica"/>
                <w:sz w:val="22"/>
                <w:szCs w:val="22"/>
              </w:rPr>
            </w:pPr>
            <w:r w:rsidRPr="00662B29">
              <w:rPr>
                <w:rFonts w:ascii="Helvetica" w:hAnsi="Helvetica" w:cs="Helvetica"/>
                <w:sz w:val="22"/>
                <w:szCs w:val="22"/>
              </w:rPr>
              <w:t>Long wait times for service</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Helvetica"/>
                <w:sz w:val="22"/>
                <w:szCs w:val="22"/>
              </w:rPr>
            </w:pPr>
            <w:r w:rsidRPr="00662B29">
              <w:rPr>
                <w:rFonts w:ascii="Helvetica" w:hAnsi="Helvetica" w:cs="Helvetica"/>
                <w:sz w:val="22"/>
                <w:szCs w:val="22"/>
              </w:rPr>
              <w:t>High volume of customer traffic</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Helvetica"/>
                <w:sz w:val="22"/>
                <w:szCs w:val="22"/>
              </w:rPr>
            </w:pPr>
            <w:r w:rsidRPr="00662B29">
              <w:rPr>
                <w:rFonts w:ascii="Helvetica" w:hAnsi="Helvetica" w:cs="Helvetica"/>
                <w:sz w:val="22"/>
                <w:szCs w:val="22"/>
              </w:rPr>
              <w:t>Inaccurate or conflicting information provided to customers</w:t>
            </w:r>
            <w:r w:rsidRPr="00662B29">
              <w:rPr>
                <w:rFonts w:ascii="Helvetica" w:eastAsiaTheme="majorEastAsia" w:hAnsi="Helvetica" w:cstheme="majorBidi"/>
                <w:bCs/>
                <w:sz w:val="22"/>
                <w:szCs w:val="22"/>
              </w:rPr>
              <w:t xml:space="preserve"> </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Helvetica"/>
                <w:sz w:val="22"/>
                <w:szCs w:val="22"/>
              </w:rPr>
            </w:pPr>
            <w:r w:rsidRPr="00662B29">
              <w:rPr>
                <w:rFonts w:ascii="Helvetica" w:hAnsi="Helvetica" w:cs="Helvetica"/>
                <w:sz w:val="22"/>
                <w:szCs w:val="22"/>
              </w:rPr>
              <w:t>Lack of follow-up action by customer care representatives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Helvetica"/>
                <w:sz w:val="22"/>
                <w:szCs w:val="22"/>
              </w:rPr>
            </w:pPr>
            <w:r w:rsidRPr="00662B29">
              <w:rPr>
                <w:rFonts w:ascii="Helvetica" w:hAnsi="Helvetica" w:cs="Helvetica"/>
                <w:sz w:val="22"/>
                <w:szCs w:val="22"/>
              </w:rPr>
              <w:t>Aggressive cross-selling or up-selling by customer service representatives or sales persons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257485">
            <w:pPr>
              <w:keepNext/>
              <w:autoSpaceDE w:val="0"/>
              <w:autoSpaceDN w:val="0"/>
              <w:adjustRightInd w:val="0"/>
              <w:spacing w:before="80" w:after="120"/>
              <w:rPr>
                <w:rFonts w:ascii="Helvetica" w:hAnsi="Helvetica" w:cs="Helvetica"/>
                <w:sz w:val="22"/>
                <w:szCs w:val="22"/>
              </w:rPr>
            </w:pPr>
            <w:r w:rsidRPr="00662B29">
              <w:rPr>
                <w:rFonts w:ascii="Helvetica" w:hAnsi="Helvetica" w:cs="Helvetica"/>
                <w:sz w:val="22"/>
                <w:szCs w:val="22"/>
              </w:rPr>
              <w:t>Lack of resources required to implement service operations</w:t>
            </w:r>
          </w:p>
        </w:tc>
        <w:tc>
          <w:tcPr>
            <w:tcW w:w="4621" w:type="dxa"/>
          </w:tcPr>
          <w:p w:rsidR="00E31EDC" w:rsidRPr="00662B29" w:rsidRDefault="00E31EDC" w:rsidP="00257485">
            <w:pPr>
              <w:keepNext/>
              <w:spacing w:before="80" w:after="120"/>
              <w:rPr>
                <w:rFonts w:ascii="Helvetica" w:hAnsi="Helvetica"/>
              </w:rPr>
            </w:pPr>
          </w:p>
          <w:p w:rsidR="00E31EDC" w:rsidRPr="00662B29" w:rsidRDefault="00E31EDC" w:rsidP="00257485">
            <w:pPr>
              <w:keepNext/>
              <w:spacing w:before="80" w:after="120"/>
              <w:rPr>
                <w:rFonts w:ascii="Helvetica" w:hAnsi="Helvetica"/>
              </w:rPr>
            </w:pPr>
          </w:p>
          <w:p w:rsidR="00E31EDC" w:rsidRPr="00662B29" w:rsidRDefault="00E31EDC" w:rsidP="00257485">
            <w:pPr>
              <w:keepNext/>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Resource constraints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Conflicts in priorities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Lack of information</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Supplier delays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Differences in opinion</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Interpersonal conflict</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Hazardous events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Time constraints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Shortfalls in expected outcomes</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r w:rsidR="00E31EDC" w:rsidRPr="00662B29" w:rsidTr="00F617D9">
        <w:tc>
          <w:tcPr>
            <w:tcW w:w="4621" w:type="dxa"/>
          </w:tcPr>
          <w:p w:rsidR="00E31EDC" w:rsidRPr="00662B29" w:rsidRDefault="00E31EDC" w:rsidP="00E31EDC">
            <w:pPr>
              <w:autoSpaceDE w:val="0"/>
              <w:autoSpaceDN w:val="0"/>
              <w:adjustRightInd w:val="0"/>
              <w:spacing w:before="80" w:after="120"/>
              <w:rPr>
                <w:rFonts w:ascii="Helvetica" w:hAnsi="Helvetica" w:cs="Arial"/>
                <w:sz w:val="22"/>
                <w:szCs w:val="22"/>
              </w:rPr>
            </w:pPr>
            <w:r w:rsidRPr="00662B29">
              <w:rPr>
                <w:rFonts w:ascii="Helvetica" w:hAnsi="Helvetica" w:cs="Arial"/>
                <w:sz w:val="22"/>
                <w:szCs w:val="22"/>
              </w:rPr>
              <w:t xml:space="preserve">Poor staff performance </w:t>
            </w:r>
          </w:p>
        </w:tc>
        <w:tc>
          <w:tcPr>
            <w:tcW w:w="4621" w:type="dxa"/>
          </w:tcPr>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p w:rsidR="00E31EDC" w:rsidRPr="00662B29" w:rsidRDefault="00E31EDC" w:rsidP="00BF1C9C">
            <w:pPr>
              <w:spacing w:before="80" w:after="120"/>
              <w:rPr>
                <w:rFonts w:ascii="Helvetica" w:hAnsi="Helvetica"/>
              </w:rPr>
            </w:pPr>
          </w:p>
        </w:tc>
      </w:tr>
    </w:tbl>
    <w:p w:rsidR="00E31EDC" w:rsidRPr="00662B29" w:rsidRDefault="00E31EDC" w:rsidP="00BF1C9C">
      <w:pPr>
        <w:spacing w:before="80" w:after="120" w:line="240" w:lineRule="auto"/>
        <w:rPr>
          <w:rFonts w:ascii="Helvetica" w:hAnsi="Helvetica"/>
        </w:rPr>
      </w:pPr>
    </w:p>
    <w:p w:rsidR="00E31EDC" w:rsidRPr="00662B29" w:rsidRDefault="00E31EDC">
      <w:pPr>
        <w:rPr>
          <w:rFonts w:ascii="Helvetica" w:hAnsi="Helvetica"/>
        </w:rPr>
      </w:pPr>
      <w:r w:rsidRPr="00662B29">
        <w:rPr>
          <w:rFonts w:ascii="Helvetica" w:hAnsi="Helvetica"/>
        </w:rPr>
        <w:br w:type="page"/>
      </w:r>
    </w:p>
    <w:p w:rsidR="00BF1C9C" w:rsidRPr="00662B29" w:rsidRDefault="00BF1C9C" w:rsidP="00BF1C9C">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2313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3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F1C9C" w:rsidRPr="00662B29" w:rsidRDefault="00BF1C9C" w:rsidP="00BF1C9C">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25 </w:t>
      </w:r>
      <w:r w:rsidR="00474CDE"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methods to communicate recommendations to stakeholders</w:t>
      </w:r>
    </w:p>
    <w:p w:rsidR="00BF1C9C" w:rsidRPr="00662B29" w:rsidRDefault="00BF1C9C" w:rsidP="00BF1C9C">
      <w:pPr>
        <w:pStyle w:val="Heading3"/>
        <w:spacing w:before="80" w:after="120"/>
        <w:rPr>
          <w:rFonts w:cs="HelveticaNeueLT Std Lt Cn"/>
          <w:b w:val="0"/>
          <w:color w:val="221E1F"/>
          <w:sz w:val="22"/>
        </w:rPr>
      </w:pPr>
    </w:p>
    <w:p w:rsidR="00BF1C9C" w:rsidRPr="00662B29" w:rsidRDefault="00BF1C9C" w:rsidP="0056616D">
      <w:pPr>
        <w:pStyle w:val="BodyCopy"/>
        <w:rPr>
          <w:noProof w:val="0"/>
        </w:rPr>
      </w:pPr>
      <w:r w:rsidRPr="00662B29">
        <w:rPr>
          <w:noProof w:val="0"/>
        </w:rPr>
        <w:t xml:space="preserve">Briefly explain how you intend on a regular basis to advise your stakeholders </w:t>
      </w:r>
      <w:r w:rsidR="00E31EDC" w:rsidRPr="00662B29">
        <w:rPr>
          <w:noProof w:val="0"/>
        </w:rPr>
        <w:t xml:space="preserve">of the business’ </w:t>
      </w:r>
      <w:r w:rsidR="00474CDE" w:rsidRPr="00662B29">
        <w:rPr>
          <w:noProof w:val="0"/>
        </w:rPr>
        <w:t>performance and</w:t>
      </w:r>
      <w:r w:rsidR="00E31EDC" w:rsidRPr="00662B29">
        <w:rPr>
          <w:noProof w:val="0"/>
        </w:rPr>
        <w:t xml:space="preserve"> to make recommendations. </w:t>
      </w:r>
    </w:p>
    <w:p w:rsidR="00BF1C9C" w:rsidRPr="00662B29" w:rsidRDefault="00BF1C9C" w:rsidP="00E31EDC">
      <w:pPr>
        <w:autoSpaceDE w:val="0"/>
        <w:autoSpaceDN w:val="0"/>
        <w:adjustRightInd w:val="0"/>
        <w:spacing w:before="240" w:after="240" w:line="360" w:lineRule="auto"/>
        <w:rPr>
          <w:rFonts w:ascii="Helvetica" w:eastAsia="Calibri" w:hAnsi="Helvetica" w:cs="Calibri"/>
          <w:szCs w:val="16"/>
          <w:lang w:eastAsia="ar-SA"/>
        </w:rPr>
      </w:pPr>
      <w:r w:rsidRPr="00662B29">
        <w:rPr>
          <w:rFonts w:ascii="Helvetica" w:hAnsi="Helvetica" w:cs="HelveticaNeueLT Std Lt Cn"/>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A6A54" w:rsidRPr="00662B29" w:rsidRDefault="00F617D9" w:rsidP="00E36A00">
      <w:pPr>
        <w:pStyle w:val="Heading3"/>
        <w:rPr>
          <w:szCs w:val="28"/>
        </w:rPr>
      </w:pPr>
      <w:r w:rsidRPr="00662B29">
        <w:rPr>
          <w:szCs w:val="28"/>
        </w:rPr>
        <w:t xml:space="preserve">Implementing </w:t>
      </w:r>
      <w:r w:rsidR="000A6A54" w:rsidRPr="00662B29">
        <w:rPr>
          <w:szCs w:val="28"/>
        </w:rPr>
        <w:t xml:space="preserve">recommendations </w:t>
      </w:r>
    </w:p>
    <w:p w:rsidR="000A6A54" w:rsidRPr="00662B29" w:rsidRDefault="000A6A54" w:rsidP="0056616D">
      <w:pPr>
        <w:pStyle w:val="BodyCopy"/>
        <w:rPr>
          <w:noProof w:val="0"/>
        </w:rPr>
      </w:pPr>
      <w:r w:rsidRPr="00662B29">
        <w:rPr>
          <w:noProof w:val="0"/>
        </w:rPr>
        <w:t>Where the review of business performance has resulted in recommendations being made for</w:t>
      </w:r>
      <w:r w:rsidR="00C76271" w:rsidRPr="00662B29">
        <w:rPr>
          <w:noProof w:val="0"/>
        </w:rPr>
        <w:t xml:space="preserve"> change to business strategies, plans or operations,</w:t>
      </w:r>
      <w:r w:rsidRPr="00662B29">
        <w:rPr>
          <w:noProof w:val="0"/>
        </w:rPr>
        <w:t xml:space="preserve"> it is necessary to ensure these recommendations</w:t>
      </w:r>
      <w:r w:rsidR="00C76271" w:rsidRPr="00662B29">
        <w:rPr>
          <w:noProof w:val="0"/>
        </w:rPr>
        <w:t xml:space="preserve"> </w:t>
      </w:r>
      <w:r w:rsidRPr="00662B29">
        <w:rPr>
          <w:noProof w:val="0"/>
        </w:rPr>
        <w:t>are implemented.</w:t>
      </w:r>
    </w:p>
    <w:p w:rsidR="000A6A54" w:rsidRPr="00662B29" w:rsidRDefault="00C76271" w:rsidP="0056616D">
      <w:pPr>
        <w:pStyle w:val="BodyCopy"/>
        <w:rPr>
          <w:noProof w:val="0"/>
        </w:rPr>
      </w:pPr>
      <w:r w:rsidRPr="00662B29">
        <w:rPr>
          <w:noProof w:val="0"/>
        </w:rPr>
        <w:t xml:space="preserve">The following explores the considerations associated with the </w:t>
      </w:r>
      <w:r w:rsidR="000A6A54" w:rsidRPr="00662B29">
        <w:rPr>
          <w:noProof w:val="0"/>
        </w:rPr>
        <w:t xml:space="preserve">implementation of recommendations </w:t>
      </w:r>
      <w:r w:rsidRPr="00662B29">
        <w:rPr>
          <w:noProof w:val="0"/>
        </w:rPr>
        <w:t>and</w:t>
      </w:r>
      <w:r w:rsidR="000A6A54" w:rsidRPr="00662B29">
        <w:rPr>
          <w:noProof w:val="0"/>
        </w:rPr>
        <w:t xml:space="preserve"> action </w:t>
      </w:r>
      <w:r w:rsidRPr="00662B29">
        <w:rPr>
          <w:noProof w:val="0"/>
        </w:rPr>
        <w:t xml:space="preserve">taken </w:t>
      </w:r>
      <w:r w:rsidR="000A6A54" w:rsidRPr="00662B29">
        <w:rPr>
          <w:noProof w:val="0"/>
        </w:rPr>
        <w:t>to monitor the</w:t>
      </w:r>
      <w:r w:rsidRPr="00662B29">
        <w:rPr>
          <w:noProof w:val="0"/>
        </w:rPr>
        <w:t xml:space="preserve"> change</w:t>
      </w:r>
      <w:r w:rsidR="000A6A54" w:rsidRPr="00662B29">
        <w:rPr>
          <w:noProof w:val="0"/>
        </w:rPr>
        <w:t>s and the need to review the changes.</w:t>
      </w:r>
    </w:p>
    <w:p w:rsidR="000A6A54" w:rsidRPr="00662B29" w:rsidRDefault="000A6A54" w:rsidP="00B343AF">
      <w:pPr>
        <w:pStyle w:val="BodyCopyBold"/>
        <w:rPr>
          <w:noProof w:val="0"/>
        </w:rPr>
      </w:pPr>
      <w:r w:rsidRPr="00662B29">
        <w:rPr>
          <w:noProof w:val="0"/>
        </w:rPr>
        <w:t>Activities potentially involved in implementing</w:t>
      </w:r>
      <w:r w:rsidR="00C76271" w:rsidRPr="00662B29">
        <w:rPr>
          <w:noProof w:val="0"/>
        </w:rPr>
        <w:t xml:space="preserve"> </w:t>
      </w:r>
      <w:r w:rsidRPr="00662B29">
        <w:rPr>
          <w:noProof w:val="0"/>
        </w:rPr>
        <w:t xml:space="preserve">recommendations </w:t>
      </w:r>
    </w:p>
    <w:p w:rsidR="000A6A54" w:rsidRPr="00662B29" w:rsidRDefault="000A6A54" w:rsidP="0056616D">
      <w:pPr>
        <w:pStyle w:val="BodyCopy"/>
        <w:rPr>
          <w:noProof w:val="0"/>
        </w:rPr>
      </w:pPr>
      <w:r w:rsidRPr="00662B29">
        <w:rPr>
          <w:noProof w:val="0"/>
        </w:rPr>
        <w:t>Activities can include:</w:t>
      </w:r>
    </w:p>
    <w:p w:rsidR="000A6A54" w:rsidRPr="00662B29" w:rsidRDefault="00C76271" w:rsidP="005D77EB">
      <w:pPr>
        <w:pStyle w:val="Bullet1"/>
      </w:pPr>
      <w:r w:rsidRPr="00662B29">
        <w:t xml:space="preserve">Re-writing policies </w:t>
      </w:r>
      <w:r w:rsidR="00013238" w:rsidRPr="00662B29">
        <w:t xml:space="preserve">or procedures as required </w:t>
      </w:r>
      <w:r w:rsidR="000A6A54" w:rsidRPr="00662B29">
        <w:t xml:space="preserve">and replacing previous </w:t>
      </w:r>
      <w:r w:rsidR="00013238" w:rsidRPr="00662B29">
        <w:t>versions</w:t>
      </w:r>
    </w:p>
    <w:p w:rsidR="000A6A54" w:rsidRPr="00662B29" w:rsidRDefault="00257485" w:rsidP="005D77EB">
      <w:pPr>
        <w:pStyle w:val="Bullet1"/>
      </w:pPr>
      <w:r w:rsidRPr="00662B29">
        <w:rPr>
          <w:noProof/>
          <w:lang w:val="en-US"/>
        </w:rPr>
        <w:drawing>
          <wp:anchor distT="0" distB="0" distL="114300" distR="114300" simplePos="0" relativeHeight="252127232" behindDoc="0" locked="0" layoutInCell="1" allowOverlap="1">
            <wp:simplePos x="0" y="0"/>
            <wp:positionH relativeFrom="column">
              <wp:posOffset>4040505</wp:posOffset>
            </wp:positionH>
            <wp:positionV relativeFrom="paragraph">
              <wp:posOffset>226060</wp:posOffset>
            </wp:positionV>
            <wp:extent cx="1678940" cy="1059180"/>
            <wp:effectExtent l="19050" t="0" r="0" b="0"/>
            <wp:wrapSquare wrapText="bothSides"/>
            <wp:docPr id="147" name="Picture 146" descr="A24 shutterstock_186950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4 shutterstock_186950579.jpg"/>
                    <pic:cNvPicPr/>
                  </pic:nvPicPr>
                  <pic:blipFill>
                    <a:blip r:embed="rId212" cstate="print"/>
                    <a:stretch>
                      <a:fillRect/>
                    </a:stretch>
                  </pic:blipFill>
                  <pic:spPr>
                    <a:xfrm>
                      <a:off x="0" y="0"/>
                      <a:ext cx="1678940" cy="1059180"/>
                    </a:xfrm>
                    <a:prstGeom prst="rect">
                      <a:avLst/>
                    </a:prstGeom>
                  </pic:spPr>
                </pic:pic>
              </a:graphicData>
            </a:graphic>
          </wp:anchor>
        </w:drawing>
      </w:r>
      <w:r w:rsidR="00C76271" w:rsidRPr="00662B29">
        <w:t xml:space="preserve">Preparing new or </w:t>
      </w:r>
      <w:r w:rsidR="000A6A54" w:rsidRPr="00662B29">
        <w:t>revised checklists</w:t>
      </w:r>
    </w:p>
    <w:p w:rsidR="000A6A54" w:rsidRPr="00662B29" w:rsidRDefault="000A6A54" w:rsidP="005D77EB">
      <w:pPr>
        <w:pStyle w:val="Bullet1"/>
      </w:pPr>
      <w:r w:rsidRPr="00662B29">
        <w:t>Posting copies o</w:t>
      </w:r>
      <w:r w:rsidR="00C76271" w:rsidRPr="00662B29">
        <w:t xml:space="preserve">f requirements within the </w:t>
      </w:r>
      <w:r w:rsidRPr="00662B29">
        <w:t>working areas</w:t>
      </w:r>
    </w:p>
    <w:p w:rsidR="000A6A54" w:rsidRPr="00662B29" w:rsidRDefault="00C76271" w:rsidP="005D77EB">
      <w:pPr>
        <w:pStyle w:val="Bullet1"/>
      </w:pPr>
      <w:r w:rsidRPr="00662B29">
        <w:t>Holding staff meetings</w:t>
      </w:r>
      <w:r w:rsidR="000A6A54" w:rsidRPr="00662B29">
        <w:t xml:space="preserve"> to advise of the revisions</w:t>
      </w:r>
    </w:p>
    <w:p w:rsidR="000A6A54" w:rsidRPr="00662B29" w:rsidRDefault="000A6A54" w:rsidP="005D77EB">
      <w:pPr>
        <w:pStyle w:val="Bullet1"/>
      </w:pPr>
      <w:r w:rsidRPr="00662B29">
        <w:t>Including changes to revised in-house training</w:t>
      </w:r>
    </w:p>
    <w:p w:rsidR="000A6A54" w:rsidRPr="00662B29" w:rsidRDefault="000A6A54" w:rsidP="005D77EB">
      <w:pPr>
        <w:pStyle w:val="Bullet1"/>
      </w:pPr>
      <w:r w:rsidRPr="00662B29">
        <w:t>Including changes to revised Induction procedures for new staff</w:t>
      </w:r>
    </w:p>
    <w:p w:rsidR="000A6A54" w:rsidRPr="00662B29" w:rsidRDefault="000A6A54" w:rsidP="005D77EB">
      <w:pPr>
        <w:pStyle w:val="Bullet1"/>
      </w:pPr>
      <w:r w:rsidRPr="00662B29">
        <w:t>Notifying customers as appropriate – signage within the premises, listing on the web site,</w:t>
      </w:r>
      <w:r w:rsidR="00C76271" w:rsidRPr="00662B29">
        <w:t xml:space="preserve"> </w:t>
      </w:r>
      <w:r w:rsidRPr="00662B29">
        <w:t>direct mail, e-mail notification, speaking face-to-face them.</w:t>
      </w:r>
    </w:p>
    <w:p w:rsidR="005A0AE9" w:rsidRPr="00662B29" w:rsidRDefault="005A0AE9">
      <w:pPr>
        <w:rPr>
          <w:rFonts w:ascii="Helvetica" w:eastAsia="Times New Roman" w:hAnsi="Helvetica" w:cs="Helvetica"/>
          <w:b/>
          <w:color w:val="000000"/>
        </w:rPr>
      </w:pPr>
      <w:r w:rsidRPr="00662B29">
        <w:rPr>
          <w:rFonts w:ascii="Helvetica" w:eastAsia="Times New Roman" w:hAnsi="Helvetica" w:cs="Helvetica"/>
          <w:b/>
          <w:color w:val="000000"/>
        </w:rPr>
        <w:br w:type="page"/>
      </w:r>
    </w:p>
    <w:p w:rsidR="000A6A54" w:rsidRPr="00662B29" w:rsidRDefault="000A6A54" w:rsidP="00B343AF">
      <w:pPr>
        <w:pStyle w:val="BodyCopyBold"/>
        <w:rPr>
          <w:noProof w:val="0"/>
        </w:rPr>
      </w:pPr>
      <w:r w:rsidRPr="00662B29">
        <w:rPr>
          <w:noProof w:val="0"/>
        </w:rPr>
        <w:t>Monitoring implementation</w:t>
      </w:r>
    </w:p>
    <w:p w:rsidR="000A6A54" w:rsidRPr="00662B29" w:rsidRDefault="000A6A54" w:rsidP="0056616D">
      <w:pPr>
        <w:pStyle w:val="BodyCopy"/>
        <w:rPr>
          <w:noProof w:val="0"/>
        </w:rPr>
      </w:pPr>
      <w:r w:rsidRPr="00662B29">
        <w:rPr>
          <w:noProof w:val="0"/>
        </w:rPr>
        <w:t>Action then has to be taken to ensure the new</w:t>
      </w:r>
      <w:r w:rsidR="00C76271" w:rsidRPr="00662B29">
        <w:rPr>
          <w:noProof w:val="0"/>
        </w:rPr>
        <w:t xml:space="preserve"> </w:t>
      </w:r>
      <w:r w:rsidRPr="00662B29">
        <w:rPr>
          <w:noProof w:val="0"/>
        </w:rPr>
        <w:t>recommendations are being complied with using activities such as:</w:t>
      </w:r>
    </w:p>
    <w:p w:rsidR="000A6A54" w:rsidRPr="00662B29" w:rsidRDefault="000A6A54" w:rsidP="005D77EB">
      <w:pPr>
        <w:pStyle w:val="Bullet1"/>
      </w:pPr>
      <w:r w:rsidRPr="00662B29">
        <w:t>Personal observation</w:t>
      </w:r>
    </w:p>
    <w:p w:rsidR="000A6A54" w:rsidRPr="00662B29" w:rsidRDefault="000A6A54" w:rsidP="005D77EB">
      <w:pPr>
        <w:pStyle w:val="Bullet1"/>
      </w:pPr>
      <w:r w:rsidRPr="00662B29">
        <w:t>Feedback from others – other supervisors, staff and customers</w:t>
      </w:r>
    </w:p>
    <w:p w:rsidR="00013238" w:rsidRPr="00662B29" w:rsidRDefault="000A6A54" w:rsidP="005D77EB">
      <w:pPr>
        <w:pStyle w:val="Bullet1"/>
      </w:pPr>
      <w:r w:rsidRPr="00662B29">
        <w:t>Checking documentation.</w:t>
      </w:r>
    </w:p>
    <w:p w:rsidR="000A6A54" w:rsidRPr="00662B29" w:rsidRDefault="000A6A54" w:rsidP="0056616D">
      <w:pPr>
        <w:pStyle w:val="BodyCopy"/>
        <w:rPr>
          <w:noProof w:val="0"/>
        </w:rPr>
      </w:pPr>
      <w:r w:rsidRPr="00662B29">
        <w:rPr>
          <w:noProof w:val="0"/>
        </w:rPr>
        <w:t>Where there is a need for the business to revise what has already been a significant change to</w:t>
      </w:r>
      <w:r w:rsidR="00C76271" w:rsidRPr="00662B29">
        <w:rPr>
          <w:noProof w:val="0"/>
        </w:rPr>
        <w:t xml:space="preserve"> policies </w:t>
      </w:r>
      <w:r w:rsidRPr="00662B29">
        <w:rPr>
          <w:noProof w:val="0"/>
        </w:rPr>
        <w:t>or procedures this can be a potentially unsettling time for staff.</w:t>
      </w:r>
    </w:p>
    <w:p w:rsidR="000A6A54" w:rsidRPr="00662B29" w:rsidRDefault="000A6A54" w:rsidP="0056616D">
      <w:pPr>
        <w:pStyle w:val="BodyCopy"/>
        <w:rPr>
          <w:noProof w:val="0"/>
        </w:rPr>
      </w:pPr>
      <w:r w:rsidRPr="00662B29">
        <w:rPr>
          <w:noProof w:val="0"/>
        </w:rPr>
        <w:t>Not only are they often being asked to change their standard operating procedure again</w:t>
      </w:r>
      <w:r w:rsidR="00231BE7" w:rsidRPr="00662B29">
        <w:rPr>
          <w:noProof w:val="0"/>
        </w:rPr>
        <w:t xml:space="preserve">, </w:t>
      </w:r>
      <w:r w:rsidRPr="00662B29">
        <w:rPr>
          <w:noProof w:val="0"/>
        </w:rPr>
        <w:t xml:space="preserve">something they often dislike </w:t>
      </w:r>
      <w:r w:rsidR="00231BE7" w:rsidRPr="00662B29">
        <w:rPr>
          <w:noProof w:val="0"/>
        </w:rPr>
        <w:t>and find personally challenging</w:t>
      </w:r>
      <w:r w:rsidRPr="00662B29">
        <w:rPr>
          <w:noProof w:val="0"/>
        </w:rPr>
        <w:t>, but they may also start to wonder</w:t>
      </w:r>
      <w:r w:rsidR="00231BE7" w:rsidRPr="00662B29">
        <w:rPr>
          <w:noProof w:val="0"/>
        </w:rPr>
        <w:t xml:space="preserve"> </w:t>
      </w:r>
      <w:r w:rsidRPr="00662B29">
        <w:rPr>
          <w:noProof w:val="0"/>
        </w:rPr>
        <w:t>whether or not management has lost its way in terms of the business.</w:t>
      </w:r>
    </w:p>
    <w:p w:rsidR="000A6A54" w:rsidRPr="00662B29" w:rsidRDefault="005A0AE9" w:rsidP="0056616D">
      <w:pPr>
        <w:pStyle w:val="BodyCopy"/>
        <w:rPr>
          <w:noProof w:val="0"/>
        </w:rPr>
      </w:pPr>
      <w:r w:rsidRPr="00662B29">
        <w:rPr>
          <w:lang w:val="en-US" w:eastAsia="en-US"/>
        </w:rPr>
        <w:drawing>
          <wp:anchor distT="0" distB="0" distL="114300" distR="114300" simplePos="0" relativeHeight="252128256" behindDoc="0" locked="0" layoutInCell="1" allowOverlap="1">
            <wp:simplePos x="0" y="0"/>
            <wp:positionH relativeFrom="column">
              <wp:posOffset>3771900</wp:posOffset>
            </wp:positionH>
            <wp:positionV relativeFrom="paragraph">
              <wp:posOffset>79375</wp:posOffset>
            </wp:positionV>
            <wp:extent cx="1714500" cy="1133475"/>
            <wp:effectExtent l="19050" t="0" r="0" b="0"/>
            <wp:wrapSquare wrapText="bothSides"/>
            <wp:docPr id="149" name="Picture 148" descr="shutterstock_147664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7664379.jpg"/>
                    <pic:cNvPicPr/>
                  </pic:nvPicPr>
                  <pic:blipFill>
                    <a:blip r:embed="rId213" cstate="print"/>
                    <a:stretch>
                      <a:fillRect/>
                    </a:stretch>
                  </pic:blipFill>
                  <pic:spPr>
                    <a:xfrm>
                      <a:off x="0" y="0"/>
                      <a:ext cx="1714500" cy="1133475"/>
                    </a:xfrm>
                    <a:prstGeom prst="rect">
                      <a:avLst/>
                    </a:prstGeom>
                  </pic:spPr>
                </pic:pic>
              </a:graphicData>
            </a:graphic>
          </wp:anchor>
        </w:drawing>
      </w:r>
      <w:r w:rsidR="000A6A54" w:rsidRPr="00662B29">
        <w:rPr>
          <w:noProof w:val="0"/>
        </w:rPr>
        <w:t>It is vital under these circumstances you stay alert for signs of this and act quickly and positively</w:t>
      </w:r>
      <w:r w:rsidR="00231BE7" w:rsidRPr="00662B29">
        <w:rPr>
          <w:noProof w:val="0"/>
        </w:rPr>
        <w:t xml:space="preserve"> </w:t>
      </w:r>
      <w:r w:rsidR="000A6A54" w:rsidRPr="00662B29">
        <w:rPr>
          <w:noProof w:val="0"/>
        </w:rPr>
        <w:t>to re-affirm the competency of management and the future viability of the business.</w:t>
      </w:r>
    </w:p>
    <w:p w:rsidR="000A6A54" w:rsidRPr="00662B29" w:rsidRDefault="000A6A54" w:rsidP="0056616D">
      <w:pPr>
        <w:pStyle w:val="BodyCopy"/>
        <w:rPr>
          <w:noProof w:val="0"/>
        </w:rPr>
      </w:pPr>
      <w:r w:rsidRPr="00662B29">
        <w:rPr>
          <w:noProof w:val="0"/>
        </w:rPr>
        <w:t>It is important to explain these changes were anticipated and that failure to act, failure to alter</w:t>
      </w:r>
      <w:r w:rsidR="00231BE7" w:rsidRPr="00662B29">
        <w:rPr>
          <w:noProof w:val="0"/>
        </w:rPr>
        <w:t xml:space="preserve"> </w:t>
      </w:r>
      <w:r w:rsidRPr="00662B29">
        <w:rPr>
          <w:noProof w:val="0"/>
        </w:rPr>
        <w:t>the way things are done, failure to admit there have been errors would have been indicative of</w:t>
      </w:r>
      <w:r w:rsidR="00231BE7" w:rsidRPr="00662B29">
        <w:rPr>
          <w:noProof w:val="0"/>
        </w:rPr>
        <w:t xml:space="preserve"> </w:t>
      </w:r>
      <w:r w:rsidRPr="00662B29">
        <w:rPr>
          <w:noProof w:val="0"/>
        </w:rPr>
        <w:t>incompetency.</w:t>
      </w:r>
    </w:p>
    <w:p w:rsidR="000A6A54" w:rsidRPr="00662B29" w:rsidRDefault="000A6A54" w:rsidP="0056616D">
      <w:pPr>
        <w:pStyle w:val="BodyCopy"/>
        <w:rPr>
          <w:noProof w:val="0"/>
        </w:rPr>
      </w:pPr>
      <w:r w:rsidRPr="00662B29">
        <w:rPr>
          <w:noProof w:val="0"/>
        </w:rPr>
        <w:t>The very fact remedial action is being taken actually demonstrates management competency</w:t>
      </w:r>
      <w:r w:rsidR="00231BE7" w:rsidRPr="00662B29">
        <w:rPr>
          <w:noProof w:val="0"/>
        </w:rPr>
        <w:t xml:space="preserve"> </w:t>
      </w:r>
      <w:r w:rsidRPr="00662B29">
        <w:rPr>
          <w:noProof w:val="0"/>
        </w:rPr>
        <w:t>and indicates they are aware of what is going on.</w:t>
      </w:r>
    </w:p>
    <w:p w:rsidR="000A6A54" w:rsidRPr="00662B29" w:rsidRDefault="000A6A54" w:rsidP="00B343AF">
      <w:pPr>
        <w:pStyle w:val="BodyCopyBold"/>
        <w:rPr>
          <w:noProof w:val="0"/>
        </w:rPr>
      </w:pPr>
      <w:r w:rsidRPr="00662B29">
        <w:rPr>
          <w:noProof w:val="0"/>
        </w:rPr>
        <w:t>The need to review the recommendations</w:t>
      </w:r>
    </w:p>
    <w:p w:rsidR="000A6A54" w:rsidRPr="00662B29" w:rsidRDefault="000A6A54" w:rsidP="0056616D">
      <w:pPr>
        <w:pStyle w:val="BodyCopy"/>
        <w:rPr>
          <w:noProof w:val="0"/>
        </w:rPr>
      </w:pPr>
      <w:r w:rsidRPr="00662B29">
        <w:rPr>
          <w:noProof w:val="0"/>
        </w:rPr>
        <w:t>In the same way the initial plans and strategies may have been found wanting, so too may the</w:t>
      </w:r>
      <w:r w:rsidR="00231BE7" w:rsidRPr="00662B29">
        <w:rPr>
          <w:noProof w:val="0"/>
        </w:rPr>
        <w:t xml:space="preserve"> </w:t>
      </w:r>
      <w:r w:rsidRPr="00662B29">
        <w:rPr>
          <w:noProof w:val="0"/>
        </w:rPr>
        <w:t>same apply to recommendations were made to address these needs.</w:t>
      </w:r>
    </w:p>
    <w:p w:rsidR="000A6A54" w:rsidRPr="00662B29" w:rsidRDefault="000A6A54" w:rsidP="0056616D">
      <w:pPr>
        <w:pStyle w:val="BodyCopy"/>
        <w:rPr>
          <w:noProof w:val="0"/>
        </w:rPr>
      </w:pPr>
      <w:r w:rsidRPr="00662B29">
        <w:rPr>
          <w:noProof w:val="0"/>
        </w:rPr>
        <w:t>The point being there is no guarantee remedial action will always address the issues identified</w:t>
      </w:r>
      <w:r w:rsidR="00231BE7" w:rsidRPr="00662B29">
        <w:rPr>
          <w:noProof w:val="0"/>
        </w:rPr>
        <w:t xml:space="preserve"> or bring the </w:t>
      </w:r>
      <w:r w:rsidRPr="00662B29">
        <w:rPr>
          <w:noProof w:val="0"/>
        </w:rPr>
        <w:t>strategy back on-track.</w:t>
      </w:r>
    </w:p>
    <w:p w:rsidR="000A6A54" w:rsidRPr="00662B29" w:rsidRDefault="000A6A54" w:rsidP="0056616D">
      <w:pPr>
        <w:pStyle w:val="BodyCopy"/>
        <w:rPr>
          <w:noProof w:val="0"/>
        </w:rPr>
      </w:pPr>
      <w:r w:rsidRPr="00662B29">
        <w:rPr>
          <w:noProof w:val="0"/>
        </w:rPr>
        <w:t>This therefore necessitates all remedial action taken must also be subject to review to determine</w:t>
      </w:r>
      <w:r w:rsidR="00231BE7" w:rsidRPr="00662B29">
        <w:rPr>
          <w:noProof w:val="0"/>
        </w:rPr>
        <w:t xml:space="preserve"> </w:t>
      </w:r>
      <w:r w:rsidRPr="00662B29">
        <w:rPr>
          <w:noProof w:val="0"/>
        </w:rPr>
        <w:t>whether or not further revisions are necessary.</w:t>
      </w:r>
    </w:p>
    <w:p w:rsidR="000A6A54" w:rsidRPr="00662B29" w:rsidRDefault="00257485" w:rsidP="0056616D">
      <w:pPr>
        <w:pStyle w:val="BodyCopy"/>
        <w:rPr>
          <w:noProof w:val="0"/>
        </w:rPr>
      </w:pPr>
      <w:r w:rsidRPr="00662B29">
        <w:rPr>
          <w:lang w:val="en-US" w:eastAsia="en-US"/>
        </w:rPr>
        <w:drawing>
          <wp:anchor distT="0" distB="0" distL="114300" distR="114300" simplePos="0" relativeHeight="252131328" behindDoc="0" locked="0" layoutInCell="1" allowOverlap="1">
            <wp:simplePos x="0" y="0"/>
            <wp:positionH relativeFrom="column">
              <wp:posOffset>4053840</wp:posOffset>
            </wp:positionH>
            <wp:positionV relativeFrom="paragraph">
              <wp:posOffset>410845</wp:posOffset>
            </wp:positionV>
            <wp:extent cx="1664335" cy="1088390"/>
            <wp:effectExtent l="19050" t="0" r="0" b="0"/>
            <wp:wrapSquare wrapText="bothSides"/>
            <wp:docPr id="153" name="Picture 152" descr="W111_agenda_shutterstock_1554616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1_agenda_shutterstock_155461625.jpg"/>
                    <pic:cNvPicPr/>
                  </pic:nvPicPr>
                  <pic:blipFill>
                    <a:blip r:embed="rId214" cstate="print"/>
                    <a:stretch>
                      <a:fillRect/>
                    </a:stretch>
                  </pic:blipFill>
                  <pic:spPr>
                    <a:xfrm>
                      <a:off x="0" y="0"/>
                      <a:ext cx="1664335" cy="1088390"/>
                    </a:xfrm>
                    <a:prstGeom prst="rect">
                      <a:avLst/>
                    </a:prstGeom>
                  </pic:spPr>
                </pic:pic>
              </a:graphicData>
            </a:graphic>
          </wp:anchor>
        </w:drawing>
      </w:r>
      <w:r w:rsidR="000A6A54" w:rsidRPr="00662B29">
        <w:rPr>
          <w:noProof w:val="0"/>
        </w:rPr>
        <w:t>In many ways, the review and revision process can b</w:t>
      </w:r>
      <w:r w:rsidR="00231BE7" w:rsidRPr="00662B29">
        <w:rPr>
          <w:noProof w:val="0"/>
        </w:rPr>
        <w:t>e seen as cyclical in nature. Y</w:t>
      </w:r>
      <w:r w:rsidR="000A6A54" w:rsidRPr="00662B29">
        <w:rPr>
          <w:noProof w:val="0"/>
        </w:rPr>
        <w:t>ou plan</w:t>
      </w:r>
    </w:p>
    <w:p w:rsidR="000A6A54" w:rsidRPr="00662B29" w:rsidRDefault="000A6A54" w:rsidP="0056616D">
      <w:pPr>
        <w:pStyle w:val="BodyCopy"/>
        <w:rPr>
          <w:noProof w:val="0"/>
        </w:rPr>
      </w:pPr>
      <w:r w:rsidRPr="00662B29">
        <w:rPr>
          <w:noProof w:val="0"/>
        </w:rPr>
        <w:t>the action to take, monitor</w:t>
      </w:r>
      <w:r w:rsidR="00231BE7" w:rsidRPr="00662B29">
        <w:rPr>
          <w:noProof w:val="0"/>
        </w:rPr>
        <w:t xml:space="preserve"> the effect or </w:t>
      </w:r>
      <w:r w:rsidRPr="00662B29">
        <w:rPr>
          <w:noProof w:val="0"/>
        </w:rPr>
        <w:t>impact of the action, and then on the basis of evidence gathered determine if further</w:t>
      </w:r>
      <w:r w:rsidR="00231BE7" w:rsidRPr="00662B29">
        <w:rPr>
          <w:noProof w:val="0"/>
        </w:rPr>
        <w:t xml:space="preserve"> </w:t>
      </w:r>
      <w:r w:rsidRPr="00662B29">
        <w:rPr>
          <w:noProof w:val="0"/>
        </w:rPr>
        <w:t>adjustments need to be made.</w:t>
      </w:r>
    </w:p>
    <w:p w:rsidR="005A0AE9" w:rsidRPr="00662B29" w:rsidRDefault="000A6A54" w:rsidP="0056616D">
      <w:pPr>
        <w:pStyle w:val="BodyCopy"/>
        <w:rPr>
          <w:noProof w:val="0"/>
        </w:rPr>
      </w:pPr>
      <w:r w:rsidRPr="00662B29">
        <w:rPr>
          <w:noProof w:val="0"/>
        </w:rPr>
        <w:t>In pra</w:t>
      </w:r>
      <w:r w:rsidR="00231BE7" w:rsidRPr="00662B29">
        <w:rPr>
          <w:noProof w:val="0"/>
        </w:rPr>
        <w:t>ctice, this process is on-going.</w:t>
      </w:r>
    </w:p>
    <w:p w:rsidR="005A0AE9" w:rsidRPr="00662B29" w:rsidRDefault="005A0AE9">
      <w:pPr>
        <w:rPr>
          <w:rFonts w:ascii="Helvetica" w:eastAsia="Times New Roman" w:hAnsi="Helvetica" w:cs="Helvetica"/>
          <w:color w:val="000000"/>
        </w:rPr>
      </w:pPr>
      <w:r w:rsidRPr="00662B29">
        <w:rPr>
          <w:rFonts w:ascii="Helvetica" w:eastAsia="Times New Roman" w:hAnsi="Helvetica" w:cs="Helvetica"/>
          <w:color w:val="000000"/>
        </w:rPr>
        <w:br w:type="page"/>
      </w:r>
    </w:p>
    <w:p w:rsidR="005A0AE9" w:rsidRPr="00662B29" w:rsidRDefault="005A0AE9" w:rsidP="005A0AE9">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2620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3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A0AE9" w:rsidRPr="00662B29" w:rsidRDefault="005A0AE9" w:rsidP="005A0AE9">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26 </w:t>
      </w:r>
      <w:r w:rsidR="00257485" w:rsidRPr="00662B29">
        <w:rPr>
          <w:rFonts w:ascii="Helvetica" w:hAnsi="Helvetica" w:cs="Chevin-DemiBold"/>
          <w:b/>
          <w:bCs/>
          <w:i/>
          <w:sz w:val="32"/>
          <w:szCs w:val="32"/>
        </w:rPr>
        <w:t>– Implementing</w:t>
      </w:r>
      <w:r w:rsidRPr="00662B29">
        <w:rPr>
          <w:rFonts w:ascii="Helvetica" w:hAnsi="Helvetica" w:cs="Chevin-DemiBold"/>
          <w:b/>
          <w:bCs/>
          <w:i/>
          <w:sz w:val="32"/>
          <w:szCs w:val="32"/>
        </w:rPr>
        <w:t xml:space="preserve"> a recommendation</w:t>
      </w:r>
    </w:p>
    <w:p w:rsidR="005A0AE9" w:rsidRPr="00662B29" w:rsidRDefault="005A0AE9" w:rsidP="005A0AE9">
      <w:pPr>
        <w:pStyle w:val="Heading3"/>
        <w:spacing w:before="80" w:after="120"/>
        <w:rPr>
          <w:rFonts w:cs="HelveticaNeueLT Std Lt Cn"/>
          <w:b w:val="0"/>
          <w:color w:val="221E1F"/>
          <w:sz w:val="22"/>
        </w:rPr>
      </w:pPr>
    </w:p>
    <w:p w:rsidR="005A0AE9" w:rsidRPr="00662B29" w:rsidRDefault="005A0AE9" w:rsidP="005A0AE9">
      <w:pPr>
        <w:pStyle w:val="TableBullet1"/>
        <w:numPr>
          <w:ilvl w:val="0"/>
          <w:numId w:val="0"/>
        </w:numPr>
        <w:tabs>
          <w:tab w:val="left" w:pos="0"/>
        </w:tabs>
        <w:spacing w:before="80" w:after="100"/>
        <w:ind w:firstLine="3"/>
        <w:rPr>
          <w:rFonts w:cs="HelveticaNeueLT Std Lt Cn"/>
          <w:noProof w:val="0"/>
          <w:sz w:val="22"/>
          <w:szCs w:val="22"/>
        </w:rPr>
      </w:pPr>
    </w:p>
    <w:p w:rsidR="005A0AE9" w:rsidRPr="00662B29" w:rsidRDefault="005A0AE9" w:rsidP="0056616D">
      <w:pPr>
        <w:pStyle w:val="BodyCopy"/>
        <w:rPr>
          <w:noProof w:val="0"/>
        </w:rPr>
      </w:pPr>
      <w:r w:rsidRPr="00662B29">
        <w:rPr>
          <w:noProof w:val="0"/>
        </w:rPr>
        <w:t xml:space="preserve">For one of the recommendations that you have identified in Activity 24, briefly describe the activities or considerations associated with its implementation. </w:t>
      </w:r>
    </w:p>
    <w:p w:rsidR="005A0AE9" w:rsidRPr="00662B29" w:rsidRDefault="005A0AE9" w:rsidP="005A0AE9">
      <w:pPr>
        <w:autoSpaceDE w:val="0"/>
        <w:autoSpaceDN w:val="0"/>
        <w:adjustRightInd w:val="0"/>
        <w:spacing w:before="240" w:after="240" w:line="360" w:lineRule="auto"/>
        <w:rPr>
          <w:rFonts w:ascii="Helvetica" w:eastAsia="Calibri" w:hAnsi="Helvetica" w:cs="Calibri"/>
          <w:szCs w:val="16"/>
          <w:lang w:eastAsia="ar-SA"/>
        </w:rPr>
      </w:pPr>
      <w:r w:rsidRPr="00662B29">
        <w:rPr>
          <w:rFonts w:ascii="Helvetica" w:hAnsi="Helvetica" w:cs="HelveticaNeueLT Std Lt Cn"/>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A0C46" w:rsidRPr="00662B29" w:rsidRDefault="005A0AE9" w:rsidP="00C76271">
      <w:pPr>
        <w:pStyle w:val="TableBullet1"/>
        <w:numPr>
          <w:ilvl w:val="0"/>
          <w:numId w:val="0"/>
        </w:numPr>
        <w:spacing w:before="80" w:after="120"/>
        <w:ind w:left="357" w:hanging="357"/>
        <w:rPr>
          <w:noProof w:val="0"/>
          <w:sz w:val="22"/>
          <w:szCs w:val="22"/>
        </w:rPr>
      </w:pPr>
      <w:r w:rsidRPr="00662B29">
        <w:rPr>
          <w:sz w:val="22"/>
          <w:szCs w:val="22"/>
          <w:lang w:val="en-US" w:eastAsia="en-US"/>
        </w:rPr>
        <w:drawing>
          <wp:anchor distT="0" distB="0" distL="114300" distR="114300" simplePos="0" relativeHeight="252130304" behindDoc="0" locked="0" layoutInCell="1" allowOverlap="1">
            <wp:simplePos x="0" y="0"/>
            <wp:positionH relativeFrom="column">
              <wp:posOffset>3686175</wp:posOffset>
            </wp:positionH>
            <wp:positionV relativeFrom="paragraph">
              <wp:posOffset>840740</wp:posOffset>
            </wp:positionV>
            <wp:extent cx="1762125" cy="1171575"/>
            <wp:effectExtent l="19050" t="0" r="9525" b="0"/>
            <wp:wrapSquare wrapText="bothSides"/>
            <wp:docPr id="152" name="Picture 151" descr="W400_shutterstock_15564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0_shutterstock_155640194.jpg"/>
                    <pic:cNvPicPr/>
                  </pic:nvPicPr>
                  <pic:blipFill>
                    <a:blip r:embed="rId215" cstate="print"/>
                    <a:stretch>
                      <a:fillRect/>
                    </a:stretch>
                  </pic:blipFill>
                  <pic:spPr>
                    <a:xfrm>
                      <a:off x="0" y="0"/>
                      <a:ext cx="1762125" cy="1171575"/>
                    </a:xfrm>
                    <a:prstGeom prst="rect">
                      <a:avLst/>
                    </a:prstGeom>
                  </pic:spPr>
                </pic:pic>
              </a:graphicData>
            </a:graphic>
          </wp:anchor>
        </w:drawing>
      </w:r>
      <w:r w:rsidRPr="00662B29">
        <w:rPr>
          <w:sz w:val="22"/>
          <w:szCs w:val="22"/>
          <w:lang w:val="en-US" w:eastAsia="en-US"/>
        </w:rPr>
        <w:drawing>
          <wp:anchor distT="0" distB="0" distL="114300" distR="114300" simplePos="0" relativeHeight="252129280" behindDoc="0" locked="0" layoutInCell="1" allowOverlap="1">
            <wp:simplePos x="0" y="0"/>
            <wp:positionH relativeFrom="column">
              <wp:posOffset>19050</wp:posOffset>
            </wp:positionH>
            <wp:positionV relativeFrom="paragraph">
              <wp:posOffset>678815</wp:posOffset>
            </wp:positionV>
            <wp:extent cx="1824355" cy="1590675"/>
            <wp:effectExtent l="19050" t="0" r="4445" b="0"/>
            <wp:wrapSquare wrapText="bothSides"/>
            <wp:docPr id="151" name="Picture 150" descr="shutterstock_175357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357634.jpg"/>
                    <pic:cNvPicPr/>
                  </pic:nvPicPr>
                  <pic:blipFill>
                    <a:blip r:embed="rId216" cstate="print"/>
                    <a:stretch>
                      <a:fillRect/>
                    </a:stretch>
                  </pic:blipFill>
                  <pic:spPr>
                    <a:xfrm>
                      <a:off x="0" y="0"/>
                      <a:ext cx="1824355" cy="1590675"/>
                    </a:xfrm>
                    <a:prstGeom prst="rect">
                      <a:avLst/>
                    </a:prstGeom>
                  </pic:spPr>
                </pic:pic>
              </a:graphicData>
            </a:graphic>
          </wp:anchor>
        </w:drawing>
      </w:r>
      <w:r w:rsidR="000A0C46" w:rsidRPr="00662B29">
        <w:rPr>
          <w:noProof w:val="0"/>
          <w:sz w:val="22"/>
          <w:szCs w:val="22"/>
          <w:lang w:eastAsia="en-AU"/>
        </w:rPr>
        <w:br w:type="page"/>
      </w:r>
    </w:p>
    <w:p w:rsidR="000A249F" w:rsidRPr="00662B29" w:rsidRDefault="000A249F" w:rsidP="000A249F">
      <w:pPr>
        <w:pStyle w:val="ActivityHead"/>
        <w:shd w:val="clear" w:color="auto" w:fill="E36C0A" w:themeFill="accent6" w:themeFillShade="BF"/>
        <w:rPr>
          <w:noProof w:val="0"/>
          <w:color w:val="FFFFFF" w:themeColor="background1"/>
        </w:rPr>
      </w:pPr>
      <w:r w:rsidRPr="00662B29">
        <w:rPr>
          <w:noProof w:val="0"/>
          <w:color w:val="FFFFFF" w:themeColor="background1"/>
        </w:rPr>
        <w:t>Work Projects</w:t>
      </w:r>
    </w:p>
    <w:p w:rsidR="000A249F" w:rsidRPr="00662B29" w:rsidRDefault="000A249F" w:rsidP="000A249F">
      <w:pPr>
        <w:pStyle w:val="BodyCopy"/>
        <w:rPr>
          <w:noProof w:val="0"/>
        </w:rPr>
      </w:pPr>
      <w:r w:rsidRPr="00662B29">
        <w:rPr>
          <w:noProof w:val="0"/>
        </w:rPr>
        <w:t>It is a requirement of this Unit you complete Work Projects as advised by your Trainer. You must submit documentation, suitable evidence or other relevant proof of completion of the project to your Trainer by the agreed date.</w:t>
      </w:r>
    </w:p>
    <w:p w:rsidR="002E69F5" w:rsidRPr="00662B29" w:rsidRDefault="002E69F5" w:rsidP="002E69F5">
      <w:pPr>
        <w:pStyle w:val="ActivityNumbered"/>
      </w:pPr>
      <w:r w:rsidRPr="00662B29">
        <w:t>4.1</w:t>
      </w:r>
      <w:r w:rsidRPr="00662B29">
        <w:tab/>
        <w:t>Please complete the following activities relating to this Performance Criteria:</w:t>
      </w:r>
    </w:p>
    <w:p w:rsidR="002E69F5" w:rsidRPr="00662B29" w:rsidRDefault="002E69F5" w:rsidP="002E69F5">
      <w:pPr>
        <w:pStyle w:val="ActivityBullet1"/>
      </w:pPr>
      <w:r w:rsidRPr="00662B29">
        <w:t xml:space="preserve">Activity </w:t>
      </w:r>
      <w:r w:rsidR="00902CD2" w:rsidRPr="00662B29">
        <w:t>22</w:t>
      </w:r>
    </w:p>
    <w:p w:rsidR="002E69F5" w:rsidRPr="00662B29" w:rsidRDefault="002E69F5" w:rsidP="002E69F5">
      <w:pPr>
        <w:pStyle w:val="ActivityNumbered"/>
      </w:pPr>
      <w:r w:rsidRPr="00662B29">
        <w:t>4.2</w:t>
      </w:r>
      <w:r w:rsidRPr="00662B29">
        <w:tab/>
        <w:t>Please complete the following activities relating to this Performance Criteria:</w:t>
      </w:r>
    </w:p>
    <w:p w:rsidR="00902CD2" w:rsidRPr="00662B29" w:rsidRDefault="00902CD2" w:rsidP="00902CD2">
      <w:pPr>
        <w:pStyle w:val="ActivityBullet1"/>
      </w:pPr>
      <w:r w:rsidRPr="00662B29">
        <w:t>Activity 23</w:t>
      </w:r>
    </w:p>
    <w:p w:rsidR="002E69F5" w:rsidRPr="00662B29" w:rsidRDefault="002E69F5" w:rsidP="002E69F5">
      <w:pPr>
        <w:pStyle w:val="ActivityNumbered"/>
      </w:pPr>
      <w:r w:rsidRPr="00662B29">
        <w:t>4.3</w:t>
      </w:r>
      <w:r w:rsidRPr="00662B29">
        <w:tab/>
        <w:t>Please complete the following activities relating to this Performance Criteria:</w:t>
      </w:r>
    </w:p>
    <w:p w:rsidR="002E69F5" w:rsidRPr="00662B29" w:rsidRDefault="00902CD2" w:rsidP="002E69F5">
      <w:pPr>
        <w:pStyle w:val="ActivityBullet1"/>
      </w:pPr>
      <w:r w:rsidRPr="00662B29">
        <w:t>Activity 23</w:t>
      </w:r>
    </w:p>
    <w:p w:rsidR="002E69F5" w:rsidRPr="00662B29" w:rsidRDefault="002E69F5" w:rsidP="002E69F5">
      <w:pPr>
        <w:pStyle w:val="ActivityNumbered"/>
      </w:pPr>
      <w:r w:rsidRPr="00662B29">
        <w:t>4.4</w:t>
      </w:r>
      <w:r w:rsidRPr="00662B29">
        <w:tab/>
        <w:t>Please complete the following activities relating to this Performance Criteria:</w:t>
      </w:r>
    </w:p>
    <w:p w:rsidR="002E69F5" w:rsidRPr="00662B29" w:rsidRDefault="00902CD2" w:rsidP="002E69F5">
      <w:pPr>
        <w:pStyle w:val="ActivityBullet1"/>
      </w:pPr>
      <w:r w:rsidRPr="00662B29">
        <w:t>Activities 24,25,26</w:t>
      </w:r>
    </w:p>
    <w:p w:rsidR="000A249F" w:rsidRPr="00662B29" w:rsidRDefault="000A249F" w:rsidP="000A249F">
      <w:pPr>
        <w:pStyle w:val="ActivityBottom"/>
        <w:rPr>
          <w:noProof w:val="0"/>
        </w:rPr>
      </w:pPr>
    </w:p>
    <w:p w:rsidR="000A249F" w:rsidRPr="00662B29" w:rsidRDefault="000A249F" w:rsidP="000A249F">
      <w:pPr>
        <w:rPr>
          <w:rFonts w:ascii="Helvetica" w:eastAsia="Calibri" w:hAnsi="Helvetica" w:cs="Calibri"/>
          <w:szCs w:val="16"/>
          <w:lang w:eastAsia="ar-SA"/>
        </w:rPr>
      </w:pPr>
      <w:r w:rsidRPr="00662B29">
        <w:rPr>
          <w:rFonts w:ascii="Helvetica" w:hAnsi="Helvetica"/>
        </w:rPr>
        <w:br w:type="page"/>
      </w:r>
    </w:p>
    <w:tbl>
      <w:tblPr>
        <w:tblW w:w="0" w:type="auto"/>
        <w:shd w:val="clear" w:color="auto" w:fill="F2F2F2" w:themeFill="background1" w:themeFillShade="F2"/>
        <w:tblLook w:val="04A0" w:firstRow="1" w:lastRow="0" w:firstColumn="1" w:lastColumn="0" w:noHBand="0" w:noVBand="1"/>
      </w:tblPr>
      <w:tblGrid>
        <w:gridCol w:w="9242"/>
      </w:tblGrid>
      <w:tr w:rsidR="000A249F" w:rsidRPr="00662B29" w:rsidTr="00902CD2">
        <w:trPr>
          <w:trHeight w:val="6044"/>
        </w:trPr>
        <w:tc>
          <w:tcPr>
            <w:tcW w:w="924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A249F" w:rsidRPr="00662B29" w:rsidRDefault="000A249F" w:rsidP="000A249F">
            <w:pPr>
              <w:pStyle w:val="Heading2"/>
            </w:pPr>
            <w:r w:rsidRPr="00662B29">
              <w:t>Summary</w:t>
            </w:r>
          </w:p>
          <w:p w:rsidR="000A249F" w:rsidRPr="00662B29" w:rsidRDefault="001205F2" w:rsidP="000A249F">
            <w:pPr>
              <w:pStyle w:val="SumaryHeading3"/>
              <w:rPr>
                <w:highlight w:val="yellow"/>
              </w:rPr>
            </w:pPr>
            <w:fldSimple w:instr=" REF  Element4  \* MERGEFORMAT ">
              <w:sdt>
                <w:sdtPr>
                  <w:rPr>
                    <w:highlight w:val="yellow"/>
                  </w:rPr>
                  <w:alias w:val="Element4"/>
                  <w:tag w:val="Element4"/>
                  <w:id w:val="66767655"/>
                  <w:placeholder>
                    <w:docPart w:val="1F8A3D43DD114EB99A74E584C44396B4"/>
                  </w:placeholder>
                </w:sdtPr>
                <w:sdtEndPr/>
                <w:sdtContent>
                  <w:r w:rsidRPr="00662B29">
                    <w:t>Review the effectiveness of business strategies</w:t>
                  </w:r>
                </w:sdtContent>
              </w:sdt>
            </w:fldSimple>
          </w:p>
          <w:p w:rsidR="00902CD2" w:rsidRPr="00662B29" w:rsidRDefault="00902CD2" w:rsidP="005D77EB">
            <w:pPr>
              <w:pStyle w:val="TableTextBold"/>
            </w:pPr>
            <w:r w:rsidRPr="00662B29">
              <w:t>Review established strategies</w:t>
            </w:r>
          </w:p>
          <w:p w:rsidR="00902CD2" w:rsidRPr="00662B29" w:rsidRDefault="00902CD2" w:rsidP="005D77EB">
            <w:pPr>
              <w:pStyle w:val="TableBullet1"/>
              <w:spacing w:before="120" w:after="120"/>
              <w:rPr>
                <w:noProof w:val="0"/>
              </w:rPr>
            </w:pPr>
            <w:r w:rsidRPr="00662B29">
              <w:rPr>
                <w:noProof w:val="0"/>
              </w:rPr>
              <w:t>Aims of reviewing business strategies</w:t>
            </w:r>
          </w:p>
          <w:p w:rsidR="00902CD2" w:rsidRPr="00662B29" w:rsidRDefault="00902CD2" w:rsidP="005D77EB">
            <w:pPr>
              <w:pStyle w:val="TableBullet1"/>
              <w:spacing w:before="120" w:after="120"/>
              <w:rPr>
                <w:noProof w:val="0"/>
              </w:rPr>
            </w:pPr>
            <w:r w:rsidRPr="00662B29">
              <w:rPr>
                <w:noProof w:val="0"/>
              </w:rPr>
              <w:t>Timing of business strategy reviews</w:t>
            </w:r>
          </w:p>
          <w:p w:rsidR="00902CD2" w:rsidRPr="00662B29" w:rsidRDefault="00902CD2" w:rsidP="005D77EB">
            <w:pPr>
              <w:pStyle w:val="TableTextBold"/>
            </w:pPr>
            <w:r w:rsidRPr="00662B29">
              <w:t>Include multiple perspectives and information sources in determining the effectiveness of strategies</w:t>
            </w:r>
          </w:p>
          <w:p w:rsidR="00902CD2" w:rsidRPr="00662B29" w:rsidRDefault="00902CD2" w:rsidP="005D77EB">
            <w:pPr>
              <w:pStyle w:val="TableTextBold"/>
            </w:pPr>
            <w:r w:rsidRPr="00662B29">
              <w:t>Evaluate the effectiveness of the strategies</w:t>
            </w:r>
          </w:p>
          <w:p w:rsidR="00902CD2" w:rsidRPr="00662B29" w:rsidRDefault="00902CD2" w:rsidP="005D77EB">
            <w:pPr>
              <w:pStyle w:val="TableBullet1"/>
              <w:spacing w:before="120" w:after="120"/>
              <w:rPr>
                <w:noProof w:val="0"/>
              </w:rPr>
            </w:pPr>
            <w:r w:rsidRPr="00662B29">
              <w:rPr>
                <w:noProof w:val="0"/>
              </w:rPr>
              <w:t>Steps of reviewing and evaluating effectiveness of business strategies</w:t>
            </w:r>
          </w:p>
          <w:p w:rsidR="00902CD2" w:rsidRPr="00662B29" w:rsidRDefault="00902CD2" w:rsidP="005D77EB">
            <w:pPr>
              <w:pStyle w:val="TableBullet1"/>
              <w:spacing w:before="120" w:after="120"/>
              <w:rPr>
                <w:noProof w:val="0"/>
              </w:rPr>
            </w:pPr>
            <w:r w:rsidRPr="00662B29">
              <w:rPr>
                <w:noProof w:val="0"/>
              </w:rPr>
              <w:t>Methods used to review and evaluate the effectiveness of business strategies</w:t>
            </w:r>
          </w:p>
          <w:p w:rsidR="00902CD2" w:rsidRPr="00662B29" w:rsidRDefault="00902CD2" w:rsidP="005D77EB">
            <w:pPr>
              <w:pStyle w:val="TableBullet1"/>
              <w:spacing w:before="120" w:after="120"/>
              <w:rPr>
                <w:noProof w:val="0"/>
              </w:rPr>
            </w:pPr>
            <w:r w:rsidRPr="00662B29">
              <w:rPr>
                <w:noProof w:val="0"/>
              </w:rPr>
              <w:t>Types of performance indicators</w:t>
            </w:r>
          </w:p>
          <w:p w:rsidR="00902CD2" w:rsidRPr="00662B29" w:rsidRDefault="00902CD2" w:rsidP="005D77EB">
            <w:pPr>
              <w:pStyle w:val="TableBullet1"/>
              <w:spacing w:before="120" w:after="120"/>
              <w:rPr>
                <w:rFonts w:eastAsiaTheme="majorEastAsia" w:cstheme="majorBidi"/>
                <w:noProof w:val="0"/>
              </w:rPr>
            </w:pPr>
            <w:r w:rsidRPr="00662B29">
              <w:rPr>
                <w:noProof w:val="0"/>
              </w:rPr>
              <w:t>Types of</w:t>
            </w:r>
            <w:r w:rsidRPr="00662B29">
              <w:rPr>
                <w:rFonts w:eastAsiaTheme="majorEastAsia" w:cstheme="majorBidi"/>
                <w:noProof w:val="0"/>
              </w:rPr>
              <w:t xml:space="preserve"> performance gaps</w:t>
            </w:r>
          </w:p>
          <w:p w:rsidR="00902CD2" w:rsidRPr="00662B29" w:rsidRDefault="00902CD2" w:rsidP="005D77EB">
            <w:pPr>
              <w:pStyle w:val="TableTextBold"/>
            </w:pPr>
            <w:r w:rsidRPr="00662B29">
              <w:t>Make recommendations for enhancements to strategies and plans</w:t>
            </w:r>
          </w:p>
          <w:p w:rsidR="00902CD2" w:rsidRPr="00662B29" w:rsidRDefault="00902CD2" w:rsidP="005D77EB">
            <w:pPr>
              <w:pStyle w:val="TableBullet1"/>
              <w:spacing w:before="120" w:after="120"/>
              <w:rPr>
                <w:noProof w:val="0"/>
              </w:rPr>
            </w:pPr>
            <w:r w:rsidRPr="00662B29">
              <w:rPr>
                <w:noProof w:val="0"/>
              </w:rPr>
              <w:t>Steps associated with making recommendations</w:t>
            </w:r>
          </w:p>
          <w:p w:rsidR="00902CD2" w:rsidRPr="00662B29" w:rsidRDefault="00902CD2" w:rsidP="005D77EB">
            <w:pPr>
              <w:pStyle w:val="TableBullet1"/>
              <w:spacing w:before="120" w:after="120"/>
              <w:rPr>
                <w:noProof w:val="0"/>
              </w:rPr>
            </w:pPr>
            <w:r w:rsidRPr="00662B29">
              <w:rPr>
                <w:noProof w:val="0"/>
              </w:rPr>
              <w:t xml:space="preserve">Identify types of recommendations </w:t>
            </w:r>
          </w:p>
          <w:p w:rsidR="00902CD2" w:rsidRPr="00662B29" w:rsidRDefault="00902CD2" w:rsidP="005D77EB">
            <w:pPr>
              <w:pStyle w:val="TableBullet1"/>
              <w:spacing w:before="120" w:after="120"/>
              <w:rPr>
                <w:noProof w:val="0"/>
              </w:rPr>
            </w:pPr>
            <w:r w:rsidRPr="00662B29">
              <w:rPr>
                <w:noProof w:val="0"/>
              </w:rPr>
              <w:t>Recommending short and long term corrective action</w:t>
            </w:r>
          </w:p>
          <w:p w:rsidR="00902CD2" w:rsidRPr="00662B29" w:rsidRDefault="00902CD2" w:rsidP="005D77EB">
            <w:pPr>
              <w:pStyle w:val="TableBullet1"/>
              <w:spacing w:before="120" w:after="120"/>
              <w:rPr>
                <w:noProof w:val="0"/>
              </w:rPr>
            </w:pPr>
            <w:r w:rsidRPr="00662B29">
              <w:rPr>
                <w:noProof w:val="0"/>
              </w:rPr>
              <w:t>Inclusions in a recommendation</w:t>
            </w:r>
          </w:p>
          <w:p w:rsidR="00902CD2" w:rsidRPr="00662B29" w:rsidRDefault="00902CD2" w:rsidP="005D77EB">
            <w:pPr>
              <w:pStyle w:val="TableBullet1"/>
              <w:spacing w:before="120" w:after="120"/>
              <w:rPr>
                <w:rFonts w:eastAsia="Times New Roman"/>
                <w:noProof w:val="0"/>
              </w:rPr>
            </w:pPr>
            <w:r w:rsidRPr="00662B29">
              <w:rPr>
                <w:noProof w:val="0"/>
              </w:rPr>
              <w:t>Implementing</w:t>
            </w:r>
            <w:r w:rsidRPr="00662B29">
              <w:rPr>
                <w:rFonts w:eastAsia="Times New Roman"/>
                <w:noProof w:val="0"/>
              </w:rPr>
              <w:t xml:space="preserve"> recommendations </w:t>
            </w:r>
          </w:p>
          <w:p w:rsidR="000A249F" w:rsidRPr="00662B29" w:rsidRDefault="000A249F" w:rsidP="00902CD2">
            <w:pPr>
              <w:pStyle w:val="TableBullet2"/>
              <w:numPr>
                <w:ilvl w:val="0"/>
                <w:numId w:val="0"/>
              </w:numPr>
              <w:ind w:left="714"/>
              <w:rPr>
                <w:lang w:val="en-AU"/>
              </w:rPr>
            </w:pPr>
          </w:p>
        </w:tc>
      </w:tr>
    </w:tbl>
    <w:p w:rsidR="000A249F" w:rsidRPr="00662B29" w:rsidRDefault="000A249F" w:rsidP="002D0810">
      <w:pPr>
        <w:pStyle w:val="BodyCopy"/>
        <w:rPr>
          <w:noProof w:val="0"/>
        </w:rPr>
      </w:pPr>
    </w:p>
    <w:p w:rsidR="000A249F" w:rsidRPr="00662B29" w:rsidRDefault="000A249F">
      <w:pPr>
        <w:rPr>
          <w:rFonts w:ascii="Helvetica" w:hAnsi="Helvetica"/>
        </w:rPr>
        <w:sectPr w:rsidR="000A249F" w:rsidRPr="00662B29" w:rsidSect="001A29DB">
          <w:headerReference w:type="even" r:id="rId217"/>
          <w:headerReference w:type="default" r:id="rId218"/>
          <w:pgSz w:w="11906" w:h="16838"/>
          <w:pgMar w:top="1440" w:right="1440" w:bottom="1440" w:left="1440" w:header="708" w:footer="324" w:gutter="0"/>
          <w:cols w:space="708"/>
          <w:docGrid w:linePitch="360"/>
        </w:sectPr>
      </w:pPr>
    </w:p>
    <w:p w:rsidR="000A249F" w:rsidRPr="00662B29" w:rsidRDefault="000A249F" w:rsidP="000A249F">
      <w:pPr>
        <w:pStyle w:val="Heading1"/>
      </w:pPr>
      <w:bookmarkStart w:id="61" w:name="_Toc370805494"/>
      <w:bookmarkStart w:id="62" w:name="_Toc418073783"/>
      <w:r w:rsidRPr="00662B29">
        <w:t>Element 5</w:t>
      </w:r>
      <w:r w:rsidR="008B47DA" w:rsidRPr="00662B29">
        <w:t xml:space="preserve">: </w:t>
      </w:r>
      <w:r w:rsidRPr="00662B29">
        <w:br/>
      </w:r>
      <w:fldSimple w:instr=" REF  Element5  \* MERGEFORMAT ">
        <w:sdt>
          <w:sdtPr>
            <w:rPr>
              <w:highlight w:val="yellow"/>
            </w:rPr>
            <w:alias w:val="Element5"/>
            <w:tag w:val="Element5"/>
            <w:id w:val="110101231"/>
            <w:placeholder>
              <w:docPart w:val="443F81C3638A4DA6948B96F666218164"/>
            </w:placeholder>
          </w:sdtPr>
          <w:sdtEndPr/>
          <w:sdtContent>
            <w:r w:rsidR="001205F2" w:rsidRPr="001205F2">
              <w:rPr>
                <w:rStyle w:val="PlaceholderText"/>
                <w:color w:val="45545F"/>
              </w:rPr>
              <w:t>Manage risk associated</w:t>
            </w:r>
            <w:r w:rsidR="001205F2" w:rsidRPr="001205F2">
              <w:rPr>
                <w:rStyle w:val="PlaceholderText"/>
              </w:rPr>
              <w:t xml:space="preserve"> </w:t>
            </w:r>
            <w:r w:rsidR="001205F2" w:rsidRPr="00662B29">
              <w:t>with business strategies</w:t>
            </w:r>
          </w:sdtContent>
        </w:sdt>
        <w:bookmarkEnd w:id="61"/>
        <w:bookmarkEnd w:id="62"/>
      </w:fldSimple>
    </w:p>
    <w:p w:rsidR="000A249F" w:rsidRPr="00662B29" w:rsidRDefault="000A249F" w:rsidP="003115C3">
      <w:pPr>
        <w:pStyle w:val="Heading2"/>
      </w:pPr>
      <w:r w:rsidRPr="00662B29">
        <w:t>5.1</w:t>
      </w:r>
      <w:r w:rsidRPr="00662B29">
        <w:tab/>
      </w:r>
      <w:fldSimple w:instr=" REF  Criteria51  \* MERGEFORMAT ">
        <w:sdt>
          <w:sdtPr>
            <w:rPr>
              <w:szCs w:val="36"/>
            </w:rPr>
            <w:alias w:val="Criteria51"/>
            <w:tag w:val="Criteria51"/>
            <w:id w:val="-1751493081"/>
            <w:placeholder>
              <w:docPart w:val="303AE1C505464684A4DA04996D617A8E"/>
            </w:placeholder>
          </w:sdtPr>
          <w:sdtEndPr/>
          <w:sdtContent>
            <w:r w:rsidR="001205F2" w:rsidRPr="001205F2">
              <w:rPr>
                <w:rStyle w:val="PlaceholderText"/>
                <w:color w:val="45545F"/>
                <w:szCs w:val="36"/>
              </w:rPr>
              <w:t xml:space="preserve">Identify risks associated with implementation </w:t>
            </w:r>
            <w:r w:rsidR="001205F2" w:rsidRPr="001205F2">
              <w:rPr>
                <w:szCs w:val="36"/>
              </w:rPr>
              <w:t>of</w:t>
            </w:r>
            <w:r w:rsidR="001205F2" w:rsidRPr="001205F2">
              <w:rPr>
                <w:rFonts w:cs="Times New Roman"/>
                <w:szCs w:val="36"/>
              </w:rPr>
              <w:t xml:space="preserve"> strategic plans</w:t>
            </w:r>
          </w:sdtContent>
        </w:sdt>
      </w:fldSimple>
    </w:p>
    <w:p w:rsidR="003115C3" w:rsidRPr="00662B29" w:rsidRDefault="003115C3" w:rsidP="0048318E">
      <w:pPr>
        <w:pStyle w:val="Heading3"/>
      </w:pPr>
      <w:r w:rsidRPr="00662B29">
        <w:t>Introduction</w:t>
      </w:r>
    </w:p>
    <w:p w:rsidR="00E32EAD" w:rsidRPr="00662B29" w:rsidRDefault="00E32EAD" w:rsidP="00721199">
      <w:pPr>
        <w:pStyle w:val="BodyCopy"/>
        <w:rPr>
          <w:noProof w:val="0"/>
        </w:rPr>
      </w:pPr>
      <w:r w:rsidRPr="00662B29">
        <w:rPr>
          <w:noProof w:val="0"/>
        </w:rPr>
        <w:t>Identifying and analysing risks are an essential part of strategic planning. There are many risks that will impact on an organisation. Some that are created within the organisation itself, whilst others coming from external sources.</w:t>
      </w:r>
    </w:p>
    <w:p w:rsidR="00E32EAD" w:rsidRPr="00662B29" w:rsidRDefault="001B6C06" w:rsidP="00721199">
      <w:pPr>
        <w:pStyle w:val="BodyCopy"/>
        <w:rPr>
          <w:noProof w:val="0"/>
        </w:rPr>
      </w:pPr>
      <w:r w:rsidRPr="00662B29">
        <w:rPr>
          <w:lang w:val="en-US" w:eastAsia="en-US"/>
        </w:rPr>
        <w:drawing>
          <wp:anchor distT="0" distB="0" distL="114300" distR="114300" simplePos="0" relativeHeight="251853824" behindDoc="0" locked="0" layoutInCell="1" allowOverlap="1">
            <wp:simplePos x="0" y="0"/>
            <wp:positionH relativeFrom="column">
              <wp:posOffset>3886200</wp:posOffset>
            </wp:positionH>
            <wp:positionV relativeFrom="paragraph">
              <wp:posOffset>71120</wp:posOffset>
            </wp:positionV>
            <wp:extent cx="1762125" cy="1171575"/>
            <wp:effectExtent l="19050" t="0" r="9525" b="0"/>
            <wp:wrapSquare wrapText="bothSides"/>
            <wp:docPr id="64" name="Picture 189" descr="W421_riskmanagment_shutterstock_161159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21_riskmanagment_shutterstock_161159150.jpg"/>
                    <pic:cNvPicPr/>
                  </pic:nvPicPr>
                  <pic:blipFill>
                    <a:blip r:embed="rId219" cstate="print"/>
                    <a:stretch>
                      <a:fillRect/>
                    </a:stretch>
                  </pic:blipFill>
                  <pic:spPr>
                    <a:xfrm>
                      <a:off x="0" y="0"/>
                      <a:ext cx="1762125" cy="1171575"/>
                    </a:xfrm>
                    <a:prstGeom prst="rect">
                      <a:avLst/>
                    </a:prstGeom>
                  </pic:spPr>
                </pic:pic>
              </a:graphicData>
            </a:graphic>
          </wp:anchor>
        </w:drawing>
      </w:r>
      <w:r w:rsidR="00E32EAD" w:rsidRPr="00662B29">
        <w:rPr>
          <w:noProof w:val="0"/>
        </w:rPr>
        <w:t>Not all risks are the same. Some risks may be very unlikely to actually occur whilst others will be a daily part of an operation. In addition the severity of the risk and likely injury will differ.</w:t>
      </w:r>
    </w:p>
    <w:p w:rsidR="00E32EAD" w:rsidRPr="00662B29" w:rsidRDefault="00E32EAD" w:rsidP="00721199">
      <w:pPr>
        <w:pStyle w:val="BodyCopy"/>
        <w:rPr>
          <w:noProof w:val="0"/>
        </w:rPr>
      </w:pPr>
      <w:r w:rsidRPr="00662B29">
        <w:rPr>
          <w:noProof w:val="0"/>
        </w:rPr>
        <w:t>Therefore different risks will need different levels of attention.</w:t>
      </w:r>
    </w:p>
    <w:p w:rsidR="00E32EAD" w:rsidRPr="00662B29" w:rsidRDefault="00E32EAD" w:rsidP="00721199">
      <w:pPr>
        <w:pStyle w:val="BodyCopy"/>
        <w:rPr>
          <w:noProof w:val="0"/>
        </w:rPr>
      </w:pPr>
      <w:r w:rsidRPr="00662B29">
        <w:rPr>
          <w:noProof w:val="0"/>
        </w:rPr>
        <w:t>This section will explore the different types of risks and the strategies used to manage them.</w:t>
      </w:r>
    </w:p>
    <w:p w:rsidR="00E32EAD" w:rsidRPr="00662B29" w:rsidRDefault="00E32EAD" w:rsidP="0048318E">
      <w:pPr>
        <w:pStyle w:val="Heading3"/>
        <w:rPr>
          <w:szCs w:val="28"/>
        </w:rPr>
      </w:pPr>
      <w:r w:rsidRPr="00662B29">
        <w:rPr>
          <w:szCs w:val="28"/>
        </w:rPr>
        <w:t>Definition of risk</w:t>
      </w:r>
    </w:p>
    <w:p w:rsidR="00B404D9" w:rsidRPr="00662B29" w:rsidRDefault="00B404D9" w:rsidP="00721199">
      <w:pPr>
        <w:pStyle w:val="BodyCopy"/>
        <w:rPr>
          <w:noProof w:val="0"/>
        </w:rPr>
      </w:pPr>
      <w:r w:rsidRPr="00662B29">
        <w:rPr>
          <w:noProof w:val="0"/>
        </w:rPr>
        <w:t xml:space="preserve">A </w:t>
      </w:r>
      <w:r w:rsidR="00721199" w:rsidRPr="00662B29">
        <w:rPr>
          <w:noProof w:val="0"/>
        </w:rPr>
        <w:t>risk can</w:t>
      </w:r>
      <w:r w:rsidRPr="00662B29">
        <w:rPr>
          <w:noProof w:val="0"/>
        </w:rPr>
        <w:t xml:space="preserve"> be seen as any hazard or source of danger that has the potential to adversely </w:t>
      </w:r>
      <w:r w:rsidR="009852B1" w:rsidRPr="00662B29">
        <w:rPr>
          <w:noProof w:val="0"/>
        </w:rPr>
        <w:t xml:space="preserve">impact on the operation </w:t>
      </w:r>
      <w:r w:rsidRPr="00662B29">
        <w:rPr>
          <w:noProof w:val="0"/>
        </w:rPr>
        <w:t>or outcomes of the organisation.</w:t>
      </w:r>
    </w:p>
    <w:p w:rsidR="00B404D9" w:rsidRPr="00662B29" w:rsidRDefault="00B404D9" w:rsidP="0048318E">
      <w:pPr>
        <w:pStyle w:val="Heading3"/>
      </w:pPr>
      <w:r w:rsidRPr="00662B29">
        <w:t>Risk management</w:t>
      </w:r>
    </w:p>
    <w:p w:rsidR="00B404D9" w:rsidRPr="00662B29" w:rsidRDefault="00B404D9" w:rsidP="00721199">
      <w:pPr>
        <w:pStyle w:val="BodyCopy"/>
        <w:rPr>
          <w:noProof w:val="0"/>
        </w:rPr>
      </w:pPr>
      <w:r w:rsidRPr="00662B29">
        <w:rPr>
          <w:noProof w:val="0"/>
        </w:rPr>
        <w:t>Risk management has become a vital aspect of many businesses over the years.</w:t>
      </w:r>
    </w:p>
    <w:p w:rsidR="00B404D9" w:rsidRPr="00662B29" w:rsidRDefault="001B6C06" w:rsidP="00721199">
      <w:pPr>
        <w:pStyle w:val="BodyCopy"/>
        <w:rPr>
          <w:noProof w:val="0"/>
        </w:rPr>
      </w:pPr>
      <w:r w:rsidRPr="00662B29">
        <w:rPr>
          <w:lang w:val="en-US" w:eastAsia="en-US"/>
        </w:rPr>
        <w:drawing>
          <wp:anchor distT="0" distB="0" distL="114300" distR="114300" simplePos="0" relativeHeight="251905024" behindDoc="0" locked="0" layoutInCell="1" allowOverlap="1">
            <wp:simplePos x="0" y="0"/>
            <wp:positionH relativeFrom="column">
              <wp:posOffset>3933825</wp:posOffset>
            </wp:positionH>
            <wp:positionV relativeFrom="paragraph">
              <wp:posOffset>433705</wp:posOffset>
            </wp:positionV>
            <wp:extent cx="1600200" cy="1066800"/>
            <wp:effectExtent l="19050" t="0" r="0" b="0"/>
            <wp:wrapSquare wrapText="bothSides"/>
            <wp:docPr id="32" name="Picture 31" descr="shutterstock_184985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4985339.jpg"/>
                    <pic:cNvPicPr/>
                  </pic:nvPicPr>
                  <pic:blipFill>
                    <a:blip r:embed="rId220" cstate="print"/>
                    <a:stretch>
                      <a:fillRect/>
                    </a:stretch>
                  </pic:blipFill>
                  <pic:spPr>
                    <a:xfrm>
                      <a:off x="0" y="0"/>
                      <a:ext cx="1600200" cy="1066800"/>
                    </a:xfrm>
                    <a:prstGeom prst="rect">
                      <a:avLst/>
                    </a:prstGeom>
                  </pic:spPr>
                </pic:pic>
              </a:graphicData>
            </a:graphic>
          </wp:anchor>
        </w:drawing>
      </w:r>
      <w:r w:rsidR="00B404D9" w:rsidRPr="00662B29">
        <w:rPr>
          <w:noProof w:val="0"/>
        </w:rPr>
        <w:t>Risk management is the term used to describe the various activities and practices the business undertakes to address those hazards or sources of danger.</w:t>
      </w:r>
    </w:p>
    <w:p w:rsidR="00B404D9" w:rsidRPr="00662B29" w:rsidRDefault="00B404D9" w:rsidP="00721199">
      <w:pPr>
        <w:pStyle w:val="BodyCopy"/>
        <w:rPr>
          <w:noProof w:val="0"/>
        </w:rPr>
      </w:pPr>
      <w:r w:rsidRPr="00662B29">
        <w:rPr>
          <w:noProof w:val="0"/>
        </w:rPr>
        <w:t>Risk management is a logical and systematic process of identifying, analysing, evaluating, treating and monitoring risks related to any strategy plan, process,</w:t>
      </w:r>
      <w:r w:rsidR="001B6C06" w:rsidRPr="00662B29">
        <w:rPr>
          <w:noProof w:val="0"/>
        </w:rPr>
        <w:t xml:space="preserve"> </w:t>
      </w:r>
      <w:r w:rsidRPr="00662B29">
        <w:rPr>
          <w:noProof w:val="0"/>
        </w:rPr>
        <w:t>program or procedures that will enable the organisation to minimise losses and maximise</w:t>
      </w:r>
      <w:r w:rsidR="001B6C06" w:rsidRPr="00662B29">
        <w:rPr>
          <w:noProof w:val="0"/>
        </w:rPr>
        <w:t xml:space="preserve"> </w:t>
      </w:r>
      <w:r w:rsidRPr="00662B29">
        <w:rPr>
          <w:noProof w:val="0"/>
        </w:rPr>
        <w:t xml:space="preserve">opportunities, leading to a continual reduction in potential and actual adverse impacts on the operations of the organisation </w:t>
      </w:r>
    </w:p>
    <w:p w:rsidR="00B404D9" w:rsidRPr="00662B29" w:rsidRDefault="00B404D9" w:rsidP="00721199">
      <w:pPr>
        <w:pStyle w:val="BodyCopy"/>
        <w:rPr>
          <w:noProof w:val="0"/>
        </w:rPr>
      </w:pPr>
      <w:r w:rsidRPr="00662B29">
        <w:rPr>
          <w:noProof w:val="0"/>
        </w:rPr>
        <w:t>It has gained acceptance and popularity with organisations who seek to be proactive in their approach to business as opposed to being reactive.</w:t>
      </w:r>
    </w:p>
    <w:p w:rsidR="00B404D9" w:rsidRPr="00662B29" w:rsidRDefault="00B404D9" w:rsidP="00721199">
      <w:pPr>
        <w:pStyle w:val="BodyCopy"/>
        <w:rPr>
          <w:noProof w:val="0"/>
        </w:rPr>
      </w:pPr>
      <w:r w:rsidRPr="00662B29">
        <w:rPr>
          <w:noProof w:val="0"/>
        </w:rPr>
        <w:t>Participants are advised that this unit does not identify specific risks for specific businesses.</w:t>
      </w:r>
    </w:p>
    <w:p w:rsidR="00B404D9" w:rsidRPr="00662B29" w:rsidRDefault="00B404D9" w:rsidP="00721199">
      <w:pPr>
        <w:pStyle w:val="BodyCopy"/>
        <w:rPr>
          <w:noProof w:val="0"/>
        </w:rPr>
      </w:pPr>
      <w:r w:rsidRPr="00662B29">
        <w:rPr>
          <w:noProof w:val="0"/>
        </w:rPr>
        <w:t>In addition it does not provide the ‘solutions’ to risks.</w:t>
      </w:r>
      <w:r w:rsidR="000E28A1" w:rsidRPr="00662B29">
        <w:rPr>
          <w:noProof w:val="0"/>
        </w:rPr>
        <w:t xml:space="preserve"> </w:t>
      </w:r>
      <w:r w:rsidRPr="00662B29">
        <w:rPr>
          <w:noProof w:val="0"/>
        </w:rPr>
        <w:t>It presents the process that an organisation needs to follow to put in place an effective risk management strategy of its own that will address the risks it identifies for itself.</w:t>
      </w:r>
    </w:p>
    <w:p w:rsidR="00603632" w:rsidRPr="00662B29" w:rsidRDefault="00603632" w:rsidP="0048318E">
      <w:pPr>
        <w:pStyle w:val="Heading3"/>
        <w:rPr>
          <w:szCs w:val="28"/>
        </w:rPr>
      </w:pPr>
      <w:r w:rsidRPr="00662B29">
        <w:rPr>
          <w:szCs w:val="28"/>
        </w:rPr>
        <w:t>Types of risks</w:t>
      </w:r>
    </w:p>
    <w:p w:rsidR="000E28A1" w:rsidRPr="00662B29" w:rsidRDefault="000E28A1" w:rsidP="00721199">
      <w:pPr>
        <w:pStyle w:val="BodyCopy"/>
        <w:rPr>
          <w:noProof w:val="0"/>
        </w:rPr>
      </w:pPr>
      <w:r w:rsidRPr="00662B29">
        <w:rPr>
          <w:noProof w:val="0"/>
        </w:rPr>
        <w:t>Anything that can impact on the operation of the business is a risk.</w:t>
      </w:r>
    </w:p>
    <w:p w:rsidR="000E28A1" w:rsidRPr="00662B29" w:rsidRDefault="000E28A1" w:rsidP="00721199">
      <w:pPr>
        <w:pStyle w:val="BodyCopy"/>
        <w:rPr>
          <w:noProof w:val="0"/>
        </w:rPr>
      </w:pPr>
      <w:r w:rsidRPr="00662B29">
        <w:rPr>
          <w:noProof w:val="0"/>
        </w:rPr>
        <w:t>As previously mentioned, there are many types of risks that may impact on a travel and tourism organisation.</w:t>
      </w:r>
    </w:p>
    <w:p w:rsidR="00DF761C" w:rsidRPr="00662B29" w:rsidRDefault="00DF761C" w:rsidP="008C003F">
      <w:pPr>
        <w:pStyle w:val="BodyCopyBold"/>
        <w:rPr>
          <w:noProof w:val="0"/>
        </w:rPr>
      </w:pPr>
      <w:r w:rsidRPr="00662B29">
        <w:rPr>
          <w:noProof w:val="0"/>
        </w:rPr>
        <w:t>Internal and external risks</w:t>
      </w:r>
    </w:p>
    <w:p w:rsidR="00DF761C" w:rsidRPr="00662B29" w:rsidRDefault="00DF761C" w:rsidP="00721199">
      <w:pPr>
        <w:pStyle w:val="BodyCopy"/>
        <w:rPr>
          <w:noProof w:val="0"/>
        </w:rPr>
      </w:pPr>
      <w:r w:rsidRPr="00662B29">
        <w:rPr>
          <w:noProof w:val="0"/>
        </w:rPr>
        <w:t>This means the risk may be internal or external.</w:t>
      </w:r>
    </w:p>
    <w:p w:rsidR="00DF761C" w:rsidRPr="00662B29" w:rsidRDefault="00DF761C" w:rsidP="00721199">
      <w:pPr>
        <w:pStyle w:val="BodyCopy"/>
        <w:rPr>
          <w:noProof w:val="0"/>
        </w:rPr>
      </w:pPr>
      <w:r w:rsidRPr="00662B29">
        <w:rPr>
          <w:noProof w:val="0"/>
        </w:rPr>
        <w:t>External risks include things outside the control of the organisation and over which it has no</w:t>
      </w:r>
      <w:r w:rsidR="000E28A1" w:rsidRPr="00662B29">
        <w:rPr>
          <w:noProof w:val="0"/>
        </w:rPr>
        <w:t xml:space="preserve"> control, be it t</w:t>
      </w:r>
      <w:r w:rsidRPr="00662B29">
        <w:rPr>
          <w:noProof w:val="0"/>
        </w:rPr>
        <w:t>he economy, legislation, activities of the competition etc.</w:t>
      </w:r>
    </w:p>
    <w:p w:rsidR="00DF761C" w:rsidRPr="00662B29" w:rsidRDefault="00DF761C" w:rsidP="00721199">
      <w:pPr>
        <w:pStyle w:val="BodyCopy"/>
        <w:rPr>
          <w:noProof w:val="0"/>
        </w:rPr>
      </w:pPr>
      <w:r w:rsidRPr="00662B29">
        <w:rPr>
          <w:noProof w:val="0"/>
        </w:rPr>
        <w:t>Proper risk management means not only identifying the obvious risks but also those that are</w:t>
      </w:r>
      <w:r w:rsidR="000E28A1" w:rsidRPr="00662B29">
        <w:rPr>
          <w:noProof w:val="0"/>
        </w:rPr>
        <w:t xml:space="preserve"> hidden </w:t>
      </w:r>
      <w:r w:rsidRPr="00662B29">
        <w:rPr>
          <w:noProof w:val="0"/>
        </w:rPr>
        <w:t>or not so visible.</w:t>
      </w:r>
    </w:p>
    <w:p w:rsidR="002F2472" w:rsidRPr="00662B29" w:rsidRDefault="002F2472" w:rsidP="00721199">
      <w:pPr>
        <w:pStyle w:val="BodyCopy"/>
        <w:rPr>
          <w:noProof w:val="0"/>
        </w:rPr>
      </w:pPr>
      <w:r w:rsidRPr="00662B29">
        <w:rPr>
          <w:noProof w:val="0"/>
        </w:rPr>
        <w:t>Internal and external risks will be described in more detail later in this section.</w:t>
      </w:r>
    </w:p>
    <w:p w:rsidR="00DF761C" w:rsidRPr="00662B29" w:rsidRDefault="00DF761C" w:rsidP="008C003F">
      <w:pPr>
        <w:pStyle w:val="BodyCopyBold"/>
        <w:rPr>
          <w:noProof w:val="0"/>
        </w:rPr>
      </w:pPr>
      <w:r w:rsidRPr="00662B29">
        <w:rPr>
          <w:noProof w:val="0"/>
        </w:rPr>
        <w:t>Real and perceived risk</w:t>
      </w:r>
    </w:p>
    <w:p w:rsidR="00DF761C" w:rsidRPr="00662B29" w:rsidRDefault="00DF761C" w:rsidP="00721199">
      <w:pPr>
        <w:pStyle w:val="BodyCopy"/>
        <w:rPr>
          <w:noProof w:val="0"/>
        </w:rPr>
      </w:pPr>
      <w:r w:rsidRPr="00662B29">
        <w:rPr>
          <w:noProof w:val="0"/>
        </w:rPr>
        <w:t>A real risk is something that actually impacts on the goals and objectives of the business.</w:t>
      </w:r>
    </w:p>
    <w:p w:rsidR="00DF761C" w:rsidRPr="00662B29" w:rsidRDefault="00DF761C" w:rsidP="00721199">
      <w:pPr>
        <w:pStyle w:val="BodyCopy"/>
        <w:rPr>
          <w:noProof w:val="0"/>
        </w:rPr>
      </w:pPr>
      <w:r w:rsidRPr="00662B29">
        <w:rPr>
          <w:noProof w:val="0"/>
        </w:rPr>
        <w:t>A perceived risk is something that a stakeholder believes has impacted on the goals and</w:t>
      </w:r>
      <w:r w:rsidR="000E28A1" w:rsidRPr="00662B29">
        <w:rPr>
          <w:noProof w:val="0"/>
        </w:rPr>
        <w:t xml:space="preserve"> </w:t>
      </w:r>
      <w:r w:rsidRPr="00662B29">
        <w:rPr>
          <w:noProof w:val="0"/>
        </w:rPr>
        <w:t>objectives of the business but, in reality, has not. It may have impacted on the business in</w:t>
      </w:r>
      <w:r w:rsidR="000E28A1" w:rsidRPr="00662B29">
        <w:rPr>
          <w:noProof w:val="0"/>
        </w:rPr>
        <w:t xml:space="preserve"> </w:t>
      </w:r>
      <w:r w:rsidRPr="00662B29">
        <w:rPr>
          <w:noProof w:val="0"/>
        </w:rPr>
        <w:t>some way, but it has not adversely affected the targets that were set for the business.</w:t>
      </w:r>
    </w:p>
    <w:p w:rsidR="00DF761C" w:rsidRPr="00662B29" w:rsidRDefault="00DF761C" w:rsidP="008C003F">
      <w:pPr>
        <w:pStyle w:val="BodyCopyBold"/>
        <w:rPr>
          <w:noProof w:val="0"/>
        </w:rPr>
      </w:pPr>
      <w:r w:rsidRPr="00662B29">
        <w:rPr>
          <w:noProof w:val="0"/>
        </w:rPr>
        <w:t>Random risk</w:t>
      </w:r>
    </w:p>
    <w:p w:rsidR="00DF761C" w:rsidRPr="00662B29" w:rsidRDefault="00DF761C" w:rsidP="00721199">
      <w:pPr>
        <w:pStyle w:val="BodyCopy"/>
        <w:rPr>
          <w:noProof w:val="0"/>
        </w:rPr>
      </w:pPr>
      <w:r w:rsidRPr="00662B29">
        <w:rPr>
          <w:noProof w:val="0"/>
        </w:rPr>
        <w:t>The reality of risk is that there are random events.</w:t>
      </w:r>
    </w:p>
    <w:p w:rsidR="00DF761C" w:rsidRPr="00662B29" w:rsidRDefault="00DF761C" w:rsidP="00721199">
      <w:pPr>
        <w:pStyle w:val="BodyCopy"/>
        <w:rPr>
          <w:noProof w:val="0"/>
        </w:rPr>
      </w:pPr>
      <w:r w:rsidRPr="00662B29">
        <w:rPr>
          <w:noProof w:val="0"/>
        </w:rPr>
        <w:t>Many of these are unpredictable. Many cannot even be described.</w:t>
      </w:r>
    </w:p>
    <w:p w:rsidR="00DF761C" w:rsidRPr="00662B29" w:rsidRDefault="00DF761C" w:rsidP="00721199">
      <w:pPr>
        <w:pStyle w:val="BodyCopy"/>
        <w:rPr>
          <w:noProof w:val="0"/>
        </w:rPr>
      </w:pPr>
      <w:r w:rsidRPr="00662B29">
        <w:rPr>
          <w:noProof w:val="0"/>
        </w:rPr>
        <w:t>Risk management however requires you to consider their existence and decide if they require</w:t>
      </w:r>
      <w:r w:rsidR="002246E5" w:rsidRPr="00662B29">
        <w:rPr>
          <w:noProof w:val="0"/>
        </w:rPr>
        <w:t xml:space="preserve"> </w:t>
      </w:r>
      <w:r w:rsidRPr="00662B29">
        <w:rPr>
          <w:noProof w:val="0"/>
        </w:rPr>
        <w:t>attention in your context.</w:t>
      </w:r>
    </w:p>
    <w:p w:rsidR="00DF761C" w:rsidRPr="00662B29" w:rsidRDefault="00DF761C" w:rsidP="00721199">
      <w:pPr>
        <w:pStyle w:val="BodyCopy"/>
        <w:rPr>
          <w:noProof w:val="0"/>
        </w:rPr>
      </w:pPr>
      <w:r w:rsidRPr="00662B29">
        <w:rPr>
          <w:noProof w:val="0"/>
        </w:rPr>
        <w:t xml:space="preserve">The </w:t>
      </w:r>
      <w:r w:rsidR="002246E5" w:rsidRPr="00662B29">
        <w:rPr>
          <w:noProof w:val="0"/>
        </w:rPr>
        <w:t xml:space="preserve">use of a risk assessment matrix, as shown later in the section, </w:t>
      </w:r>
      <w:r w:rsidRPr="00662B29">
        <w:rPr>
          <w:noProof w:val="0"/>
        </w:rPr>
        <w:t>acknowledges the existence of random events by</w:t>
      </w:r>
      <w:r w:rsidR="002246E5" w:rsidRPr="00662B29">
        <w:rPr>
          <w:noProof w:val="0"/>
        </w:rPr>
        <w:t xml:space="preserve"> </w:t>
      </w:r>
      <w:r w:rsidRPr="00662B29">
        <w:rPr>
          <w:noProof w:val="0"/>
        </w:rPr>
        <w:t>including a column titled ‘Highly</w:t>
      </w:r>
      <w:r w:rsidR="002246E5" w:rsidRPr="00662B29">
        <w:rPr>
          <w:noProof w:val="0"/>
        </w:rPr>
        <w:t xml:space="preserve"> unlikely to occur’</w:t>
      </w:r>
      <w:r w:rsidRPr="00662B29">
        <w:rPr>
          <w:noProof w:val="0"/>
        </w:rPr>
        <w:t>.</w:t>
      </w:r>
    </w:p>
    <w:p w:rsidR="00DF761C" w:rsidRPr="00662B29" w:rsidRDefault="00721199" w:rsidP="00721199">
      <w:pPr>
        <w:pStyle w:val="BodyCopy"/>
        <w:rPr>
          <w:noProof w:val="0"/>
        </w:rPr>
      </w:pPr>
      <w:r w:rsidRPr="00662B29">
        <w:rPr>
          <w:lang w:val="en-US" w:eastAsia="en-US"/>
        </w:rPr>
        <w:drawing>
          <wp:anchor distT="0" distB="0" distL="114300" distR="114300" simplePos="0" relativeHeight="251906048" behindDoc="0" locked="0" layoutInCell="1" allowOverlap="1">
            <wp:simplePos x="0" y="0"/>
            <wp:positionH relativeFrom="column">
              <wp:posOffset>4179570</wp:posOffset>
            </wp:positionH>
            <wp:positionV relativeFrom="paragraph">
              <wp:posOffset>245745</wp:posOffset>
            </wp:positionV>
            <wp:extent cx="1367155" cy="2032000"/>
            <wp:effectExtent l="19050" t="0" r="4445" b="0"/>
            <wp:wrapSquare wrapText="bothSides"/>
            <wp:docPr id="33" name="Picture 32" descr="W615_shutterstock_161774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5_shutterstock_161774243.jpg"/>
                    <pic:cNvPicPr/>
                  </pic:nvPicPr>
                  <pic:blipFill>
                    <a:blip r:embed="rId221" cstate="print"/>
                    <a:stretch>
                      <a:fillRect/>
                    </a:stretch>
                  </pic:blipFill>
                  <pic:spPr>
                    <a:xfrm>
                      <a:off x="0" y="0"/>
                      <a:ext cx="1367155" cy="2032000"/>
                    </a:xfrm>
                    <a:prstGeom prst="rect">
                      <a:avLst/>
                    </a:prstGeom>
                  </pic:spPr>
                </pic:pic>
              </a:graphicData>
            </a:graphic>
          </wp:anchor>
        </w:drawing>
      </w:r>
      <w:r w:rsidR="00DF761C" w:rsidRPr="00662B29">
        <w:rPr>
          <w:noProof w:val="0"/>
        </w:rPr>
        <w:t>The point being that even random events must be listed and considered.</w:t>
      </w:r>
    </w:p>
    <w:p w:rsidR="00DF761C" w:rsidRPr="00662B29" w:rsidRDefault="00DF761C" w:rsidP="008C003F">
      <w:pPr>
        <w:pStyle w:val="BodyCopyBold"/>
        <w:rPr>
          <w:noProof w:val="0"/>
        </w:rPr>
      </w:pPr>
      <w:r w:rsidRPr="00662B29">
        <w:rPr>
          <w:noProof w:val="0"/>
        </w:rPr>
        <w:t>Inherent risk</w:t>
      </w:r>
    </w:p>
    <w:p w:rsidR="00DF761C" w:rsidRPr="00662B29" w:rsidRDefault="002246E5" w:rsidP="00721199">
      <w:pPr>
        <w:pStyle w:val="BodyCopy"/>
        <w:rPr>
          <w:noProof w:val="0"/>
        </w:rPr>
      </w:pPr>
      <w:r w:rsidRPr="00662B29">
        <w:rPr>
          <w:noProof w:val="0"/>
        </w:rPr>
        <w:t xml:space="preserve">These are classified as risks </w:t>
      </w:r>
      <w:r w:rsidR="00DF761C" w:rsidRPr="00662B29">
        <w:rPr>
          <w:noProof w:val="0"/>
        </w:rPr>
        <w:t>to an organisation in the absence of any management actions to alter the risk’s likelihood or impact</w:t>
      </w:r>
      <w:r w:rsidRPr="00662B29">
        <w:rPr>
          <w:noProof w:val="0"/>
        </w:rPr>
        <w:t>.</w:t>
      </w:r>
    </w:p>
    <w:p w:rsidR="00DF761C" w:rsidRPr="00662B29" w:rsidRDefault="00DF761C" w:rsidP="008C003F">
      <w:pPr>
        <w:pStyle w:val="BodyCopyBold"/>
        <w:rPr>
          <w:noProof w:val="0"/>
        </w:rPr>
      </w:pPr>
      <w:r w:rsidRPr="00662B29">
        <w:rPr>
          <w:noProof w:val="0"/>
        </w:rPr>
        <w:t xml:space="preserve">Residual risk </w:t>
      </w:r>
    </w:p>
    <w:p w:rsidR="00DF761C" w:rsidRPr="00662B29" w:rsidRDefault="002246E5" w:rsidP="00721199">
      <w:pPr>
        <w:pStyle w:val="BodyCopy"/>
        <w:rPr>
          <w:noProof w:val="0"/>
        </w:rPr>
      </w:pPr>
      <w:r w:rsidRPr="00662B29">
        <w:rPr>
          <w:noProof w:val="0"/>
        </w:rPr>
        <w:t xml:space="preserve">These are classified as </w:t>
      </w:r>
      <w:r w:rsidR="00474CDE" w:rsidRPr="00662B29">
        <w:rPr>
          <w:noProof w:val="0"/>
        </w:rPr>
        <w:t>risks that remain</w:t>
      </w:r>
      <w:r w:rsidR="00DF761C" w:rsidRPr="00662B29">
        <w:rPr>
          <w:noProof w:val="0"/>
        </w:rPr>
        <w:t xml:space="preserve"> after management’s response to risk</w:t>
      </w:r>
      <w:r w:rsidRPr="00662B29">
        <w:rPr>
          <w:noProof w:val="0"/>
        </w:rPr>
        <w:t>.</w:t>
      </w:r>
    </w:p>
    <w:p w:rsidR="00107537" w:rsidRPr="00662B29" w:rsidRDefault="00107537" w:rsidP="00721199">
      <w:pPr>
        <w:pStyle w:val="BodyCopy"/>
        <w:rPr>
          <w:noProof w:val="0"/>
          <w:szCs w:val="28"/>
        </w:rPr>
      </w:pPr>
      <w:r w:rsidRPr="00662B29">
        <w:rPr>
          <w:noProof w:val="0"/>
          <w:szCs w:val="28"/>
        </w:rPr>
        <w:br w:type="page"/>
      </w:r>
    </w:p>
    <w:p w:rsidR="003060DE" w:rsidRPr="00662B29" w:rsidRDefault="00B33F1F" w:rsidP="0048318E">
      <w:pPr>
        <w:pStyle w:val="Heading3"/>
        <w:rPr>
          <w:szCs w:val="28"/>
        </w:rPr>
      </w:pPr>
      <w:r w:rsidRPr="00662B29">
        <w:rPr>
          <w:szCs w:val="28"/>
        </w:rPr>
        <w:t>Types of internal risks</w:t>
      </w:r>
    </w:p>
    <w:p w:rsidR="003060DE" w:rsidRPr="00662B29" w:rsidRDefault="003060DE" w:rsidP="00721199">
      <w:pPr>
        <w:pStyle w:val="BodyCopy"/>
        <w:rPr>
          <w:noProof w:val="0"/>
        </w:rPr>
      </w:pPr>
      <w:r w:rsidRPr="00662B29">
        <w:rPr>
          <w:noProof w:val="0"/>
        </w:rPr>
        <w:t>Internal risk may relate to:</w:t>
      </w:r>
    </w:p>
    <w:p w:rsidR="003060DE" w:rsidRPr="00662B29" w:rsidRDefault="003060DE" w:rsidP="008C003F">
      <w:pPr>
        <w:pStyle w:val="BodyCopyBold"/>
        <w:rPr>
          <w:noProof w:val="0"/>
        </w:rPr>
      </w:pPr>
      <w:r w:rsidRPr="00662B29">
        <w:rPr>
          <w:noProof w:val="0"/>
        </w:rPr>
        <w:t>Infrastructure</w:t>
      </w:r>
    </w:p>
    <w:p w:rsidR="003060DE" w:rsidRPr="00662B29" w:rsidRDefault="00B33F1F" w:rsidP="00A54EF8">
      <w:pPr>
        <w:pStyle w:val="Bullet1"/>
      </w:pPr>
      <w:r w:rsidRPr="00662B29">
        <w:t>A</w:t>
      </w:r>
      <w:r w:rsidR="003060DE" w:rsidRPr="00662B29">
        <w:t>vailability of assets</w:t>
      </w:r>
    </w:p>
    <w:p w:rsidR="003060DE" w:rsidRPr="00662B29" w:rsidRDefault="00B33F1F" w:rsidP="00A54EF8">
      <w:pPr>
        <w:pStyle w:val="Bullet1"/>
      </w:pPr>
      <w:r w:rsidRPr="00662B29">
        <w:t>C</w:t>
      </w:r>
      <w:r w:rsidR="003060DE" w:rsidRPr="00662B29">
        <w:t>apability of assets</w:t>
      </w:r>
    </w:p>
    <w:p w:rsidR="003060DE" w:rsidRPr="00662B29" w:rsidRDefault="00B33F1F" w:rsidP="00A54EF8">
      <w:pPr>
        <w:pStyle w:val="Bullet1"/>
      </w:pPr>
      <w:r w:rsidRPr="00662B29">
        <w:t>A</w:t>
      </w:r>
      <w:r w:rsidR="003060DE" w:rsidRPr="00662B29">
        <w:t>ccess to capital</w:t>
      </w:r>
    </w:p>
    <w:p w:rsidR="003060DE" w:rsidRPr="00662B29" w:rsidRDefault="00B33F1F" w:rsidP="00A54EF8">
      <w:pPr>
        <w:pStyle w:val="Bullet1"/>
      </w:pPr>
      <w:r w:rsidRPr="00662B29">
        <w:t>C</w:t>
      </w:r>
      <w:r w:rsidR="003060DE" w:rsidRPr="00662B29">
        <w:t>omplexity</w:t>
      </w:r>
    </w:p>
    <w:p w:rsidR="00CF5094" w:rsidRPr="00662B29" w:rsidRDefault="00107537" w:rsidP="00A54EF8">
      <w:pPr>
        <w:pStyle w:val="Bullet1"/>
      </w:pPr>
      <w:r w:rsidRPr="00662B29">
        <w:rPr>
          <w:noProof/>
          <w:lang w:val="en-US"/>
        </w:rPr>
        <w:drawing>
          <wp:anchor distT="0" distB="0" distL="114300" distR="114300" simplePos="0" relativeHeight="251908096" behindDoc="0" locked="0" layoutInCell="1" allowOverlap="1">
            <wp:simplePos x="0" y="0"/>
            <wp:positionH relativeFrom="column">
              <wp:posOffset>3076575</wp:posOffset>
            </wp:positionH>
            <wp:positionV relativeFrom="paragraph">
              <wp:posOffset>64770</wp:posOffset>
            </wp:positionV>
            <wp:extent cx="1790700" cy="1466850"/>
            <wp:effectExtent l="19050" t="0" r="0" b="0"/>
            <wp:wrapSquare wrapText="bothSides"/>
            <wp:docPr id="37" name="Picture 36" descr="shutterstock_295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3316.jpg"/>
                    <pic:cNvPicPr/>
                  </pic:nvPicPr>
                  <pic:blipFill>
                    <a:blip r:embed="rId222" cstate="print"/>
                    <a:stretch>
                      <a:fillRect/>
                    </a:stretch>
                  </pic:blipFill>
                  <pic:spPr>
                    <a:xfrm>
                      <a:off x="0" y="0"/>
                      <a:ext cx="1790700" cy="1466850"/>
                    </a:xfrm>
                    <a:prstGeom prst="rect">
                      <a:avLst/>
                    </a:prstGeom>
                  </pic:spPr>
                </pic:pic>
              </a:graphicData>
            </a:graphic>
          </wp:anchor>
        </w:drawing>
      </w:r>
      <w:r w:rsidR="00B33F1F" w:rsidRPr="00662B29">
        <w:t>C</w:t>
      </w:r>
      <w:r w:rsidR="00CF5094" w:rsidRPr="00662B29">
        <w:t>apital allocation for preventive maintenance</w:t>
      </w:r>
    </w:p>
    <w:p w:rsidR="00CF5094" w:rsidRPr="00662B29" w:rsidRDefault="00B33F1F" w:rsidP="00A54EF8">
      <w:pPr>
        <w:pStyle w:val="Bullet1"/>
      </w:pPr>
      <w:r w:rsidRPr="00662B29">
        <w:t>E</w:t>
      </w:r>
      <w:r w:rsidR="00CF5094" w:rsidRPr="00662B29">
        <w:t>quipment downtime</w:t>
      </w:r>
      <w:r w:rsidR="00EC3D04" w:rsidRPr="00662B29">
        <w:t>.</w:t>
      </w:r>
    </w:p>
    <w:p w:rsidR="003060DE" w:rsidRPr="00662B29" w:rsidRDefault="003060DE" w:rsidP="008C003F">
      <w:pPr>
        <w:pStyle w:val="BodyCopyBold"/>
        <w:rPr>
          <w:noProof w:val="0"/>
        </w:rPr>
      </w:pPr>
      <w:r w:rsidRPr="00662B29">
        <w:rPr>
          <w:noProof w:val="0"/>
        </w:rPr>
        <w:t>Employees</w:t>
      </w:r>
    </w:p>
    <w:p w:rsidR="003060DE" w:rsidRPr="00662B29" w:rsidRDefault="00B33F1F" w:rsidP="00A54EF8">
      <w:pPr>
        <w:pStyle w:val="Bullet1"/>
      </w:pPr>
      <w:r w:rsidRPr="00662B29">
        <w:t>E</w:t>
      </w:r>
      <w:r w:rsidR="003060DE" w:rsidRPr="00662B29">
        <w:t>mployee capability</w:t>
      </w:r>
    </w:p>
    <w:p w:rsidR="003060DE" w:rsidRPr="00662B29" w:rsidRDefault="00B33F1F" w:rsidP="00A54EF8">
      <w:pPr>
        <w:pStyle w:val="Bullet1"/>
      </w:pPr>
      <w:r w:rsidRPr="00662B29">
        <w:t>F</w:t>
      </w:r>
      <w:r w:rsidR="003060DE" w:rsidRPr="00662B29">
        <w:t>raudulent activity</w:t>
      </w:r>
    </w:p>
    <w:p w:rsidR="003060DE" w:rsidRPr="00662B29" w:rsidRDefault="00B33F1F" w:rsidP="00A54EF8">
      <w:pPr>
        <w:pStyle w:val="Bullet1"/>
      </w:pPr>
      <w:r w:rsidRPr="00662B29">
        <w:t>H</w:t>
      </w:r>
      <w:r w:rsidR="003060DE" w:rsidRPr="00662B29">
        <w:t>ealth and safety</w:t>
      </w:r>
    </w:p>
    <w:p w:rsidR="00CF5094" w:rsidRPr="00662B29" w:rsidRDefault="00B33F1F" w:rsidP="00A54EF8">
      <w:pPr>
        <w:pStyle w:val="Bullet1"/>
      </w:pPr>
      <w:r w:rsidRPr="00662B29">
        <w:t>W</w:t>
      </w:r>
      <w:r w:rsidR="00CF5094" w:rsidRPr="00662B29">
        <w:t>orkplace incidents</w:t>
      </w:r>
    </w:p>
    <w:p w:rsidR="00CF5094" w:rsidRPr="00662B29" w:rsidRDefault="00B33F1F" w:rsidP="00A54EF8">
      <w:pPr>
        <w:pStyle w:val="Bullet1"/>
      </w:pPr>
      <w:r w:rsidRPr="00662B29">
        <w:t>F</w:t>
      </w:r>
      <w:r w:rsidR="00CF5094" w:rsidRPr="00662B29">
        <w:t>raudulent activities</w:t>
      </w:r>
    </w:p>
    <w:p w:rsidR="00CF5094" w:rsidRPr="00662B29" w:rsidRDefault="00B33F1F" w:rsidP="00A54EF8">
      <w:pPr>
        <w:pStyle w:val="Bullet1"/>
      </w:pPr>
      <w:r w:rsidRPr="00662B29">
        <w:t>L</w:t>
      </w:r>
      <w:r w:rsidR="00CF5094" w:rsidRPr="00662B29">
        <w:t>abour agreements</w:t>
      </w:r>
    </w:p>
    <w:p w:rsidR="00CF5094" w:rsidRPr="00662B29" w:rsidRDefault="00B33F1F" w:rsidP="00A54EF8">
      <w:pPr>
        <w:pStyle w:val="Bullet1"/>
      </w:pPr>
      <w:r w:rsidRPr="00662B29">
        <w:t>A</w:t>
      </w:r>
      <w:r w:rsidR="00CF5094" w:rsidRPr="00662B29">
        <w:t>vailability of employees</w:t>
      </w:r>
    </w:p>
    <w:p w:rsidR="00CF5094" w:rsidRPr="00662B29" w:rsidRDefault="00B33F1F" w:rsidP="00A54EF8">
      <w:pPr>
        <w:pStyle w:val="Bullet1"/>
      </w:pPr>
      <w:r w:rsidRPr="00662B29">
        <w:t>M</w:t>
      </w:r>
      <w:r w:rsidR="00CF5094" w:rsidRPr="00662B29">
        <w:t>onetary or reputational damage</w:t>
      </w:r>
    </w:p>
    <w:p w:rsidR="00CF5094" w:rsidRPr="00662B29" w:rsidRDefault="00B33F1F" w:rsidP="00A54EF8">
      <w:pPr>
        <w:pStyle w:val="Bullet1"/>
      </w:pPr>
      <w:r w:rsidRPr="00662B29">
        <w:t>T</w:t>
      </w:r>
      <w:r w:rsidR="00CF5094" w:rsidRPr="00662B29">
        <w:t>ightness of production timelines</w:t>
      </w:r>
      <w:r w:rsidR="00EC3D04" w:rsidRPr="00662B29">
        <w:t>.</w:t>
      </w:r>
    </w:p>
    <w:p w:rsidR="003060DE" w:rsidRPr="00662B29" w:rsidRDefault="003060DE" w:rsidP="008C003F">
      <w:pPr>
        <w:pStyle w:val="BodyCopyBold"/>
        <w:rPr>
          <w:noProof w:val="0"/>
        </w:rPr>
      </w:pPr>
      <w:r w:rsidRPr="00662B29">
        <w:rPr>
          <w:noProof w:val="0"/>
        </w:rPr>
        <w:t>Process</w:t>
      </w:r>
    </w:p>
    <w:p w:rsidR="003060DE" w:rsidRPr="00662B29" w:rsidRDefault="00107537" w:rsidP="00A54EF8">
      <w:pPr>
        <w:pStyle w:val="Bullet1"/>
      </w:pPr>
      <w:r w:rsidRPr="00662B29">
        <w:rPr>
          <w:noProof/>
          <w:lang w:val="en-US"/>
        </w:rPr>
        <w:drawing>
          <wp:anchor distT="0" distB="0" distL="114300" distR="114300" simplePos="0" relativeHeight="251907072" behindDoc="0" locked="0" layoutInCell="1" allowOverlap="1">
            <wp:simplePos x="0" y="0"/>
            <wp:positionH relativeFrom="column">
              <wp:posOffset>3747770</wp:posOffset>
            </wp:positionH>
            <wp:positionV relativeFrom="paragraph">
              <wp:posOffset>184785</wp:posOffset>
            </wp:positionV>
            <wp:extent cx="1214120" cy="1819275"/>
            <wp:effectExtent l="19050" t="0" r="5080" b="0"/>
            <wp:wrapSquare wrapText="bothSides"/>
            <wp:docPr id="34" name="Picture 33" descr="shutterstock_1683917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8391733.jpg"/>
                    <pic:cNvPicPr/>
                  </pic:nvPicPr>
                  <pic:blipFill>
                    <a:blip r:embed="rId223" cstate="print"/>
                    <a:stretch>
                      <a:fillRect/>
                    </a:stretch>
                  </pic:blipFill>
                  <pic:spPr>
                    <a:xfrm>
                      <a:off x="0" y="0"/>
                      <a:ext cx="1214120" cy="1819275"/>
                    </a:xfrm>
                    <a:prstGeom prst="rect">
                      <a:avLst/>
                    </a:prstGeom>
                  </pic:spPr>
                </pic:pic>
              </a:graphicData>
            </a:graphic>
          </wp:anchor>
        </w:drawing>
      </w:r>
      <w:r w:rsidR="00B33F1F" w:rsidRPr="00662B29">
        <w:t>C</w:t>
      </w:r>
      <w:r w:rsidR="003060DE" w:rsidRPr="00662B29">
        <w:t>apacity</w:t>
      </w:r>
    </w:p>
    <w:p w:rsidR="003060DE" w:rsidRPr="00662B29" w:rsidRDefault="00B33F1F" w:rsidP="00A54EF8">
      <w:pPr>
        <w:pStyle w:val="Bullet1"/>
      </w:pPr>
      <w:r w:rsidRPr="00662B29">
        <w:t>D</w:t>
      </w:r>
      <w:r w:rsidR="003060DE" w:rsidRPr="00662B29">
        <w:t>esign</w:t>
      </w:r>
    </w:p>
    <w:p w:rsidR="003060DE" w:rsidRPr="00662B29" w:rsidRDefault="00B33F1F" w:rsidP="00A54EF8">
      <w:pPr>
        <w:pStyle w:val="Bullet1"/>
      </w:pPr>
      <w:r w:rsidRPr="00662B29">
        <w:t>E</w:t>
      </w:r>
      <w:r w:rsidR="003060DE" w:rsidRPr="00662B29">
        <w:t>xecution</w:t>
      </w:r>
    </w:p>
    <w:p w:rsidR="003060DE" w:rsidRPr="00662B29" w:rsidRDefault="00B33F1F" w:rsidP="00A54EF8">
      <w:pPr>
        <w:pStyle w:val="Bullet1"/>
      </w:pPr>
      <w:r w:rsidRPr="00662B29">
        <w:t>S</w:t>
      </w:r>
      <w:r w:rsidR="003060DE" w:rsidRPr="00662B29">
        <w:t>uppliers / dependencies</w:t>
      </w:r>
    </w:p>
    <w:p w:rsidR="00CF5094" w:rsidRPr="00662B29" w:rsidRDefault="00B33F1F" w:rsidP="00A54EF8">
      <w:pPr>
        <w:pStyle w:val="Bullet1"/>
      </w:pPr>
      <w:r w:rsidRPr="00662B29">
        <w:t>P</w:t>
      </w:r>
      <w:r w:rsidR="00CF5094" w:rsidRPr="00662B29">
        <w:t>rocess modification and change protocols</w:t>
      </w:r>
    </w:p>
    <w:p w:rsidR="00CF5094" w:rsidRPr="00662B29" w:rsidRDefault="00B33F1F" w:rsidP="00A54EF8">
      <w:pPr>
        <w:pStyle w:val="Bullet1"/>
      </w:pPr>
      <w:r w:rsidRPr="00662B29">
        <w:t>P</w:t>
      </w:r>
      <w:r w:rsidR="00CF5094" w:rsidRPr="00662B29">
        <w:t>rocess execution errors</w:t>
      </w:r>
    </w:p>
    <w:p w:rsidR="00CF5094" w:rsidRPr="00662B29" w:rsidRDefault="00B33F1F" w:rsidP="00A54EF8">
      <w:pPr>
        <w:pStyle w:val="Bullet1"/>
      </w:pPr>
      <w:r w:rsidRPr="00662B29">
        <w:t>O</w:t>
      </w:r>
      <w:r w:rsidR="00CF5094" w:rsidRPr="00662B29">
        <w:t>utsourcing services</w:t>
      </w:r>
    </w:p>
    <w:p w:rsidR="00CF5094" w:rsidRPr="00662B29" w:rsidRDefault="00B33F1F" w:rsidP="00A54EF8">
      <w:pPr>
        <w:pStyle w:val="Bullet1"/>
      </w:pPr>
      <w:r w:rsidRPr="00662B29">
        <w:t>M</w:t>
      </w:r>
      <w:r w:rsidR="00CF5094" w:rsidRPr="00662B29">
        <w:t>arket share</w:t>
      </w:r>
    </w:p>
    <w:p w:rsidR="00CF5094" w:rsidRPr="00662B29" w:rsidRDefault="00B33F1F" w:rsidP="00A54EF8">
      <w:pPr>
        <w:pStyle w:val="Bullet1"/>
      </w:pPr>
      <w:r w:rsidRPr="00662B29">
        <w:t>E</w:t>
      </w:r>
      <w:r w:rsidR="00CF5094" w:rsidRPr="00662B29">
        <w:t>fficiency</w:t>
      </w:r>
    </w:p>
    <w:p w:rsidR="00CF5094" w:rsidRPr="00662B29" w:rsidRDefault="00107537" w:rsidP="00A54EF8">
      <w:pPr>
        <w:pStyle w:val="Bullet1"/>
      </w:pPr>
      <w:r w:rsidRPr="00662B29">
        <w:t>C</w:t>
      </w:r>
      <w:r w:rsidR="00CF5094" w:rsidRPr="00662B29">
        <w:t>ustomer satisfaction</w:t>
      </w:r>
    </w:p>
    <w:p w:rsidR="00CF5094" w:rsidRPr="00662B29" w:rsidRDefault="00107537" w:rsidP="00A54EF8">
      <w:pPr>
        <w:pStyle w:val="Bullet1"/>
      </w:pPr>
      <w:r w:rsidRPr="00662B29">
        <w:t>R</w:t>
      </w:r>
      <w:r w:rsidR="00CF5094" w:rsidRPr="00662B29">
        <w:t>epeat business</w:t>
      </w:r>
      <w:r w:rsidR="00EC3D04" w:rsidRPr="00662B29">
        <w:t>.</w:t>
      </w:r>
    </w:p>
    <w:p w:rsidR="00756916" w:rsidRPr="00662B29" w:rsidRDefault="00756916">
      <w:pPr>
        <w:rPr>
          <w:rFonts w:ascii="Helvetica" w:eastAsia="Times New Roman" w:hAnsi="Helvetica" w:cs="Helvetica"/>
          <w:b/>
          <w:color w:val="000000"/>
        </w:rPr>
      </w:pPr>
      <w:r w:rsidRPr="00662B29">
        <w:rPr>
          <w:rFonts w:ascii="Helvetica" w:eastAsia="Times New Roman" w:hAnsi="Helvetica" w:cs="Helvetica"/>
          <w:b/>
          <w:color w:val="000000"/>
        </w:rPr>
        <w:br w:type="page"/>
      </w:r>
    </w:p>
    <w:p w:rsidR="00B33F1F" w:rsidRPr="00662B29" w:rsidRDefault="00B33F1F" w:rsidP="008C003F">
      <w:pPr>
        <w:pStyle w:val="BodyCopyBold"/>
        <w:rPr>
          <w:noProof w:val="0"/>
        </w:rPr>
      </w:pPr>
      <w:r w:rsidRPr="00662B29">
        <w:rPr>
          <w:noProof w:val="0"/>
        </w:rPr>
        <w:t>Business operating systems</w:t>
      </w:r>
    </w:p>
    <w:p w:rsidR="00B33F1F" w:rsidRPr="00662B29" w:rsidRDefault="00DC13D0" w:rsidP="00A54EF8">
      <w:pPr>
        <w:pStyle w:val="Bullet1"/>
      </w:pPr>
      <w:r w:rsidRPr="00662B29">
        <w:rPr>
          <w:noProof/>
          <w:lang w:val="en-US"/>
        </w:rPr>
        <w:drawing>
          <wp:anchor distT="0" distB="0" distL="114300" distR="114300" simplePos="0" relativeHeight="251909120" behindDoc="0" locked="0" layoutInCell="1" allowOverlap="1">
            <wp:simplePos x="0" y="0"/>
            <wp:positionH relativeFrom="column">
              <wp:posOffset>3743325</wp:posOffset>
            </wp:positionH>
            <wp:positionV relativeFrom="paragraph">
              <wp:posOffset>163195</wp:posOffset>
            </wp:positionV>
            <wp:extent cx="1704975" cy="1066800"/>
            <wp:effectExtent l="19050" t="0" r="9525" b="0"/>
            <wp:wrapSquare wrapText="bothSides"/>
            <wp:docPr id="41" name="Picture 40" descr="A16 shutterstock_173793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 shutterstock_173793329.jpg"/>
                    <pic:cNvPicPr/>
                  </pic:nvPicPr>
                  <pic:blipFill>
                    <a:blip r:embed="rId224" cstate="print"/>
                    <a:stretch>
                      <a:fillRect/>
                    </a:stretch>
                  </pic:blipFill>
                  <pic:spPr>
                    <a:xfrm>
                      <a:off x="0" y="0"/>
                      <a:ext cx="1704975" cy="1066800"/>
                    </a:xfrm>
                    <a:prstGeom prst="rect">
                      <a:avLst/>
                    </a:prstGeom>
                  </pic:spPr>
                </pic:pic>
              </a:graphicData>
            </a:graphic>
          </wp:anchor>
        </w:drawing>
      </w:r>
      <w:r w:rsidR="00B33F1F" w:rsidRPr="00662B29">
        <w:t>Policies and procedures</w:t>
      </w:r>
    </w:p>
    <w:p w:rsidR="00B33F1F" w:rsidRPr="00662B29" w:rsidRDefault="00B33F1F" w:rsidP="00A54EF8">
      <w:pPr>
        <w:pStyle w:val="Bullet1"/>
      </w:pPr>
      <w:r w:rsidRPr="00662B29">
        <w:t>Plans and strategies</w:t>
      </w:r>
    </w:p>
    <w:p w:rsidR="00B33F1F" w:rsidRPr="00662B29" w:rsidRDefault="00B33F1F" w:rsidP="00A54EF8">
      <w:pPr>
        <w:pStyle w:val="Bullet1"/>
      </w:pPr>
      <w:r w:rsidRPr="00662B29">
        <w:t>Checklists</w:t>
      </w:r>
    </w:p>
    <w:p w:rsidR="00B33F1F" w:rsidRPr="00662B29" w:rsidRDefault="00B33F1F" w:rsidP="00A54EF8">
      <w:pPr>
        <w:pStyle w:val="Bullet1"/>
      </w:pPr>
      <w:r w:rsidRPr="00662B29">
        <w:t>Operational guidelines</w:t>
      </w:r>
    </w:p>
    <w:p w:rsidR="00756916" w:rsidRPr="00662B29" w:rsidRDefault="00B33F1F" w:rsidP="00A54EF8">
      <w:pPr>
        <w:pStyle w:val="Bullet1"/>
      </w:pPr>
      <w:r w:rsidRPr="00662B29">
        <w:t>S</w:t>
      </w:r>
      <w:r w:rsidR="00756916" w:rsidRPr="00662B29">
        <w:t>t</w:t>
      </w:r>
      <w:r w:rsidRPr="00662B29">
        <w:t xml:space="preserve">andard operating </w:t>
      </w:r>
      <w:r w:rsidR="00756916" w:rsidRPr="00662B29">
        <w:t>procedures</w:t>
      </w:r>
    </w:p>
    <w:p w:rsidR="00B33F1F" w:rsidRPr="00662B29" w:rsidRDefault="00756916" w:rsidP="00A54EF8">
      <w:pPr>
        <w:pStyle w:val="Bullet1"/>
      </w:pPr>
      <w:r w:rsidRPr="00662B29">
        <w:t>J</w:t>
      </w:r>
      <w:r w:rsidR="00B33F1F" w:rsidRPr="00662B29">
        <w:t>ob safety analysis worksheets</w:t>
      </w:r>
      <w:r w:rsidR="00EC3D04" w:rsidRPr="00662B29">
        <w:t>.</w:t>
      </w:r>
    </w:p>
    <w:p w:rsidR="003060DE" w:rsidRPr="00662B29" w:rsidRDefault="003060DE" w:rsidP="008C003F">
      <w:pPr>
        <w:pStyle w:val="BodyCopyBold"/>
        <w:rPr>
          <w:noProof w:val="0"/>
        </w:rPr>
      </w:pPr>
      <w:r w:rsidRPr="00662B29">
        <w:rPr>
          <w:noProof w:val="0"/>
        </w:rPr>
        <w:t>Technology</w:t>
      </w:r>
    </w:p>
    <w:p w:rsidR="003060DE" w:rsidRPr="00662B29" w:rsidRDefault="00756916" w:rsidP="00A54EF8">
      <w:pPr>
        <w:pStyle w:val="Bullet1"/>
      </w:pPr>
      <w:r w:rsidRPr="00662B29">
        <w:t>D</w:t>
      </w:r>
      <w:r w:rsidR="003060DE" w:rsidRPr="00662B29">
        <w:t>ata integrity</w:t>
      </w:r>
    </w:p>
    <w:p w:rsidR="003060DE" w:rsidRPr="00662B29" w:rsidRDefault="00756916" w:rsidP="00A54EF8">
      <w:pPr>
        <w:pStyle w:val="Bullet1"/>
      </w:pPr>
      <w:r w:rsidRPr="00662B29">
        <w:t>D</w:t>
      </w:r>
      <w:r w:rsidR="003060DE" w:rsidRPr="00662B29">
        <w:t>ata and system availability</w:t>
      </w:r>
    </w:p>
    <w:p w:rsidR="003060DE" w:rsidRPr="00662B29" w:rsidRDefault="00756916" w:rsidP="00A54EF8">
      <w:pPr>
        <w:pStyle w:val="Bullet1"/>
      </w:pPr>
      <w:r w:rsidRPr="00662B29">
        <w:t>S</w:t>
      </w:r>
      <w:r w:rsidR="003060DE" w:rsidRPr="00662B29">
        <w:t>ystem selection</w:t>
      </w:r>
    </w:p>
    <w:p w:rsidR="003060DE" w:rsidRPr="00662B29" w:rsidRDefault="00DC13D0" w:rsidP="00A54EF8">
      <w:pPr>
        <w:pStyle w:val="Bullet1"/>
      </w:pPr>
      <w:r w:rsidRPr="00662B29">
        <w:rPr>
          <w:noProof/>
          <w:lang w:val="en-US"/>
        </w:rPr>
        <w:drawing>
          <wp:anchor distT="0" distB="0" distL="114300" distR="114300" simplePos="0" relativeHeight="251911168" behindDoc="0" locked="0" layoutInCell="1" allowOverlap="1">
            <wp:simplePos x="0" y="0"/>
            <wp:positionH relativeFrom="column">
              <wp:posOffset>3248025</wp:posOffset>
            </wp:positionH>
            <wp:positionV relativeFrom="paragraph">
              <wp:posOffset>59690</wp:posOffset>
            </wp:positionV>
            <wp:extent cx="2028825" cy="1352550"/>
            <wp:effectExtent l="19050" t="0" r="9525" b="0"/>
            <wp:wrapSquare wrapText="bothSides"/>
            <wp:docPr id="45" name="Picture 44" descr="shutterstock_33818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3818875.jpg"/>
                    <pic:cNvPicPr/>
                  </pic:nvPicPr>
                  <pic:blipFill>
                    <a:blip r:embed="rId225" cstate="print"/>
                    <a:stretch>
                      <a:fillRect/>
                    </a:stretch>
                  </pic:blipFill>
                  <pic:spPr>
                    <a:xfrm>
                      <a:off x="0" y="0"/>
                      <a:ext cx="2028825" cy="1352550"/>
                    </a:xfrm>
                    <a:prstGeom prst="rect">
                      <a:avLst/>
                    </a:prstGeom>
                  </pic:spPr>
                </pic:pic>
              </a:graphicData>
            </a:graphic>
          </wp:anchor>
        </w:drawing>
      </w:r>
      <w:r w:rsidR="00756916" w:rsidRPr="00662B29">
        <w:t>D</w:t>
      </w:r>
      <w:r w:rsidR="003060DE" w:rsidRPr="00662B29">
        <w:t>evelopment</w:t>
      </w:r>
    </w:p>
    <w:p w:rsidR="003060DE" w:rsidRPr="00662B29" w:rsidRDefault="00756916" w:rsidP="00A54EF8">
      <w:pPr>
        <w:pStyle w:val="Bullet1"/>
      </w:pPr>
      <w:r w:rsidRPr="00662B29">
        <w:t>D</w:t>
      </w:r>
      <w:r w:rsidR="003060DE" w:rsidRPr="00662B29">
        <w:t>eployment</w:t>
      </w:r>
    </w:p>
    <w:p w:rsidR="003060DE" w:rsidRPr="00662B29" w:rsidRDefault="00756916" w:rsidP="00A54EF8">
      <w:pPr>
        <w:pStyle w:val="Bullet1"/>
      </w:pPr>
      <w:r w:rsidRPr="00662B29">
        <w:t>M</w:t>
      </w:r>
      <w:r w:rsidR="003060DE" w:rsidRPr="00662B29">
        <w:t>aintenance</w:t>
      </w:r>
    </w:p>
    <w:p w:rsidR="00CF5094" w:rsidRPr="00662B29" w:rsidRDefault="00756916" w:rsidP="00A54EF8">
      <w:pPr>
        <w:pStyle w:val="Bullet1"/>
      </w:pPr>
      <w:r w:rsidRPr="00662B29">
        <w:t>R</w:t>
      </w:r>
      <w:r w:rsidR="00CF5094" w:rsidRPr="00662B29">
        <w:t>esources to handle volume volatility</w:t>
      </w:r>
    </w:p>
    <w:p w:rsidR="00CF5094" w:rsidRPr="00662B29" w:rsidRDefault="00756916" w:rsidP="00A54EF8">
      <w:pPr>
        <w:pStyle w:val="Bullet1"/>
      </w:pPr>
      <w:r w:rsidRPr="00662B29">
        <w:t>S</w:t>
      </w:r>
      <w:r w:rsidR="00CF5094" w:rsidRPr="00662B29">
        <w:t>ecurity</w:t>
      </w:r>
    </w:p>
    <w:p w:rsidR="00CF5094" w:rsidRPr="00662B29" w:rsidRDefault="00756916" w:rsidP="00A54EF8">
      <w:pPr>
        <w:pStyle w:val="Bullet1"/>
      </w:pPr>
      <w:r w:rsidRPr="00662B29">
        <w:t>S</w:t>
      </w:r>
      <w:r w:rsidR="00CF5094" w:rsidRPr="00662B29">
        <w:t>ystem availability</w:t>
      </w:r>
    </w:p>
    <w:p w:rsidR="00CF5094" w:rsidRPr="00662B29" w:rsidRDefault="00756916" w:rsidP="00A54EF8">
      <w:pPr>
        <w:pStyle w:val="Bullet1"/>
      </w:pPr>
      <w:r w:rsidRPr="00662B29">
        <w:t>B</w:t>
      </w:r>
      <w:r w:rsidR="00CF5094" w:rsidRPr="00662B29">
        <w:t>acklogs</w:t>
      </w:r>
    </w:p>
    <w:p w:rsidR="00CF5094" w:rsidRPr="00662B29" w:rsidRDefault="00756916" w:rsidP="00A54EF8">
      <w:pPr>
        <w:pStyle w:val="Bullet1"/>
      </w:pPr>
      <w:r w:rsidRPr="00662B29">
        <w:t>S</w:t>
      </w:r>
      <w:r w:rsidR="00CF5094" w:rsidRPr="00662B29">
        <w:t>ustainability of business operations</w:t>
      </w:r>
      <w:r w:rsidR="00EC3D04" w:rsidRPr="00662B29">
        <w:t>.</w:t>
      </w:r>
    </w:p>
    <w:p w:rsidR="00CF5094" w:rsidRPr="00662B29" w:rsidRDefault="00CF5094" w:rsidP="008C003F">
      <w:pPr>
        <w:pStyle w:val="BodyCopyBold"/>
        <w:rPr>
          <w:noProof w:val="0"/>
        </w:rPr>
      </w:pPr>
      <w:r w:rsidRPr="00662B29">
        <w:rPr>
          <w:noProof w:val="0"/>
        </w:rPr>
        <w:t>Strategic</w:t>
      </w:r>
    </w:p>
    <w:p w:rsidR="00CF5094" w:rsidRPr="00662B29" w:rsidRDefault="00756916" w:rsidP="00A54EF8">
      <w:pPr>
        <w:pStyle w:val="Bullet1"/>
      </w:pPr>
      <w:r w:rsidRPr="00662B29">
        <w:t>O</w:t>
      </w:r>
      <w:r w:rsidR="00CF5094" w:rsidRPr="00662B29">
        <w:t>bjectives</w:t>
      </w:r>
    </w:p>
    <w:p w:rsidR="00CF5094" w:rsidRPr="00662B29" w:rsidRDefault="00756916" w:rsidP="00A54EF8">
      <w:pPr>
        <w:pStyle w:val="Bullet1"/>
      </w:pPr>
      <w:r w:rsidRPr="00662B29">
        <w:t>D</w:t>
      </w:r>
      <w:r w:rsidR="00CF5094" w:rsidRPr="00662B29">
        <w:t>irections</w:t>
      </w:r>
      <w:r w:rsidR="00EC3D04" w:rsidRPr="00662B29">
        <w:t>.</w:t>
      </w:r>
    </w:p>
    <w:p w:rsidR="003060DE" w:rsidRPr="00662B29" w:rsidRDefault="00756916" w:rsidP="003060DE">
      <w:pPr>
        <w:pStyle w:val="BodyCopyBold"/>
        <w:spacing w:before="240" w:after="240"/>
        <w:rPr>
          <w:noProof w:val="0"/>
          <w:color w:val="45545F"/>
          <w:sz w:val="28"/>
          <w:szCs w:val="28"/>
        </w:rPr>
      </w:pPr>
      <w:r w:rsidRPr="00662B29">
        <w:rPr>
          <w:noProof w:val="0"/>
          <w:color w:val="45545F"/>
          <w:sz w:val="28"/>
          <w:szCs w:val="28"/>
        </w:rPr>
        <w:t>Types of external risks</w:t>
      </w:r>
    </w:p>
    <w:p w:rsidR="003060DE" w:rsidRPr="00662B29" w:rsidRDefault="003060DE" w:rsidP="00721199">
      <w:pPr>
        <w:pStyle w:val="BodyCopy"/>
        <w:rPr>
          <w:noProof w:val="0"/>
        </w:rPr>
      </w:pPr>
      <w:r w:rsidRPr="00662B29">
        <w:rPr>
          <w:noProof w:val="0"/>
        </w:rPr>
        <w:t>External risk events may relate to:</w:t>
      </w:r>
    </w:p>
    <w:p w:rsidR="003060DE" w:rsidRPr="00662B29" w:rsidRDefault="003060DE" w:rsidP="008C003F">
      <w:pPr>
        <w:pStyle w:val="BodyCopyBold"/>
        <w:rPr>
          <w:noProof w:val="0"/>
        </w:rPr>
      </w:pPr>
      <w:r w:rsidRPr="00662B29">
        <w:rPr>
          <w:noProof w:val="0"/>
        </w:rPr>
        <w:t>Economy</w:t>
      </w:r>
    </w:p>
    <w:p w:rsidR="00CF5094" w:rsidRPr="00662B29" w:rsidRDefault="00ED669E" w:rsidP="00A54EF8">
      <w:pPr>
        <w:pStyle w:val="Bullet1"/>
      </w:pPr>
      <w:r w:rsidRPr="00662B29">
        <w:t>P</w:t>
      </w:r>
      <w:r w:rsidR="00CF5094" w:rsidRPr="00662B29">
        <w:t>rice movements</w:t>
      </w:r>
    </w:p>
    <w:p w:rsidR="00CF5094" w:rsidRPr="00662B29" w:rsidRDefault="00ED669E" w:rsidP="00A54EF8">
      <w:pPr>
        <w:pStyle w:val="Bullet1"/>
      </w:pPr>
      <w:r w:rsidRPr="00662B29">
        <w:t>C</w:t>
      </w:r>
      <w:r w:rsidR="00CF5094" w:rsidRPr="00662B29">
        <w:t>apital availability</w:t>
      </w:r>
    </w:p>
    <w:p w:rsidR="00CF5094" w:rsidRPr="00662B29" w:rsidRDefault="001B48BD" w:rsidP="00A54EF8">
      <w:pPr>
        <w:pStyle w:val="Bullet1"/>
      </w:pPr>
      <w:r w:rsidRPr="00662B29">
        <w:rPr>
          <w:noProof/>
          <w:lang w:val="en-US"/>
        </w:rPr>
        <w:drawing>
          <wp:anchor distT="0" distB="0" distL="114300" distR="114300" simplePos="0" relativeHeight="251915264" behindDoc="0" locked="0" layoutInCell="1" allowOverlap="1">
            <wp:simplePos x="0" y="0"/>
            <wp:positionH relativeFrom="column">
              <wp:posOffset>3460115</wp:posOffset>
            </wp:positionH>
            <wp:positionV relativeFrom="paragraph">
              <wp:posOffset>120650</wp:posOffset>
            </wp:positionV>
            <wp:extent cx="1819275" cy="1209675"/>
            <wp:effectExtent l="19050" t="0" r="9525" b="0"/>
            <wp:wrapSquare wrapText="bothSides"/>
            <wp:docPr id="55" name="Picture 48" descr="shutterstock_1311629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162912.jpg"/>
                    <pic:cNvPicPr/>
                  </pic:nvPicPr>
                  <pic:blipFill>
                    <a:blip r:embed="rId226" cstate="print"/>
                    <a:stretch>
                      <a:fillRect/>
                    </a:stretch>
                  </pic:blipFill>
                  <pic:spPr>
                    <a:xfrm>
                      <a:off x="0" y="0"/>
                      <a:ext cx="1819275" cy="1209675"/>
                    </a:xfrm>
                    <a:prstGeom prst="rect">
                      <a:avLst/>
                    </a:prstGeom>
                  </pic:spPr>
                </pic:pic>
              </a:graphicData>
            </a:graphic>
          </wp:anchor>
        </w:drawing>
      </w:r>
      <w:r w:rsidR="00474CDE" w:rsidRPr="00662B29">
        <w:t>Lower barriers to competitive entry</w:t>
      </w:r>
    </w:p>
    <w:p w:rsidR="00CF5094" w:rsidRPr="00662B29" w:rsidRDefault="00ED669E" w:rsidP="00A54EF8">
      <w:pPr>
        <w:pStyle w:val="Bullet1"/>
      </w:pPr>
      <w:r w:rsidRPr="00662B29">
        <w:t>H</w:t>
      </w:r>
      <w:r w:rsidR="00CF5094" w:rsidRPr="00662B29">
        <w:t>igher cost of capital</w:t>
      </w:r>
    </w:p>
    <w:p w:rsidR="00CF5094" w:rsidRPr="00662B29" w:rsidRDefault="00ED669E" w:rsidP="00A54EF8">
      <w:pPr>
        <w:pStyle w:val="Bullet1"/>
      </w:pPr>
      <w:r w:rsidRPr="00662B29">
        <w:t>N</w:t>
      </w:r>
      <w:r w:rsidR="00CF5094" w:rsidRPr="00662B29">
        <w:t>ew competitors</w:t>
      </w:r>
    </w:p>
    <w:p w:rsidR="003060DE" w:rsidRPr="00662B29" w:rsidRDefault="00ED669E" w:rsidP="00A54EF8">
      <w:pPr>
        <w:pStyle w:val="Bullet1"/>
      </w:pPr>
      <w:r w:rsidRPr="00662B29">
        <w:t>C</w:t>
      </w:r>
      <w:r w:rsidR="003060DE" w:rsidRPr="00662B29">
        <w:t>apital availability</w:t>
      </w:r>
    </w:p>
    <w:p w:rsidR="003060DE" w:rsidRPr="00662B29" w:rsidRDefault="00ED669E" w:rsidP="00A54EF8">
      <w:pPr>
        <w:pStyle w:val="Bullet1"/>
      </w:pPr>
      <w:r w:rsidRPr="00662B29">
        <w:t>C</w:t>
      </w:r>
      <w:r w:rsidR="003060DE" w:rsidRPr="00662B29">
        <w:t>redit issuance, default</w:t>
      </w:r>
    </w:p>
    <w:p w:rsidR="003060DE" w:rsidRPr="00662B29" w:rsidRDefault="00ED669E" w:rsidP="00A54EF8">
      <w:pPr>
        <w:pStyle w:val="Bullet1"/>
      </w:pPr>
      <w:r w:rsidRPr="00662B29">
        <w:t>C</w:t>
      </w:r>
      <w:r w:rsidR="003060DE" w:rsidRPr="00662B29">
        <w:t>oncentration</w:t>
      </w:r>
    </w:p>
    <w:p w:rsidR="003060DE" w:rsidRPr="00662B29" w:rsidRDefault="00ED669E" w:rsidP="00A54EF8">
      <w:pPr>
        <w:pStyle w:val="Bullet1"/>
      </w:pPr>
      <w:r w:rsidRPr="00662B29">
        <w:t>L</w:t>
      </w:r>
      <w:r w:rsidR="003060DE" w:rsidRPr="00662B29">
        <w:t>iquidity</w:t>
      </w:r>
    </w:p>
    <w:p w:rsidR="003060DE" w:rsidRPr="00662B29" w:rsidRDefault="00ED669E" w:rsidP="00A54EF8">
      <w:pPr>
        <w:pStyle w:val="Bullet1"/>
      </w:pPr>
      <w:r w:rsidRPr="00662B29">
        <w:t>F</w:t>
      </w:r>
      <w:r w:rsidR="003060DE" w:rsidRPr="00662B29">
        <w:t>inancial markets</w:t>
      </w:r>
    </w:p>
    <w:p w:rsidR="003060DE" w:rsidRPr="00662B29" w:rsidRDefault="00ED669E" w:rsidP="00A54EF8">
      <w:pPr>
        <w:pStyle w:val="Bullet1"/>
      </w:pPr>
      <w:r w:rsidRPr="00662B29">
        <w:t>U</w:t>
      </w:r>
      <w:r w:rsidR="003060DE" w:rsidRPr="00662B29">
        <w:t>nemployment</w:t>
      </w:r>
    </w:p>
    <w:p w:rsidR="003060DE" w:rsidRPr="00662B29" w:rsidRDefault="001B48BD" w:rsidP="00A54EF8">
      <w:pPr>
        <w:pStyle w:val="Bullet1"/>
      </w:pPr>
      <w:r w:rsidRPr="00662B29">
        <w:rPr>
          <w:noProof/>
          <w:lang w:val="en-US"/>
        </w:rPr>
        <w:drawing>
          <wp:anchor distT="0" distB="0" distL="114300" distR="114300" simplePos="0" relativeHeight="251913216" behindDoc="0" locked="0" layoutInCell="1" allowOverlap="1">
            <wp:simplePos x="0" y="0"/>
            <wp:positionH relativeFrom="column">
              <wp:posOffset>4329430</wp:posOffset>
            </wp:positionH>
            <wp:positionV relativeFrom="paragraph">
              <wp:posOffset>81280</wp:posOffset>
            </wp:positionV>
            <wp:extent cx="1118870" cy="1676400"/>
            <wp:effectExtent l="19050" t="0" r="5080" b="0"/>
            <wp:wrapSquare wrapText="bothSides"/>
            <wp:docPr id="48" name="Picture 47" descr="shutterstock_105674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674408.jpg"/>
                    <pic:cNvPicPr/>
                  </pic:nvPicPr>
                  <pic:blipFill>
                    <a:blip r:embed="rId227" cstate="print"/>
                    <a:stretch>
                      <a:fillRect/>
                    </a:stretch>
                  </pic:blipFill>
                  <pic:spPr>
                    <a:xfrm>
                      <a:off x="0" y="0"/>
                      <a:ext cx="1118870" cy="1676400"/>
                    </a:xfrm>
                    <a:prstGeom prst="rect">
                      <a:avLst/>
                    </a:prstGeom>
                  </pic:spPr>
                </pic:pic>
              </a:graphicData>
            </a:graphic>
          </wp:anchor>
        </w:drawing>
      </w:r>
      <w:r w:rsidR="00ED669E" w:rsidRPr="00662B29">
        <w:t>C</w:t>
      </w:r>
      <w:r w:rsidR="003060DE" w:rsidRPr="00662B29">
        <w:t>ompetition</w:t>
      </w:r>
    </w:p>
    <w:p w:rsidR="003060DE" w:rsidRPr="00662B29" w:rsidRDefault="00ED669E" w:rsidP="00EC3D04">
      <w:pPr>
        <w:pStyle w:val="Bullet1"/>
        <w:spacing w:after="240"/>
      </w:pPr>
      <w:r w:rsidRPr="00662B29">
        <w:t>M</w:t>
      </w:r>
      <w:r w:rsidR="003060DE" w:rsidRPr="00662B29">
        <w:t>ergers and acquisitions</w:t>
      </w:r>
      <w:r w:rsidR="00EC3D04" w:rsidRPr="00662B29">
        <w:t>.</w:t>
      </w:r>
    </w:p>
    <w:p w:rsidR="00756916" w:rsidRPr="00662B29" w:rsidRDefault="00756916" w:rsidP="008C003F">
      <w:pPr>
        <w:pStyle w:val="BodyCopyBold"/>
        <w:rPr>
          <w:noProof w:val="0"/>
        </w:rPr>
      </w:pPr>
      <w:r w:rsidRPr="00662B29">
        <w:rPr>
          <w:noProof w:val="0"/>
        </w:rPr>
        <w:t>Supply and demand</w:t>
      </w:r>
    </w:p>
    <w:p w:rsidR="00756916" w:rsidRPr="00662B29" w:rsidRDefault="00756916" w:rsidP="00A54EF8">
      <w:pPr>
        <w:pStyle w:val="Bullet1"/>
      </w:pPr>
      <w:r w:rsidRPr="00662B29">
        <w:t>Labour</w:t>
      </w:r>
    </w:p>
    <w:p w:rsidR="00756916" w:rsidRPr="00662B29" w:rsidRDefault="00756916" w:rsidP="00A54EF8">
      <w:pPr>
        <w:pStyle w:val="Bullet1"/>
      </w:pPr>
      <w:r w:rsidRPr="00662B29">
        <w:t>Physical resources</w:t>
      </w:r>
    </w:p>
    <w:p w:rsidR="00756916" w:rsidRPr="00662B29" w:rsidRDefault="00756916" w:rsidP="00A54EF8">
      <w:pPr>
        <w:pStyle w:val="Bullet1"/>
      </w:pPr>
      <w:r w:rsidRPr="00662B29">
        <w:t>Finances</w:t>
      </w:r>
    </w:p>
    <w:p w:rsidR="00756916" w:rsidRPr="00662B29" w:rsidRDefault="00756916" w:rsidP="00A54EF8">
      <w:pPr>
        <w:pStyle w:val="Bullet1"/>
        <w:rPr>
          <w:rFonts w:cs="Helvetica"/>
          <w:b/>
        </w:rPr>
      </w:pPr>
      <w:r w:rsidRPr="00662B29">
        <w:t>Services</w:t>
      </w:r>
      <w:r w:rsidR="00EC3D04" w:rsidRPr="00662B29">
        <w:t>.</w:t>
      </w:r>
    </w:p>
    <w:p w:rsidR="003060DE" w:rsidRPr="00662B29" w:rsidRDefault="003060DE" w:rsidP="008C003F">
      <w:pPr>
        <w:pStyle w:val="BodyCopyBold"/>
        <w:rPr>
          <w:noProof w:val="0"/>
        </w:rPr>
      </w:pPr>
      <w:r w:rsidRPr="00662B29">
        <w:rPr>
          <w:noProof w:val="0"/>
        </w:rPr>
        <w:t>Natural environment</w:t>
      </w:r>
    </w:p>
    <w:p w:rsidR="00CF5094" w:rsidRPr="00662B29" w:rsidRDefault="00756916" w:rsidP="00A54EF8">
      <w:pPr>
        <w:pStyle w:val="Bullet1"/>
      </w:pPr>
      <w:r w:rsidRPr="00662B29">
        <w:t>F</w:t>
      </w:r>
      <w:r w:rsidR="00CF5094" w:rsidRPr="00662B29">
        <w:t>lood</w:t>
      </w:r>
    </w:p>
    <w:p w:rsidR="00CF5094" w:rsidRPr="00662B29" w:rsidRDefault="00756916" w:rsidP="00A54EF8">
      <w:pPr>
        <w:pStyle w:val="Bullet1"/>
      </w:pPr>
      <w:r w:rsidRPr="00662B29">
        <w:t>F</w:t>
      </w:r>
      <w:r w:rsidR="00CF5094" w:rsidRPr="00662B29">
        <w:t>ire</w:t>
      </w:r>
    </w:p>
    <w:p w:rsidR="00CF5094" w:rsidRPr="00662B29" w:rsidRDefault="00756916" w:rsidP="00A54EF8">
      <w:pPr>
        <w:pStyle w:val="Bullet1"/>
      </w:pPr>
      <w:r w:rsidRPr="00662B29">
        <w:t>E</w:t>
      </w:r>
      <w:r w:rsidR="00CF5094" w:rsidRPr="00662B29">
        <w:t>arthquake</w:t>
      </w:r>
    </w:p>
    <w:p w:rsidR="003060DE" w:rsidRPr="00662B29" w:rsidRDefault="00756916" w:rsidP="00A54EF8">
      <w:pPr>
        <w:pStyle w:val="Bullet1"/>
      </w:pPr>
      <w:r w:rsidRPr="00662B29">
        <w:t>E</w:t>
      </w:r>
      <w:r w:rsidR="003060DE" w:rsidRPr="00662B29">
        <w:t>missions and waste</w:t>
      </w:r>
    </w:p>
    <w:p w:rsidR="003060DE" w:rsidRPr="00662B29" w:rsidRDefault="00756916" w:rsidP="00A54EF8">
      <w:pPr>
        <w:pStyle w:val="Bullet1"/>
      </w:pPr>
      <w:r w:rsidRPr="00662B29">
        <w:t>E</w:t>
      </w:r>
      <w:r w:rsidR="003060DE" w:rsidRPr="00662B29">
        <w:t>nergy</w:t>
      </w:r>
    </w:p>
    <w:p w:rsidR="003060DE" w:rsidRPr="00662B29" w:rsidRDefault="00756916" w:rsidP="00A54EF8">
      <w:pPr>
        <w:pStyle w:val="Bullet1"/>
      </w:pPr>
      <w:r w:rsidRPr="00662B29">
        <w:t>N</w:t>
      </w:r>
      <w:r w:rsidR="003060DE" w:rsidRPr="00662B29">
        <w:t>atural disaster</w:t>
      </w:r>
    </w:p>
    <w:p w:rsidR="003060DE" w:rsidRPr="00662B29" w:rsidRDefault="00756916" w:rsidP="00A54EF8">
      <w:pPr>
        <w:pStyle w:val="Bullet1"/>
      </w:pPr>
      <w:r w:rsidRPr="00662B29">
        <w:t>S</w:t>
      </w:r>
      <w:r w:rsidR="003060DE" w:rsidRPr="00662B29">
        <w:t>ustainable development</w:t>
      </w:r>
      <w:r w:rsidR="00EC3D04" w:rsidRPr="00662B29">
        <w:t>.</w:t>
      </w:r>
    </w:p>
    <w:p w:rsidR="003060DE" w:rsidRPr="00662B29" w:rsidRDefault="001B48BD" w:rsidP="008C003F">
      <w:pPr>
        <w:pStyle w:val="BodyCopyBold"/>
        <w:rPr>
          <w:noProof w:val="0"/>
        </w:rPr>
      </w:pPr>
      <w:r w:rsidRPr="00662B29">
        <w:rPr>
          <w:lang w:val="en-US" w:eastAsia="en-US"/>
        </w:rPr>
        <w:drawing>
          <wp:anchor distT="0" distB="0" distL="114300" distR="114300" simplePos="0" relativeHeight="251916288" behindDoc="0" locked="0" layoutInCell="1" allowOverlap="1">
            <wp:simplePos x="0" y="0"/>
            <wp:positionH relativeFrom="column">
              <wp:posOffset>3724275</wp:posOffset>
            </wp:positionH>
            <wp:positionV relativeFrom="paragraph">
              <wp:posOffset>86360</wp:posOffset>
            </wp:positionV>
            <wp:extent cx="1638300" cy="1657350"/>
            <wp:effectExtent l="19050" t="0" r="0" b="0"/>
            <wp:wrapSquare wrapText="bothSides"/>
            <wp:docPr id="57" name="Picture 56" descr="shutterstock_165739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9871.jpg"/>
                    <pic:cNvPicPr/>
                  </pic:nvPicPr>
                  <pic:blipFill>
                    <a:blip r:embed="rId228" cstate="print"/>
                    <a:stretch>
                      <a:fillRect/>
                    </a:stretch>
                  </pic:blipFill>
                  <pic:spPr>
                    <a:xfrm>
                      <a:off x="0" y="0"/>
                      <a:ext cx="1638300" cy="1657350"/>
                    </a:xfrm>
                    <a:prstGeom prst="rect">
                      <a:avLst/>
                    </a:prstGeom>
                  </pic:spPr>
                </pic:pic>
              </a:graphicData>
            </a:graphic>
          </wp:anchor>
        </w:drawing>
      </w:r>
      <w:r w:rsidR="003060DE" w:rsidRPr="00662B29">
        <w:rPr>
          <w:noProof w:val="0"/>
        </w:rPr>
        <w:t>Politics</w:t>
      </w:r>
    </w:p>
    <w:p w:rsidR="003060DE" w:rsidRPr="00662B29" w:rsidRDefault="00756916" w:rsidP="00A54EF8">
      <w:pPr>
        <w:pStyle w:val="Bullet1"/>
      </w:pPr>
      <w:r w:rsidRPr="00662B29">
        <w:t>G</w:t>
      </w:r>
      <w:r w:rsidR="003060DE" w:rsidRPr="00662B29">
        <w:t>overnmental changes</w:t>
      </w:r>
    </w:p>
    <w:p w:rsidR="003060DE" w:rsidRPr="00662B29" w:rsidRDefault="00756916" w:rsidP="00A54EF8">
      <w:pPr>
        <w:pStyle w:val="Bullet1"/>
      </w:pPr>
      <w:r w:rsidRPr="00662B29">
        <w:t>L</w:t>
      </w:r>
      <w:r w:rsidR="003060DE" w:rsidRPr="00662B29">
        <w:t>egislation</w:t>
      </w:r>
    </w:p>
    <w:p w:rsidR="003060DE" w:rsidRPr="00662B29" w:rsidRDefault="00756916" w:rsidP="00A54EF8">
      <w:pPr>
        <w:pStyle w:val="Bullet1"/>
      </w:pPr>
      <w:r w:rsidRPr="00662B29">
        <w:t>P</w:t>
      </w:r>
      <w:r w:rsidR="003060DE" w:rsidRPr="00662B29">
        <w:t>ublic policy</w:t>
      </w:r>
    </w:p>
    <w:p w:rsidR="003060DE" w:rsidRPr="00662B29" w:rsidRDefault="00756916" w:rsidP="00A54EF8">
      <w:pPr>
        <w:pStyle w:val="Bullet1"/>
      </w:pPr>
      <w:r w:rsidRPr="00662B29">
        <w:t>R</w:t>
      </w:r>
      <w:r w:rsidR="003060DE" w:rsidRPr="00662B29">
        <w:t>egulation</w:t>
      </w:r>
    </w:p>
    <w:p w:rsidR="00603632" w:rsidRPr="00662B29" w:rsidRDefault="00756916" w:rsidP="00A54EF8">
      <w:pPr>
        <w:pStyle w:val="Bullet1"/>
      </w:pPr>
      <w:r w:rsidRPr="00662B29">
        <w:t>G</w:t>
      </w:r>
      <w:r w:rsidR="00603632" w:rsidRPr="00662B29">
        <w:t>overnment officials with new political agendas</w:t>
      </w:r>
    </w:p>
    <w:p w:rsidR="00603632" w:rsidRPr="00662B29" w:rsidRDefault="00756916" w:rsidP="00A54EF8">
      <w:pPr>
        <w:pStyle w:val="Bullet1"/>
      </w:pPr>
      <w:r w:rsidRPr="00662B29">
        <w:t>L</w:t>
      </w:r>
      <w:r w:rsidR="00603632" w:rsidRPr="00662B29">
        <w:t>aws and regulations</w:t>
      </w:r>
    </w:p>
    <w:p w:rsidR="00603632" w:rsidRPr="00662B29" w:rsidRDefault="00756916" w:rsidP="00A54EF8">
      <w:pPr>
        <w:pStyle w:val="Bullet1"/>
      </w:pPr>
      <w:r w:rsidRPr="00662B29">
        <w:t>A</w:t>
      </w:r>
      <w:r w:rsidR="00603632" w:rsidRPr="00662B29">
        <w:t>ccess to foreign markets</w:t>
      </w:r>
    </w:p>
    <w:p w:rsidR="00603632" w:rsidRPr="00662B29" w:rsidRDefault="00756916" w:rsidP="00A54EF8">
      <w:pPr>
        <w:pStyle w:val="Bullet1"/>
      </w:pPr>
      <w:r w:rsidRPr="00662B29">
        <w:t>T</w:t>
      </w:r>
      <w:r w:rsidR="00603632" w:rsidRPr="00662B29">
        <w:t>axes</w:t>
      </w:r>
      <w:r w:rsidR="00EC3D04" w:rsidRPr="00662B29">
        <w:t>.</w:t>
      </w:r>
    </w:p>
    <w:p w:rsidR="00756916" w:rsidRPr="00662B29" w:rsidRDefault="00756916" w:rsidP="008C003F">
      <w:pPr>
        <w:pStyle w:val="BodyCopyBold"/>
        <w:rPr>
          <w:noProof w:val="0"/>
        </w:rPr>
      </w:pPr>
      <w:r w:rsidRPr="00662B29">
        <w:rPr>
          <w:noProof w:val="0"/>
        </w:rPr>
        <w:t>Industry and business associations</w:t>
      </w:r>
    </w:p>
    <w:p w:rsidR="00756916" w:rsidRPr="00662B29" w:rsidRDefault="00756916" w:rsidP="00A54EF8">
      <w:pPr>
        <w:pStyle w:val="Bullet1"/>
      </w:pPr>
      <w:r w:rsidRPr="00662B29">
        <w:t>Contractual requirements</w:t>
      </w:r>
    </w:p>
    <w:p w:rsidR="00756916" w:rsidRPr="00662B29" w:rsidRDefault="00756916" w:rsidP="00A54EF8">
      <w:pPr>
        <w:pStyle w:val="Bullet1"/>
      </w:pPr>
      <w:r w:rsidRPr="00662B29">
        <w:t>Industry codes of practice</w:t>
      </w:r>
    </w:p>
    <w:p w:rsidR="00756916" w:rsidRPr="00662B29" w:rsidRDefault="00756916" w:rsidP="00A54EF8">
      <w:pPr>
        <w:pStyle w:val="Bullet1"/>
      </w:pPr>
      <w:r w:rsidRPr="00662B29">
        <w:t>Industry ‘Best practice’ requirements</w:t>
      </w:r>
    </w:p>
    <w:p w:rsidR="00756916" w:rsidRPr="00662B29" w:rsidRDefault="00756916" w:rsidP="00A54EF8">
      <w:pPr>
        <w:pStyle w:val="Bullet1"/>
      </w:pPr>
      <w:r w:rsidRPr="00662B29">
        <w:t>Industry agreements etc</w:t>
      </w:r>
      <w:r w:rsidR="00EC3D04" w:rsidRPr="00662B29">
        <w:t>.</w:t>
      </w:r>
    </w:p>
    <w:p w:rsidR="001B48BD" w:rsidRPr="00662B29" w:rsidRDefault="001B48BD">
      <w:pPr>
        <w:rPr>
          <w:rFonts w:ascii="Helvetica" w:eastAsia="Times New Roman" w:hAnsi="Helvetica" w:cs="Helvetica"/>
          <w:b/>
          <w:color w:val="000000"/>
        </w:rPr>
      </w:pPr>
      <w:r w:rsidRPr="00662B29">
        <w:rPr>
          <w:rFonts w:ascii="Helvetica" w:eastAsia="Times New Roman" w:hAnsi="Helvetica" w:cs="Helvetica"/>
          <w:b/>
          <w:color w:val="000000"/>
        </w:rPr>
        <w:br w:type="page"/>
      </w:r>
    </w:p>
    <w:p w:rsidR="003060DE" w:rsidRPr="00662B29" w:rsidRDefault="003060DE" w:rsidP="008C003F">
      <w:pPr>
        <w:pStyle w:val="BodyCopyBold"/>
        <w:rPr>
          <w:noProof w:val="0"/>
        </w:rPr>
      </w:pPr>
      <w:r w:rsidRPr="00662B29">
        <w:rPr>
          <w:noProof w:val="0"/>
        </w:rPr>
        <w:t>Society</w:t>
      </w:r>
    </w:p>
    <w:p w:rsidR="003060DE" w:rsidRPr="00662B29" w:rsidRDefault="00756916" w:rsidP="00A54EF8">
      <w:pPr>
        <w:pStyle w:val="Bullet1"/>
      </w:pPr>
      <w:r w:rsidRPr="00662B29">
        <w:t>D</w:t>
      </w:r>
      <w:r w:rsidR="003060DE" w:rsidRPr="00662B29">
        <w:t>emographics</w:t>
      </w:r>
    </w:p>
    <w:p w:rsidR="003060DE" w:rsidRPr="00662B29" w:rsidRDefault="00756916" w:rsidP="00A54EF8">
      <w:pPr>
        <w:pStyle w:val="Bullet1"/>
      </w:pPr>
      <w:r w:rsidRPr="00662B29">
        <w:t>C</w:t>
      </w:r>
      <w:r w:rsidR="003060DE" w:rsidRPr="00662B29">
        <w:t>ustomer behaviour</w:t>
      </w:r>
    </w:p>
    <w:p w:rsidR="003060DE" w:rsidRPr="00662B29" w:rsidRDefault="001B48BD" w:rsidP="00A54EF8">
      <w:pPr>
        <w:pStyle w:val="Bullet1"/>
      </w:pPr>
      <w:r w:rsidRPr="00662B29">
        <w:rPr>
          <w:noProof/>
          <w:lang w:val="en-US"/>
        </w:rPr>
        <w:drawing>
          <wp:anchor distT="0" distB="0" distL="114300" distR="114300" simplePos="0" relativeHeight="251917312" behindDoc="0" locked="0" layoutInCell="1" allowOverlap="1">
            <wp:simplePos x="0" y="0"/>
            <wp:positionH relativeFrom="column">
              <wp:posOffset>3478530</wp:posOffset>
            </wp:positionH>
            <wp:positionV relativeFrom="paragraph">
              <wp:posOffset>57785</wp:posOffset>
            </wp:positionV>
            <wp:extent cx="1974215" cy="1314450"/>
            <wp:effectExtent l="19050" t="0" r="6985" b="0"/>
            <wp:wrapSquare wrapText="bothSides"/>
            <wp:docPr id="58" name="Picture 57" descr="A12 shutterstock_159357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 shutterstock_159357962.jpg"/>
                    <pic:cNvPicPr/>
                  </pic:nvPicPr>
                  <pic:blipFill>
                    <a:blip r:embed="rId229" cstate="print"/>
                    <a:stretch>
                      <a:fillRect/>
                    </a:stretch>
                  </pic:blipFill>
                  <pic:spPr>
                    <a:xfrm>
                      <a:off x="0" y="0"/>
                      <a:ext cx="1974215" cy="1314450"/>
                    </a:xfrm>
                    <a:prstGeom prst="rect">
                      <a:avLst/>
                    </a:prstGeom>
                  </pic:spPr>
                </pic:pic>
              </a:graphicData>
            </a:graphic>
          </wp:anchor>
        </w:drawing>
      </w:r>
      <w:r w:rsidR="00756916" w:rsidRPr="00662B29">
        <w:t>C</w:t>
      </w:r>
      <w:r w:rsidR="003060DE" w:rsidRPr="00662B29">
        <w:t>orporate citizenship</w:t>
      </w:r>
    </w:p>
    <w:p w:rsidR="003060DE" w:rsidRPr="00662B29" w:rsidRDefault="00756916" w:rsidP="00A54EF8">
      <w:pPr>
        <w:pStyle w:val="Bullet1"/>
      </w:pPr>
      <w:r w:rsidRPr="00662B29">
        <w:t>P</w:t>
      </w:r>
      <w:r w:rsidR="003060DE" w:rsidRPr="00662B29">
        <w:t>rivacy</w:t>
      </w:r>
    </w:p>
    <w:p w:rsidR="003060DE" w:rsidRPr="00662B29" w:rsidRDefault="00756916" w:rsidP="00A54EF8">
      <w:pPr>
        <w:pStyle w:val="Bullet1"/>
      </w:pPr>
      <w:r w:rsidRPr="00662B29">
        <w:t>T</w:t>
      </w:r>
      <w:r w:rsidR="003060DE" w:rsidRPr="00662B29">
        <w:t>errorism</w:t>
      </w:r>
    </w:p>
    <w:p w:rsidR="00603632" w:rsidRPr="00662B29" w:rsidRDefault="00756916" w:rsidP="00A54EF8">
      <w:pPr>
        <w:pStyle w:val="Bullet1"/>
      </w:pPr>
      <w:r w:rsidRPr="00662B29">
        <w:t>C</w:t>
      </w:r>
      <w:r w:rsidR="00603632" w:rsidRPr="00662B29">
        <w:t>hanging demographics</w:t>
      </w:r>
    </w:p>
    <w:p w:rsidR="00603632" w:rsidRPr="00662B29" w:rsidRDefault="00756916" w:rsidP="00A54EF8">
      <w:pPr>
        <w:pStyle w:val="Bullet1"/>
      </w:pPr>
      <w:r w:rsidRPr="00662B29">
        <w:t>S</w:t>
      </w:r>
      <w:r w:rsidR="00603632" w:rsidRPr="00662B29">
        <w:t>ocial mores</w:t>
      </w:r>
    </w:p>
    <w:p w:rsidR="00603632" w:rsidRPr="00662B29" w:rsidRDefault="00756916" w:rsidP="00A54EF8">
      <w:pPr>
        <w:pStyle w:val="Bullet1"/>
      </w:pPr>
      <w:r w:rsidRPr="00662B29">
        <w:t>F</w:t>
      </w:r>
      <w:r w:rsidR="00603632" w:rsidRPr="00662B29">
        <w:t>amily structures</w:t>
      </w:r>
    </w:p>
    <w:p w:rsidR="00603632" w:rsidRPr="00662B29" w:rsidRDefault="00756916" w:rsidP="00A54EF8">
      <w:pPr>
        <w:pStyle w:val="Bullet1"/>
      </w:pPr>
      <w:r w:rsidRPr="00662B29">
        <w:t>W</w:t>
      </w:r>
      <w:r w:rsidR="00603632" w:rsidRPr="00662B29">
        <w:t>ork / life priorities</w:t>
      </w:r>
    </w:p>
    <w:p w:rsidR="00603632" w:rsidRPr="00662B29" w:rsidRDefault="00756916" w:rsidP="00A54EF8">
      <w:pPr>
        <w:pStyle w:val="Bullet1"/>
      </w:pPr>
      <w:r w:rsidRPr="00662B29">
        <w:t>C</w:t>
      </w:r>
      <w:r w:rsidR="00603632" w:rsidRPr="00662B29">
        <w:t>hange in demand for products / services</w:t>
      </w:r>
    </w:p>
    <w:p w:rsidR="00603632" w:rsidRPr="00662B29" w:rsidRDefault="00756916" w:rsidP="00A54EF8">
      <w:pPr>
        <w:pStyle w:val="Bullet1"/>
      </w:pPr>
      <w:r w:rsidRPr="00662B29">
        <w:t>B</w:t>
      </w:r>
      <w:r w:rsidR="00603632" w:rsidRPr="00662B29">
        <w:t>uying venues</w:t>
      </w:r>
    </w:p>
    <w:p w:rsidR="00603632" w:rsidRPr="00662B29" w:rsidRDefault="00756916" w:rsidP="00A54EF8">
      <w:pPr>
        <w:pStyle w:val="Bullet1"/>
      </w:pPr>
      <w:r w:rsidRPr="00662B29">
        <w:t>H</w:t>
      </w:r>
      <w:r w:rsidR="00603632" w:rsidRPr="00662B29">
        <w:t>uman resource issues</w:t>
      </w:r>
      <w:r w:rsidR="00EC3D04" w:rsidRPr="00662B29">
        <w:t>.</w:t>
      </w:r>
    </w:p>
    <w:p w:rsidR="003060DE" w:rsidRPr="00662B29" w:rsidRDefault="003060DE" w:rsidP="008C003F">
      <w:pPr>
        <w:pStyle w:val="BodyCopyBold"/>
        <w:rPr>
          <w:noProof w:val="0"/>
        </w:rPr>
      </w:pPr>
      <w:r w:rsidRPr="00662B29">
        <w:rPr>
          <w:noProof w:val="0"/>
        </w:rPr>
        <w:t>Technology</w:t>
      </w:r>
    </w:p>
    <w:p w:rsidR="003060DE" w:rsidRPr="00662B29" w:rsidRDefault="001B48BD" w:rsidP="00A54EF8">
      <w:pPr>
        <w:pStyle w:val="Bullet1"/>
      </w:pPr>
      <w:r w:rsidRPr="00662B29">
        <w:rPr>
          <w:noProof/>
          <w:lang w:val="en-US"/>
        </w:rPr>
        <w:drawing>
          <wp:anchor distT="0" distB="0" distL="114300" distR="114300" simplePos="0" relativeHeight="251918336" behindDoc="0" locked="0" layoutInCell="1" allowOverlap="1">
            <wp:simplePos x="0" y="0"/>
            <wp:positionH relativeFrom="column">
              <wp:posOffset>3476625</wp:posOffset>
            </wp:positionH>
            <wp:positionV relativeFrom="paragraph">
              <wp:posOffset>106045</wp:posOffset>
            </wp:positionV>
            <wp:extent cx="1885950" cy="1371600"/>
            <wp:effectExtent l="19050" t="0" r="0" b="0"/>
            <wp:wrapSquare wrapText="bothSides"/>
            <wp:docPr id="59" name="Picture 58" descr="shutterstock_134127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127854.jpg"/>
                    <pic:cNvPicPr/>
                  </pic:nvPicPr>
                  <pic:blipFill>
                    <a:blip r:embed="rId230" cstate="print"/>
                    <a:stretch>
                      <a:fillRect/>
                    </a:stretch>
                  </pic:blipFill>
                  <pic:spPr>
                    <a:xfrm>
                      <a:off x="0" y="0"/>
                      <a:ext cx="1885950" cy="1371600"/>
                    </a:xfrm>
                    <a:prstGeom prst="rect">
                      <a:avLst/>
                    </a:prstGeom>
                  </pic:spPr>
                </pic:pic>
              </a:graphicData>
            </a:graphic>
          </wp:anchor>
        </w:drawing>
      </w:r>
      <w:r w:rsidR="00756916" w:rsidRPr="00662B29">
        <w:t>I</w:t>
      </w:r>
      <w:r w:rsidR="003060DE" w:rsidRPr="00662B29">
        <w:t>nterruptions</w:t>
      </w:r>
    </w:p>
    <w:p w:rsidR="003060DE" w:rsidRPr="00662B29" w:rsidRDefault="00756916" w:rsidP="00A54EF8">
      <w:pPr>
        <w:pStyle w:val="Bullet1"/>
      </w:pPr>
      <w:r w:rsidRPr="00662B29">
        <w:t>E</w:t>
      </w:r>
      <w:r w:rsidR="003060DE" w:rsidRPr="00662B29">
        <w:t>lectronic commerce</w:t>
      </w:r>
    </w:p>
    <w:p w:rsidR="003060DE" w:rsidRPr="00662B29" w:rsidRDefault="00756916" w:rsidP="00A54EF8">
      <w:pPr>
        <w:pStyle w:val="Bullet1"/>
      </w:pPr>
      <w:r w:rsidRPr="00662B29">
        <w:t>E</w:t>
      </w:r>
      <w:r w:rsidR="003060DE" w:rsidRPr="00662B29">
        <w:t>xternal data</w:t>
      </w:r>
    </w:p>
    <w:p w:rsidR="003060DE" w:rsidRPr="00662B29" w:rsidRDefault="00756916" w:rsidP="00A54EF8">
      <w:pPr>
        <w:pStyle w:val="Bullet1"/>
      </w:pPr>
      <w:r w:rsidRPr="00662B29">
        <w:t>E</w:t>
      </w:r>
      <w:r w:rsidR="003060DE" w:rsidRPr="00662B29">
        <w:t>merging technology</w:t>
      </w:r>
    </w:p>
    <w:p w:rsidR="00603632" w:rsidRPr="00662B29" w:rsidRDefault="00756916" w:rsidP="00A54EF8">
      <w:pPr>
        <w:pStyle w:val="Bullet1"/>
      </w:pPr>
      <w:r w:rsidRPr="00662B29">
        <w:t>M</w:t>
      </w:r>
      <w:r w:rsidR="00603632" w:rsidRPr="00662B29">
        <w:t>eans of electronic commerce</w:t>
      </w:r>
    </w:p>
    <w:p w:rsidR="00603632" w:rsidRPr="00662B29" w:rsidRDefault="00756916" w:rsidP="00A54EF8">
      <w:pPr>
        <w:pStyle w:val="Bullet1"/>
      </w:pPr>
      <w:r w:rsidRPr="00662B29">
        <w:t>A</w:t>
      </w:r>
      <w:r w:rsidR="00603632" w:rsidRPr="00662B29">
        <w:t>vailability of data</w:t>
      </w:r>
    </w:p>
    <w:p w:rsidR="00603632" w:rsidRPr="00662B29" w:rsidRDefault="00756916" w:rsidP="00A54EF8">
      <w:pPr>
        <w:pStyle w:val="Bullet1"/>
      </w:pPr>
      <w:r w:rsidRPr="00662B29">
        <w:t>I</w:t>
      </w:r>
      <w:r w:rsidR="00603632" w:rsidRPr="00662B29">
        <w:t>nfrastructure cost</w:t>
      </w:r>
    </w:p>
    <w:p w:rsidR="00603632" w:rsidRPr="00662B29" w:rsidRDefault="00756916" w:rsidP="00A54EF8">
      <w:pPr>
        <w:pStyle w:val="Bullet1"/>
      </w:pPr>
      <w:r w:rsidRPr="00662B29">
        <w:t>D</w:t>
      </w:r>
      <w:r w:rsidR="00603632" w:rsidRPr="00662B29">
        <w:t>emand for technology-based services</w:t>
      </w:r>
    </w:p>
    <w:p w:rsidR="003060DE" w:rsidRPr="00662B29" w:rsidRDefault="00756916" w:rsidP="00A54EF8">
      <w:pPr>
        <w:pStyle w:val="Bullet1"/>
      </w:pPr>
      <w:r w:rsidRPr="00662B29">
        <w:t>S</w:t>
      </w:r>
      <w:r w:rsidR="00603632" w:rsidRPr="00662B29">
        <w:t>uppliers’ / vendors’ performance</w:t>
      </w:r>
      <w:r w:rsidR="00EC3D04" w:rsidRPr="00662B29">
        <w:t>.</w:t>
      </w:r>
    </w:p>
    <w:p w:rsidR="00695F92" w:rsidRPr="00662B29" w:rsidRDefault="00536A39" w:rsidP="00EC3D04">
      <w:pPr>
        <w:pStyle w:val="Heading3"/>
        <w:spacing w:before="200" w:after="200"/>
        <w:rPr>
          <w:szCs w:val="28"/>
        </w:rPr>
      </w:pPr>
      <w:r w:rsidRPr="00662B29">
        <w:rPr>
          <w:szCs w:val="28"/>
        </w:rPr>
        <w:t>Risk management steps</w:t>
      </w:r>
    </w:p>
    <w:p w:rsidR="00695F92" w:rsidRPr="00662B29" w:rsidRDefault="00695F92" w:rsidP="00721199">
      <w:pPr>
        <w:pStyle w:val="BodyCopy"/>
        <w:rPr>
          <w:noProof w:val="0"/>
        </w:rPr>
      </w:pPr>
      <w:r w:rsidRPr="00662B29">
        <w:rPr>
          <w:noProof w:val="0"/>
        </w:rPr>
        <w:t xml:space="preserve">All businesses should have a risk plan in place which identifies, evaluates and manages all the potential hazards and exposures to loss that a risk may cause. </w:t>
      </w:r>
    </w:p>
    <w:p w:rsidR="00695F92" w:rsidRPr="00662B29" w:rsidRDefault="00EA06E7" w:rsidP="00721199">
      <w:pPr>
        <w:pStyle w:val="BodyCopy"/>
        <w:rPr>
          <w:noProof w:val="0"/>
        </w:rPr>
      </w:pPr>
      <w:r w:rsidRPr="00662B29">
        <w:rPr>
          <w:noProof w:val="0"/>
        </w:rPr>
        <w:t>This process involves:</w:t>
      </w:r>
    </w:p>
    <w:p w:rsidR="00695F92" w:rsidRPr="00662B29" w:rsidRDefault="00434E29" w:rsidP="00A54EF8">
      <w:pPr>
        <w:pStyle w:val="Bullet1"/>
      </w:pPr>
      <w:r w:rsidRPr="00662B29">
        <w:rPr>
          <w:noProof/>
          <w:lang w:val="en-US"/>
        </w:rPr>
        <w:drawing>
          <wp:anchor distT="0" distB="0" distL="114300" distR="114300" simplePos="0" relativeHeight="251919360" behindDoc="0" locked="0" layoutInCell="1" allowOverlap="1">
            <wp:simplePos x="0" y="0"/>
            <wp:positionH relativeFrom="column">
              <wp:posOffset>3676650</wp:posOffset>
            </wp:positionH>
            <wp:positionV relativeFrom="paragraph">
              <wp:posOffset>101600</wp:posOffset>
            </wp:positionV>
            <wp:extent cx="1771650" cy="1181100"/>
            <wp:effectExtent l="19050" t="0" r="0" b="0"/>
            <wp:wrapSquare wrapText="bothSides"/>
            <wp:docPr id="60" name="Picture 59" descr="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103" cstate="print"/>
                    <a:stretch>
                      <a:fillRect/>
                    </a:stretch>
                  </pic:blipFill>
                  <pic:spPr>
                    <a:xfrm>
                      <a:off x="0" y="0"/>
                      <a:ext cx="1771650" cy="1181100"/>
                    </a:xfrm>
                    <a:prstGeom prst="rect">
                      <a:avLst/>
                    </a:prstGeom>
                  </pic:spPr>
                </pic:pic>
              </a:graphicData>
            </a:graphic>
          </wp:anchor>
        </w:drawing>
      </w:r>
      <w:r w:rsidR="00695F92" w:rsidRPr="00662B29">
        <w:t xml:space="preserve">Identify and document the risks associated with the business </w:t>
      </w:r>
    </w:p>
    <w:p w:rsidR="00695F92" w:rsidRPr="00662B29" w:rsidRDefault="00695F92" w:rsidP="00A54EF8">
      <w:pPr>
        <w:pStyle w:val="Bullet1"/>
      </w:pPr>
      <w:r w:rsidRPr="00662B29">
        <w:t xml:space="preserve">Analyse the risks associated with the business </w:t>
      </w:r>
    </w:p>
    <w:p w:rsidR="00695F92" w:rsidRPr="00662B29" w:rsidRDefault="00695F92" w:rsidP="00A54EF8">
      <w:pPr>
        <w:pStyle w:val="Bullet1"/>
      </w:pPr>
      <w:r w:rsidRPr="00662B29">
        <w:t xml:space="preserve">Categorise the risks associated with the business </w:t>
      </w:r>
    </w:p>
    <w:p w:rsidR="00695F92" w:rsidRPr="00662B29" w:rsidRDefault="00695F92" w:rsidP="00A54EF8">
      <w:pPr>
        <w:pStyle w:val="Bullet1"/>
      </w:pPr>
      <w:r w:rsidRPr="00662B29">
        <w:t xml:space="preserve">Establish reporting procedures for your business </w:t>
      </w:r>
    </w:p>
    <w:p w:rsidR="00695F92" w:rsidRPr="00662B29" w:rsidRDefault="00695F92" w:rsidP="00A54EF8">
      <w:pPr>
        <w:pStyle w:val="Bullet1"/>
      </w:pPr>
      <w:r w:rsidRPr="00662B29">
        <w:t xml:space="preserve">Identify training and education opportunities for you and your staff. </w:t>
      </w:r>
    </w:p>
    <w:p w:rsidR="00695F92" w:rsidRPr="00662B29" w:rsidRDefault="00695F92" w:rsidP="00A54EF8">
      <w:pPr>
        <w:pStyle w:val="Bullet1"/>
      </w:pPr>
      <w:r w:rsidRPr="00662B29">
        <w:t xml:space="preserve">Monitor activities to identify potential risks </w:t>
      </w:r>
    </w:p>
    <w:p w:rsidR="00695F92" w:rsidRPr="00662B29" w:rsidRDefault="00695F92" w:rsidP="00A54EF8">
      <w:pPr>
        <w:pStyle w:val="Bullet1"/>
      </w:pPr>
      <w:r w:rsidRPr="00662B29">
        <w:t>Minimise and remove risks in acc</w:t>
      </w:r>
      <w:r w:rsidR="00EC3D04" w:rsidRPr="00662B29">
        <w:t>ordance with agreed strategies.</w:t>
      </w:r>
    </w:p>
    <w:p w:rsidR="000A055F" w:rsidRPr="00662B29" w:rsidRDefault="000A055F" w:rsidP="000A055F">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3644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6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A055F" w:rsidRPr="00662B29" w:rsidRDefault="000A055F" w:rsidP="000A055F">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27 </w:t>
      </w:r>
      <w:r w:rsidR="00474CDE" w:rsidRPr="00662B29">
        <w:rPr>
          <w:rFonts w:ascii="Helvetica" w:hAnsi="Helvetica" w:cs="Chevin-DemiBold"/>
          <w:b/>
          <w:bCs/>
          <w:i/>
          <w:sz w:val="32"/>
          <w:szCs w:val="32"/>
        </w:rPr>
        <w:t>– Explain</w:t>
      </w:r>
      <w:r w:rsidRPr="00662B29">
        <w:rPr>
          <w:rFonts w:ascii="Helvetica" w:hAnsi="Helvetica" w:cs="Chevin-DemiBold"/>
          <w:b/>
          <w:bCs/>
          <w:i/>
          <w:sz w:val="32"/>
          <w:szCs w:val="32"/>
        </w:rPr>
        <w:t xml:space="preserve"> risk identification process</w:t>
      </w:r>
    </w:p>
    <w:p w:rsidR="000A055F" w:rsidRPr="00662B29" w:rsidRDefault="000A055F" w:rsidP="000A055F">
      <w:pPr>
        <w:pStyle w:val="Heading3"/>
        <w:spacing w:before="80" w:after="120"/>
        <w:rPr>
          <w:rFonts w:cs="HelveticaNeueLT Std Lt Cn"/>
          <w:b w:val="0"/>
          <w:color w:val="221E1F"/>
          <w:sz w:val="22"/>
        </w:rPr>
      </w:pPr>
    </w:p>
    <w:p w:rsidR="000A055F" w:rsidRPr="00662B29" w:rsidRDefault="000A055F" w:rsidP="000A055F">
      <w:pPr>
        <w:pStyle w:val="TableBullet1"/>
        <w:numPr>
          <w:ilvl w:val="0"/>
          <w:numId w:val="0"/>
        </w:numPr>
        <w:tabs>
          <w:tab w:val="left" w:pos="0"/>
        </w:tabs>
        <w:spacing w:before="80" w:after="100"/>
        <w:ind w:firstLine="3"/>
        <w:rPr>
          <w:rFonts w:cs="HelveticaNeueLT Std Lt Cn"/>
          <w:noProof w:val="0"/>
          <w:sz w:val="22"/>
          <w:szCs w:val="22"/>
        </w:rPr>
      </w:pPr>
    </w:p>
    <w:p w:rsidR="00DF761C" w:rsidRPr="00662B29" w:rsidRDefault="000A055F" w:rsidP="00721199">
      <w:pPr>
        <w:pStyle w:val="BodyCopy"/>
        <w:rPr>
          <w:noProof w:val="0"/>
        </w:rPr>
      </w:pPr>
      <w:r w:rsidRPr="00662B29">
        <w:rPr>
          <w:noProof w:val="0"/>
        </w:rPr>
        <w:t>For you tourism organisation you are to identify techniques that can be implemented to identify risks.</w:t>
      </w:r>
    </w:p>
    <w:p w:rsidR="000A055F" w:rsidRPr="00662B29" w:rsidRDefault="000A055F" w:rsidP="00721199">
      <w:pPr>
        <w:pStyle w:val="BodyCopy"/>
        <w:rPr>
          <w:noProof w:val="0"/>
        </w:rPr>
      </w:pPr>
      <w:r w:rsidRPr="00662B29">
        <w:rPr>
          <w:noProof w:val="0"/>
        </w:rPr>
        <w:t>Consider:</w:t>
      </w:r>
    </w:p>
    <w:p w:rsidR="000A055F" w:rsidRPr="00662B29" w:rsidRDefault="000A055F" w:rsidP="00A54EF8">
      <w:pPr>
        <w:pStyle w:val="Bullet1"/>
      </w:pPr>
      <w:r w:rsidRPr="00662B29">
        <w:t>What are common types of risks that may exist in your organisation?</w:t>
      </w:r>
    </w:p>
    <w:p w:rsidR="00DF761C" w:rsidRPr="00662B29" w:rsidRDefault="000A055F" w:rsidP="00A54EF8">
      <w:pPr>
        <w:pStyle w:val="Bullet1"/>
      </w:pPr>
      <w:r w:rsidRPr="00662B29">
        <w:t>How can you identify risks?</w:t>
      </w:r>
    </w:p>
    <w:p w:rsidR="00DF761C" w:rsidRPr="00662B29" w:rsidRDefault="000A055F" w:rsidP="00A54EF8">
      <w:pPr>
        <w:pStyle w:val="Bullet1"/>
      </w:pPr>
      <w:r w:rsidRPr="00662B29">
        <w:t xml:space="preserve">How might they be arranged or </w:t>
      </w:r>
      <w:r w:rsidR="00DF761C" w:rsidRPr="00662B29">
        <w:t>organised</w:t>
      </w:r>
      <w:r w:rsidRPr="00662B29">
        <w:t>?</w:t>
      </w:r>
    </w:p>
    <w:p w:rsidR="00DF761C" w:rsidRPr="00662B29" w:rsidRDefault="00DF761C" w:rsidP="00A54EF8">
      <w:pPr>
        <w:pStyle w:val="Bullet1"/>
      </w:pPr>
      <w:r w:rsidRPr="00662B29">
        <w:t>Who might be involved in the specifi</w:t>
      </w:r>
      <w:r w:rsidR="000A055F" w:rsidRPr="00662B29">
        <w:t>c risk identification process</w:t>
      </w:r>
      <w:r w:rsidRPr="00662B29">
        <w:t>?</w:t>
      </w:r>
    </w:p>
    <w:p w:rsidR="00DF761C" w:rsidRPr="00662B29" w:rsidRDefault="00DF761C" w:rsidP="00A54EF8">
      <w:pPr>
        <w:pStyle w:val="Bullet1"/>
      </w:pPr>
      <w:r w:rsidRPr="00662B29">
        <w:t>What might be required?</w:t>
      </w:r>
    </w:p>
    <w:p w:rsidR="00DF761C" w:rsidRPr="00662B29" w:rsidRDefault="00DF761C" w:rsidP="00A54EF8">
      <w:pPr>
        <w:pStyle w:val="Bullet1"/>
      </w:pPr>
      <w:r w:rsidRPr="00662B29">
        <w:t>What documentation might be needed to capture information?</w:t>
      </w:r>
    </w:p>
    <w:p w:rsidR="00C32782" w:rsidRPr="00662B29" w:rsidRDefault="000A055F" w:rsidP="000A055F">
      <w:pPr>
        <w:spacing w:before="80" w:after="120" w:line="240" w:lineRule="auto"/>
        <w:rPr>
          <w:rFonts w:ascii="Helvetica" w:eastAsiaTheme="majorEastAsia" w:hAnsi="Helvetica" w:cstheme="majorBidi"/>
          <w:b/>
          <w:bCs/>
          <w:color w:val="45545F"/>
        </w:rPr>
      </w:pPr>
      <w:r w:rsidRPr="00662B29">
        <w:rPr>
          <w:rFonts w:ascii="Helvetica" w:hAnsi="Helvetica"/>
          <w:noProof/>
          <w:lang w:val="en-US" w:eastAsia="en-US"/>
        </w:rPr>
        <w:drawing>
          <wp:anchor distT="0" distB="0" distL="114300" distR="114300" simplePos="0" relativeHeight="252137472" behindDoc="0" locked="0" layoutInCell="1" allowOverlap="1">
            <wp:simplePos x="0" y="0"/>
            <wp:positionH relativeFrom="column">
              <wp:posOffset>3562350</wp:posOffset>
            </wp:positionH>
            <wp:positionV relativeFrom="paragraph">
              <wp:posOffset>871855</wp:posOffset>
            </wp:positionV>
            <wp:extent cx="1935480" cy="2905125"/>
            <wp:effectExtent l="19050" t="0" r="7620" b="0"/>
            <wp:wrapSquare wrapText="bothSides"/>
            <wp:docPr id="163" name="Picture 162" descr="W615_shutterstock_161774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5_shutterstock_161774243.jpg"/>
                    <pic:cNvPicPr/>
                  </pic:nvPicPr>
                  <pic:blipFill>
                    <a:blip r:embed="rId231" cstate="print"/>
                    <a:stretch>
                      <a:fillRect/>
                    </a:stretch>
                  </pic:blipFill>
                  <pic:spPr>
                    <a:xfrm>
                      <a:off x="0" y="0"/>
                      <a:ext cx="1935480" cy="2905125"/>
                    </a:xfrm>
                    <a:prstGeom prst="rect">
                      <a:avLst/>
                    </a:prstGeom>
                  </pic:spPr>
                </pic:pic>
              </a:graphicData>
            </a:graphic>
          </wp:anchor>
        </w:drawing>
      </w:r>
      <w:r w:rsidR="00C32782" w:rsidRPr="00662B29">
        <w:rPr>
          <w:rFonts w:ascii="Helvetica" w:hAnsi="Helvetica"/>
        </w:rPr>
        <w:br w:type="page"/>
      </w:r>
    </w:p>
    <w:p w:rsidR="000A249F" w:rsidRPr="00662B29" w:rsidRDefault="000A249F" w:rsidP="003115C3">
      <w:pPr>
        <w:pStyle w:val="Heading2"/>
        <w:rPr>
          <w:rStyle w:val="PlaceholderText"/>
          <w:color w:val="45545F"/>
        </w:rPr>
      </w:pPr>
      <w:r w:rsidRPr="00662B29">
        <w:t>5.2</w:t>
      </w:r>
      <w:r w:rsidRPr="00662B29">
        <w:tab/>
      </w:r>
      <w:fldSimple w:instr=" REF  Criteria52  \* MERGEFORMAT ">
        <w:sdt>
          <w:sdtPr>
            <w:rPr>
              <w:rStyle w:val="PlaceholderText"/>
              <w:color w:val="45545F"/>
            </w:rPr>
            <w:alias w:val="Criteria52"/>
            <w:tag w:val="Criteria52"/>
            <w:id w:val="-2012672390"/>
            <w:placeholder>
              <w:docPart w:val="01C1062E8A344BCF87B086778C9881A1"/>
            </w:placeholder>
          </w:sdtPr>
          <w:sdtEndPr>
            <w:rPr>
              <w:rStyle w:val="PlaceholderText"/>
            </w:rPr>
          </w:sdtEndPr>
          <w:sdtContent>
            <w:r w:rsidR="001205F2" w:rsidRPr="001205F2">
              <w:rPr>
                <w:rStyle w:val="PlaceholderText"/>
                <w:color w:val="45545F"/>
              </w:rPr>
              <w:t>Access information sources in relation to identified risk</w:t>
            </w:r>
          </w:sdtContent>
        </w:sdt>
      </w:fldSimple>
    </w:p>
    <w:p w:rsidR="003115C3" w:rsidRPr="00662B29" w:rsidRDefault="003115C3" w:rsidP="0048318E">
      <w:pPr>
        <w:pStyle w:val="Heading3"/>
      </w:pPr>
      <w:r w:rsidRPr="00662B29">
        <w:t>Introduction</w:t>
      </w:r>
    </w:p>
    <w:p w:rsidR="00D3586B" w:rsidRPr="00662B29" w:rsidRDefault="00A70C2E" w:rsidP="00721199">
      <w:pPr>
        <w:pStyle w:val="BodyCopy"/>
        <w:rPr>
          <w:noProof w:val="0"/>
        </w:rPr>
      </w:pPr>
      <w:r w:rsidRPr="00662B29">
        <w:rPr>
          <w:lang w:val="en-US" w:eastAsia="en-US"/>
        </w:rPr>
        <w:drawing>
          <wp:anchor distT="0" distB="0" distL="114300" distR="114300" simplePos="0" relativeHeight="252140544" behindDoc="0" locked="0" layoutInCell="1" allowOverlap="1">
            <wp:simplePos x="0" y="0"/>
            <wp:positionH relativeFrom="column">
              <wp:posOffset>3848100</wp:posOffset>
            </wp:positionH>
            <wp:positionV relativeFrom="paragraph">
              <wp:posOffset>497840</wp:posOffset>
            </wp:positionV>
            <wp:extent cx="1724025" cy="1419225"/>
            <wp:effectExtent l="19050" t="0" r="9525" b="0"/>
            <wp:wrapSquare wrapText="bothSides"/>
            <wp:docPr id="165" name="Picture 164"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232" cstate="print"/>
                    <a:stretch>
                      <a:fillRect/>
                    </a:stretch>
                  </pic:blipFill>
                  <pic:spPr>
                    <a:xfrm>
                      <a:off x="0" y="0"/>
                      <a:ext cx="1724025" cy="1419225"/>
                    </a:xfrm>
                    <a:prstGeom prst="rect">
                      <a:avLst/>
                    </a:prstGeom>
                  </pic:spPr>
                </pic:pic>
              </a:graphicData>
            </a:graphic>
          </wp:anchor>
        </w:drawing>
      </w:r>
      <w:r w:rsidR="00536A39" w:rsidRPr="00662B29">
        <w:rPr>
          <w:noProof w:val="0"/>
        </w:rPr>
        <w:t>A variety of options exist for organisations to select from in relation to their risk management</w:t>
      </w:r>
      <w:r w:rsidR="00D3586B" w:rsidRPr="00662B29">
        <w:rPr>
          <w:noProof w:val="0"/>
        </w:rPr>
        <w:t xml:space="preserve"> </w:t>
      </w:r>
      <w:r w:rsidR="00536A39" w:rsidRPr="00662B29">
        <w:rPr>
          <w:noProof w:val="0"/>
        </w:rPr>
        <w:t>decision making for identified risk and the calculation of risk levels.</w:t>
      </w:r>
    </w:p>
    <w:p w:rsidR="00D3586B" w:rsidRPr="00662B29" w:rsidRDefault="00D3586B" w:rsidP="00721199">
      <w:pPr>
        <w:pStyle w:val="BodyCopy"/>
        <w:rPr>
          <w:noProof w:val="0"/>
        </w:rPr>
      </w:pPr>
      <w:r w:rsidRPr="00662B29">
        <w:rPr>
          <w:noProof w:val="0"/>
        </w:rPr>
        <w:t>There are several methods, techniques and tools available for an organisation to use.</w:t>
      </w:r>
    </w:p>
    <w:p w:rsidR="00D3586B" w:rsidRPr="00662B29" w:rsidRDefault="00D3586B" w:rsidP="00721199">
      <w:pPr>
        <w:pStyle w:val="BodyCopy"/>
        <w:rPr>
          <w:noProof w:val="0"/>
        </w:rPr>
      </w:pPr>
      <w:r w:rsidRPr="00662B29">
        <w:rPr>
          <w:noProof w:val="0"/>
        </w:rPr>
        <w:t>It is important, however, to remember that the following options cannot be used in isolation. They must be employed in conjunction with stakeholder contribution. It is the input from stakeholders that will give legitimacy to the results and outcomes that the tools generate.</w:t>
      </w:r>
    </w:p>
    <w:p w:rsidR="00D3586B" w:rsidRPr="00662B29" w:rsidRDefault="00D3586B" w:rsidP="00721199">
      <w:pPr>
        <w:pStyle w:val="BodyCopy"/>
        <w:rPr>
          <w:noProof w:val="0"/>
        </w:rPr>
      </w:pPr>
      <w:r w:rsidRPr="00662B29">
        <w:rPr>
          <w:noProof w:val="0"/>
        </w:rPr>
        <w:t xml:space="preserve">It is also important to bear in mind that the tools used provide </w:t>
      </w:r>
      <w:r w:rsidR="00474CDE">
        <w:rPr>
          <w:noProof w:val="0"/>
        </w:rPr>
        <w:t>only a ‘recommendation’.</w:t>
      </w:r>
    </w:p>
    <w:p w:rsidR="00D3586B" w:rsidRPr="00662B29" w:rsidRDefault="00D3586B" w:rsidP="0048318E">
      <w:pPr>
        <w:pStyle w:val="Heading3"/>
        <w:rPr>
          <w:szCs w:val="28"/>
        </w:rPr>
      </w:pPr>
      <w:r w:rsidRPr="00662B29">
        <w:rPr>
          <w:szCs w:val="28"/>
        </w:rPr>
        <w:t>Identify stakeholders in risk identification</w:t>
      </w:r>
    </w:p>
    <w:p w:rsidR="00D3586B" w:rsidRPr="00662B29" w:rsidRDefault="00D3586B" w:rsidP="00721199">
      <w:pPr>
        <w:pStyle w:val="BodyCopy"/>
        <w:rPr>
          <w:noProof w:val="0"/>
          <w:szCs w:val="24"/>
        </w:rPr>
      </w:pPr>
      <w:r w:rsidRPr="00662B29">
        <w:rPr>
          <w:noProof w:val="0"/>
          <w:szCs w:val="24"/>
        </w:rPr>
        <w:t>In terms of risk management ‘relevant stakeh</w:t>
      </w:r>
      <w:r w:rsidR="00FE12AF" w:rsidRPr="00662B29">
        <w:rPr>
          <w:noProof w:val="0"/>
          <w:szCs w:val="24"/>
        </w:rPr>
        <w:t xml:space="preserve">olders’ can be seen as anyone, whether </w:t>
      </w:r>
      <w:r w:rsidRPr="00662B29">
        <w:rPr>
          <w:noProof w:val="0"/>
          <w:szCs w:val="24"/>
        </w:rPr>
        <w:t>internal or</w:t>
      </w:r>
      <w:r w:rsidR="00FE12AF" w:rsidRPr="00662B29">
        <w:rPr>
          <w:noProof w:val="0"/>
          <w:szCs w:val="24"/>
        </w:rPr>
        <w:t xml:space="preserve"> </w:t>
      </w:r>
      <w:r w:rsidRPr="00662B29">
        <w:rPr>
          <w:noProof w:val="0"/>
          <w:szCs w:val="24"/>
        </w:rPr>
        <w:t>exte</w:t>
      </w:r>
      <w:r w:rsidR="00FE12AF" w:rsidRPr="00662B29">
        <w:rPr>
          <w:noProof w:val="0"/>
          <w:szCs w:val="24"/>
        </w:rPr>
        <w:t xml:space="preserve">rnal to the organisation, </w:t>
      </w:r>
      <w:r w:rsidRPr="00662B29">
        <w:rPr>
          <w:noProof w:val="0"/>
          <w:szCs w:val="24"/>
        </w:rPr>
        <w:t>who is impacted by, or who impacts on, the business.</w:t>
      </w:r>
    </w:p>
    <w:p w:rsidR="00D3586B" w:rsidRPr="00662B29" w:rsidRDefault="00D3586B" w:rsidP="00721199">
      <w:pPr>
        <w:pStyle w:val="BodyCopy"/>
        <w:rPr>
          <w:noProof w:val="0"/>
          <w:szCs w:val="24"/>
        </w:rPr>
      </w:pPr>
      <w:r w:rsidRPr="00662B29">
        <w:rPr>
          <w:noProof w:val="0"/>
          <w:szCs w:val="24"/>
        </w:rPr>
        <w:t>Stakeholders may comprise a series of individual people or groups of people.</w:t>
      </w:r>
    </w:p>
    <w:p w:rsidR="00D3586B" w:rsidRPr="00662B29" w:rsidRDefault="00D3586B" w:rsidP="00721199">
      <w:pPr>
        <w:pStyle w:val="BodyCopy"/>
        <w:rPr>
          <w:noProof w:val="0"/>
          <w:szCs w:val="24"/>
        </w:rPr>
      </w:pPr>
      <w:r w:rsidRPr="00662B29">
        <w:rPr>
          <w:noProof w:val="0"/>
          <w:szCs w:val="24"/>
        </w:rPr>
        <w:t>Generically they can be seen to encompass:</w:t>
      </w:r>
    </w:p>
    <w:p w:rsidR="00D3586B" w:rsidRPr="00662B29" w:rsidRDefault="00D3586B" w:rsidP="00A54EF8">
      <w:pPr>
        <w:pStyle w:val="Bullet1"/>
      </w:pPr>
      <w:r w:rsidRPr="00662B29">
        <w:t>Employees</w:t>
      </w:r>
    </w:p>
    <w:p w:rsidR="00D3586B" w:rsidRPr="00662B29" w:rsidRDefault="00D3586B" w:rsidP="00A54EF8">
      <w:pPr>
        <w:pStyle w:val="Bullet1"/>
      </w:pPr>
      <w:r w:rsidRPr="00662B29">
        <w:t>Managers</w:t>
      </w:r>
    </w:p>
    <w:p w:rsidR="00D3586B" w:rsidRPr="00662B29" w:rsidRDefault="00D3586B" w:rsidP="00A54EF8">
      <w:pPr>
        <w:pStyle w:val="Bullet1"/>
      </w:pPr>
      <w:r w:rsidRPr="00662B29">
        <w:t>Volunteers</w:t>
      </w:r>
    </w:p>
    <w:p w:rsidR="00D3586B" w:rsidRPr="00662B29" w:rsidRDefault="0064797F" w:rsidP="00A54EF8">
      <w:pPr>
        <w:pStyle w:val="Bullet1"/>
      </w:pPr>
      <w:r w:rsidRPr="00662B29">
        <w:rPr>
          <w:noProof/>
          <w:lang w:val="en-US"/>
        </w:rPr>
        <w:drawing>
          <wp:anchor distT="0" distB="0" distL="114300" distR="114300" simplePos="0" relativeHeight="252141568" behindDoc="0" locked="0" layoutInCell="1" allowOverlap="1">
            <wp:simplePos x="0" y="0"/>
            <wp:positionH relativeFrom="column">
              <wp:posOffset>3533775</wp:posOffset>
            </wp:positionH>
            <wp:positionV relativeFrom="paragraph">
              <wp:posOffset>72390</wp:posOffset>
            </wp:positionV>
            <wp:extent cx="1828800" cy="1219200"/>
            <wp:effectExtent l="19050" t="0" r="0" b="0"/>
            <wp:wrapSquare wrapText="bothSides"/>
            <wp:docPr id="167" name="Picture 166" descr="shutterstock_153548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3548027.jpg"/>
                    <pic:cNvPicPr/>
                  </pic:nvPicPr>
                  <pic:blipFill>
                    <a:blip r:embed="rId233" cstate="print"/>
                    <a:stretch>
                      <a:fillRect/>
                    </a:stretch>
                  </pic:blipFill>
                  <pic:spPr>
                    <a:xfrm>
                      <a:off x="0" y="0"/>
                      <a:ext cx="1828800" cy="1219200"/>
                    </a:xfrm>
                    <a:prstGeom prst="rect">
                      <a:avLst/>
                    </a:prstGeom>
                  </pic:spPr>
                </pic:pic>
              </a:graphicData>
            </a:graphic>
          </wp:anchor>
        </w:drawing>
      </w:r>
      <w:r w:rsidR="00D3586B" w:rsidRPr="00662B29">
        <w:t>Unions</w:t>
      </w:r>
    </w:p>
    <w:p w:rsidR="00D3586B" w:rsidRPr="00662B29" w:rsidRDefault="00D3586B" w:rsidP="00A54EF8">
      <w:pPr>
        <w:pStyle w:val="Bullet1"/>
      </w:pPr>
      <w:r w:rsidRPr="00662B29">
        <w:t>Financial managers</w:t>
      </w:r>
    </w:p>
    <w:p w:rsidR="00D3586B" w:rsidRPr="00662B29" w:rsidRDefault="00D3586B" w:rsidP="00A54EF8">
      <w:pPr>
        <w:pStyle w:val="Bullet1"/>
      </w:pPr>
      <w:r w:rsidRPr="00662B29">
        <w:t>Customers</w:t>
      </w:r>
    </w:p>
    <w:p w:rsidR="00D3586B" w:rsidRPr="00662B29" w:rsidRDefault="00D3586B" w:rsidP="00A54EF8">
      <w:pPr>
        <w:pStyle w:val="Bullet1"/>
      </w:pPr>
      <w:r w:rsidRPr="00662B29">
        <w:t>Suppliers</w:t>
      </w:r>
    </w:p>
    <w:p w:rsidR="00D3586B" w:rsidRPr="00662B29" w:rsidRDefault="00D3586B" w:rsidP="00A54EF8">
      <w:pPr>
        <w:pStyle w:val="Bullet1"/>
      </w:pPr>
      <w:r w:rsidRPr="00662B29">
        <w:t>Contractors</w:t>
      </w:r>
    </w:p>
    <w:p w:rsidR="00D3586B" w:rsidRPr="00662B29" w:rsidRDefault="00D3586B" w:rsidP="00A54EF8">
      <w:pPr>
        <w:pStyle w:val="Bullet1"/>
      </w:pPr>
      <w:r w:rsidRPr="00662B29">
        <w:t>Service providers</w:t>
      </w:r>
    </w:p>
    <w:p w:rsidR="00D3586B" w:rsidRPr="00662B29" w:rsidRDefault="00D3586B" w:rsidP="00A54EF8">
      <w:pPr>
        <w:pStyle w:val="Bullet1"/>
      </w:pPr>
      <w:r w:rsidRPr="00662B29">
        <w:t>Community organisations</w:t>
      </w:r>
    </w:p>
    <w:p w:rsidR="00D3586B" w:rsidRPr="00662B29" w:rsidRDefault="00D3586B" w:rsidP="00A54EF8">
      <w:pPr>
        <w:pStyle w:val="Bullet1"/>
      </w:pPr>
      <w:r w:rsidRPr="00662B29">
        <w:t>The public</w:t>
      </w:r>
    </w:p>
    <w:p w:rsidR="00D3586B" w:rsidRPr="00662B29" w:rsidRDefault="00D3586B" w:rsidP="00A54EF8">
      <w:pPr>
        <w:pStyle w:val="Bullet1"/>
      </w:pPr>
      <w:r w:rsidRPr="00662B29">
        <w:t>Other businesses.</w:t>
      </w:r>
    </w:p>
    <w:p w:rsidR="00D3586B" w:rsidRPr="00662B29" w:rsidRDefault="00D3586B" w:rsidP="00721199">
      <w:pPr>
        <w:pStyle w:val="BodyCopy"/>
        <w:rPr>
          <w:noProof w:val="0"/>
          <w:szCs w:val="24"/>
        </w:rPr>
      </w:pPr>
      <w:r w:rsidRPr="00662B29">
        <w:rPr>
          <w:noProof w:val="0"/>
          <w:szCs w:val="24"/>
        </w:rPr>
        <w:t>For stakeholder feedback to be effective and comprehensive, the more stakeholders</w:t>
      </w:r>
      <w:r w:rsidR="00FE12AF" w:rsidRPr="00662B29">
        <w:rPr>
          <w:noProof w:val="0"/>
          <w:szCs w:val="24"/>
        </w:rPr>
        <w:t xml:space="preserve"> </w:t>
      </w:r>
      <w:r w:rsidRPr="00662B29">
        <w:rPr>
          <w:noProof w:val="0"/>
          <w:szCs w:val="24"/>
        </w:rPr>
        <w:t>applicable to your business who are involved, the better.</w:t>
      </w:r>
    </w:p>
    <w:p w:rsidR="00D3586B" w:rsidRPr="00662B29" w:rsidRDefault="00D3586B" w:rsidP="00721199">
      <w:pPr>
        <w:pStyle w:val="BodyCopy"/>
        <w:rPr>
          <w:noProof w:val="0"/>
          <w:szCs w:val="24"/>
        </w:rPr>
      </w:pPr>
      <w:r w:rsidRPr="00662B29">
        <w:rPr>
          <w:noProof w:val="0"/>
          <w:szCs w:val="24"/>
        </w:rPr>
        <w:t xml:space="preserve">It is also worth highlighting that it is </w:t>
      </w:r>
      <w:r w:rsidR="00FE12AF" w:rsidRPr="00662B29">
        <w:rPr>
          <w:noProof w:val="0"/>
          <w:szCs w:val="24"/>
        </w:rPr>
        <w:t>unwise</w:t>
      </w:r>
      <w:r w:rsidRPr="00662B29">
        <w:rPr>
          <w:noProof w:val="0"/>
          <w:szCs w:val="24"/>
        </w:rPr>
        <w:t xml:space="preserve"> to believe stakeholders will have</w:t>
      </w:r>
      <w:r w:rsidR="00FE12AF" w:rsidRPr="00662B29">
        <w:rPr>
          <w:noProof w:val="0"/>
          <w:szCs w:val="24"/>
        </w:rPr>
        <w:t xml:space="preserve"> </w:t>
      </w:r>
      <w:r w:rsidRPr="00662B29">
        <w:rPr>
          <w:noProof w:val="0"/>
          <w:szCs w:val="24"/>
        </w:rPr>
        <w:t>nothing useful to contribute.</w:t>
      </w:r>
    </w:p>
    <w:p w:rsidR="0064797F" w:rsidRPr="00662B29" w:rsidRDefault="00D3586B" w:rsidP="00721199">
      <w:pPr>
        <w:pStyle w:val="BodyCopy"/>
        <w:rPr>
          <w:noProof w:val="0"/>
        </w:rPr>
      </w:pPr>
      <w:r w:rsidRPr="00662B29">
        <w:rPr>
          <w:noProof w:val="0"/>
          <w:szCs w:val="24"/>
        </w:rPr>
        <w:t xml:space="preserve">Always guard against any </w:t>
      </w:r>
      <w:r w:rsidR="00FE12AF" w:rsidRPr="00662B29">
        <w:rPr>
          <w:noProof w:val="0"/>
          <w:szCs w:val="24"/>
        </w:rPr>
        <w:t>belief that ‘you’ or management</w:t>
      </w:r>
      <w:r w:rsidRPr="00662B29">
        <w:rPr>
          <w:noProof w:val="0"/>
          <w:szCs w:val="24"/>
        </w:rPr>
        <w:t xml:space="preserve"> know</w:t>
      </w:r>
      <w:r w:rsidR="00FE12AF" w:rsidRPr="00662B29">
        <w:rPr>
          <w:noProof w:val="0"/>
          <w:szCs w:val="24"/>
        </w:rPr>
        <w:t xml:space="preserve"> best </w:t>
      </w:r>
      <w:r w:rsidRPr="00662B29">
        <w:rPr>
          <w:noProof w:val="0"/>
          <w:szCs w:val="24"/>
        </w:rPr>
        <w:t>or have all the relevant views, concerns, issues etc already fully identified.</w:t>
      </w:r>
      <w:r w:rsidR="0064797F" w:rsidRPr="00662B29">
        <w:rPr>
          <w:noProof w:val="0"/>
        </w:rPr>
        <w:br w:type="page"/>
      </w:r>
    </w:p>
    <w:p w:rsidR="00D3586B" w:rsidRPr="00662B29" w:rsidRDefault="00FE12AF" w:rsidP="008C003F">
      <w:pPr>
        <w:pStyle w:val="BodyCopyBold"/>
        <w:rPr>
          <w:noProof w:val="0"/>
        </w:rPr>
      </w:pPr>
      <w:r w:rsidRPr="00662B29">
        <w:rPr>
          <w:noProof w:val="0"/>
        </w:rPr>
        <w:t>Importance of consulting with</w:t>
      </w:r>
      <w:r w:rsidR="00D3586B" w:rsidRPr="00662B29">
        <w:rPr>
          <w:noProof w:val="0"/>
        </w:rPr>
        <w:t xml:space="preserve"> stakeholders</w:t>
      </w:r>
    </w:p>
    <w:p w:rsidR="00D3586B" w:rsidRPr="00662B29" w:rsidRDefault="00D3586B" w:rsidP="00721199">
      <w:pPr>
        <w:pStyle w:val="BodyCopy"/>
        <w:rPr>
          <w:noProof w:val="0"/>
        </w:rPr>
      </w:pPr>
      <w:r w:rsidRPr="00662B29">
        <w:rPr>
          <w:noProof w:val="0"/>
        </w:rPr>
        <w:t>The act of consulting allows a two-way flow of information which is important in risk management.</w:t>
      </w:r>
    </w:p>
    <w:p w:rsidR="00D3586B" w:rsidRPr="00662B29" w:rsidRDefault="00D3586B" w:rsidP="00721199">
      <w:pPr>
        <w:pStyle w:val="BodyCopy"/>
        <w:rPr>
          <w:noProof w:val="0"/>
        </w:rPr>
      </w:pPr>
      <w:r w:rsidRPr="00662B29">
        <w:rPr>
          <w:noProof w:val="0"/>
        </w:rPr>
        <w:t>Consultation enables the organisation to obtain input from the stakeholders and it allows the</w:t>
      </w:r>
      <w:r w:rsidR="00A70C2E" w:rsidRPr="00662B29">
        <w:rPr>
          <w:noProof w:val="0"/>
        </w:rPr>
        <w:t xml:space="preserve"> </w:t>
      </w:r>
      <w:r w:rsidRPr="00662B29">
        <w:rPr>
          <w:noProof w:val="0"/>
        </w:rPr>
        <w:t>organisation to provide information to the stakeholders.</w:t>
      </w:r>
    </w:p>
    <w:p w:rsidR="00D3586B" w:rsidRPr="00662B29" w:rsidRDefault="00D3586B" w:rsidP="00721199">
      <w:pPr>
        <w:pStyle w:val="BodyCopy"/>
        <w:rPr>
          <w:noProof w:val="0"/>
        </w:rPr>
      </w:pPr>
      <w:r w:rsidRPr="00662B29">
        <w:rPr>
          <w:noProof w:val="0"/>
        </w:rPr>
        <w:t>It is useful to bear in mind that the information flow is therefore not just one-way – that is, from</w:t>
      </w:r>
      <w:r w:rsidR="00A70C2E" w:rsidRPr="00662B29">
        <w:rPr>
          <w:noProof w:val="0"/>
        </w:rPr>
        <w:t xml:space="preserve"> </w:t>
      </w:r>
      <w:r w:rsidRPr="00662B29">
        <w:rPr>
          <w:noProof w:val="0"/>
        </w:rPr>
        <w:t>stakeholders to the business. Consultation also permits the organisation to explain and inform.</w:t>
      </w:r>
    </w:p>
    <w:p w:rsidR="00D3586B" w:rsidRPr="00662B29" w:rsidRDefault="00D3586B" w:rsidP="00721199">
      <w:pPr>
        <w:pStyle w:val="BodyCopy"/>
        <w:rPr>
          <w:noProof w:val="0"/>
        </w:rPr>
      </w:pPr>
      <w:r w:rsidRPr="00662B29">
        <w:rPr>
          <w:noProof w:val="0"/>
        </w:rPr>
        <w:t>Reasons for consulting with your stakeholders include:</w:t>
      </w:r>
    </w:p>
    <w:p w:rsidR="00D3586B" w:rsidRPr="00662B29" w:rsidRDefault="00D3586B" w:rsidP="00A54EF8">
      <w:pPr>
        <w:pStyle w:val="Bullet1"/>
      </w:pPr>
      <w:r w:rsidRPr="00662B29">
        <w:t>To gain a better understanding and appreciation of the identified risks that face the</w:t>
      </w:r>
      <w:r w:rsidR="00A70C2E" w:rsidRPr="00662B29">
        <w:t xml:space="preserve"> </w:t>
      </w:r>
      <w:r w:rsidRPr="00662B29">
        <w:t>organisation</w:t>
      </w:r>
    </w:p>
    <w:p w:rsidR="00D3586B" w:rsidRPr="00662B29" w:rsidRDefault="00D3586B" w:rsidP="00A54EF8">
      <w:pPr>
        <w:pStyle w:val="Bullet1"/>
      </w:pPr>
      <w:r w:rsidRPr="00662B29">
        <w:t>To obtain their input regarding risk considerations that should be taken into account</w:t>
      </w:r>
    </w:p>
    <w:p w:rsidR="00D3586B" w:rsidRPr="00662B29" w:rsidRDefault="00D3586B" w:rsidP="00A54EF8">
      <w:pPr>
        <w:pStyle w:val="Bullet1"/>
      </w:pPr>
      <w:r w:rsidRPr="00662B29">
        <w:t>To gain a better context for risk as it relates to the organisation</w:t>
      </w:r>
    </w:p>
    <w:p w:rsidR="00D3586B" w:rsidRPr="00662B29" w:rsidRDefault="00D3586B" w:rsidP="00A54EF8">
      <w:pPr>
        <w:pStyle w:val="Bullet1"/>
      </w:pPr>
      <w:r w:rsidRPr="00662B29">
        <w:t>To obtain different perspectives regarding risk-related issues</w:t>
      </w:r>
    </w:p>
    <w:p w:rsidR="00D3586B" w:rsidRPr="00662B29" w:rsidRDefault="00D3586B" w:rsidP="00A54EF8">
      <w:pPr>
        <w:pStyle w:val="Bullet1"/>
      </w:pPr>
      <w:r w:rsidRPr="00662B29">
        <w:t>To enable management to demonstrate it has discharged its due diligence requirements</w:t>
      </w:r>
    </w:p>
    <w:p w:rsidR="00D3586B" w:rsidRPr="00662B29" w:rsidRDefault="00D87F05" w:rsidP="00A54EF8">
      <w:pPr>
        <w:pStyle w:val="Bullet1"/>
      </w:pPr>
      <w:r w:rsidRPr="00662B29">
        <w:rPr>
          <w:noProof/>
          <w:lang w:val="en-US"/>
        </w:rPr>
        <w:drawing>
          <wp:anchor distT="0" distB="0" distL="114300" distR="114300" simplePos="0" relativeHeight="252142592" behindDoc="0" locked="0" layoutInCell="1" allowOverlap="1">
            <wp:simplePos x="0" y="0"/>
            <wp:positionH relativeFrom="column">
              <wp:posOffset>4229100</wp:posOffset>
            </wp:positionH>
            <wp:positionV relativeFrom="paragraph">
              <wp:posOffset>31750</wp:posOffset>
            </wp:positionV>
            <wp:extent cx="1515110" cy="1009650"/>
            <wp:effectExtent l="19050" t="0" r="8890" b="0"/>
            <wp:wrapSquare wrapText="bothSides"/>
            <wp:docPr id="168" name="Picture 167" descr="shutterstock_150502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502661.jpg"/>
                    <pic:cNvPicPr/>
                  </pic:nvPicPr>
                  <pic:blipFill>
                    <a:blip r:embed="rId234" cstate="print"/>
                    <a:stretch>
                      <a:fillRect/>
                    </a:stretch>
                  </pic:blipFill>
                  <pic:spPr>
                    <a:xfrm>
                      <a:off x="0" y="0"/>
                      <a:ext cx="1515110" cy="1009650"/>
                    </a:xfrm>
                    <a:prstGeom prst="rect">
                      <a:avLst/>
                    </a:prstGeom>
                  </pic:spPr>
                </pic:pic>
              </a:graphicData>
            </a:graphic>
          </wp:anchor>
        </w:drawing>
      </w:r>
      <w:r w:rsidR="00D3586B" w:rsidRPr="00662B29">
        <w:t>To enable the different perceptions relating to risk held by different stakeholders to be</w:t>
      </w:r>
      <w:r w:rsidR="00A70C2E" w:rsidRPr="00662B29">
        <w:t xml:space="preserve"> </w:t>
      </w:r>
      <w:r w:rsidR="00D3586B" w:rsidRPr="00662B29">
        <w:t>accommodated – or at least demonstrably considered</w:t>
      </w:r>
    </w:p>
    <w:p w:rsidR="00D3586B" w:rsidRPr="00662B29" w:rsidRDefault="00D3586B" w:rsidP="00A54EF8">
      <w:pPr>
        <w:pStyle w:val="Bullet1"/>
      </w:pPr>
      <w:r w:rsidRPr="00662B29">
        <w:t>To allow the organisation to explain decisions it may have already taken in relation to risk</w:t>
      </w:r>
      <w:r w:rsidR="00A70C2E" w:rsidRPr="00662B29">
        <w:t xml:space="preserve"> </w:t>
      </w:r>
      <w:r w:rsidRPr="00662B29">
        <w:t xml:space="preserve">management – and </w:t>
      </w:r>
      <w:r w:rsidR="00A70C2E" w:rsidRPr="00662B29">
        <w:t xml:space="preserve">the basis for those decisions </w:t>
      </w:r>
      <w:r w:rsidRPr="00662B29">
        <w:t>such as previous experience, legal</w:t>
      </w:r>
      <w:r w:rsidR="00A70C2E" w:rsidRPr="00662B29">
        <w:t xml:space="preserve"> </w:t>
      </w:r>
      <w:r w:rsidRPr="00662B29">
        <w:t>obligations, company policy etc</w:t>
      </w:r>
    </w:p>
    <w:p w:rsidR="00D3586B" w:rsidRPr="00662B29" w:rsidRDefault="00D3586B" w:rsidP="00A54EF8">
      <w:pPr>
        <w:pStyle w:val="Bullet1"/>
      </w:pPr>
      <w:r w:rsidRPr="00662B29">
        <w:t>To allow the organisation to explain any action it may have already taken in relation to risk</w:t>
      </w:r>
      <w:r w:rsidR="00A70C2E" w:rsidRPr="00662B29">
        <w:t xml:space="preserve"> </w:t>
      </w:r>
      <w:r w:rsidRPr="00662B29">
        <w:t>management – which may have been forced on it by legally imposed timing imperatives,</w:t>
      </w:r>
      <w:r w:rsidR="00A70C2E" w:rsidRPr="00662B29">
        <w:t xml:space="preserve"> </w:t>
      </w:r>
      <w:r w:rsidRPr="00662B29">
        <w:t>presence of identifiable and immediate risk, options for action that were limited by time</w:t>
      </w:r>
    </w:p>
    <w:p w:rsidR="00A70C2E" w:rsidRPr="00662B29" w:rsidRDefault="00D3586B" w:rsidP="00A54EF8">
      <w:pPr>
        <w:pStyle w:val="Bullet1"/>
      </w:pPr>
      <w:r w:rsidRPr="00662B29">
        <w:t>To allow the organisation to inform internal stakeholders of their</w:t>
      </w:r>
      <w:r w:rsidR="00A70C2E" w:rsidRPr="00662B29">
        <w:t xml:space="preserve"> </w:t>
      </w:r>
      <w:r w:rsidRPr="00662B29">
        <w:t>anticipated roles and responsibilities under what is emerging as likely risk management activities.</w:t>
      </w:r>
    </w:p>
    <w:p w:rsidR="00A70C2E" w:rsidRPr="00662B29" w:rsidRDefault="00A70C2E" w:rsidP="00A70C2E">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39520"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6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A70C2E" w:rsidRPr="00662B29" w:rsidRDefault="00A70C2E" w:rsidP="00A70C2E">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28 </w:t>
      </w:r>
      <w:r w:rsidR="00474CDE"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stakeholders in risk identification</w:t>
      </w:r>
    </w:p>
    <w:p w:rsidR="00A70C2E" w:rsidRPr="00662B29" w:rsidRDefault="00A70C2E" w:rsidP="00A70C2E">
      <w:pPr>
        <w:pStyle w:val="Heading3"/>
        <w:spacing w:before="80" w:after="120"/>
        <w:rPr>
          <w:rFonts w:cs="HelveticaNeueLT Std Lt Cn"/>
          <w:b w:val="0"/>
          <w:color w:val="221E1F"/>
          <w:sz w:val="22"/>
        </w:rPr>
      </w:pPr>
    </w:p>
    <w:p w:rsidR="00D3586B" w:rsidRPr="00662B29" w:rsidRDefault="00D3586B" w:rsidP="00721199">
      <w:pPr>
        <w:pStyle w:val="BodyCopy"/>
        <w:rPr>
          <w:noProof w:val="0"/>
          <w:szCs w:val="24"/>
        </w:rPr>
      </w:pPr>
      <w:r w:rsidRPr="00662B29">
        <w:rPr>
          <w:noProof w:val="0"/>
          <w:szCs w:val="24"/>
        </w:rPr>
        <w:t>Make a list of the people and organisations that you believe should be involved as</w:t>
      </w:r>
      <w:r w:rsidR="00474CDE">
        <w:rPr>
          <w:noProof w:val="0"/>
          <w:szCs w:val="24"/>
        </w:rPr>
        <w:t xml:space="preserve"> </w:t>
      </w:r>
      <w:r w:rsidRPr="00662B29">
        <w:rPr>
          <w:noProof w:val="0"/>
          <w:szCs w:val="24"/>
        </w:rPr>
        <w:t>stakeholders in your risk management consultations.</w:t>
      </w:r>
    </w:p>
    <w:p w:rsidR="00D3586B" w:rsidRPr="00662B29" w:rsidRDefault="00A70C2E" w:rsidP="00A70C2E">
      <w:pPr>
        <w:pStyle w:val="TableBullet1"/>
        <w:numPr>
          <w:ilvl w:val="0"/>
          <w:numId w:val="0"/>
        </w:numPr>
        <w:spacing w:before="80" w:after="120" w:line="360" w:lineRule="auto"/>
        <w:rPr>
          <w:noProof w:val="0"/>
        </w:rPr>
      </w:pPr>
      <w:r w:rsidRPr="00662B29">
        <w:rPr>
          <w:rFonts w:cs="HelveticaNeueLT Std Lt Cn"/>
          <w:b/>
          <w:noProof w:val="0"/>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3586B" w:rsidRPr="00662B29">
        <w:rPr>
          <w:noProof w:val="0"/>
          <w:lang w:eastAsia="en-AU"/>
        </w:rPr>
        <w:br w:type="page"/>
      </w:r>
    </w:p>
    <w:p w:rsidR="00DF761C" w:rsidRPr="00662B29" w:rsidRDefault="00DF761C" w:rsidP="0048318E">
      <w:pPr>
        <w:pStyle w:val="Heading3"/>
        <w:rPr>
          <w:szCs w:val="28"/>
        </w:rPr>
      </w:pPr>
      <w:r w:rsidRPr="00662B29">
        <w:rPr>
          <w:szCs w:val="28"/>
        </w:rPr>
        <w:t>Techniques for risk identification</w:t>
      </w:r>
    </w:p>
    <w:p w:rsidR="00DF761C" w:rsidRPr="00662B29" w:rsidRDefault="00DF761C" w:rsidP="00721199">
      <w:pPr>
        <w:pStyle w:val="BodyCopy"/>
        <w:rPr>
          <w:noProof w:val="0"/>
        </w:rPr>
      </w:pPr>
      <w:r w:rsidRPr="00662B29">
        <w:rPr>
          <w:noProof w:val="0"/>
        </w:rPr>
        <w:t xml:space="preserve">Specific techniques </w:t>
      </w:r>
      <w:r w:rsidR="00D87F05" w:rsidRPr="00662B29">
        <w:rPr>
          <w:noProof w:val="0"/>
        </w:rPr>
        <w:t>that can be used to identify risks</w:t>
      </w:r>
      <w:r w:rsidRPr="00662B29">
        <w:rPr>
          <w:noProof w:val="0"/>
        </w:rPr>
        <w:t xml:space="preserve"> include:</w:t>
      </w:r>
    </w:p>
    <w:p w:rsidR="00DF761C" w:rsidRPr="00662B29" w:rsidRDefault="00DF761C" w:rsidP="00A54EF8">
      <w:pPr>
        <w:pStyle w:val="Bullet1"/>
      </w:pPr>
      <w:r w:rsidRPr="00662B29">
        <w:t>Analysis of existing business documentation – analysing an assortment of reports, claims,</w:t>
      </w:r>
      <w:r w:rsidR="00D87F05" w:rsidRPr="00662B29">
        <w:t xml:space="preserve"> </w:t>
      </w:r>
      <w:r w:rsidRPr="00662B29">
        <w:t>audits, revenue and expense statements, warranties and guarantees</w:t>
      </w:r>
    </w:p>
    <w:p w:rsidR="00DF761C" w:rsidRPr="00662B29" w:rsidRDefault="00DF761C" w:rsidP="00A54EF8">
      <w:pPr>
        <w:pStyle w:val="Bullet1"/>
      </w:pPr>
      <w:r w:rsidRPr="00662B29">
        <w:t>Doing a comp</w:t>
      </w:r>
      <w:r w:rsidR="00D87F05" w:rsidRPr="00662B29">
        <w:t xml:space="preserve">rehensive organisational safety and </w:t>
      </w:r>
      <w:r w:rsidRPr="00662B29">
        <w:t>risk audit – across all levels of the business</w:t>
      </w:r>
    </w:p>
    <w:p w:rsidR="00DF761C" w:rsidRPr="00662B29" w:rsidRDefault="00DF761C" w:rsidP="00A54EF8">
      <w:pPr>
        <w:pStyle w:val="Bullet1"/>
      </w:pPr>
      <w:r w:rsidRPr="00662B29">
        <w:t>Testing of equipment, plant and machinery used by the business – to see if it is safe, if it</w:t>
      </w:r>
      <w:r w:rsidR="00D87F05" w:rsidRPr="00662B29">
        <w:t xml:space="preserve"> </w:t>
      </w:r>
      <w:r w:rsidRPr="00662B29">
        <w:t>conforms to relevant standard requirements</w:t>
      </w:r>
    </w:p>
    <w:p w:rsidR="00DF761C" w:rsidRPr="00662B29" w:rsidRDefault="00DF761C" w:rsidP="00A54EF8">
      <w:pPr>
        <w:pStyle w:val="Bullet1"/>
      </w:pPr>
      <w:r w:rsidRPr="00662B29">
        <w:t>Using an external, professional risk consultant – this is becoming more popular as they</w:t>
      </w:r>
      <w:r w:rsidR="00D87F05" w:rsidRPr="00662B29">
        <w:t xml:space="preserve"> </w:t>
      </w:r>
      <w:r w:rsidRPr="00662B29">
        <w:t>are increasingly seen as individuals with specialised knowledge, experience etc. Their</w:t>
      </w:r>
      <w:r w:rsidR="00D87F05" w:rsidRPr="00662B29">
        <w:t xml:space="preserve"> </w:t>
      </w:r>
      <w:r w:rsidRPr="00662B29">
        <w:t>involvement can also demonstrate impartiality</w:t>
      </w:r>
    </w:p>
    <w:p w:rsidR="00DF761C" w:rsidRPr="00662B29" w:rsidRDefault="003A449B" w:rsidP="00A54EF8">
      <w:pPr>
        <w:pStyle w:val="Bullet1"/>
      </w:pPr>
      <w:r w:rsidRPr="00662B29">
        <w:rPr>
          <w:noProof/>
          <w:lang w:val="en-US"/>
        </w:rPr>
        <w:drawing>
          <wp:anchor distT="0" distB="0" distL="114300" distR="114300" simplePos="0" relativeHeight="252145664" behindDoc="0" locked="0" layoutInCell="1" allowOverlap="1">
            <wp:simplePos x="0" y="0"/>
            <wp:positionH relativeFrom="column">
              <wp:posOffset>4171950</wp:posOffset>
            </wp:positionH>
            <wp:positionV relativeFrom="paragraph">
              <wp:posOffset>42545</wp:posOffset>
            </wp:positionV>
            <wp:extent cx="1447800" cy="1885950"/>
            <wp:effectExtent l="19050" t="0" r="0" b="0"/>
            <wp:wrapSquare wrapText="bothSides"/>
            <wp:docPr id="180" name="Picture 179" descr="shutterstock_170984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984318.jpg"/>
                    <pic:cNvPicPr/>
                  </pic:nvPicPr>
                  <pic:blipFill>
                    <a:blip r:embed="rId235" cstate="print"/>
                    <a:stretch>
                      <a:fillRect/>
                    </a:stretch>
                  </pic:blipFill>
                  <pic:spPr>
                    <a:xfrm>
                      <a:off x="0" y="0"/>
                      <a:ext cx="1447800" cy="1885950"/>
                    </a:xfrm>
                    <a:prstGeom prst="rect">
                      <a:avLst/>
                    </a:prstGeom>
                  </pic:spPr>
                </pic:pic>
              </a:graphicData>
            </a:graphic>
          </wp:anchor>
        </w:drawing>
      </w:r>
      <w:r w:rsidR="00DF761C" w:rsidRPr="00662B29">
        <w:t>Reviewing existing risk management strategies – to determine their ongoing applicability</w:t>
      </w:r>
      <w:r w:rsidR="00D87F05" w:rsidRPr="00662B29">
        <w:t xml:space="preserve"> </w:t>
      </w:r>
      <w:r w:rsidR="00DF761C" w:rsidRPr="00662B29">
        <w:t>to what are likely to be changed circumstances and risks</w:t>
      </w:r>
    </w:p>
    <w:p w:rsidR="00DF761C" w:rsidRPr="00662B29" w:rsidRDefault="00DF761C" w:rsidP="00A54EF8">
      <w:pPr>
        <w:pStyle w:val="Bullet1"/>
      </w:pPr>
      <w:r w:rsidRPr="00662B29">
        <w:t>Visiting the competition and observing what they are doing – it is surprising how often a</w:t>
      </w:r>
      <w:r w:rsidR="00D87F05" w:rsidRPr="00662B29">
        <w:t xml:space="preserve"> </w:t>
      </w:r>
      <w:r w:rsidRPr="00662B29">
        <w:t>risk that exists at your venue can only be identified when it is seen in another venue</w:t>
      </w:r>
    </w:p>
    <w:p w:rsidR="00DF761C" w:rsidRPr="00662B29" w:rsidRDefault="00DF761C" w:rsidP="00A54EF8">
      <w:pPr>
        <w:pStyle w:val="Bullet1"/>
      </w:pPr>
      <w:r w:rsidRPr="00662B29">
        <w:t>Touring the local area to identify activity from competitors and potential</w:t>
      </w:r>
    </w:p>
    <w:p w:rsidR="00DF761C" w:rsidRPr="00662B29" w:rsidRDefault="00DF761C" w:rsidP="00A54EF8">
      <w:pPr>
        <w:pStyle w:val="Bullet1"/>
      </w:pPr>
      <w:r w:rsidRPr="00662B29">
        <w:t>Contacting the council to identify any new planning applications that have been made</w:t>
      </w:r>
    </w:p>
    <w:p w:rsidR="00DF761C" w:rsidRPr="00662B29" w:rsidRDefault="00DF761C" w:rsidP="00A54EF8">
      <w:pPr>
        <w:pStyle w:val="Bullet1"/>
      </w:pPr>
      <w:r w:rsidRPr="00662B29">
        <w:t>Consultation with stakeholders – consultation should be a characteristic of risk</w:t>
      </w:r>
      <w:r w:rsidR="00D87F05" w:rsidRPr="00662B29">
        <w:t xml:space="preserve"> </w:t>
      </w:r>
      <w:r w:rsidRPr="00662B29">
        <w:t>management throughout the life of all t</w:t>
      </w:r>
      <w:r w:rsidR="00D87F05" w:rsidRPr="00662B29">
        <w:t>he risk management activities. C</w:t>
      </w:r>
      <w:r w:rsidRPr="00662B29">
        <w:t>onsultation isn’t</w:t>
      </w:r>
      <w:r w:rsidR="00D87F05" w:rsidRPr="00662B29">
        <w:t xml:space="preserve"> </w:t>
      </w:r>
      <w:r w:rsidRPr="00662B29">
        <w:t>something you can ‘do once’, tick the box and then go ahead and never consult again</w:t>
      </w:r>
    </w:p>
    <w:p w:rsidR="00DF761C" w:rsidRPr="00662B29" w:rsidRDefault="00DF761C" w:rsidP="00A54EF8">
      <w:pPr>
        <w:pStyle w:val="Bullet1"/>
      </w:pPr>
      <w:r w:rsidRPr="00662B29">
        <w:t>Brainstorming</w:t>
      </w:r>
    </w:p>
    <w:p w:rsidR="00DF761C" w:rsidRPr="00662B29" w:rsidRDefault="00DF761C" w:rsidP="00A54EF8">
      <w:pPr>
        <w:pStyle w:val="Bullet1"/>
      </w:pPr>
      <w:r w:rsidRPr="00662B29">
        <w:t>Process charting – using techniques such as ‘fishbone diagrams’ to identify links between</w:t>
      </w:r>
      <w:r w:rsidR="00D87F05" w:rsidRPr="00662B29">
        <w:t xml:space="preserve"> </w:t>
      </w:r>
      <w:r w:rsidRPr="00662B29">
        <w:t>‘cause’ and ‘effect’ relating to identified risk</w:t>
      </w:r>
    </w:p>
    <w:p w:rsidR="00DF761C" w:rsidRPr="00662B29" w:rsidRDefault="00DF761C" w:rsidP="00A54EF8">
      <w:pPr>
        <w:pStyle w:val="Bullet1"/>
      </w:pPr>
      <w:r w:rsidRPr="00662B29">
        <w:t>Flow charts – another very visual option that is useful in helping to identify delays,</w:t>
      </w:r>
      <w:r w:rsidR="00D87F05" w:rsidRPr="00662B29">
        <w:t xml:space="preserve"> </w:t>
      </w:r>
      <w:r w:rsidRPr="00662B29">
        <w:t>‘roadblocks’ and other factors which may negatively impact on the ability of the</w:t>
      </w:r>
      <w:r w:rsidR="00D87F05" w:rsidRPr="00662B29">
        <w:t xml:space="preserve"> </w:t>
      </w:r>
      <w:r w:rsidRPr="00662B29">
        <w:t>organisa</w:t>
      </w:r>
      <w:r w:rsidR="00D87F05" w:rsidRPr="00662B29">
        <w:t xml:space="preserve">tion to achieve its stated </w:t>
      </w:r>
      <w:r w:rsidRPr="00662B29">
        <w:t>objectives</w:t>
      </w:r>
    </w:p>
    <w:p w:rsidR="00DF761C" w:rsidRPr="00662B29" w:rsidRDefault="003A449B" w:rsidP="00A54EF8">
      <w:pPr>
        <w:pStyle w:val="Bullet1"/>
      </w:pPr>
      <w:r w:rsidRPr="00662B29">
        <w:rPr>
          <w:noProof/>
          <w:lang w:val="en-US"/>
        </w:rPr>
        <w:drawing>
          <wp:anchor distT="0" distB="0" distL="114300" distR="114300" simplePos="0" relativeHeight="252146688" behindDoc="0" locked="0" layoutInCell="1" allowOverlap="1">
            <wp:simplePos x="0" y="0"/>
            <wp:positionH relativeFrom="column">
              <wp:posOffset>3810000</wp:posOffset>
            </wp:positionH>
            <wp:positionV relativeFrom="paragraph">
              <wp:posOffset>149225</wp:posOffset>
            </wp:positionV>
            <wp:extent cx="1676400" cy="1562100"/>
            <wp:effectExtent l="19050" t="0" r="0" b="0"/>
            <wp:wrapSquare wrapText="bothSides"/>
            <wp:docPr id="184" name="Picture 183" descr="shutterstock_156813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813770.jpg"/>
                    <pic:cNvPicPr/>
                  </pic:nvPicPr>
                  <pic:blipFill>
                    <a:blip r:embed="rId236" cstate="print"/>
                    <a:stretch>
                      <a:fillRect/>
                    </a:stretch>
                  </pic:blipFill>
                  <pic:spPr>
                    <a:xfrm>
                      <a:off x="0" y="0"/>
                      <a:ext cx="1676400" cy="1562100"/>
                    </a:xfrm>
                    <a:prstGeom prst="rect">
                      <a:avLst/>
                    </a:prstGeom>
                  </pic:spPr>
                </pic:pic>
              </a:graphicData>
            </a:graphic>
          </wp:anchor>
        </w:drawing>
      </w:r>
      <w:r w:rsidR="00DF761C" w:rsidRPr="00662B29">
        <w:t>Critical thinking techniques – especially using the ‘What if’ approach</w:t>
      </w:r>
    </w:p>
    <w:p w:rsidR="00DF761C" w:rsidRPr="00662B29" w:rsidRDefault="00DF761C" w:rsidP="00A54EF8">
      <w:pPr>
        <w:pStyle w:val="Bullet1"/>
      </w:pPr>
      <w:r w:rsidRPr="00662B29">
        <w:t>Focus groups</w:t>
      </w:r>
    </w:p>
    <w:p w:rsidR="00DF761C" w:rsidRPr="00662B29" w:rsidRDefault="00DF761C" w:rsidP="00A54EF8">
      <w:pPr>
        <w:pStyle w:val="Bullet1"/>
      </w:pPr>
      <w:r w:rsidRPr="00662B29">
        <w:t>Personal workplace observation</w:t>
      </w:r>
    </w:p>
    <w:p w:rsidR="00DF761C" w:rsidRPr="00662B29" w:rsidRDefault="00DF761C" w:rsidP="00A54EF8">
      <w:pPr>
        <w:pStyle w:val="Bullet1"/>
      </w:pPr>
      <w:r w:rsidRPr="00662B29">
        <w:t>Reviewing any previous risk management work that has been done</w:t>
      </w:r>
    </w:p>
    <w:p w:rsidR="00F35F0A" w:rsidRPr="00662B29" w:rsidRDefault="00DF761C" w:rsidP="00A54EF8">
      <w:pPr>
        <w:pStyle w:val="Bullet1"/>
      </w:pPr>
      <w:r w:rsidRPr="00662B29">
        <w:t xml:space="preserve">Seeking advice from peak industry bodies – for </w:t>
      </w:r>
      <w:r w:rsidR="00D87F05" w:rsidRPr="00662B29">
        <w:t>your specific industry sector. R</w:t>
      </w:r>
      <w:r w:rsidRPr="00662B29">
        <w:t>isk</w:t>
      </w:r>
      <w:r w:rsidR="00D87F05" w:rsidRPr="00662B29">
        <w:t xml:space="preserve"> </w:t>
      </w:r>
      <w:r w:rsidRPr="00662B29">
        <w:t>management is a big thing and many peak bodie</w:t>
      </w:r>
      <w:r w:rsidR="00D87F05" w:rsidRPr="00662B29">
        <w:t>s have loads of useful advice. T</w:t>
      </w:r>
      <w:r w:rsidRPr="00662B29">
        <w:t>his is</w:t>
      </w:r>
      <w:r w:rsidR="00D87F05" w:rsidRPr="00662B29">
        <w:t xml:space="preserve"> </w:t>
      </w:r>
      <w:r w:rsidRPr="00662B29">
        <w:t>regarded as ‘benchmarking’</w:t>
      </w:r>
    </w:p>
    <w:p w:rsidR="00F35F0A" w:rsidRPr="00662B29" w:rsidRDefault="00F35F0A">
      <w:pPr>
        <w:rPr>
          <w:rFonts w:ascii="Helvetica" w:eastAsiaTheme="minorHAnsi" w:hAnsi="Helvetica"/>
          <w:lang w:eastAsia="en-US"/>
        </w:rPr>
      </w:pPr>
      <w:r w:rsidRPr="00662B29">
        <w:rPr>
          <w:rFonts w:ascii="Helvetica" w:hAnsi="Helvetica"/>
        </w:rPr>
        <w:br w:type="page"/>
      </w:r>
    </w:p>
    <w:p w:rsidR="00D87F05" w:rsidRPr="00662B29" w:rsidRDefault="00DF761C" w:rsidP="00A54EF8">
      <w:pPr>
        <w:pStyle w:val="Bullet1"/>
      </w:pPr>
      <w:r w:rsidRPr="00662B29">
        <w:t>Using your personal network of contacts – while risk management is a very individual thin</w:t>
      </w:r>
      <w:r w:rsidR="00D87F05" w:rsidRPr="00662B29">
        <w:t xml:space="preserve">g </w:t>
      </w:r>
      <w:r w:rsidRPr="00662B29">
        <w:t>it always pays to speak to several of your industry contacts to see what they have done and</w:t>
      </w:r>
      <w:r w:rsidR="00D87F05" w:rsidRPr="00662B29">
        <w:t xml:space="preserve"> </w:t>
      </w:r>
      <w:r w:rsidRPr="00662B29">
        <w:t>to seek advice as to what risks they have sought to manage. This approach also has the</w:t>
      </w:r>
      <w:r w:rsidR="00D87F05" w:rsidRPr="00662B29">
        <w:t xml:space="preserve"> </w:t>
      </w:r>
      <w:r w:rsidRPr="00662B29">
        <w:t>benefit of allowing you to benefit from any mist</w:t>
      </w:r>
      <w:r w:rsidR="00F35F0A" w:rsidRPr="00662B29">
        <w:t>akes they have made in the past</w:t>
      </w:r>
    </w:p>
    <w:p w:rsidR="00D87F05" w:rsidRPr="00662B29" w:rsidRDefault="00536A39" w:rsidP="00A54EF8">
      <w:pPr>
        <w:pStyle w:val="Bullet1"/>
      </w:pPr>
      <w:r w:rsidRPr="00662B29">
        <w:rPr>
          <w:rFonts w:cs="HelveticaNeueLTStd-Cn"/>
        </w:rPr>
        <w:t>Computer modelling</w:t>
      </w:r>
      <w:r w:rsidR="00D87F05" w:rsidRPr="00662B29">
        <w:rPr>
          <w:rFonts w:cs="HelveticaNeueLTStd-Cn"/>
        </w:rPr>
        <w:t xml:space="preserve"> - </w:t>
      </w:r>
      <w:r w:rsidR="00D87F05" w:rsidRPr="00662B29">
        <w:t>w</w:t>
      </w:r>
      <w:r w:rsidRPr="00662B29">
        <w:t>here risk management software is used to assi</w:t>
      </w:r>
      <w:r w:rsidR="00D87F05" w:rsidRPr="00662B29">
        <w:t xml:space="preserve">st in the risk analysis process </w:t>
      </w:r>
      <w:r w:rsidRPr="00662B29">
        <w:t xml:space="preserve">Some packages focus on generic risk </w:t>
      </w:r>
      <w:r w:rsidR="00D87F05" w:rsidRPr="00662B29">
        <w:t xml:space="preserve">management or </w:t>
      </w:r>
      <w:r w:rsidRPr="00662B29">
        <w:t>analysis while ot</w:t>
      </w:r>
      <w:r w:rsidR="00D87F05" w:rsidRPr="00662B29">
        <w:t xml:space="preserve">her focus exclusively on one area, such as financial, </w:t>
      </w:r>
      <w:r w:rsidR="002465BC" w:rsidRPr="00662B29">
        <w:t>OSH</w:t>
      </w:r>
      <w:r w:rsidR="00D87F05" w:rsidRPr="00662B29">
        <w:t xml:space="preserve"> etc</w:t>
      </w:r>
      <w:r w:rsidRPr="00662B29">
        <w:t>.</w:t>
      </w:r>
    </w:p>
    <w:p w:rsidR="00D87F05" w:rsidRPr="00662B29" w:rsidRDefault="00536A39" w:rsidP="00A54EF8">
      <w:pPr>
        <w:pStyle w:val="Bullet1"/>
      </w:pPr>
      <w:r w:rsidRPr="00662B29">
        <w:rPr>
          <w:rFonts w:cs="HelveticaNeueLTStd-Cn"/>
        </w:rPr>
        <w:t>Sensitivity analysis</w:t>
      </w:r>
      <w:r w:rsidR="00D87F05" w:rsidRPr="00662B29">
        <w:rPr>
          <w:rFonts w:cs="HelveticaNeueLTStd-Cn"/>
        </w:rPr>
        <w:t xml:space="preserve"> -</w:t>
      </w:r>
      <w:r w:rsidR="00D87F05" w:rsidRPr="00662B29">
        <w:t>t</w:t>
      </w:r>
      <w:r w:rsidRPr="00662B29">
        <w:t>his is a technique designed to assist in identifying the most and least significant risks that a</w:t>
      </w:r>
      <w:r w:rsidR="00D87F05" w:rsidRPr="00662B29">
        <w:t xml:space="preserve"> </w:t>
      </w:r>
      <w:r w:rsidRPr="00662B29">
        <w:t>business faces so that informed decisions can be made about the priorities for addressing risk.</w:t>
      </w:r>
      <w:r w:rsidR="00D87F05" w:rsidRPr="00662B29">
        <w:t xml:space="preserve"> </w:t>
      </w:r>
    </w:p>
    <w:p w:rsidR="00D87F05" w:rsidRPr="00662B29" w:rsidRDefault="00536A39" w:rsidP="00A54EF8">
      <w:pPr>
        <w:pStyle w:val="Bullet1"/>
        <w:numPr>
          <w:ilvl w:val="0"/>
          <w:numId w:val="0"/>
        </w:numPr>
        <w:ind w:left="357"/>
      </w:pPr>
      <w:r w:rsidRPr="00662B29">
        <w:t xml:space="preserve">This </w:t>
      </w:r>
      <w:r w:rsidR="00A54EF8" w:rsidRPr="00662B29">
        <w:t>tool</w:t>
      </w:r>
      <w:r w:rsidRPr="00662B29">
        <w:t xml:space="preserve"> also helps to rate issues that have been raised as uncertainties in the whole process.</w:t>
      </w:r>
      <w:r w:rsidR="00D87F05" w:rsidRPr="00662B29">
        <w:t xml:space="preserve"> </w:t>
      </w:r>
      <w:r w:rsidRPr="00662B29">
        <w:t>In many cases, sensitivity analysis is used solely to verify or validate decisions about risk and</w:t>
      </w:r>
      <w:r w:rsidR="00D87F05" w:rsidRPr="00662B29">
        <w:t xml:space="preserve"> </w:t>
      </w:r>
      <w:r w:rsidRPr="00662B29">
        <w:t>risk leve</w:t>
      </w:r>
      <w:r w:rsidR="00F35F0A" w:rsidRPr="00662B29">
        <w:t>ls that have already been taken</w:t>
      </w:r>
    </w:p>
    <w:p w:rsidR="00D87F05" w:rsidRPr="00662B29" w:rsidRDefault="003A449B" w:rsidP="00A54EF8">
      <w:pPr>
        <w:pStyle w:val="Bullet1"/>
      </w:pPr>
      <w:r w:rsidRPr="00662B29">
        <w:rPr>
          <w:rFonts w:cs="HelveticaNeueLTStd-Cn"/>
          <w:noProof/>
          <w:lang w:val="en-US"/>
        </w:rPr>
        <w:drawing>
          <wp:anchor distT="0" distB="0" distL="114300" distR="114300" simplePos="0" relativeHeight="252147712" behindDoc="0" locked="0" layoutInCell="1" allowOverlap="1">
            <wp:simplePos x="0" y="0"/>
            <wp:positionH relativeFrom="column">
              <wp:posOffset>3347720</wp:posOffset>
            </wp:positionH>
            <wp:positionV relativeFrom="paragraph">
              <wp:posOffset>141605</wp:posOffset>
            </wp:positionV>
            <wp:extent cx="2443480" cy="1628775"/>
            <wp:effectExtent l="19050" t="0" r="0" b="0"/>
            <wp:wrapSquare wrapText="bothSides"/>
            <wp:docPr id="186" name="Picture 185" descr="shutterstock_1664689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6468943.jpg"/>
                    <pic:cNvPicPr/>
                  </pic:nvPicPr>
                  <pic:blipFill>
                    <a:blip r:embed="rId237" cstate="print"/>
                    <a:stretch>
                      <a:fillRect/>
                    </a:stretch>
                  </pic:blipFill>
                  <pic:spPr>
                    <a:xfrm>
                      <a:off x="0" y="0"/>
                      <a:ext cx="2443480" cy="1628775"/>
                    </a:xfrm>
                    <a:prstGeom prst="rect">
                      <a:avLst/>
                    </a:prstGeom>
                  </pic:spPr>
                </pic:pic>
              </a:graphicData>
            </a:graphic>
          </wp:anchor>
        </w:drawing>
      </w:r>
      <w:r w:rsidR="00536A39" w:rsidRPr="00662B29">
        <w:rPr>
          <w:rFonts w:cs="HelveticaNeueLTStd-Cn"/>
        </w:rPr>
        <w:t>Structured interviews</w:t>
      </w:r>
      <w:r w:rsidR="00D87F05" w:rsidRPr="00662B29">
        <w:rPr>
          <w:rFonts w:cs="HelveticaNeueLTStd-Cn"/>
        </w:rPr>
        <w:t xml:space="preserve"> - </w:t>
      </w:r>
      <w:r w:rsidR="00D87F05" w:rsidRPr="00662B29">
        <w:t>a</w:t>
      </w:r>
      <w:r w:rsidR="00536A39" w:rsidRPr="00662B29">
        <w:t xml:space="preserve"> structured interview is one </w:t>
      </w:r>
      <w:r w:rsidR="00D87F05" w:rsidRPr="00662B29">
        <w:t xml:space="preserve">where the same set of questions or </w:t>
      </w:r>
      <w:r w:rsidR="00536A39" w:rsidRPr="00662B29">
        <w:t>issues are raised with all those</w:t>
      </w:r>
      <w:r w:rsidR="00D87F05" w:rsidRPr="00662B29">
        <w:t xml:space="preserve"> </w:t>
      </w:r>
      <w:r w:rsidR="00536A39" w:rsidRPr="00662B29">
        <w:t>who are interviewed.</w:t>
      </w:r>
      <w:r w:rsidR="00D87F05" w:rsidRPr="00662B29">
        <w:t xml:space="preserve"> </w:t>
      </w:r>
      <w:r w:rsidR="00536A39" w:rsidRPr="00662B29">
        <w:t>They are often used when there is heated debate and substantial difference regarding a risk</w:t>
      </w:r>
      <w:r w:rsidR="00D87F05" w:rsidRPr="00662B29">
        <w:t xml:space="preserve"> in terms of its likelihood </w:t>
      </w:r>
      <w:r w:rsidR="00536A39" w:rsidRPr="00662B29">
        <w:t>or consequence.</w:t>
      </w:r>
    </w:p>
    <w:p w:rsidR="00D87F05" w:rsidRPr="00662B29" w:rsidRDefault="00D87F05" w:rsidP="00A54EF8">
      <w:pPr>
        <w:pStyle w:val="Bullet1"/>
        <w:numPr>
          <w:ilvl w:val="0"/>
          <w:numId w:val="0"/>
        </w:numPr>
        <w:ind w:left="357"/>
      </w:pPr>
      <w:r w:rsidRPr="00662B29">
        <w:t xml:space="preserve">Experienced </w:t>
      </w:r>
      <w:r w:rsidR="00536A39" w:rsidRPr="00662B29">
        <w:t>interviewers should be used who have the expertise to identify</w:t>
      </w:r>
      <w:r w:rsidRPr="00662B29">
        <w:t xml:space="preserve"> </w:t>
      </w:r>
      <w:r w:rsidR="00536A39" w:rsidRPr="00662B29">
        <w:t>additional points that are raised in the inte</w:t>
      </w:r>
      <w:r w:rsidRPr="00662B29">
        <w:t xml:space="preserve">rviews that merit consideration or </w:t>
      </w:r>
      <w:r w:rsidR="00536A39" w:rsidRPr="00662B29">
        <w:t>inclusion even</w:t>
      </w:r>
      <w:r w:rsidRPr="00662B29">
        <w:t xml:space="preserve"> </w:t>
      </w:r>
      <w:r w:rsidR="00536A39" w:rsidRPr="00662B29">
        <w:t>though not specifically targeted by the set list of questions.</w:t>
      </w:r>
      <w:r w:rsidRPr="00662B29">
        <w:t xml:space="preserve"> </w:t>
      </w:r>
    </w:p>
    <w:p w:rsidR="00D87F05" w:rsidRPr="00662B29" w:rsidRDefault="00536A39" w:rsidP="00A54EF8">
      <w:pPr>
        <w:pStyle w:val="Bullet1"/>
        <w:numPr>
          <w:ilvl w:val="0"/>
          <w:numId w:val="0"/>
        </w:numPr>
        <w:ind w:left="357"/>
      </w:pPr>
      <w:r w:rsidRPr="00662B29">
        <w:t>The data obtained via the structured interview</w:t>
      </w:r>
      <w:r w:rsidR="00D87F05" w:rsidRPr="00662B29">
        <w:t>s is then analysed and used as part of</w:t>
      </w:r>
      <w:r w:rsidRPr="00662B29">
        <w:t xml:space="preserve"> the</w:t>
      </w:r>
      <w:r w:rsidR="00D87F05" w:rsidRPr="00662B29">
        <w:t xml:space="preserve"> </w:t>
      </w:r>
      <w:r w:rsidR="00F35F0A" w:rsidRPr="00662B29">
        <w:t>decision making process</w:t>
      </w:r>
    </w:p>
    <w:p w:rsidR="00D87F05" w:rsidRPr="00662B29" w:rsidRDefault="00536A39" w:rsidP="00A54EF8">
      <w:pPr>
        <w:pStyle w:val="Bullet1"/>
      </w:pPr>
      <w:r w:rsidRPr="00662B29">
        <w:rPr>
          <w:rFonts w:cs="HelveticaNeueLTStd-Cn"/>
        </w:rPr>
        <w:t>Questionnaires</w:t>
      </w:r>
      <w:r w:rsidR="00D87F05" w:rsidRPr="00662B29">
        <w:rPr>
          <w:rFonts w:cs="HelveticaNeueLTStd-Cn"/>
        </w:rPr>
        <w:t xml:space="preserve"> - </w:t>
      </w:r>
      <w:r w:rsidR="00D87F05" w:rsidRPr="00662B29">
        <w:t>m</w:t>
      </w:r>
      <w:r w:rsidRPr="00662B29">
        <w:t>ay b</w:t>
      </w:r>
      <w:r w:rsidR="00D87F05" w:rsidRPr="00662B29">
        <w:t xml:space="preserve">e used to distribute questions </w:t>
      </w:r>
      <w:r w:rsidRPr="00662B29">
        <w:t>about risk to a wider</w:t>
      </w:r>
      <w:r w:rsidR="00D87F05" w:rsidRPr="00662B29">
        <w:t xml:space="preserve"> </w:t>
      </w:r>
      <w:r w:rsidRPr="00662B29">
        <w:t>set of stakeholders with the aim of gathering feedback and input from a greater number of</w:t>
      </w:r>
      <w:r w:rsidR="00D87F05" w:rsidRPr="00662B29">
        <w:t xml:space="preserve"> </w:t>
      </w:r>
      <w:r w:rsidRPr="00662B29">
        <w:t>respondents.</w:t>
      </w:r>
    </w:p>
    <w:p w:rsidR="00D87F05" w:rsidRPr="00662B29" w:rsidRDefault="00536A39" w:rsidP="00A54EF8">
      <w:pPr>
        <w:pStyle w:val="Bullet1"/>
        <w:numPr>
          <w:ilvl w:val="0"/>
          <w:numId w:val="0"/>
        </w:numPr>
        <w:ind w:left="357"/>
      </w:pPr>
      <w:r w:rsidRPr="00662B29">
        <w:t>Questionnaires can be used to break deadlocks on issues in much the same way that</w:t>
      </w:r>
      <w:r w:rsidR="00D87F05" w:rsidRPr="00662B29">
        <w:t xml:space="preserve"> </w:t>
      </w:r>
      <w:r w:rsidRPr="00662B29">
        <w:t>structured interviews are used.</w:t>
      </w:r>
    </w:p>
    <w:p w:rsidR="00D87F05" w:rsidRPr="00662B29" w:rsidRDefault="00536A39" w:rsidP="00A54EF8">
      <w:pPr>
        <w:pStyle w:val="Bullet1"/>
        <w:numPr>
          <w:ilvl w:val="0"/>
          <w:numId w:val="0"/>
        </w:numPr>
        <w:ind w:left="357"/>
      </w:pPr>
      <w:r w:rsidRPr="00662B29">
        <w:t>Questionnaires are preferred by some as they are less expensive to administer but</w:t>
      </w:r>
      <w:r w:rsidR="00D87F05" w:rsidRPr="00662B29">
        <w:t xml:space="preserve"> </w:t>
      </w:r>
      <w:r w:rsidRPr="00662B29">
        <w:t>traditionally response rates are poor, and the nature of them rarely allows for follow-up of</w:t>
      </w:r>
      <w:r w:rsidR="00D87F05" w:rsidRPr="00662B29">
        <w:t xml:space="preserve"> </w:t>
      </w:r>
      <w:r w:rsidRPr="00662B29">
        <w:t>po</w:t>
      </w:r>
      <w:r w:rsidR="00F35F0A" w:rsidRPr="00662B29">
        <w:t>ints that should be followed-up</w:t>
      </w:r>
    </w:p>
    <w:p w:rsidR="002F6E11" w:rsidRPr="00662B29" w:rsidRDefault="00536A39" w:rsidP="00A54EF8">
      <w:pPr>
        <w:pStyle w:val="Bullet1"/>
      </w:pPr>
      <w:r w:rsidRPr="00662B29">
        <w:rPr>
          <w:rFonts w:cs="HelveticaNeueLTStd-Cn"/>
        </w:rPr>
        <w:t xml:space="preserve">Fault </w:t>
      </w:r>
      <w:r w:rsidRPr="00662B29">
        <w:t>trees</w:t>
      </w:r>
      <w:r w:rsidR="002F6E11" w:rsidRPr="00662B29">
        <w:t xml:space="preserve"> - r</w:t>
      </w:r>
      <w:r w:rsidRPr="00662B29">
        <w:t>eferred to as FTA (Fault Tree Analysis) this is used primarily when reliability and safety is an issue.</w:t>
      </w:r>
    </w:p>
    <w:p w:rsidR="002F6E11" w:rsidRPr="00662B29" w:rsidRDefault="00536A39" w:rsidP="00A54EF8">
      <w:pPr>
        <w:pStyle w:val="Bullet1"/>
        <w:numPr>
          <w:ilvl w:val="0"/>
          <w:numId w:val="0"/>
        </w:numPr>
        <w:ind w:left="357"/>
      </w:pPr>
      <w:r w:rsidRPr="00662B29">
        <w:t>‘Trees’ are drawn in much the same way as an organisational chart is drawn with the</w:t>
      </w:r>
      <w:r w:rsidR="002F6E11" w:rsidRPr="00662B29">
        <w:t xml:space="preserve"> diagrammatic and </w:t>
      </w:r>
      <w:r w:rsidRPr="00662B29">
        <w:t>visual approach helping some people to better understand the issue being</w:t>
      </w:r>
      <w:r w:rsidR="002F6E11" w:rsidRPr="00662B29">
        <w:t xml:space="preserve"> </w:t>
      </w:r>
      <w:r w:rsidRPr="00662B29">
        <w:t>considered.</w:t>
      </w:r>
    </w:p>
    <w:p w:rsidR="002F6E11" w:rsidRPr="00662B29" w:rsidRDefault="00536A39" w:rsidP="00A54EF8">
      <w:pPr>
        <w:pStyle w:val="Bullet1"/>
        <w:numPr>
          <w:ilvl w:val="0"/>
          <w:numId w:val="0"/>
        </w:numPr>
        <w:ind w:left="357"/>
      </w:pPr>
      <w:r w:rsidRPr="00662B29">
        <w:t>The approach lists an undesirable event at the top of the tree (every undesirable event needs</w:t>
      </w:r>
      <w:r w:rsidR="002F6E11" w:rsidRPr="00662B29">
        <w:t xml:space="preserve"> </w:t>
      </w:r>
      <w:r w:rsidRPr="00662B29">
        <w:t>to have its own fault tree developed just for that event) and asks users to determine possible</w:t>
      </w:r>
      <w:r w:rsidR="002F6E11" w:rsidRPr="00662B29">
        <w:t xml:space="preserve"> </w:t>
      </w:r>
      <w:r w:rsidRPr="00662B29">
        <w:t>causes for that event.</w:t>
      </w:r>
    </w:p>
    <w:p w:rsidR="002F6E11" w:rsidRPr="00662B29" w:rsidRDefault="00536A39" w:rsidP="00A54EF8">
      <w:pPr>
        <w:pStyle w:val="Bullet1"/>
        <w:numPr>
          <w:ilvl w:val="0"/>
          <w:numId w:val="0"/>
        </w:numPr>
        <w:ind w:left="357"/>
      </w:pPr>
      <w:r w:rsidRPr="00662B29">
        <w:t>The branches of the tree are developed as a result of ‘and’/’or’ gates (or decisions) relating</w:t>
      </w:r>
      <w:r w:rsidR="002F6E11" w:rsidRPr="00662B29">
        <w:t xml:space="preserve"> </w:t>
      </w:r>
      <w:r w:rsidRPr="00662B29">
        <w:t>to identified hazards that lead to the unwanted event occurring.</w:t>
      </w:r>
      <w:r w:rsidR="002F6E11" w:rsidRPr="00662B29">
        <w:t xml:space="preserve"> </w:t>
      </w:r>
    </w:p>
    <w:p w:rsidR="002F6E11" w:rsidRPr="00662B29" w:rsidRDefault="00536A39" w:rsidP="00A54EF8">
      <w:pPr>
        <w:pStyle w:val="Bullet1"/>
        <w:numPr>
          <w:ilvl w:val="0"/>
          <w:numId w:val="0"/>
        </w:numPr>
        <w:ind w:left="357"/>
      </w:pPr>
      <w:r w:rsidRPr="00662B29">
        <w:t>In practice, every undesirable event has possible causal factors attributed to it, and then</w:t>
      </w:r>
      <w:r w:rsidR="002F6E11" w:rsidRPr="00662B29">
        <w:t xml:space="preserve"> </w:t>
      </w:r>
      <w:r w:rsidRPr="00662B29">
        <w:t>those have ‘contributing’ factors allocated to them.</w:t>
      </w:r>
    </w:p>
    <w:p w:rsidR="002F6E11" w:rsidRPr="00662B29" w:rsidRDefault="00536A39" w:rsidP="00A54EF8">
      <w:pPr>
        <w:pStyle w:val="Bullet1"/>
        <w:numPr>
          <w:ilvl w:val="0"/>
          <w:numId w:val="0"/>
        </w:numPr>
        <w:ind w:left="357"/>
      </w:pPr>
      <w:r w:rsidRPr="00662B29">
        <w:t>Analysis using this approach should identify better ways to manage the identified risk</w:t>
      </w:r>
      <w:r w:rsidR="002F6E11" w:rsidRPr="00662B29">
        <w:t xml:space="preserve"> </w:t>
      </w:r>
      <w:r w:rsidRPr="00662B29">
        <w:t>inherent in the undesirable event by virtue of being able to describe faults that cause</w:t>
      </w:r>
      <w:r w:rsidR="002F6E11" w:rsidRPr="00662B29">
        <w:t xml:space="preserve"> </w:t>
      </w:r>
      <w:r w:rsidRPr="00662B29">
        <w:t>problems with references to their logical pa</w:t>
      </w:r>
      <w:r w:rsidR="00F35F0A" w:rsidRPr="00662B29">
        <w:t>th</w:t>
      </w:r>
    </w:p>
    <w:p w:rsidR="002F6E11" w:rsidRPr="00662B29" w:rsidRDefault="003A449B" w:rsidP="00A54EF8">
      <w:pPr>
        <w:pStyle w:val="Bullet1"/>
      </w:pPr>
      <w:r w:rsidRPr="00662B29">
        <w:rPr>
          <w:rFonts w:cs="HelveticaNeueLTStd-Cn"/>
          <w:noProof/>
          <w:lang w:val="en-US"/>
        </w:rPr>
        <w:drawing>
          <wp:anchor distT="0" distB="0" distL="114300" distR="114300" simplePos="0" relativeHeight="252148736" behindDoc="0" locked="0" layoutInCell="1" allowOverlap="1">
            <wp:simplePos x="0" y="0"/>
            <wp:positionH relativeFrom="column">
              <wp:posOffset>3343275</wp:posOffset>
            </wp:positionH>
            <wp:positionV relativeFrom="paragraph">
              <wp:posOffset>494665</wp:posOffset>
            </wp:positionV>
            <wp:extent cx="2162175" cy="1438275"/>
            <wp:effectExtent l="19050" t="0" r="9525" b="0"/>
            <wp:wrapSquare wrapText="bothSides"/>
            <wp:docPr id="188" name="Picture 187" descr="shutterstock_1323185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2318596.jpg"/>
                    <pic:cNvPicPr/>
                  </pic:nvPicPr>
                  <pic:blipFill>
                    <a:blip r:embed="rId238" cstate="print"/>
                    <a:stretch>
                      <a:fillRect/>
                    </a:stretch>
                  </pic:blipFill>
                  <pic:spPr>
                    <a:xfrm>
                      <a:off x="0" y="0"/>
                      <a:ext cx="2162175" cy="1438275"/>
                    </a:xfrm>
                    <a:prstGeom prst="rect">
                      <a:avLst/>
                    </a:prstGeom>
                  </pic:spPr>
                </pic:pic>
              </a:graphicData>
            </a:graphic>
          </wp:anchor>
        </w:drawing>
      </w:r>
      <w:r w:rsidR="00536A39" w:rsidRPr="00662B29">
        <w:rPr>
          <w:rFonts w:cs="HelveticaNeueLTStd-Cn"/>
        </w:rPr>
        <w:t>Analysis of consequences</w:t>
      </w:r>
      <w:r w:rsidR="002F6E11" w:rsidRPr="00662B29">
        <w:rPr>
          <w:rFonts w:cs="HelveticaNeueLTStd-Cn"/>
        </w:rPr>
        <w:t xml:space="preserve"> - t</w:t>
      </w:r>
      <w:r w:rsidR="00536A39" w:rsidRPr="00662B29">
        <w:t>he analysis of consequences is arguable the most used technique especially in small</w:t>
      </w:r>
      <w:r w:rsidR="002F6E11" w:rsidRPr="00662B29">
        <w:t xml:space="preserve"> </w:t>
      </w:r>
      <w:r w:rsidR="00536A39" w:rsidRPr="00662B29">
        <w:t>business in relation to risk management methods and tools that are used.</w:t>
      </w:r>
      <w:r w:rsidR="002F6E11" w:rsidRPr="00662B29">
        <w:t xml:space="preserve"> </w:t>
      </w:r>
    </w:p>
    <w:p w:rsidR="002F6E11" w:rsidRPr="00662B29" w:rsidRDefault="00536A39" w:rsidP="00A54EF8">
      <w:pPr>
        <w:pStyle w:val="Bullet1"/>
        <w:numPr>
          <w:ilvl w:val="0"/>
          <w:numId w:val="0"/>
        </w:numPr>
        <w:ind w:left="357"/>
      </w:pPr>
      <w:r w:rsidRPr="00662B29">
        <w:t>As its name implies the approach asks users to analyse what they believe to be the</w:t>
      </w:r>
      <w:r w:rsidR="002F6E11" w:rsidRPr="00662B29">
        <w:t xml:space="preserve"> </w:t>
      </w:r>
      <w:r w:rsidRPr="00662B29">
        <w:t>consequences of acting, not acting or taking identified action in relation to a nominated risk.</w:t>
      </w:r>
    </w:p>
    <w:p w:rsidR="003214B1" w:rsidRPr="00662B29" w:rsidRDefault="00536A39" w:rsidP="00A54EF8">
      <w:pPr>
        <w:pStyle w:val="Bullet1"/>
        <w:numPr>
          <w:ilvl w:val="0"/>
          <w:numId w:val="0"/>
        </w:numPr>
        <w:ind w:left="357"/>
      </w:pPr>
      <w:r w:rsidRPr="00662B29">
        <w:t>Consequences commonly considered include loss of money, time, labour and intangibles.</w:t>
      </w:r>
    </w:p>
    <w:p w:rsidR="00A54EF8" w:rsidRPr="00662B29" w:rsidRDefault="00A54EF8" w:rsidP="003214B1">
      <w:pPr>
        <w:autoSpaceDE w:val="0"/>
        <w:autoSpaceDN w:val="0"/>
        <w:adjustRightInd w:val="0"/>
        <w:snapToGrid w:val="0"/>
        <w:spacing w:before="80" w:after="120" w:line="240" w:lineRule="auto"/>
        <w:rPr>
          <w:rFonts w:ascii="Helvetica" w:eastAsia="Times New Roman" w:hAnsi="Helvetica" w:cs="HelveticaNeueLTStd-LtCn"/>
          <w:color w:val="000000"/>
        </w:rPr>
      </w:pPr>
    </w:p>
    <w:p w:rsidR="003214B1" w:rsidRPr="00662B29" w:rsidRDefault="003214B1" w:rsidP="003214B1">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44640"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7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214B1" w:rsidRPr="00662B29" w:rsidRDefault="003214B1" w:rsidP="003214B1">
      <w:pPr>
        <w:spacing w:before="80" w:after="120" w:line="240" w:lineRule="auto"/>
        <w:rPr>
          <w:rFonts w:ascii="Helvetica" w:hAnsi="Helvetica"/>
          <w:b/>
          <w:bCs/>
          <w:i/>
          <w:sz w:val="32"/>
          <w:szCs w:val="32"/>
        </w:rPr>
      </w:pPr>
      <w:r w:rsidRPr="00662B29">
        <w:rPr>
          <w:rFonts w:ascii="Helvetica" w:hAnsi="Helvetica" w:cs="Chevin-DemiBold"/>
          <w:b/>
          <w:bCs/>
          <w:i/>
          <w:sz w:val="32"/>
          <w:szCs w:val="32"/>
        </w:rPr>
        <w:t>Activity 2</w:t>
      </w:r>
      <w:r w:rsidR="003F7C76" w:rsidRPr="00662B29">
        <w:rPr>
          <w:rFonts w:ascii="Helvetica" w:hAnsi="Helvetica" w:cs="Chevin-DemiBold"/>
          <w:b/>
          <w:bCs/>
          <w:i/>
          <w:sz w:val="32"/>
          <w:szCs w:val="32"/>
        </w:rPr>
        <w:t>9</w:t>
      </w:r>
      <w:r w:rsidRPr="00662B29">
        <w:rPr>
          <w:rFonts w:ascii="Helvetica" w:hAnsi="Helvetica" w:cs="Chevin-DemiBold"/>
          <w:b/>
          <w:bCs/>
          <w:i/>
          <w:sz w:val="32"/>
          <w:szCs w:val="32"/>
        </w:rPr>
        <w:t xml:space="preserve"> </w:t>
      </w:r>
      <w:r w:rsidR="00A54EF8"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risk management techniques</w:t>
      </w:r>
    </w:p>
    <w:p w:rsidR="003214B1" w:rsidRPr="00662B29" w:rsidRDefault="003214B1" w:rsidP="003214B1">
      <w:pPr>
        <w:pStyle w:val="Heading3"/>
        <w:spacing w:before="80" w:after="120"/>
        <w:rPr>
          <w:rFonts w:cs="HelveticaNeueLT Std Lt Cn"/>
          <w:b w:val="0"/>
          <w:color w:val="221E1F"/>
          <w:sz w:val="22"/>
        </w:rPr>
      </w:pPr>
    </w:p>
    <w:p w:rsidR="003214B1" w:rsidRPr="00662B29" w:rsidRDefault="003214B1" w:rsidP="003214B1">
      <w:pPr>
        <w:autoSpaceDE w:val="0"/>
        <w:autoSpaceDN w:val="0"/>
        <w:adjustRightInd w:val="0"/>
        <w:snapToGrid w:val="0"/>
        <w:spacing w:after="0" w:line="240" w:lineRule="auto"/>
        <w:rPr>
          <w:rFonts w:ascii="Helvetica" w:eastAsia="Times New Roman" w:hAnsi="Helvetica" w:cs="HelveticaNeueLTStd-Lt"/>
          <w:color w:val="000000"/>
          <w:szCs w:val="24"/>
        </w:rPr>
      </w:pPr>
    </w:p>
    <w:p w:rsidR="00E71352" w:rsidRPr="00662B29" w:rsidRDefault="003214B1" w:rsidP="00721199">
      <w:pPr>
        <w:pStyle w:val="BodyCopy"/>
        <w:rPr>
          <w:noProof w:val="0"/>
        </w:rPr>
      </w:pPr>
      <w:r w:rsidRPr="00662B29">
        <w:rPr>
          <w:noProof w:val="0"/>
        </w:rPr>
        <w:t>For your organisation, identify which three risk management techniques you would use, providing reasoning for your selection.</w:t>
      </w:r>
    </w:p>
    <w:tbl>
      <w:tblPr>
        <w:tblStyle w:val="TableGrid"/>
        <w:tblW w:w="0" w:type="auto"/>
        <w:tblLook w:val="04A0" w:firstRow="1" w:lastRow="0" w:firstColumn="1" w:lastColumn="0" w:noHBand="0" w:noVBand="1"/>
      </w:tblPr>
      <w:tblGrid>
        <w:gridCol w:w="4621"/>
        <w:gridCol w:w="4621"/>
      </w:tblGrid>
      <w:tr w:rsidR="003214B1" w:rsidRPr="00662B29" w:rsidTr="003214B1">
        <w:tc>
          <w:tcPr>
            <w:tcW w:w="4621" w:type="dxa"/>
            <w:shd w:val="clear" w:color="auto" w:fill="F2F2F2" w:themeFill="background1" w:themeFillShade="F2"/>
          </w:tcPr>
          <w:p w:rsidR="003214B1" w:rsidRPr="00662B29" w:rsidRDefault="003214B1" w:rsidP="003214B1">
            <w:pPr>
              <w:autoSpaceDE w:val="0"/>
              <w:autoSpaceDN w:val="0"/>
              <w:adjustRightInd w:val="0"/>
              <w:snapToGrid w:val="0"/>
              <w:spacing w:before="120" w:after="120"/>
              <w:rPr>
                <w:rFonts w:ascii="Helvetica" w:hAnsi="Helvetica" w:cs="HelveticaNeueLTStd-MdCn"/>
                <w:b/>
                <w:color w:val="000000"/>
              </w:rPr>
            </w:pPr>
            <w:r w:rsidRPr="00662B29">
              <w:rPr>
                <w:rFonts w:ascii="Helvetica" w:hAnsi="Helvetica" w:cs="HelveticaNeueLTStd-MdCn"/>
                <w:b/>
                <w:color w:val="000000"/>
              </w:rPr>
              <w:t>RISK TECHNIQUE METHOD</w:t>
            </w:r>
          </w:p>
        </w:tc>
        <w:tc>
          <w:tcPr>
            <w:tcW w:w="4621" w:type="dxa"/>
            <w:shd w:val="clear" w:color="auto" w:fill="F2F2F2" w:themeFill="background1" w:themeFillShade="F2"/>
          </w:tcPr>
          <w:p w:rsidR="003214B1" w:rsidRPr="00662B29" w:rsidRDefault="003214B1" w:rsidP="003214B1">
            <w:pPr>
              <w:autoSpaceDE w:val="0"/>
              <w:autoSpaceDN w:val="0"/>
              <w:adjustRightInd w:val="0"/>
              <w:snapToGrid w:val="0"/>
              <w:spacing w:before="120" w:after="120"/>
              <w:rPr>
                <w:rFonts w:ascii="Helvetica" w:hAnsi="Helvetica" w:cs="HelveticaNeueLTStd-MdCn"/>
                <w:b/>
                <w:color w:val="000000"/>
              </w:rPr>
            </w:pPr>
            <w:r w:rsidRPr="00662B29">
              <w:rPr>
                <w:rFonts w:ascii="Helvetica" w:hAnsi="Helvetica" w:cs="HelveticaNeueLTStd-MdCn"/>
                <w:b/>
                <w:color w:val="000000"/>
              </w:rPr>
              <w:t>REASONING</w:t>
            </w:r>
          </w:p>
        </w:tc>
      </w:tr>
      <w:tr w:rsidR="003214B1" w:rsidRPr="00662B29" w:rsidTr="003214B1">
        <w:tc>
          <w:tcPr>
            <w:tcW w:w="4621" w:type="dxa"/>
          </w:tcPr>
          <w:p w:rsidR="003214B1" w:rsidRPr="00662B29" w:rsidRDefault="003214B1" w:rsidP="00536A39">
            <w:pPr>
              <w:autoSpaceDE w:val="0"/>
              <w:autoSpaceDN w:val="0"/>
              <w:adjustRightInd w:val="0"/>
              <w:snapToGrid w:val="0"/>
              <w:rPr>
                <w:rFonts w:ascii="Helvetica" w:hAnsi="Helvetica" w:cs="HelveticaNeueLTStd-MdCn"/>
                <w:color w:val="000000"/>
              </w:rPr>
            </w:pPr>
          </w:p>
        </w:tc>
        <w:tc>
          <w:tcPr>
            <w:tcW w:w="4621" w:type="dxa"/>
          </w:tcPr>
          <w:p w:rsidR="003214B1" w:rsidRPr="00662B29" w:rsidRDefault="003214B1" w:rsidP="003214B1">
            <w:pPr>
              <w:autoSpaceDE w:val="0"/>
              <w:autoSpaceDN w:val="0"/>
              <w:adjustRightInd w:val="0"/>
              <w:snapToGrid w:val="0"/>
              <w:spacing w:line="480" w:lineRule="auto"/>
              <w:rPr>
                <w:rFonts w:ascii="Helvetica" w:hAnsi="Helvetica" w:cs="HelveticaNeueLTStd-MdCn"/>
                <w:color w:val="000000"/>
              </w:rPr>
            </w:pPr>
          </w:p>
        </w:tc>
      </w:tr>
      <w:tr w:rsidR="003214B1" w:rsidRPr="00662B29" w:rsidTr="003214B1">
        <w:tc>
          <w:tcPr>
            <w:tcW w:w="4621" w:type="dxa"/>
          </w:tcPr>
          <w:p w:rsidR="003214B1" w:rsidRPr="00662B29" w:rsidRDefault="003214B1" w:rsidP="00536A39">
            <w:pPr>
              <w:autoSpaceDE w:val="0"/>
              <w:autoSpaceDN w:val="0"/>
              <w:adjustRightInd w:val="0"/>
              <w:snapToGrid w:val="0"/>
              <w:rPr>
                <w:rFonts w:ascii="Helvetica" w:hAnsi="Helvetica" w:cs="HelveticaNeueLTStd-MdCn"/>
                <w:color w:val="000000"/>
              </w:rPr>
            </w:pPr>
          </w:p>
        </w:tc>
        <w:tc>
          <w:tcPr>
            <w:tcW w:w="4621" w:type="dxa"/>
          </w:tcPr>
          <w:p w:rsidR="003214B1" w:rsidRPr="00662B29" w:rsidRDefault="003214B1" w:rsidP="003214B1">
            <w:pPr>
              <w:autoSpaceDE w:val="0"/>
              <w:autoSpaceDN w:val="0"/>
              <w:adjustRightInd w:val="0"/>
              <w:snapToGrid w:val="0"/>
              <w:spacing w:line="480" w:lineRule="auto"/>
              <w:rPr>
                <w:rFonts w:ascii="Helvetica" w:hAnsi="Helvetica" w:cs="HelveticaNeueLTStd-MdCn"/>
                <w:color w:val="000000"/>
              </w:rPr>
            </w:pPr>
          </w:p>
        </w:tc>
      </w:tr>
      <w:tr w:rsidR="003214B1" w:rsidRPr="00662B29" w:rsidTr="003214B1">
        <w:tc>
          <w:tcPr>
            <w:tcW w:w="4621" w:type="dxa"/>
          </w:tcPr>
          <w:p w:rsidR="003214B1" w:rsidRPr="00662B29" w:rsidRDefault="003214B1" w:rsidP="00536A39">
            <w:pPr>
              <w:autoSpaceDE w:val="0"/>
              <w:autoSpaceDN w:val="0"/>
              <w:adjustRightInd w:val="0"/>
              <w:snapToGrid w:val="0"/>
              <w:rPr>
                <w:rFonts w:ascii="Helvetica" w:hAnsi="Helvetica" w:cs="HelveticaNeueLTStd-MdCn"/>
                <w:color w:val="000000"/>
              </w:rPr>
            </w:pPr>
          </w:p>
        </w:tc>
        <w:tc>
          <w:tcPr>
            <w:tcW w:w="4621" w:type="dxa"/>
          </w:tcPr>
          <w:p w:rsidR="003214B1" w:rsidRPr="00662B29" w:rsidRDefault="003214B1" w:rsidP="003214B1">
            <w:pPr>
              <w:autoSpaceDE w:val="0"/>
              <w:autoSpaceDN w:val="0"/>
              <w:adjustRightInd w:val="0"/>
              <w:snapToGrid w:val="0"/>
              <w:spacing w:line="480" w:lineRule="auto"/>
              <w:rPr>
                <w:rFonts w:ascii="Helvetica" w:hAnsi="Helvetica" w:cs="HelveticaNeueLTStd-MdCn"/>
                <w:color w:val="000000"/>
              </w:rPr>
            </w:pPr>
          </w:p>
        </w:tc>
      </w:tr>
    </w:tbl>
    <w:p w:rsidR="003214B1" w:rsidRPr="00662B29" w:rsidRDefault="003214B1" w:rsidP="00F35F0A">
      <w:pPr>
        <w:pStyle w:val="BodyCopy"/>
        <w:rPr>
          <w:noProof w:val="0"/>
          <w:szCs w:val="26"/>
        </w:rPr>
      </w:pPr>
      <w:r w:rsidRPr="00662B29">
        <w:rPr>
          <w:noProof w:val="0"/>
        </w:rPr>
        <w:br w:type="page"/>
      </w:r>
    </w:p>
    <w:p w:rsidR="000A249F" w:rsidRPr="00662B29" w:rsidRDefault="000A249F" w:rsidP="003115C3">
      <w:pPr>
        <w:pStyle w:val="Heading2"/>
      </w:pPr>
      <w:r w:rsidRPr="00662B29">
        <w:t>5.3</w:t>
      </w:r>
      <w:r w:rsidRPr="00662B29">
        <w:tab/>
      </w:r>
      <w:fldSimple w:instr=" REF  Criteria53  \* MERGEFORMAT ">
        <w:sdt>
          <w:sdtPr>
            <w:alias w:val="Criteria53"/>
            <w:tag w:val="Criteria53"/>
            <w:id w:val="-1278102028"/>
            <w:placeholder>
              <w:docPart w:val="7E2CF2F834854671B0F2DCFAF5C24A88"/>
            </w:placeholder>
          </w:sdtPr>
          <w:sdtEndPr>
            <w:rPr>
              <w:rStyle w:val="PlaceholderText"/>
              <w:color w:val="808080"/>
            </w:rPr>
          </w:sdtEndPr>
          <w:sdtContent>
            <w:r w:rsidR="001205F2" w:rsidRPr="001205F2">
              <w:rPr>
                <w:rStyle w:val="PlaceholderText"/>
                <w:color w:val="45545F"/>
              </w:rPr>
              <w:t>Assess risk levels</w:t>
            </w:r>
          </w:sdtContent>
        </w:sdt>
      </w:fldSimple>
    </w:p>
    <w:p w:rsidR="003115C3" w:rsidRPr="00662B29" w:rsidRDefault="003115C3" w:rsidP="0048318E">
      <w:pPr>
        <w:pStyle w:val="Heading3"/>
      </w:pPr>
      <w:r w:rsidRPr="00662B29">
        <w:t>Introduction</w:t>
      </w:r>
    </w:p>
    <w:p w:rsidR="00E1500C" w:rsidRPr="00662B29" w:rsidRDefault="00E1500C" w:rsidP="00721199">
      <w:pPr>
        <w:pStyle w:val="BodyCopy"/>
        <w:rPr>
          <w:noProof w:val="0"/>
          <w:szCs w:val="24"/>
        </w:rPr>
      </w:pPr>
      <w:r w:rsidRPr="00662B29">
        <w:rPr>
          <w:noProof w:val="0"/>
        </w:rPr>
        <w:t xml:space="preserve">Risk analysis is the process of examining identified risk so that the organisation can </w:t>
      </w:r>
      <w:r w:rsidRPr="00662B29">
        <w:rPr>
          <w:noProof w:val="0"/>
          <w:szCs w:val="24"/>
        </w:rPr>
        <w:t>understand and appreciate the totality of each risk, considering factors such as scope, nature, impact etc in order to use this information as the basis for calculating the risk level that each risk presents to the business.</w:t>
      </w:r>
    </w:p>
    <w:p w:rsidR="00536A39" w:rsidRPr="00662B29" w:rsidRDefault="00E1500C" w:rsidP="00721199">
      <w:pPr>
        <w:pStyle w:val="BodyCopy"/>
        <w:rPr>
          <w:noProof w:val="0"/>
          <w:szCs w:val="24"/>
        </w:rPr>
      </w:pPr>
      <w:r w:rsidRPr="00662B29">
        <w:rPr>
          <w:noProof w:val="0"/>
          <w:szCs w:val="24"/>
        </w:rPr>
        <w:t xml:space="preserve">Some risks will require more time, attention and analysis than others. </w:t>
      </w:r>
    </w:p>
    <w:p w:rsidR="00100616" w:rsidRPr="00662B29" w:rsidRDefault="00100616" w:rsidP="0048318E">
      <w:pPr>
        <w:pStyle w:val="Heading3"/>
        <w:rPr>
          <w:szCs w:val="28"/>
        </w:rPr>
      </w:pPr>
      <w:r w:rsidRPr="00662B29">
        <w:rPr>
          <w:szCs w:val="28"/>
        </w:rPr>
        <w:t>Risk analysis activities</w:t>
      </w:r>
    </w:p>
    <w:p w:rsidR="00055C58" w:rsidRPr="00662B29" w:rsidRDefault="00100616" w:rsidP="00721199">
      <w:pPr>
        <w:pStyle w:val="BodyCopy"/>
        <w:rPr>
          <w:noProof w:val="0"/>
        </w:rPr>
      </w:pPr>
      <w:r w:rsidRPr="00662B29">
        <w:rPr>
          <w:noProof w:val="0"/>
        </w:rPr>
        <w:t>Activities associated with analysing risks</w:t>
      </w:r>
      <w:r w:rsidR="00055C58" w:rsidRPr="00662B29">
        <w:rPr>
          <w:noProof w:val="0"/>
        </w:rPr>
        <w:t xml:space="preserve"> may involve:</w:t>
      </w:r>
    </w:p>
    <w:p w:rsidR="00055C58" w:rsidRPr="00662B29" w:rsidRDefault="00100616" w:rsidP="00A54EF8">
      <w:pPr>
        <w:pStyle w:val="Bullet1"/>
      </w:pPr>
      <w:r w:rsidRPr="00662B29">
        <w:t>E</w:t>
      </w:r>
      <w:r w:rsidR="00055C58" w:rsidRPr="00662B29">
        <w:t>stimate likelihood of risk - possibility that events may occur</w:t>
      </w:r>
    </w:p>
    <w:p w:rsidR="00055C58" w:rsidRPr="00662B29" w:rsidRDefault="00100616" w:rsidP="00A54EF8">
      <w:pPr>
        <w:pStyle w:val="Bullet1"/>
      </w:pPr>
      <w:r w:rsidRPr="00662B29">
        <w:t>E</w:t>
      </w:r>
      <w:r w:rsidR="00055C58" w:rsidRPr="00662B29">
        <w:t xml:space="preserve">stimate </w:t>
      </w:r>
      <w:r w:rsidRPr="00662B29">
        <w:t xml:space="preserve">consequences </w:t>
      </w:r>
      <w:r w:rsidR="00055C58" w:rsidRPr="00662B29">
        <w:t>of risk - effect of risks on organisational objectives</w:t>
      </w:r>
    </w:p>
    <w:p w:rsidR="00055C58" w:rsidRPr="00662B29" w:rsidRDefault="003A449B" w:rsidP="00A54EF8">
      <w:pPr>
        <w:pStyle w:val="Bullet1"/>
      </w:pPr>
      <w:r w:rsidRPr="00662B29">
        <w:rPr>
          <w:noProof/>
          <w:lang w:val="en-US"/>
        </w:rPr>
        <w:drawing>
          <wp:anchor distT="0" distB="0" distL="114300" distR="114300" simplePos="0" relativeHeight="252149760" behindDoc="0" locked="0" layoutInCell="1" allowOverlap="1">
            <wp:simplePos x="0" y="0"/>
            <wp:positionH relativeFrom="column">
              <wp:posOffset>3581400</wp:posOffset>
            </wp:positionH>
            <wp:positionV relativeFrom="paragraph">
              <wp:posOffset>169545</wp:posOffset>
            </wp:positionV>
            <wp:extent cx="1876425" cy="1247775"/>
            <wp:effectExtent l="19050" t="0" r="9525" b="0"/>
            <wp:wrapSquare wrapText="bothSides"/>
            <wp:docPr id="191" name="Picture 190" descr="shutterstock_129565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65649.jpg"/>
                    <pic:cNvPicPr/>
                  </pic:nvPicPr>
                  <pic:blipFill>
                    <a:blip r:embed="rId239" cstate="print"/>
                    <a:stretch>
                      <a:fillRect/>
                    </a:stretch>
                  </pic:blipFill>
                  <pic:spPr>
                    <a:xfrm>
                      <a:off x="0" y="0"/>
                      <a:ext cx="1876425" cy="1247775"/>
                    </a:xfrm>
                    <a:prstGeom prst="rect">
                      <a:avLst/>
                    </a:prstGeom>
                  </pic:spPr>
                </pic:pic>
              </a:graphicData>
            </a:graphic>
          </wp:anchor>
        </w:drawing>
      </w:r>
      <w:r w:rsidR="00100616" w:rsidRPr="00662B29">
        <w:t>R</w:t>
      </w:r>
      <w:r w:rsidR="00055C58" w:rsidRPr="00662B29">
        <w:t>isk profiling</w:t>
      </w:r>
    </w:p>
    <w:p w:rsidR="00100616" w:rsidRPr="00662B29" w:rsidRDefault="00100616" w:rsidP="00A54EF8">
      <w:pPr>
        <w:pStyle w:val="Bullet1"/>
      </w:pPr>
      <w:r w:rsidRPr="00662B29">
        <w:t>Determining acceptable and unacceptable risks</w:t>
      </w:r>
    </w:p>
    <w:p w:rsidR="00100616" w:rsidRPr="00662B29" w:rsidRDefault="00100616" w:rsidP="00A54EF8">
      <w:pPr>
        <w:pStyle w:val="Bullet1"/>
      </w:pPr>
      <w:r w:rsidRPr="00662B29">
        <w:t>Classifying the level and extent of the risk</w:t>
      </w:r>
    </w:p>
    <w:p w:rsidR="00055C58" w:rsidRPr="00662B29" w:rsidRDefault="00100616" w:rsidP="00A54EF8">
      <w:pPr>
        <w:pStyle w:val="Bullet1"/>
      </w:pPr>
      <w:r w:rsidRPr="00662B29">
        <w:t>R</w:t>
      </w:r>
      <w:r w:rsidR="00055C58" w:rsidRPr="00662B29">
        <w:t>isk prioritisation</w:t>
      </w:r>
    </w:p>
    <w:p w:rsidR="00100616" w:rsidRPr="00662B29" w:rsidRDefault="00100616" w:rsidP="00A54EF8">
      <w:pPr>
        <w:pStyle w:val="Bullet1"/>
      </w:pPr>
      <w:r w:rsidRPr="00662B29">
        <w:t>Balancing risks against opportunities afforded by taking the risk</w:t>
      </w:r>
      <w:r w:rsidR="00F35F0A" w:rsidRPr="00662B29">
        <w:t>.</w:t>
      </w:r>
    </w:p>
    <w:p w:rsidR="00C32782" w:rsidRPr="00662B29" w:rsidRDefault="00C32782" w:rsidP="0048318E">
      <w:pPr>
        <w:pStyle w:val="Heading3"/>
        <w:rPr>
          <w:szCs w:val="28"/>
        </w:rPr>
      </w:pPr>
      <w:r w:rsidRPr="00662B29">
        <w:rPr>
          <w:szCs w:val="28"/>
        </w:rPr>
        <w:t>Consequences and Likelihood</w:t>
      </w:r>
    </w:p>
    <w:p w:rsidR="00C32782" w:rsidRPr="00662B29" w:rsidRDefault="00C32782" w:rsidP="00721199">
      <w:pPr>
        <w:pStyle w:val="BodyCopy"/>
        <w:rPr>
          <w:noProof w:val="0"/>
        </w:rPr>
      </w:pPr>
      <w:r w:rsidRPr="00662B29">
        <w:rPr>
          <w:noProof w:val="0"/>
        </w:rPr>
        <w:t>Risk analysis involves combining the likelihood of a risk occurring with the consequences of</w:t>
      </w:r>
      <w:r w:rsidR="000F3667" w:rsidRPr="00662B29">
        <w:rPr>
          <w:noProof w:val="0"/>
        </w:rPr>
        <w:t xml:space="preserve"> </w:t>
      </w:r>
      <w:r w:rsidRPr="00662B29">
        <w:rPr>
          <w:noProof w:val="0"/>
        </w:rPr>
        <w:t>that risk for the organisation to produce a risk level.</w:t>
      </w:r>
    </w:p>
    <w:p w:rsidR="00C32782" w:rsidRPr="00662B29" w:rsidRDefault="00C32782" w:rsidP="00721199">
      <w:pPr>
        <w:pStyle w:val="BodyCopy"/>
        <w:rPr>
          <w:noProof w:val="0"/>
        </w:rPr>
      </w:pPr>
      <w:r w:rsidRPr="00662B29">
        <w:rPr>
          <w:noProof w:val="0"/>
        </w:rPr>
        <w:t>The risk level will determine whether the risk is acceptable or unacceptable and provide</w:t>
      </w:r>
      <w:r w:rsidR="000F3667" w:rsidRPr="00662B29">
        <w:rPr>
          <w:noProof w:val="0"/>
        </w:rPr>
        <w:t xml:space="preserve"> </w:t>
      </w:r>
      <w:r w:rsidRPr="00662B29">
        <w:rPr>
          <w:noProof w:val="0"/>
        </w:rPr>
        <w:t>direction as to what risk management action should be taken in respect to that risk.</w:t>
      </w:r>
    </w:p>
    <w:p w:rsidR="00C32782" w:rsidRPr="00662B29" w:rsidRDefault="00C32782" w:rsidP="008C003F">
      <w:pPr>
        <w:pStyle w:val="BodyCopyBold"/>
        <w:rPr>
          <w:noProof w:val="0"/>
        </w:rPr>
      </w:pPr>
      <w:r w:rsidRPr="00662B29">
        <w:rPr>
          <w:noProof w:val="0"/>
        </w:rPr>
        <w:t>Likelihood</w:t>
      </w:r>
    </w:p>
    <w:p w:rsidR="00C32782" w:rsidRPr="00662B29" w:rsidRDefault="00C32782" w:rsidP="00721199">
      <w:pPr>
        <w:pStyle w:val="BodyCopy"/>
        <w:rPr>
          <w:noProof w:val="0"/>
        </w:rPr>
      </w:pPr>
      <w:r w:rsidRPr="00662B29">
        <w:rPr>
          <w:noProof w:val="0"/>
        </w:rPr>
        <w:t>When considering the likelihood of risks various options exist but they are essentially</w:t>
      </w:r>
      <w:r w:rsidR="000F3667" w:rsidRPr="00662B29">
        <w:rPr>
          <w:noProof w:val="0"/>
        </w:rPr>
        <w:t xml:space="preserve"> </w:t>
      </w:r>
      <w:r w:rsidRPr="00662B29">
        <w:rPr>
          <w:noProof w:val="0"/>
        </w:rPr>
        <w:t>variations on a theme.</w:t>
      </w:r>
    </w:p>
    <w:p w:rsidR="00C32782" w:rsidRPr="00662B29" w:rsidRDefault="00C32782" w:rsidP="00721199">
      <w:pPr>
        <w:pStyle w:val="BodyCopy"/>
        <w:rPr>
          <w:noProof w:val="0"/>
        </w:rPr>
      </w:pPr>
      <w:r w:rsidRPr="00662B29">
        <w:rPr>
          <w:noProof w:val="0"/>
        </w:rPr>
        <w:t>One standard classification of likelihood is:</w:t>
      </w:r>
    </w:p>
    <w:p w:rsidR="00C32782" w:rsidRPr="00662B29" w:rsidRDefault="00C32782" w:rsidP="00A54EF8">
      <w:pPr>
        <w:pStyle w:val="Bullet1"/>
      </w:pPr>
      <w:r w:rsidRPr="00662B29">
        <w:t>Almost certain</w:t>
      </w:r>
    </w:p>
    <w:p w:rsidR="00C32782" w:rsidRPr="00662B29" w:rsidRDefault="003A449B" w:rsidP="00A54EF8">
      <w:pPr>
        <w:pStyle w:val="Bullet1"/>
      </w:pPr>
      <w:r w:rsidRPr="00662B29">
        <w:rPr>
          <w:noProof/>
          <w:lang w:val="en-US"/>
        </w:rPr>
        <w:drawing>
          <wp:anchor distT="0" distB="0" distL="114300" distR="114300" simplePos="0" relativeHeight="252150784" behindDoc="0" locked="0" layoutInCell="1" allowOverlap="1">
            <wp:simplePos x="0" y="0"/>
            <wp:positionH relativeFrom="column">
              <wp:posOffset>3581400</wp:posOffset>
            </wp:positionH>
            <wp:positionV relativeFrom="paragraph">
              <wp:posOffset>135255</wp:posOffset>
            </wp:positionV>
            <wp:extent cx="2105025" cy="1400175"/>
            <wp:effectExtent l="19050" t="0" r="9525" b="0"/>
            <wp:wrapSquare wrapText="bothSides"/>
            <wp:docPr id="194" name="Picture 193" descr="shutterstock_1545273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4527362.jpg"/>
                    <pic:cNvPicPr/>
                  </pic:nvPicPr>
                  <pic:blipFill>
                    <a:blip r:embed="rId240" cstate="print"/>
                    <a:stretch>
                      <a:fillRect/>
                    </a:stretch>
                  </pic:blipFill>
                  <pic:spPr>
                    <a:xfrm>
                      <a:off x="0" y="0"/>
                      <a:ext cx="2105025" cy="1400175"/>
                    </a:xfrm>
                    <a:prstGeom prst="rect">
                      <a:avLst/>
                    </a:prstGeom>
                  </pic:spPr>
                </pic:pic>
              </a:graphicData>
            </a:graphic>
          </wp:anchor>
        </w:drawing>
      </w:r>
      <w:r w:rsidR="00C32782" w:rsidRPr="00662B29">
        <w:t>Likely</w:t>
      </w:r>
    </w:p>
    <w:p w:rsidR="00C32782" w:rsidRPr="00662B29" w:rsidRDefault="00C32782" w:rsidP="00A54EF8">
      <w:pPr>
        <w:pStyle w:val="Bullet1"/>
      </w:pPr>
      <w:r w:rsidRPr="00662B29">
        <w:t>Possible</w:t>
      </w:r>
    </w:p>
    <w:p w:rsidR="00C32782" w:rsidRPr="00662B29" w:rsidRDefault="00C32782" w:rsidP="00A54EF8">
      <w:pPr>
        <w:pStyle w:val="Bullet1"/>
      </w:pPr>
      <w:r w:rsidRPr="00662B29">
        <w:t>Unlikely</w:t>
      </w:r>
    </w:p>
    <w:p w:rsidR="00C32782" w:rsidRPr="00662B29" w:rsidRDefault="000F3667" w:rsidP="00A54EF8">
      <w:pPr>
        <w:pStyle w:val="Bullet1"/>
      </w:pPr>
      <w:r w:rsidRPr="00662B29">
        <w:t>Rare</w:t>
      </w:r>
      <w:r w:rsidR="00F35F0A" w:rsidRPr="00662B29">
        <w:t>.</w:t>
      </w:r>
    </w:p>
    <w:p w:rsidR="00C32782" w:rsidRPr="00662B29" w:rsidRDefault="00C32782" w:rsidP="000F3667">
      <w:pPr>
        <w:autoSpaceDE w:val="0"/>
        <w:autoSpaceDN w:val="0"/>
        <w:adjustRightInd w:val="0"/>
        <w:snapToGrid w:val="0"/>
        <w:spacing w:before="80" w:after="120" w:line="240" w:lineRule="auto"/>
        <w:rPr>
          <w:rFonts w:ascii="Helvetica" w:eastAsia="Times New Roman" w:hAnsi="Helvetica" w:cs="HelveticaNeueLTStd-BdCn"/>
          <w:color w:val="FFFFFF"/>
        </w:rPr>
      </w:pPr>
      <w:r w:rsidRPr="00662B29">
        <w:rPr>
          <w:rFonts w:ascii="Helvetica" w:eastAsia="Times New Roman" w:hAnsi="Helvetica" w:cs="HelveticaNeueLTStd-Cn"/>
          <w:color w:val="FFFFFF"/>
        </w:rPr>
        <w:t xml:space="preserve">VPAU085 </w:t>
      </w:r>
      <w:r w:rsidRPr="00662B29">
        <w:rPr>
          <w:rFonts w:ascii="Helvetica" w:eastAsia="Times New Roman" w:hAnsi="Helvetica" w:cs="HelveticaNeueLTStd-BdCn"/>
          <w:color w:val="FFFFFF"/>
        </w:rPr>
        <w:t>Develop and manage the risk management strategy</w:t>
      </w:r>
    </w:p>
    <w:p w:rsidR="000F3667" w:rsidRPr="00662B29" w:rsidRDefault="000F3667">
      <w:pPr>
        <w:rPr>
          <w:rFonts w:ascii="Helvetica" w:eastAsia="Times New Roman" w:hAnsi="Helvetica" w:cs="HelveticaNeueLTStd-Lt"/>
          <w:color w:val="000000"/>
        </w:rPr>
      </w:pPr>
      <w:r w:rsidRPr="00662B29">
        <w:rPr>
          <w:rFonts w:ascii="Helvetica" w:eastAsia="Times New Roman" w:hAnsi="Helvetica" w:cs="HelveticaNeueLTStd-Lt"/>
          <w:color w:val="000000"/>
        </w:rPr>
        <w:br w:type="page"/>
      </w:r>
    </w:p>
    <w:p w:rsidR="00C32782" w:rsidRPr="00662B29" w:rsidRDefault="00C32782" w:rsidP="00721199">
      <w:pPr>
        <w:pStyle w:val="BodyCopy"/>
        <w:rPr>
          <w:noProof w:val="0"/>
        </w:rPr>
      </w:pPr>
      <w:r w:rsidRPr="00662B29">
        <w:rPr>
          <w:noProof w:val="0"/>
        </w:rPr>
        <w:t>The classification of each risk into one of the above categories must be done on the basis of:</w:t>
      </w:r>
    </w:p>
    <w:p w:rsidR="00C32782" w:rsidRPr="00662B29" w:rsidRDefault="00C32782" w:rsidP="00A54EF8">
      <w:pPr>
        <w:pStyle w:val="Bullet1"/>
      </w:pPr>
      <w:r w:rsidRPr="00662B29">
        <w:t>Information obtained from determining the context</w:t>
      </w:r>
    </w:p>
    <w:p w:rsidR="00C32782" w:rsidRPr="00662B29" w:rsidRDefault="00C32782" w:rsidP="00A54EF8">
      <w:pPr>
        <w:pStyle w:val="Bullet1"/>
      </w:pPr>
      <w:r w:rsidRPr="00662B29">
        <w:t>Personal experience</w:t>
      </w:r>
    </w:p>
    <w:p w:rsidR="00C32782" w:rsidRPr="00662B29" w:rsidRDefault="00C32782" w:rsidP="00A54EF8">
      <w:pPr>
        <w:pStyle w:val="Bullet1"/>
      </w:pPr>
      <w:r w:rsidRPr="00662B29">
        <w:t>Previous history</w:t>
      </w:r>
    </w:p>
    <w:p w:rsidR="00C32782" w:rsidRPr="00662B29" w:rsidRDefault="00C32782" w:rsidP="00A54EF8">
      <w:pPr>
        <w:pStyle w:val="Bullet1"/>
      </w:pPr>
      <w:r w:rsidRPr="00662B29">
        <w:t>Occurrences that have occurred in similar businesses.</w:t>
      </w:r>
    </w:p>
    <w:p w:rsidR="00C32782" w:rsidRPr="00662B29" w:rsidRDefault="00C32782" w:rsidP="00721199">
      <w:pPr>
        <w:pStyle w:val="BodyCopy"/>
        <w:rPr>
          <w:noProof w:val="0"/>
        </w:rPr>
      </w:pPr>
      <w:r w:rsidRPr="00662B29">
        <w:rPr>
          <w:noProof w:val="0"/>
        </w:rPr>
        <w:t>Consideration of ‘likelihood’ includes consideration of ‘frequency’ of the risk.</w:t>
      </w:r>
    </w:p>
    <w:p w:rsidR="00C32782" w:rsidRPr="00662B29" w:rsidRDefault="00C32782" w:rsidP="008C003F">
      <w:pPr>
        <w:pStyle w:val="BodyCopyBold"/>
        <w:rPr>
          <w:noProof w:val="0"/>
        </w:rPr>
      </w:pPr>
      <w:r w:rsidRPr="00662B29">
        <w:rPr>
          <w:noProof w:val="0"/>
        </w:rPr>
        <w:t>Consequences</w:t>
      </w:r>
    </w:p>
    <w:p w:rsidR="00C32782" w:rsidRPr="00662B29" w:rsidRDefault="00C32782" w:rsidP="00721199">
      <w:pPr>
        <w:pStyle w:val="BodyCopy"/>
        <w:rPr>
          <w:noProof w:val="0"/>
        </w:rPr>
      </w:pPr>
      <w:r w:rsidRPr="00662B29">
        <w:rPr>
          <w:noProof w:val="0"/>
        </w:rPr>
        <w:t>Again, when seeking to label the consequences that may apply from a risk occurring there are</w:t>
      </w:r>
      <w:r w:rsidR="000F3667" w:rsidRPr="00662B29">
        <w:rPr>
          <w:noProof w:val="0"/>
        </w:rPr>
        <w:t xml:space="preserve"> </w:t>
      </w:r>
      <w:r w:rsidRPr="00662B29">
        <w:rPr>
          <w:noProof w:val="0"/>
        </w:rPr>
        <w:t>a number of different options that exist, all of which may be regarded as variations on a theme.</w:t>
      </w:r>
    </w:p>
    <w:p w:rsidR="00C32782" w:rsidRPr="00662B29" w:rsidRDefault="00C32782" w:rsidP="00721199">
      <w:pPr>
        <w:pStyle w:val="BodyCopy"/>
        <w:rPr>
          <w:noProof w:val="0"/>
        </w:rPr>
      </w:pPr>
      <w:r w:rsidRPr="00662B29">
        <w:rPr>
          <w:noProof w:val="0"/>
        </w:rPr>
        <w:t>One commonly used classification of consequences is:</w:t>
      </w:r>
    </w:p>
    <w:p w:rsidR="00C32782" w:rsidRPr="00662B29" w:rsidRDefault="00C32782" w:rsidP="00A54EF8">
      <w:pPr>
        <w:pStyle w:val="Bullet1"/>
      </w:pPr>
      <w:r w:rsidRPr="00662B29">
        <w:t>Insignificant</w:t>
      </w:r>
    </w:p>
    <w:p w:rsidR="00C32782" w:rsidRPr="00662B29" w:rsidRDefault="00C32782" w:rsidP="00A54EF8">
      <w:pPr>
        <w:pStyle w:val="Bullet1"/>
      </w:pPr>
      <w:r w:rsidRPr="00662B29">
        <w:t>Minor</w:t>
      </w:r>
    </w:p>
    <w:p w:rsidR="00C32782" w:rsidRPr="00662B29" w:rsidRDefault="00C32782" w:rsidP="00A54EF8">
      <w:pPr>
        <w:pStyle w:val="Bullet1"/>
      </w:pPr>
      <w:r w:rsidRPr="00662B29">
        <w:t>Moderate</w:t>
      </w:r>
    </w:p>
    <w:p w:rsidR="00C32782" w:rsidRPr="00662B29" w:rsidRDefault="00C32782" w:rsidP="00A54EF8">
      <w:pPr>
        <w:pStyle w:val="Bullet1"/>
      </w:pPr>
      <w:r w:rsidRPr="00662B29">
        <w:t>Major</w:t>
      </w:r>
    </w:p>
    <w:p w:rsidR="00C32782" w:rsidRPr="00662B29" w:rsidRDefault="00C32782" w:rsidP="00A54EF8">
      <w:pPr>
        <w:pStyle w:val="Bullet1"/>
      </w:pPr>
      <w:r w:rsidRPr="00662B29">
        <w:t>Catastrophic.</w:t>
      </w:r>
    </w:p>
    <w:p w:rsidR="00C32782" w:rsidRPr="00662B29" w:rsidRDefault="00C32782" w:rsidP="00721199">
      <w:pPr>
        <w:pStyle w:val="BodyCopy"/>
        <w:rPr>
          <w:noProof w:val="0"/>
        </w:rPr>
      </w:pPr>
      <w:r w:rsidRPr="00662B29">
        <w:rPr>
          <w:noProof w:val="0"/>
        </w:rPr>
        <w:t>It should be remembered that consequences</w:t>
      </w:r>
      <w:r w:rsidR="000F3667" w:rsidRPr="00662B29">
        <w:rPr>
          <w:noProof w:val="0"/>
        </w:rPr>
        <w:t xml:space="preserve"> can be negative or positive. T</w:t>
      </w:r>
      <w:r w:rsidRPr="00662B29">
        <w:rPr>
          <w:noProof w:val="0"/>
        </w:rPr>
        <w:t>hey are not always</w:t>
      </w:r>
      <w:r w:rsidR="000F3667" w:rsidRPr="00662B29">
        <w:rPr>
          <w:noProof w:val="0"/>
        </w:rPr>
        <w:t xml:space="preserve"> negative </w:t>
      </w:r>
      <w:r w:rsidRPr="00662B29">
        <w:rPr>
          <w:noProof w:val="0"/>
        </w:rPr>
        <w:t>and that the one risk can have more than one set of consequences.</w:t>
      </w:r>
    </w:p>
    <w:p w:rsidR="00C32782" w:rsidRPr="00662B29" w:rsidRDefault="00C32782" w:rsidP="008C003F">
      <w:pPr>
        <w:pStyle w:val="BodyCopyBold"/>
        <w:rPr>
          <w:noProof w:val="0"/>
        </w:rPr>
      </w:pPr>
      <w:r w:rsidRPr="00662B29">
        <w:rPr>
          <w:noProof w:val="0"/>
        </w:rPr>
        <w:t>Variations</w:t>
      </w:r>
    </w:p>
    <w:p w:rsidR="00C32782" w:rsidRPr="00662B29" w:rsidRDefault="00C32782" w:rsidP="00721199">
      <w:pPr>
        <w:pStyle w:val="BodyCopy"/>
        <w:rPr>
          <w:noProof w:val="0"/>
        </w:rPr>
      </w:pPr>
      <w:r w:rsidRPr="00662B29">
        <w:rPr>
          <w:noProof w:val="0"/>
        </w:rPr>
        <w:t>Levels of risk may also be calculated and displayed in:</w:t>
      </w:r>
    </w:p>
    <w:p w:rsidR="00C32782" w:rsidRPr="00662B29" w:rsidRDefault="00C32782" w:rsidP="00A54EF8">
      <w:pPr>
        <w:pStyle w:val="Bullet1"/>
      </w:pPr>
      <w:r w:rsidRPr="00662B29">
        <w:t>Numerical form - such as 1 – 10: acceptable – unacceptable level</w:t>
      </w:r>
    </w:p>
    <w:p w:rsidR="000F3667" w:rsidRPr="00662B29" w:rsidRDefault="00C32782" w:rsidP="00A54EF8">
      <w:pPr>
        <w:pStyle w:val="Bullet1"/>
      </w:pPr>
      <w:r w:rsidRPr="00662B29">
        <w:t>Colour form where</w:t>
      </w:r>
      <w:r w:rsidR="000F3667" w:rsidRPr="00662B29">
        <w:t>:</w:t>
      </w:r>
    </w:p>
    <w:p w:rsidR="000F3667" w:rsidRPr="00662B29" w:rsidRDefault="000F3667" w:rsidP="00F2321D">
      <w:pPr>
        <w:pStyle w:val="Bullet2"/>
        <w:rPr>
          <w:lang w:val="en-AU"/>
        </w:rPr>
      </w:pPr>
      <w:r w:rsidRPr="00662B29">
        <w:rPr>
          <w:lang w:val="en-AU"/>
        </w:rPr>
        <w:t>Red = high risk level</w:t>
      </w:r>
    </w:p>
    <w:p w:rsidR="000F3667" w:rsidRPr="00662B29" w:rsidRDefault="000F3667" w:rsidP="00F2321D">
      <w:pPr>
        <w:pStyle w:val="Bullet2"/>
        <w:rPr>
          <w:lang w:val="en-AU"/>
        </w:rPr>
      </w:pPr>
      <w:r w:rsidRPr="00662B29">
        <w:rPr>
          <w:lang w:val="en-AU"/>
        </w:rPr>
        <w:t>A</w:t>
      </w:r>
      <w:r w:rsidR="00C32782" w:rsidRPr="00662B29">
        <w:rPr>
          <w:lang w:val="en-AU"/>
        </w:rPr>
        <w:t>mber = me</w:t>
      </w:r>
      <w:r w:rsidRPr="00662B29">
        <w:rPr>
          <w:lang w:val="en-AU"/>
        </w:rPr>
        <w:t>dium risk level</w:t>
      </w:r>
    </w:p>
    <w:p w:rsidR="00C32782" w:rsidRPr="00662B29" w:rsidRDefault="003A449B" w:rsidP="00F2321D">
      <w:pPr>
        <w:pStyle w:val="Bullet2"/>
        <w:rPr>
          <w:lang w:val="en-AU"/>
        </w:rPr>
      </w:pPr>
      <w:r w:rsidRPr="00662B29">
        <w:rPr>
          <w:noProof/>
          <w:lang w:eastAsia="en-US"/>
        </w:rPr>
        <w:drawing>
          <wp:anchor distT="0" distB="0" distL="114300" distR="114300" simplePos="0" relativeHeight="252151808" behindDoc="0" locked="0" layoutInCell="1" allowOverlap="1">
            <wp:simplePos x="0" y="0"/>
            <wp:positionH relativeFrom="column">
              <wp:posOffset>3962400</wp:posOffset>
            </wp:positionH>
            <wp:positionV relativeFrom="paragraph">
              <wp:posOffset>139700</wp:posOffset>
            </wp:positionV>
            <wp:extent cx="1465580" cy="2200275"/>
            <wp:effectExtent l="19050" t="0" r="1270" b="0"/>
            <wp:wrapSquare wrapText="bothSides"/>
            <wp:docPr id="196" name="Picture 195" descr="W615_shutterstock_161774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5_shutterstock_161774243.jpg"/>
                    <pic:cNvPicPr/>
                  </pic:nvPicPr>
                  <pic:blipFill>
                    <a:blip r:embed="rId241" cstate="print"/>
                    <a:stretch>
                      <a:fillRect/>
                    </a:stretch>
                  </pic:blipFill>
                  <pic:spPr>
                    <a:xfrm>
                      <a:off x="0" y="0"/>
                      <a:ext cx="1465580" cy="2200275"/>
                    </a:xfrm>
                    <a:prstGeom prst="rect">
                      <a:avLst/>
                    </a:prstGeom>
                  </pic:spPr>
                </pic:pic>
              </a:graphicData>
            </a:graphic>
          </wp:anchor>
        </w:drawing>
      </w:r>
      <w:r w:rsidR="000F3667" w:rsidRPr="00662B29">
        <w:rPr>
          <w:lang w:val="en-AU"/>
        </w:rPr>
        <w:t xml:space="preserve">Green = low </w:t>
      </w:r>
      <w:r w:rsidR="00C32782" w:rsidRPr="00662B29">
        <w:rPr>
          <w:lang w:val="en-AU"/>
        </w:rPr>
        <w:t>risk</w:t>
      </w:r>
      <w:r w:rsidR="000F3667" w:rsidRPr="00662B29">
        <w:rPr>
          <w:lang w:val="en-AU"/>
        </w:rPr>
        <w:t xml:space="preserve"> </w:t>
      </w:r>
      <w:r w:rsidR="00C32782" w:rsidRPr="00662B29">
        <w:rPr>
          <w:lang w:val="en-AU"/>
        </w:rPr>
        <w:t>level</w:t>
      </w:r>
    </w:p>
    <w:p w:rsidR="00C32782" w:rsidRPr="00662B29" w:rsidRDefault="000F3667" w:rsidP="00A54EF8">
      <w:pPr>
        <w:pStyle w:val="Bullet1"/>
      </w:pPr>
      <w:r w:rsidRPr="00662B29">
        <w:t xml:space="preserve">Other </w:t>
      </w:r>
      <w:r w:rsidR="00C32782" w:rsidRPr="00662B29">
        <w:t xml:space="preserve">letter form – in which </w:t>
      </w:r>
      <w:r w:rsidRPr="00662B29">
        <w:t>variations exist</w:t>
      </w:r>
      <w:r w:rsidR="00C32782" w:rsidRPr="00662B29">
        <w:t>:</w:t>
      </w:r>
    </w:p>
    <w:p w:rsidR="00C32782" w:rsidRPr="00662B29" w:rsidRDefault="00C32782" w:rsidP="00F2321D">
      <w:pPr>
        <w:pStyle w:val="Bullet2"/>
        <w:rPr>
          <w:lang w:val="en-AU"/>
        </w:rPr>
      </w:pPr>
      <w:r w:rsidRPr="00662B29">
        <w:rPr>
          <w:lang w:val="en-AU"/>
        </w:rPr>
        <w:t>L = Low risk</w:t>
      </w:r>
    </w:p>
    <w:p w:rsidR="00C32782" w:rsidRPr="00662B29" w:rsidRDefault="00C32782" w:rsidP="00F2321D">
      <w:pPr>
        <w:pStyle w:val="Bullet2"/>
        <w:rPr>
          <w:lang w:val="en-AU"/>
        </w:rPr>
      </w:pPr>
      <w:r w:rsidRPr="00662B29">
        <w:rPr>
          <w:lang w:val="en-AU"/>
        </w:rPr>
        <w:t>M = Medium</w:t>
      </w:r>
    </w:p>
    <w:p w:rsidR="00C32782" w:rsidRPr="00662B29" w:rsidRDefault="00C32782" w:rsidP="00F2321D">
      <w:pPr>
        <w:pStyle w:val="Bullet2"/>
        <w:rPr>
          <w:lang w:val="en-AU"/>
        </w:rPr>
      </w:pPr>
      <w:r w:rsidRPr="00662B29">
        <w:rPr>
          <w:lang w:val="en-AU"/>
        </w:rPr>
        <w:t>H = High risk</w:t>
      </w:r>
    </w:p>
    <w:p w:rsidR="00C32782" w:rsidRPr="00662B29" w:rsidRDefault="00C32782" w:rsidP="00F2321D">
      <w:pPr>
        <w:pStyle w:val="Bullet2"/>
        <w:rPr>
          <w:lang w:val="en-AU"/>
        </w:rPr>
      </w:pPr>
      <w:r w:rsidRPr="00662B29">
        <w:rPr>
          <w:lang w:val="en-AU"/>
        </w:rPr>
        <w:t>E = Extreme risk.</w:t>
      </w:r>
    </w:p>
    <w:p w:rsidR="00F35F0A" w:rsidRPr="00662B29" w:rsidRDefault="00F35F0A">
      <w:pPr>
        <w:rPr>
          <w:rFonts w:ascii="Helvetica" w:eastAsia="Calibri" w:hAnsi="Helvetica" w:cs="HelveticaNeueLTStd-Cn"/>
          <w:szCs w:val="16"/>
          <w:lang w:eastAsia="ar-SA"/>
        </w:rPr>
      </w:pPr>
      <w:r w:rsidRPr="00662B29">
        <w:rPr>
          <w:rFonts w:ascii="Helvetica" w:eastAsia="Calibri" w:hAnsi="Helvetica" w:cs="HelveticaNeueLTStd-Cn"/>
          <w:b/>
          <w:bCs/>
          <w:szCs w:val="16"/>
          <w:lang w:eastAsia="ar-SA"/>
        </w:rPr>
        <w:br w:type="page"/>
      </w:r>
    </w:p>
    <w:p w:rsidR="00C32782" w:rsidRPr="00662B29" w:rsidRDefault="00C32782" w:rsidP="0048318E">
      <w:pPr>
        <w:pStyle w:val="Heading3"/>
        <w:rPr>
          <w:szCs w:val="28"/>
        </w:rPr>
      </w:pPr>
      <w:r w:rsidRPr="00662B29">
        <w:rPr>
          <w:szCs w:val="28"/>
        </w:rPr>
        <w:t>Risk assessment matrix</w:t>
      </w:r>
    </w:p>
    <w:p w:rsidR="00C32782" w:rsidRPr="00662B29" w:rsidRDefault="00C32782" w:rsidP="00721199">
      <w:pPr>
        <w:pStyle w:val="BodyCopy"/>
        <w:rPr>
          <w:noProof w:val="0"/>
        </w:rPr>
      </w:pPr>
      <w:r w:rsidRPr="00662B29">
        <w:rPr>
          <w:noProof w:val="0"/>
        </w:rPr>
        <w:t>A model risk assessment matrix is frequently used</w:t>
      </w:r>
      <w:r w:rsidR="000F3667" w:rsidRPr="00662B29">
        <w:rPr>
          <w:noProof w:val="0"/>
        </w:rPr>
        <w:t xml:space="preserve"> </w:t>
      </w:r>
      <w:r w:rsidRPr="00662B29">
        <w:rPr>
          <w:noProof w:val="0"/>
        </w:rPr>
        <w:t>to assist in these determinations in which the ‘Severity of Consequences’ are listed</w:t>
      </w:r>
      <w:r w:rsidR="000F3667" w:rsidRPr="00662B29">
        <w:rPr>
          <w:noProof w:val="0"/>
        </w:rPr>
        <w:t xml:space="preserve"> </w:t>
      </w:r>
      <w:r w:rsidRPr="00662B29">
        <w:rPr>
          <w:noProof w:val="0"/>
        </w:rPr>
        <w:t>along one axis and ‘Likelihood of occurrence’ (probability) are listed along another for each</w:t>
      </w:r>
      <w:r w:rsidR="000F3667" w:rsidRPr="00662B29">
        <w:rPr>
          <w:noProof w:val="0"/>
        </w:rPr>
        <w:t xml:space="preserve"> </w:t>
      </w:r>
      <w:r w:rsidRPr="00662B29">
        <w:rPr>
          <w:noProof w:val="0"/>
        </w:rPr>
        <w:t>identified risk.</w:t>
      </w:r>
    </w:p>
    <w:p w:rsidR="00C32782" w:rsidRPr="00662B29" w:rsidRDefault="00C32782" w:rsidP="00721199">
      <w:pPr>
        <w:pStyle w:val="BodyCopy"/>
        <w:rPr>
          <w:noProof w:val="0"/>
        </w:rPr>
      </w:pPr>
      <w:r w:rsidRPr="00662B29">
        <w:rPr>
          <w:noProof w:val="0"/>
        </w:rPr>
        <w:t>Each identified risk needs to be assessed using this matrix.</w:t>
      </w:r>
    </w:p>
    <w:p w:rsidR="00445A3F" w:rsidRPr="00662B29" w:rsidRDefault="00445A3F" w:rsidP="00C32782">
      <w:pPr>
        <w:autoSpaceDE w:val="0"/>
        <w:autoSpaceDN w:val="0"/>
        <w:adjustRightInd w:val="0"/>
        <w:snapToGrid w:val="0"/>
        <w:spacing w:after="0" w:line="240" w:lineRule="auto"/>
        <w:rPr>
          <w:rFonts w:ascii="Helvetica" w:eastAsia="Times New Roman" w:hAnsi="Helvetica" w:cs="HelveticaNeueLTStd-Lt"/>
          <w:color w:val="000000"/>
          <w:szCs w:val="24"/>
        </w:rPr>
      </w:pPr>
    </w:p>
    <w:p w:rsidR="00816C06" w:rsidRPr="00662B29" w:rsidRDefault="00445A3F" w:rsidP="00C32782">
      <w:pPr>
        <w:autoSpaceDE w:val="0"/>
        <w:autoSpaceDN w:val="0"/>
        <w:adjustRightInd w:val="0"/>
        <w:snapToGrid w:val="0"/>
        <w:spacing w:after="0" w:line="240" w:lineRule="auto"/>
        <w:rPr>
          <w:rFonts w:ascii="Helvetica" w:eastAsia="Times New Roman" w:hAnsi="Helvetica" w:cs="HelveticaNeueLTStd-Lt"/>
          <w:color w:val="000000"/>
          <w:szCs w:val="24"/>
        </w:rPr>
      </w:pPr>
      <w:r w:rsidRPr="00662B29">
        <w:rPr>
          <w:rFonts w:ascii="Helvetica" w:eastAsia="Times New Roman" w:hAnsi="Helvetica" w:cs="HelveticaNeueLTStd-Lt"/>
          <w:noProof/>
          <w:color w:val="000000"/>
          <w:szCs w:val="24"/>
          <w:lang w:val="en-US" w:eastAsia="en-US"/>
        </w:rPr>
        <w:drawing>
          <wp:inline distT="0" distB="0" distL="0" distR="0">
            <wp:extent cx="5334000" cy="3851073"/>
            <wp:effectExtent l="19050" t="0" r="0" b="0"/>
            <wp:docPr id="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2" cstate="print"/>
                    <a:srcRect/>
                    <a:stretch>
                      <a:fillRect/>
                    </a:stretch>
                  </pic:blipFill>
                  <pic:spPr bwMode="auto">
                    <a:xfrm>
                      <a:off x="0" y="0"/>
                      <a:ext cx="5339444" cy="3855003"/>
                    </a:xfrm>
                    <a:prstGeom prst="rect">
                      <a:avLst/>
                    </a:prstGeom>
                    <a:noFill/>
                    <a:ln w="9525">
                      <a:noFill/>
                      <a:miter lim="800000"/>
                      <a:headEnd/>
                      <a:tailEnd/>
                    </a:ln>
                  </pic:spPr>
                </pic:pic>
              </a:graphicData>
            </a:graphic>
          </wp:inline>
        </w:drawing>
      </w:r>
    </w:p>
    <w:p w:rsidR="00816C06" w:rsidRPr="00662B29" w:rsidRDefault="00816C06" w:rsidP="00C32782">
      <w:pPr>
        <w:autoSpaceDE w:val="0"/>
        <w:autoSpaceDN w:val="0"/>
        <w:adjustRightInd w:val="0"/>
        <w:snapToGrid w:val="0"/>
        <w:spacing w:after="0" w:line="240" w:lineRule="auto"/>
        <w:rPr>
          <w:rFonts w:ascii="Helvetica" w:eastAsia="Times New Roman" w:hAnsi="Helvetica" w:cs="HelveticaNeueLTStd-Lt"/>
          <w:color w:val="000000"/>
          <w:szCs w:val="24"/>
        </w:rPr>
      </w:pPr>
    </w:p>
    <w:p w:rsidR="00E71352" w:rsidRPr="00662B29" w:rsidRDefault="00E71352" w:rsidP="00EA4076">
      <w:pPr>
        <w:autoSpaceDE w:val="0"/>
        <w:autoSpaceDN w:val="0"/>
        <w:adjustRightInd w:val="0"/>
        <w:snapToGrid w:val="0"/>
        <w:spacing w:before="240" w:after="240" w:line="240" w:lineRule="auto"/>
        <w:rPr>
          <w:rFonts w:ascii="Helvetica" w:eastAsia="Times New Roman" w:hAnsi="Helvetica" w:cs="HelveticaNeueLTStd-Cn"/>
          <w:b/>
          <w:color w:val="45545F"/>
          <w:sz w:val="28"/>
          <w:szCs w:val="28"/>
        </w:rPr>
      </w:pPr>
      <w:r w:rsidRPr="00662B29">
        <w:rPr>
          <w:rFonts w:ascii="Helvetica" w:eastAsia="Times New Roman" w:hAnsi="Helvetica" w:cs="HelveticaNeueLTStd-Cn"/>
          <w:b/>
          <w:color w:val="45545F"/>
          <w:sz w:val="28"/>
          <w:szCs w:val="28"/>
        </w:rPr>
        <w:t>Current control measures</w:t>
      </w:r>
    </w:p>
    <w:p w:rsidR="00E71352" w:rsidRPr="00662B29" w:rsidRDefault="00E71352" w:rsidP="00721199">
      <w:pPr>
        <w:pStyle w:val="BodyCopy"/>
        <w:rPr>
          <w:noProof w:val="0"/>
        </w:rPr>
      </w:pPr>
      <w:r w:rsidRPr="00662B29">
        <w:rPr>
          <w:noProof w:val="0"/>
        </w:rPr>
        <w:t>The risk analysis process should also include consideration of existing risk control measures</w:t>
      </w:r>
      <w:r w:rsidR="00EA4076" w:rsidRPr="00662B29">
        <w:rPr>
          <w:noProof w:val="0"/>
        </w:rPr>
        <w:t xml:space="preserve"> </w:t>
      </w:r>
      <w:r w:rsidRPr="00662B29">
        <w:rPr>
          <w:noProof w:val="0"/>
        </w:rPr>
        <w:t>and risk control measures that have been used in the past.</w:t>
      </w:r>
    </w:p>
    <w:p w:rsidR="00E71352" w:rsidRPr="00662B29" w:rsidRDefault="00E71352" w:rsidP="00721199">
      <w:pPr>
        <w:pStyle w:val="BodyCopy"/>
        <w:rPr>
          <w:noProof w:val="0"/>
        </w:rPr>
      </w:pPr>
      <w:r w:rsidRPr="00662B29">
        <w:rPr>
          <w:noProof w:val="0"/>
        </w:rPr>
        <w:t>They need to be looked at to:</w:t>
      </w:r>
    </w:p>
    <w:p w:rsidR="00E71352" w:rsidRPr="00662B29" w:rsidRDefault="003A449B" w:rsidP="00F2321D">
      <w:pPr>
        <w:pStyle w:val="Bullet1"/>
      </w:pPr>
      <w:r w:rsidRPr="00662B29">
        <w:rPr>
          <w:noProof/>
          <w:lang w:val="en-US"/>
        </w:rPr>
        <w:drawing>
          <wp:anchor distT="0" distB="0" distL="114300" distR="114300" simplePos="0" relativeHeight="252152832" behindDoc="0" locked="0" layoutInCell="1" allowOverlap="1">
            <wp:simplePos x="0" y="0"/>
            <wp:positionH relativeFrom="column">
              <wp:posOffset>3857625</wp:posOffset>
            </wp:positionH>
            <wp:positionV relativeFrom="paragraph">
              <wp:posOffset>91440</wp:posOffset>
            </wp:positionV>
            <wp:extent cx="1847850" cy="1228725"/>
            <wp:effectExtent l="19050" t="0" r="0" b="0"/>
            <wp:wrapSquare wrapText="bothSides"/>
            <wp:docPr id="197" name="Picture 196" descr="W556_man_holding_file_55609777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56_man_holding_file_55609777 NH.jpg"/>
                    <pic:cNvPicPr/>
                  </pic:nvPicPr>
                  <pic:blipFill>
                    <a:blip r:embed="rId243" cstate="print"/>
                    <a:stretch>
                      <a:fillRect/>
                    </a:stretch>
                  </pic:blipFill>
                  <pic:spPr>
                    <a:xfrm>
                      <a:off x="0" y="0"/>
                      <a:ext cx="1847850" cy="1228725"/>
                    </a:xfrm>
                    <a:prstGeom prst="rect">
                      <a:avLst/>
                    </a:prstGeom>
                  </pic:spPr>
                </pic:pic>
              </a:graphicData>
            </a:graphic>
          </wp:anchor>
        </w:drawing>
      </w:r>
      <w:r w:rsidR="00E71352" w:rsidRPr="00662B29">
        <w:t>Determine the cost that attached to them</w:t>
      </w:r>
    </w:p>
    <w:p w:rsidR="00E71352" w:rsidRPr="00662B29" w:rsidRDefault="00E71352" w:rsidP="00F2321D">
      <w:pPr>
        <w:pStyle w:val="Bullet1"/>
      </w:pPr>
      <w:r w:rsidRPr="00662B29">
        <w:t>Determine their effectiveness</w:t>
      </w:r>
    </w:p>
    <w:p w:rsidR="00E71352" w:rsidRPr="00662B29" w:rsidRDefault="00E71352" w:rsidP="00F2321D">
      <w:pPr>
        <w:pStyle w:val="Bullet1"/>
      </w:pPr>
      <w:r w:rsidRPr="00662B29">
        <w:t>Identify lessons learned from using them</w:t>
      </w:r>
    </w:p>
    <w:p w:rsidR="00E71352" w:rsidRPr="00662B29" w:rsidRDefault="00E71352" w:rsidP="00F2321D">
      <w:pPr>
        <w:pStyle w:val="Bullet1"/>
      </w:pPr>
      <w:r w:rsidRPr="00662B29">
        <w:t>Compare them against available options being considered</w:t>
      </w:r>
    </w:p>
    <w:p w:rsidR="00E71352" w:rsidRPr="00662B29" w:rsidRDefault="00E71352" w:rsidP="00F2321D">
      <w:pPr>
        <w:pStyle w:val="Bullet1"/>
      </w:pPr>
      <w:r w:rsidRPr="00662B29">
        <w:t>Use as the basis for current risk management planning.</w:t>
      </w:r>
    </w:p>
    <w:p w:rsidR="00EA4076" w:rsidRPr="00662B29" w:rsidRDefault="00EA4076">
      <w:pPr>
        <w:rPr>
          <w:rFonts w:ascii="Helvetica" w:eastAsia="Times New Roman" w:hAnsi="Helvetica" w:cs="HelveticaNeueLTStd-Cn"/>
          <w:b/>
          <w:color w:val="45545F"/>
          <w:sz w:val="28"/>
          <w:szCs w:val="28"/>
        </w:rPr>
      </w:pPr>
      <w:r w:rsidRPr="00662B29">
        <w:rPr>
          <w:rFonts w:ascii="Helvetica" w:eastAsia="Times New Roman" w:hAnsi="Helvetica" w:cs="HelveticaNeueLTStd-Cn"/>
          <w:b/>
          <w:color w:val="45545F"/>
          <w:sz w:val="28"/>
          <w:szCs w:val="28"/>
        </w:rPr>
        <w:br w:type="page"/>
      </w:r>
    </w:p>
    <w:p w:rsidR="00E71352" w:rsidRPr="00662B29" w:rsidRDefault="00E71352" w:rsidP="0048318E">
      <w:pPr>
        <w:pStyle w:val="Heading3"/>
        <w:rPr>
          <w:szCs w:val="28"/>
        </w:rPr>
      </w:pPr>
      <w:r w:rsidRPr="00662B29">
        <w:rPr>
          <w:szCs w:val="28"/>
        </w:rPr>
        <w:t>Qualitative and quantitative analysis</w:t>
      </w:r>
    </w:p>
    <w:p w:rsidR="00E71352" w:rsidRPr="00662B29" w:rsidRDefault="00E71352" w:rsidP="00721199">
      <w:pPr>
        <w:pStyle w:val="BodyCopy"/>
        <w:rPr>
          <w:noProof w:val="0"/>
        </w:rPr>
      </w:pPr>
      <w:r w:rsidRPr="00662B29">
        <w:rPr>
          <w:noProof w:val="0"/>
        </w:rPr>
        <w:t>When undertaking risk analysis it is important to bear in mind that not all risk can be</w:t>
      </w:r>
      <w:r w:rsidR="00EA4076" w:rsidRPr="00662B29">
        <w:rPr>
          <w:noProof w:val="0"/>
        </w:rPr>
        <w:t xml:space="preserve"> </w:t>
      </w:r>
      <w:r w:rsidRPr="00662B29">
        <w:rPr>
          <w:noProof w:val="0"/>
        </w:rPr>
        <w:t>effectively analysed in a purely statistical way.</w:t>
      </w:r>
    </w:p>
    <w:p w:rsidR="00E71352" w:rsidRPr="00662B29" w:rsidRDefault="00E71352" w:rsidP="00721199">
      <w:pPr>
        <w:pStyle w:val="BodyCopy"/>
        <w:rPr>
          <w:noProof w:val="0"/>
        </w:rPr>
      </w:pPr>
      <w:r w:rsidRPr="00662B29">
        <w:rPr>
          <w:noProof w:val="0"/>
        </w:rPr>
        <w:t>Many risk situations need to be d</w:t>
      </w:r>
      <w:r w:rsidR="00EA4076" w:rsidRPr="00662B29">
        <w:rPr>
          <w:noProof w:val="0"/>
        </w:rPr>
        <w:t xml:space="preserve">escribed and portrayed in </w:t>
      </w:r>
      <w:r w:rsidRPr="00662B29">
        <w:rPr>
          <w:noProof w:val="0"/>
        </w:rPr>
        <w:t>descriptive terms.</w:t>
      </w:r>
    </w:p>
    <w:p w:rsidR="00E71352" w:rsidRPr="00662B29" w:rsidRDefault="00E71352" w:rsidP="00721199">
      <w:pPr>
        <w:pStyle w:val="BodyCopy"/>
        <w:rPr>
          <w:noProof w:val="0"/>
        </w:rPr>
      </w:pPr>
      <w:r w:rsidRPr="00662B29">
        <w:rPr>
          <w:noProof w:val="0"/>
        </w:rPr>
        <w:t xml:space="preserve">There is a common misconception amongst stakeholders </w:t>
      </w:r>
      <w:r w:rsidR="00EA4076" w:rsidRPr="00662B29">
        <w:rPr>
          <w:noProof w:val="0"/>
        </w:rPr>
        <w:t xml:space="preserve">that </w:t>
      </w:r>
      <w:r w:rsidRPr="00662B29">
        <w:rPr>
          <w:noProof w:val="0"/>
        </w:rPr>
        <w:t>risk analysis</w:t>
      </w:r>
      <w:r w:rsidR="00EA4076" w:rsidRPr="00662B29">
        <w:rPr>
          <w:noProof w:val="0"/>
        </w:rPr>
        <w:t xml:space="preserve"> must produce some of ‘number’ </w:t>
      </w:r>
      <w:r w:rsidRPr="00662B29">
        <w:rPr>
          <w:noProof w:val="0"/>
        </w:rPr>
        <w:t>such as a figure, a percentage</w:t>
      </w:r>
      <w:r w:rsidR="00EA4076" w:rsidRPr="00662B29">
        <w:rPr>
          <w:noProof w:val="0"/>
        </w:rPr>
        <w:t xml:space="preserve"> or a ratio etc</w:t>
      </w:r>
      <w:r w:rsidRPr="00662B29">
        <w:rPr>
          <w:noProof w:val="0"/>
        </w:rPr>
        <w:t>.</w:t>
      </w:r>
    </w:p>
    <w:p w:rsidR="00E71352" w:rsidRPr="00662B29" w:rsidRDefault="00E71352" w:rsidP="00721199">
      <w:pPr>
        <w:pStyle w:val="BodyCopy"/>
        <w:rPr>
          <w:noProof w:val="0"/>
        </w:rPr>
      </w:pPr>
      <w:r w:rsidRPr="00662B29">
        <w:rPr>
          <w:noProof w:val="0"/>
        </w:rPr>
        <w:t xml:space="preserve">In practice, organisational preference may be for the </w:t>
      </w:r>
      <w:r w:rsidR="00EA4076" w:rsidRPr="00662B29">
        <w:rPr>
          <w:noProof w:val="0"/>
        </w:rPr>
        <w:t xml:space="preserve">final outcome to be statistical </w:t>
      </w:r>
      <w:r w:rsidR="00474CDE" w:rsidRPr="00662B29">
        <w:rPr>
          <w:noProof w:val="0"/>
        </w:rPr>
        <w:t>or quantitative</w:t>
      </w:r>
      <w:r w:rsidRPr="00662B29">
        <w:rPr>
          <w:noProof w:val="0"/>
        </w:rPr>
        <w:t xml:space="preserve"> but the process must also address factors that cannot be so examined.</w:t>
      </w:r>
    </w:p>
    <w:p w:rsidR="00E71352" w:rsidRPr="00662B29" w:rsidRDefault="00E71352" w:rsidP="00721199">
      <w:pPr>
        <w:pStyle w:val="BodyCopy"/>
        <w:rPr>
          <w:noProof w:val="0"/>
        </w:rPr>
      </w:pPr>
      <w:r w:rsidRPr="00662B29">
        <w:rPr>
          <w:noProof w:val="0"/>
        </w:rPr>
        <w:t>Most effective risk analyses are completed using a combination of both qualitative and</w:t>
      </w:r>
      <w:r w:rsidR="00EA4076" w:rsidRPr="00662B29">
        <w:rPr>
          <w:noProof w:val="0"/>
        </w:rPr>
        <w:t xml:space="preserve"> </w:t>
      </w:r>
      <w:r w:rsidRPr="00662B29">
        <w:rPr>
          <w:noProof w:val="0"/>
        </w:rPr>
        <w:t>quantitative analysis.</w:t>
      </w:r>
      <w:r w:rsidRPr="00662B29">
        <w:rPr>
          <w:rFonts w:cs="HelveticaNeueLTStd-Cn"/>
          <w:noProof w:val="0"/>
          <w:color w:val="FFFFFF"/>
          <w:sz w:val="24"/>
          <w:szCs w:val="24"/>
        </w:rPr>
        <w:t xml:space="preserve">AU085 </w:t>
      </w:r>
      <w:r w:rsidRPr="00662B29">
        <w:rPr>
          <w:rFonts w:cs="HelveticaNeueLTStd-BdCn"/>
          <w:noProof w:val="0"/>
          <w:color w:val="FFFFFF"/>
          <w:sz w:val="24"/>
          <w:szCs w:val="24"/>
        </w:rPr>
        <w:t>Develop and manage the risk management strategy</w:t>
      </w:r>
    </w:p>
    <w:p w:rsidR="00E71352" w:rsidRPr="00662B29" w:rsidRDefault="00E71352" w:rsidP="0048318E">
      <w:pPr>
        <w:pStyle w:val="Heading3"/>
        <w:rPr>
          <w:szCs w:val="28"/>
        </w:rPr>
      </w:pPr>
      <w:r w:rsidRPr="00662B29">
        <w:rPr>
          <w:szCs w:val="28"/>
        </w:rPr>
        <w:t>Documentation</w:t>
      </w:r>
      <w:r w:rsidR="00EA4076" w:rsidRPr="00662B29">
        <w:rPr>
          <w:szCs w:val="28"/>
        </w:rPr>
        <w:t xml:space="preserve"> of risk analysis</w:t>
      </w:r>
    </w:p>
    <w:p w:rsidR="00E71352" w:rsidRPr="00662B29" w:rsidRDefault="00E71352" w:rsidP="00721199">
      <w:pPr>
        <w:pStyle w:val="BodyCopy"/>
        <w:rPr>
          <w:noProof w:val="0"/>
        </w:rPr>
      </w:pPr>
      <w:r w:rsidRPr="00662B29">
        <w:rPr>
          <w:noProof w:val="0"/>
        </w:rPr>
        <w:t>It is standard procedure to document this stage of the risk management process however</w:t>
      </w:r>
      <w:r w:rsidR="00EA4076" w:rsidRPr="00662B29">
        <w:rPr>
          <w:noProof w:val="0"/>
        </w:rPr>
        <w:t xml:space="preserve"> </w:t>
      </w:r>
      <w:r w:rsidRPr="00662B29">
        <w:rPr>
          <w:noProof w:val="0"/>
        </w:rPr>
        <w:t>this activity tends to receive less attention in smaller establishments.</w:t>
      </w:r>
    </w:p>
    <w:p w:rsidR="00E71352" w:rsidRPr="00662B29" w:rsidRDefault="00EA4076" w:rsidP="00721199">
      <w:pPr>
        <w:pStyle w:val="BodyCopy"/>
        <w:rPr>
          <w:noProof w:val="0"/>
        </w:rPr>
      </w:pPr>
      <w:r w:rsidRPr="00662B29">
        <w:rPr>
          <w:noProof w:val="0"/>
        </w:rPr>
        <w:t>Documentation should</w:t>
      </w:r>
      <w:r w:rsidR="00E71352" w:rsidRPr="00662B29">
        <w:rPr>
          <w:noProof w:val="0"/>
        </w:rPr>
        <w:t xml:space="preserve"> include:</w:t>
      </w:r>
    </w:p>
    <w:p w:rsidR="00E71352" w:rsidRPr="00662B29" w:rsidRDefault="003A449B" w:rsidP="00F2321D">
      <w:pPr>
        <w:pStyle w:val="Bullet1"/>
      </w:pPr>
      <w:r w:rsidRPr="00662B29">
        <w:rPr>
          <w:noProof/>
          <w:lang w:val="en-US"/>
        </w:rPr>
        <w:drawing>
          <wp:anchor distT="0" distB="0" distL="114300" distR="114300" simplePos="0" relativeHeight="252153856" behindDoc="0" locked="0" layoutInCell="1" allowOverlap="1">
            <wp:simplePos x="0" y="0"/>
            <wp:positionH relativeFrom="column">
              <wp:posOffset>4200525</wp:posOffset>
            </wp:positionH>
            <wp:positionV relativeFrom="paragraph">
              <wp:posOffset>50165</wp:posOffset>
            </wp:positionV>
            <wp:extent cx="1314450" cy="1981200"/>
            <wp:effectExtent l="19050" t="0" r="0" b="0"/>
            <wp:wrapSquare wrapText="bothSides"/>
            <wp:docPr id="198" name="Picture 197"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244" cstate="print"/>
                    <a:stretch>
                      <a:fillRect/>
                    </a:stretch>
                  </pic:blipFill>
                  <pic:spPr>
                    <a:xfrm>
                      <a:off x="0" y="0"/>
                      <a:ext cx="1314450" cy="1981200"/>
                    </a:xfrm>
                    <a:prstGeom prst="rect">
                      <a:avLst/>
                    </a:prstGeom>
                  </pic:spPr>
                </pic:pic>
              </a:graphicData>
            </a:graphic>
          </wp:anchor>
        </w:drawing>
      </w:r>
      <w:r w:rsidR="00E71352" w:rsidRPr="00662B29">
        <w:t>Tables showing all risks that were identified – referred to as ‘risk analysis forms’</w:t>
      </w:r>
    </w:p>
    <w:p w:rsidR="00E71352" w:rsidRPr="00662B29" w:rsidRDefault="00E71352" w:rsidP="00F2321D">
      <w:pPr>
        <w:pStyle w:val="Bullet1"/>
      </w:pPr>
      <w:r w:rsidRPr="00662B29">
        <w:t>Copies of documents relating to any existing controls</w:t>
      </w:r>
    </w:p>
    <w:p w:rsidR="00E71352" w:rsidRPr="00662B29" w:rsidRDefault="00E71352" w:rsidP="00F2321D">
      <w:pPr>
        <w:pStyle w:val="Bullet1"/>
      </w:pPr>
      <w:r w:rsidRPr="00662B29">
        <w:t>Copies of all relevant materials referred to in the decision making process</w:t>
      </w:r>
    </w:p>
    <w:p w:rsidR="00E71352" w:rsidRPr="00662B29" w:rsidRDefault="00E71352" w:rsidP="00F2321D">
      <w:pPr>
        <w:pStyle w:val="Bullet1"/>
      </w:pPr>
      <w:r w:rsidRPr="00662B29">
        <w:t>Identification of matters discussed</w:t>
      </w:r>
    </w:p>
    <w:p w:rsidR="00E71352" w:rsidRPr="00662B29" w:rsidRDefault="00E71352" w:rsidP="00F2321D">
      <w:pPr>
        <w:pStyle w:val="Bullet1"/>
      </w:pPr>
      <w:r w:rsidRPr="00662B29">
        <w:t>Rationale for final decisions</w:t>
      </w:r>
    </w:p>
    <w:p w:rsidR="00E71352" w:rsidRPr="00662B29" w:rsidRDefault="00E71352" w:rsidP="00F2321D">
      <w:pPr>
        <w:pStyle w:val="Bullet1"/>
      </w:pPr>
      <w:r w:rsidRPr="00662B29">
        <w:t>Where votes were taken to finalise decisions, details of names and numbers.</w:t>
      </w:r>
    </w:p>
    <w:p w:rsidR="00E71352" w:rsidRPr="00662B29" w:rsidRDefault="00E71352" w:rsidP="00721199">
      <w:pPr>
        <w:pStyle w:val="BodyCopy"/>
        <w:rPr>
          <w:noProof w:val="0"/>
        </w:rPr>
      </w:pPr>
      <w:r w:rsidRPr="00662B29">
        <w:rPr>
          <w:noProof w:val="0"/>
        </w:rPr>
        <w:t>These documents should be filed for use in subsequent risk management activities.</w:t>
      </w:r>
    </w:p>
    <w:p w:rsidR="00EA4076" w:rsidRPr="00662B29" w:rsidRDefault="00EA4076" w:rsidP="00F35F0A">
      <w:pPr>
        <w:pStyle w:val="BodyCopy"/>
        <w:rPr>
          <w:noProof w:val="0"/>
        </w:rPr>
      </w:pPr>
    </w:p>
    <w:p w:rsidR="003A449B" w:rsidRPr="00662B29" w:rsidRDefault="003A449B" w:rsidP="003A449B">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55904"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9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A449B" w:rsidRPr="00662B29" w:rsidRDefault="003A449B" w:rsidP="003A449B">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w:t>
      </w:r>
      <w:r w:rsidR="00484835" w:rsidRPr="00662B29">
        <w:rPr>
          <w:rFonts w:ascii="Helvetica" w:hAnsi="Helvetica" w:cs="Chevin-DemiBold"/>
          <w:b/>
          <w:bCs/>
          <w:i/>
          <w:sz w:val="32"/>
          <w:szCs w:val="32"/>
        </w:rPr>
        <w:t xml:space="preserve">30 </w:t>
      </w:r>
      <w:r w:rsidR="00474CDE" w:rsidRPr="00662B29">
        <w:rPr>
          <w:rFonts w:ascii="Helvetica" w:hAnsi="Helvetica" w:cs="Chevin-DemiBold"/>
          <w:b/>
          <w:bCs/>
          <w:i/>
          <w:sz w:val="32"/>
          <w:szCs w:val="32"/>
        </w:rPr>
        <w:t>– Conduct</w:t>
      </w:r>
      <w:r w:rsidR="00484835" w:rsidRPr="00662B29">
        <w:rPr>
          <w:rFonts w:ascii="Helvetica" w:hAnsi="Helvetica" w:cs="Chevin-DemiBold"/>
          <w:b/>
          <w:bCs/>
          <w:i/>
          <w:sz w:val="32"/>
          <w:szCs w:val="32"/>
        </w:rPr>
        <w:t xml:space="preserve"> risk analysis</w:t>
      </w:r>
    </w:p>
    <w:p w:rsidR="003A449B" w:rsidRPr="00662B29" w:rsidRDefault="003A449B" w:rsidP="003A449B">
      <w:pPr>
        <w:pStyle w:val="Heading3"/>
        <w:spacing w:before="80" w:after="120"/>
        <w:rPr>
          <w:rFonts w:cs="HelveticaNeueLT Std Lt Cn"/>
          <w:b w:val="0"/>
          <w:color w:val="221E1F"/>
          <w:sz w:val="22"/>
        </w:rPr>
      </w:pPr>
    </w:p>
    <w:p w:rsidR="003A449B" w:rsidRPr="00662B29" w:rsidRDefault="003A449B" w:rsidP="003A449B">
      <w:pPr>
        <w:autoSpaceDE w:val="0"/>
        <w:autoSpaceDN w:val="0"/>
        <w:adjustRightInd w:val="0"/>
        <w:snapToGrid w:val="0"/>
        <w:spacing w:after="0" w:line="240" w:lineRule="auto"/>
        <w:rPr>
          <w:rFonts w:ascii="Helvetica" w:eastAsia="Times New Roman" w:hAnsi="Helvetica" w:cs="HelveticaNeueLTStd-Lt"/>
          <w:color w:val="000000"/>
          <w:szCs w:val="24"/>
        </w:rPr>
      </w:pPr>
    </w:p>
    <w:p w:rsidR="00E71352" w:rsidRPr="00662B29" w:rsidRDefault="003A449B" w:rsidP="00721199">
      <w:pPr>
        <w:pStyle w:val="BodyCopy"/>
        <w:rPr>
          <w:noProof w:val="0"/>
        </w:rPr>
      </w:pPr>
      <w:r w:rsidRPr="00662B29">
        <w:rPr>
          <w:noProof w:val="0"/>
        </w:rPr>
        <w:t xml:space="preserve">For your organisation, identify </w:t>
      </w:r>
      <w:r w:rsidR="00853074" w:rsidRPr="00662B29">
        <w:rPr>
          <w:noProof w:val="0"/>
        </w:rPr>
        <w:t>three</w:t>
      </w:r>
      <w:r w:rsidR="00484835" w:rsidRPr="00662B29">
        <w:rPr>
          <w:noProof w:val="0"/>
        </w:rPr>
        <w:t xml:space="preserve"> risk</w:t>
      </w:r>
      <w:r w:rsidR="00853074" w:rsidRPr="00662B29">
        <w:rPr>
          <w:noProof w:val="0"/>
        </w:rPr>
        <w:t>s</w:t>
      </w:r>
      <w:r w:rsidR="00484835" w:rsidRPr="00662B29">
        <w:rPr>
          <w:noProof w:val="0"/>
        </w:rPr>
        <w:t xml:space="preserve">. Describe </w:t>
      </w:r>
      <w:r w:rsidR="00E71352" w:rsidRPr="00662B29">
        <w:rPr>
          <w:rFonts w:cs="HelveticaNeueLTStd-Lt"/>
          <w:noProof w:val="0"/>
        </w:rPr>
        <w:t>the context for risk</w:t>
      </w:r>
      <w:r w:rsidR="00853074" w:rsidRPr="00662B29">
        <w:rPr>
          <w:rFonts w:cs="HelveticaNeueLTStd-Lt"/>
          <w:noProof w:val="0"/>
        </w:rPr>
        <w:t>s</w:t>
      </w:r>
      <w:r w:rsidR="00E71352" w:rsidRPr="00662B29">
        <w:rPr>
          <w:rFonts w:cs="HelveticaNeueLTStd-Lt"/>
          <w:noProof w:val="0"/>
        </w:rPr>
        <w:t xml:space="preserve"> and then:</w:t>
      </w:r>
    </w:p>
    <w:p w:rsidR="00E71352" w:rsidRPr="00662B29" w:rsidRDefault="00484835" w:rsidP="00F2321D">
      <w:pPr>
        <w:pStyle w:val="Bullet1"/>
      </w:pPr>
      <w:r w:rsidRPr="00662B29">
        <w:t>D</w:t>
      </w:r>
      <w:r w:rsidR="00E71352" w:rsidRPr="00662B29">
        <w:t>escribe the probability for that risk</w:t>
      </w:r>
      <w:r w:rsidR="00853074" w:rsidRPr="00662B29">
        <w:t>s</w:t>
      </w:r>
    </w:p>
    <w:p w:rsidR="00E71352" w:rsidRPr="00662B29" w:rsidRDefault="00484835" w:rsidP="00F2321D">
      <w:pPr>
        <w:pStyle w:val="Bullet1"/>
      </w:pPr>
      <w:r w:rsidRPr="00662B29">
        <w:t>D</w:t>
      </w:r>
      <w:r w:rsidR="00E71352" w:rsidRPr="00662B29">
        <w:t>escribe the likelihood for that risk</w:t>
      </w:r>
      <w:r w:rsidR="00853074" w:rsidRPr="00662B29">
        <w:t>s</w:t>
      </w:r>
    </w:p>
    <w:p w:rsidR="00E71352" w:rsidRPr="00662B29" w:rsidRDefault="00E71352" w:rsidP="00F2321D">
      <w:pPr>
        <w:pStyle w:val="Bullet1"/>
      </w:pPr>
      <w:r w:rsidRPr="00662B29">
        <w:t xml:space="preserve">Determine the risk level </w:t>
      </w:r>
      <w:r w:rsidR="00853074" w:rsidRPr="00662B29">
        <w:t xml:space="preserve">for each risk </w:t>
      </w:r>
      <w:r w:rsidRPr="00662B29">
        <w:t xml:space="preserve">using a </w:t>
      </w:r>
      <w:r w:rsidR="00484835" w:rsidRPr="00662B29">
        <w:t xml:space="preserve">risk assessment </w:t>
      </w:r>
      <w:r w:rsidR="00F35F0A" w:rsidRPr="00662B29">
        <w:t>matrix.</w:t>
      </w:r>
    </w:p>
    <w:p w:rsidR="00F35F0A" w:rsidRPr="00662B29" w:rsidRDefault="00F35F0A">
      <w:pPr>
        <w:rPr>
          <w:rFonts w:ascii="Helvetica" w:eastAsia="Calibri" w:hAnsi="Helvetica" w:cs="HelveticaNeueLTStd-Blk"/>
          <w:color w:val="FFFFFF"/>
          <w:sz w:val="42"/>
          <w:szCs w:val="16"/>
          <w:lang w:eastAsia="ar-SA"/>
        </w:rPr>
      </w:pPr>
      <w:r w:rsidRPr="00662B29">
        <w:rPr>
          <w:rFonts w:ascii="Helvetica" w:eastAsia="Calibri" w:hAnsi="Helvetica" w:cs="HelveticaNeueLTStd-Blk"/>
          <w:b/>
          <w:bCs/>
          <w:color w:val="FFFFFF"/>
          <w:sz w:val="42"/>
          <w:szCs w:val="16"/>
          <w:lang w:eastAsia="ar-SA"/>
        </w:rPr>
        <w:br w:type="page"/>
      </w:r>
    </w:p>
    <w:p w:rsidR="00E71352" w:rsidRPr="00662B29" w:rsidRDefault="00E71352" w:rsidP="0048318E">
      <w:pPr>
        <w:pStyle w:val="Heading3"/>
        <w:rPr>
          <w:szCs w:val="28"/>
        </w:rPr>
      </w:pPr>
      <w:r w:rsidRPr="00662B29">
        <w:rPr>
          <w:szCs w:val="28"/>
        </w:rPr>
        <w:t>Acceptable risk</w:t>
      </w:r>
    </w:p>
    <w:p w:rsidR="00E71352" w:rsidRPr="00662B29" w:rsidRDefault="00E71352" w:rsidP="00721199">
      <w:pPr>
        <w:pStyle w:val="BodyCopy"/>
        <w:rPr>
          <w:noProof w:val="0"/>
        </w:rPr>
      </w:pPr>
      <w:r w:rsidRPr="00662B29">
        <w:rPr>
          <w:noProof w:val="0"/>
        </w:rPr>
        <w:t>In terms of risk management, an acceptable risk is any risk which an organisation has</w:t>
      </w:r>
      <w:r w:rsidR="00CF40E2" w:rsidRPr="00662B29">
        <w:rPr>
          <w:noProof w:val="0"/>
        </w:rPr>
        <w:t xml:space="preserve"> </w:t>
      </w:r>
      <w:r w:rsidRPr="00662B29">
        <w:rPr>
          <w:noProof w:val="0"/>
        </w:rPr>
        <w:t>determined to have the least potential for harm.</w:t>
      </w:r>
    </w:p>
    <w:p w:rsidR="00E71352" w:rsidRPr="00662B29" w:rsidRDefault="00E71352" w:rsidP="00721199">
      <w:pPr>
        <w:pStyle w:val="BodyCopy"/>
        <w:rPr>
          <w:noProof w:val="0"/>
        </w:rPr>
      </w:pPr>
      <w:r w:rsidRPr="00662B29">
        <w:rPr>
          <w:noProof w:val="0"/>
        </w:rPr>
        <w:t>This highlights that in many risk-related decisions there is a need to balance the implicit</w:t>
      </w:r>
      <w:r w:rsidR="00CF40E2" w:rsidRPr="00662B29">
        <w:rPr>
          <w:noProof w:val="0"/>
        </w:rPr>
        <w:t xml:space="preserve"> </w:t>
      </w:r>
      <w:r w:rsidRPr="00662B29">
        <w:rPr>
          <w:noProof w:val="0"/>
        </w:rPr>
        <w:t>level of risk against the cost involved in managing it or the benefit to be gained from not</w:t>
      </w:r>
      <w:r w:rsidR="00CF40E2" w:rsidRPr="00662B29">
        <w:rPr>
          <w:noProof w:val="0"/>
        </w:rPr>
        <w:t xml:space="preserve"> </w:t>
      </w:r>
      <w:r w:rsidRPr="00662B29">
        <w:rPr>
          <w:noProof w:val="0"/>
        </w:rPr>
        <w:t>addressing it.</w:t>
      </w:r>
    </w:p>
    <w:p w:rsidR="00E71352" w:rsidRPr="00662B29" w:rsidRDefault="00E71352" w:rsidP="00721199">
      <w:pPr>
        <w:pStyle w:val="BodyCopy"/>
        <w:rPr>
          <w:noProof w:val="0"/>
        </w:rPr>
      </w:pPr>
      <w:r w:rsidRPr="00662B29">
        <w:rPr>
          <w:noProof w:val="0"/>
        </w:rPr>
        <w:t>Risks may be acceptable because:</w:t>
      </w:r>
    </w:p>
    <w:p w:rsidR="00E71352" w:rsidRPr="00662B29" w:rsidRDefault="00E71352" w:rsidP="00F2321D">
      <w:pPr>
        <w:pStyle w:val="Bullet1"/>
      </w:pPr>
      <w:r w:rsidRPr="00662B29">
        <w:t>The risk level is so low that it does not warrant spending time and money to treat it</w:t>
      </w:r>
    </w:p>
    <w:p w:rsidR="00E71352" w:rsidRPr="00662B29" w:rsidRDefault="00E71352" w:rsidP="00F2321D">
      <w:pPr>
        <w:pStyle w:val="Bullet1"/>
      </w:pPr>
      <w:r w:rsidRPr="00662B29">
        <w:t>The risk is low and the benefits outweigh the cost of treating it</w:t>
      </w:r>
    </w:p>
    <w:p w:rsidR="00E71352" w:rsidRPr="00662B29" w:rsidRDefault="00E71352" w:rsidP="00F2321D">
      <w:pPr>
        <w:pStyle w:val="Bullet1"/>
      </w:pPr>
      <w:r w:rsidRPr="00662B29">
        <w:t>The opportunities presented are much greater than the threat.</w:t>
      </w:r>
    </w:p>
    <w:p w:rsidR="00E71352" w:rsidRPr="00662B29" w:rsidRDefault="00CF40E2" w:rsidP="00721199">
      <w:pPr>
        <w:pStyle w:val="BodyCopy"/>
        <w:rPr>
          <w:noProof w:val="0"/>
        </w:rPr>
      </w:pPr>
      <w:r w:rsidRPr="00662B29">
        <w:rPr>
          <w:noProof w:val="0"/>
        </w:rPr>
        <w:t>I</w:t>
      </w:r>
      <w:r w:rsidR="00E71352" w:rsidRPr="00662B29">
        <w:rPr>
          <w:noProof w:val="0"/>
        </w:rPr>
        <w:t>t is essential that you understand that taking ‘acceptable risk’ is fundamentally</w:t>
      </w:r>
      <w:r w:rsidRPr="00662B29">
        <w:rPr>
          <w:noProof w:val="0"/>
        </w:rPr>
        <w:t xml:space="preserve"> </w:t>
      </w:r>
      <w:r w:rsidR="00E71352" w:rsidRPr="00662B29">
        <w:rPr>
          <w:noProof w:val="0"/>
        </w:rPr>
        <w:t xml:space="preserve">different to adopting </w:t>
      </w:r>
      <w:r w:rsidR="00474CDE" w:rsidRPr="00662B29">
        <w:rPr>
          <w:noProof w:val="0"/>
        </w:rPr>
        <w:t>an</w:t>
      </w:r>
      <w:r w:rsidR="00E71352" w:rsidRPr="00662B29">
        <w:rPr>
          <w:noProof w:val="0"/>
        </w:rPr>
        <w:t xml:space="preserve"> ‘</w:t>
      </w:r>
      <w:r w:rsidRPr="00662B29">
        <w:rPr>
          <w:noProof w:val="0"/>
        </w:rPr>
        <w:t>it will be al</w:t>
      </w:r>
      <w:r w:rsidR="00E71352" w:rsidRPr="00662B29">
        <w:rPr>
          <w:noProof w:val="0"/>
        </w:rPr>
        <w:t>right’ attitude and not doing any risk analysis at</w:t>
      </w:r>
      <w:r w:rsidRPr="00662B29">
        <w:rPr>
          <w:noProof w:val="0"/>
        </w:rPr>
        <w:t xml:space="preserve"> </w:t>
      </w:r>
      <w:r w:rsidR="00E71352" w:rsidRPr="00662B29">
        <w:rPr>
          <w:noProof w:val="0"/>
        </w:rPr>
        <w:t>all.</w:t>
      </w:r>
    </w:p>
    <w:p w:rsidR="00E71352" w:rsidRPr="00662B29" w:rsidRDefault="003C17A3" w:rsidP="00721199">
      <w:pPr>
        <w:pStyle w:val="BodyCopy"/>
        <w:rPr>
          <w:noProof w:val="0"/>
        </w:rPr>
      </w:pPr>
      <w:r w:rsidRPr="00662B29">
        <w:rPr>
          <w:lang w:val="en-US" w:eastAsia="en-US"/>
        </w:rPr>
        <w:drawing>
          <wp:anchor distT="0" distB="0" distL="114300" distR="114300" simplePos="0" relativeHeight="252158976" behindDoc="0" locked="0" layoutInCell="1" allowOverlap="1">
            <wp:simplePos x="0" y="0"/>
            <wp:positionH relativeFrom="column">
              <wp:posOffset>4324350</wp:posOffset>
            </wp:positionH>
            <wp:positionV relativeFrom="paragraph">
              <wp:posOffset>62865</wp:posOffset>
            </wp:positionV>
            <wp:extent cx="1191260" cy="1733550"/>
            <wp:effectExtent l="19050" t="0" r="8890" b="0"/>
            <wp:wrapSquare wrapText="bothSides"/>
            <wp:docPr id="208" name="Picture 207" descr="shutterstock_143143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3143042.jpg"/>
                    <pic:cNvPicPr/>
                  </pic:nvPicPr>
                  <pic:blipFill>
                    <a:blip r:embed="rId245" cstate="print"/>
                    <a:stretch>
                      <a:fillRect/>
                    </a:stretch>
                  </pic:blipFill>
                  <pic:spPr>
                    <a:xfrm>
                      <a:off x="0" y="0"/>
                      <a:ext cx="1191260" cy="1733550"/>
                    </a:xfrm>
                    <a:prstGeom prst="rect">
                      <a:avLst/>
                    </a:prstGeom>
                  </pic:spPr>
                </pic:pic>
              </a:graphicData>
            </a:graphic>
          </wp:anchor>
        </w:drawing>
      </w:r>
      <w:r w:rsidR="00E71352" w:rsidRPr="00662B29">
        <w:rPr>
          <w:noProof w:val="0"/>
        </w:rPr>
        <w:t>Taking ‘acceptable risk’ means you have actually looked at and determined ‘consequence’</w:t>
      </w:r>
      <w:r w:rsidR="00CF40E2" w:rsidRPr="00662B29">
        <w:rPr>
          <w:noProof w:val="0"/>
        </w:rPr>
        <w:t xml:space="preserve"> </w:t>
      </w:r>
      <w:r w:rsidR="00E71352" w:rsidRPr="00662B29">
        <w:rPr>
          <w:noProof w:val="0"/>
        </w:rPr>
        <w:t>and likelihood’, and have actually considered the resulting level of risk and still decided that</w:t>
      </w:r>
      <w:r w:rsidR="00CF40E2" w:rsidRPr="00662B29">
        <w:rPr>
          <w:noProof w:val="0"/>
        </w:rPr>
        <w:t xml:space="preserve"> </w:t>
      </w:r>
      <w:r w:rsidR="00E71352" w:rsidRPr="00662B29">
        <w:rPr>
          <w:noProof w:val="0"/>
        </w:rPr>
        <w:t>there is no need for risk management activity in relation to that risk.</w:t>
      </w:r>
    </w:p>
    <w:p w:rsidR="00E71352" w:rsidRPr="00662B29" w:rsidRDefault="00E71352" w:rsidP="00721199">
      <w:pPr>
        <w:pStyle w:val="BodyCopy"/>
        <w:rPr>
          <w:noProof w:val="0"/>
        </w:rPr>
      </w:pPr>
      <w:r w:rsidRPr="00662B29">
        <w:rPr>
          <w:noProof w:val="0"/>
        </w:rPr>
        <w:t>It underscores the legitimacy of ‘doing nothing’ in relation to an identified risk but only when it</w:t>
      </w:r>
      <w:r w:rsidR="00CF40E2" w:rsidRPr="00662B29">
        <w:rPr>
          <w:noProof w:val="0"/>
        </w:rPr>
        <w:t xml:space="preserve"> </w:t>
      </w:r>
      <w:r w:rsidRPr="00662B29">
        <w:rPr>
          <w:noProof w:val="0"/>
        </w:rPr>
        <w:t>is appropriate and a conscious decision to do so.</w:t>
      </w:r>
    </w:p>
    <w:p w:rsidR="00E71352" w:rsidRPr="00662B29" w:rsidRDefault="00E71352" w:rsidP="00721199">
      <w:pPr>
        <w:pStyle w:val="BodyCopy"/>
        <w:rPr>
          <w:noProof w:val="0"/>
        </w:rPr>
      </w:pPr>
      <w:r w:rsidRPr="00662B29">
        <w:rPr>
          <w:noProof w:val="0"/>
        </w:rPr>
        <w:t>Seeing all risk as ‘acceptable risk’ is not a legitimate, effective or recommended risk</w:t>
      </w:r>
      <w:r w:rsidR="00CF40E2" w:rsidRPr="00662B29">
        <w:rPr>
          <w:noProof w:val="0"/>
        </w:rPr>
        <w:t xml:space="preserve"> management strategy.</w:t>
      </w:r>
    </w:p>
    <w:p w:rsidR="00E71352" w:rsidRPr="00662B29" w:rsidRDefault="00E71352" w:rsidP="00721199">
      <w:pPr>
        <w:pStyle w:val="BodyCopy"/>
        <w:rPr>
          <w:noProof w:val="0"/>
        </w:rPr>
      </w:pPr>
      <w:r w:rsidRPr="00662B29">
        <w:rPr>
          <w:noProof w:val="0"/>
        </w:rPr>
        <w:t>By definition, any risk that is not acceptable is unacceptable and needs to be treated.</w:t>
      </w:r>
    </w:p>
    <w:p w:rsidR="00CF40E2" w:rsidRPr="00662B29" w:rsidRDefault="00CF40E2" w:rsidP="00CF40E2">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57952"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20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F40E2" w:rsidRPr="00662B29" w:rsidRDefault="00CF40E2" w:rsidP="00CF40E2">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31 </w:t>
      </w:r>
      <w:r w:rsidR="00F35F0A"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acceptable risks</w:t>
      </w:r>
    </w:p>
    <w:p w:rsidR="00CF40E2" w:rsidRPr="00662B29" w:rsidRDefault="00CF40E2" w:rsidP="00CF40E2">
      <w:pPr>
        <w:pStyle w:val="Heading3"/>
        <w:spacing w:before="80" w:after="120"/>
        <w:rPr>
          <w:rFonts w:cs="HelveticaNeueLT Std Lt Cn"/>
          <w:b w:val="0"/>
          <w:color w:val="221E1F"/>
          <w:sz w:val="22"/>
        </w:rPr>
      </w:pPr>
    </w:p>
    <w:p w:rsidR="00CF40E2" w:rsidRPr="00662B29" w:rsidRDefault="00CF40E2" w:rsidP="00CF40E2">
      <w:pPr>
        <w:autoSpaceDE w:val="0"/>
        <w:autoSpaceDN w:val="0"/>
        <w:adjustRightInd w:val="0"/>
        <w:snapToGrid w:val="0"/>
        <w:spacing w:after="0" w:line="240" w:lineRule="auto"/>
        <w:rPr>
          <w:rFonts w:ascii="Helvetica" w:eastAsia="Times New Roman" w:hAnsi="Helvetica" w:cs="HelveticaNeueLTStd-Lt"/>
          <w:color w:val="000000"/>
          <w:szCs w:val="24"/>
        </w:rPr>
      </w:pPr>
    </w:p>
    <w:p w:rsidR="00CF40E2" w:rsidRPr="00662B29" w:rsidRDefault="00CF40E2" w:rsidP="00721199">
      <w:pPr>
        <w:pStyle w:val="BodyCopy"/>
        <w:rPr>
          <w:rFonts w:cs="HelveticaNeueLTStd-Lt"/>
          <w:noProof w:val="0"/>
        </w:rPr>
      </w:pPr>
      <w:r w:rsidRPr="00662B29">
        <w:rPr>
          <w:noProof w:val="0"/>
        </w:rPr>
        <w:t xml:space="preserve">For your organisation, identify three risks that you consider to be acceptable risks. Provide reasoning for your decision. </w:t>
      </w:r>
    </w:p>
    <w:p w:rsidR="00CF40E2" w:rsidRPr="00662B29" w:rsidRDefault="00CF40E2" w:rsidP="00CF40E2">
      <w:pPr>
        <w:autoSpaceDE w:val="0"/>
        <w:autoSpaceDN w:val="0"/>
        <w:adjustRightInd w:val="0"/>
        <w:snapToGrid w:val="0"/>
        <w:spacing w:after="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4621"/>
        <w:gridCol w:w="4621"/>
      </w:tblGrid>
      <w:tr w:rsidR="00CF40E2" w:rsidRPr="00662B29" w:rsidTr="006A599B">
        <w:tc>
          <w:tcPr>
            <w:tcW w:w="4621" w:type="dxa"/>
            <w:shd w:val="clear" w:color="auto" w:fill="F2F2F2" w:themeFill="background1" w:themeFillShade="F2"/>
          </w:tcPr>
          <w:p w:rsidR="00CF40E2" w:rsidRPr="00662B29" w:rsidRDefault="00CF40E2" w:rsidP="006A599B">
            <w:pPr>
              <w:autoSpaceDE w:val="0"/>
              <w:autoSpaceDN w:val="0"/>
              <w:adjustRightInd w:val="0"/>
              <w:snapToGrid w:val="0"/>
              <w:spacing w:before="120" w:after="120"/>
              <w:rPr>
                <w:rFonts w:ascii="Helvetica" w:hAnsi="Helvetica" w:cs="HelveticaNeueLTStd-MdCn"/>
                <w:b/>
                <w:color w:val="000000"/>
              </w:rPr>
            </w:pPr>
            <w:r w:rsidRPr="00662B29">
              <w:rPr>
                <w:rFonts w:ascii="Helvetica" w:hAnsi="Helvetica" w:cs="HelveticaNeueLTStd-MdCn"/>
                <w:b/>
                <w:color w:val="000000"/>
              </w:rPr>
              <w:t>ACCEPTABLE RISK</w:t>
            </w:r>
          </w:p>
        </w:tc>
        <w:tc>
          <w:tcPr>
            <w:tcW w:w="4621" w:type="dxa"/>
            <w:shd w:val="clear" w:color="auto" w:fill="F2F2F2" w:themeFill="background1" w:themeFillShade="F2"/>
          </w:tcPr>
          <w:p w:rsidR="00CF40E2" w:rsidRPr="00662B29" w:rsidRDefault="00CF40E2" w:rsidP="006A599B">
            <w:pPr>
              <w:autoSpaceDE w:val="0"/>
              <w:autoSpaceDN w:val="0"/>
              <w:adjustRightInd w:val="0"/>
              <w:snapToGrid w:val="0"/>
              <w:spacing w:before="120" w:after="120"/>
              <w:rPr>
                <w:rFonts w:ascii="Helvetica" w:hAnsi="Helvetica" w:cs="HelveticaNeueLTStd-MdCn"/>
                <w:b/>
                <w:color w:val="000000"/>
              </w:rPr>
            </w:pPr>
            <w:r w:rsidRPr="00662B29">
              <w:rPr>
                <w:rFonts w:ascii="Helvetica" w:hAnsi="Helvetica" w:cs="HelveticaNeueLTStd-MdCn"/>
                <w:b/>
                <w:color w:val="000000"/>
              </w:rPr>
              <w:t>REASONING</w:t>
            </w:r>
          </w:p>
        </w:tc>
      </w:tr>
      <w:tr w:rsidR="00CF40E2" w:rsidRPr="00662B29" w:rsidTr="006A599B">
        <w:tc>
          <w:tcPr>
            <w:tcW w:w="4621" w:type="dxa"/>
          </w:tcPr>
          <w:p w:rsidR="00CF40E2" w:rsidRPr="00662B29" w:rsidRDefault="00CF40E2" w:rsidP="006A599B">
            <w:pPr>
              <w:autoSpaceDE w:val="0"/>
              <w:autoSpaceDN w:val="0"/>
              <w:adjustRightInd w:val="0"/>
              <w:snapToGrid w:val="0"/>
              <w:rPr>
                <w:rFonts w:ascii="Helvetica" w:hAnsi="Helvetica" w:cs="HelveticaNeueLTStd-MdCn"/>
                <w:color w:val="000000"/>
              </w:rPr>
            </w:pPr>
          </w:p>
        </w:tc>
        <w:tc>
          <w:tcPr>
            <w:tcW w:w="4621" w:type="dxa"/>
          </w:tcPr>
          <w:p w:rsidR="00CF40E2" w:rsidRPr="00662B29" w:rsidRDefault="00CF40E2" w:rsidP="006A599B">
            <w:pPr>
              <w:autoSpaceDE w:val="0"/>
              <w:autoSpaceDN w:val="0"/>
              <w:adjustRightInd w:val="0"/>
              <w:snapToGrid w:val="0"/>
              <w:spacing w:line="480" w:lineRule="auto"/>
              <w:rPr>
                <w:rFonts w:ascii="Helvetica" w:hAnsi="Helvetica" w:cs="HelveticaNeueLTStd-MdCn"/>
                <w:color w:val="000000"/>
              </w:rPr>
            </w:pPr>
          </w:p>
        </w:tc>
      </w:tr>
      <w:tr w:rsidR="00CF40E2" w:rsidRPr="00662B29" w:rsidTr="006A599B">
        <w:tc>
          <w:tcPr>
            <w:tcW w:w="4621" w:type="dxa"/>
          </w:tcPr>
          <w:p w:rsidR="00CF40E2" w:rsidRPr="00662B29" w:rsidRDefault="00CF40E2" w:rsidP="006A599B">
            <w:pPr>
              <w:autoSpaceDE w:val="0"/>
              <w:autoSpaceDN w:val="0"/>
              <w:adjustRightInd w:val="0"/>
              <w:snapToGrid w:val="0"/>
              <w:rPr>
                <w:rFonts w:ascii="Helvetica" w:hAnsi="Helvetica" w:cs="HelveticaNeueLTStd-MdCn"/>
                <w:color w:val="000000"/>
              </w:rPr>
            </w:pPr>
          </w:p>
        </w:tc>
        <w:tc>
          <w:tcPr>
            <w:tcW w:w="4621" w:type="dxa"/>
          </w:tcPr>
          <w:p w:rsidR="00CF40E2" w:rsidRPr="00662B29" w:rsidRDefault="00CF40E2" w:rsidP="006A599B">
            <w:pPr>
              <w:autoSpaceDE w:val="0"/>
              <w:autoSpaceDN w:val="0"/>
              <w:adjustRightInd w:val="0"/>
              <w:snapToGrid w:val="0"/>
              <w:spacing w:line="480" w:lineRule="auto"/>
              <w:rPr>
                <w:rFonts w:ascii="Helvetica" w:hAnsi="Helvetica" w:cs="HelveticaNeueLTStd-MdCn"/>
                <w:color w:val="000000"/>
              </w:rPr>
            </w:pPr>
          </w:p>
        </w:tc>
      </w:tr>
      <w:tr w:rsidR="00CF40E2" w:rsidRPr="00662B29" w:rsidTr="006A599B">
        <w:tc>
          <w:tcPr>
            <w:tcW w:w="4621" w:type="dxa"/>
          </w:tcPr>
          <w:p w:rsidR="00CF40E2" w:rsidRPr="00662B29" w:rsidRDefault="00CF40E2" w:rsidP="00F2321D">
            <w:pPr>
              <w:pStyle w:val="BodyCopy"/>
              <w:rPr>
                <w:noProof w:val="0"/>
                <w:szCs w:val="20"/>
              </w:rPr>
            </w:pPr>
          </w:p>
        </w:tc>
        <w:tc>
          <w:tcPr>
            <w:tcW w:w="4621" w:type="dxa"/>
          </w:tcPr>
          <w:p w:rsidR="00CF40E2" w:rsidRPr="00662B29" w:rsidRDefault="00CF40E2" w:rsidP="00F2321D">
            <w:pPr>
              <w:pStyle w:val="BodyCopy"/>
              <w:rPr>
                <w:noProof w:val="0"/>
                <w:szCs w:val="20"/>
              </w:rPr>
            </w:pPr>
          </w:p>
        </w:tc>
      </w:tr>
    </w:tbl>
    <w:p w:rsidR="00CF40E2" w:rsidRPr="00662B29" w:rsidRDefault="00CF40E2" w:rsidP="00F2321D">
      <w:pPr>
        <w:pStyle w:val="BodyCopy"/>
        <w:rPr>
          <w:noProof w:val="0"/>
        </w:rPr>
      </w:pPr>
    </w:p>
    <w:p w:rsidR="003C17A3" w:rsidRPr="00662B29" w:rsidRDefault="003C17A3" w:rsidP="00F2321D">
      <w:pPr>
        <w:pStyle w:val="BodyCopy"/>
        <w:rPr>
          <w:noProof w:val="0"/>
          <w:szCs w:val="28"/>
        </w:rPr>
      </w:pPr>
      <w:r w:rsidRPr="00662B29">
        <w:rPr>
          <w:noProof w:val="0"/>
          <w:szCs w:val="28"/>
        </w:rPr>
        <w:br w:type="page"/>
      </w:r>
    </w:p>
    <w:p w:rsidR="00816C06" w:rsidRPr="00662B29" w:rsidRDefault="00816C06" w:rsidP="0048318E">
      <w:pPr>
        <w:pStyle w:val="Heading3"/>
        <w:rPr>
          <w:szCs w:val="28"/>
        </w:rPr>
      </w:pPr>
      <w:r w:rsidRPr="00662B29">
        <w:rPr>
          <w:szCs w:val="28"/>
        </w:rPr>
        <w:t>Risk management options</w:t>
      </w:r>
    </w:p>
    <w:p w:rsidR="003C17A3" w:rsidRPr="00662B29" w:rsidRDefault="003C17A3" w:rsidP="00721199">
      <w:pPr>
        <w:pStyle w:val="BodyCopy"/>
        <w:rPr>
          <w:noProof w:val="0"/>
        </w:rPr>
      </w:pPr>
      <w:r w:rsidRPr="00662B29">
        <w:rPr>
          <w:noProof w:val="0"/>
        </w:rPr>
        <w:t>When risks have been analysed it is to be expected that there will risks deemed as</w:t>
      </w:r>
      <w:r w:rsidR="007F3274" w:rsidRPr="00662B29">
        <w:rPr>
          <w:noProof w:val="0"/>
        </w:rPr>
        <w:t xml:space="preserve"> </w:t>
      </w:r>
      <w:r w:rsidRPr="00662B29">
        <w:rPr>
          <w:noProof w:val="0"/>
        </w:rPr>
        <w:t>unacceptable.</w:t>
      </w:r>
    </w:p>
    <w:p w:rsidR="003C17A3" w:rsidRPr="00662B29" w:rsidRDefault="003C17A3" w:rsidP="00721199">
      <w:pPr>
        <w:pStyle w:val="BodyCopy"/>
        <w:rPr>
          <w:noProof w:val="0"/>
        </w:rPr>
      </w:pPr>
      <w:r w:rsidRPr="00662B29">
        <w:rPr>
          <w:noProof w:val="0"/>
        </w:rPr>
        <w:t>There are a number of management options that may be considered when deciding which risk treatments to apply to unacceptable risks.</w:t>
      </w:r>
    </w:p>
    <w:p w:rsidR="00816C06" w:rsidRPr="00662B29" w:rsidRDefault="00816C06" w:rsidP="00721199">
      <w:pPr>
        <w:pStyle w:val="BodyCopy"/>
        <w:rPr>
          <w:noProof w:val="0"/>
        </w:rPr>
      </w:pPr>
      <w:r w:rsidRPr="00662B29">
        <w:rPr>
          <w:noProof w:val="0"/>
        </w:rPr>
        <w:t>The decision about which option to apply to unacceptable risk must be determined on an</w:t>
      </w:r>
      <w:r w:rsidR="007F3274" w:rsidRPr="00662B29">
        <w:rPr>
          <w:noProof w:val="0"/>
        </w:rPr>
        <w:t xml:space="preserve"> </w:t>
      </w:r>
      <w:r w:rsidRPr="00662B29">
        <w:rPr>
          <w:noProof w:val="0"/>
        </w:rPr>
        <w:t>individual basis.</w:t>
      </w:r>
    </w:p>
    <w:p w:rsidR="00816C06" w:rsidRPr="00662B29" w:rsidRDefault="00816C06" w:rsidP="00721199">
      <w:pPr>
        <w:pStyle w:val="BodyCopy"/>
        <w:rPr>
          <w:noProof w:val="0"/>
        </w:rPr>
      </w:pPr>
      <w:r w:rsidRPr="00662B29">
        <w:rPr>
          <w:noProof w:val="0"/>
        </w:rPr>
        <w:t>There is no single, generally applicable, effective option to use across all identified</w:t>
      </w:r>
      <w:r w:rsidR="007F3274" w:rsidRPr="00662B29">
        <w:rPr>
          <w:noProof w:val="0"/>
        </w:rPr>
        <w:t xml:space="preserve"> </w:t>
      </w:r>
      <w:r w:rsidRPr="00662B29">
        <w:rPr>
          <w:noProof w:val="0"/>
        </w:rPr>
        <w:t>unacceptable risks.</w:t>
      </w:r>
    </w:p>
    <w:p w:rsidR="00816C06" w:rsidRPr="00662B29" w:rsidRDefault="00816C06" w:rsidP="00721199">
      <w:pPr>
        <w:pStyle w:val="BodyCopy"/>
        <w:rPr>
          <w:noProof w:val="0"/>
        </w:rPr>
      </w:pPr>
      <w:r w:rsidRPr="00662B29">
        <w:rPr>
          <w:noProof w:val="0"/>
        </w:rPr>
        <w:t>Moreover, given the dynamic nature of the business environment and the individual business</w:t>
      </w:r>
      <w:r w:rsidR="007F3274" w:rsidRPr="00662B29">
        <w:rPr>
          <w:noProof w:val="0"/>
        </w:rPr>
        <w:t xml:space="preserve"> </w:t>
      </w:r>
      <w:r w:rsidRPr="00662B29">
        <w:rPr>
          <w:noProof w:val="0"/>
        </w:rPr>
        <w:t>context, what applied last time will not necessarily apply this time.</w:t>
      </w:r>
    </w:p>
    <w:p w:rsidR="00816C06" w:rsidRPr="00662B29" w:rsidRDefault="00816C06" w:rsidP="00721199">
      <w:pPr>
        <w:pStyle w:val="BodyCopy"/>
        <w:rPr>
          <w:noProof w:val="0"/>
        </w:rPr>
      </w:pPr>
      <w:r w:rsidRPr="00662B29">
        <w:rPr>
          <w:noProof w:val="0"/>
        </w:rPr>
        <w:t>Basic risk treatment approaches include:</w:t>
      </w:r>
    </w:p>
    <w:p w:rsidR="00816C06" w:rsidRPr="00662B29" w:rsidRDefault="00816C06" w:rsidP="008C003F">
      <w:pPr>
        <w:pStyle w:val="BodyCopyBold"/>
        <w:rPr>
          <w:noProof w:val="0"/>
        </w:rPr>
      </w:pPr>
      <w:r w:rsidRPr="00662B29">
        <w:rPr>
          <w:noProof w:val="0"/>
        </w:rPr>
        <w:t>Risk avoidance</w:t>
      </w:r>
    </w:p>
    <w:p w:rsidR="00816C06" w:rsidRPr="00662B29" w:rsidRDefault="00816C06" w:rsidP="00721199">
      <w:pPr>
        <w:pStyle w:val="BodyCopy"/>
        <w:rPr>
          <w:noProof w:val="0"/>
        </w:rPr>
      </w:pPr>
      <w:r w:rsidRPr="00662B29">
        <w:rPr>
          <w:noProof w:val="0"/>
        </w:rPr>
        <w:t>This can include eliminating the risk altogether. It may be referred to as ‘risk elimination’.</w:t>
      </w:r>
    </w:p>
    <w:p w:rsidR="00816C06" w:rsidRPr="00662B29" w:rsidRDefault="00EE6853" w:rsidP="00721199">
      <w:pPr>
        <w:pStyle w:val="BodyCopy"/>
        <w:rPr>
          <w:noProof w:val="0"/>
        </w:rPr>
      </w:pPr>
      <w:r w:rsidRPr="00662B29">
        <w:rPr>
          <w:lang w:val="en-US" w:eastAsia="en-US"/>
        </w:rPr>
        <w:drawing>
          <wp:anchor distT="0" distB="0" distL="114300" distR="114300" simplePos="0" relativeHeight="252160000" behindDoc="0" locked="0" layoutInCell="1" allowOverlap="1">
            <wp:simplePos x="0" y="0"/>
            <wp:positionH relativeFrom="column">
              <wp:posOffset>3457575</wp:posOffset>
            </wp:positionH>
            <wp:positionV relativeFrom="paragraph">
              <wp:posOffset>537845</wp:posOffset>
            </wp:positionV>
            <wp:extent cx="2074545" cy="1381125"/>
            <wp:effectExtent l="19050" t="0" r="1905" b="0"/>
            <wp:wrapSquare wrapText="bothSides"/>
            <wp:docPr id="67" name="Picture 66" descr="shutterstock_159046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9046976.jpg"/>
                    <pic:cNvPicPr/>
                  </pic:nvPicPr>
                  <pic:blipFill>
                    <a:blip r:embed="rId246" cstate="print"/>
                    <a:stretch>
                      <a:fillRect/>
                    </a:stretch>
                  </pic:blipFill>
                  <pic:spPr>
                    <a:xfrm>
                      <a:off x="0" y="0"/>
                      <a:ext cx="2074545" cy="1381125"/>
                    </a:xfrm>
                    <a:prstGeom prst="rect">
                      <a:avLst/>
                    </a:prstGeom>
                  </pic:spPr>
                </pic:pic>
              </a:graphicData>
            </a:graphic>
          </wp:anchor>
        </w:drawing>
      </w:r>
      <w:r w:rsidR="00816C06" w:rsidRPr="00662B29">
        <w:rPr>
          <w:noProof w:val="0"/>
        </w:rPr>
        <w:t xml:space="preserve">For example, a venue may elect to consciously remove withdraw from </w:t>
      </w:r>
      <w:r w:rsidR="007F3274" w:rsidRPr="00662B29">
        <w:rPr>
          <w:noProof w:val="0"/>
        </w:rPr>
        <w:t>advertising a particular destination</w:t>
      </w:r>
      <w:r w:rsidR="00816C06" w:rsidRPr="00662B29">
        <w:rPr>
          <w:noProof w:val="0"/>
        </w:rPr>
        <w:t xml:space="preserve"> if it believes that no other suitable and</w:t>
      </w:r>
      <w:r w:rsidR="007F3274" w:rsidRPr="00662B29">
        <w:rPr>
          <w:noProof w:val="0"/>
        </w:rPr>
        <w:t xml:space="preserve"> </w:t>
      </w:r>
      <w:r w:rsidR="00816C06" w:rsidRPr="00662B29">
        <w:rPr>
          <w:noProof w:val="0"/>
        </w:rPr>
        <w:t>effective alternative exists that can reduce the risk level to an acceptable level.</w:t>
      </w:r>
    </w:p>
    <w:p w:rsidR="00816C06" w:rsidRPr="00662B29" w:rsidRDefault="00816C06" w:rsidP="00721199">
      <w:pPr>
        <w:pStyle w:val="BodyCopy"/>
        <w:rPr>
          <w:noProof w:val="0"/>
        </w:rPr>
      </w:pPr>
      <w:r w:rsidRPr="00662B29">
        <w:rPr>
          <w:noProof w:val="0"/>
        </w:rPr>
        <w:t>Choosing ‘risk avoidance’ can be a difficult decision to take as it obviously has the potential</w:t>
      </w:r>
      <w:r w:rsidR="007F3274" w:rsidRPr="00662B29">
        <w:rPr>
          <w:noProof w:val="0"/>
        </w:rPr>
        <w:t xml:space="preserve"> </w:t>
      </w:r>
      <w:r w:rsidRPr="00662B29">
        <w:rPr>
          <w:noProof w:val="0"/>
        </w:rPr>
        <w:t>to impact severely on other aspects of the organisation. It is for this reason that when a risk</w:t>
      </w:r>
      <w:r w:rsidR="007F3274" w:rsidRPr="00662B29">
        <w:rPr>
          <w:noProof w:val="0"/>
        </w:rPr>
        <w:t xml:space="preserve"> </w:t>
      </w:r>
      <w:r w:rsidRPr="00662B29">
        <w:rPr>
          <w:noProof w:val="0"/>
        </w:rPr>
        <w:t>avoidance option is chosen it must be realised that this decision usually raises other risks.</w:t>
      </w:r>
    </w:p>
    <w:p w:rsidR="00816C06" w:rsidRPr="00662B29" w:rsidRDefault="00816C06" w:rsidP="00721199">
      <w:pPr>
        <w:pStyle w:val="BodyCopy"/>
        <w:rPr>
          <w:noProof w:val="0"/>
        </w:rPr>
      </w:pPr>
      <w:r w:rsidRPr="00662B29">
        <w:rPr>
          <w:noProof w:val="0"/>
        </w:rPr>
        <w:t>In other instances, risk avoidance can mean taking a de</w:t>
      </w:r>
      <w:r w:rsidR="007F3274" w:rsidRPr="00662B29">
        <w:rPr>
          <w:noProof w:val="0"/>
        </w:rPr>
        <w:t xml:space="preserve">cision not to enter a new field or </w:t>
      </w:r>
      <w:r w:rsidRPr="00662B29">
        <w:rPr>
          <w:noProof w:val="0"/>
        </w:rPr>
        <w:t>activity</w:t>
      </w:r>
      <w:r w:rsidR="007F3274" w:rsidRPr="00662B29">
        <w:rPr>
          <w:noProof w:val="0"/>
        </w:rPr>
        <w:t xml:space="preserve"> </w:t>
      </w:r>
      <w:r w:rsidRPr="00662B29">
        <w:rPr>
          <w:noProof w:val="0"/>
        </w:rPr>
        <w:t>that was previously being considered.</w:t>
      </w:r>
    </w:p>
    <w:p w:rsidR="00816C06" w:rsidRPr="00662B29" w:rsidRDefault="00816C06" w:rsidP="00721199">
      <w:pPr>
        <w:pStyle w:val="BodyCopy"/>
        <w:rPr>
          <w:noProof w:val="0"/>
        </w:rPr>
      </w:pPr>
      <w:r w:rsidRPr="00662B29">
        <w:rPr>
          <w:noProof w:val="0"/>
        </w:rPr>
        <w:t>It can also mean conducting the activity that is at the root of the risk in another way that</w:t>
      </w:r>
      <w:r w:rsidR="007F3274" w:rsidRPr="00662B29">
        <w:rPr>
          <w:noProof w:val="0"/>
        </w:rPr>
        <w:t xml:space="preserve"> </w:t>
      </w:r>
      <w:r w:rsidRPr="00662B29">
        <w:rPr>
          <w:noProof w:val="0"/>
        </w:rPr>
        <w:t>enables the identified risk to be ‘worked around’ in another way.</w:t>
      </w:r>
    </w:p>
    <w:p w:rsidR="00816C06" w:rsidRPr="00662B29" w:rsidRDefault="00816C06" w:rsidP="008C003F">
      <w:pPr>
        <w:pStyle w:val="BodyCopyBold"/>
        <w:rPr>
          <w:noProof w:val="0"/>
        </w:rPr>
      </w:pPr>
      <w:r w:rsidRPr="00662B29">
        <w:rPr>
          <w:noProof w:val="0"/>
        </w:rPr>
        <w:t>Retaining the risk</w:t>
      </w:r>
    </w:p>
    <w:p w:rsidR="00816C06" w:rsidRPr="00662B29" w:rsidRDefault="00EE6853" w:rsidP="007F3274">
      <w:pPr>
        <w:autoSpaceDE w:val="0"/>
        <w:autoSpaceDN w:val="0"/>
        <w:adjustRightInd w:val="0"/>
        <w:snapToGrid w:val="0"/>
        <w:spacing w:before="80" w:after="120" w:line="240" w:lineRule="auto"/>
        <w:rPr>
          <w:rStyle w:val="BodyCopyChar1"/>
          <w:noProof w:val="0"/>
        </w:rPr>
      </w:pPr>
      <w:r w:rsidRPr="00662B29">
        <w:rPr>
          <w:rFonts w:ascii="Helvetica" w:eastAsia="Times New Roman" w:hAnsi="Helvetica" w:cs="HelveticaNeueLTStd-Lt"/>
          <w:noProof/>
          <w:color w:val="000000"/>
          <w:lang w:val="en-US" w:eastAsia="en-US"/>
        </w:rPr>
        <w:drawing>
          <wp:anchor distT="0" distB="0" distL="114300" distR="114300" simplePos="0" relativeHeight="252161024" behindDoc="0" locked="0" layoutInCell="1" allowOverlap="1">
            <wp:simplePos x="0" y="0"/>
            <wp:positionH relativeFrom="column">
              <wp:posOffset>4103370</wp:posOffset>
            </wp:positionH>
            <wp:positionV relativeFrom="paragraph">
              <wp:posOffset>-3175</wp:posOffset>
            </wp:positionV>
            <wp:extent cx="1428750" cy="1381125"/>
            <wp:effectExtent l="19050" t="0" r="0" b="0"/>
            <wp:wrapSquare wrapText="bothSides"/>
            <wp:docPr id="77" name="Picture 76" descr="shutterstock_155911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911139.jpg"/>
                    <pic:cNvPicPr/>
                  </pic:nvPicPr>
                  <pic:blipFill>
                    <a:blip r:embed="rId247" cstate="print"/>
                    <a:stretch>
                      <a:fillRect/>
                    </a:stretch>
                  </pic:blipFill>
                  <pic:spPr>
                    <a:xfrm>
                      <a:off x="0" y="0"/>
                      <a:ext cx="1428750" cy="1381125"/>
                    </a:xfrm>
                    <a:prstGeom prst="rect">
                      <a:avLst/>
                    </a:prstGeom>
                  </pic:spPr>
                </pic:pic>
              </a:graphicData>
            </a:graphic>
          </wp:anchor>
        </w:drawing>
      </w:r>
      <w:r w:rsidR="00816C06" w:rsidRPr="00662B29">
        <w:rPr>
          <w:rFonts w:ascii="Helvetica" w:eastAsia="Times New Roman" w:hAnsi="Helvetica" w:cs="HelveticaNeueLTStd-Lt"/>
          <w:color w:val="000000"/>
        </w:rPr>
        <w:t xml:space="preserve">Also known as ‘assuming the risk’ this involves making a </w:t>
      </w:r>
      <w:r w:rsidR="00816C06" w:rsidRPr="00662B29">
        <w:rPr>
          <w:rStyle w:val="BodyCopyChar1"/>
          <w:noProof w:val="0"/>
        </w:rPr>
        <w:t>conscious decision to continue with</w:t>
      </w:r>
      <w:r w:rsidR="007F3274" w:rsidRPr="00662B29">
        <w:rPr>
          <w:rStyle w:val="BodyCopyChar1"/>
          <w:noProof w:val="0"/>
        </w:rPr>
        <w:t xml:space="preserve"> </w:t>
      </w:r>
      <w:r w:rsidR="00816C06" w:rsidRPr="00662B29">
        <w:rPr>
          <w:rStyle w:val="BodyCopyChar1"/>
          <w:noProof w:val="0"/>
        </w:rPr>
        <w:t>the activity that is at the heart of the risk but to:</w:t>
      </w:r>
    </w:p>
    <w:p w:rsidR="00816C06" w:rsidRPr="00662B29" w:rsidRDefault="00816C06" w:rsidP="00AD66D9">
      <w:pPr>
        <w:pStyle w:val="Bullet1"/>
      </w:pPr>
      <w:r w:rsidRPr="00662B29">
        <w:t>Establish contingency plans to address negative outcomes – which may include Disaster</w:t>
      </w:r>
      <w:r w:rsidR="007F3274" w:rsidRPr="00662B29">
        <w:t xml:space="preserve"> </w:t>
      </w:r>
      <w:r w:rsidRPr="00662B29">
        <w:t>Recovery plans</w:t>
      </w:r>
    </w:p>
    <w:p w:rsidR="00816C06" w:rsidRPr="00662B29" w:rsidRDefault="00816C06" w:rsidP="00AD66D9">
      <w:pPr>
        <w:pStyle w:val="Bullet1"/>
      </w:pPr>
      <w:r w:rsidRPr="00662B29">
        <w:t>Provide funds for covering loss or costs that arise if a negative outcome eventuates.</w:t>
      </w:r>
    </w:p>
    <w:p w:rsidR="00EE6853" w:rsidRPr="00662B29" w:rsidRDefault="00EE6853">
      <w:pPr>
        <w:rPr>
          <w:rFonts w:ascii="Helvetica" w:eastAsia="Times New Roman" w:hAnsi="Helvetica" w:cs="HelveticaNeueLTStd-Cn"/>
          <w:b/>
          <w:color w:val="000000"/>
        </w:rPr>
      </w:pPr>
      <w:r w:rsidRPr="00662B29">
        <w:rPr>
          <w:rFonts w:ascii="Helvetica" w:eastAsia="Times New Roman" w:hAnsi="Helvetica" w:cs="HelveticaNeueLTStd-Cn"/>
          <w:b/>
          <w:color w:val="000000"/>
        </w:rPr>
        <w:br w:type="page"/>
      </w:r>
    </w:p>
    <w:p w:rsidR="00816C06" w:rsidRPr="00662B29" w:rsidRDefault="00816C06" w:rsidP="008C003F">
      <w:pPr>
        <w:pStyle w:val="BodyCopyBold"/>
        <w:rPr>
          <w:noProof w:val="0"/>
        </w:rPr>
      </w:pPr>
      <w:r w:rsidRPr="00662B29">
        <w:rPr>
          <w:noProof w:val="0"/>
        </w:rPr>
        <w:t>Controlling the risk</w:t>
      </w:r>
    </w:p>
    <w:p w:rsidR="00816C06" w:rsidRPr="00662B29" w:rsidRDefault="007F3274" w:rsidP="00721199">
      <w:pPr>
        <w:pStyle w:val="BodyCopy"/>
        <w:rPr>
          <w:noProof w:val="0"/>
        </w:rPr>
      </w:pPr>
      <w:r w:rsidRPr="00662B29">
        <w:rPr>
          <w:noProof w:val="0"/>
        </w:rPr>
        <w:t xml:space="preserve">When a risk is identified </w:t>
      </w:r>
      <w:r w:rsidR="00816C06" w:rsidRPr="00662B29">
        <w:rPr>
          <w:noProof w:val="0"/>
        </w:rPr>
        <w:t>there will be certain steps the organisation decides on</w:t>
      </w:r>
      <w:r w:rsidRPr="00662B29">
        <w:rPr>
          <w:noProof w:val="0"/>
        </w:rPr>
        <w:t xml:space="preserve"> </w:t>
      </w:r>
      <w:r w:rsidR="00816C06" w:rsidRPr="00662B29">
        <w:rPr>
          <w:noProof w:val="0"/>
        </w:rPr>
        <w:t>taking to control that risk.</w:t>
      </w:r>
    </w:p>
    <w:p w:rsidR="00816C06" w:rsidRPr="00662B29" w:rsidRDefault="00816C06" w:rsidP="00721199">
      <w:pPr>
        <w:pStyle w:val="BodyCopy"/>
        <w:rPr>
          <w:noProof w:val="0"/>
        </w:rPr>
      </w:pPr>
      <w:r w:rsidRPr="00662B29">
        <w:rPr>
          <w:noProof w:val="0"/>
        </w:rPr>
        <w:t>This involves active measures designed to:</w:t>
      </w:r>
    </w:p>
    <w:p w:rsidR="00816C06" w:rsidRPr="00662B29" w:rsidRDefault="00816C06" w:rsidP="00AD66D9">
      <w:pPr>
        <w:pStyle w:val="Bullet1"/>
      </w:pPr>
      <w:r w:rsidRPr="00662B29">
        <w:t>Reduce the likelihood of the risk occurring</w:t>
      </w:r>
    </w:p>
    <w:p w:rsidR="00816C06" w:rsidRPr="00662B29" w:rsidRDefault="00816C06" w:rsidP="00AD66D9">
      <w:pPr>
        <w:pStyle w:val="Bullet1"/>
      </w:pPr>
      <w:r w:rsidRPr="00662B29">
        <w:t>Reduce the consequences of the risk</w:t>
      </w:r>
    </w:p>
    <w:p w:rsidR="007F3274" w:rsidRPr="00662B29" w:rsidRDefault="00816C06" w:rsidP="00AD66D9">
      <w:pPr>
        <w:pStyle w:val="Bullet1"/>
      </w:pPr>
      <w:r w:rsidRPr="00662B29">
        <w:t>Reduce both the likelihood and the consequences.</w:t>
      </w:r>
    </w:p>
    <w:p w:rsidR="00816C06" w:rsidRPr="00662B29" w:rsidRDefault="00816C06" w:rsidP="00721199">
      <w:pPr>
        <w:pStyle w:val="BodyCopy"/>
        <w:rPr>
          <w:noProof w:val="0"/>
        </w:rPr>
      </w:pPr>
      <w:r w:rsidRPr="00662B29">
        <w:rPr>
          <w:noProof w:val="0"/>
        </w:rPr>
        <w:t>Examples may include:</w:t>
      </w:r>
    </w:p>
    <w:p w:rsidR="00816C06" w:rsidRPr="00662B29" w:rsidRDefault="00816C06" w:rsidP="00AD66D9">
      <w:pPr>
        <w:pStyle w:val="Bullet1"/>
      </w:pPr>
      <w:r w:rsidRPr="00662B29">
        <w:t xml:space="preserve">Including clauses in contracts that penalise contractors for failing to </w:t>
      </w:r>
      <w:r w:rsidR="007F3274" w:rsidRPr="00662B29">
        <w:t>comply</w:t>
      </w:r>
    </w:p>
    <w:p w:rsidR="00816C06" w:rsidRPr="00662B29" w:rsidRDefault="00816C06" w:rsidP="00AD66D9">
      <w:pPr>
        <w:pStyle w:val="Bullet1"/>
      </w:pPr>
      <w:r w:rsidRPr="00662B29">
        <w:t>Ensuring equipment etc is fully operational, serviced and made as safe as possible</w:t>
      </w:r>
    </w:p>
    <w:p w:rsidR="00816C06" w:rsidRPr="00662B29" w:rsidRDefault="00816C06" w:rsidP="00AD66D9">
      <w:pPr>
        <w:pStyle w:val="Bullet1"/>
      </w:pPr>
      <w:r w:rsidRPr="00662B29">
        <w:t>Checking design features of equipment etc is appropriate for the tasks</w:t>
      </w:r>
    </w:p>
    <w:p w:rsidR="00816C06" w:rsidRPr="00662B29" w:rsidRDefault="00816C06" w:rsidP="00AD66D9">
      <w:pPr>
        <w:pStyle w:val="Bullet1"/>
      </w:pPr>
      <w:r w:rsidRPr="00662B29">
        <w:t>Ensuring workplace layout facilitates safe work</w:t>
      </w:r>
    </w:p>
    <w:p w:rsidR="00816C06" w:rsidRPr="00662B29" w:rsidRDefault="00816C06" w:rsidP="00AD66D9">
      <w:pPr>
        <w:pStyle w:val="Bullet1"/>
      </w:pPr>
      <w:r w:rsidRPr="00662B29">
        <w:t>Re-locating the item of equipment to a safer area and/or using structural barriers</w:t>
      </w:r>
    </w:p>
    <w:p w:rsidR="00816C06" w:rsidRPr="00662B29" w:rsidRDefault="00816C06" w:rsidP="00AD66D9">
      <w:pPr>
        <w:pStyle w:val="Bullet1"/>
      </w:pPr>
      <w:r w:rsidRPr="00662B29">
        <w:t>Minimising exposure to risk</w:t>
      </w:r>
    </w:p>
    <w:p w:rsidR="00816C06" w:rsidRPr="00662B29" w:rsidRDefault="00816C06" w:rsidP="00AD66D9">
      <w:pPr>
        <w:pStyle w:val="Bullet1"/>
      </w:pPr>
      <w:r w:rsidRPr="00662B29">
        <w:t>Training staff in its safe use</w:t>
      </w:r>
    </w:p>
    <w:p w:rsidR="00816C06" w:rsidRPr="00662B29" w:rsidRDefault="00816C06" w:rsidP="00AD66D9">
      <w:pPr>
        <w:pStyle w:val="Bullet1"/>
      </w:pPr>
      <w:r w:rsidRPr="00662B29">
        <w:t>Providing safe work practices and procedures.</w:t>
      </w:r>
    </w:p>
    <w:p w:rsidR="00816C06" w:rsidRPr="00662B29" w:rsidRDefault="00EE6853" w:rsidP="00721199">
      <w:pPr>
        <w:pStyle w:val="BodyCopy"/>
        <w:rPr>
          <w:noProof w:val="0"/>
        </w:rPr>
      </w:pPr>
      <w:r w:rsidRPr="00662B29">
        <w:rPr>
          <w:lang w:val="en-US" w:eastAsia="en-US"/>
        </w:rPr>
        <w:drawing>
          <wp:anchor distT="0" distB="0" distL="114300" distR="114300" simplePos="0" relativeHeight="252162048" behindDoc="0" locked="0" layoutInCell="1" allowOverlap="1">
            <wp:simplePos x="0" y="0"/>
            <wp:positionH relativeFrom="column">
              <wp:posOffset>4010025</wp:posOffset>
            </wp:positionH>
            <wp:positionV relativeFrom="paragraph">
              <wp:posOffset>179070</wp:posOffset>
            </wp:positionV>
            <wp:extent cx="1708150" cy="1885950"/>
            <wp:effectExtent l="19050" t="0" r="6350" b="0"/>
            <wp:wrapSquare wrapText="bothSides"/>
            <wp:docPr id="94" name="Picture 93" descr="shutterstock_136866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866284.jpg"/>
                    <pic:cNvPicPr/>
                  </pic:nvPicPr>
                  <pic:blipFill>
                    <a:blip r:embed="rId248" cstate="print"/>
                    <a:stretch>
                      <a:fillRect/>
                    </a:stretch>
                  </pic:blipFill>
                  <pic:spPr>
                    <a:xfrm>
                      <a:off x="0" y="0"/>
                      <a:ext cx="1708150" cy="1885950"/>
                    </a:xfrm>
                    <a:prstGeom prst="rect">
                      <a:avLst/>
                    </a:prstGeom>
                  </pic:spPr>
                </pic:pic>
              </a:graphicData>
            </a:graphic>
          </wp:anchor>
        </w:drawing>
      </w:r>
      <w:r w:rsidR="00816C06" w:rsidRPr="00662B29">
        <w:rPr>
          <w:noProof w:val="0"/>
        </w:rPr>
        <w:t>This option is also known as ‘risk reduction’.</w:t>
      </w:r>
    </w:p>
    <w:p w:rsidR="00EE6853" w:rsidRPr="00662B29" w:rsidRDefault="00EE6853" w:rsidP="00721199">
      <w:pPr>
        <w:pStyle w:val="BodyCopy"/>
        <w:rPr>
          <w:rFonts w:cs="Helvetica"/>
          <w:noProof w:val="0"/>
          <w:szCs w:val="24"/>
        </w:rPr>
      </w:pPr>
      <w:r w:rsidRPr="00662B29">
        <w:rPr>
          <w:rFonts w:cs="Helvetica"/>
          <w:noProof w:val="0"/>
          <w:szCs w:val="24"/>
        </w:rPr>
        <w:t>Risk control activities may include:</w:t>
      </w:r>
    </w:p>
    <w:p w:rsidR="00EE6853" w:rsidRPr="00662B29" w:rsidRDefault="00EE6853" w:rsidP="00AD66D9">
      <w:pPr>
        <w:pStyle w:val="Bullet1"/>
      </w:pPr>
      <w:r w:rsidRPr="00662B29">
        <w:t>Approval hierarchy</w:t>
      </w:r>
    </w:p>
    <w:p w:rsidR="00EE6853" w:rsidRPr="00662B29" w:rsidRDefault="00EE6853" w:rsidP="00AD66D9">
      <w:pPr>
        <w:pStyle w:val="Bullet1"/>
      </w:pPr>
      <w:r w:rsidRPr="00662B29">
        <w:t>Authorisation hierarchy of documents</w:t>
      </w:r>
    </w:p>
    <w:p w:rsidR="00EE6853" w:rsidRPr="00662B29" w:rsidRDefault="00EE6853" w:rsidP="00AD66D9">
      <w:pPr>
        <w:pStyle w:val="Bullet1"/>
      </w:pPr>
      <w:r w:rsidRPr="00662B29">
        <w:t>Verification of documents</w:t>
      </w:r>
    </w:p>
    <w:p w:rsidR="00EE6853" w:rsidRPr="00662B29" w:rsidRDefault="00EE6853" w:rsidP="00AD66D9">
      <w:pPr>
        <w:pStyle w:val="Bullet1"/>
      </w:pPr>
      <w:r w:rsidRPr="00662B29">
        <w:t>Reconciliation of bank books</w:t>
      </w:r>
    </w:p>
    <w:p w:rsidR="00EE6853" w:rsidRPr="00662B29" w:rsidRDefault="00EE6853" w:rsidP="00AD66D9">
      <w:pPr>
        <w:pStyle w:val="Bullet1"/>
      </w:pPr>
      <w:r w:rsidRPr="00662B29">
        <w:t>Review of operating performance</w:t>
      </w:r>
    </w:p>
    <w:p w:rsidR="00EE6853" w:rsidRPr="00662B29" w:rsidRDefault="00EE6853" w:rsidP="00AD66D9">
      <w:pPr>
        <w:pStyle w:val="Bullet1"/>
      </w:pPr>
      <w:r w:rsidRPr="00662B29">
        <w:t>Physical safeguard of assets</w:t>
      </w:r>
    </w:p>
    <w:p w:rsidR="00EE6853" w:rsidRPr="00662B29" w:rsidRDefault="00EE6853" w:rsidP="00AD66D9">
      <w:pPr>
        <w:pStyle w:val="Bullet1"/>
      </w:pPr>
      <w:r w:rsidRPr="00662B29">
        <w:t>Segregation of duties</w:t>
      </w:r>
      <w:r w:rsidR="00F35F0A" w:rsidRPr="00662B29">
        <w:t>.</w:t>
      </w:r>
    </w:p>
    <w:p w:rsidR="00816C06" w:rsidRPr="00662B29" w:rsidRDefault="00816C06" w:rsidP="008C003F">
      <w:pPr>
        <w:pStyle w:val="BodyCopyBold"/>
        <w:rPr>
          <w:noProof w:val="0"/>
        </w:rPr>
      </w:pPr>
      <w:r w:rsidRPr="00662B29">
        <w:rPr>
          <w:noProof w:val="0"/>
        </w:rPr>
        <w:t>Transferring the risk</w:t>
      </w:r>
    </w:p>
    <w:p w:rsidR="00816C06" w:rsidRPr="00662B29" w:rsidRDefault="00816C06" w:rsidP="00721199">
      <w:pPr>
        <w:pStyle w:val="BodyCopy"/>
        <w:rPr>
          <w:noProof w:val="0"/>
        </w:rPr>
      </w:pPr>
      <w:r w:rsidRPr="00662B29">
        <w:rPr>
          <w:noProof w:val="0"/>
        </w:rPr>
        <w:t>This is a common approach in the industry and includes activities such as:</w:t>
      </w:r>
    </w:p>
    <w:p w:rsidR="00816C06" w:rsidRPr="00662B29" w:rsidRDefault="00816C06" w:rsidP="00AD66D9">
      <w:pPr>
        <w:pStyle w:val="Bullet1"/>
      </w:pPr>
      <w:r w:rsidRPr="00662B29">
        <w:t>Arranging and taking out appropriate insurance cover</w:t>
      </w:r>
    </w:p>
    <w:p w:rsidR="00816C06" w:rsidRPr="00662B29" w:rsidRDefault="00816C06" w:rsidP="00AD66D9">
      <w:pPr>
        <w:pStyle w:val="Bullet1"/>
      </w:pPr>
      <w:r w:rsidRPr="00662B29">
        <w:t>Contracting some or all of the activity to another organisation or person – such as security</w:t>
      </w:r>
      <w:r w:rsidR="00EE6853" w:rsidRPr="00662B29">
        <w:t xml:space="preserve"> </w:t>
      </w:r>
      <w:r w:rsidRPr="00662B29">
        <w:t>which is a common industry example of this option.</w:t>
      </w:r>
    </w:p>
    <w:p w:rsidR="00816C06" w:rsidRPr="00662B29" w:rsidRDefault="00816C06" w:rsidP="00721199">
      <w:pPr>
        <w:pStyle w:val="BodyCopy"/>
        <w:rPr>
          <w:noProof w:val="0"/>
        </w:rPr>
      </w:pPr>
      <w:r w:rsidRPr="00662B29">
        <w:rPr>
          <w:noProof w:val="0"/>
        </w:rPr>
        <w:t>This option is also known as ‘risk sharing’.</w:t>
      </w:r>
    </w:p>
    <w:p w:rsidR="00816C06" w:rsidRPr="00662B29" w:rsidRDefault="00816C06" w:rsidP="008C003F">
      <w:pPr>
        <w:pStyle w:val="BodyCopyBold"/>
        <w:rPr>
          <w:noProof w:val="0"/>
        </w:rPr>
      </w:pPr>
      <w:r w:rsidRPr="00662B29">
        <w:rPr>
          <w:noProof w:val="0"/>
        </w:rPr>
        <w:t>Deferring the risk</w:t>
      </w:r>
    </w:p>
    <w:p w:rsidR="00816C06" w:rsidRPr="00662B29" w:rsidRDefault="00816C06" w:rsidP="00721199">
      <w:pPr>
        <w:pStyle w:val="BodyCopy"/>
        <w:rPr>
          <w:noProof w:val="0"/>
        </w:rPr>
      </w:pPr>
      <w:r w:rsidRPr="00662B29">
        <w:rPr>
          <w:noProof w:val="0"/>
        </w:rPr>
        <w:t>In some cases the organisation mat elect to defer taking the risk to a later date.</w:t>
      </w:r>
    </w:p>
    <w:p w:rsidR="00EE6853" w:rsidRPr="00662B29" w:rsidRDefault="00816C06" w:rsidP="00721199">
      <w:pPr>
        <w:pStyle w:val="BodyCopy"/>
        <w:rPr>
          <w:rFonts w:eastAsia="Times New Roman" w:cs="HelveticaNeueLTStd-MdCn"/>
          <w:b/>
          <w:noProof w:val="0"/>
          <w:color w:val="45545F"/>
          <w:sz w:val="28"/>
          <w:szCs w:val="28"/>
        </w:rPr>
      </w:pPr>
      <w:r w:rsidRPr="00662B29">
        <w:rPr>
          <w:noProof w:val="0"/>
        </w:rPr>
        <w:t>This may be the situation where they feel the legislation will change at a future date to be</w:t>
      </w:r>
      <w:r w:rsidR="00EE6853" w:rsidRPr="00662B29">
        <w:rPr>
          <w:noProof w:val="0"/>
        </w:rPr>
        <w:t xml:space="preserve"> </w:t>
      </w:r>
      <w:r w:rsidRPr="00662B29">
        <w:rPr>
          <w:noProof w:val="0"/>
        </w:rPr>
        <w:t>more advantageous, where technology is expected to improve to allow greater control or to</w:t>
      </w:r>
      <w:r w:rsidR="00EE6853" w:rsidRPr="00662B29">
        <w:rPr>
          <w:noProof w:val="0"/>
        </w:rPr>
        <w:t xml:space="preserve"> </w:t>
      </w:r>
      <w:r w:rsidRPr="00662B29">
        <w:rPr>
          <w:noProof w:val="0"/>
        </w:rPr>
        <w:t>allow the business to build up sufficient funds to cover a loss event.</w:t>
      </w:r>
      <w:r w:rsidR="00EE6853" w:rsidRPr="00662B29">
        <w:rPr>
          <w:rFonts w:eastAsia="Times New Roman" w:cs="HelveticaNeueLTStd-MdCn"/>
          <w:b/>
          <w:noProof w:val="0"/>
          <w:color w:val="45545F"/>
          <w:sz w:val="28"/>
          <w:szCs w:val="28"/>
        </w:rPr>
        <w:br w:type="page"/>
      </w:r>
    </w:p>
    <w:p w:rsidR="00EE6853" w:rsidRPr="00662B29" w:rsidRDefault="00EE6853" w:rsidP="0048318E">
      <w:pPr>
        <w:pStyle w:val="Heading3"/>
        <w:rPr>
          <w:szCs w:val="28"/>
        </w:rPr>
      </w:pPr>
      <w:r w:rsidRPr="00662B29">
        <w:rPr>
          <w:szCs w:val="28"/>
        </w:rPr>
        <w:t>Risk management considerations</w:t>
      </w:r>
    </w:p>
    <w:p w:rsidR="00EE6853" w:rsidRPr="00662B29" w:rsidRDefault="00EE6853" w:rsidP="00721199">
      <w:pPr>
        <w:pStyle w:val="BodyCopy"/>
        <w:rPr>
          <w:noProof w:val="0"/>
        </w:rPr>
      </w:pPr>
      <w:r w:rsidRPr="00662B29">
        <w:rPr>
          <w:noProof w:val="0"/>
        </w:rPr>
        <w:t>When identifying the risk management options to be used, it is important that:</w:t>
      </w:r>
    </w:p>
    <w:p w:rsidR="00EE6853" w:rsidRPr="00662B29" w:rsidRDefault="00EE6853" w:rsidP="00AD66D9">
      <w:pPr>
        <w:pStyle w:val="Bullet1"/>
      </w:pPr>
      <w:r w:rsidRPr="00662B29">
        <w:t>The chosen option does effectively address identified need</w:t>
      </w:r>
    </w:p>
    <w:p w:rsidR="00EE6853" w:rsidRPr="00662B29" w:rsidRDefault="00EE6853" w:rsidP="00AD66D9">
      <w:pPr>
        <w:pStyle w:val="Bullet1"/>
      </w:pPr>
      <w:r w:rsidRPr="00662B29">
        <w:t>They are cost-effective</w:t>
      </w:r>
    </w:p>
    <w:p w:rsidR="00EE6853" w:rsidRPr="00662B29" w:rsidRDefault="00EE6853" w:rsidP="00AD66D9">
      <w:pPr>
        <w:pStyle w:val="Bullet1"/>
      </w:pPr>
      <w:r w:rsidRPr="00662B29">
        <w:t>They are acceptable to stakeholders</w:t>
      </w:r>
    </w:p>
    <w:p w:rsidR="00EE6853" w:rsidRPr="00662B29" w:rsidRDefault="00EE6853" w:rsidP="00AD66D9">
      <w:pPr>
        <w:pStyle w:val="Bullet1"/>
      </w:pPr>
      <w:r w:rsidRPr="00662B29">
        <w:t>They align with organisational goals, values etc</w:t>
      </w:r>
    </w:p>
    <w:p w:rsidR="00EE6853" w:rsidRPr="00662B29" w:rsidRDefault="00EE6853" w:rsidP="00AD66D9">
      <w:pPr>
        <w:pStyle w:val="Bullet1"/>
      </w:pPr>
      <w:r w:rsidRPr="00662B29">
        <w:t>They reflect the public image the organisation wants.</w:t>
      </w:r>
    </w:p>
    <w:p w:rsidR="00853074" w:rsidRPr="00662B29" w:rsidRDefault="00853074" w:rsidP="00853074">
      <w:pPr>
        <w:autoSpaceDE w:val="0"/>
        <w:autoSpaceDN w:val="0"/>
        <w:adjustRightInd w:val="0"/>
        <w:snapToGrid w:val="0"/>
        <w:spacing w:before="80" w:after="120" w:line="240" w:lineRule="auto"/>
        <w:rPr>
          <w:rFonts w:ascii="Helvetica" w:eastAsia="Times New Roman" w:hAnsi="Helvetica" w:cs="HelveticaNeueLTStd-Lt"/>
          <w:color w:val="000000"/>
        </w:rPr>
      </w:pPr>
    </w:p>
    <w:p w:rsidR="00853074" w:rsidRPr="00662B29" w:rsidRDefault="00853074" w:rsidP="00853074">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6409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9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53074" w:rsidRPr="00662B29" w:rsidRDefault="00853074" w:rsidP="00853074">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32 </w:t>
      </w:r>
      <w:r w:rsidR="00F35F0A" w:rsidRPr="00662B29">
        <w:rPr>
          <w:rFonts w:ascii="Helvetica" w:hAnsi="Helvetica" w:cs="Chevin-DemiBold"/>
          <w:b/>
          <w:bCs/>
          <w:i/>
          <w:sz w:val="32"/>
          <w:szCs w:val="32"/>
        </w:rPr>
        <w:t>– Manage</w:t>
      </w:r>
      <w:r w:rsidRPr="00662B29">
        <w:rPr>
          <w:rFonts w:ascii="Helvetica" w:hAnsi="Helvetica" w:cs="Chevin-DemiBold"/>
          <w:b/>
          <w:bCs/>
          <w:i/>
          <w:sz w:val="32"/>
          <w:szCs w:val="32"/>
        </w:rPr>
        <w:t xml:space="preserve"> risks</w:t>
      </w:r>
    </w:p>
    <w:p w:rsidR="00853074" w:rsidRPr="00662B29" w:rsidRDefault="00853074" w:rsidP="00853074">
      <w:pPr>
        <w:pStyle w:val="Heading3"/>
        <w:spacing w:before="80" w:after="120"/>
        <w:rPr>
          <w:rFonts w:cs="HelveticaNeueLT Std Lt Cn"/>
          <w:b w:val="0"/>
          <w:color w:val="221E1F"/>
          <w:sz w:val="22"/>
        </w:rPr>
      </w:pPr>
    </w:p>
    <w:p w:rsidR="00853074" w:rsidRPr="00662B29" w:rsidRDefault="00853074" w:rsidP="00853074">
      <w:pPr>
        <w:autoSpaceDE w:val="0"/>
        <w:autoSpaceDN w:val="0"/>
        <w:adjustRightInd w:val="0"/>
        <w:snapToGrid w:val="0"/>
        <w:spacing w:after="0" w:line="240" w:lineRule="auto"/>
        <w:rPr>
          <w:rFonts w:ascii="Helvetica" w:eastAsia="Times New Roman" w:hAnsi="Helvetica" w:cs="HelveticaNeueLTStd-Lt"/>
          <w:color w:val="000000"/>
          <w:szCs w:val="24"/>
        </w:rPr>
      </w:pPr>
    </w:p>
    <w:p w:rsidR="00EE6853" w:rsidRPr="00662B29" w:rsidRDefault="00EE6853" w:rsidP="00721199">
      <w:pPr>
        <w:pStyle w:val="BodyCopy"/>
        <w:rPr>
          <w:rFonts w:eastAsia="Times New Roman" w:cs="HelveticaNeueLTStd-Lt"/>
          <w:noProof w:val="0"/>
          <w:color w:val="000000"/>
          <w:szCs w:val="24"/>
        </w:rPr>
      </w:pPr>
      <w:r w:rsidRPr="00662B29">
        <w:rPr>
          <w:noProof w:val="0"/>
        </w:rPr>
        <w:t>Us</w:t>
      </w:r>
      <w:r w:rsidR="00853074" w:rsidRPr="00662B29">
        <w:rPr>
          <w:noProof w:val="0"/>
        </w:rPr>
        <w:t>ing</w:t>
      </w:r>
      <w:r w:rsidRPr="00662B29">
        <w:rPr>
          <w:noProof w:val="0"/>
        </w:rPr>
        <w:t xml:space="preserve"> </w:t>
      </w:r>
      <w:r w:rsidR="00853074" w:rsidRPr="00662B29">
        <w:rPr>
          <w:noProof w:val="0"/>
        </w:rPr>
        <w:t>two of the</w:t>
      </w:r>
      <w:r w:rsidRPr="00662B29">
        <w:rPr>
          <w:noProof w:val="0"/>
        </w:rPr>
        <w:t xml:space="preserve"> risk</w:t>
      </w:r>
      <w:r w:rsidR="00853074" w:rsidRPr="00662B29">
        <w:rPr>
          <w:noProof w:val="0"/>
        </w:rPr>
        <w:t>s that were</w:t>
      </w:r>
      <w:r w:rsidRPr="00662B29">
        <w:rPr>
          <w:noProof w:val="0"/>
        </w:rPr>
        <w:t xml:space="preserve"> </w:t>
      </w:r>
      <w:r w:rsidR="00853074" w:rsidRPr="00662B29">
        <w:rPr>
          <w:noProof w:val="0"/>
        </w:rPr>
        <w:t xml:space="preserve">identified </w:t>
      </w:r>
      <w:r w:rsidRPr="00662B29">
        <w:rPr>
          <w:noProof w:val="0"/>
        </w:rPr>
        <w:t xml:space="preserve">Activity </w:t>
      </w:r>
      <w:r w:rsidR="00474CDE" w:rsidRPr="00662B29">
        <w:rPr>
          <w:noProof w:val="0"/>
        </w:rPr>
        <w:t>30;</w:t>
      </w:r>
      <w:r w:rsidR="00853074" w:rsidRPr="00662B29">
        <w:rPr>
          <w:noProof w:val="0"/>
        </w:rPr>
        <w:t xml:space="preserve"> </w:t>
      </w:r>
      <w:r w:rsidRPr="00662B29">
        <w:rPr>
          <w:noProof w:val="0"/>
        </w:rPr>
        <w:t>discuss the</w:t>
      </w:r>
      <w:r w:rsidR="00853074" w:rsidRPr="00662B29">
        <w:rPr>
          <w:noProof w:val="0"/>
        </w:rPr>
        <w:t xml:space="preserve"> </w:t>
      </w:r>
      <w:r w:rsidRPr="00662B29">
        <w:rPr>
          <w:noProof w:val="0"/>
        </w:rPr>
        <w:t>options available for</w:t>
      </w:r>
      <w:r w:rsidRPr="00662B29">
        <w:rPr>
          <w:rFonts w:eastAsia="Times New Roman" w:cs="HelveticaNeueLTStd-Lt"/>
          <w:noProof w:val="0"/>
          <w:color w:val="000000"/>
          <w:szCs w:val="24"/>
        </w:rPr>
        <w:t xml:space="preserve"> t</w:t>
      </w:r>
      <w:r w:rsidRPr="00662B29">
        <w:rPr>
          <w:noProof w:val="0"/>
        </w:rPr>
        <w:t>re</w:t>
      </w:r>
      <w:r w:rsidRPr="00662B29">
        <w:rPr>
          <w:rFonts w:eastAsia="Times New Roman" w:cs="HelveticaNeueLTStd-Lt"/>
          <w:noProof w:val="0"/>
          <w:color w:val="000000"/>
          <w:szCs w:val="24"/>
        </w:rPr>
        <w:t xml:space="preserve">ating </w:t>
      </w:r>
      <w:r w:rsidR="00853074" w:rsidRPr="00662B29">
        <w:rPr>
          <w:rFonts w:eastAsia="Times New Roman" w:cs="HelveticaNeueLTStd-Lt"/>
          <w:noProof w:val="0"/>
          <w:color w:val="000000"/>
          <w:szCs w:val="24"/>
          <w:u w:val="single"/>
        </w:rPr>
        <w:t>each</w:t>
      </w:r>
      <w:r w:rsidR="00853074" w:rsidRPr="00662B29">
        <w:rPr>
          <w:rFonts w:eastAsia="Times New Roman" w:cs="HelveticaNeueLTStd-Lt"/>
          <w:noProof w:val="0"/>
          <w:color w:val="000000"/>
          <w:szCs w:val="24"/>
        </w:rPr>
        <w:t xml:space="preserve"> </w:t>
      </w:r>
      <w:r w:rsidR="00853074" w:rsidRPr="00662B29">
        <w:rPr>
          <w:noProof w:val="0"/>
        </w:rPr>
        <w:t>of the risks</w:t>
      </w:r>
      <w:r w:rsidRPr="00662B29">
        <w:rPr>
          <w:rFonts w:eastAsia="Times New Roman" w:cs="HelveticaNeueLTStd-Lt"/>
          <w:noProof w:val="0"/>
          <w:color w:val="000000"/>
          <w:szCs w:val="24"/>
        </w:rPr>
        <w:t>.</w:t>
      </w:r>
    </w:p>
    <w:p w:rsidR="00853074" w:rsidRPr="00662B29" w:rsidRDefault="00853074" w:rsidP="00AD66D9">
      <w:pPr>
        <w:pStyle w:val="Bullet1"/>
      </w:pPr>
      <w:r w:rsidRPr="00662B29">
        <w:t>What is the name of the risk?</w:t>
      </w:r>
    </w:p>
    <w:p w:rsidR="00853074" w:rsidRPr="00662B29" w:rsidRDefault="00853074" w:rsidP="00AD66D9">
      <w:pPr>
        <w:pStyle w:val="Bullet1"/>
      </w:pPr>
      <w:r w:rsidRPr="00662B29">
        <w:t>What is the likelihood of the risk?</w:t>
      </w:r>
    </w:p>
    <w:p w:rsidR="00853074" w:rsidRPr="00662B29" w:rsidRDefault="00853074" w:rsidP="00AD66D9">
      <w:pPr>
        <w:pStyle w:val="Bullet1"/>
      </w:pPr>
      <w:r w:rsidRPr="00662B29">
        <w:t>What is the consequence of the risk?</w:t>
      </w:r>
    </w:p>
    <w:p w:rsidR="00853074" w:rsidRPr="00662B29" w:rsidRDefault="00853074" w:rsidP="00AD66D9">
      <w:pPr>
        <w:pStyle w:val="Bullet1"/>
      </w:pPr>
      <w:r w:rsidRPr="00662B29">
        <w:rPr>
          <w:noProof/>
          <w:lang w:val="en-US"/>
        </w:rPr>
        <w:drawing>
          <wp:anchor distT="0" distB="0" distL="114300" distR="114300" simplePos="0" relativeHeight="252165120" behindDoc="0" locked="0" layoutInCell="1" allowOverlap="1">
            <wp:simplePos x="0" y="0"/>
            <wp:positionH relativeFrom="column">
              <wp:posOffset>3524250</wp:posOffset>
            </wp:positionH>
            <wp:positionV relativeFrom="paragraph">
              <wp:posOffset>5715</wp:posOffset>
            </wp:positionV>
            <wp:extent cx="2017395" cy="1343025"/>
            <wp:effectExtent l="19050" t="0" r="1905" b="0"/>
            <wp:wrapSquare wrapText="bothSides"/>
            <wp:docPr id="121" name="Picture 120" descr="shutterstock_187520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7520741.jpg"/>
                    <pic:cNvPicPr/>
                  </pic:nvPicPr>
                  <pic:blipFill>
                    <a:blip r:embed="rId249" cstate="print"/>
                    <a:stretch>
                      <a:fillRect/>
                    </a:stretch>
                  </pic:blipFill>
                  <pic:spPr>
                    <a:xfrm>
                      <a:off x="0" y="0"/>
                      <a:ext cx="2017395" cy="1343025"/>
                    </a:xfrm>
                    <a:prstGeom prst="rect">
                      <a:avLst/>
                    </a:prstGeom>
                  </pic:spPr>
                </pic:pic>
              </a:graphicData>
            </a:graphic>
          </wp:anchor>
        </w:drawing>
      </w:r>
      <w:r w:rsidRPr="00662B29">
        <w:t>Is it an acceptable / non acceptable risk</w:t>
      </w:r>
      <w:r w:rsidR="00F35F0A" w:rsidRPr="00662B29">
        <w:t>?</w:t>
      </w:r>
    </w:p>
    <w:p w:rsidR="00853074" w:rsidRPr="00662B29" w:rsidRDefault="00853074" w:rsidP="00AD66D9">
      <w:pPr>
        <w:pStyle w:val="Bullet1"/>
      </w:pPr>
      <w:r w:rsidRPr="00662B29">
        <w:t>What risk management option should be used?</w:t>
      </w:r>
    </w:p>
    <w:p w:rsidR="00EE6853" w:rsidRPr="00662B29" w:rsidRDefault="00EE6853" w:rsidP="00AD66D9">
      <w:pPr>
        <w:pStyle w:val="Bullet1"/>
      </w:pPr>
      <w:r w:rsidRPr="00662B29">
        <w:t>What factors should be considered?</w:t>
      </w:r>
    </w:p>
    <w:p w:rsidR="00EE6853" w:rsidRPr="00662B29" w:rsidRDefault="00EE6853" w:rsidP="00AD66D9">
      <w:pPr>
        <w:pStyle w:val="Bullet1"/>
      </w:pPr>
      <w:r w:rsidRPr="00662B29">
        <w:t>Are there viable options or is there really only one responsible way of dealing with that risk?</w:t>
      </w:r>
    </w:p>
    <w:p w:rsidR="00853074" w:rsidRPr="00662B29" w:rsidRDefault="00853074" w:rsidP="00AD66D9">
      <w:pPr>
        <w:pStyle w:val="Bullet1"/>
      </w:pPr>
      <w:r w:rsidRPr="00662B29">
        <w:t>W</w:t>
      </w:r>
      <w:r w:rsidR="00EE6853" w:rsidRPr="00662B29">
        <w:t>hat is involved in implementing the s</w:t>
      </w:r>
      <w:r w:rsidRPr="00662B29">
        <w:t>elected risk management option?</w:t>
      </w:r>
    </w:p>
    <w:p w:rsidR="00853074" w:rsidRPr="00662B29" w:rsidRDefault="00853074" w:rsidP="00AD66D9">
      <w:pPr>
        <w:pStyle w:val="Bullet1"/>
      </w:pPr>
      <w:r w:rsidRPr="00662B29">
        <w:t>W</w:t>
      </w:r>
      <w:r w:rsidR="00EE6853" w:rsidRPr="00662B29">
        <w:t>hat does it impact</w:t>
      </w:r>
      <w:r w:rsidRPr="00662B29">
        <w:t xml:space="preserve"> </w:t>
      </w:r>
      <w:r w:rsidR="00EE6853" w:rsidRPr="00662B29">
        <w:t xml:space="preserve">on? </w:t>
      </w:r>
    </w:p>
    <w:p w:rsidR="00853074" w:rsidRPr="00662B29" w:rsidRDefault="00EE6853" w:rsidP="00AD66D9">
      <w:pPr>
        <w:pStyle w:val="Bullet1"/>
      </w:pPr>
      <w:r w:rsidRPr="00662B29">
        <w:t xml:space="preserve">Who has to be involved? </w:t>
      </w:r>
    </w:p>
    <w:p w:rsidR="00853074" w:rsidRPr="00662B29" w:rsidRDefault="00EE6853" w:rsidP="00AD66D9">
      <w:pPr>
        <w:pStyle w:val="Bullet1"/>
      </w:pPr>
      <w:r w:rsidRPr="00662B29">
        <w:t xml:space="preserve">What flow-on ramifications might there be? </w:t>
      </w:r>
    </w:p>
    <w:p w:rsidR="00F35F0A" w:rsidRPr="00662B29" w:rsidRDefault="00F35F0A">
      <w:pPr>
        <w:rPr>
          <w:rFonts w:ascii="Helvetica" w:eastAsia="Calibri" w:hAnsi="Helvetica" w:cs="Calibri"/>
          <w:szCs w:val="16"/>
          <w:lang w:eastAsia="ar-SA"/>
        </w:rPr>
      </w:pPr>
      <w:r w:rsidRPr="00662B29">
        <w:rPr>
          <w:rFonts w:ascii="Helvetica" w:hAnsi="Helvetica"/>
          <w:b/>
        </w:rPr>
        <w:br w:type="page"/>
      </w:r>
    </w:p>
    <w:p w:rsidR="00EE6853" w:rsidRPr="00662B29" w:rsidRDefault="00853074" w:rsidP="008C003F">
      <w:pPr>
        <w:pStyle w:val="BodyCopyBold"/>
        <w:rPr>
          <w:noProof w:val="0"/>
        </w:rPr>
      </w:pPr>
      <w:r w:rsidRPr="00662B29">
        <w:rPr>
          <w:noProof w:val="0"/>
        </w:rPr>
        <w:t>RISK 1: _______________________________________________</w:t>
      </w:r>
    </w:p>
    <w:p w:rsidR="00816C06" w:rsidRPr="00662B29" w:rsidRDefault="00816C06" w:rsidP="00C32782">
      <w:pPr>
        <w:autoSpaceDE w:val="0"/>
        <w:autoSpaceDN w:val="0"/>
        <w:adjustRightInd w:val="0"/>
        <w:snapToGrid w:val="0"/>
        <w:spacing w:after="0" w:line="240" w:lineRule="auto"/>
        <w:rPr>
          <w:rFonts w:ascii="Helvetica" w:eastAsia="Times New Roman" w:hAnsi="Helvetica" w:cs="HelveticaNeueLTStd-Lt"/>
          <w:b/>
          <w:color w:val="000000"/>
        </w:rPr>
      </w:pPr>
    </w:p>
    <w:tbl>
      <w:tblPr>
        <w:tblStyle w:val="TableGrid"/>
        <w:tblW w:w="0" w:type="auto"/>
        <w:tblInd w:w="357" w:type="dxa"/>
        <w:tblLook w:val="04A0" w:firstRow="1" w:lastRow="0" w:firstColumn="1" w:lastColumn="0" w:noHBand="0" w:noVBand="1"/>
      </w:tblPr>
      <w:tblGrid>
        <w:gridCol w:w="4468"/>
        <w:gridCol w:w="4417"/>
      </w:tblGrid>
      <w:tr w:rsidR="00853074" w:rsidRPr="00662B29" w:rsidTr="00853074">
        <w:tc>
          <w:tcPr>
            <w:tcW w:w="4468" w:type="dxa"/>
            <w:shd w:val="clear" w:color="auto" w:fill="F2F2F2" w:themeFill="background1" w:themeFillShade="F2"/>
          </w:tcPr>
          <w:p w:rsidR="00853074" w:rsidRPr="00662B29" w:rsidRDefault="00853074" w:rsidP="00055C58">
            <w:pPr>
              <w:pStyle w:val="TableBullet1"/>
              <w:numPr>
                <w:ilvl w:val="0"/>
                <w:numId w:val="0"/>
              </w:numPr>
              <w:spacing w:before="80" w:after="120"/>
              <w:rPr>
                <w:b/>
                <w:noProof w:val="0"/>
                <w:szCs w:val="20"/>
                <w:lang w:eastAsia="en-AU"/>
              </w:rPr>
            </w:pPr>
            <w:r w:rsidRPr="00662B29">
              <w:rPr>
                <w:b/>
                <w:noProof w:val="0"/>
                <w:szCs w:val="20"/>
                <w:lang w:eastAsia="en-AU"/>
              </w:rPr>
              <w:t>RISK CONSIDERATION</w:t>
            </w:r>
          </w:p>
        </w:tc>
        <w:tc>
          <w:tcPr>
            <w:tcW w:w="4417" w:type="dxa"/>
            <w:shd w:val="clear" w:color="auto" w:fill="F2F2F2" w:themeFill="background1" w:themeFillShade="F2"/>
          </w:tcPr>
          <w:p w:rsidR="00853074" w:rsidRPr="00662B29" w:rsidRDefault="00853074" w:rsidP="00055C58">
            <w:pPr>
              <w:pStyle w:val="TableBullet1"/>
              <w:numPr>
                <w:ilvl w:val="0"/>
                <w:numId w:val="0"/>
              </w:numPr>
              <w:spacing w:before="80" w:after="120"/>
              <w:rPr>
                <w:b/>
                <w:noProof w:val="0"/>
                <w:szCs w:val="20"/>
                <w:lang w:eastAsia="en-AU"/>
              </w:rPr>
            </w:pPr>
            <w:r w:rsidRPr="00662B29">
              <w:rPr>
                <w:b/>
                <w:noProof w:val="0"/>
                <w:szCs w:val="20"/>
                <w:lang w:eastAsia="en-AU"/>
              </w:rPr>
              <w:t>ANSWER</w:t>
            </w: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is the name of the risk?</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is the likelihood of the risk?</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is the consequence of the risk?</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Is it an acceptable / non acceptable risk</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risk management option should be used?</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factors should be considered?</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Are there viable options or is there really only one responsible way of dealing with that risk?</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is involved in implementing the selected risk management option?</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 xml:space="preserve">What does it impact on? </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 xml:space="preserve">Who has to be involved? </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r w:rsidR="00853074" w:rsidRPr="00662B29" w:rsidTr="00853074">
        <w:tc>
          <w:tcPr>
            <w:tcW w:w="4468" w:type="dxa"/>
          </w:tcPr>
          <w:p w:rsidR="00853074" w:rsidRPr="00662B29" w:rsidRDefault="00853074" w:rsidP="00853074">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 xml:space="preserve">What flow-on ramifications might there be? </w:t>
            </w:r>
          </w:p>
        </w:tc>
        <w:tc>
          <w:tcPr>
            <w:tcW w:w="4417" w:type="dxa"/>
          </w:tcPr>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p w:rsidR="00853074" w:rsidRPr="00662B29" w:rsidRDefault="00853074" w:rsidP="00055C58">
            <w:pPr>
              <w:pStyle w:val="TableBullet1"/>
              <w:numPr>
                <w:ilvl w:val="0"/>
                <w:numId w:val="0"/>
              </w:numPr>
              <w:spacing w:before="80" w:after="120"/>
              <w:rPr>
                <w:noProof w:val="0"/>
                <w:szCs w:val="20"/>
                <w:lang w:eastAsia="en-AU"/>
              </w:rPr>
            </w:pPr>
          </w:p>
        </w:tc>
      </w:tr>
    </w:tbl>
    <w:p w:rsidR="00853074" w:rsidRPr="00662B29" w:rsidRDefault="00853074" w:rsidP="00055C58">
      <w:pPr>
        <w:pStyle w:val="TableBullet1"/>
        <w:numPr>
          <w:ilvl w:val="0"/>
          <w:numId w:val="0"/>
        </w:numPr>
        <w:spacing w:before="80" w:after="120"/>
        <w:ind w:left="357" w:hanging="357"/>
        <w:rPr>
          <w:noProof w:val="0"/>
          <w:lang w:eastAsia="en-AU"/>
        </w:rPr>
      </w:pPr>
    </w:p>
    <w:p w:rsidR="00853074" w:rsidRPr="00662B29" w:rsidRDefault="00853074" w:rsidP="008C003F">
      <w:pPr>
        <w:pStyle w:val="BodyCopyBold"/>
        <w:rPr>
          <w:noProof w:val="0"/>
        </w:rPr>
      </w:pPr>
      <w:r w:rsidRPr="00662B29">
        <w:rPr>
          <w:noProof w:val="0"/>
        </w:rPr>
        <w:t xml:space="preserve">RISK </w:t>
      </w:r>
      <w:r w:rsidR="00395D87" w:rsidRPr="00662B29">
        <w:rPr>
          <w:noProof w:val="0"/>
        </w:rPr>
        <w:t>2</w:t>
      </w:r>
      <w:r w:rsidRPr="00662B29">
        <w:rPr>
          <w:noProof w:val="0"/>
        </w:rPr>
        <w:t>: _______________________________________________</w:t>
      </w:r>
    </w:p>
    <w:p w:rsidR="00853074" w:rsidRPr="00662B29" w:rsidRDefault="00853074" w:rsidP="00853074">
      <w:pPr>
        <w:autoSpaceDE w:val="0"/>
        <w:autoSpaceDN w:val="0"/>
        <w:adjustRightInd w:val="0"/>
        <w:snapToGrid w:val="0"/>
        <w:spacing w:after="0" w:line="240" w:lineRule="auto"/>
        <w:rPr>
          <w:rFonts w:ascii="Helvetica" w:eastAsia="Times New Roman" w:hAnsi="Helvetica" w:cs="HelveticaNeueLTStd-Lt"/>
          <w:b/>
          <w:color w:val="000000"/>
        </w:rPr>
      </w:pPr>
    </w:p>
    <w:tbl>
      <w:tblPr>
        <w:tblStyle w:val="TableGrid"/>
        <w:tblW w:w="0" w:type="auto"/>
        <w:tblInd w:w="357" w:type="dxa"/>
        <w:tblLook w:val="04A0" w:firstRow="1" w:lastRow="0" w:firstColumn="1" w:lastColumn="0" w:noHBand="0" w:noVBand="1"/>
      </w:tblPr>
      <w:tblGrid>
        <w:gridCol w:w="4468"/>
        <w:gridCol w:w="4417"/>
      </w:tblGrid>
      <w:tr w:rsidR="00853074" w:rsidRPr="00662B29" w:rsidTr="006A599B">
        <w:tc>
          <w:tcPr>
            <w:tcW w:w="4468" w:type="dxa"/>
            <w:shd w:val="clear" w:color="auto" w:fill="F2F2F2" w:themeFill="background1" w:themeFillShade="F2"/>
          </w:tcPr>
          <w:p w:rsidR="00853074" w:rsidRPr="00662B29" w:rsidRDefault="00853074" w:rsidP="006A599B">
            <w:pPr>
              <w:pStyle w:val="TableBullet1"/>
              <w:numPr>
                <w:ilvl w:val="0"/>
                <w:numId w:val="0"/>
              </w:numPr>
              <w:spacing w:before="80" w:after="120"/>
              <w:rPr>
                <w:b/>
                <w:noProof w:val="0"/>
                <w:szCs w:val="20"/>
                <w:lang w:eastAsia="en-AU"/>
              </w:rPr>
            </w:pPr>
            <w:r w:rsidRPr="00662B29">
              <w:rPr>
                <w:b/>
                <w:noProof w:val="0"/>
                <w:szCs w:val="20"/>
                <w:lang w:eastAsia="en-AU"/>
              </w:rPr>
              <w:t>RISK CONSIDERATION</w:t>
            </w:r>
          </w:p>
        </w:tc>
        <w:tc>
          <w:tcPr>
            <w:tcW w:w="4417" w:type="dxa"/>
            <w:shd w:val="clear" w:color="auto" w:fill="F2F2F2" w:themeFill="background1" w:themeFillShade="F2"/>
          </w:tcPr>
          <w:p w:rsidR="00853074" w:rsidRPr="00662B29" w:rsidRDefault="00853074" w:rsidP="006A599B">
            <w:pPr>
              <w:pStyle w:val="TableBullet1"/>
              <w:numPr>
                <w:ilvl w:val="0"/>
                <w:numId w:val="0"/>
              </w:numPr>
              <w:spacing w:before="80" w:after="120"/>
              <w:rPr>
                <w:b/>
                <w:noProof w:val="0"/>
                <w:szCs w:val="20"/>
                <w:lang w:eastAsia="en-AU"/>
              </w:rPr>
            </w:pPr>
            <w:r w:rsidRPr="00662B29">
              <w:rPr>
                <w:b/>
                <w:noProof w:val="0"/>
                <w:szCs w:val="20"/>
                <w:lang w:eastAsia="en-AU"/>
              </w:rPr>
              <w:t>ANSWER</w:t>
            </w: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is the name of the risk?</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is the likelihood of the risk?</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is the consequence of the risk?</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Is it an acceptable / non acceptable risk</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risk management option should be used?</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factors should be considered?</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Are there viable options or is there really only one responsible way of dealing with that risk?</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What is involved in implementing the selected risk management option?</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 xml:space="preserve">What does it impact on? </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 xml:space="preserve">Who has to be involved? </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r w:rsidR="00853074" w:rsidRPr="00662B29" w:rsidTr="006A599B">
        <w:tc>
          <w:tcPr>
            <w:tcW w:w="4468" w:type="dxa"/>
          </w:tcPr>
          <w:p w:rsidR="00853074" w:rsidRPr="00662B29" w:rsidRDefault="00853074" w:rsidP="006A599B">
            <w:pPr>
              <w:autoSpaceDE w:val="0"/>
              <w:autoSpaceDN w:val="0"/>
              <w:adjustRightInd w:val="0"/>
              <w:snapToGrid w:val="0"/>
              <w:spacing w:before="80" w:after="120"/>
              <w:rPr>
                <w:rFonts w:ascii="Helvetica" w:hAnsi="Helvetica" w:cs="HelveticaNeueLTStd-Lt"/>
                <w:color w:val="000000"/>
              </w:rPr>
            </w:pPr>
            <w:r w:rsidRPr="00662B29">
              <w:rPr>
                <w:rFonts w:ascii="Helvetica" w:hAnsi="Helvetica" w:cs="HelveticaNeueLTStd-Lt"/>
                <w:color w:val="000000"/>
              </w:rPr>
              <w:t xml:space="preserve">What flow-on ramifications might there be? </w:t>
            </w:r>
          </w:p>
        </w:tc>
        <w:tc>
          <w:tcPr>
            <w:tcW w:w="4417" w:type="dxa"/>
          </w:tcPr>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p w:rsidR="00853074" w:rsidRPr="00662B29" w:rsidRDefault="00853074" w:rsidP="006A599B">
            <w:pPr>
              <w:pStyle w:val="TableBullet1"/>
              <w:numPr>
                <w:ilvl w:val="0"/>
                <w:numId w:val="0"/>
              </w:numPr>
              <w:spacing w:before="80" w:after="120"/>
              <w:rPr>
                <w:noProof w:val="0"/>
                <w:szCs w:val="20"/>
                <w:lang w:eastAsia="en-AU"/>
              </w:rPr>
            </w:pPr>
          </w:p>
        </w:tc>
      </w:tr>
    </w:tbl>
    <w:p w:rsidR="003115C3" w:rsidRPr="00662B29" w:rsidRDefault="00853074" w:rsidP="00055C58">
      <w:pPr>
        <w:pStyle w:val="TableBullet1"/>
        <w:numPr>
          <w:ilvl w:val="0"/>
          <w:numId w:val="0"/>
        </w:numPr>
        <w:spacing w:before="80" w:after="120"/>
        <w:ind w:left="357" w:hanging="357"/>
        <w:rPr>
          <w:noProof w:val="0"/>
        </w:rPr>
      </w:pPr>
      <w:r w:rsidRPr="00662B29">
        <w:rPr>
          <w:noProof w:val="0"/>
          <w:lang w:eastAsia="en-AU"/>
        </w:rPr>
        <w:br w:type="page"/>
      </w:r>
    </w:p>
    <w:p w:rsidR="000A249F" w:rsidRPr="00662B29" w:rsidRDefault="000A249F" w:rsidP="003115C3">
      <w:pPr>
        <w:pStyle w:val="Heading2"/>
      </w:pPr>
      <w:r w:rsidRPr="00662B29">
        <w:t>5.4</w:t>
      </w:r>
      <w:r w:rsidRPr="00662B29">
        <w:tab/>
      </w:r>
      <w:fldSimple w:instr=" REF  Criteria54  \* MERGEFORMAT ">
        <w:sdt>
          <w:sdtPr>
            <w:alias w:val="Criteria54"/>
            <w:tag w:val="Criteria54"/>
            <w:id w:val="-1275019742"/>
            <w:placeholder>
              <w:docPart w:val="2E5150AD4AD7440385A8A1730EC43C15"/>
            </w:placeholder>
          </w:sdtPr>
          <w:sdtEndPr/>
          <w:sdtContent>
            <w:r w:rsidR="001205F2" w:rsidRPr="001205F2">
              <w:rPr>
                <w:rStyle w:val="PlaceholderText"/>
                <w:color w:val="45545F"/>
              </w:rPr>
              <w:t xml:space="preserve">Develop written operational risk management </w:t>
            </w:r>
            <w:r w:rsidR="001205F2" w:rsidRPr="001205F2">
              <w:t>policy</w:t>
            </w:r>
          </w:sdtContent>
        </w:sdt>
      </w:fldSimple>
    </w:p>
    <w:p w:rsidR="003115C3" w:rsidRPr="00662B29" w:rsidRDefault="003115C3" w:rsidP="0048318E">
      <w:pPr>
        <w:pStyle w:val="Heading3"/>
      </w:pPr>
      <w:r w:rsidRPr="00662B29">
        <w:t>Introduction</w:t>
      </w:r>
    </w:p>
    <w:p w:rsidR="006A599B" w:rsidRPr="00662B29" w:rsidRDefault="00B90BF1" w:rsidP="00721199">
      <w:pPr>
        <w:pStyle w:val="BodyCopy"/>
        <w:rPr>
          <w:noProof w:val="0"/>
        </w:rPr>
      </w:pPr>
      <w:r w:rsidRPr="00662B29">
        <w:rPr>
          <w:noProof w:val="0"/>
        </w:rPr>
        <w:t>Once all the risks identification and analysis procedures have been completed, it is now time to prepare risk management plans to detail how risks will be managed in a workplace.</w:t>
      </w:r>
    </w:p>
    <w:p w:rsidR="00B90BF1" w:rsidRPr="00662B29" w:rsidRDefault="00A5276A" w:rsidP="00721199">
      <w:pPr>
        <w:pStyle w:val="BodyCopy"/>
        <w:rPr>
          <w:noProof w:val="0"/>
        </w:rPr>
      </w:pPr>
      <w:r w:rsidRPr="00662B29">
        <w:rPr>
          <w:lang w:val="en-US" w:eastAsia="en-US"/>
        </w:rPr>
        <w:drawing>
          <wp:anchor distT="0" distB="0" distL="114300" distR="114300" simplePos="0" relativeHeight="252173312" behindDoc="0" locked="0" layoutInCell="1" allowOverlap="1">
            <wp:simplePos x="0" y="0"/>
            <wp:positionH relativeFrom="column">
              <wp:posOffset>4324350</wp:posOffset>
            </wp:positionH>
            <wp:positionV relativeFrom="paragraph">
              <wp:posOffset>98425</wp:posOffset>
            </wp:positionV>
            <wp:extent cx="1276350" cy="1352550"/>
            <wp:effectExtent l="19050" t="0" r="0" b="0"/>
            <wp:wrapSquare wrapText="bothSides"/>
            <wp:docPr id="133" name="Picture 132" descr="shutterstock_105825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825518.jpg"/>
                    <pic:cNvPicPr/>
                  </pic:nvPicPr>
                  <pic:blipFill>
                    <a:blip r:embed="rId250" cstate="print"/>
                    <a:stretch>
                      <a:fillRect/>
                    </a:stretch>
                  </pic:blipFill>
                  <pic:spPr>
                    <a:xfrm>
                      <a:off x="0" y="0"/>
                      <a:ext cx="1276350" cy="1352550"/>
                    </a:xfrm>
                    <a:prstGeom prst="rect">
                      <a:avLst/>
                    </a:prstGeom>
                  </pic:spPr>
                </pic:pic>
              </a:graphicData>
            </a:graphic>
          </wp:anchor>
        </w:drawing>
      </w:r>
      <w:r w:rsidR="00B90BF1" w:rsidRPr="00662B29">
        <w:rPr>
          <w:noProof w:val="0"/>
        </w:rPr>
        <w:t>Before the plans themselves are prepared, it is important to establish policies that will be the foundation for risk management plans.</w:t>
      </w:r>
    </w:p>
    <w:p w:rsidR="00B90BF1" w:rsidRPr="00662B29" w:rsidRDefault="00B90BF1" w:rsidP="00721199">
      <w:pPr>
        <w:pStyle w:val="BodyCopy"/>
        <w:rPr>
          <w:noProof w:val="0"/>
        </w:rPr>
      </w:pPr>
      <w:r w:rsidRPr="00662B29">
        <w:rPr>
          <w:noProof w:val="0"/>
        </w:rPr>
        <w:t>In essence, policies are rules or guidelines in which to base risk management plan inclusions and procedures around.</w:t>
      </w:r>
    </w:p>
    <w:p w:rsidR="00B90BF1" w:rsidRPr="00662B29" w:rsidRDefault="00B90BF1" w:rsidP="00721199">
      <w:pPr>
        <w:pStyle w:val="BodyCopy"/>
        <w:rPr>
          <w:noProof w:val="0"/>
        </w:rPr>
      </w:pPr>
      <w:r w:rsidRPr="00662B29">
        <w:rPr>
          <w:noProof w:val="0"/>
        </w:rPr>
        <w:t>This section will focus on the identification of policies whilst the next section will focus on the development and inclusion of the risk management plans themselves.</w:t>
      </w:r>
    </w:p>
    <w:p w:rsidR="00B90BF1" w:rsidRPr="00662B29" w:rsidRDefault="00B90BF1" w:rsidP="0048318E">
      <w:pPr>
        <w:pStyle w:val="Heading3"/>
        <w:rPr>
          <w:szCs w:val="28"/>
        </w:rPr>
      </w:pPr>
      <w:r w:rsidRPr="00662B29">
        <w:rPr>
          <w:szCs w:val="28"/>
        </w:rPr>
        <w:t>Types of risk management policies</w:t>
      </w:r>
    </w:p>
    <w:p w:rsidR="00EE388E" w:rsidRPr="00662B29" w:rsidRDefault="00EE388E" w:rsidP="00721199">
      <w:pPr>
        <w:pStyle w:val="BodyCopy"/>
        <w:rPr>
          <w:noProof w:val="0"/>
        </w:rPr>
      </w:pPr>
      <w:r w:rsidRPr="00662B29">
        <w:rPr>
          <w:noProof w:val="0"/>
        </w:rPr>
        <w:t>It is vital that the policies relate to the specific needs of the workplace.</w:t>
      </w:r>
    </w:p>
    <w:p w:rsidR="00B90BF1" w:rsidRPr="00662B29" w:rsidRDefault="00B90BF1" w:rsidP="00721199">
      <w:pPr>
        <w:pStyle w:val="BodyCopy"/>
        <w:rPr>
          <w:noProof w:val="0"/>
        </w:rPr>
      </w:pPr>
      <w:r w:rsidRPr="00662B29">
        <w:rPr>
          <w:noProof w:val="0"/>
        </w:rPr>
        <w:t>The types of policies will differ between organisations, however commonly will detail:</w:t>
      </w:r>
    </w:p>
    <w:p w:rsidR="00D2260F" w:rsidRPr="00662B29" w:rsidRDefault="00D2260F" w:rsidP="00AD66D9">
      <w:pPr>
        <w:pStyle w:val="Bullet1"/>
      </w:pPr>
      <w:r w:rsidRPr="00662B29">
        <w:t>Reasons for the enterprise wanting or needing to manage operational risk</w:t>
      </w:r>
    </w:p>
    <w:p w:rsidR="00D2260F" w:rsidRPr="00662B29" w:rsidRDefault="00D2260F" w:rsidP="00AD66D9">
      <w:pPr>
        <w:pStyle w:val="Bullet1"/>
      </w:pPr>
      <w:r w:rsidRPr="00662B29">
        <w:t>Objectives of the operational risk management strategies</w:t>
      </w:r>
    </w:p>
    <w:p w:rsidR="00D2260F" w:rsidRPr="00662B29" w:rsidRDefault="00D2260F" w:rsidP="00AD66D9">
      <w:pPr>
        <w:pStyle w:val="Bullet1"/>
      </w:pPr>
      <w:r w:rsidRPr="00662B29">
        <w:t>Statements regarding the limits of operational risk the enterprise will allow or engage in</w:t>
      </w:r>
    </w:p>
    <w:p w:rsidR="00EE388E" w:rsidRPr="00662B29" w:rsidRDefault="00EE388E" w:rsidP="00AD66D9">
      <w:pPr>
        <w:pStyle w:val="Bullet1"/>
      </w:pPr>
      <w:r w:rsidRPr="00662B29">
        <w:t>Minimal topics to address including but not limited to:</w:t>
      </w:r>
    </w:p>
    <w:p w:rsidR="00EE388E" w:rsidRPr="00662B29" w:rsidRDefault="00EE388E" w:rsidP="00AD66D9">
      <w:pPr>
        <w:pStyle w:val="Bullet2"/>
        <w:rPr>
          <w:lang w:val="en-AU"/>
        </w:rPr>
      </w:pPr>
      <w:r w:rsidRPr="00662B29">
        <w:rPr>
          <w:lang w:val="en-AU"/>
        </w:rPr>
        <w:t>Reporting personal sickness</w:t>
      </w:r>
    </w:p>
    <w:p w:rsidR="00EE388E" w:rsidRPr="00662B29" w:rsidRDefault="00EE388E" w:rsidP="00AD66D9">
      <w:pPr>
        <w:pStyle w:val="Bullet2"/>
        <w:rPr>
          <w:lang w:val="en-AU"/>
        </w:rPr>
      </w:pPr>
      <w:r w:rsidRPr="00662B29">
        <w:rPr>
          <w:lang w:val="en-AU"/>
        </w:rPr>
        <w:t>Recording and investigating safety incidents/accidents including ‘near misses’</w:t>
      </w:r>
    </w:p>
    <w:p w:rsidR="00EE388E" w:rsidRPr="00662B29" w:rsidRDefault="00EE388E" w:rsidP="00AD66D9">
      <w:pPr>
        <w:pStyle w:val="Bullet2"/>
        <w:rPr>
          <w:lang w:val="en-AU"/>
        </w:rPr>
      </w:pPr>
      <w:r w:rsidRPr="00662B29">
        <w:rPr>
          <w:lang w:val="en-AU"/>
        </w:rPr>
        <w:t xml:space="preserve">Operating workplace equipment </w:t>
      </w:r>
    </w:p>
    <w:p w:rsidR="00EE388E" w:rsidRPr="00662B29" w:rsidRDefault="00EE388E" w:rsidP="00AD66D9">
      <w:pPr>
        <w:pStyle w:val="Bullet2"/>
        <w:rPr>
          <w:lang w:val="en-AU"/>
        </w:rPr>
      </w:pPr>
      <w:r w:rsidRPr="00662B29">
        <w:rPr>
          <w:lang w:val="en-AU"/>
        </w:rPr>
        <w:t>Handling chemicals or hazardous materials including their storage and de-canting for use</w:t>
      </w:r>
    </w:p>
    <w:p w:rsidR="00EE388E" w:rsidRPr="00662B29" w:rsidRDefault="00A5276A" w:rsidP="00AD66D9">
      <w:pPr>
        <w:pStyle w:val="Bullet2"/>
        <w:rPr>
          <w:lang w:val="en-AU"/>
        </w:rPr>
      </w:pPr>
      <w:r w:rsidRPr="00662B29">
        <w:rPr>
          <w:noProof/>
          <w:lang w:eastAsia="en-US"/>
        </w:rPr>
        <w:drawing>
          <wp:anchor distT="0" distB="0" distL="114300" distR="114300" simplePos="0" relativeHeight="252174336" behindDoc="0" locked="0" layoutInCell="1" allowOverlap="1">
            <wp:simplePos x="0" y="0"/>
            <wp:positionH relativeFrom="column">
              <wp:posOffset>3752850</wp:posOffset>
            </wp:positionH>
            <wp:positionV relativeFrom="paragraph">
              <wp:posOffset>34925</wp:posOffset>
            </wp:positionV>
            <wp:extent cx="1876425" cy="1171575"/>
            <wp:effectExtent l="19050" t="0" r="9525" b="0"/>
            <wp:wrapSquare wrapText="bothSides"/>
            <wp:docPr id="134" name="Picture 133" descr="A16 shutterstock_173793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 shutterstock_173793329.jpg"/>
                    <pic:cNvPicPr/>
                  </pic:nvPicPr>
                  <pic:blipFill>
                    <a:blip r:embed="rId251" cstate="print"/>
                    <a:stretch>
                      <a:fillRect/>
                    </a:stretch>
                  </pic:blipFill>
                  <pic:spPr>
                    <a:xfrm>
                      <a:off x="0" y="0"/>
                      <a:ext cx="1876425" cy="1171575"/>
                    </a:xfrm>
                    <a:prstGeom prst="rect">
                      <a:avLst/>
                    </a:prstGeom>
                  </pic:spPr>
                </pic:pic>
              </a:graphicData>
            </a:graphic>
          </wp:anchor>
        </w:drawing>
      </w:r>
      <w:r w:rsidR="00EE388E" w:rsidRPr="00662B29">
        <w:rPr>
          <w:lang w:val="en-AU"/>
        </w:rPr>
        <w:t>Manual handling including safe lifting and moving objects safely</w:t>
      </w:r>
    </w:p>
    <w:p w:rsidR="00EE388E" w:rsidRPr="00662B29" w:rsidRDefault="00EE388E" w:rsidP="00AD66D9">
      <w:pPr>
        <w:pStyle w:val="Bullet2"/>
        <w:rPr>
          <w:lang w:val="en-AU"/>
        </w:rPr>
      </w:pPr>
      <w:r w:rsidRPr="00662B29">
        <w:rPr>
          <w:lang w:val="en-AU"/>
        </w:rPr>
        <w:t>Using personal protective equipment and clothing</w:t>
      </w:r>
    </w:p>
    <w:p w:rsidR="00EE388E" w:rsidRPr="00662B29" w:rsidRDefault="00EE388E" w:rsidP="00AD66D9">
      <w:pPr>
        <w:pStyle w:val="Bullet2"/>
        <w:rPr>
          <w:lang w:val="en-AU"/>
        </w:rPr>
      </w:pPr>
      <w:r w:rsidRPr="00662B29">
        <w:rPr>
          <w:lang w:val="en-AU"/>
        </w:rPr>
        <w:t>Communicating potential safety h</w:t>
      </w:r>
      <w:r w:rsidR="00F21769" w:rsidRPr="00662B29">
        <w:rPr>
          <w:lang w:val="en-AU"/>
        </w:rPr>
        <w:t>azards to guests and co-workers</w:t>
      </w:r>
    </w:p>
    <w:p w:rsidR="00EE388E" w:rsidRPr="00662B29" w:rsidRDefault="00EE388E" w:rsidP="00AD66D9">
      <w:pPr>
        <w:pStyle w:val="Bullet2"/>
        <w:rPr>
          <w:lang w:val="en-AU"/>
        </w:rPr>
      </w:pPr>
      <w:r w:rsidRPr="00662B29">
        <w:rPr>
          <w:lang w:val="en-AU"/>
        </w:rPr>
        <w:t xml:space="preserve">Risk management (risk identification, </w:t>
      </w:r>
      <w:r w:rsidR="00F21769" w:rsidRPr="00662B29">
        <w:rPr>
          <w:lang w:val="en-AU"/>
        </w:rPr>
        <w:t>risk analysis and risk control)</w:t>
      </w:r>
    </w:p>
    <w:p w:rsidR="00D2260F" w:rsidRPr="00662B29" w:rsidRDefault="00D2260F" w:rsidP="00AD66D9">
      <w:pPr>
        <w:pStyle w:val="Bullet1"/>
      </w:pPr>
      <w:r w:rsidRPr="00662B29">
        <w:t>The ways in which the enterprise will manage operational risk</w:t>
      </w:r>
    </w:p>
    <w:p w:rsidR="00D2260F" w:rsidRPr="00662B29" w:rsidRDefault="00D2260F" w:rsidP="00AD66D9">
      <w:pPr>
        <w:pStyle w:val="Bullet1"/>
      </w:pPr>
      <w:r w:rsidRPr="00662B29">
        <w:t>Allocation of responsibilities for operational risk management</w:t>
      </w:r>
    </w:p>
    <w:p w:rsidR="00D2260F" w:rsidRPr="00662B29" w:rsidRDefault="00D2260F" w:rsidP="00AD66D9">
      <w:pPr>
        <w:pStyle w:val="Bullet1"/>
      </w:pPr>
      <w:r w:rsidRPr="00662B29">
        <w:t>Identification of reviews of existing operational risk management strategies</w:t>
      </w:r>
    </w:p>
    <w:p w:rsidR="0066493C" w:rsidRPr="00662B29" w:rsidRDefault="00D2260F" w:rsidP="00AD66D9">
      <w:pPr>
        <w:pStyle w:val="Bullet1"/>
      </w:pPr>
      <w:r w:rsidRPr="00662B29">
        <w:t>Statement by management committing the enterprise to managing operational risk</w:t>
      </w:r>
      <w:r w:rsidR="00F21769" w:rsidRPr="00662B29">
        <w:t>.</w:t>
      </w:r>
    </w:p>
    <w:p w:rsidR="00EE388E" w:rsidRPr="00662B29" w:rsidRDefault="00EE388E" w:rsidP="0048318E">
      <w:pPr>
        <w:pStyle w:val="Heading3"/>
        <w:rPr>
          <w:szCs w:val="28"/>
        </w:rPr>
      </w:pPr>
      <w:r w:rsidRPr="00662B29">
        <w:rPr>
          <w:szCs w:val="28"/>
        </w:rPr>
        <w:t>Policies for the construction of risk management plans</w:t>
      </w:r>
    </w:p>
    <w:p w:rsidR="006D2826" w:rsidRPr="00662B29" w:rsidRDefault="00EE388E" w:rsidP="00721199">
      <w:pPr>
        <w:pStyle w:val="BodyCopy"/>
        <w:rPr>
          <w:noProof w:val="0"/>
        </w:rPr>
      </w:pPr>
      <w:r w:rsidRPr="00662B29">
        <w:rPr>
          <w:noProof w:val="0"/>
        </w:rPr>
        <w:t>Besides setting policies for what is to be included in risk management plans, it is also important to establish policies relating to the construction of the plans themselves.</w:t>
      </w:r>
    </w:p>
    <w:p w:rsidR="006D2826" w:rsidRPr="00662B29" w:rsidRDefault="00EE388E" w:rsidP="00721199">
      <w:pPr>
        <w:pStyle w:val="BodyCopy"/>
        <w:rPr>
          <w:noProof w:val="0"/>
        </w:rPr>
      </w:pPr>
      <w:r w:rsidRPr="00662B29">
        <w:rPr>
          <w:noProof w:val="0"/>
        </w:rPr>
        <w:t>Policies</w:t>
      </w:r>
      <w:r w:rsidR="006D2826" w:rsidRPr="00662B29">
        <w:rPr>
          <w:noProof w:val="0"/>
        </w:rPr>
        <w:t xml:space="preserve"> involved in preparing the </w:t>
      </w:r>
      <w:r w:rsidRPr="00662B29">
        <w:rPr>
          <w:noProof w:val="0"/>
        </w:rPr>
        <w:t>risk management plans themselves</w:t>
      </w:r>
      <w:r w:rsidR="006D2826" w:rsidRPr="00662B29">
        <w:rPr>
          <w:noProof w:val="0"/>
        </w:rPr>
        <w:t xml:space="preserve"> include:</w:t>
      </w:r>
    </w:p>
    <w:p w:rsidR="00A5276A" w:rsidRPr="00662B29" w:rsidRDefault="006D2826" w:rsidP="00AD66D9">
      <w:pPr>
        <w:pStyle w:val="Bullet1"/>
      </w:pPr>
      <w:r w:rsidRPr="00662B29">
        <w:t>Ensuring the policies and procedures reflect the identified requirements of the business</w:t>
      </w:r>
      <w:r w:rsidR="00A5276A" w:rsidRPr="00662B29">
        <w:t>. T</w:t>
      </w:r>
      <w:r w:rsidRPr="00662B29">
        <w:t xml:space="preserve">here must be alignment between the policies and procedures and the </w:t>
      </w:r>
      <w:r w:rsidR="00A5276A" w:rsidRPr="00662B29">
        <w:t>objectives</w:t>
      </w:r>
      <w:r w:rsidRPr="00662B29">
        <w:t xml:space="preserve"> the</w:t>
      </w:r>
      <w:r w:rsidR="00A5276A" w:rsidRPr="00662B29">
        <w:t xml:space="preserve"> organisation seeks to achieve</w:t>
      </w:r>
    </w:p>
    <w:p w:rsidR="006D2826" w:rsidRPr="00662B29" w:rsidRDefault="00A5276A" w:rsidP="00AD66D9">
      <w:pPr>
        <w:pStyle w:val="Bullet1"/>
      </w:pPr>
      <w:r w:rsidRPr="00662B29">
        <w:t>A</w:t>
      </w:r>
      <w:r w:rsidR="006D2826" w:rsidRPr="00662B29">
        <w:t>ll aspects of identified requirements must be addressed</w:t>
      </w:r>
    </w:p>
    <w:p w:rsidR="006D2826" w:rsidRPr="00662B29" w:rsidRDefault="006D2826" w:rsidP="00AD66D9">
      <w:pPr>
        <w:pStyle w:val="Bullet1"/>
      </w:pPr>
      <w:r w:rsidRPr="00662B29">
        <w:t>Ensuring the policies and procedures are written in clear and unambiguous language</w:t>
      </w:r>
    </w:p>
    <w:p w:rsidR="006D2826" w:rsidRPr="00662B29" w:rsidRDefault="006D2826" w:rsidP="00AD66D9">
      <w:pPr>
        <w:pStyle w:val="Bullet1"/>
      </w:pPr>
      <w:r w:rsidRPr="00662B29">
        <w:t>Ensuring compliance with all legislated requirements. Policies and procedures must</w:t>
      </w:r>
      <w:r w:rsidR="00A5276A" w:rsidRPr="00662B29">
        <w:t xml:space="preserve"> </w:t>
      </w:r>
      <w:r w:rsidRPr="00662B29">
        <w:t>demonstrate the intention of the business to discharge</w:t>
      </w:r>
      <w:r w:rsidR="00A5276A" w:rsidRPr="00662B29">
        <w:t xml:space="preserve"> </w:t>
      </w:r>
      <w:r w:rsidRPr="00662B29">
        <w:t>all the leg</w:t>
      </w:r>
      <w:r w:rsidR="00A5276A" w:rsidRPr="00662B29">
        <w:t>al obligations imposed on it. I</w:t>
      </w:r>
      <w:r w:rsidRPr="00662B29">
        <w:t>ndeed some businesses prepare policies and</w:t>
      </w:r>
      <w:r w:rsidR="00A5276A" w:rsidRPr="00662B29">
        <w:t xml:space="preserve"> </w:t>
      </w:r>
      <w:r w:rsidRPr="00662B29">
        <w:t>procedures that demonstrate the business goes further than what the minimum</w:t>
      </w:r>
      <w:r w:rsidR="00A5276A" w:rsidRPr="00662B29">
        <w:t xml:space="preserve"> </w:t>
      </w:r>
      <w:r w:rsidRPr="00662B29">
        <w:t>compliance requirements are</w:t>
      </w:r>
    </w:p>
    <w:p w:rsidR="006D2826" w:rsidRPr="00662B29" w:rsidRDefault="00A5276A" w:rsidP="00AD66D9">
      <w:pPr>
        <w:pStyle w:val="Bullet1"/>
      </w:pPr>
      <w:r w:rsidRPr="00662B29">
        <w:rPr>
          <w:noProof/>
          <w:lang w:val="en-US"/>
        </w:rPr>
        <w:drawing>
          <wp:anchor distT="0" distB="0" distL="114300" distR="114300" simplePos="0" relativeHeight="252175360" behindDoc="0" locked="0" layoutInCell="1" allowOverlap="1">
            <wp:simplePos x="0" y="0"/>
            <wp:positionH relativeFrom="column">
              <wp:posOffset>3800475</wp:posOffset>
            </wp:positionH>
            <wp:positionV relativeFrom="paragraph">
              <wp:posOffset>535940</wp:posOffset>
            </wp:positionV>
            <wp:extent cx="1909445" cy="1262380"/>
            <wp:effectExtent l="19050" t="0" r="0" b="0"/>
            <wp:wrapSquare wrapText="bothSides"/>
            <wp:docPr id="135" name="Picture 134" descr="shutterstock_104238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38854.jpg"/>
                    <pic:cNvPicPr/>
                  </pic:nvPicPr>
                  <pic:blipFill>
                    <a:blip r:embed="rId252" cstate="print"/>
                    <a:stretch>
                      <a:fillRect/>
                    </a:stretch>
                  </pic:blipFill>
                  <pic:spPr>
                    <a:xfrm>
                      <a:off x="0" y="0"/>
                      <a:ext cx="1909445" cy="1262380"/>
                    </a:xfrm>
                    <a:prstGeom prst="rect">
                      <a:avLst/>
                    </a:prstGeom>
                  </pic:spPr>
                </pic:pic>
              </a:graphicData>
            </a:graphic>
          </wp:anchor>
        </w:drawing>
      </w:r>
      <w:r w:rsidR="006D2826" w:rsidRPr="00662B29">
        <w:t xml:space="preserve">Seeking relevant input from reliable and authoritative sources – such as </w:t>
      </w:r>
      <w:r w:rsidRPr="00662B29">
        <w:t xml:space="preserve">government authorities </w:t>
      </w:r>
      <w:r w:rsidR="006D2826" w:rsidRPr="00662B29">
        <w:t>and their extensive range of online material, industry bodies, suppliers and</w:t>
      </w:r>
      <w:r w:rsidRPr="00662B29">
        <w:t xml:space="preserve"> </w:t>
      </w:r>
      <w:r w:rsidR="006D2826" w:rsidRPr="00662B29">
        <w:t>manufacturers</w:t>
      </w:r>
    </w:p>
    <w:p w:rsidR="006D2826" w:rsidRPr="00662B29" w:rsidRDefault="006D2826" w:rsidP="00AD66D9">
      <w:pPr>
        <w:pStyle w:val="Bullet1"/>
      </w:pPr>
      <w:r w:rsidRPr="00662B29">
        <w:t>Ensuring currency of information which is relied on and incorporated into the policies and</w:t>
      </w:r>
      <w:r w:rsidR="00A5276A" w:rsidRPr="00662B29">
        <w:t xml:space="preserve"> </w:t>
      </w:r>
      <w:r w:rsidRPr="00662B29">
        <w:t>procedures</w:t>
      </w:r>
    </w:p>
    <w:p w:rsidR="006D2826" w:rsidRPr="00662B29" w:rsidRDefault="006D2826" w:rsidP="00AD66D9">
      <w:pPr>
        <w:pStyle w:val="Bullet1"/>
      </w:pPr>
      <w:r w:rsidRPr="00662B29">
        <w:t>Canvassing existing samples of policies and procedures which have been obtained as</w:t>
      </w:r>
      <w:r w:rsidR="00A5276A" w:rsidRPr="00662B29">
        <w:t xml:space="preserve"> </w:t>
      </w:r>
      <w:r w:rsidRPr="00662B29">
        <w:t>part of the overall research process – to see what they have included, to obtain ideas for</w:t>
      </w:r>
      <w:r w:rsidR="00A5276A" w:rsidRPr="00662B29">
        <w:t xml:space="preserve"> </w:t>
      </w:r>
      <w:r w:rsidRPr="00662B29">
        <w:t>inclusion, to identify writing styles and ideas for formats</w:t>
      </w:r>
    </w:p>
    <w:p w:rsidR="006D2826" w:rsidRPr="00662B29" w:rsidRDefault="006D2826" w:rsidP="00AD66D9">
      <w:pPr>
        <w:pStyle w:val="Bullet1"/>
      </w:pPr>
      <w:r w:rsidRPr="00662B29">
        <w:t>Ensuring the documents reflect the service standards the business wants to provide to its</w:t>
      </w:r>
      <w:r w:rsidR="00A5276A" w:rsidRPr="00662B29">
        <w:t xml:space="preserve"> </w:t>
      </w:r>
      <w:r w:rsidRPr="00662B29">
        <w:t>customers.</w:t>
      </w:r>
    </w:p>
    <w:p w:rsidR="00A5276A" w:rsidRPr="00662B29" w:rsidRDefault="00A5276A" w:rsidP="00A5276A">
      <w:pPr>
        <w:pStyle w:val="ListParagraph"/>
        <w:autoSpaceDE w:val="0"/>
        <w:autoSpaceDN w:val="0"/>
        <w:adjustRightInd w:val="0"/>
        <w:snapToGrid w:val="0"/>
        <w:spacing w:before="80" w:after="120" w:line="240" w:lineRule="auto"/>
        <w:contextualSpacing w:val="0"/>
        <w:rPr>
          <w:rFonts w:ascii="Helvetica" w:eastAsia="Times New Roman" w:hAnsi="Helvetica" w:cs="HelveticaNeueLTStd-Lt"/>
          <w:color w:val="000000"/>
        </w:rPr>
      </w:pPr>
    </w:p>
    <w:p w:rsidR="00A5276A" w:rsidRPr="00662B29" w:rsidRDefault="00A5276A" w:rsidP="00A5276A">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7228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3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A5276A" w:rsidRPr="00662B29" w:rsidRDefault="00A5276A" w:rsidP="00A5276A">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33 </w:t>
      </w:r>
      <w:r w:rsidR="00474CDE" w:rsidRPr="00662B29">
        <w:rPr>
          <w:rFonts w:ascii="Helvetica" w:hAnsi="Helvetica" w:cs="Chevin-DemiBold"/>
          <w:b/>
          <w:bCs/>
          <w:i/>
          <w:sz w:val="32"/>
          <w:szCs w:val="32"/>
        </w:rPr>
        <w:t>– Identify</w:t>
      </w:r>
      <w:r w:rsidRPr="00662B29">
        <w:rPr>
          <w:rFonts w:ascii="Helvetica" w:hAnsi="Helvetica" w:cs="Chevin-DemiBold"/>
          <w:b/>
          <w:bCs/>
          <w:i/>
          <w:sz w:val="32"/>
          <w:szCs w:val="32"/>
        </w:rPr>
        <w:t xml:space="preserve"> risk management policies</w:t>
      </w:r>
    </w:p>
    <w:p w:rsidR="00A5276A" w:rsidRPr="00662B29" w:rsidRDefault="00A5276A" w:rsidP="00A5276A">
      <w:pPr>
        <w:pStyle w:val="Heading3"/>
        <w:spacing w:before="80" w:after="120"/>
        <w:rPr>
          <w:rFonts w:cs="HelveticaNeueLT Std Lt Cn"/>
          <w:b w:val="0"/>
          <w:color w:val="221E1F"/>
          <w:sz w:val="22"/>
        </w:rPr>
      </w:pPr>
    </w:p>
    <w:p w:rsidR="00A5276A" w:rsidRPr="00662B29" w:rsidRDefault="00A5276A" w:rsidP="00A5276A">
      <w:pPr>
        <w:autoSpaceDE w:val="0"/>
        <w:autoSpaceDN w:val="0"/>
        <w:adjustRightInd w:val="0"/>
        <w:snapToGrid w:val="0"/>
        <w:spacing w:after="0" w:line="240" w:lineRule="auto"/>
        <w:rPr>
          <w:rFonts w:ascii="Helvetica" w:eastAsia="Times New Roman" w:hAnsi="Helvetica" w:cs="HelveticaNeueLTStd-Lt"/>
          <w:color w:val="000000"/>
          <w:szCs w:val="24"/>
        </w:rPr>
      </w:pPr>
    </w:p>
    <w:p w:rsidR="00A5276A" w:rsidRPr="00662B29" w:rsidRDefault="00A5276A" w:rsidP="00721199">
      <w:pPr>
        <w:pStyle w:val="BodyCopy"/>
        <w:rPr>
          <w:noProof w:val="0"/>
        </w:rPr>
      </w:pPr>
      <w:r w:rsidRPr="00662B29">
        <w:rPr>
          <w:noProof w:val="0"/>
        </w:rPr>
        <w:t>For your travel and tourism organisation, identify three policies you would establish to guide the development of risk management plans.</w:t>
      </w:r>
    </w:p>
    <w:p w:rsidR="003115C3" w:rsidRPr="00662B29" w:rsidRDefault="00A5276A" w:rsidP="00A5276A">
      <w:pPr>
        <w:pStyle w:val="TableBullet1"/>
        <w:numPr>
          <w:ilvl w:val="0"/>
          <w:numId w:val="0"/>
        </w:numPr>
        <w:spacing w:before="80" w:after="120" w:line="360" w:lineRule="auto"/>
        <w:rPr>
          <w:noProof w:val="0"/>
        </w:rPr>
      </w:pPr>
      <w:r w:rsidRPr="00662B29">
        <w:rPr>
          <w:rFonts w:cs="HelveticaNeueLT Std Lt Cn"/>
          <w:b/>
          <w:noProof w:val="0"/>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115C3" w:rsidRPr="00662B29">
        <w:rPr>
          <w:noProof w:val="0"/>
          <w:lang w:eastAsia="en-AU"/>
        </w:rPr>
        <w:br w:type="page"/>
      </w:r>
    </w:p>
    <w:p w:rsidR="000A249F" w:rsidRPr="00662B29" w:rsidRDefault="000A249F" w:rsidP="003115C3">
      <w:pPr>
        <w:pStyle w:val="Heading2"/>
      </w:pPr>
      <w:r w:rsidRPr="00662B29">
        <w:t>5.5</w:t>
      </w:r>
      <w:r w:rsidRPr="00662B29">
        <w:tab/>
      </w:r>
      <w:fldSimple w:instr=" REF  Criteria55  \* MERGEFORMAT ">
        <w:sdt>
          <w:sdtPr>
            <w:alias w:val="Criteria55"/>
            <w:tag w:val="Criteria55"/>
            <w:id w:val="1395548198"/>
            <w:placeholder>
              <w:docPart w:val="4037D68F43C3448EBEF8D6B77EA23B07"/>
            </w:placeholder>
          </w:sdtPr>
          <w:sdtEndPr/>
          <w:sdtContent>
            <w:r w:rsidR="001205F2" w:rsidRPr="001205F2">
              <w:rPr>
                <w:rStyle w:val="PlaceholderText"/>
                <w:color w:val="45545F"/>
              </w:rPr>
              <w:t xml:space="preserve">Develop written operational risk management </w:t>
            </w:r>
            <w:r w:rsidR="001205F2" w:rsidRPr="001205F2">
              <w:t>plans</w:t>
            </w:r>
          </w:sdtContent>
        </w:sdt>
      </w:fldSimple>
    </w:p>
    <w:p w:rsidR="003115C3" w:rsidRPr="00662B29" w:rsidRDefault="003115C3" w:rsidP="0048318E">
      <w:pPr>
        <w:pStyle w:val="Heading3"/>
      </w:pPr>
      <w:r w:rsidRPr="00662B29">
        <w:t>Introduction</w:t>
      </w:r>
    </w:p>
    <w:p w:rsidR="00816C06" w:rsidRPr="00662B29" w:rsidRDefault="00816C06" w:rsidP="00721199">
      <w:pPr>
        <w:pStyle w:val="BodyCopy"/>
        <w:rPr>
          <w:noProof w:val="0"/>
        </w:rPr>
      </w:pPr>
      <w:r w:rsidRPr="00662B29">
        <w:rPr>
          <w:noProof w:val="0"/>
        </w:rPr>
        <w:t>A risk management plan is the logical culmination of all risk management planning activities.</w:t>
      </w:r>
    </w:p>
    <w:p w:rsidR="00816C06" w:rsidRPr="00662B29" w:rsidRDefault="00816C06" w:rsidP="00721199">
      <w:pPr>
        <w:pStyle w:val="BodyCopy"/>
        <w:rPr>
          <w:noProof w:val="0"/>
        </w:rPr>
      </w:pPr>
      <w:r w:rsidRPr="00662B29">
        <w:rPr>
          <w:noProof w:val="0"/>
        </w:rPr>
        <w:t xml:space="preserve">This </w:t>
      </w:r>
      <w:r w:rsidR="00032935" w:rsidRPr="00662B29">
        <w:rPr>
          <w:noProof w:val="0"/>
        </w:rPr>
        <w:t>s</w:t>
      </w:r>
      <w:r w:rsidRPr="00662B29">
        <w:rPr>
          <w:noProof w:val="0"/>
        </w:rPr>
        <w:t>ection identifies the components of an effective risk management plan and discusses</w:t>
      </w:r>
      <w:r w:rsidR="009A2DEE" w:rsidRPr="00662B29">
        <w:rPr>
          <w:noProof w:val="0"/>
        </w:rPr>
        <w:t xml:space="preserve"> </w:t>
      </w:r>
      <w:r w:rsidRPr="00662B29">
        <w:rPr>
          <w:noProof w:val="0"/>
        </w:rPr>
        <w:t>its dissemination throughout the organisation.</w:t>
      </w:r>
    </w:p>
    <w:p w:rsidR="00816C06" w:rsidRPr="00662B29" w:rsidRDefault="00816C06" w:rsidP="0048318E">
      <w:pPr>
        <w:pStyle w:val="Heading3"/>
        <w:rPr>
          <w:szCs w:val="28"/>
        </w:rPr>
      </w:pPr>
      <w:r w:rsidRPr="00662B29">
        <w:rPr>
          <w:szCs w:val="28"/>
        </w:rPr>
        <w:t>Elements of the risk management plan</w:t>
      </w:r>
    </w:p>
    <w:p w:rsidR="00816C06" w:rsidRPr="00662B29" w:rsidRDefault="00816C06" w:rsidP="00721199">
      <w:pPr>
        <w:pStyle w:val="BodyCopy"/>
        <w:rPr>
          <w:noProof w:val="0"/>
        </w:rPr>
      </w:pPr>
      <w:r w:rsidRPr="00662B29">
        <w:rPr>
          <w:noProof w:val="0"/>
        </w:rPr>
        <w:t>There are a variety of formats for risk management plans but the contents of those plans</w:t>
      </w:r>
      <w:r w:rsidR="009A2DEE" w:rsidRPr="00662B29">
        <w:rPr>
          <w:noProof w:val="0"/>
        </w:rPr>
        <w:t xml:space="preserve"> </w:t>
      </w:r>
      <w:r w:rsidRPr="00662B29">
        <w:rPr>
          <w:noProof w:val="0"/>
        </w:rPr>
        <w:t>should remain constant.</w:t>
      </w:r>
    </w:p>
    <w:p w:rsidR="00816C06" w:rsidRPr="00662B29" w:rsidRDefault="00816C06" w:rsidP="00721199">
      <w:pPr>
        <w:pStyle w:val="BodyCopy"/>
        <w:rPr>
          <w:noProof w:val="0"/>
        </w:rPr>
      </w:pPr>
      <w:r w:rsidRPr="00662B29">
        <w:rPr>
          <w:noProof w:val="0"/>
        </w:rPr>
        <w:t>Where developing a risk management plan for an existing business it is best to follow the</w:t>
      </w:r>
      <w:r w:rsidR="009A2DEE" w:rsidRPr="00662B29">
        <w:rPr>
          <w:noProof w:val="0"/>
        </w:rPr>
        <w:t xml:space="preserve"> </w:t>
      </w:r>
      <w:r w:rsidRPr="00662B29">
        <w:rPr>
          <w:noProof w:val="0"/>
        </w:rPr>
        <w:t>established format to assist stakeholders with reviewing, reading and implementing it.</w:t>
      </w:r>
    </w:p>
    <w:p w:rsidR="009A2DEE" w:rsidRPr="00662B29" w:rsidRDefault="00816C06" w:rsidP="00721199">
      <w:pPr>
        <w:pStyle w:val="BodyCopy"/>
        <w:rPr>
          <w:noProof w:val="0"/>
        </w:rPr>
      </w:pPr>
      <w:r w:rsidRPr="00662B29">
        <w:rPr>
          <w:noProof w:val="0"/>
        </w:rPr>
        <w:t>Anyone with experience developing plans for the operation of the business should have</w:t>
      </w:r>
      <w:r w:rsidR="009A2DEE" w:rsidRPr="00662B29">
        <w:rPr>
          <w:noProof w:val="0"/>
        </w:rPr>
        <w:t xml:space="preserve"> </w:t>
      </w:r>
      <w:r w:rsidRPr="00662B29">
        <w:rPr>
          <w:noProof w:val="0"/>
        </w:rPr>
        <w:t>no difficulty preparing a risk management plan once the foregoing research, analysis,</w:t>
      </w:r>
      <w:r w:rsidR="009A2DEE" w:rsidRPr="00662B29">
        <w:rPr>
          <w:noProof w:val="0"/>
        </w:rPr>
        <w:t xml:space="preserve"> </w:t>
      </w:r>
      <w:r w:rsidRPr="00662B29">
        <w:rPr>
          <w:noProof w:val="0"/>
        </w:rPr>
        <w:t xml:space="preserve">assessment has been done. </w:t>
      </w:r>
    </w:p>
    <w:p w:rsidR="00816C06" w:rsidRPr="00662B29" w:rsidRDefault="00816C06" w:rsidP="00721199">
      <w:pPr>
        <w:pStyle w:val="BodyCopy"/>
        <w:rPr>
          <w:noProof w:val="0"/>
        </w:rPr>
      </w:pPr>
      <w:r w:rsidRPr="00662B29">
        <w:rPr>
          <w:noProof w:val="0"/>
        </w:rPr>
        <w:t>The creation of the risk management plan itself is, relatively</w:t>
      </w:r>
      <w:r w:rsidR="009A2DEE" w:rsidRPr="00662B29">
        <w:rPr>
          <w:noProof w:val="0"/>
        </w:rPr>
        <w:t xml:space="preserve"> </w:t>
      </w:r>
      <w:r w:rsidRPr="00662B29">
        <w:rPr>
          <w:noProof w:val="0"/>
        </w:rPr>
        <w:t>speaking, a simple and straight-forward task.</w:t>
      </w:r>
    </w:p>
    <w:p w:rsidR="00816C06" w:rsidRPr="00662B29" w:rsidRDefault="00816C06" w:rsidP="00721199">
      <w:pPr>
        <w:pStyle w:val="BodyCopy"/>
        <w:rPr>
          <w:noProof w:val="0"/>
        </w:rPr>
      </w:pPr>
      <w:r w:rsidRPr="00662B29">
        <w:rPr>
          <w:noProof w:val="0"/>
        </w:rPr>
        <w:t>An effective risk management plan may include:</w:t>
      </w:r>
    </w:p>
    <w:p w:rsidR="00816C06" w:rsidRPr="00662B29" w:rsidRDefault="00816C06" w:rsidP="008513EC">
      <w:pPr>
        <w:pStyle w:val="Bullet1"/>
      </w:pPr>
      <w:r w:rsidRPr="00662B29">
        <w:t>Sources of risks and risk events</w:t>
      </w:r>
    </w:p>
    <w:p w:rsidR="00816C06" w:rsidRPr="00662B29" w:rsidRDefault="00816C06" w:rsidP="008513EC">
      <w:pPr>
        <w:pStyle w:val="Bullet1"/>
      </w:pPr>
      <w:r w:rsidRPr="00662B29">
        <w:t>Analysis of risks – detailing the agreed likelihoods, consequences and risk levels</w:t>
      </w:r>
    </w:p>
    <w:p w:rsidR="00816C06" w:rsidRPr="00662B29" w:rsidRDefault="00816C06" w:rsidP="008513EC">
      <w:pPr>
        <w:pStyle w:val="Bullet1"/>
      </w:pPr>
      <w:r w:rsidRPr="00662B29">
        <w:t>Prioritised list of unacceptable risks – identifying those that need to be addressed first,</w:t>
      </w:r>
      <w:r w:rsidR="009A2DEE" w:rsidRPr="00662B29">
        <w:t xml:space="preserve"> second, third. F</w:t>
      </w:r>
      <w:r w:rsidRPr="00662B29">
        <w:t>or example, ‘immediately’, ‘with</w:t>
      </w:r>
      <w:r w:rsidR="009A2DEE" w:rsidRPr="00662B29">
        <w:t>in 30 days’ or ‘within 60 days’</w:t>
      </w:r>
    </w:p>
    <w:p w:rsidR="009A2DEE" w:rsidRPr="00662B29" w:rsidRDefault="009A2DEE" w:rsidP="008513EC">
      <w:pPr>
        <w:pStyle w:val="Bullet1"/>
      </w:pPr>
      <w:r w:rsidRPr="00662B29">
        <w:t>Statement and description of the operational risks to be managed</w:t>
      </w:r>
    </w:p>
    <w:p w:rsidR="009A2DEE" w:rsidRPr="00662B29" w:rsidRDefault="00B31D88" w:rsidP="008513EC">
      <w:pPr>
        <w:pStyle w:val="Bullet1"/>
      </w:pPr>
      <w:r w:rsidRPr="00662B29">
        <w:rPr>
          <w:noProof/>
          <w:lang w:val="en-US"/>
        </w:rPr>
        <w:drawing>
          <wp:anchor distT="0" distB="0" distL="114300" distR="114300" simplePos="0" relativeHeight="252180480" behindDoc="0" locked="0" layoutInCell="1" allowOverlap="1">
            <wp:simplePos x="0" y="0"/>
            <wp:positionH relativeFrom="column">
              <wp:posOffset>3555365</wp:posOffset>
            </wp:positionH>
            <wp:positionV relativeFrom="paragraph">
              <wp:posOffset>342265</wp:posOffset>
            </wp:positionV>
            <wp:extent cx="2046605" cy="1363980"/>
            <wp:effectExtent l="19050" t="0" r="0" b="0"/>
            <wp:wrapSquare wrapText="bothSides"/>
            <wp:docPr id="143" name="Picture 142"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253" cstate="print"/>
                    <a:stretch>
                      <a:fillRect/>
                    </a:stretch>
                  </pic:blipFill>
                  <pic:spPr>
                    <a:xfrm>
                      <a:off x="0" y="0"/>
                      <a:ext cx="2046605" cy="1363980"/>
                    </a:xfrm>
                    <a:prstGeom prst="rect">
                      <a:avLst/>
                    </a:prstGeom>
                  </pic:spPr>
                </pic:pic>
              </a:graphicData>
            </a:graphic>
          </wp:anchor>
        </w:drawing>
      </w:r>
      <w:r w:rsidR="009A2DEE" w:rsidRPr="00662B29">
        <w:t>Preventative action to be taken to reduce the chance of an operational risk becoming a reality</w:t>
      </w:r>
    </w:p>
    <w:p w:rsidR="009A2DEE" w:rsidRPr="00662B29" w:rsidRDefault="009A2DEE" w:rsidP="008513EC">
      <w:pPr>
        <w:pStyle w:val="Bullet1"/>
      </w:pPr>
      <w:r w:rsidRPr="00662B29">
        <w:t>Steps to eliminate unacceptable operational risks, including priorities for doing so</w:t>
      </w:r>
    </w:p>
    <w:p w:rsidR="009A2DEE" w:rsidRPr="00662B29" w:rsidRDefault="009A2DEE" w:rsidP="008513EC">
      <w:pPr>
        <w:pStyle w:val="Bullet1"/>
      </w:pPr>
      <w:r w:rsidRPr="00662B29">
        <w:t xml:space="preserve">Details regarding the application of identified risk control measures to operational </w:t>
      </w:r>
      <w:r w:rsidR="008513EC" w:rsidRPr="00662B29">
        <w:t>risks that cannot be eliminated</w:t>
      </w:r>
    </w:p>
    <w:p w:rsidR="009A2DEE" w:rsidRPr="00662B29" w:rsidRDefault="00816C06" w:rsidP="008513EC">
      <w:pPr>
        <w:pStyle w:val="Bullet1"/>
      </w:pPr>
      <w:r w:rsidRPr="00662B29">
        <w:t>Treatment options selected – aligning specific treatment for each identified risk</w:t>
      </w:r>
    </w:p>
    <w:p w:rsidR="009A2DEE" w:rsidRPr="00662B29" w:rsidRDefault="009A2DEE" w:rsidP="008513EC">
      <w:pPr>
        <w:pStyle w:val="Bullet1"/>
      </w:pPr>
      <w:r w:rsidRPr="00662B29">
        <w:t>Descriptions of action to be taken in the event of an operational risk becoming a reality, including specific actions by nominated persons, sequencing of actions and identification of resour</w:t>
      </w:r>
      <w:r w:rsidR="00B31D88" w:rsidRPr="00662B29">
        <w:t xml:space="preserve">ces to assist in risk abatement or </w:t>
      </w:r>
      <w:r w:rsidR="008513EC" w:rsidRPr="00662B29">
        <w:t>treatment</w:t>
      </w:r>
    </w:p>
    <w:p w:rsidR="00816C06" w:rsidRPr="00662B29" w:rsidRDefault="009A2DEE" w:rsidP="008513EC">
      <w:pPr>
        <w:pStyle w:val="Bullet1"/>
      </w:pPr>
      <w:r w:rsidRPr="00662B29">
        <w:t>Persons</w:t>
      </w:r>
      <w:r w:rsidR="00816C06" w:rsidRPr="00662B29">
        <w:t xml:space="preserve"> responsible for implementing the identified treatment options</w:t>
      </w:r>
    </w:p>
    <w:p w:rsidR="00816C06" w:rsidRPr="00662B29" w:rsidRDefault="00816C06" w:rsidP="008513EC">
      <w:pPr>
        <w:pStyle w:val="Bullet1"/>
      </w:pPr>
      <w:r w:rsidRPr="00662B29">
        <w:t>Resources required (human, financial, physical and time) – some plans will use ‘resources allocated’ heading</w:t>
      </w:r>
    </w:p>
    <w:p w:rsidR="00816C06" w:rsidRPr="00662B29" w:rsidRDefault="00816C06" w:rsidP="008513EC">
      <w:pPr>
        <w:pStyle w:val="Bullet1"/>
      </w:pPr>
      <w:r w:rsidRPr="00662B29">
        <w:t>Performance measures – these are the Key Performance Indicators (KPIs) to trac</w:t>
      </w:r>
      <w:r w:rsidR="009A2DEE" w:rsidRPr="00662B29">
        <w:t xml:space="preserve">k implementation of the plan </w:t>
      </w:r>
      <w:r w:rsidRPr="00662B29">
        <w:t>or KPIs to be used when it comes time to evaluate th</w:t>
      </w:r>
      <w:r w:rsidR="009A2DEE" w:rsidRPr="00662B29">
        <w:t xml:space="preserve">e </w:t>
      </w:r>
      <w:r w:rsidRPr="00662B29">
        <w:t>effectiveness of the plan</w:t>
      </w:r>
    </w:p>
    <w:p w:rsidR="00816C06" w:rsidRPr="00662B29" w:rsidRDefault="00816C06" w:rsidP="008513EC">
      <w:pPr>
        <w:pStyle w:val="Bullet1"/>
      </w:pPr>
      <w:r w:rsidRPr="00662B29">
        <w:t>Timeframe for implementation – of each separate treatment</w:t>
      </w:r>
    </w:p>
    <w:p w:rsidR="00816C06" w:rsidRPr="00662B29" w:rsidRDefault="008513EC" w:rsidP="008513EC">
      <w:pPr>
        <w:pStyle w:val="Bullet1"/>
      </w:pPr>
      <w:r w:rsidRPr="00662B29">
        <w:rPr>
          <w:noProof/>
          <w:lang w:val="en-US"/>
        </w:rPr>
        <w:drawing>
          <wp:anchor distT="0" distB="0" distL="114300" distR="114300" simplePos="0" relativeHeight="252181504" behindDoc="0" locked="0" layoutInCell="1" allowOverlap="1">
            <wp:simplePos x="0" y="0"/>
            <wp:positionH relativeFrom="column">
              <wp:posOffset>3763645</wp:posOffset>
            </wp:positionH>
            <wp:positionV relativeFrom="paragraph">
              <wp:posOffset>362585</wp:posOffset>
            </wp:positionV>
            <wp:extent cx="1936750" cy="1291590"/>
            <wp:effectExtent l="19050" t="0" r="6350" b="0"/>
            <wp:wrapSquare wrapText="bothSides"/>
            <wp:docPr id="144" name="Picture 143" descr="shutterstock_140073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073586.jpg"/>
                    <pic:cNvPicPr/>
                  </pic:nvPicPr>
                  <pic:blipFill>
                    <a:blip r:embed="rId254" cstate="print"/>
                    <a:stretch>
                      <a:fillRect/>
                    </a:stretch>
                  </pic:blipFill>
                  <pic:spPr>
                    <a:xfrm>
                      <a:off x="0" y="0"/>
                      <a:ext cx="1936750" cy="1291590"/>
                    </a:xfrm>
                    <a:prstGeom prst="rect">
                      <a:avLst/>
                    </a:prstGeom>
                  </pic:spPr>
                </pic:pic>
              </a:graphicData>
            </a:graphic>
          </wp:anchor>
        </w:drawing>
      </w:r>
      <w:r w:rsidR="00816C06" w:rsidRPr="00662B29">
        <w:t>Timetable for review of the plan – acknowledging the dynamic environment in which the</w:t>
      </w:r>
      <w:r w:rsidR="009A2DEE" w:rsidRPr="00662B29">
        <w:t xml:space="preserve"> </w:t>
      </w:r>
      <w:r w:rsidR="00816C06" w:rsidRPr="00662B29">
        <w:t>plan is expected to operate</w:t>
      </w:r>
    </w:p>
    <w:p w:rsidR="00816C06" w:rsidRPr="00662B29" w:rsidRDefault="00816C06" w:rsidP="008513EC">
      <w:pPr>
        <w:pStyle w:val="Bullet1"/>
      </w:pPr>
      <w:r w:rsidRPr="00662B29">
        <w:t>Reporting requirements – regarding implementation of the treatments identified in the plan</w:t>
      </w:r>
      <w:r w:rsidR="009A2DEE" w:rsidRPr="00662B29">
        <w:t xml:space="preserve"> </w:t>
      </w:r>
      <w:r w:rsidRPr="00662B29">
        <w:t>as well as interim reports regarding the ef</w:t>
      </w:r>
      <w:r w:rsidR="008513EC" w:rsidRPr="00662B29">
        <w:t>fectiveness of those treatments</w:t>
      </w:r>
    </w:p>
    <w:p w:rsidR="00816C06" w:rsidRPr="00662B29" w:rsidRDefault="009A2DEE" w:rsidP="008513EC">
      <w:pPr>
        <w:pStyle w:val="Bullet1"/>
      </w:pPr>
      <w:r w:rsidRPr="00662B29">
        <w:t>All</w:t>
      </w:r>
      <w:r w:rsidR="00816C06" w:rsidRPr="00662B29">
        <w:t xml:space="preserve"> organisational policies and</w:t>
      </w:r>
      <w:r w:rsidRPr="00662B29">
        <w:t xml:space="preserve"> </w:t>
      </w:r>
      <w:r w:rsidR="00816C06" w:rsidRPr="00662B29">
        <w:t xml:space="preserve">procedures </w:t>
      </w:r>
      <w:r w:rsidRPr="00662B29">
        <w:t xml:space="preserve">- </w:t>
      </w:r>
      <w:r w:rsidR="00816C06" w:rsidRPr="00662B29">
        <w:t>on assessing risks and impleme</w:t>
      </w:r>
      <w:r w:rsidRPr="00662B29">
        <w:t xml:space="preserve">nting the identified treatments or </w:t>
      </w:r>
      <w:r w:rsidR="008513EC" w:rsidRPr="00662B29">
        <w:t>processes</w:t>
      </w:r>
    </w:p>
    <w:p w:rsidR="00445A3F" w:rsidRPr="00662B29" w:rsidRDefault="00445A3F" w:rsidP="008513EC">
      <w:pPr>
        <w:pStyle w:val="Bullet1"/>
        <w:rPr>
          <w:rFonts w:cs="Helvetica"/>
        </w:rPr>
      </w:pPr>
      <w:r w:rsidRPr="00662B29">
        <w:t>Proof</w:t>
      </w:r>
      <w:r w:rsidRPr="00662B29">
        <w:rPr>
          <w:rFonts w:cs="Helvetica"/>
        </w:rPr>
        <w:t xml:space="preserve"> of insurance from suppliers – such as:</w:t>
      </w:r>
    </w:p>
    <w:p w:rsidR="00445A3F" w:rsidRPr="00662B29" w:rsidRDefault="00445A3F" w:rsidP="00F21769">
      <w:pPr>
        <w:pStyle w:val="Bullet2"/>
        <w:rPr>
          <w:lang w:val="en-AU"/>
        </w:rPr>
      </w:pPr>
      <w:r w:rsidRPr="00662B29">
        <w:rPr>
          <w:lang w:val="en-AU"/>
        </w:rPr>
        <w:t>Copies of policies – detailing coverage, terms and conditions, exclusions. dat</w:t>
      </w:r>
      <w:r w:rsidR="00B31D88" w:rsidRPr="00662B29">
        <w:rPr>
          <w:lang w:val="en-AU"/>
        </w:rPr>
        <w:t xml:space="preserve">es, </w:t>
      </w:r>
      <w:r w:rsidRPr="00662B29">
        <w:rPr>
          <w:lang w:val="en-AU"/>
        </w:rPr>
        <w:t>times of</w:t>
      </w:r>
      <w:r w:rsidR="009A2DEE" w:rsidRPr="00662B29">
        <w:rPr>
          <w:lang w:val="en-AU"/>
        </w:rPr>
        <w:t xml:space="preserve"> </w:t>
      </w:r>
      <w:r w:rsidRPr="00662B29">
        <w:rPr>
          <w:lang w:val="en-AU"/>
        </w:rPr>
        <w:t>cover and amount covered</w:t>
      </w:r>
    </w:p>
    <w:p w:rsidR="00445A3F" w:rsidRPr="00662B29" w:rsidRDefault="00445A3F" w:rsidP="00F21769">
      <w:pPr>
        <w:pStyle w:val="Bullet2"/>
        <w:rPr>
          <w:lang w:val="en-AU"/>
        </w:rPr>
      </w:pPr>
      <w:r w:rsidRPr="00662B29">
        <w:rPr>
          <w:lang w:val="en-AU"/>
        </w:rPr>
        <w:t>Receipts for payment of premium for individual policies</w:t>
      </w:r>
    </w:p>
    <w:p w:rsidR="00445A3F" w:rsidRPr="00662B29" w:rsidRDefault="00445A3F" w:rsidP="00F21769">
      <w:pPr>
        <w:pStyle w:val="Bullet2"/>
        <w:rPr>
          <w:lang w:val="en-AU"/>
        </w:rPr>
      </w:pPr>
      <w:r w:rsidRPr="00662B29">
        <w:rPr>
          <w:lang w:val="en-AU"/>
        </w:rPr>
        <w:t>Legally binding statements from suppliers affi</w:t>
      </w:r>
      <w:r w:rsidR="009A2DEE" w:rsidRPr="00662B29">
        <w:rPr>
          <w:lang w:val="en-AU"/>
        </w:rPr>
        <w:t xml:space="preserve">rming they have insured </w:t>
      </w:r>
      <w:r w:rsidRPr="00662B29">
        <w:rPr>
          <w:lang w:val="en-AU"/>
        </w:rPr>
        <w:t>nominated</w:t>
      </w:r>
      <w:r w:rsidR="009A2DEE" w:rsidRPr="00662B29">
        <w:rPr>
          <w:lang w:val="en-AU"/>
        </w:rPr>
        <w:t xml:space="preserve"> </w:t>
      </w:r>
      <w:r w:rsidRPr="00662B29">
        <w:rPr>
          <w:lang w:val="en-AU"/>
        </w:rPr>
        <w:t>aspects of goods, services, equipment etc they provide to you</w:t>
      </w:r>
    </w:p>
    <w:p w:rsidR="00445A3F" w:rsidRPr="00662B29" w:rsidRDefault="00445A3F" w:rsidP="008513EC">
      <w:pPr>
        <w:pStyle w:val="Bullet1"/>
      </w:pPr>
      <w:r w:rsidRPr="00662B29">
        <w:t>Emergency procedures for the business – such as:</w:t>
      </w:r>
    </w:p>
    <w:p w:rsidR="00445A3F" w:rsidRPr="00662B29" w:rsidRDefault="009A2DEE" w:rsidP="008513EC">
      <w:pPr>
        <w:pStyle w:val="Bullet2"/>
        <w:rPr>
          <w:lang w:val="en-AU"/>
        </w:rPr>
      </w:pPr>
      <w:r w:rsidRPr="00662B29">
        <w:rPr>
          <w:lang w:val="en-AU"/>
        </w:rPr>
        <w:t>Emergency Management Plan</w:t>
      </w:r>
      <w:r w:rsidR="00445A3F" w:rsidRPr="00662B29">
        <w:rPr>
          <w:lang w:val="en-AU"/>
        </w:rPr>
        <w:t>s for the business</w:t>
      </w:r>
    </w:p>
    <w:p w:rsidR="00445A3F" w:rsidRPr="00662B29" w:rsidRDefault="00445A3F" w:rsidP="008513EC">
      <w:pPr>
        <w:pStyle w:val="Bullet2"/>
        <w:rPr>
          <w:lang w:val="en-AU"/>
        </w:rPr>
      </w:pPr>
      <w:r w:rsidRPr="00662B29">
        <w:rPr>
          <w:lang w:val="en-AU"/>
        </w:rPr>
        <w:t>Relevant policies and procedures</w:t>
      </w:r>
    </w:p>
    <w:p w:rsidR="00445A3F" w:rsidRPr="00662B29" w:rsidRDefault="00445A3F" w:rsidP="008513EC">
      <w:pPr>
        <w:pStyle w:val="Bullet2"/>
        <w:rPr>
          <w:lang w:val="en-AU"/>
        </w:rPr>
      </w:pPr>
      <w:r w:rsidRPr="00662B29">
        <w:rPr>
          <w:lang w:val="en-AU"/>
        </w:rPr>
        <w:t>Chain-of-command to communicate incidents.</w:t>
      </w:r>
    </w:p>
    <w:p w:rsidR="000F14F4" w:rsidRPr="00662B29" w:rsidRDefault="000F14F4" w:rsidP="000F14F4">
      <w:pPr>
        <w:pStyle w:val="ListParagraph"/>
        <w:autoSpaceDE w:val="0"/>
        <w:autoSpaceDN w:val="0"/>
        <w:adjustRightInd w:val="0"/>
        <w:snapToGrid w:val="0"/>
        <w:spacing w:before="80" w:after="120" w:line="240" w:lineRule="auto"/>
        <w:contextualSpacing w:val="0"/>
        <w:rPr>
          <w:rFonts w:ascii="Helvetica" w:eastAsia="Times New Roman" w:hAnsi="Helvetica" w:cs="HelveticaNeueLTStd-Lt"/>
          <w:color w:val="000000"/>
        </w:rPr>
      </w:pPr>
    </w:p>
    <w:p w:rsidR="000F14F4" w:rsidRPr="00662B29" w:rsidRDefault="000F14F4" w:rsidP="000F14F4">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7945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4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F14F4" w:rsidRPr="00662B29" w:rsidRDefault="000F14F4" w:rsidP="000F14F4">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34 </w:t>
      </w:r>
      <w:r w:rsidR="008513EC" w:rsidRPr="00662B29">
        <w:rPr>
          <w:rFonts w:ascii="Helvetica" w:hAnsi="Helvetica" w:cs="Chevin-DemiBold"/>
          <w:b/>
          <w:bCs/>
          <w:i/>
          <w:sz w:val="32"/>
          <w:szCs w:val="32"/>
        </w:rPr>
        <w:t>– Research</w:t>
      </w:r>
      <w:r w:rsidRPr="00662B29">
        <w:rPr>
          <w:rFonts w:ascii="Helvetica" w:hAnsi="Helvetica" w:cs="Chevin-DemiBold"/>
          <w:b/>
          <w:bCs/>
          <w:i/>
          <w:sz w:val="32"/>
          <w:szCs w:val="32"/>
        </w:rPr>
        <w:t xml:space="preserve"> risk management plans</w:t>
      </w:r>
    </w:p>
    <w:p w:rsidR="000F14F4" w:rsidRPr="00662B29" w:rsidRDefault="000F14F4" w:rsidP="000F14F4">
      <w:pPr>
        <w:pStyle w:val="Heading3"/>
        <w:spacing w:before="80" w:after="120"/>
        <w:rPr>
          <w:rFonts w:cs="HelveticaNeueLT Std Lt Cn"/>
          <w:b w:val="0"/>
          <w:color w:val="221E1F"/>
          <w:sz w:val="22"/>
        </w:rPr>
      </w:pPr>
    </w:p>
    <w:p w:rsidR="000F14F4" w:rsidRPr="00662B29" w:rsidRDefault="000F14F4" w:rsidP="000F14F4">
      <w:pPr>
        <w:autoSpaceDE w:val="0"/>
        <w:autoSpaceDN w:val="0"/>
        <w:adjustRightInd w:val="0"/>
        <w:snapToGrid w:val="0"/>
        <w:spacing w:after="0" w:line="240" w:lineRule="auto"/>
        <w:rPr>
          <w:rFonts w:ascii="Helvetica" w:eastAsia="Times New Roman" w:hAnsi="Helvetica" w:cs="HelveticaNeueLTStd-Lt"/>
          <w:color w:val="000000"/>
          <w:szCs w:val="24"/>
        </w:rPr>
      </w:pPr>
    </w:p>
    <w:p w:rsidR="000F14F4" w:rsidRPr="00662B29" w:rsidRDefault="000F14F4" w:rsidP="00721199">
      <w:pPr>
        <w:pStyle w:val="BodyCopy"/>
        <w:rPr>
          <w:noProof w:val="0"/>
        </w:rPr>
      </w:pPr>
      <w:r w:rsidRPr="00662B29">
        <w:rPr>
          <w:noProof w:val="0"/>
        </w:rPr>
        <w:t>You are required to conduct internet research and collect one version of a risk management templates or plans.</w:t>
      </w:r>
    </w:p>
    <w:p w:rsidR="000F14F4" w:rsidRPr="00662B29" w:rsidRDefault="000F14F4" w:rsidP="000F14F4">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7740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3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F14F4" w:rsidRPr="00662B29" w:rsidRDefault="000F14F4" w:rsidP="000F14F4">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35 </w:t>
      </w:r>
      <w:r w:rsidR="008513EC" w:rsidRPr="00662B29">
        <w:rPr>
          <w:rFonts w:ascii="Helvetica" w:hAnsi="Helvetica" w:cs="Chevin-DemiBold"/>
          <w:b/>
          <w:bCs/>
          <w:i/>
          <w:sz w:val="32"/>
          <w:szCs w:val="32"/>
        </w:rPr>
        <w:t>– Prepare</w:t>
      </w:r>
      <w:r w:rsidRPr="00662B29">
        <w:rPr>
          <w:rFonts w:ascii="Helvetica" w:hAnsi="Helvetica" w:cs="Chevin-DemiBold"/>
          <w:b/>
          <w:bCs/>
          <w:i/>
          <w:sz w:val="32"/>
          <w:szCs w:val="32"/>
        </w:rPr>
        <w:t xml:space="preserve"> risk management plan</w:t>
      </w:r>
    </w:p>
    <w:p w:rsidR="000F14F4" w:rsidRPr="00662B29" w:rsidRDefault="000F14F4" w:rsidP="000F14F4">
      <w:pPr>
        <w:pStyle w:val="Heading3"/>
        <w:spacing w:before="80" w:after="120"/>
        <w:rPr>
          <w:rFonts w:cs="HelveticaNeueLT Std Lt Cn"/>
          <w:b w:val="0"/>
          <w:color w:val="221E1F"/>
          <w:sz w:val="22"/>
        </w:rPr>
      </w:pPr>
    </w:p>
    <w:p w:rsidR="000F14F4" w:rsidRPr="00662B29" w:rsidRDefault="000F14F4" w:rsidP="000F14F4">
      <w:pPr>
        <w:autoSpaceDE w:val="0"/>
        <w:autoSpaceDN w:val="0"/>
        <w:adjustRightInd w:val="0"/>
        <w:snapToGrid w:val="0"/>
        <w:spacing w:after="0" w:line="240" w:lineRule="auto"/>
        <w:rPr>
          <w:rFonts w:ascii="Helvetica" w:eastAsia="Times New Roman" w:hAnsi="Helvetica" w:cs="HelveticaNeueLTStd-Lt"/>
          <w:color w:val="000000"/>
          <w:szCs w:val="24"/>
        </w:rPr>
      </w:pPr>
    </w:p>
    <w:p w:rsidR="000F14F4" w:rsidRPr="00662B29" w:rsidRDefault="000F14F4" w:rsidP="00721199">
      <w:pPr>
        <w:pStyle w:val="BodyCopy"/>
        <w:rPr>
          <w:noProof w:val="0"/>
        </w:rPr>
      </w:pPr>
      <w:r w:rsidRPr="00662B29">
        <w:rPr>
          <w:noProof w:val="0"/>
        </w:rPr>
        <w:t>For your travel and tourism organisation, you are to prepare a summarised version of a risk management plan you would introduce. You may use and amend the version you have collected in Activity 34.</w:t>
      </w:r>
    </w:p>
    <w:p w:rsidR="00445A3F" w:rsidRPr="00662B29" w:rsidRDefault="00055C58" w:rsidP="00BB3208">
      <w:pPr>
        <w:spacing w:before="80" w:after="120" w:line="240" w:lineRule="auto"/>
        <w:rPr>
          <w:rFonts w:ascii="Helvetica" w:eastAsia="Calibri" w:hAnsi="Helvetica" w:cs="Calibri"/>
          <w:b/>
          <w:color w:val="FFFFFF" w:themeColor="background1"/>
          <w:lang w:eastAsia="ar-SA"/>
        </w:rPr>
      </w:pPr>
      <w:r w:rsidRPr="00662B29">
        <w:rPr>
          <w:rFonts w:ascii="Helvetica" w:hAnsi="Helvetica"/>
        </w:rPr>
        <w:br w:type="page"/>
      </w:r>
    </w:p>
    <w:p w:rsidR="00445A3F" w:rsidRPr="00662B29" w:rsidRDefault="00445A3F" w:rsidP="0048318E">
      <w:pPr>
        <w:pStyle w:val="Heading3"/>
        <w:rPr>
          <w:szCs w:val="28"/>
        </w:rPr>
      </w:pPr>
      <w:r w:rsidRPr="00662B29">
        <w:rPr>
          <w:szCs w:val="28"/>
        </w:rPr>
        <w:t xml:space="preserve">Implement </w:t>
      </w:r>
      <w:r w:rsidR="000F14F4" w:rsidRPr="00662B29">
        <w:rPr>
          <w:szCs w:val="28"/>
        </w:rPr>
        <w:t xml:space="preserve">risk management </w:t>
      </w:r>
      <w:r w:rsidRPr="00662B29">
        <w:rPr>
          <w:szCs w:val="28"/>
        </w:rPr>
        <w:t xml:space="preserve">plan </w:t>
      </w:r>
    </w:p>
    <w:p w:rsidR="00445A3F" w:rsidRPr="00662B29" w:rsidRDefault="00445A3F" w:rsidP="00721199">
      <w:pPr>
        <w:pStyle w:val="BodyCopy"/>
        <w:rPr>
          <w:noProof w:val="0"/>
        </w:rPr>
      </w:pPr>
      <w:r w:rsidRPr="00662B29">
        <w:rPr>
          <w:noProof w:val="0"/>
        </w:rPr>
        <w:t>Once the risk management plan has been developed it must be implemented.</w:t>
      </w:r>
    </w:p>
    <w:p w:rsidR="00445A3F" w:rsidRPr="00662B29" w:rsidRDefault="00445A3F" w:rsidP="00721199">
      <w:pPr>
        <w:pStyle w:val="BodyCopy"/>
        <w:rPr>
          <w:noProof w:val="0"/>
        </w:rPr>
      </w:pPr>
      <w:r w:rsidRPr="00662B29">
        <w:rPr>
          <w:noProof w:val="0"/>
        </w:rPr>
        <w:t>This section discusses the need for training and resource provision, and discusses the need to</w:t>
      </w:r>
      <w:r w:rsidR="00B31D88" w:rsidRPr="00662B29">
        <w:rPr>
          <w:noProof w:val="0"/>
        </w:rPr>
        <w:t xml:space="preserve"> </w:t>
      </w:r>
      <w:r w:rsidRPr="00662B29">
        <w:rPr>
          <w:noProof w:val="0"/>
        </w:rPr>
        <w:t>communicate the plan to others.</w:t>
      </w:r>
    </w:p>
    <w:p w:rsidR="00445A3F" w:rsidRPr="00662B29" w:rsidRDefault="00445A3F" w:rsidP="008C003F">
      <w:pPr>
        <w:pStyle w:val="BodyCopyBold"/>
        <w:rPr>
          <w:noProof w:val="0"/>
        </w:rPr>
      </w:pPr>
      <w:r w:rsidRPr="00662B29">
        <w:rPr>
          <w:noProof w:val="0"/>
        </w:rPr>
        <w:t>Implementation requirements</w:t>
      </w:r>
    </w:p>
    <w:p w:rsidR="00445A3F" w:rsidRPr="00662B29" w:rsidRDefault="00445A3F" w:rsidP="00721199">
      <w:pPr>
        <w:pStyle w:val="BodyCopy"/>
        <w:rPr>
          <w:noProof w:val="0"/>
        </w:rPr>
      </w:pPr>
      <w:r w:rsidRPr="00662B29">
        <w:rPr>
          <w:noProof w:val="0"/>
        </w:rPr>
        <w:t>To ensure staff are properly trained in relation to risk control and procedures you should</w:t>
      </w:r>
      <w:r w:rsidR="00B31D88" w:rsidRPr="00662B29">
        <w:rPr>
          <w:noProof w:val="0"/>
        </w:rPr>
        <w:t xml:space="preserve"> </w:t>
      </w:r>
      <w:r w:rsidRPr="00662B29">
        <w:rPr>
          <w:noProof w:val="0"/>
        </w:rPr>
        <w:t>implement a programme combining the following three elements:</w:t>
      </w:r>
    </w:p>
    <w:p w:rsidR="00445A3F" w:rsidRPr="00662B29" w:rsidRDefault="00445A3F" w:rsidP="00030746">
      <w:pPr>
        <w:pStyle w:val="Bullet1"/>
      </w:pPr>
      <w:r w:rsidRPr="00662B29">
        <w:t>Information provision</w:t>
      </w:r>
    </w:p>
    <w:p w:rsidR="00445A3F" w:rsidRPr="00662B29" w:rsidRDefault="00445A3F" w:rsidP="00030746">
      <w:pPr>
        <w:pStyle w:val="Bullet1"/>
      </w:pPr>
      <w:r w:rsidRPr="00662B29">
        <w:t>Resource provision</w:t>
      </w:r>
    </w:p>
    <w:p w:rsidR="00445A3F" w:rsidRPr="00662B29" w:rsidRDefault="00B31D88" w:rsidP="00030746">
      <w:pPr>
        <w:pStyle w:val="Bullet1"/>
      </w:pPr>
      <w:r w:rsidRPr="00662B29">
        <w:t>Practical components</w:t>
      </w:r>
      <w:r w:rsidR="00F773B3" w:rsidRPr="00662B29">
        <w:t>.</w:t>
      </w:r>
    </w:p>
    <w:p w:rsidR="00445A3F" w:rsidRPr="00662B29" w:rsidRDefault="00B31D88" w:rsidP="008C003F">
      <w:pPr>
        <w:pStyle w:val="BodyCopyBold"/>
        <w:rPr>
          <w:noProof w:val="0"/>
        </w:rPr>
      </w:pPr>
      <w:r w:rsidRPr="00662B29">
        <w:rPr>
          <w:noProof w:val="0"/>
        </w:rPr>
        <w:t>Information provision</w:t>
      </w:r>
    </w:p>
    <w:p w:rsidR="00445A3F" w:rsidRPr="00662B29" w:rsidRDefault="00445A3F" w:rsidP="00721199">
      <w:pPr>
        <w:pStyle w:val="BodyCopy"/>
        <w:rPr>
          <w:noProof w:val="0"/>
        </w:rPr>
      </w:pPr>
      <w:r w:rsidRPr="00662B29">
        <w:rPr>
          <w:noProof w:val="0"/>
        </w:rPr>
        <w:t>You will need to:</w:t>
      </w:r>
    </w:p>
    <w:p w:rsidR="00445A3F" w:rsidRPr="00662B29" w:rsidRDefault="00445A3F" w:rsidP="00030746">
      <w:pPr>
        <w:pStyle w:val="Bullet1"/>
      </w:pPr>
      <w:r w:rsidRPr="00662B29">
        <w:t>Provide information in a variety of formats – such as:</w:t>
      </w:r>
    </w:p>
    <w:p w:rsidR="00445A3F" w:rsidRPr="00662B29" w:rsidRDefault="00445A3F" w:rsidP="0088671E">
      <w:pPr>
        <w:pStyle w:val="Bullet2"/>
        <w:rPr>
          <w:lang w:val="en-AU"/>
        </w:rPr>
      </w:pPr>
      <w:r w:rsidRPr="00662B29">
        <w:rPr>
          <w:lang w:val="en-AU"/>
        </w:rPr>
        <w:t>Written – manuals, handouts, brochures, posters, checklists, SWPs and SOPs</w:t>
      </w:r>
    </w:p>
    <w:p w:rsidR="00445A3F" w:rsidRPr="00662B29" w:rsidRDefault="000E4137" w:rsidP="0088671E">
      <w:pPr>
        <w:pStyle w:val="Bullet2"/>
        <w:rPr>
          <w:lang w:val="en-AU"/>
        </w:rPr>
      </w:pPr>
      <w:r w:rsidRPr="00662B29">
        <w:rPr>
          <w:noProof/>
          <w:lang w:eastAsia="en-US"/>
        </w:rPr>
        <w:drawing>
          <wp:anchor distT="0" distB="0" distL="114300" distR="114300" simplePos="0" relativeHeight="252183552" behindDoc="0" locked="0" layoutInCell="1" allowOverlap="1">
            <wp:simplePos x="0" y="0"/>
            <wp:positionH relativeFrom="column">
              <wp:posOffset>3886200</wp:posOffset>
            </wp:positionH>
            <wp:positionV relativeFrom="paragraph">
              <wp:posOffset>177165</wp:posOffset>
            </wp:positionV>
            <wp:extent cx="1771650" cy="1181100"/>
            <wp:effectExtent l="19050" t="0" r="0" b="0"/>
            <wp:wrapSquare wrapText="bothSides"/>
            <wp:docPr id="166" name="Picture 165" descr="shutterstock_141007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007105.jpg"/>
                    <pic:cNvPicPr/>
                  </pic:nvPicPr>
                  <pic:blipFill>
                    <a:blip r:embed="rId255" cstate="print"/>
                    <a:stretch>
                      <a:fillRect/>
                    </a:stretch>
                  </pic:blipFill>
                  <pic:spPr>
                    <a:xfrm>
                      <a:off x="0" y="0"/>
                      <a:ext cx="1771650" cy="1181100"/>
                    </a:xfrm>
                    <a:prstGeom prst="rect">
                      <a:avLst/>
                    </a:prstGeom>
                  </pic:spPr>
                </pic:pic>
              </a:graphicData>
            </a:graphic>
          </wp:anchor>
        </w:drawing>
      </w:r>
      <w:r w:rsidR="00445A3F" w:rsidRPr="00662B29">
        <w:rPr>
          <w:lang w:val="en-AU"/>
        </w:rPr>
        <w:t>Verbal – explanations, instruction and advice</w:t>
      </w:r>
    </w:p>
    <w:p w:rsidR="00445A3F" w:rsidRPr="00662B29" w:rsidRDefault="00445A3F" w:rsidP="0088671E">
      <w:pPr>
        <w:pStyle w:val="Bullet2"/>
        <w:rPr>
          <w:lang w:val="en-AU"/>
        </w:rPr>
      </w:pPr>
      <w:r w:rsidRPr="00662B29">
        <w:rPr>
          <w:lang w:val="en-AU"/>
        </w:rPr>
        <w:t>Electronic – using DVDs/videos, and loading risk control information onto venue intranet</w:t>
      </w:r>
    </w:p>
    <w:p w:rsidR="00445A3F" w:rsidRPr="00662B29" w:rsidRDefault="00445A3F" w:rsidP="00030746">
      <w:pPr>
        <w:pStyle w:val="Bullet1"/>
      </w:pPr>
      <w:r w:rsidRPr="00662B29">
        <w:t>Provide information in all languages necessary to accommodate the staff in the workplace</w:t>
      </w:r>
    </w:p>
    <w:p w:rsidR="00445A3F" w:rsidRPr="00662B29" w:rsidRDefault="00445A3F" w:rsidP="00030746">
      <w:pPr>
        <w:pStyle w:val="Bullet1"/>
      </w:pPr>
      <w:r w:rsidRPr="00662B29">
        <w:t>Provide information in a variety of contexts – such as:</w:t>
      </w:r>
    </w:p>
    <w:p w:rsidR="00445A3F" w:rsidRPr="00662B29" w:rsidRDefault="00445A3F" w:rsidP="0088671E">
      <w:pPr>
        <w:pStyle w:val="Bullet2"/>
        <w:rPr>
          <w:lang w:val="en-AU"/>
        </w:rPr>
      </w:pPr>
      <w:r w:rsidRPr="00662B29">
        <w:rPr>
          <w:lang w:val="en-AU"/>
        </w:rPr>
        <w:t>In staff meetings and staff briefings</w:t>
      </w:r>
    </w:p>
    <w:p w:rsidR="00445A3F" w:rsidRPr="00662B29" w:rsidRDefault="00445A3F" w:rsidP="0088671E">
      <w:pPr>
        <w:pStyle w:val="Bullet2"/>
        <w:rPr>
          <w:lang w:val="en-AU"/>
        </w:rPr>
      </w:pPr>
      <w:r w:rsidRPr="00662B29">
        <w:rPr>
          <w:lang w:val="en-AU"/>
        </w:rPr>
        <w:t>As part of your standard Induction and Orientation for new staff</w:t>
      </w:r>
    </w:p>
    <w:p w:rsidR="00445A3F" w:rsidRPr="00662B29" w:rsidRDefault="00445A3F" w:rsidP="0088671E">
      <w:pPr>
        <w:pStyle w:val="Bullet2"/>
        <w:rPr>
          <w:lang w:val="en-AU"/>
        </w:rPr>
      </w:pPr>
      <w:r w:rsidRPr="00662B29">
        <w:rPr>
          <w:lang w:val="en-AU"/>
        </w:rPr>
        <w:t>Through formal on-the-job training – provided</w:t>
      </w:r>
      <w:r w:rsidR="000E4137" w:rsidRPr="00662B29">
        <w:rPr>
          <w:lang w:val="en-AU"/>
        </w:rPr>
        <w:t xml:space="preserve"> to staff as appropriate to their</w:t>
      </w:r>
      <w:r w:rsidRPr="00662B29">
        <w:rPr>
          <w:lang w:val="en-AU"/>
        </w:rPr>
        <w:t xml:space="preserve"> role and the</w:t>
      </w:r>
      <w:r w:rsidR="00B31D88" w:rsidRPr="00662B29">
        <w:rPr>
          <w:lang w:val="en-AU"/>
        </w:rPr>
        <w:t xml:space="preserve"> </w:t>
      </w:r>
      <w:r w:rsidRPr="00662B29">
        <w:rPr>
          <w:lang w:val="en-AU"/>
        </w:rPr>
        <w:t>work they perform</w:t>
      </w:r>
    </w:p>
    <w:p w:rsidR="00445A3F" w:rsidRPr="00662B29" w:rsidRDefault="00445A3F" w:rsidP="0088671E">
      <w:pPr>
        <w:pStyle w:val="Bullet2"/>
        <w:rPr>
          <w:lang w:val="en-AU"/>
        </w:rPr>
      </w:pPr>
      <w:r w:rsidRPr="00662B29">
        <w:rPr>
          <w:lang w:val="en-AU"/>
        </w:rPr>
        <w:t>Via external training providers.</w:t>
      </w:r>
    </w:p>
    <w:p w:rsidR="00445A3F" w:rsidRPr="00662B29" w:rsidRDefault="00445A3F" w:rsidP="00721199">
      <w:pPr>
        <w:pStyle w:val="BodyCopy"/>
        <w:rPr>
          <w:noProof w:val="0"/>
        </w:rPr>
      </w:pPr>
      <w:r w:rsidRPr="00662B29">
        <w:rPr>
          <w:noProof w:val="0"/>
        </w:rPr>
        <w:t>Examples of ‘information’ you may provide includes:</w:t>
      </w:r>
    </w:p>
    <w:p w:rsidR="00445A3F" w:rsidRPr="00662B29" w:rsidRDefault="00445A3F" w:rsidP="00030746">
      <w:pPr>
        <w:pStyle w:val="Bullet1"/>
      </w:pPr>
      <w:r w:rsidRPr="00662B29">
        <w:t>Workplace posters – to remind and advise of workplace risks and issues, how to report</w:t>
      </w:r>
      <w:r w:rsidR="00B31D88" w:rsidRPr="00662B29">
        <w:t xml:space="preserve"> </w:t>
      </w:r>
      <w:r w:rsidRPr="00662B29">
        <w:t>incidents, how to make a claim for compensation if injured</w:t>
      </w:r>
    </w:p>
    <w:p w:rsidR="00445A3F" w:rsidRPr="00662B29" w:rsidRDefault="00445A3F" w:rsidP="00030746">
      <w:pPr>
        <w:pStyle w:val="Bullet1"/>
      </w:pPr>
      <w:r w:rsidRPr="00662B29">
        <w:t>MSDS for chemicals</w:t>
      </w:r>
    </w:p>
    <w:p w:rsidR="00445A3F" w:rsidRPr="00662B29" w:rsidRDefault="000E4137" w:rsidP="00030746">
      <w:pPr>
        <w:pStyle w:val="Bullet1"/>
      </w:pPr>
      <w:r w:rsidRPr="00662B29">
        <w:rPr>
          <w:noProof/>
          <w:lang w:val="en-US"/>
        </w:rPr>
        <w:drawing>
          <wp:anchor distT="0" distB="0" distL="114300" distR="114300" simplePos="0" relativeHeight="252182528" behindDoc="0" locked="0" layoutInCell="1" allowOverlap="1">
            <wp:simplePos x="0" y="0"/>
            <wp:positionH relativeFrom="column">
              <wp:posOffset>3733800</wp:posOffset>
            </wp:positionH>
            <wp:positionV relativeFrom="paragraph">
              <wp:posOffset>361315</wp:posOffset>
            </wp:positionV>
            <wp:extent cx="1657350" cy="1104900"/>
            <wp:effectExtent l="19050" t="0" r="0" b="0"/>
            <wp:wrapSquare wrapText="bothSides"/>
            <wp:docPr id="161" name="Picture 160" descr="shutterstock_1097849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9784993.jpg"/>
                    <pic:cNvPicPr/>
                  </pic:nvPicPr>
                  <pic:blipFill>
                    <a:blip r:embed="rId256" cstate="print"/>
                    <a:stretch>
                      <a:fillRect/>
                    </a:stretch>
                  </pic:blipFill>
                  <pic:spPr>
                    <a:xfrm>
                      <a:off x="0" y="0"/>
                      <a:ext cx="1657350" cy="1104900"/>
                    </a:xfrm>
                    <a:prstGeom prst="rect">
                      <a:avLst/>
                    </a:prstGeom>
                  </pic:spPr>
                </pic:pic>
              </a:graphicData>
            </a:graphic>
          </wp:anchor>
        </w:drawing>
      </w:r>
      <w:r w:rsidR="00445A3F" w:rsidRPr="00662B29">
        <w:t>Workplace safety checklists</w:t>
      </w:r>
    </w:p>
    <w:p w:rsidR="00445A3F" w:rsidRPr="00662B29" w:rsidRDefault="00445A3F" w:rsidP="00030746">
      <w:pPr>
        <w:pStyle w:val="Bullet1"/>
      </w:pPr>
      <w:r w:rsidRPr="00662B29">
        <w:t>Staff handbook – with a ‘Risk management’ section as well as sample documents staff are</w:t>
      </w:r>
      <w:r w:rsidR="00B31D88" w:rsidRPr="00662B29">
        <w:t xml:space="preserve"> </w:t>
      </w:r>
      <w:r w:rsidRPr="00662B29">
        <w:t>required or encouraged to complete</w:t>
      </w:r>
    </w:p>
    <w:p w:rsidR="00445A3F" w:rsidRPr="00662B29" w:rsidRDefault="00445A3F" w:rsidP="00030746">
      <w:pPr>
        <w:pStyle w:val="Bullet1"/>
      </w:pPr>
      <w:r w:rsidRPr="00662B29">
        <w:t>Copies of JSAs undertaken in the workplace</w:t>
      </w:r>
    </w:p>
    <w:p w:rsidR="00445A3F" w:rsidRPr="00662B29" w:rsidRDefault="00445A3F" w:rsidP="00030746">
      <w:pPr>
        <w:pStyle w:val="Bullet1"/>
      </w:pPr>
      <w:r w:rsidRPr="00662B29">
        <w:t xml:space="preserve">Workplace </w:t>
      </w:r>
      <w:r w:rsidR="002465BC" w:rsidRPr="00662B29">
        <w:t>safety and health</w:t>
      </w:r>
      <w:r w:rsidRPr="00662B29">
        <w:t xml:space="preserve"> reports</w:t>
      </w:r>
    </w:p>
    <w:p w:rsidR="00445A3F" w:rsidRPr="00662B29" w:rsidRDefault="00445A3F" w:rsidP="00030746">
      <w:pPr>
        <w:pStyle w:val="Bullet1"/>
      </w:pPr>
      <w:r w:rsidRPr="00662B29">
        <w:t>Copies of approved SOPs to ensure safe working practice</w:t>
      </w:r>
    </w:p>
    <w:p w:rsidR="00445A3F" w:rsidRPr="00662B29" w:rsidRDefault="00445A3F" w:rsidP="00030746">
      <w:pPr>
        <w:pStyle w:val="Bullet1"/>
      </w:pPr>
      <w:r w:rsidRPr="00662B29">
        <w:t>Handouts – prepared by you or the business on various risk situations</w:t>
      </w:r>
    </w:p>
    <w:p w:rsidR="00445A3F" w:rsidRPr="00662B29" w:rsidRDefault="00445A3F" w:rsidP="00030746">
      <w:pPr>
        <w:pStyle w:val="Bullet1"/>
      </w:pPr>
      <w:r w:rsidRPr="00662B29">
        <w:t>Brochures and materials from Ministry of Manpower or suppliers who provide materials to</w:t>
      </w:r>
      <w:r w:rsidR="00B31D88" w:rsidRPr="00662B29">
        <w:t xml:space="preserve"> </w:t>
      </w:r>
      <w:r w:rsidRPr="00662B29">
        <w:t>the organisation</w:t>
      </w:r>
    </w:p>
    <w:p w:rsidR="00445A3F" w:rsidRPr="00662B29" w:rsidRDefault="00445A3F" w:rsidP="00030746">
      <w:pPr>
        <w:pStyle w:val="Bullet1"/>
      </w:pPr>
      <w:r w:rsidRPr="00662B29">
        <w:t>Copies of policies prepared by the business applicable to safety and risk-related issues</w:t>
      </w:r>
    </w:p>
    <w:p w:rsidR="00445A3F" w:rsidRPr="00662B29" w:rsidRDefault="00445A3F" w:rsidP="00030746">
      <w:pPr>
        <w:pStyle w:val="Bullet1"/>
      </w:pPr>
      <w:r w:rsidRPr="00662B29">
        <w:t>Staff newsletters – featuring a ‘Workplace risk management’ section</w:t>
      </w:r>
    </w:p>
    <w:p w:rsidR="00445A3F" w:rsidRPr="00662B29" w:rsidRDefault="00445A3F" w:rsidP="00030746">
      <w:pPr>
        <w:pStyle w:val="Bullet1"/>
      </w:pPr>
      <w:r w:rsidRPr="00662B29">
        <w:t>Memoranda and emails – advising staff of relevant up-dates, initiatives, safety and risk</w:t>
      </w:r>
      <w:r w:rsidR="00BB3208" w:rsidRPr="00662B29">
        <w:t xml:space="preserve"> </w:t>
      </w:r>
      <w:r w:rsidRPr="00662B29">
        <w:t>related</w:t>
      </w:r>
      <w:r w:rsidR="00BB3208" w:rsidRPr="00662B29">
        <w:t xml:space="preserve"> </w:t>
      </w:r>
      <w:r w:rsidRPr="00662B29">
        <w:t>research findings</w:t>
      </w:r>
    </w:p>
    <w:p w:rsidR="00445A3F" w:rsidRPr="00662B29" w:rsidRDefault="00445A3F" w:rsidP="00030746">
      <w:pPr>
        <w:pStyle w:val="Bullet1"/>
      </w:pPr>
      <w:r w:rsidRPr="00662B29">
        <w:t>Guest speakers – from Head Office, MOM, SCDF.</w:t>
      </w:r>
    </w:p>
    <w:p w:rsidR="00445A3F" w:rsidRPr="00662B29" w:rsidRDefault="00445A3F" w:rsidP="008C003F">
      <w:pPr>
        <w:pStyle w:val="BodyCopyBold"/>
        <w:rPr>
          <w:noProof w:val="0"/>
        </w:rPr>
      </w:pPr>
      <w:r w:rsidRPr="00662B29">
        <w:rPr>
          <w:noProof w:val="0"/>
        </w:rPr>
        <w:t>Resource provision</w:t>
      </w:r>
    </w:p>
    <w:p w:rsidR="00445A3F" w:rsidRPr="00662B29" w:rsidRDefault="00445A3F" w:rsidP="00721199">
      <w:pPr>
        <w:pStyle w:val="BodyCopy"/>
        <w:rPr>
          <w:noProof w:val="0"/>
        </w:rPr>
      </w:pPr>
      <w:r w:rsidRPr="00662B29">
        <w:rPr>
          <w:noProof w:val="0"/>
        </w:rPr>
        <w:t>R</w:t>
      </w:r>
      <w:r w:rsidR="00BB3208" w:rsidRPr="00662B29">
        <w:rPr>
          <w:noProof w:val="0"/>
        </w:rPr>
        <w:t xml:space="preserve">esources are required to </w:t>
      </w:r>
      <w:r w:rsidRPr="00662B29">
        <w:rPr>
          <w:noProof w:val="0"/>
        </w:rPr>
        <w:t>facilitate implementation of required action.</w:t>
      </w:r>
    </w:p>
    <w:p w:rsidR="00445A3F" w:rsidRPr="00662B29" w:rsidRDefault="00445A3F" w:rsidP="00721199">
      <w:pPr>
        <w:pStyle w:val="BodyCopy"/>
        <w:rPr>
          <w:noProof w:val="0"/>
        </w:rPr>
      </w:pPr>
      <w:r w:rsidRPr="00662B29">
        <w:rPr>
          <w:noProof w:val="0"/>
        </w:rPr>
        <w:t>Management may provide these as a matter of course or you may be required to identify what is</w:t>
      </w:r>
      <w:r w:rsidR="00BB3208" w:rsidRPr="00662B29">
        <w:rPr>
          <w:noProof w:val="0"/>
        </w:rPr>
        <w:t xml:space="preserve"> </w:t>
      </w:r>
      <w:r w:rsidRPr="00662B29">
        <w:rPr>
          <w:noProof w:val="0"/>
        </w:rPr>
        <w:t>needed, arrange for their provision and su</w:t>
      </w:r>
      <w:r w:rsidR="00BB3208" w:rsidRPr="00662B29">
        <w:rPr>
          <w:noProof w:val="0"/>
        </w:rPr>
        <w:t xml:space="preserve">pervise their introduction for </w:t>
      </w:r>
      <w:r w:rsidRPr="00662B29">
        <w:rPr>
          <w:noProof w:val="0"/>
        </w:rPr>
        <w:t>use in the workplace.</w:t>
      </w:r>
    </w:p>
    <w:p w:rsidR="00445A3F" w:rsidRPr="00662B29" w:rsidRDefault="00445A3F" w:rsidP="00721199">
      <w:pPr>
        <w:pStyle w:val="BodyCopy"/>
        <w:rPr>
          <w:noProof w:val="0"/>
        </w:rPr>
      </w:pPr>
      <w:r w:rsidRPr="00662B29">
        <w:rPr>
          <w:noProof w:val="0"/>
        </w:rPr>
        <w:t>Resources which may need to be used include:</w:t>
      </w:r>
    </w:p>
    <w:p w:rsidR="00445A3F" w:rsidRPr="00662B29" w:rsidRDefault="00445A3F" w:rsidP="00030746">
      <w:pPr>
        <w:pStyle w:val="Bullet1"/>
      </w:pPr>
      <w:r w:rsidRPr="00662B29">
        <w:t>Money – there is always a need for funds to allow purchase of safety equipment and</w:t>
      </w:r>
      <w:r w:rsidR="00BB3208" w:rsidRPr="00662B29">
        <w:t xml:space="preserve"> materials, </w:t>
      </w:r>
      <w:r w:rsidRPr="00662B29">
        <w:t>or purchase of items to address risk</w:t>
      </w:r>
    </w:p>
    <w:p w:rsidR="00445A3F" w:rsidRPr="00662B29" w:rsidRDefault="00445A3F" w:rsidP="00030746">
      <w:pPr>
        <w:pStyle w:val="Bullet1"/>
      </w:pPr>
      <w:r w:rsidRPr="00662B29">
        <w:t>Time – there will nearly always be a need for staff to be allocated time for:</w:t>
      </w:r>
    </w:p>
    <w:p w:rsidR="00445A3F" w:rsidRPr="00662B29" w:rsidRDefault="00445A3F" w:rsidP="0088671E">
      <w:pPr>
        <w:pStyle w:val="Bullet2"/>
        <w:rPr>
          <w:lang w:val="en-AU"/>
        </w:rPr>
      </w:pPr>
      <w:r w:rsidRPr="00662B29">
        <w:rPr>
          <w:lang w:val="en-AU"/>
        </w:rPr>
        <w:t>Risk-related training</w:t>
      </w:r>
    </w:p>
    <w:p w:rsidR="00445A3F" w:rsidRPr="00662B29" w:rsidRDefault="00445A3F" w:rsidP="0088671E">
      <w:pPr>
        <w:pStyle w:val="Bullet2"/>
        <w:rPr>
          <w:lang w:val="en-AU"/>
        </w:rPr>
      </w:pPr>
      <w:r w:rsidRPr="00662B29">
        <w:rPr>
          <w:lang w:val="en-AU"/>
        </w:rPr>
        <w:t>Attendance at nominated meetings</w:t>
      </w:r>
    </w:p>
    <w:p w:rsidR="00445A3F" w:rsidRPr="00662B29" w:rsidRDefault="00445A3F" w:rsidP="0088671E">
      <w:pPr>
        <w:pStyle w:val="Bullet2"/>
        <w:rPr>
          <w:lang w:val="en-AU"/>
        </w:rPr>
      </w:pPr>
      <w:r w:rsidRPr="00662B29">
        <w:rPr>
          <w:lang w:val="en-AU"/>
        </w:rPr>
        <w:t>Participation in scheduled activities</w:t>
      </w:r>
    </w:p>
    <w:p w:rsidR="00445A3F" w:rsidRPr="00662B29" w:rsidRDefault="00445A3F" w:rsidP="0088671E">
      <w:pPr>
        <w:pStyle w:val="Bullet2"/>
        <w:rPr>
          <w:lang w:val="en-AU"/>
        </w:rPr>
      </w:pPr>
      <w:r w:rsidRPr="00662B29">
        <w:rPr>
          <w:lang w:val="en-AU"/>
        </w:rPr>
        <w:t>Involvement in relevant workplace committees</w:t>
      </w:r>
    </w:p>
    <w:p w:rsidR="00445A3F" w:rsidRPr="00662B29" w:rsidRDefault="000E4137" w:rsidP="00030746">
      <w:pPr>
        <w:pStyle w:val="Bullet1"/>
      </w:pPr>
      <w:r w:rsidRPr="00662B29">
        <w:rPr>
          <w:noProof/>
          <w:lang w:val="en-US"/>
        </w:rPr>
        <w:drawing>
          <wp:anchor distT="0" distB="0" distL="114300" distR="114300" simplePos="0" relativeHeight="252184576" behindDoc="0" locked="0" layoutInCell="1" allowOverlap="1">
            <wp:simplePos x="0" y="0"/>
            <wp:positionH relativeFrom="column">
              <wp:posOffset>3838575</wp:posOffset>
            </wp:positionH>
            <wp:positionV relativeFrom="paragraph">
              <wp:posOffset>3810</wp:posOffset>
            </wp:positionV>
            <wp:extent cx="1859915" cy="1238250"/>
            <wp:effectExtent l="19050" t="0" r="6985" b="0"/>
            <wp:wrapSquare wrapText="bothSides"/>
            <wp:docPr id="211" name="Picture 210" descr="shutterstock_104278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78490.jpg"/>
                    <pic:cNvPicPr/>
                  </pic:nvPicPr>
                  <pic:blipFill>
                    <a:blip r:embed="rId257" cstate="print"/>
                    <a:stretch>
                      <a:fillRect/>
                    </a:stretch>
                  </pic:blipFill>
                  <pic:spPr>
                    <a:xfrm>
                      <a:off x="0" y="0"/>
                      <a:ext cx="1859915" cy="1238250"/>
                    </a:xfrm>
                    <a:prstGeom prst="rect">
                      <a:avLst/>
                    </a:prstGeom>
                  </pic:spPr>
                </pic:pic>
              </a:graphicData>
            </a:graphic>
          </wp:anchor>
        </w:drawing>
      </w:r>
      <w:r w:rsidR="00445A3F" w:rsidRPr="00662B29">
        <w:t>Documentation – there will be a series of forms and specialised documents (such as</w:t>
      </w:r>
      <w:r w:rsidR="00BB3208" w:rsidRPr="00662B29">
        <w:t xml:space="preserve"> </w:t>
      </w:r>
      <w:r w:rsidR="00445A3F" w:rsidRPr="00662B29">
        <w:t>templates for procedures, plans, policies and reports) required to underpin and record:</w:t>
      </w:r>
    </w:p>
    <w:p w:rsidR="00445A3F" w:rsidRPr="00662B29" w:rsidRDefault="00445A3F" w:rsidP="0088671E">
      <w:pPr>
        <w:pStyle w:val="Bullet2"/>
        <w:rPr>
          <w:lang w:val="en-AU"/>
        </w:rPr>
      </w:pPr>
      <w:r w:rsidRPr="00662B29">
        <w:rPr>
          <w:lang w:val="en-AU"/>
        </w:rPr>
        <w:t>Staff training</w:t>
      </w:r>
    </w:p>
    <w:p w:rsidR="00445A3F" w:rsidRPr="00662B29" w:rsidRDefault="00445A3F" w:rsidP="0088671E">
      <w:pPr>
        <w:pStyle w:val="Bullet2"/>
        <w:rPr>
          <w:lang w:val="en-AU"/>
        </w:rPr>
      </w:pPr>
      <w:r w:rsidRPr="00662B29">
        <w:rPr>
          <w:lang w:val="en-AU"/>
        </w:rPr>
        <w:t>Risk identification activities</w:t>
      </w:r>
    </w:p>
    <w:p w:rsidR="00445A3F" w:rsidRPr="00662B29" w:rsidRDefault="00445A3F" w:rsidP="0088671E">
      <w:pPr>
        <w:pStyle w:val="Bullet2"/>
        <w:rPr>
          <w:lang w:val="en-AU"/>
        </w:rPr>
      </w:pPr>
      <w:r w:rsidRPr="00662B29">
        <w:rPr>
          <w:lang w:val="en-AU"/>
        </w:rPr>
        <w:t>Risk analysis and evaluation</w:t>
      </w:r>
    </w:p>
    <w:p w:rsidR="00BB3208" w:rsidRPr="00662B29" w:rsidRDefault="00445A3F" w:rsidP="0088671E">
      <w:pPr>
        <w:pStyle w:val="Bullet2"/>
        <w:rPr>
          <w:lang w:val="en-AU"/>
        </w:rPr>
      </w:pPr>
      <w:r w:rsidRPr="00662B29">
        <w:rPr>
          <w:lang w:val="en-AU"/>
        </w:rPr>
        <w:t>Reporting and notification procedures</w:t>
      </w:r>
    </w:p>
    <w:p w:rsidR="00445A3F" w:rsidRPr="00662B29" w:rsidRDefault="00445A3F" w:rsidP="00030746">
      <w:pPr>
        <w:pStyle w:val="Bullet1"/>
      </w:pPr>
      <w:r w:rsidRPr="00662B29">
        <w:t>Training courses – which may be:</w:t>
      </w:r>
    </w:p>
    <w:p w:rsidR="00445A3F" w:rsidRPr="00662B29" w:rsidRDefault="000E4137" w:rsidP="0088671E">
      <w:pPr>
        <w:pStyle w:val="Bullet2"/>
        <w:rPr>
          <w:lang w:val="en-AU"/>
        </w:rPr>
      </w:pPr>
      <w:r w:rsidRPr="00662B29">
        <w:rPr>
          <w:noProof/>
          <w:lang w:eastAsia="en-US"/>
        </w:rPr>
        <w:drawing>
          <wp:anchor distT="0" distB="0" distL="114300" distR="114300" simplePos="0" relativeHeight="252185600" behindDoc="0" locked="0" layoutInCell="1" allowOverlap="1">
            <wp:simplePos x="0" y="0"/>
            <wp:positionH relativeFrom="column">
              <wp:posOffset>3838575</wp:posOffset>
            </wp:positionH>
            <wp:positionV relativeFrom="paragraph">
              <wp:posOffset>454025</wp:posOffset>
            </wp:positionV>
            <wp:extent cx="1771650" cy="1181100"/>
            <wp:effectExtent l="19050" t="0" r="0" b="0"/>
            <wp:wrapSquare wrapText="bothSides"/>
            <wp:docPr id="212" name="Picture 211" descr="shutterstock_174875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4875954.jpg"/>
                    <pic:cNvPicPr/>
                  </pic:nvPicPr>
                  <pic:blipFill>
                    <a:blip r:embed="rId258" cstate="print"/>
                    <a:stretch>
                      <a:fillRect/>
                    </a:stretch>
                  </pic:blipFill>
                  <pic:spPr>
                    <a:xfrm>
                      <a:off x="0" y="0"/>
                      <a:ext cx="1771650" cy="1181100"/>
                    </a:xfrm>
                    <a:prstGeom prst="rect">
                      <a:avLst/>
                    </a:prstGeom>
                  </pic:spPr>
                </pic:pic>
              </a:graphicData>
            </a:graphic>
          </wp:anchor>
        </w:drawing>
      </w:r>
      <w:r w:rsidR="00445A3F" w:rsidRPr="00662B29">
        <w:rPr>
          <w:lang w:val="en-AU"/>
        </w:rPr>
        <w:t>Conducted internally</w:t>
      </w:r>
    </w:p>
    <w:p w:rsidR="00445A3F" w:rsidRPr="00662B29" w:rsidRDefault="00445A3F" w:rsidP="0088671E">
      <w:pPr>
        <w:pStyle w:val="Bullet2"/>
        <w:rPr>
          <w:lang w:val="en-AU"/>
        </w:rPr>
      </w:pPr>
      <w:r w:rsidRPr="00662B29">
        <w:rPr>
          <w:lang w:val="en-AU"/>
        </w:rPr>
        <w:t>Provided by a</w:t>
      </w:r>
      <w:r w:rsidR="00BB3208" w:rsidRPr="00662B29">
        <w:rPr>
          <w:lang w:val="en-AU"/>
        </w:rPr>
        <w:t xml:space="preserve"> training organisation</w:t>
      </w:r>
    </w:p>
    <w:p w:rsidR="00445A3F" w:rsidRPr="00662B29" w:rsidRDefault="00445A3F" w:rsidP="0088671E">
      <w:pPr>
        <w:pStyle w:val="Bullet2"/>
        <w:rPr>
          <w:lang w:val="en-AU"/>
        </w:rPr>
      </w:pPr>
      <w:r w:rsidRPr="00662B29">
        <w:rPr>
          <w:lang w:val="en-AU"/>
        </w:rPr>
        <w:t>Offered by authorities</w:t>
      </w:r>
    </w:p>
    <w:p w:rsidR="00445A3F" w:rsidRPr="00662B29" w:rsidRDefault="00445A3F" w:rsidP="0088671E">
      <w:pPr>
        <w:pStyle w:val="Bullet2"/>
        <w:rPr>
          <w:lang w:val="en-AU"/>
        </w:rPr>
      </w:pPr>
      <w:r w:rsidRPr="00662B29">
        <w:rPr>
          <w:lang w:val="en-AU"/>
        </w:rPr>
        <w:t>Specific to identified need – such as First Aid courses, Risk Identification course, Risk</w:t>
      </w:r>
    </w:p>
    <w:p w:rsidR="00BB3208" w:rsidRPr="00662B29" w:rsidRDefault="00445A3F" w:rsidP="0088671E">
      <w:pPr>
        <w:pStyle w:val="Bullet2"/>
        <w:rPr>
          <w:lang w:val="en-AU"/>
        </w:rPr>
      </w:pPr>
      <w:r w:rsidRPr="00662B29">
        <w:rPr>
          <w:lang w:val="en-AU"/>
        </w:rPr>
        <w:t>Ma</w:t>
      </w:r>
      <w:r w:rsidR="00BB3208" w:rsidRPr="00662B29">
        <w:rPr>
          <w:lang w:val="en-AU"/>
        </w:rPr>
        <w:t xml:space="preserve">nagement courses and top-up </w:t>
      </w:r>
      <w:r w:rsidRPr="00662B29">
        <w:rPr>
          <w:lang w:val="en-AU"/>
        </w:rPr>
        <w:t>or refresher courses as required</w:t>
      </w:r>
    </w:p>
    <w:p w:rsidR="000E4137" w:rsidRPr="00662B29" w:rsidRDefault="000E4137">
      <w:pPr>
        <w:rPr>
          <w:rFonts w:ascii="Helvetica" w:eastAsia="Times New Roman" w:hAnsi="Helvetica" w:cs="Helvetica"/>
          <w:color w:val="000000"/>
        </w:rPr>
      </w:pPr>
      <w:r w:rsidRPr="00662B29">
        <w:rPr>
          <w:rFonts w:ascii="Helvetica" w:eastAsia="Times New Roman" w:hAnsi="Helvetica" w:cs="Helvetica"/>
          <w:color w:val="000000"/>
        </w:rPr>
        <w:br w:type="page"/>
      </w:r>
    </w:p>
    <w:p w:rsidR="00445A3F" w:rsidRPr="00662B29" w:rsidRDefault="00445A3F" w:rsidP="00030746">
      <w:pPr>
        <w:pStyle w:val="Bullet1"/>
      </w:pPr>
      <w:r w:rsidRPr="00662B29">
        <w:t>Physical resources – these include:</w:t>
      </w:r>
    </w:p>
    <w:p w:rsidR="00445A3F" w:rsidRPr="00662B29" w:rsidRDefault="00445A3F" w:rsidP="0088671E">
      <w:pPr>
        <w:pStyle w:val="Bullet2"/>
        <w:rPr>
          <w:lang w:val="en-AU"/>
        </w:rPr>
      </w:pPr>
      <w:r w:rsidRPr="00662B29">
        <w:rPr>
          <w:lang w:val="en-AU"/>
        </w:rPr>
        <w:t xml:space="preserve">Plant, equipment, machinery and utensils to enable </w:t>
      </w:r>
      <w:r w:rsidR="000E4137" w:rsidRPr="00662B29">
        <w:rPr>
          <w:lang w:val="en-AU"/>
        </w:rPr>
        <w:t xml:space="preserve">a safe and </w:t>
      </w:r>
      <w:r w:rsidRPr="00662B29">
        <w:rPr>
          <w:lang w:val="en-AU"/>
        </w:rPr>
        <w:t>risk-free work</w:t>
      </w:r>
    </w:p>
    <w:p w:rsidR="00445A3F" w:rsidRPr="00662B29" w:rsidRDefault="00445A3F" w:rsidP="0088671E">
      <w:pPr>
        <w:pStyle w:val="Bullet2"/>
        <w:rPr>
          <w:lang w:val="en-AU"/>
        </w:rPr>
      </w:pPr>
      <w:r w:rsidRPr="00662B29">
        <w:rPr>
          <w:lang w:val="en-AU"/>
        </w:rPr>
        <w:t>Systems and t</w:t>
      </w:r>
      <w:r w:rsidR="000E4137" w:rsidRPr="00662B29">
        <w:rPr>
          <w:lang w:val="en-AU"/>
        </w:rPr>
        <w:t xml:space="preserve">echnology – to support work </w:t>
      </w:r>
      <w:r w:rsidRPr="00662B29">
        <w:rPr>
          <w:lang w:val="en-AU"/>
        </w:rPr>
        <w:t>or monitor workplace safety and risk</w:t>
      </w:r>
    </w:p>
    <w:p w:rsidR="00BB3208" w:rsidRPr="00662B29" w:rsidRDefault="00445A3F" w:rsidP="0088671E">
      <w:pPr>
        <w:pStyle w:val="Bullet2"/>
        <w:rPr>
          <w:lang w:val="en-AU"/>
        </w:rPr>
      </w:pPr>
      <w:r w:rsidRPr="00662B29">
        <w:rPr>
          <w:lang w:val="en-AU"/>
        </w:rPr>
        <w:t>Safety equipment – required as part of risk control and to optimise safety</w:t>
      </w:r>
    </w:p>
    <w:p w:rsidR="00445A3F" w:rsidRPr="00662B29" w:rsidRDefault="00445A3F" w:rsidP="00030746">
      <w:pPr>
        <w:pStyle w:val="Bullet1"/>
      </w:pPr>
      <w:r w:rsidRPr="00662B29">
        <w:t>Workplace infrastructure – such as:</w:t>
      </w:r>
    </w:p>
    <w:p w:rsidR="00445A3F" w:rsidRPr="00662B29" w:rsidRDefault="000E4137" w:rsidP="0088671E">
      <w:pPr>
        <w:pStyle w:val="Bullet2"/>
        <w:rPr>
          <w:lang w:val="en-AU"/>
        </w:rPr>
      </w:pPr>
      <w:r w:rsidRPr="00662B29">
        <w:rPr>
          <w:noProof/>
          <w:lang w:eastAsia="en-US"/>
        </w:rPr>
        <w:drawing>
          <wp:anchor distT="0" distB="0" distL="114300" distR="114300" simplePos="0" relativeHeight="252186624" behindDoc="0" locked="0" layoutInCell="1" allowOverlap="1">
            <wp:simplePos x="0" y="0"/>
            <wp:positionH relativeFrom="column">
              <wp:posOffset>3810000</wp:posOffset>
            </wp:positionH>
            <wp:positionV relativeFrom="paragraph">
              <wp:posOffset>520700</wp:posOffset>
            </wp:positionV>
            <wp:extent cx="1524000" cy="1143000"/>
            <wp:effectExtent l="19050" t="0" r="0" b="0"/>
            <wp:wrapSquare wrapText="bothSides"/>
            <wp:docPr id="214" name="Picture 213" descr="shutterstock_1156097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5609774.jpg"/>
                    <pic:cNvPicPr/>
                  </pic:nvPicPr>
                  <pic:blipFill>
                    <a:blip r:embed="rId259" cstate="print"/>
                    <a:stretch>
                      <a:fillRect/>
                    </a:stretch>
                  </pic:blipFill>
                  <pic:spPr>
                    <a:xfrm>
                      <a:off x="0" y="0"/>
                      <a:ext cx="1524000" cy="1143000"/>
                    </a:xfrm>
                    <a:prstGeom prst="rect">
                      <a:avLst/>
                    </a:prstGeom>
                  </pic:spPr>
                </pic:pic>
              </a:graphicData>
            </a:graphic>
          </wp:anchor>
        </w:drawing>
      </w:r>
      <w:r w:rsidR="00445A3F" w:rsidRPr="00662B29">
        <w:rPr>
          <w:lang w:val="en-AU"/>
        </w:rPr>
        <w:t>Encouraging and facilitating establishment of a formal workplace ‘safety and health’</w:t>
      </w:r>
      <w:r w:rsidR="00BB3208" w:rsidRPr="00662B29">
        <w:rPr>
          <w:lang w:val="en-AU"/>
        </w:rPr>
        <w:t xml:space="preserve"> </w:t>
      </w:r>
      <w:r w:rsidR="00445A3F" w:rsidRPr="00662B29">
        <w:rPr>
          <w:lang w:val="en-AU"/>
        </w:rPr>
        <w:t>and ‘risk management’ structures – with committees, workplace representatives and</w:t>
      </w:r>
      <w:r w:rsidR="00BB3208" w:rsidRPr="00662B29">
        <w:rPr>
          <w:lang w:val="en-AU"/>
        </w:rPr>
        <w:t xml:space="preserve"> inclusion and </w:t>
      </w:r>
      <w:r w:rsidR="00445A3F" w:rsidRPr="00662B29">
        <w:rPr>
          <w:lang w:val="en-AU"/>
        </w:rPr>
        <w:t>allocation of responsibilities into job positions</w:t>
      </w:r>
    </w:p>
    <w:p w:rsidR="00445A3F" w:rsidRPr="00662B29" w:rsidRDefault="00445A3F" w:rsidP="0088671E">
      <w:pPr>
        <w:pStyle w:val="Bullet2"/>
        <w:rPr>
          <w:lang w:val="en-AU"/>
        </w:rPr>
      </w:pPr>
      <w:r w:rsidRPr="00662B29">
        <w:rPr>
          <w:lang w:val="en-AU"/>
        </w:rPr>
        <w:t>Providi</w:t>
      </w:r>
      <w:r w:rsidR="000E4137" w:rsidRPr="00662B29">
        <w:rPr>
          <w:lang w:val="en-AU"/>
        </w:rPr>
        <w:t xml:space="preserve">ng meeting places, materials and </w:t>
      </w:r>
      <w:r w:rsidRPr="00662B29">
        <w:rPr>
          <w:lang w:val="en-AU"/>
        </w:rPr>
        <w:t>office equipment to support the workplace</w:t>
      </w:r>
      <w:r w:rsidR="00BB3208" w:rsidRPr="00662B29">
        <w:rPr>
          <w:lang w:val="en-AU"/>
        </w:rPr>
        <w:t xml:space="preserve"> </w:t>
      </w:r>
      <w:r w:rsidRPr="00662B29">
        <w:rPr>
          <w:lang w:val="en-AU"/>
        </w:rPr>
        <w:t>structures</w:t>
      </w:r>
    </w:p>
    <w:p w:rsidR="00445A3F" w:rsidRPr="00662B29" w:rsidRDefault="00445A3F" w:rsidP="0088671E">
      <w:pPr>
        <w:pStyle w:val="Bullet2"/>
        <w:rPr>
          <w:lang w:val="en-AU"/>
        </w:rPr>
      </w:pPr>
      <w:r w:rsidRPr="00662B29">
        <w:rPr>
          <w:lang w:val="en-AU"/>
        </w:rPr>
        <w:t>Development of workplace risk and safety teams</w:t>
      </w:r>
    </w:p>
    <w:p w:rsidR="00445A3F" w:rsidRPr="00662B29" w:rsidRDefault="00445A3F" w:rsidP="0088671E">
      <w:pPr>
        <w:pStyle w:val="Bullet2"/>
        <w:rPr>
          <w:rFonts w:cs="Helvetica"/>
          <w:color w:val="000000"/>
          <w:lang w:val="en-AU"/>
        </w:rPr>
      </w:pPr>
      <w:r w:rsidRPr="00662B29">
        <w:rPr>
          <w:lang w:val="en-AU"/>
        </w:rPr>
        <w:t>Creation</w:t>
      </w:r>
      <w:r w:rsidRPr="00662B29">
        <w:rPr>
          <w:rFonts w:cs="Helvetica"/>
          <w:color w:val="000000"/>
          <w:lang w:val="en-AU"/>
        </w:rPr>
        <w:t xml:space="preserve"> of a workplace culture which values safety and risk management.</w:t>
      </w:r>
    </w:p>
    <w:p w:rsidR="00445A3F" w:rsidRPr="00662B29" w:rsidRDefault="00445A3F" w:rsidP="008C003F">
      <w:pPr>
        <w:pStyle w:val="BodyCopyBold"/>
        <w:rPr>
          <w:noProof w:val="0"/>
        </w:rPr>
      </w:pPr>
      <w:r w:rsidRPr="00662B29">
        <w:rPr>
          <w:noProof w:val="0"/>
        </w:rPr>
        <w:t>Practical components</w:t>
      </w:r>
    </w:p>
    <w:p w:rsidR="00445A3F" w:rsidRPr="00662B29" w:rsidRDefault="00445A3F" w:rsidP="00721199">
      <w:pPr>
        <w:pStyle w:val="BodyCopy"/>
        <w:rPr>
          <w:noProof w:val="0"/>
        </w:rPr>
      </w:pPr>
      <w:r w:rsidRPr="00662B29">
        <w:rPr>
          <w:noProof w:val="0"/>
        </w:rPr>
        <w:t>By its nature risk management activities are essentially practical.</w:t>
      </w:r>
    </w:p>
    <w:p w:rsidR="00445A3F" w:rsidRPr="00662B29" w:rsidRDefault="00445A3F" w:rsidP="00721199">
      <w:pPr>
        <w:pStyle w:val="BodyCopy"/>
        <w:rPr>
          <w:noProof w:val="0"/>
        </w:rPr>
      </w:pPr>
      <w:r w:rsidRPr="00662B29">
        <w:rPr>
          <w:noProof w:val="0"/>
        </w:rPr>
        <w:t>As such they demand your training include practical elements so staff can implement the theory</w:t>
      </w:r>
      <w:r w:rsidR="00200FBF" w:rsidRPr="00662B29">
        <w:rPr>
          <w:noProof w:val="0"/>
        </w:rPr>
        <w:t xml:space="preserve"> </w:t>
      </w:r>
      <w:r w:rsidRPr="00662B29">
        <w:rPr>
          <w:noProof w:val="0"/>
        </w:rPr>
        <w:t>they have been provided with.</w:t>
      </w:r>
    </w:p>
    <w:p w:rsidR="00445A3F" w:rsidRPr="00662B29" w:rsidRDefault="00445A3F" w:rsidP="00721199">
      <w:pPr>
        <w:pStyle w:val="BodyCopy"/>
        <w:rPr>
          <w:noProof w:val="0"/>
        </w:rPr>
      </w:pPr>
      <w:r w:rsidRPr="00662B29">
        <w:rPr>
          <w:noProof w:val="0"/>
        </w:rPr>
        <w:t>Practical elements may include:</w:t>
      </w:r>
    </w:p>
    <w:p w:rsidR="00445A3F" w:rsidRPr="00662B29" w:rsidRDefault="00445A3F" w:rsidP="00030746">
      <w:pPr>
        <w:pStyle w:val="Bullet1"/>
      </w:pPr>
      <w:r w:rsidRPr="00662B29">
        <w:t>Demonstrations of practice – showing staff:</w:t>
      </w:r>
    </w:p>
    <w:p w:rsidR="00445A3F" w:rsidRPr="00662B29" w:rsidRDefault="000E4137" w:rsidP="0088671E">
      <w:pPr>
        <w:pStyle w:val="Bullet2"/>
        <w:rPr>
          <w:lang w:val="en-AU"/>
        </w:rPr>
      </w:pPr>
      <w:r w:rsidRPr="00662B29">
        <w:rPr>
          <w:noProof/>
          <w:lang w:eastAsia="en-US"/>
        </w:rPr>
        <w:drawing>
          <wp:anchor distT="0" distB="0" distL="114300" distR="114300" simplePos="0" relativeHeight="252187648" behindDoc="0" locked="0" layoutInCell="1" allowOverlap="1">
            <wp:simplePos x="0" y="0"/>
            <wp:positionH relativeFrom="column">
              <wp:posOffset>3810000</wp:posOffset>
            </wp:positionH>
            <wp:positionV relativeFrom="paragraph">
              <wp:posOffset>83820</wp:posOffset>
            </wp:positionV>
            <wp:extent cx="1695450" cy="1695450"/>
            <wp:effectExtent l="19050" t="0" r="0" b="0"/>
            <wp:wrapSquare wrapText="bothSides"/>
            <wp:docPr id="218" name="Picture 217" descr="W97_right_tool_shutterstock_1554339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97_right_tool_shutterstock_155433938.jpg"/>
                    <pic:cNvPicPr/>
                  </pic:nvPicPr>
                  <pic:blipFill>
                    <a:blip r:embed="rId260" cstate="print"/>
                    <a:stretch>
                      <a:fillRect/>
                    </a:stretch>
                  </pic:blipFill>
                  <pic:spPr>
                    <a:xfrm>
                      <a:off x="0" y="0"/>
                      <a:ext cx="1695450" cy="1695450"/>
                    </a:xfrm>
                    <a:prstGeom prst="rect">
                      <a:avLst/>
                    </a:prstGeom>
                  </pic:spPr>
                </pic:pic>
              </a:graphicData>
            </a:graphic>
          </wp:anchor>
        </w:drawing>
      </w:r>
      <w:r w:rsidR="00445A3F" w:rsidRPr="00662B29">
        <w:rPr>
          <w:lang w:val="en-AU"/>
        </w:rPr>
        <w:t>How to use equipment</w:t>
      </w:r>
    </w:p>
    <w:p w:rsidR="00445A3F" w:rsidRPr="00662B29" w:rsidRDefault="00445A3F" w:rsidP="0088671E">
      <w:pPr>
        <w:pStyle w:val="Bullet2"/>
        <w:rPr>
          <w:lang w:val="en-AU"/>
        </w:rPr>
      </w:pPr>
      <w:r w:rsidRPr="00662B29">
        <w:rPr>
          <w:lang w:val="en-AU"/>
        </w:rPr>
        <w:t>How to apply required procedures</w:t>
      </w:r>
    </w:p>
    <w:p w:rsidR="00445A3F" w:rsidRPr="00662B29" w:rsidRDefault="00445A3F" w:rsidP="00030746">
      <w:pPr>
        <w:pStyle w:val="Bullet1"/>
      </w:pPr>
      <w:r w:rsidRPr="00662B29">
        <w:t>Opportunities for staff to practice – also known as ‘drill’</w:t>
      </w:r>
    </w:p>
    <w:p w:rsidR="00445A3F" w:rsidRPr="00662B29" w:rsidRDefault="00445A3F" w:rsidP="0088671E">
      <w:pPr>
        <w:pStyle w:val="Bullet2"/>
        <w:rPr>
          <w:lang w:val="en-AU"/>
        </w:rPr>
      </w:pPr>
      <w:r w:rsidRPr="00662B29">
        <w:rPr>
          <w:lang w:val="en-AU"/>
        </w:rPr>
        <w:t>Role plays</w:t>
      </w:r>
    </w:p>
    <w:p w:rsidR="00445A3F" w:rsidRPr="00662B29" w:rsidRDefault="00445A3F" w:rsidP="0088671E">
      <w:pPr>
        <w:pStyle w:val="Bullet2"/>
        <w:rPr>
          <w:lang w:val="en-AU"/>
        </w:rPr>
      </w:pPr>
      <w:r w:rsidRPr="00662B29">
        <w:rPr>
          <w:lang w:val="en-AU"/>
        </w:rPr>
        <w:t>Exercises</w:t>
      </w:r>
    </w:p>
    <w:p w:rsidR="00445A3F" w:rsidRPr="00662B29" w:rsidRDefault="00445A3F" w:rsidP="0088671E">
      <w:pPr>
        <w:pStyle w:val="Bullet2"/>
        <w:rPr>
          <w:lang w:val="en-AU"/>
        </w:rPr>
      </w:pPr>
      <w:r w:rsidRPr="00662B29">
        <w:rPr>
          <w:lang w:val="en-AU"/>
        </w:rPr>
        <w:t>Fire drills</w:t>
      </w:r>
    </w:p>
    <w:p w:rsidR="00445A3F" w:rsidRPr="00662B29" w:rsidRDefault="00445A3F" w:rsidP="0088671E">
      <w:pPr>
        <w:pStyle w:val="Bullet2"/>
        <w:rPr>
          <w:lang w:val="en-AU"/>
        </w:rPr>
      </w:pPr>
      <w:r w:rsidRPr="00662B29">
        <w:rPr>
          <w:lang w:val="en-AU"/>
        </w:rPr>
        <w:t>Evacuation drills</w:t>
      </w:r>
    </w:p>
    <w:p w:rsidR="00445A3F" w:rsidRPr="00662B29" w:rsidRDefault="00445A3F" w:rsidP="00030746">
      <w:pPr>
        <w:pStyle w:val="Bullet1"/>
      </w:pPr>
      <w:r w:rsidRPr="00662B29">
        <w:t>Testing of competencies – such as:</w:t>
      </w:r>
    </w:p>
    <w:p w:rsidR="00445A3F" w:rsidRPr="00662B29" w:rsidRDefault="00445A3F" w:rsidP="0088671E">
      <w:pPr>
        <w:pStyle w:val="Bullet2"/>
        <w:rPr>
          <w:lang w:val="en-AU"/>
        </w:rPr>
      </w:pPr>
      <w:r w:rsidRPr="00662B29">
        <w:rPr>
          <w:lang w:val="en-AU"/>
        </w:rPr>
        <w:t>Applying first aid</w:t>
      </w:r>
    </w:p>
    <w:p w:rsidR="00200FBF" w:rsidRPr="00662B29" w:rsidRDefault="00445A3F" w:rsidP="0088671E">
      <w:pPr>
        <w:pStyle w:val="Bullet2"/>
        <w:rPr>
          <w:lang w:val="en-AU"/>
        </w:rPr>
      </w:pPr>
      <w:r w:rsidRPr="00662B29">
        <w:rPr>
          <w:lang w:val="en-AU"/>
        </w:rPr>
        <w:t>Using fire suppression equipment</w:t>
      </w:r>
    </w:p>
    <w:p w:rsidR="00445A3F" w:rsidRPr="00662B29" w:rsidRDefault="00445A3F" w:rsidP="00030746">
      <w:pPr>
        <w:pStyle w:val="Bullet1"/>
      </w:pPr>
      <w:r w:rsidRPr="00662B29">
        <w:t>Enabling certification and licensing of staff as required by authorities.</w:t>
      </w:r>
    </w:p>
    <w:p w:rsidR="003115C3" w:rsidRPr="00662B29" w:rsidRDefault="003115C3" w:rsidP="00445A3F">
      <w:pPr>
        <w:pStyle w:val="TableBullet1"/>
        <w:numPr>
          <w:ilvl w:val="0"/>
          <w:numId w:val="0"/>
        </w:numPr>
        <w:spacing w:before="80" w:after="120"/>
        <w:ind w:left="357" w:hanging="357"/>
        <w:rPr>
          <w:noProof w:val="0"/>
        </w:rPr>
      </w:pPr>
      <w:r w:rsidRPr="00662B29">
        <w:rPr>
          <w:noProof w:val="0"/>
          <w:lang w:eastAsia="en-AU"/>
        </w:rPr>
        <w:br w:type="page"/>
      </w:r>
    </w:p>
    <w:p w:rsidR="000A249F" w:rsidRPr="00662B29" w:rsidRDefault="000A249F" w:rsidP="003115C3">
      <w:pPr>
        <w:pStyle w:val="Heading2"/>
      </w:pPr>
      <w:r w:rsidRPr="00662B29">
        <w:t>5.6</w:t>
      </w:r>
      <w:r w:rsidRPr="00662B29">
        <w:tab/>
      </w:r>
      <w:fldSimple w:instr=" REF  Criteria56  \* MERGEFORMAT ">
        <w:sdt>
          <w:sdtPr>
            <w:alias w:val="Criteria56"/>
            <w:tag w:val="Criteria56"/>
            <w:id w:val="1642543633"/>
            <w:placeholder>
              <w:docPart w:val="346E429C18164E588D1F3EE6CE2E68AA"/>
            </w:placeholder>
          </w:sdtPr>
          <w:sdtEndPr>
            <w:rPr>
              <w:rStyle w:val="PlaceholderText"/>
              <w:color w:val="808080"/>
            </w:rPr>
          </w:sdtEndPr>
          <w:sdtContent>
            <w:r w:rsidR="001205F2" w:rsidRPr="001205F2">
              <w:rPr>
                <w:rStyle w:val="PlaceholderText"/>
                <w:color w:val="45545F"/>
              </w:rPr>
              <w:t>Develop written operational contingency plans</w:t>
            </w:r>
          </w:sdtContent>
        </w:sdt>
      </w:fldSimple>
    </w:p>
    <w:p w:rsidR="003115C3" w:rsidRPr="00662B29" w:rsidRDefault="003115C3" w:rsidP="0048318E">
      <w:pPr>
        <w:pStyle w:val="Heading3"/>
      </w:pPr>
      <w:r w:rsidRPr="00662B29">
        <w:t>Introduction</w:t>
      </w:r>
    </w:p>
    <w:p w:rsidR="0066493C" w:rsidRPr="00662B29" w:rsidRDefault="0066493C" w:rsidP="00721199">
      <w:pPr>
        <w:pStyle w:val="BodyCopy"/>
        <w:rPr>
          <w:noProof w:val="0"/>
        </w:rPr>
      </w:pPr>
      <w:r w:rsidRPr="00662B29">
        <w:rPr>
          <w:noProof w:val="0"/>
        </w:rPr>
        <w:t>Contingency plans need to be prepared for all situations where risk assessment procedures</w:t>
      </w:r>
      <w:r w:rsidR="00371319" w:rsidRPr="00662B29">
        <w:rPr>
          <w:noProof w:val="0"/>
        </w:rPr>
        <w:t xml:space="preserve"> </w:t>
      </w:r>
      <w:r w:rsidRPr="00662B29">
        <w:rPr>
          <w:noProof w:val="0"/>
        </w:rPr>
        <w:t>indicate a need to do so.</w:t>
      </w:r>
    </w:p>
    <w:p w:rsidR="0066493C" w:rsidRPr="00662B29" w:rsidRDefault="0066493C" w:rsidP="00721199">
      <w:pPr>
        <w:pStyle w:val="BodyCopy"/>
        <w:rPr>
          <w:noProof w:val="0"/>
        </w:rPr>
      </w:pPr>
      <w:r w:rsidRPr="00662B29">
        <w:rPr>
          <w:noProof w:val="0"/>
        </w:rPr>
        <w:t>This section defines contingency plans and identifies circumstances and situations for which</w:t>
      </w:r>
      <w:r w:rsidR="00371319" w:rsidRPr="00662B29">
        <w:rPr>
          <w:noProof w:val="0"/>
        </w:rPr>
        <w:t xml:space="preserve"> </w:t>
      </w:r>
      <w:r w:rsidRPr="00662B29">
        <w:rPr>
          <w:noProof w:val="0"/>
        </w:rPr>
        <w:t>they may need to be prepared.</w:t>
      </w:r>
    </w:p>
    <w:p w:rsidR="0066493C" w:rsidRPr="00662B29" w:rsidRDefault="00371319" w:rsidP="0048318E">
      <w:pPr>
        <w:pStyle w:val="Heading3"/>
        <w:rPr>
          <w:szCs w:val="28"/>
        </w:rPr>
      </w:pPr>
      <w:r w:rsidRPr="00662B29">
        <w:rPr>
          <w:szCs w:val="28"/>
        </w:rPr>
        <w:t>Introduction to</w:t>
      </w:r>
      <w:r w:rsidR="0066493C" w:rsidRPr="00662B29">
        <w:rPr>
          <w:szCs w:val="28"/>
        </w:rPr>
        <w:t xml:space="preserve"> contingency plans</w:t>
      </w:r>
    </w:p>
    <w:p w:rsidR="0066493C" w:rsidRPr="00662B29" w:rsidRDefault="0066493C" w:rsidP="00721199">
      <w:pPr>
        <w:pStyle w:val="BodyCopy"/>
        <w:rPr>
          <w:noProof w:val="0"/>
        </w:rPr>
      </w:pPr>
      <w:r w:rsidRPr="00662B29">
        <w:rPr>
          <w:noProof w:val="0"/>
        </w:rPr>
        <w:t>Contingency plans are plans developed to address foreseeable but unplanned problems in given</w:t>
      </w:r>
      <w:r w:rsidR="00371319" w:rsidRPr="00662B29">
        <w:rPr>
          <w:noProof w:val="0"/>
        </w:rPr>
        <w:t xml:space="preserve"> </w:t>
      </w:r>
      <w:r w:rsidRPr="00662B29">
        <w:rPr>
          <w:noProof w:val="0"/>
        </w:rPr>
        <w:t>areas of the operation.</w:t>
      </w:r>
    </w:p>
    <w:p w:rsidR="0066493C" w:rsidRPr="00662B29" w:rsidRDefault="0066493C" w:rsidP="00721199">
      <w:pPr>
        <w:pStyle w:val="BodyCopy"/>
        <w:rPr>
          <w:noProof w:val="0"/>
        </w:rPr>
      </w:pPr>
      <w:r w:rsidRPr="00662B29">
        <w:rPr>
          <w:noProof w:val="0"/>
        </w:rPr>
        <w:t>They are your ‘Plan B’.</w:t>
      </w:r>
    </w:p>
    <w:p w:rsidR="0066493C" w:rsidRPr="00662B29" w:rsidRDefault="0066493C" w:rsidP="00721199">
      <w:pPr>
        <w:pStyle w:val="BodyCopy"/>
        <w:rPr>
          <w:noProof w:val="0"/>
        </w:rPr>
      </w:pPr>
      <w:r w:rsidRPr="00662B29">
        <w:rPr>
          <w:noProof w:val="0"/>
        </w:rPr>
        <w:t>They detail what action needs to be taken when the situation described as the topic of the plan</w:t>
      </w:r>
      <w:r w:rsidR="00371319" w:rsidRPr="00662B29">
        <w:rPr>
          <w:noProof w:val="0"/>
        </w:rPr>
        <w:t xml:space="preserve"> </w:t>
      </w:r>
      <w:r w:rsidRPr="00662B29">
        <w:rPr>
          <w:noProof w:val="0"/>
        </w:rPr>
        <w:t>arises.</w:t>
      </w:r>
    </w:p>
    <w:p w:rsidR="0066493C" w:rsidRPr="00662B29" w:rsidRDefault="0066493C" w:rsidP="00721199">
      <w:pPr>
        <w:pStyle w:val="BodyCopy"/>
        <w:rPr>
          <w:noProof w:val="0"/>
        </w:rPr>
      </w:pPr>
      <w:r w:rsidRPr="00662B29">
        <w:rPr>
          <w:noProof w:val="0"/>
        </w:rPr>
        <w:t>Part of standard risk management protocols is to develop a suite of contingency plans.</w:t>
      </w:r>
    </w:p>
    <w:p w:rsidR="0066493C" w:rsidRPr="00662B29" w:rsidRDefault="0066493C" w:rsidP="00721199">
      <w:pPr>
        <w:pStyle w:val="BodyCopy"/>
        <w:rPr>
          <w:noProof w:val="0"/>
        </w:rPr>
      </w:pPr>
      <w:r w:rsidRPr="00662B29">
        <w:rPr>
          <w:noProof w:val="0"/>
        </w:rPr>
        <w:t>Not all identified risks will necessitate the devel</w:t>
      </w:r>
      <w:r w:rsidR="00371319" w:rsidRPr="00662B29">
        <w:rPr>
          <w:noProof w:val="0"/>
        </w:rPr>
        <w:t>opment of a contingency plan. T</w:t>
      </w:r>
      <w:r w:rsidRPr="00662B29">
        <w:rPr>
          <w:noProof w:val="0"/>
        </w:rPr>
        <w:t>he nature of the</w:t>
      </w:r>
      <w:r w:rsidR="00371319" w:rsidRPr="00662B29">
        <w:rPr>
          <w:noProof w:val="0"/>
        </w:rPr>
        <w:t xml:space="preserve"> </w:t>
      </w:r>
      <w:r w:rsidRPr="00662B29">
        <w:rPr>
          <w:noProof w:val="0"/>
        </w:rPr>
        <w:t>identified risk and the associated Consequences and Likelihood will be the prime determinants</w:t>
      </w:r>
      <w:r w:rsidR="00371319" w:rsidRPr="00662B29">
        <w:rPr>
          <w:noProof w:val="0"/>
        </w:rPr>
        <w:t xml:space="preserve"> </w:t>
      </w:r>
      <w:r w:rsidRPr="00662B29">
        <w:rPr>
          <w:noProof w:val="0"/>
        </w:rPr>
        <w:t>of whether or not these plans need to be prepared.</w:t>
      </w:r>
    </w:p>
    <w:p w:rsidR="0066493C" w:rsidRPr="00662B29" w:rsidRDefault="00C04CAF" w:rsidP="00721199">
      <w:pPr>
        <w:pStyle w:val="BodyCopy"/>
        <w:rPr>
          <w:noProof w:val="0"/>
        </w:rPr>
      </w:pPr>
      <w:r w:rsidRPr="00662B29">
        <w:rPr>
          <w:lang w:val="en-US" w:eastAsia="en-US"/>
        </w:rPr>
        <w:drawing>
          <wp:anchor distT="0" distB="0" distL="114300" distR="114300" simplePos="0" relativeHeight="252192768" behindDoc="0" locked="0" layoutInCell="1" allowOverlap="1">
            <wp:simplePos x="0" y="0"/>
            <wp:positionH relativeFrom="column">
              <wp:posOffset>3752850</wp:posOffset>
            </wp:positionH>
            <wp:positionV relativeFrom="paragraph">
              <wp:posOffset>11430</wp:posOffset>
            </wp:positionV>
            <wp:extent cx="1824990" cy="1295400"/>
            <wp:effectExtent l="19050" t="0" r="3810" b="0"/>
            <wp:wrapSquare wrapText="bothSides"/>
            <wp:docPr id="225" name="Picture 224" descr="shutterstock_1635846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584698.jpg"/>
                    <pic:cNvPicPr/>
                  </pic:nvPicPr>
                  <pic:blipFill>
                    <a:blip r:embed="rId261" cstate="print"/>
                    <a:stretch>
                      <a:fillRect/>
                    </a:stretch>
                  </pic:blipFill>
                  <pic:spPr>
                    <a:xfrm>
                      <a:off x="0" y="0"/>
                      <a:ext cx="1824990" cy="1295400"/>
                    </a:xfrm>
                    <a:prstGeom prst="rect">
                      <a:avLst/>
                    </a:prstGeom>
                  </pic:spPr>
                </pic:pic>
              </a:graphicData>
            </a:graphic>
          </wp:anchor>
        </w:drawing>
      </w:r>
      <w:r w:rsidR="0066493C" w:rsidRPr="00662B29">
        <w:rPr>
          <w:noProof w:val="0"/>
        </w:rPr>
        <w:t>Consequences relate directly to the potential for ‘the event’ to impact on the operation of the</w:t>
      </w:r>
      <w:r w:rsidR="00371319" w:rsidRPr="00662B29">
        <w:rPr>
          <w:noProof w:val="0"/>
        </w:rPr>
        <w:t xml:space="preserve"> </w:t>
      </w:r>
      <w:r w:rsidR="0066493C" w:rsidRPr="00662B29">
        <w:rPr>
          <w:noProof w:val="0"/>
        </w:rPr>
        <w:t>business and the viability of products and services it provides to its customers.</w:t>
      </w:r>
    </w:p>
    <w:p w:rsidR="0066493C" w:rsidRPr="00662B29" w:rsidRDefault="0066493C" w:rsidP="00721199">
      <w:pPr>
        <w:pStyle w:val="BodyCopy"/>
        <w:rPr>
          <w:noProof w:val="0"/>
        </w:rPr>
      </w:pPr>
      <w:r w:rsidRPr="00662B29">
        <w:rPr>
          <w:noProof w:val="0"/>
        </w:rPr>
        <w:t>A contingency is a set of circumstances which the organisation has identified as being something</w:t>
      </w:r>
      <w:r w:rsidR="00371319" w:rsidRPr="00662B29">
        <w:rPr>
          <w:noProof w:val="0"/>
        </w:rPr>
        <w:t xml:space="preserve"> </w:t>
      </w:r>
      <w:r w:rsidRPr="00662B29">
        <w:rPr>
          <w:noProof w:val="0"/>
        </w:rPr>
        <w:t xml:space="preserve">which could </w:t>
      </w:r>
      <w:r w:rsidRPr="00662B29">
        <w:rPr>
          <w:rFonts w:cs="Helvetica-Bold"/>
          <w:noProof w:val="0"/>
        </w:rPr>
        <w:t xml:space="preserve">probably </w:t>
      </w:r>
      <w:r w:rsidRPr="00662B29">
        <w:rPr>
          <w:noProof w:val="0"/>
        </w:rPr>
        <w:t>happen to impact its business but are</w:t>
      </w:r>
      <w:r w:rsidR="00371319" w:rsidRPr="00662B29">
        <w:rPr>
          <w:noProof w:val="0"/>
        </w:rPr>
        <w:t xml:space="preserve"> </w:t>
      </w:r>
      <w:r w:rsidRPr="00662B29">
        <w:rPr>
          <w:rFonts w:cs="Helvetica-Bold"/>
          <w:noProof w:val="0"/>
        </w:rPr>
        <w:t xml:space="preserve">unlikely </w:t>
      </w:r>
      <w:r w:rsidRPr="00662B29">
        <w:rPr>
          <w:noProof w:val="0"/>
        </w:rPr>
        <w:t>to happen.</w:t>
      </w:r>
    </w:p>
    <w:p w:rsidR="0066493C" w:rsidRPr="00662B29" w:rsidRDefault="0066493C" w:rsidP="00721199">
      <w:pPr>
        <w:pStyle w:val="BodyCopy"/>
        <w:rPr>
          <w:noProof w:val="0"/>
        </w:rPr>
      </w:pPr>
      <w:r w:rsidRPr="00662B29">
        <w:rPr>
          <w:noProof w:val="0"/>
        </w:rPr>
        <w:t>The ‘set of circum</w:t>
      </w:r>
      <w:r w:rsidR="00371319" w:rsidRPr="00662B29">
        <w:rPr>
          <w:noProof w:val="0"/>
        </w:rPr>
        <w:t xml:space="preserve">stances’ can be big or small. It is the impact or </w:t>
      </w:r>
      <w:r w:rsidRPr="00662B29">
        <w:rPr>
          <w:noProof w:val="0"/>
        </w:rPr>
        <w:t>consequences which flow which</w:t>
      </w:r>
      <w:r w:rsidR="00371319" w:rsidRPr="00662B29">
        <w:rPr>
          <w:noProof w:val="0"/>
        </w:rPr>
        <w:t xml:space="preserve"> </w:t>
      </w:r>
      <w:r w:rsidRPr="00662B29">
        <w:rPr>
          <w:noProof w:val="0"/>
        </w:rPr>
        <w:t>should determine whether or not a contingency plan should be developed.</w:t>
      </w:r>
    </w:p>
    <w:p w:rsidR="00C96711" w:rsidRPr="00662B29" w:rsidRDefault="00C96711" w:rsidP="0048318E">
      <w:pPr>
        <w:pStyle w:val="Heading3"/>
        <w:rPr>
          <w:szCs w:val="28"/>
        </w:rPr>
      </w:pPr>
      <w:r w:rsidRPr="00662B29">
        <w:rPr>
          <w:szCs w:val="28"/>
        </w:rPr>
        <w:t>Importance of planning for unforeseen events</w:t>
      </w:r>
    </w:p>
    <w:p w:rsidR="00C96711" w:rsidRPr="00662B29" w:rsidRDefault="00C96711" w:rsidP="00721199">
      <w:pPr>
        <w:pStyle w:val="BodyCopy"/>
        <w:rPr>
          <w:noProof w:val="0"/>
        </w:rPr>
      </w:pPr>
      <w:r w:rsidRPr="00662B29">
        <w:rPr>
          <w:noProof w:val="0"/>
        </w:rPr>
        <w:t>Reasons to plan for unforeseen events include:</w:t>
      </w:r>
    </w:p>
    <w:p w:rsidR="00C96711" w:rsidRPr="00662B29" w:rsidRDefault="00C96711" w:rsidP="00030746">
      <w:pPr>
        <w:pStyle w:val="Bullet1"/>
      </w:pPr>
      <w:r w:rsidRPr="00662B29">
        <w:t>To provide direction for employees and the business in the event of negative situations</w:t>
      </w:r>
    </w:p>
    <w:p w:rsidR="00C96711" w:rsidRPr="00662B29" w:rsidRDefault="00C96711" w:rsidP="00030746">
      <w:pPr>
        <w:pStyle w:val="Bullet1"/>
      </w:pPr>
      <w:r w:rsidRPr="00662B29">
        <w:t>To mitigate negative outcomes when unforeseen circumstances materialise</w:t>
      </w:r>
    </w:p>
    <w:p w:rsidR="00C96711" w:rsidRPr="00662B29" w:rsidRDefault="00C96711" w:rsidP="00030746">
      <w:pPr>
        <w:pStyle w:val="Bullet1"/>
      </w:pPr>
      <w:r w:rsidRPr="00662B29">
        <w:t>To allow the business to continue, resume or recover normal business when impacted by negative events</w:t>
      </w:r>
    </w:p>
    <w:p w:rsidR="00C96711" w:rsidRPr="00662B29" w:rsidRDefault="00C96711" w:rsidP="00030746">
      <w:pPr>
        <w:pStyle w:val="Bullet1"/>
      </w:pPr>
      <w:r w:rsidRPr="00662B29">
        <w:t>Because things do not always go as planned – this is simply a fact of business life</w:t>
      </w:r>
    </w:p>
    <w:p w:rsidR="00C96711" w:rsidRPr="00662B29" w:rsidRDefault="00C96711" w:rsidP="00030746">
      <w:pPr>
        <w:pStyle w:val="Bullet1"/>
      </w:pPr>
      <w:r w:rsidRPr="00662B29">
        <w:t>To address ‘due diligence’ requirements</w:t>
      </w:r>
    </w:p>
    <w:p w:rsidR="00C96711" w:rsidRPr="00662B29" w:rsidRDefault="00C96711" w:rsidP="00030746">
      <w:pPr>
        <w:pStyle w:val="Bullet1"/>
      </w:pPr>
      <w:r w:rsidRPr="00662B29">
        <w:t>To protect the ongoing viability of the business</w:t>
      </w:r>
    </w:p>
    <w:p w:rsidR="00C96711" w:rsidRPr="00662B29" w:rsidRDefault="00C96711" w:rsidP="00030746">
      <w:pPr>
        <w:pStyle w:val="Bullet1"/>
      </w:pPr>
      <w:r w:rsidRPr="00662B29">
        <w:t>To optimise business performance</w:t>
      </w:r>
    </w:p>
    <w:p w:rsidR="00C96711" w:rsidRPr="00662B29" w:rsidRDefault="00C96711" w:rsidP="00030746">
      <w:pPr>
        <w:pStyle w:val="Bullet1"/>
      </w:pPr>
      <w:r w:rsidRPr="00662B29">
        <w:t>To provide you with a sense of security ‘all bases’ are covered.</w:t>
      </w:r>
    </w:p>
    <w:p w:rsidR="0066493C" w:rsidRPr="00662B29" w:rsidRDefault="0066493C" w:rsidP="008530CD">
      <w:pPr>
        <w:pStyle w:val="Heading3"/>
        <w:spacing w:after="200"/>
        <w:rPr>
          <w:szCs w:val="28"/>
        </w:rPr>
      </w:pPr>
      <w:r w:rsidRPr="00662B29">
        <w:rPr>
          <w:szCs w:val="28"/>
        </w:rPr>
        <w:t>Contingency plans for ‘positive’ and ‘negative’</w:t>
      </w:r>
      <w:r w:rsidR="00C96711" w:rsidRPr="00662B29">
        <w:rPr>
          <w:szCs w:val="28"/>
        </w:rPr>
        <w:t xml:space="preserve"> </w:t>
      </w:r>
      <w:r w:rsidRPr="00662B29">
        <w:rPr>
          <w:szCs w:val="28"/>
        </w:rPr>
        <w:t>situations</w:t>
      </w:r>
    </w:p>
    <w:p w:rsidR="0066493C" w:rsidRPr="00662B29" w:rsidRDefault="0066493C" w:rsidP="008530CD">
      <w:pPr>
        <w:pStyle w:val="BodyCopy"/>
        <w:spacing w:after="140"/>
        <w:rPr>
          <w:noProof w:val="0"/>
        </w:rPr>
      </w:pPr>
      <w:r w:rsidRPr="00662B29">
        <w:rPr>
          <w:noProof w:val="0"/>
        </w:rPr>
        <w:t>Contingency plans can be developed to address ‘problem situations’ and while this is the most</w:t>
      </w:r>
      <w:r w:rsidR="008C13B6" w:rsidRPr="00662B29">
        <w:rPr>
          <w:noProof w:val="0"/>
        </w:rPr>
        <w:t xml:space="preserve"> </w:t>
      </w:r>
      <w:r w:rsidRPr="00662B29">
        <w:rPr>
          <w:noProof w:val="0"/>
        </w:rPr>
        <w:t>common focus for contingency plans (see below), it is important to appreciate they can also be</w:t>
      </w:r>
      <w:r w:rsidR="008C13B6" w:rsidRPr="00662B29">
        <w:rPr>
          <w:noProof w:val="0"/>
        </w:rPr>
        <w:t xml:space="preserve"> </w:t>
      </w:r>
      <w:r w:rsidRPr="00662B29">
        <w:rPr>
          <w:noProof w:val="0"/>
        </w:rPr>
        <w:t>prepared to address ‘opportunities’ too.</w:t>
      </w:r>
    </w:p>
    <w:p w:rsidR="0066493C" w:rsidRPr="00662B29" w:rsidRDefault="0066493C" w:rsidP="008530CD">
      <w:pPr>
        <w:pStyle w:val="BodyCopyBold"/>
        <w:spacing w:after="140"/>
        <w:rPr>
          <w:noProof w:val="0"/>
        </w:rPr>
      </w:pPr>
      <w:r w:rsidRPr="00662B29">
        <w:rPr>
          <w:noProof w:val="0"/>
        </w:rPr>
        <w:t>Positive situations</w:t>
      </w:r>
    </w:p>
    <w:p w:rsidR="0066493C" w:rsidRPr="00662B29" w:rsidRDefault="0066493C" w:rsidP="008530CD">
      <w:pPr>
        <w:pStyle w:val="BodyCopy"/>
        <w:spacing w:after="140"/>
        <w:rPr>
          <w:noProof w:val="0"/>
        </w:rPr>
      </w:pPr>
      <w:r w:rsidRPr="00662B29">
        <w:rPr>
          <w:noProof w:val="0"/>
        </w:rPr>
        <w:t>Opportunities are positive situations becom</w:t>
      </w:r>
      <w:r w:rsidR="008C13B6" w:rsidRPr="00662B29">
        <w:rPr>
          <w:noProof w:val="0"/>
        </w:rPr>
        <w:t xml:space="preserve">ing available for the business </w:t>
      </w:r>
      <w:r w:rsidRPr="00662B29">
        <w:rPr>
          <w:noProof w:val="0"/>
        </w:rPr>
        <w:t>o</w:t>
      </w:r>
      <w:r w:rsidR="008C13B6" w:rsidRPr="00662B29">
        <w:rPr>
          <w:noProof w:val="0"/>
        </w:rPr>
        <w:t xml:space="preserve">r </w:t>
      </w:r>
      <w:r w:rsidRPr="00662B29">
        <w:rPr>
          <w:noProof w:val="0"/>
        </w:rPr>
        <w:t>department</w:t>
      </w:r>
      <w:r w:rsidR="008C13B6" w:rsidRPr="00662B29">
        <w:rPr>
          <w:noProof w:val="0"/>
        </w:rPr>
        <w:t xml:space="preserve"> </w:t>
      </w:r>
      <w:r w:rsidRPr="00662B29">
        <w:rPr>
          <w:noProof w:val="0"/>
        </w:rPr>
        <w:t>to</w:t>
      </w:r>
      <w:r w:rsidR="008C13B6" w:rsidRPr="00662B29">
        <w:rPr>
          <w:noProof w:val="0"/>
        </w:rPr>
        <w:t xml:space="preserve"> </w:t>
      </w:r>
      <w:r w:rsidRPr="00662B29">
        <w:rPr>
          <w:noProof w:val="0"/>
        </w:rPr>
        <w:t>capitalise on.</w:t>
      </w:r>
    </w:p>
    <w:p w:rsidR="0066493C" w:rsidRPr="00662B29" w:rsidRDefault="0066493C" w:rsidP="008530CD">
      <w:pPr>
        <w:pStyle w:val="BodyCopy"/>
        <w:spacing w:after="140"/>
        <w:rPr>
          <w:noProof w:val="0"/>
        </w:rPr>
      </w:pPr>
      <w:r w:rsidRPr="00662B29">
        <w:rPr>
          <w:noProof w:val="0"/>
        </w:rPr>
        <w:t>For example your venue may develop a contingency plan to address a situation where a major</w:t>
      </w:r>
      <w:r w:rsidR="008C13B6" w:rsidRPr="00662B29">
        <w:rPr>
          <w:noProof w:val="0"/>
        </w:rPr>
        <w:t xml:space="preserve"> </w:t>
      </w:r>
      <w:r w:rsidRPr="00662B29">
        <w:rPr>
          <w:noProof w:val="0"/>
        </w:rPr>
        <w:t>competitor closes down – identifying the actions you should take to benefit in the most positive</w:t>
      </w:r>
      <w:r w:rsidR="008C13B6" w:rsidRPr="00662B29">
        <w:rPr>
          <w:noProof w:val="0"/>
        </w:rPr>
        <w:t xml:space="preserve"> </w:t>
      </w:r>
      <w:r w:rsidRPr="00662B29">
        <w:rPr>
          <w:noProof w:val="0"/>
        </w:rPr>
        <w:t>manner from this eventuality.</w:t>
      </w:r>
    </w:p>
    <w:p w:rsidR="0066493C" w:rsidRPr="00662B29" w:rsidRDefault="0066493C" w:rsidP="008530CD">
      <w:pPr>
        <w:pStyle w:val="BodyCopyBold"/>
        <w:spacing w:after="140"/>
        <w:rPr>
          <w:noProof w:val="0"/>
        </w:rPr>
      </w:pPr>
      <w:r w:rsidRPr="00662B29">
        <w:rPr>
          <w:noProof w:val="0"/>
        </w:rPr>
        <w:t>Negative situations</w:t>
      </w:r>
    </w:p>
    <w:p w:rsidR="0066493C" w:rsidRPr="00662B29" w:rsidRDefault="0066493C" w:rsidP="008530CD">
      <w:pPr>
        <w:pStyle w:val="BodyCopy"/>
        <w:spacing w:after="140"/>
        <w:rPr>
          <w:noProof w:val="0"/>
        </w:rPr>
      </w:pPr>
      <w:r w:rsidRPr="00662B29">
        <w:rPr>
          <w:noProof w:val="0"/>
        </w:rPr>
        <w:t>Negative situations are defined by the venue but are generally of a severe or catastrophic</w:t>
      </w:r>
      <w:r w:rsidR="008C13B6" w:rsidRPr="00662B29">
        <w:rPr>
          <w:noProof w:val="0"/>
        </w:rPr>
        <w:t xml:space="preserve"> </w:t>
      </w:r>
      <w:r w:rsidRPr="00662B29">
        <w:rPr>
          <w:noProof w:val="0"/>
        </w:rPr>
        <w:t>nature.</w:t>
      </w:r>
    </w:p>
    <w:p w:rsidR="0066493C" w:rsidRPr="00662B29" w:rsidRDefault="0066493C" w:rsidP="008530CD">
      <w:pPr>
        <w:pStyle w:val="BodyCopy"/>
        <w:spacing w:after="140"/>
        <w:rPr>
          <w:noProof w:val="0"/>
        </w:rPr>
      </w:pPr>
      <w:r w:rsidRPr="00662B29">
        <w:rPr>
          <w:noProof w:val="0"/>
        </w:rPr>
        <w:t>They are situations which have the capacity to significantly impact the operation of the business.</w:t>
      </w:r>
    </w:p>
    <w:p w:rsidR="0066493C" w:rsidRPr="00662B29" w:rsidRDefault="0066493C" w:rsidP="008530CD">
      <w:pPr>
        <w:pStyle w:val="BodyCopy"/>
        <w:spacing w:after="140"/>
        <w:rPr>
          <w:noProof w:val="0"/>
        </w:rPr>
      </w:pPr>
      <w:r w:rsidRPr="00662B29">
        <w:rPr>
          <w:noProof w:val="0"/>
        </w:rPr>
        <w:t>Some people argue all risk management plans can be seen as ‘contingency plans’.</w:t>
      </w:r>
    </w:p>
    <w:p w:rsidR="0066493C" w:rsidRPr="00662B29" w:rsidRDefault="0066493C" w:rsidP="008530CD">
      <w:pPr>
        <w:pStyle w:val="Heading3"/>
        <w:spacing w:after="200"/>
        <w:rPr>
          <w:szCs w:val="28"/>
        </w:rPr>
      </w:pPr>
      <w:r w:rsidRPr="00662B29">
        <w:rPr>
          <w:szCs w:val="28"/>
        </w:rPr>
        <w:t>Common contingencies to be addressed</w:t>
      </w:r>
    </w:p>
    <w:p w:rsidR="0066493C" w:rsidRPr="00662B29" w:rsidRDefault="0066493C" w:rsidP="00721199">
      <w:pPr>
        <w:pStyle w:val="BodyCopy"/>
        <w:rPr>
          <w:noProof w:val="0"/>
        </w:rPr>
      </w:pPr>
      <w:r w:rsidRPr="00662B29">
        <w:rPr>
          <w:noProof w:val="0"/>
        </w:rPr>
        <w:t>Contingency plans are commonly prepared for circumstances where:</w:t>
      </w:r>
    </w:p>
    <w:p w:rsidR="0066493C" w:rsidRPr="00662B29" w:rsidRDefault="008530CD" w:rsidP="00030746">
      <w:pPr>
        <w:pStyle w:val="Bullet1"/>
      </w:pPr>
      <w:r w:rsidRPr="00662B29">
        <w:rPr>
          <w:noProof/>
          <w:lang w:val="en-US"/>
        </w:rPr>
        <w:drawing>
          <wp:anchor distT="0" distB="0" distL="114300" distR="114300" simplePos="0" relativeHeight="252193792" behindDoc="0" locked="0" layoutInCell="1" allowOverlap="1">
            <wp:simplePos x="0" y="0"/>
            <wp:positionH relativeFrom="column">
              <wp:posOffset>3806825</wp:posOffset>
            </wp:positionH>
            <wp:positionV relativeFrom="paragraph">
              <wp:posOffset>372745</wp:posOffset>
            </wp:positionV>
            <wp:extent cx="1974215" cy="1320800"/>
            <wp:effectExtent l="19050" t="0" r="6985" b="0"/>
            <wp:wrapSquare wrapText="bothSides"/>
            <wp:docPr id="226" name="Picture 225" descr="W610_man in suit_on the phone_175323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0_man in suit_on the phone_175323584.jpg"/>
                    <pic:cNvPicPr/>
                  </pic:nvPicPr>
                  <pic:blipFill>
                    <a:blip r:embed="rId262" cstate="print"/>
                    <a:stretch>
                      <a:fillRect/>
                    </a:stretch>
                  </pic:blipFill>
                  <pic:spPr>
                    <a:xfrm>
                      <a:off x="0" y="0"/>
                      <a:ext cx="1974215" cy="1320800"/>
                    </a:xfrm>
                    <a:prstGeom prst="rect">
                      <a:avLst/>
                    </a:prstGeom>
                  </pic:spPr>
                </pic:pic>
              </a:graphicData>
            </a:graphic>
          </wp:anchor>
        </w:drawing>
      </w:r>
      <w:r w:rsidR="0066493C" w:rsidRPr="00662B29">
        <w:t>Faults and malfunctions occur with significant organ</w:t>
      </w:r>
      <w:r w:rsidR="00690EC5" w:rsidRPr="00662B29">
        <w:t>is</w:t>
      </w:r>
      <w:r w:rsidR="0066493C" w:rsidRPr="00662B29">
        <w:t>ational equipment and systems such as:</w:t>
      </w:r>
    </w:p>
    <w:p w:rsidR="0066493C" w:rsidRPr="00662B29" w:rsidRDefault="0066493C" w:rsidP="0088671E">
      <w:pPr>
        <w:pStyle w:val="Bullet2"/>
        <w:rPr>
          <w:lang w:val="en-AU"/>
        </w:rPr>
      </w:pPr>
      <w:r w:rsidRPr="00662B29">
        <w:rPr>
          <w:lang w:val="en-AU"/>
        </w:rPr>
        <w:t>Reservation/bookings systems</w:t>
      </w:r>
    </w:p>
    <w:p w:rsidR="0066493C" w:rsidRPr="00662B29" w:rsidRDefault="0066493C" w:rsidP="0088671E">
      <w:pPr>
        <w:pStyle w:val="Bullet2"/>
        <w:rPr>
          <w:lang w:val="en-AU"/>
        </w:rPr>
      </w:pPr>
      <w:r w:rsidRPr="00662B29">
        <w:rPr>
          <w:lang w:val="en-AU"/>
        </w:rPr>
        <w:t>Communications systems</w:t>
      </w:r>
    </w:p>
    <w:p w:rsidR="0066493C" w:rsidRPr="00662B29" w:rsidRDefault="0066493C" w:rsidP="0088671E">
      <w:pPr>
        <w:pStyle w:val="Bullet2"/>
        <w:rPr>
          <w:lang w:val="en-AU"/>
        </w:rPr>
      </w:pPr>
      <w:r w:rsidRPr="00662B29">
        <w:rPr>
          <w:lang w:val="en-AU"/>
        </w:rPr>
        <w:t>Security systems</w:t>
      </w:r>
    </w:p>
    <w:p w:rsidR="0066493C" w:rsidRPr="00662B29" w:rsidRDefault="0066493C" w:rsidP="0088671E">
      <w:pPr>
        <w:pStyle w:val="Bullet2"/>
        <w:rPr>
          <w:lang w:val="en-AU"/>
        </w:rPr>
      </w:pPr>
      <w:r w:rsidRPr="00662B29">
        <w:rPr>
          <w:lang w:val="en-AU"/>
        </w:rPr>
        <w:t>Stock control systems</w:t>
      </w:r>
    </w:p>
    <w:p w:rsidR="0066493C" w:rsidRPr="00662B29" w:rsidRDefault="0066493C" w:rsidP="0088671E">
      <w:pPr>
        <w:pStyle w:val="Bullet2"/>
        <w:rPr>
          <w:lang w:val="en-AU"/>
        </w:rPr>
      </w:pPr>
      <w:r w:rsidRPr="00662B29">
        <w:rPr>
          <w:lang w:val="en-AU"/>
        </w:rPr>
        <w:t>HVAC systems</w:t>
      </w:r>
    </w:p>
    <w:p w:rsidR="0066493C" w:rsidRPr="00662B29" w:rsidRDefault="0066493C" w:rsidP="0088671E">
      <w:pPr>
        <w:pStyle w:val="Bullet2"/>
        <w:rPr>
          <w:lang w:val="en-AU"/>
        </w:rPr>
      </w:pPr>
      <w:r w:rsidRPr="00662B29">
        <w:rPr>
          <w:lang w:val="en-AU"/>
        </w:rPr>
        <w:t>Primary plant and equipment</w:t>
      </w:r>
    </w:p>
    <w:p w:rsidR="0066493C" w:rsidRPr="00662B29" w:rsidRDefault="0066493C" w:rsidP="0088671E">
      <w:pPr>
        <w:pStyle w:val="Bullet2"/>
        <w:rPr>
          <w:lang w:val="en-AU"/>
        </w:rPr>
      </w:pPr>
      <w:r w:rsidRPr="00662B29">
        <w:rPr>
          <w:lang w:val="en-AU"/>
        </w:rPr>
        <w:t>Primary office equipment critical to processing transactions and customers</w:t>
      </w:r>
    </w:p>
    <w:p w:rsidR="0066493C" w:rsidRPr="00662B29" w:rsidRDefault="0066493C" w:rsidP="00030746">
      <w:pPr>
        <w:pStyle w:val="Bullet1"/>
      </w:pPr>
      <w:r w:rsidRPr="00662B29">
        <w:t>Adverse weather conditions – which are climatic conditions which have the capacity to:</w:t>
      </w:r>
    </w:p>
    <w:p w:rsidR="0066493C" w:rsidRPr="00662B29" w:rsidRDefault="00AB35CD" w:rsidP="0088671E">
      <w:pPr>
        <w:pStyle w:val="Bullet2"/>
        <w:rPr>
          <w:lang w:val="en-AU"/>
        </w:rPr>
      </w:pPr>
      <w:r w:rsidRPr="00662B29">
        <w:rPr>
          <w:lang w:val="en-AU"/>
        </w:rPr>
        <w:t xml:space="preserve">Negatively impact bookings </w:t>
      </w:r>
      <w:r w:rsidR="0066493C" w:rsidRPr="00662B29">
        <w:rPr>
          <w:lang w:val="en-AU"/>
        </w:rPr>
        <w:t>or patronage and sales</w:t>
      </w:r>
    </w:p>
    <w:p w:rsidR="0066493C" w:rsidRPr="00662B29" w:rsidRDefault="0066493C" w:rsidP="0088671E">
      <w:pPr>
        <w:pStyle w:val="Bullet2"/>
        <w:rPr>
          <w:lang w:val="en-AU"/>
        </w:rPr>
      </w:pPr>
      <w:r w:rsidRPr="00662B29">
        <w:rPr>
          <w:lang w:val="en-AU"/>
        </w:rPr>
        <w:t>Reduce the enjoyment of customers</w:t>
      </w:r>
    </w:p>
    <w:p w:rsidR="00AB35CD" w:rsidRPr="00662B29" w:rsidRDefault="0066493C" w:rsidP="0088671E">
      <w:pPr>
        <w:pStyle w:val="Bullet2"/>
        <w:rPr>
          <w:lang w:val="en-AU"/>
        </w:rPr>
      </w:pPr>
      <w:r w:rsidRPr="00662B29">
        <w:rPr>
          <w:lang w:val="en-AU"/>
        </w:rPr>
        <w:t>Pre</w:t>
      </w:r>
      <w:r w:rsidR="00AB35CD" w:rsidRPr="00662B29">
        <w:rPr>
          <w:lang w:val="en-AU"/>
        </w:rPr>
        <w:t xml:space="preserve">sent a risk to the business </w:t>
      </w:r>
      <w:r w:rsidRPr="00662B29">
        <w:rPr>
          <w:lang w:val="en-AU"/>
        </w:rPr>
        <w:t>or to customers</w:t>
      </w:r>
    </w:p>
    <w:p w:rsidR="0066493C" w:rsidRPr="00662B29" w:rsidRDefault="0066493C" w:rsidP="00030746">
      <w:pPr>
        <w:pStyle w:val="Bullet1"/>
      </w:pPr>
      <w:r w:rsidRPr="00662B29">
        <w:t>Changes to bookings – addressing issues such as:</w:t>
      </w:r>
    </w:p>
    <w:p w:rsidR="0066493C" w:rsidRPr="00662B29" w:rsidRDefault="0066493C" w:rsidP="0088671E">
      <w:pPr>
        <w:pStyle w:val="Bullet2"/>
        <w:rPr>
          <w:lang w:val="en-AU"/>
        </w:rPr>
      </w:pPr>
      <w:r w:rsidRPr="00662B29">
        <w:rPr>
          <w:lang w:val="en-AU"/>
        </w:rPr>
        <w:t>Cancellations</w:t>
      </w:r>
    </w:p>
    <w:p w:rsidR="0066493C" w:rsidRPr="00662B29" w:rsidRDefault="0066493C" w:rsidP="0088671E">
      <w:pPr>
        <w:pStyle w:val="Bullet2"/>
        <w:rPr>
          <w:lang w:val="en-AU"/>
        </w:rPr>
      </w:pPr>
      <w:r w:rsidRPr="00662B29">
        <w:rPr>
          <w:lang w:val="en-AU"/>
        </w:rPr>
        <w:t>Applications for refunds</w:t>
      </w:r>
    </w:p>
    <w:p w:rsidR="0066493C" w:rsidRPr="00662B29" w:rsidRDefault="0066493C" w:rsidP="0088671E">
      <w:pPr>
        <w:pStyle w:val="Bullet2"/>
        <w:rPr>
          <w:lang w:val="en-AU"/>
        </w:rPr>
      </w:pPr>
      <w:r w:rsidRPr="00662B29">
        <w:rPr>
          <w:lang w:val="en-AU"/>
        </w:rPr>
        <w:t>Deferrals</w:t>
      </w:r>
    </w:p>
    <w:p w:rsidR="0066493C" w:rsidRPr="00662B29" w:rsidRDefault="0066493C" w:rsidP="0088671E">
      <w:pPr>
        <w:pStyle w:val="Bullet2"/>
        <w:rPr>
          <w:lang w:val="en-AU"/>
        </w:rPr>
      </w:pPr>
      <w:r w:rsidRPr="00662B29">
        <w:rPr>
          <w:lang w:val="en-AU"/>
        </w:rPr>
        <w:t>Alterations – to dates, numbers, requirements</w:t>
      </w:r>
    </w:p>
    <w:p w:rsidR="00AB35CD" w:rsidRPr="00662B29" w:rsidRDefault="0066493C" w:rsidP="0088671E">
      <w:pPr>
        <w:pStyle w:val="Bullet2"/>
        <w:rPr>
          <w:lang w:val="en-AU"/>
        </w:rPr>
      </w:pPr>
      <w:r w:rsidRPr="00662B29">
        <w:rPr>
          <w:lang w:val="en-AU"/>
        </w:rPr>
        <w:t>Deposits required</w:t>
      </w:r>
    </w:p>
    <w:p w:rsidR="008530CD" w:rsidRPr="00662B29" w:rsidRDefault="008530CD">
      <w:pPr>
        <w:rPr>
          <w:rFonts w:ascii="Helvetica" w:eastAsiaTheme="minorHAnsi" w:hAnsi="Helvetica"/>
          <w:lang w:eastAsia="en-US"/>
        </w:rPr>
      </w:pPr>
      <w:r w:rsidRPr="00662B29">
        <w:rPr>
          <w:rFonts w:ascii="Helvetica" w:hAnsi="Helvetica"/>
        </w:rPr>
        <w:br w:type="page"/>
      </w:r>
    </w:p>
    <w:p w:rsidR="0066493C" w:rsidRPr="00662B29" w:rsidRDefault="0066493C" w:rsidP="00030746">
      <w:pPr>
        <w:pStyle w:val="Bullet1"/>
      </w:pPr>
      <w:r w:rsidRPr="00662B29">
        <w:t>Labour disputes – which can involve:</w:t>
      </w:r>
    </w:p>
    <w:p w:rsidR="0066493C" w:rsidRPr="00662B29" w:rsidRDefault="0066493C" w:rsidP="0088671E">
      <w:pPr>
        <w:pStyle w:val="Bullet2"/>
        <w:rPr>
          <w:lang w:val="en-AU"/>
        </w:rPr>
      </w:pPr>
      <w:r w:rsidRPr="00662B29">
        <w:rPr>
          <w:lang w:val="en-AU"/>
        </w:rPr>
        <w:t>Disputes with individual staff at the venue</w:t>
      </w:r>
    </w:p>
    <w:p w:rsidR="0066493C" w:rsidRPr="00662B29" w:rsidRDefault="0066493C" w:rsidP="0088671E">
      <w:pPr>
        <w:pStyle w:val="Bullet2"/>
        <w:rPr>
          <w:lang w:val="en-AU"/>
        </w:rPr>
      </w:pPr>
      <w:r w:rsidRPr="00662B29">
        <w:rPr>
          <w:lang w:val="en-AU"/>
        </w:rPr>
        <w:t>Industry-wide disputes</w:t>
      </w:r>
    </w:p>
    <w:p w:rsidR="0066493C" w:rsidRPr="00662B29" w:rsidRDefault="0066493C" w:rsidP="0088671E">
      <w:pPr>
        <w:pStyle w:val="Bullet2"/>
        <w:rPr>
          <w:lang w:val="en-AU"/>
        </w:rPr>
      </w:pPr>
      <w:r w:rsidRPr="00662B29">
        <w:rPr>
          <w:lang w:val="en-AU"/>
        </w:rPr>
        <w:t>Union action</w:t>
      </w:r>
    </w:p>
    <w:p w:rsidR="0066493C" w:rsidRPr="00662B29" w:rsidRDefault="00AB35CD" w:rsidP="0088671E">
      <w:pPr>
        <w:pStyle w:val="Bullet2"/>
        <w:rPr>
          <w:lang w:val="en-AU"/>
        </w:rPr>
      </w:pPr>
      <w:r w:rsidRPr="00662B29">
        <w:rPr>
          <w:lang w:val="en-AU"/>
        </w:rPr>
        <w:t xml:space="preserve">Negotiations </w:t>
      </w:r>
      <w:r w:rsidR="0066493C" w:rsidRPr="00662B29">
        <w:rPr>
          <w:lang w:val="en-AU"/>
        </w:rPr>
        <w:t>or problems associated with Award, conditions and work contracts</w:t>
      </w:r>
    </w:p>
    <w:p w:rsidR="0066493C" w:rsidRPr="00662B29" w:rsidRDefault="0066493C" w:rsidP="0088671E">
      <w:pPr>
        <w:pStyle w:val="Bullet2"/>
        <w:rPr>
          <w:lang w:val="en-AU"/>
        </w:rPr>
      </w:pPr>
      <w:r w:rsidRPr="00662B29">
        <w:rPr>
          <w:lang w:val="en-AU"/>
        </w:rPr>
        <w:t>Roles and responsibilities</w:t>
      </w:r>
    </w:p>
    <w:p w:rsidR="0066493C" w:rsidRPr="00662B29" w:rsidRDefault="0066493C" w:rsidP="0088671E">
      <w:pPr>
        <w:pStyle w:val="Bullet2"/>
        <w:rPr>
          <w:lang w:val="en-AU"/>
        </w:rPr>
      </w:pPr>
      <w:r w:rsidRPr="00662B29">
        <w:rPr>
          <w:lang w:val="en-AU"/>
        </w:rPr>
        <w:t>Workplace safety</w:t>
      </w:r>
    </w:p>
    <w:p w:rsidR="00AB35CD" w:rsidRPr="00662B29" w:rsidRDefault="0066493C" w:rsidP="0088671E">
      <w:pPr>
        <w:pStyle w:val="Bullet2"/>
        <w:rPr>
          <w:lang w:val="en-AU"/>
        </w:rPr>
      </w:pPr>
      <w:r w:rsidRPr="00662B29">
        <w:rPr>
          <w:lang w:val="en-AU"/>
        </w:rPr>
        <w:t>Training and supervision of staff</w:t>
      </w:r>
    </w:p>
    <w:p w:rsidR="0066493C" w:rsidRPr="00662B29" w:rsidRDefault="0066493C" w:rsidP="00030746">
      <w:pPr>
        <w:pStyle w:val="Bullet1"/>
      </w:pPr>
      <w:r w:rsidRPr="00662B29">
        <w:t>Funding shortfalls – relating to:</w:t>
      </w:r>
    </w:p>
    <w:p w:rsidR="0066493C" w:rsidRPr="00662B29" w:rsidRDefault="00AB35CD" w:rsidP="0088671E">
      <w:pPr>
        <w:pStyle w:val="Bullet2"/>
        <w:rPr>
          <w:lang w:val="en-AU"/>
        </w:rPr>
      </w:pPr>
      <w:r w:rsidRPr="00662B29">
        <w:rPr>
          <w:lang w:val="en-AU"/>
        </w:rPr>
        <w:t xml:space="preserve">Anticipated or </w:t>
      </w:r>
      <w:r w:rsidR="0066493C" w:rsidRPr="00662B29">
        <w:rPr>
          <w:lang w:val="en-AU"/>
        </w:rPr>
        <w:t>projected contributions from joint venture partners and external funding</w:t>
      </w:r>
      <w:r w:rsidRPr="00662B29">
        <w:rPr>
          <w:lang w:val="en-AU"/>
        </w:rPr>
        <w:t xml:space="preserve"> </w:t>
      </w:r>
      <w:r w:rsidR="0066493C" w:rsidRPr="00662B29">
        <w:rPr>
          <w:lang w:val="en-AU"/>
        </w:rPr>
        <w:t>authorities</w:t>
      </w:r>
    </w:p>
    <w:p w:rsidR="0066493C" w:rsidRPr="00662B29" w:rsidRDefault="0066493C" w:rsidP="0088671E">
      <w:pPr>
        <w:pStyle w:val="Bullet2"/>
        <w:rPr>
          <w:lang w:val="en-AU"/>
        </w:rPr>
      </w:pPr>
      <w:r w:rsidRPr="00662B29">
        <w:rPr>
          <w:lang w:val="en-AU"/>
        </w:rPr>
        <w:t>Reduced levels of ‘ac</w:t>
      </w:r>
      <w:r w:rsidR="00AB35CD" w:rsidRPr="00662B29">
        <w:rPr>
          <w:lang w:val="en-AU"/>
        </w:rPr>
        <w:t xml:space="preserve">tual’ revenue </w:t>
      </w:r>
      <w:r w:rsidRPr="00662B29">
        <w:rPr>
          <w:lang w:val="en-AU"/>
        </w:rPr>
        <w:t>or profit against budgeted projections</w:t>
      </w:r>
    </w:p>
    <w:p w:rsidR="0066493C" w:rsidRPr="00662B29" w:rsidRDefault="00474CDE" w:rsidP="0088671E">
      <w:pPr>
        <w:pStyle w:val="Bullet2"/>
        <w:rPr>
          <w:lang w:val="en-AU"/>
        </w:rPr>
      </w:pPr>
      <w:r w:rsidRPr="00662B29">
        <w:rPr>
          <w:lang w:val="en-AU"/>
        </w:rPr>
        <w:t>Cash flow</w:t>
      </w:r>
      <w:r w:rsidR="0066493C" w:rsidRPr="00662B29">
        <w:rPr>
          <w:lang w:val="en-AU"/>
        </w:rPr>
        <w:t xml:space="preserve"> implications and general business viability</w:t>
      </w:r>
    </w:p>
    <w:p w:rsidR="00AB35CD" w:rsidRPr="00662B29" w:rsidRDefault="00AB35CD" w:rsidP="0088671E">
      <w:pPr>
        <w:pStyle w:val="Bullet2"/>
        <w:rPr>
          <w:lang w:val="en-AU"/>
        </w:rPr>
      </w:pPr>
      <w:r w:rsidRPr="00662B29">
        <w:rPr>
          <w:lang w:val="en-AU"/>
        </w:rPr>
        <w:t>Required ROI</w:t>
      </w:r>
    </w:p>
    <w:p w:rsidR="0066493C" w:rsidRPr="00662B29" w:rsidRDefault="0066493C" w:rsidP="00030746">
      <w:pPr>
        <w:pStyle w:val="Bullet1"/>
      </w:pPr>
      <w:r w:rsidRPr="00662B29">
        <w:t>Data loss – loss of information such as reservations, CRM databases etc</w:t>
      </w:r>
    </w:p>
    <w:p w:rsidR="0066493C" w:rsidRPr="00662B29" w:rsidRDefault="0066493C" w:rsidP="00030746">
      <w:pPr>
        <w:pStyle w:val="Bullet1"/>
      </w:pPr>
      <w:r w:rsidRPr="00662B29">
        <w:t>Loss of a major client</w:t>
      </w:r>
    </w:p>
    <w:p w:rsidR="0066493C" w:rsidRPr="00662B29" w:rsidRDefault="0066493C" w:rsidP="00030746">
      <w:pPr>
        <w:pStyle w:val="Bullet1"/>
      </w:pPr>
      <w:r w:rsidRPr="00662B29">
        <w:t>Power failure</w:t>
      </w:r>
    </w:p>
    <w:p w:rsidR="0066493C" w:rsidRPr="00662B29" w:rsidRDefault="0066493C" w:rsidP="00030746">
      <w:pPr>
        <w:pStyle w:val="Bullet1"/>
      </w:pPr>
      <w:r w:rsidRPr="00662B29">
        <w:t>Loss or absence of key staff</w:t>
      </w:r>
    </w:p>
    <w:p w:rsidR="0066493C" w:rsidRPr="00662B29" w:rsidRDefault="008530CD" w:rsidP="00030746">
      <w:pPr>
        <w:pStyle w:val="Bullet1"/>
      </w:pPr>
      <w:r w:rsidRPr="00662B29">
        <w:t>Death of customer.</w:t>
      </w:r>
    </w:p>
    <w:p w:rsidR="00C04CAF" w:rsidRPr="00662B29" w:rsidRDefault="00C04CAF" w:rsidP="008530CD">
      <w:pPr>
        <w:pStyle w:val="BodyCopy"/>
        <w:rPr>
          <w:noProof w:val="0"/>
        </w:rPr>
      </w:pPr>
      <w:r w:rsidRPr="00662B29">
        <w:rPr>
          <w:lang w:val="en-US" w:eastAsia="en-US"/>
        </w:rPr>
        <w:drawing>
          <wp:anchor distT="0" distB="0" distL="114300" distR="114300" simplePos="0" relativeHeight="252195840" behindDoc="0" locked="0" layoutInCell="1" allowOverlap="1">
            <wp:simplePos x="0" y="0"/>
            <wp:positionH relativeFrom="column">
              <wp:posOffset>3524250</wp:posOffset>
            </wp:positionH>
            <wp:positionV relativeFrom="paragraph">
              <wp:posOffset>1217295</wp:posOffset>
            </wp:positionV>
            <wp:extent cx="1876425" cy="1247775"/>
            <wp:effectExtent l="19050" t="0" r="9525" b="0"/>
            <wp:wrapSquare wrapText="bothSides"/>
            <wp:docPr id="229" name="Picture 228" descr="shutterstock_150502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502661.jpg"/>
                    <pic:cNvPicPr/>
                  </pic:nvPicPr>
                  <pic:blipFill>
                    <a:blip r:embed="rId263" cstate="print"/>
                    <a:stretch>
                      <a:fillRect/>
                    </a:stretch>
                  </pic:blipFill>
                  <pic:spPr>
                    <a:xfrm>
                      <a:off x="0" y="0"/>
                      <a:ext cx="1876425" cy="1247775"/>
                    </a:xfrm>
                    <a:prstGeom prst="rect">
                      <a:avLst/>
                    </a:prstGeom>
                  </pic:spPr>
                </pic:pic>
              </a:graphicData>
            </a:graphic>
          </wp:anchor>
        </w:drawing>
      </w:r>
      <w:r w:rsidRPr="00662B29">
        <w:rPr>
          <w:lang w:val="en-US" w:eastAsia="en-US"/>
        </w:rPr>
        <w:drawing>
          <wp:anchor distT="0" distB="0" distL="114300" distR="114300" simplePos="0" relativeHeight="252194816" behindDoc="0" locked="0" layoutInCell="1" allowOverlap="1">
            <wp:simplePos x="0" y="0"/>
            <wp:positionH relativeFrom="column">
              <wp:posOffset>133350</wp:posOffset>
            </wp:positionH>
            <wp:positionV relativeFrom="paragraph">
              <wp:posOffset>1141095</wp:posOffset>
            </wp:positionV>
            <wp:extent cx="1840230" cy="1219200"/>
            <wp:effectExtent l="19050" t="0" r="7620" b="0"/>
            <wp:wrapSquare wrapText="bothSides"/>
            <wp:docPr id="227" name="Picture 226" descr="shutterstock_1295087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08757.jpg"/>
                    <pic:cNvPicPr/>
                  </pic:nvPicPr>
                  <pic:blipFill>
                    <a:blip r:embed="rId264" cstate="print"/>
                    <a:stretch>
                      <a:fillRect/>
                    </a:stretch>
                  </pic:blipFill>
                  <pic:spPr>
                    <a:xfrm>
                      <a:off x="0" y="0"/>
                      <a:ext cx="1840230" cy="1219200"/>
                    </a:xfrm>
                    <a:prstGeom prst="rect">
                      <a:avLst/>
                    </a:prstGeom>
                  </pic:spPr>
                </pic:pic>
              </a:graphicData>
            </a:graphic>
          </wp:anchor>
        </w:drawing>
      </w:r>
      <w:r w:rsidRPr="00662B29">
        <w:rPr>
          <w:noProof w:val="0"/>
        </w:rPr>
        <w:br w:type="page"/>
      </w:r>
    </w:p>
    <w:p w:rsidR="0066493C" w:rsidRPr="00662B29" w:rsidRDefault="0066493C" w:rsidP="0048318E">
      <w:pPr>
        <w:pStyle w:val="Heading3"/>
        <w:rPr>
          <w:szCs w:val="28"/>
        </w:rPr>
      </w:pPr>
      <w:r w:rsidRPr="00662B29">
        <w:rPr>
          <w:szCs w:val="28"/>
        </w:rPr>
        <w:t>Contents of a contingency plan</w:t>
      </w:r>
    </w:p>
    <w:p w:rsidR="0066493C" w:rsidRPr="00662B29" w:rsidRDefault="0066493C" w:rsidP="00721199">
      <w:pPr>
        <w:pStyle w:val="BodyCopy"/>
        <w:rPr>
          <w:noProof w:val="0"/>
        </w:rPr>
      </w:pPr>
      <w:r w:rsidRPr="00662B29">
        <w:rPr>
          <w:noProof w:val="0"/>
        </w:rPr>
        <w:t>The generic contents of a contingency plan are identified below and indicate the aspects of</w:t>
      </w:r>
      <w:r w:rsidR="00A73F13" w:rsidRPr="00662B29">
        <w:rPr>
          <w:noProof w:val="0"/>
        </w:rPr>
        <w:t xml:space="preserve"> </w:t>
      </w:r>
      <w:r w:rsidRPr="00662B29">
        <w:rPr>
          <w:noProof w:val="0"/>
        </w:rPr>
        <w:t>these plans you must address as part of the development process.</w:t>
      </w:r>
    </w:p>
    <w:p w:rsidR="0066493C" w:rsidRPr="00662B29" w:rsidRDefault="0066493C" w:rsidP="008C003F">
      <w:pPr>
        <w:pStyle w:val="BodyCopyBold"/>
        <w:rPr>
          <w:noProof w:val="0"/>
        </w:rPr>
      </w:pPr>
      <w:r w:rsidRPr="00662B29">
        <w:rPr>
          <w:noProof w:val="0"/>
        </w:rPr>
        <w:t>Title of the plan</w:t>
      </w:r>
    </w:p>
    <w:p w:rsidR="0066493C" w:rsidRPr="00662B29" w:rsidRDefault="00A73F13" w:rsidP="00721199">
      <w:pPr>
        <w:pStyle w:val="BodyCopy"/>
        <w:rPr>
          <w:noProof w:val="0"/>
        </w:rPr>
      </w:pPr>
      <w:r w:rsidRPr="00662B29">
        <w:rPr>
          <w:noProof w:val="0"/>
        </w:rPr>
        <w:t>The title</w:t>
      </w:r>
      <w:r w:rsidR="0066493C" w:rsidRPr="00662B29">
        <w:rPr>
          <w:noProof w:val="0"/>
        </w:rPr>
        <w:t xml:space="preserve"> of the contingency plan must be such it readily identifies the set of circumstances</w:t>
      </w:r>
      <w:r w:rsidRPr="00662B29">
        <w:rPr>
          <w:noProof w:val="0"/>
        </w:rPr>
        <w:t xml:space="preserve"> </w:t>
      </w:r>
      <w:r w:rsidR="0066493C" w:rsidRPr="00662B29">
        <w:rPr>
          <w:noProof w:val="0"/>
        </w:rPr>
        <w:t>to which the plan applies.</w:t>
      </w:r>
    </w:p>
    <w:p w:rsidR="0066493C" w:rsidRPr="00662B29" w:rsidRDefault="0066493C" w:rsidP="00721199">
      <w:pPr>
        <w:pStyle w:val="BodyCopy"/>
        <w:rPr>
          <w:noProof w:val="0"/>
        </w:rPr>
      </w:pPr>
      <w:r w:rsidRPr="00662B29">
        <w:rPr>
          <w:noProof w:val="0"/>
        </w:rPr>
        <w:t>Where organisations use contingency plans it is likely there will be a suite of them so it is</w:t>
      </w:r>
      <w:r w:rsidR="00A73F13" w:rsidRPr="00662B29">
        <w:rPr>
          <w:noProof w:val="0"/>
        </w:rPr>
        <w:t xml:space="preserve"> </w:t>
      </w:r>
      <w:r w:rsidRPr="00662B29">
        <w:rPr>
          <w:noProof w:val="0"/>
        </w:rPr>
        <w:t>important to be able to distinguish one from another.</w:t>
      </w:r>
    </w:p>
    <w:p w:rsidR="0066493C" w:rsidRPr="00662B29" w:rsidRDefault="0066493C" w:rsidP="00721199">
      <w:pPr>
        <w:pStyle w:val="BodyCopy"/>
        <w:rPr>
          <w:noProof w:val="0"/>
        </w:rPr>
      </w:pPr>
      <w:r w:rsidRPr="00662B29">
        <w:rPr>
          <w:noProof w:val="0"/>
        </w:rPr>
        <w:t>All these plans should be the subject of regular review so you need to ensure you</w:t>
      </w:r>
      <w:r w:rsidR="00A73F13" w:rsidRPr="00662B29">
        <w:rPr>
          <w:noProof w:val="0"/>
        </w:rPr>
        <w:t xml:space="preserve"> </w:t>
      </w:r>
      <w:r w:rsidRPr="00662B29">
        <w:rPr>
          <w:noProof w:val="0"/>
        </w:rPr>
        <w:t>have the most current version as they alter to reflect various workplace changes.</w:t>
      </w:r>
    </w:p>
    <w:p w:rsidR="0066493C" w:rsidRPr="00662B29" w:rsidRDefault="0066493C" w:rsidP="008C003F">
      <w:pPr>
        <w:pStyle w:val="BodyCopyBold"/>
        <w:rPr>
          <w:noProof w:val="0"/>
        </w:rPr>
      </w:pPr>
      <w:r w:rsidRPr="00662B29">
        <w:rPr>
          <w:noProof w:val="0"/>
        </w:rPr>
        <w:t>Actions to take</w:t>
      </w:r>
    </w:p>
    <w:p w:rsidR="0066493C" w:rsidRPr="00662B29" w:rsidRDefault="0066493C" w:rsidP="00721199">
      <w:pPr>
        <w:pStyle w:val="BodyCopy"/>
        <w:rPr>
          <w:noProof w:val="0"/>
        </w:rPr>
      </w:pPr>
      <w:r w:rsidRPr="00662B29">
        <w:rPr>
          <w:noProof w:val="0"/>
        </w:rPr>
        <w:t xml:space="preserve">All contingency plans will have a specified list of </w:t>
      </w:r>
      <w:r w:rsidR="00351D2A" w:rsidRPr="00662B29">
        <w:rPr>
          <w:noProof w:val="0"/>
        </w:rPr>
        <w:t xml:space="preserve">actions which need to be taken </w:t>
      </w:r>
      <w:r w:rsidRPr="00662B29">
        <w:rPr>
          <w:noProof w:val="0"/>
        </w:rPr>
        <w:t>and a priority</w:t>
      </w:r>
      <w:r w:rsidR="00351D2A" w:rsidRPr="00662B29">
        <w:rPr>
          <w:noProof w:val="0"/>
        </w:rPr>
        <w:t xml:space="preserve"> </w:t>
      </w:r>
      <w:r w:rsidRPr="00662B29">
        <w:rPr>
          <w:noProof w:val="0"/>
        </w:rPr>
        <w:t>order for them to be taken in.</w:t>
      </w:r>
    </w:p>
    <w:p w:rsidR="0066493C" w:rsidRPr="00662B29" w:rsidRDefault="0066493C" w:rsidP="00721199">
      <w:pPr>
        <w:pStyle w:val="BodyCopy"/>
        <w:rPr>
          <w:noProof w:val="0"/>
        </w:rPr>
      </w:pPr>
      <w:r w:rsidRPr="00662B29">
        <w:rPr>
          <w:noProof w:val="0"/>
        </w:rPr>
        <w:t>These maybe referred to as ‘contingency actions’.</w:t>
      </w:r>
    </w:p>
    <w:p w:rsidR="0066493C" w:rsidRPr="00662B29" w:rsidRDefault="0066493C" w:rsidP="00721199">
      <w:pPr>
        <w:pStyle w:val="BodyCopy"/>
        <w:rPr>
          <w:noProof w:val="0"/>
        </w:rPr>
      </w:pPr>
      <w:r w:rsidRPr="00662B29">
        <w:rPr>
          <w:noProof w:val="0"/>
        </w:rPr>
        <w:t>Remember in a contingency situa</w:t>
      </w:r>
      <w:r w:rsidR="00351D2A" w:rsidRPr="00662B29">
        <w:rPr>
          <w:noProof w:val="0"/>
        </w:rPr>
        <w:t xml:space="preserve">tion it is not enough for </w:t>
      </w:r>
      <w:r w:rsidRPr="00662B29">
        <w:rPr>
          <w:noProof w:val="0"/>
        </w:rPr>
        <w:t>personnel to simply do what is</w:t>
      </w:r>
      <w:r w:rsidR="00351D2A" w:rsidRPr="00662B29">
        <w:rPr>
          <w:noProof w:val="0"/>
        </w:rPr>
        <w:t xml:space="preserve"> </w:t>
      </w:r>
      <w:r w:rsidRPr="00662B29">
        <w:rPr>
          <w:noProof w:val="0"/>
        </w:rPr>
        <w:t xml:space="preserve">listed </w:t>
      </w:r>
      <w:r w:rsidR="00351D2A" w:rsidRPr="00662B29">
        <w:rPr>
          <w:noProof w:val="0"/>
        </w:rPr>
        <w:t>in the plan. T</w:t>
      </w:r>
      <w:r w:rsidRPr="00662B29">
        <w:rPr>
          <w:noProof w:val="0"/>
        </w:rPr>
        <w:t>hey also have to do it in the sequence listed to achieve optimum results.</w:t>
      </w:r>
    </w:p>
    <w:p w:rsidR="0066493C" w:rsidRPr="00662B29" w:rsidRDefault="0066493C" w:rsidP="00721199">
      <w:pPr>
        <w:pStyle w:val="BodyCopy"/>
        <w:rPr>
          <w:noProof w:val="0"/>
        </w:rPr>
      </w:pPr>
      <w:r w:rsidRPr="00662B29">
        <w:rPr>
          <w:noProof w:val="0"/>
        </w:rPr>
        <w:t>In relation to ‘actions to take’ you need to:</w:t>
      </w:r>
    </w:p>
    <w:p w:rsidR="00CB1520" w:rsidRPr="00662B29" w:rsidRDefault="00CB1520" w:rsidP="00030746">
      <w:pPr>
        <w:pStyle w:val="Bullet1"/>
      </w:pPr>
      <w:r w:rsidRPr="00662B29">
        <w:t>Details of the actions the enterprise will take when an operational risk has become a reality and loss or damage has occurred, including identification of necessary scopes of authorities, changes to standard operating procedures, limitations on actions and contact with outside agencies including the media</w:t>
      </w:r>
    </w:p>
    <w:p w:rsidR="00351D2A" w:rsidRPr="00662B29" w:rsidRDefault="00351D2A" w:rsidP="00030746">
      <w:pPr>
        <w:pStyle w:val="Bullet1"/>
        <w:rPr>
          <w:rFonts w:eastAsia="Times New Roman" w:cs="Helvetica"/>
          <w:color w:val="000000"/>
        </w:rPr>
      </w:pPr>
      <w:r w:rsidRPr="00662B29">
        <w:rPr>
          <w:rFonts w:eastAsia="Times New Roman" w:cs="Helvetica"/>
          <w:color w:val="000000"/>
        </w:rPr>
        <w:t xml:space="preserve">Describe the triggers for action </w:t>
      </w:r>
    </w:p>
    <w:p w:rsidR="00351D2A" w:rsidRPr="00662B29" w:rsidRDefault="00351D2A" w:rsidP="00030746">
      <w:pPr>
        <w:pStyle w:val="Bullet1"/>
      </w:pPr>
      <w:r w:rsidRPr="00662B29">
        <w:t xml:space="preserve">Processes to retrieve the situation and re-establish normal operating conditions </w:t>
      </w:r>
    </w:p>
    <w:p w:rsidR="00351D2A" w:rsidRPr="00662B29" w:rsidRDefault="00351D2A" w:rsidP="00030746">
      <w:pPr>
        <w:pStyle w:val="Bullet1"/>
        <w:rPr>
          <w:rFonts w:eastAsia="Times New Roman" w:cs="Helvetica"/>
          <w:color w:val="000000"/>
        </w:rPr>
      </w:pPr>
      <w:r w:rsidRPr="00662B29">
        <w:rPr>
          <w:rFonts w:eastAsia="Times New Roman" w:cs="Helvetica"/>
          <w:color w:val="000000"/>
        </w:rPr>
        <w:t>Provide specifics – there is a need to detail what has to be done</w:t>
      </w:r>
    </w:p>
    <w:p w:rsidR="00351D2A" w:rsidRPr="00662B29" w:rsidRDefault="00351D2A" w:rsidP="00030746">
      <w:pPr>
        <w:pStyle w:val="Bullet1"/>
        <w:rPr>
          <w:rFonts w:eastAsia="Times New Roman" w:cs="Helvetica"/>
          <w:color w:val="000000"/>
        </w:rPr>
      </w:pPr>
      <w:r w:rsidRPr="00662B29">
        <w:rPr>
          <w:rFonts w:eastAsia="Times New Roman" w:cs="Helvetica"/>
          <w:color w:val="000000"/>
        </w:rPr>
        <w:t>Nominate and properly describe items, materials, equipment etc to be used</w:t>
      </w:r>
    </w:p>
    <w:p w:rsidR="00351D2A" w:rsidRPr="00662B29" w:rsidRDefault="00351D2A" w:rsidP="00030746">
      <w:pPr>
        <w:pStyle w:val="Bullet1"/>
        <w:rPr>
          <w:rFonts w:eastAsia="Times New Roman" w:cs="Helvetica"/>
          <w:color w:val="000000"/>
        </w:rPr>
      </w:pPr>
      <w:r w:rsidRPr="00662B29">
        <w:rPr>
          <w:rFonts w:eastAsia="Times New Roman" w:cs="Helvetica"/>
          <w:color w:val="000000"/>
        </w:rPr>
        <w:t>Allocate numbers to action – to assist with identification of actions and sequencing</w:t>
      </w:r>
    </w:p>
    <w:p w:rsidR="00351D2A" w:rsidRPr="00662B29" w:rsidRDefault="00351D2A" w:rsidP="00030746">
      <w:pPr>
        <w:pStyle w:val="Bullet1"/>
        <w:rPr>
          <w:rFonts w:eastAsia="Times New Roman" w:cs="Helvetica"/>
          <w:color w:val="000000"/>
        </w:rPr>
      </w:pPr>
      <w:r w:rsidRPr="00662B29">
        <w:rPr>
          <w:rFonts w:eastAsia="Times New Roman" w:cs="Helvetica"/>
          <w:color w:val="000000"/>
        </w:rPr>
        <w:t>Do the most important thing first</w:t>
      </w:r>
    </w:p>
    <w:p w:rsidR="00351D2A" w:rsidRPr="00662B29" w:rsidRDefault="00351D2A" w:rsidP="00030746">
      <w:pPr>
        <w:pStyle w:val="Bullet1"/>
        <w:rPr>
          <w:rFonts w:eastAsia="Times New Roman" w:cs="Helvetica"/>
          <w:color w:val="000000"/>
        </w:rPr>
      </w:pPr>
      <w:r w:rsidRPr="00662B29">
        <w:rPr>
          <w:rFonts w:eastAsia="Times New Roman" w:cs="Helvetica"/>
          <w:color w:val="000000"/>
        </w:rPr>
        <w:t>Where the contingency involves a threat to people or property, the safety of people must always take priority over the safety and security of assets</w:t>
      </w:r>
    </w:p>
    <w:p w:rsidR="00351D2A" w:rsidRPr="00662B29" w:rsidRDefault="007D0B54" w:rsidP="00030746">
      <w:pPr>
        <w:pStyle w:val="Bullet1"/>
        <w:rPr>
          <w:rFonts w:eastAsia="Times New Roman" w:cs="Helvetica"/>
          <w:color w:val="000000"/>
        </w:rPr>
      </w:pPr>
      <w:r w:rsidRPr="00662B29">
        <w:rPr>
          <w:rFonts w:eastAsia="Times New Roman" w:cs="Helvetica"/>
          <w:noProof/>
          <w:color w:val="000000"/>
          <w:lang w:val="en-US"/>
        </w:rPr>
        <w:drawing>
          <wp:anchor distT="0" distB="0" distL="114300" distR="114300" simplePos="0" relativeHeight="252196864" behindDoc="0" locked="0" layoutInCell="1" allowOverlap="1">
            <wp:simplePos x="0" y="0"/>
            <wp:positionH relativeFrom="column">
              <wp:posOffset>3657600</wp:posOffset>
            </wp:positionH>
            <wp:positionV relativeFrom="paragraph">
              <wp:posOffset>144145</wp:posOffset>
            </wp:positionV>
            <wp:extent cx="1847850" cy="1238250"/>
            <wp:effectExtent l="19050" t="0" r="0" b="0"/>
            <wp:wrapSquare wrapText="bothSides"/>
            <wp:docPr id="232" name="Picture 231" descr="shutterstock_184837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4837817.jpg"/>
                    <pic:cNvPicPr/>
                  </pic:nvPicPr>
                  <pic:blipFill>
                    <a:blip r:embed="rId265" cstate="print"/>
                    <a:stretch>
                      <a:fillRect/>
                    </a:stretch>
                  </pic:blipFill>
                  <pic:spPr>
                    <a:xfrm>
                      <a:off x="0" y="0"/>
                      <a:ext cx="1847850" cy="1238250"/>
                    </a:xfrm>
                    <a:prstGeom prst="rect">
                      <a:avLst/>
                    </a:prstGeom>
                  </pic:spPr>
                </pic:pic>
              </a:graphicData>
            </a:graphic>
          </wp:anchor>
        </w:drawing>
      </w:r>
      <w:r w:rsidR="00351D2A" w:rsidRPr="00662B29">
        <w:rPr>
          <w:rFonts w:eastAsia="Times New Roman" w:cs="Helvetica"/>
          <w:color w:val="000000"/>
        </w:rPr>
        <w:t>Consider indicating contingency actions which are specifically pr</w:t>
      </w:r>
      <w:r w:rsidR="008530CD" w:rsidRPr="00662B29">
        <w:rPr>
          <w:rFonts w:eastAsia="Times New Roman" w:cs="Helvetica"/>
          <w:color w:val="000000"/>
        </w:rPr>
        <w:t>ohibited</w:t>
      </w:r>
    </w:p>
    <w:p w:rsidR="00CB1520" w:rsidRPr="00662B29" w:rsidRDefault="00CB1520" w:rsidP="00030746">
      <w:pPr>
        <w:pStyle w:val="Bullet1"/>
      </w:pPr>
      <w:r w:rsidRPr="00662B29">
        <w:t>Specific actions to retain customers and market share</w:t>
      </w:r>
    </w:p>
    <w:p w:rsidR="00CB1520" w:rsidRPr="00662B29" w:rsidRDefault="00CB1520" w:rsidP="00030746">
      <w:pPr>
        <w:pStyle w:val="Bullet1"/>
      </w:pPr>
      <w:r w:rsidRPr="00662B29">
        <w:t>Specific actions to maintain industry confidence, stakeholders and customers of the enterprise</w:t>
      </w:r>
    </w:p>
    <w:p w:rsidR="00CB1520" w:rsidRPr="00662B29" w:rsidRDefault="00CB1520" w:rsidP="00030746">
      <w:pPr>
        <w:pStyle w:val="Bullet1"/>
      </w:pPr>
      <w:r w:rsidRPr="00662B29">
        <w:t>Damage limitati</w:t>
      </w:r>
      <w:r w:rsidR="008530CD" w:rsidRPr="00662B29">
        <w:t>on and damage control protocols.</w:t>
      </w:r>
    </w:p>
    <w:p w:rsidR="00C04CAF" w:rsidRPr="00662B29" w:rsidRDefault="00C04CAF">
      <w:pPr>
        <w:rPr>
          <w:rFonts w:ascii="Helvetica" w:eastAsia="Times New Roman" w:hAnsi="Helvetica" w:cs="Helvetica"/>
          <w:b/>
          <w:color w:val="000000"/>
        </w:rPr>
      </w:pPr>
      <w:r w:rsidRPr="00662B29">
        <w:rPr>
          <w:rFonts w:ascii="Helvetica" w:eastAsia="Times New Roman" w:hAnsi="Helvetica" w:cs="Helvetica"/>
          <w:b/>
          <w:color w:val="000000"/>
        </w:rPr>
        <w:br w:type="page"/>
      </w:r>
    </w:p>
    <w:p w:rsidR="0066493C" w:rsidRPr="00662B29" w:rsidRDefault="00351D2A" w:rsidP="008C003F">
      <w:pPr>
        <w:pStyle w:val="BodyCopyBold"/>
        <w:rPr>
          <w:noProof w:val="0"/>
        </w:rPr>
      </w:pPr>
      <w:r w:rsidRPr="00662B29">
        <w:rPr>
          <w:noProof w:val="0"/>
        </w:rPr>
        <w:t xml:space="preserve">Conditions and </w:t>
      </w:r>
      <w:r w:rsidR="0066493C" w:rsidRPr="00662B29">
        <w:rPr>
          <w:noProof w:val="0"/>
        </w:rPr>
        <w:t>circumstances for action</w:t>
      </w:r>
    </w:p>
    <w:p w:rsidR="0066493C" w:rsidRPr="00662B29" w:rsidRDefault="0066493C" w:rsidP="00721199">
      <w:pPr>
        <w:pStyle w:val="BodyCopy"/>
        <w:rPr>
          <w:noProof w:val="0"/>
        </w:rPr>
      </w:pPr>
      <w:r w:rsidRPr="00662B29">
        <w:rPr>
          <w:noProof w:val="0"/>
        </w:rPr>
        <w:t>This is a statement in the plan providing details of the ‘trigger’ for implementing the plan.</w:t>
      </w:r>
    </w:p>
    <w:p w:rsidR="0066493C" w:rsidRPr="00662B29" w:rsidRDefault="0066493C" w:rsidP="00721199">
      <w:pPr>
        <w:pStyle w:val="BodyCopy"/>
        <w:rPr>
          <w:noProof w:val="0"/>
        </w:rPr>
      </w:pPr>
      <w:r w:rsidRPr="00662B29">
        <w:rPr>
          <w:noProof w:val="0"/>
        </w:rPr>
        <w:t>It is the basis which must be used for determining implementation of the plan.</w:t>
      </w:r>
    </w:p>
    <w:p w:rsidR="0066493C" w:rsidRPr="00662B29" w:rsidRDefault="0066493C" w:rsidP="00721199">
      <w:pPr>
        <w:pStyle w:val="BodyCopy"/>
        <w:rPr>
          <w:noProof w:val="0"/>
        </w:rPr>
      </w:pPr>
      <w:r w:rsidRPr="00662B29">
        <w:rPr>
          <w:noProof w:val="0"/>
        </w:rPr>
        <w:t>While the venue does not want to wait ‘too long’ before actioning the relevant contingency plan</w:t>
      </w:r>
      <w:r w:rsidR="00351D2A" w:rsidRPr="00662B29">
        <w:rPr>
          <w:noProof w:val="0"/>
        </w:rPr>
        <w:t xml:space="preserve"> </w:t>
      </w:r>
      <w:r w:rsidRPr="00662B29">
        <w:rPr>
          <w:noProof w:val="0"/>
        </w:rPr>
        <w:t>it also does not want to implement it too soon or when it is not necessary</w:t>
      </w:r>
      <w:r w:rsidR="00351D2A" w:rsidRPr="00662B29">
        <w:rPr>
          <w:noProof w:val="0"/>
        </w:rPr>
        <w:t xml:space="preserve"> or </w:t>
      </w:r>
      <w:r w:rsidRPr="00662B29">
        <w:rPr>
          <w:noProof w:val="0"/>
        </w:rPr>
        <w:t>appropriate to do so,</w:t>
      </w:r>
      <w:r w:rsidR="00351D2A" w:rsidRPr="00662B29">
        <w:rPr>
          <w:noProof w:val="0"/>
        </w:rPr>
        <w:t xml:space="preserve"> </w:t>
      </w:r>
      <w:r w:rsidRPr="00662B29">
        <w:rPr>
          <w:noProof w:val="0"/>
        </w:rPr>
        <w:t>because implementing contingency plans can:</w:t>
      </w:r>
    </w:p>
    <w:p w:rsidR="0066493C" w:rsidRPr="00662B29" w:rsidRDefault="0066493C" w:rsidP="00030746">
      <w:pPr>
        <w:pStyle w:val="Bullet1"/>
      </w:pPr>
      <w:r w:rsidRPr="00662B29">
        <w:t>Cost money</w:t>
      </w:r>
    </w:p>
    <w:p w:rsidR="0066493C" w:rsidRPr="00662B29" w:rsidRDefault="0066493C" w:rsidP="00030746">
      <w:pPr>
        <w:pStyle w:val="Bullet1"/>
      </w:pPr>
      <w:r w:rsidRPr="00662B29">
        <w:t>Disrupt normal operations</w:t>
      </w:r>
    </w:p>
    <w:p w:rsidR="0066493C" w:rsidRPr="00662B29" w:rsidRDefault="0066493C" w:rsidP="00030746">
      <w:pPr>
        <w:pStyle w:val="Bullet1"/>
      </w:pPr>
      <w:r w:rsidRPr="00662B29">
        <w:t>Cause alarm to customers.</w:t>
      </w:r>
    </w:p>
    <w:p w:rsidR="0066493C" w:rsidRPr="00662B29" w:rsidRDefault="0066493C" w:rsidP="008C003F">
      <w:pPr>
        <w:pStyle w:val="BodyCopyBold"/>
        <w:rPr>
          <w:noProof w:val="0"/>
        </w:rPr>
      </w:pPr>
      <w:r w:rsidRPr="00662B29">
        <w:rPr>
          <w:noProof w:val="0"/>
        </w:rPr>
        <w:t>Responsibilities for actions</w:t>
      </w:r>
    </w:p>
    <w:p w:rsidR="0066493C" w:rsidRPr="00662B29" w:rsidRDefault="0066493C" w:rsidP="00721199">
      <w:pPr>
        <w:pStyle w:val="BodyCopy"/>
        <w:rPr>
          <w:noProof w:val="0"/>
        </w:rPr>
      </w:pPr>
      <w:r w:rsidRPr="00662B29">
        <w:rPr>
          <w:noProof w:val="0"/>
        </w:rPr>
        <w:t>The contingency plan will usually alloca</w:t>
      </w:r>
      <w:r w:rsidR="00351D2A" w:rsidRPr="00662B29">
        <w:rPr>
          <w:noProof w:val="0"/>
        </w:rPr>
        <w:t>te responsibility for action. T</w:t>
      </w:r>
      <w:r w:rsidRPr="00662B29">
        <w:rPr>
          <w:noProof w:val="0"/>
        </w:rPr>
        <w:t>his means a person’s name</w:t>
      </w:r>
      <w:r w:rsidR="00351D2A" w:rsidRPr="00662B29">
        <w:rPr>
          <w:noProof w:val="0"/>
        </w:rPr>
        <w:t xml:space="preserve"> or a job position</w:t>
      </w:r>
      <w:r w:rsidRPr="00662B29">
        <w:rPr>
          <w:noProof w:val="0"/>
        </w:rPr>
        <w:t xml:space="preserve"> will be named to undertake nominated tasks under the plan.</w:t>
      </w:r>
    </w:p>
    <w:p w:rsidR="0066493C" w:rsidRPr="00662B29" w:rsidRDefault="0066493C" w:rsidP="00721199">
      <w:pPr>
        <w:pStyle w:val="BodyCopy"/>
        <w:rPr>
          <w:noProof w:val="0"/>
        </w:rPr>
      </w:pPr>
      <w:r w:rsidRPr="00662B29">
        <w:rPr>
          <w:noProof w:val="0"/>
        </w:rPr>
        <w:t>This allocation of responsibilities is done to:</w:t>
      </w:r>
    </w:p>
    <w:p w:rsidR="0066493C" w:rsidRPr="00662B29" w:rsidRDefault="007D0B54" w:rsidP="00030746">
      <w:pPr>
        <w:pStyle w:val="Bullet1"/>
      </w:pPr>
      <w:r w:rsidRPr="00662B29">
        <w:rPr>
          <w:noProof/>
          <w:lang w:val="en-US"/>
        </w:rPr>
        <w:drawing>
          <wp:anchor distT="0" distB="0" distL="114300" distR="114300" simplePos="0" relativeHeight="252197888" behindDoc="0" locked="0" layoutInCell="1" allowOverlap="1">
            <wp:simplePos x="0" y="0"/>
            <wp:positionH relativeFrom="column">
              <wp:posOffset>3352800</wp:posOffset>
            </wp:positionH>
            <wp:positionV relativeFrom="paragraph">
              <wp:posOffset>170815</wp:posOffset>
            </wp:positionV>
            <wp:extent cx="2162175" cy="1438275"/>
            <wp:effectExtent l="19050" t="0" r="9525" b="0"/>
            <wp:wrapSquare wrapText="bothSides"/>
            <wp:docPr id="233" name="Picture 232" descr="W4_Asian_Man_Professional_shutterstock_153733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Asian_Man_Professional_shutterstock_153733442.jpg"/>
                    <pic:cNvPicPr/>
                  </pic:nvPicPr>
                  <pic:blipFill>
                    <a:blip r:embed="rId266" cstate="print"/>
                    <a:stretch>
                      <a:fillRect/>
                    </a:stretch>
                  </pic:blipFill>
                  <pic:spPr>
                    <a:xfrm>
                      <a:off x="0" y="0"/>
                      <a:ext cx="2162175" cy="1438275"/>
                    </a:xfrm>
                    <a:prstGeom prst="rect">
                      <a:avLst/>
                    </a:prstGeom>
                  </pic:spPr>
                </pic:pic>
              </a:graphicData>
            </a:graphic>
          </wp:anchor>
        </w:drawing>
      </w:r>
      <w:r w:rsidR="0066493C" w:rsidRPr="00662B29">
        <w:t>Share the workload</w:t>
      </w:r>
    </w:p>
    <w:p w:rsidR="0066493C" w:rsidRPr="00662B29" w:rsidRDefault="0066493C" w:rsidP="00030746">
      <w:pPr>
        <w:pStyle w:val="Bullet1"/>
      </w:pPr>
      <w:r w:rsidRPr="00662B29">
        <w:t>Ensure important tasks are completed in a timely manner</w:t>
      </w:r>
    </w:p>
    <w:p w:rsidR="0066493C" w:rsidRPr="00662B29" w:rsidRDefault="0066493C" w:rsidP="00030746">
      <w:pPr>
        <w:pStyle w:val="Bullet1"/>
      </w:pPr>
      <w:r w:rsidRPr="00662B29">
        <w:t>Make sure all required activities are undertaken</w:t>
      </w:r>
    </w:p>
    <w:p w:rsidR="0066493C" w:rsidRPr="00662B29" w:rsidRDefault="0066493C" w:rsidP="00030746">
      <w:pPr>
        <w:pStyle w:val="Bullet1"/>
      </w:pPr>
      <w:r w:rsidRPr="00662B29">
        <w:t>Give roles and responsibilities to those best suited to deal with them</w:t>
      </w:r>
    </w:p>
    <w:p w:rsidR="0066493C" w:rsidRPr="00662B29" w:rsidRDefault="0066493C" w:rsidP="00030746">
      <w:pPr>
        <w:pStyle w:val="Bullet1"/>
      </w:pPr>
      <w:r w:rsidRPr="00662B29">
        <w:t>Allocate responsibilit</w:t>
      </w:r>
      <w:r w:rsidR="00FB0453" w:rsidRPr="00662B29">
        <w:t xml:space="preserve">ies to nominated roles or </w:t>
      </w:r>
      <w:r w:rsidRPr="00662B29">
        <w:t>positions</w:t>
      </w:r>
    </w:p>
    <w:p w:rsidR="0066493C" w:rsidRPr="00662B29" w:rsidRDefault="0066493C" w:rsidP="00030746">
      <w:pPr>
        <w:pStyle w:val="Bullet1"/>
      </w:pPr>
      <w:r w:rsidRPr="00662B29">
        <w:t>Develop an ‘integrated whole’ in terms of overall operation of the plan.</w:t>
      </w:r>
    </w:p>
    <w:p w:rsidR="0066493C" w:rsidRPr="00662B29" w:rsidRDefault="0066493C" w:rsidP="008C003F">
      <w:pPr>
        <w:pStyle w:val="BodyCopyBold"/>
        <w:rPr>
          <w:noProof w:val="0"/>
        </w:rPr>
      </w:pPr>
      <w:r w:rsidRPr="00662B29">
        <w:rPr>
          <w:noProof w:val="0"/>
        </w:rPr>
        <w:t>Timelines</w:t>
      </w:r>
    </w:p>
    <w:p w:rsidR="0066493C" w:rsidRPr="00662B29" w:rsidRDefault="0066493C" w:rsidP="00721199">
      <w:pPr>
        <w:pStyle w:val="BodyCopy"/>
        <w:rPr>
          <w:noProof w:val="0"/>
        </w:rPr>
      </w:pPr>
      <w:r w:rsidRPr="00662B29">
        <w:rPr>
          <w:noProof w:val="0"/>
        </w:rPr>
        <w:t>These are timeframes for completion of identified tasks.</w:t>
      </w:r>
    </w:p>
    <w:p w:rsidR="00351D2A" w:rsidRPr="00662B29" w:rsidRDefault="0066493C" w:rsidP="00721199">
      <w:pPr>
        <w:pStyle w:val="BodyCopy"/>
        <w:rPr>
          <w:noProof w:val="0"/>
        </w:rPr>
      </w:pPr>
      <w:r w:rsidRPr="00662B29">
        <w:rPr>
          <w:noProof w:val="0"/>
        </w:rPr>
        <w:t>There is always an urgency associated with implementation of contingency plans and the</w:t>
      </w:r>
      <w:r w:rsidR="00351D2A" w:rsidRPr="00662B29">
        <w:rPr>
          <w:noProof w:val="0"/>
        </w:rPr>
        <w:t xml:space="preserve"> </w:t>
      </w:r>
      <w:r w:rsidRPr="00662B29">
        <w:rPr>
          <w:noProof w:val="0"/>
        </w:rPr>
        <w:t>timelines help to prov</w:t>
      </w:r>
      <w:r w:rsidR="00351D2A" w:rsidRPr="00662B29">
        <w:rPr>
          <w:noProof w:val="0"/>
        </w:rPr>
        <w:t>ide a context in this regard.</w:t>
      </w:r>
    </w:p>
    <w:p w:rsidR="0066493C" w:rsidRPr="00662B29" w:rsidRDefault="00351D2A" w:rsidP="00721199">
      <w:pPr>
        <w:pStyle w:val="BodyCopy"/>
        <w:rPr>
          <w:noProof w:val="0"/>
        </w:rPr>
      </w:pPr>
      <w:r w:rsidRPr="00662B29">
        <w:rPr>
          <w:noProof w:val="0"/>
        </w:rPr>
        <w:t>T</w:t>
      </w:r>
      <w:r w:rsidR="0066493C" w:rsidRPr="00662B29">
        <w:rPr>
          <w:noProof w:val="0"/>
        </w:rPr>
        <w:t>hey provide:</w:t>
      </w:r>
    </w:p>
    <w:p w:rsidR="0066493C" w:rsidRPr="00662B29" w:rsidRDefault="0066493C" w:rsidP="00030746">
      <w:pPr>
        <w:pStyle w:val="Bullet1"/>
      </w:pPr>
      <w:r w:rsidRPr="00662B29">
        <w:t>Time-related targets to aim for</w:t>
      </w:r>
    </w:p>
    <w:p w:rsidR="0066493C" w:rsidRPr="00662B29" w:rsidRDefault="0066493C" w:rsidP="00030746">
      <w:pPr>
        <w:pStyle w:val="Bullet1"/>
      </w:pPr>
      <w:r w:rsidRPr="00662B29">
        <w:t>The basis for evaluating progress of the plan</w:t>
      </w:r>
    </w:p>
    <w:p w:rsidR="0066493C" w:rsidRPr="00662B29" w:rsidRDefault="0066493C" w:rsidP="00030746">
      <w:pPr>
        <w:pStyle w:val="Bullet1"/>
      </w:pPr>
      <w:r w:rsidRPr="00662B29">
        <w:t>A framework for taking additional action to bring the plan back on track.</w:t>
      </w:r>
    </w:p>
    <w:p w:rsidR="0066493C" w:rsidRPr="00662B29" w:rsidRDefault="0066493C" w:rsidP="008C003F">
      <w:pPr>
        <w:pStyle w:val="BodyCopyBold"/>
        <w:rPr>
          <w:noProof w:val="0"/>
        </w:rPr>
      </w:pPr>
      <w:r w:rsidRPr="00662B29">
        <w:rPr>
          <w:noProof w:val="0"/>
        </w:rPr>
        <w:t>Resources</w:t>
      </w:r>
    </w:p>
    <w:p w:rsidR="0066493C" w:rsidRPr="00662B29" w:rsidRDefault="0066493C" w:rsidP="00721199">
      <w:pPr>
        <w:pStyle w:val="BodyCopy"/>
        <w:rPr>
          <w:noProof w:val="0"/>
        </w:rPr>
      </w:pPr>
      <w:r w:rsidRPr="00662B29">
        <w:rPr>
          <w:noProof w:val="0"/>
        </w:rPr>
        <w:t>This section of the plan will identify:</w:t>
      </w:r>
    </w:p>
    <w:p w:rsidR="0066493C" w:rsidRPr="00662B29" w:rsidRDefault="0066493C" w:rsidP="00030746">
      <w:pPr>
        <w:pStyle w:val="Bullet1"/>
      </w:pPr>
      <w:r w:rsidRPr="00662B29">
        <w:t>Physical resources to be used to achieve the requirements of the plan</w:t>
      </w:r>
    </w:p>
    <w:p w:rsidR="0066493C" w:rsidRPr="00662B29" w:rsidRDefault="0066493C" w:rsidP="00030746">
      <w:pPr>
        <w:pStyle w:val="Bullet1"/>
      </w:pPr>
      <w:r w:rsidRPr="00662B29">
        <w:t>Information available to support action and decision making</w:t>
      </w:r>
    </w:p>
    <w:p w:rsidR="0066493C" w:rsidRPr="00662B29" w:rsidRDefault="00351D2A" w:rsidP="00030746">
      <w:pPr>
        <w:pStyle w:val="Bullet1"/>
      </w:pPr>
      <w:r w:rsidRPr="00662B29">
        <w:t xml:space="preserve">Limits which apply to the use and </w:t>
      </w:r>
      <w:r w:rsidR="0066493C" w:rsidRPr="00662B29">
        <w:t>expenditure of resources.</w:t>
      </w:r>
    </w:p>
    <w:p w:rsidR="007D0B54" w:rsidRPr="00662B29" w:rsidRDefault="007D0B54">
      <w:pPr>
        <w:rPr>
          <w:rFonts w:ascii="Helvetica" w:eastAsia="Times New Roman" w:hAnsi="Helvetica" w:cs="Helvetica"/>
          <w:b/>
          <w:color w:val="000000"/>
        </w:rPr>
      </w:pPr>
      <w:r w:rsidRPr="00662B29">
        <w:rPr>
          <w:rFonts w:ascii="Helvetica" w:eastAsia="Times New Roman" w:hAnsi="Helvetica" w:cs="Helvetica"/>
          <w:b/>
          <w:color w:val="000000"/>
        </w:rPr>
        <w:br w:type="page"/>
      </w:r>
    </w:p>
    <w:p w:rsidR="0066493C" w:rsidRPr="00662B29" w:rsidRDefault="0066493C" w:rsidP="008C003F">
      <w:pPr>
        <w:pStyle w:val="BodyCopyBold"/>
        <w:rPr>
          <w:noProof w:val="0"/>
        </w:rPr>
      </w:pPr>
      <w:r w:rsidRPr="00662B29">
        <w:rPr>
          <w:noProof w:val="0"/>
        </w:rPr>
        <w:t>Parameters</w:t>
      </w:r>
    </w:p>
    <w:p w:rsidR="0066493C" w:rsidRPr="00662B29" w:rsidRDefault="0066493C" w:rsidP="00721199">
      <w:pPr>
        <w:pStyle w:val="BodyCopy"/>
        <w:rPr>
          <w:noProof w:val="0"/>
        </w:rPr>
      </w:pPr>
      <w:r w:rsidRPr="00662B29">
        <w:rPr>
          <w:noProof w:val="0"/>
        </w:rPr>
        <w:t>There will nearly always be a part of the plan addressing the parameters within which the plan</w:t>
      </w:r>
      <w:r w:rsidR="00946F79" w:rsidRPr="00662B29">
        <w:rPr>
          <w:noProof w:val="0"/>
        </w:rPr>
        <w:t xml:space="preserve"> </w:t>
      </w:r>
      <w:r w:rsidRPr="00662B29">
        <w:rPr>
          <w:noProof w:val="0"/>
        </w:rPr>
        <w:t>can operate.</w:t>
      </w:r>
    </w:p>
    <w:p w:rsidR="0066493C" w:rsidRPr="00662B29" w:rsidRDefault="0066493C" w:rsidP="00721199">
      <w:pPr>
        <w:pStyle w:val="BodyCopy"/>
        <w:rPr>
          <w:noProof w:val="0"/>
        </w:rPr>
      </w:pPr>
      <w:r w:rsidRPr="00662B29">
        <w:rPr>
          <w:noProof w:val="0"/>
        </w:rPr>
        <w:t>This may refer to:</w:t>
      </w:r>
    </w:p>
    <w:p w:rsidR="0066493C" w:rsidRPr="00662B29" w:rsidRDefault="0066493C" w:rsidP="00030746">
      <w:pPr>
        <w:pStyle w:val="Bullet1"/>
      </w:pPr>
      <w:r w:rsidRPr="00662B29">
        <w:t>Maximum times the contingency plan can be allowed to operate before the situation is</w:t>
      </w:r>
      <w:r w:rsidR="00FB0453" w:rsidRPr="00662B29">
        <w:t xml:space="preserve"> </w:t>
      </w:r>
      <w:r w:rsidRPr="00662B29">
        <w:t>reviewed and a decision made about:</w:t>
      </w:r>
    </w:p>
    <w:p w:rsidR="0066493C" w:rsidRPr="00662B29" w:rsidRDefault="0066493C" w:rsidP="0088671E">
      <w:pPr>
        <w:pStyle w:val="Bullet2"/>
        <w:rPr>
          <w:lang w:val="en-AU"/>
        </w:rPr>
      </w:pPr>
      <w:r w:rsidRPr="00662B29">
        <w:rPr>
          <w:lang w:val="en-AU"/>
        </w:rPr>
        <w:t>Continuing implementation of the contingency plan as it exists</w:t>
      </w:r>
    </w:p>
    <w:p w:rsidR="0066493C" w:rsidRPr="00662B29" w:rsidRDefault="0066493C" w:rsidP="0088671E">
      <w:pPr>
        <w:pStyle w:val="Bullet2"/>
        <w:rPr>
          <w:lang w:val="en-AU"/>
        </w:rPr>
      </w:pPr>
      <w:r w:rsidRPr="00662B29">
        <w:rPr>
          <w:lang w:val="en-AU"/>
        </w:rPr>
        <w:t>Adjusting the contingency plan in some aspect and continuing with it</w:t>
      </w:r>
    </w:p>
    <w:p w:rsidR="0066493C" w:rsidRPr="00662B29" w:rsidRDefault="0066493C" w:rsidP="0088671E">
      <w:pPr>
        <w:pStyle w:val="Bullet2"/>
        <w:rPr>
          <w:lang w:val="en-AU"/>
        </w:rPr>
      </w:pPr>
      <w:r w:rsidRPr="00662B29">
        <w:rPr>
          <w:lang w:val="en-AU"/>
        </w:rPr>
        <w:t>Reverting to standard procedures</w:t>
      </w:r>
    </w:p>
    <w:p w:rsidR="00FB0453" w:rsidRPr="00662B29" w:rsidRDefault="0066493C" w:rsidP="00030746">
      <w:pPr>
        <w:pStyle w:val="Bullet1"/>
      </w:pPr>
      <w:r w:rsidRPr="00662B29">
        <w:t>Limits of authority – as they apply to individuals when the contingency plan is triggered.</w:t>
      </w:r>
      <w:r w:rsidR="00FB0453" w:rsidRPr="00662B29">
        <w:t xml:space="preserve"> </w:t>
      </w:r>
      <w:r w:rsidRPr="00662B29">
        <w:t>Standard protocols are for nominated persons to have expanded scopes of authority under contingency plans</w:t>
      </w:r>
    </w:p>
    <w:p w:rsidR="00FB0453" w:rsidRPr="00662B29" w:rsidRDefault="0066493C" w:rsidP="00030746">
      <w:pPr>
        <w:pStyle w:val="Bullet1"/>
      </w:pPr>
      <w:r w:rsidRPr="00662B29">
        <w:t xml:space="preserve">Restrictions </w:t>
      </w:r>
      <w:r w:rsidR="00FB0453" w:rsidRPr="00662B29">
        <w:t>on action which can be taken. I</w:t>
      </w:r>
      <w:r w:rsidRPr="00662B29">
        <w:t>n the same way some employees will be given</w:t>
      </w:r>
      <w:r w:rsidR="00FB0453" w:rsidRPr="00662B29">
        <w:t xml:space="preserve"> </w:t>
      </w:r>
      <w:r w:rsidRPr="00662B29">
        <w:t>extra responsibility under a contingency p</w:t>
      </w:r>
      <w:r w:rsidR="00FB0453" w:rsidRPr="00662B29">
        <w:t>l</w:t>
      </w:r>
      <w:r w:rsidRPr="00662B29">
        <w:t>an, some plans will remove some discretion</w:t>
      </w:r>
      <w:r w:rsidR="00FB0453" w:rsidRPr="00662B29">
        <w:t xml:space="preserve"> </w:t>
      </w:r>
      <w:r w:rsidRPr="00662B29">
        <w:t>and powers from certain staff in order to concentrate authority within a revised chain of</w:t>
      </w:r>
      <w:r w:rsidR="00FB0453" w:rsidRPr="00662B29">
        <w:t xml:space="preserve"> </w:t>
      </w:r>
      <w:r w:rsidRPr="00662B29">
        <w:t>command</w:t>
      </w:r>
    </w:p>
    <w:p w:rsidR="0066493C" w:rsidRPr="00662B29" w:rsidRDefault="0066493C" w:rsidP="00030746">
      <w:pPr>
        <w:pStyle w:val="Bullet1"/>
      </w:pPr>
      <w:r w:rsidRPr="00662B29">
        <w:t>Limits on spending – given implementation of most contingency plans involves expense of</w:t>
      </w:r>
      <w:r w:rsidR="00FB0453" w:rsidRPr="00662B29">
        <w:t xml:space="preserve"> </w:t>
      </w:r>
      <w:r w:rsidRPr="00662B29">
        <w:t>some kind it makes sense for the planning stage to impose limits on what can be spent and</w:t>
      </w:r>
      <w:r w:rsidR="00FB0453" w:rsidRPr="00662B29">
        <w:t xml:space="preserve"> where and </w:t>
      </w:r>
      <w:r w:rsidRPr="00662B29">
        <w:t>how funds can be spent.</w:t>
      </w:r>
    </w:p>
    <w:p w:rsidR="0066493C" w:rsidRPr="00662B29" w:rsidRDefault="00946F79" w:rsidP="008C003F">
      <w:pPr>
        <w:pStyle w:val="BodyCopyBold"/>
        <w:rPr>
          <w:noProof w:val="0"/>
        </w:rPr>
      </w:pPr>
      <w:r w:rsidRPr="00662B29">
        <w:rPr>
          <w:noProof w:val="0"/>
        </w:rPr>
        <w:t>Intended result</w:t>
      </w:r>
      <w:r w:rsidR="0066493C" w:rsidRPr="00662B29">
        <w:rPr>
          <w:noProof w:val="0"/>
        </w:rPr>
        <w:t>s</w:t>
      </w:r>
    </w:p>
    <w:p w:rsidR="0066493C" w:rsidRPr="00662B29" w:rsidRDefault="007D0B54" w:rsidP="00721199">
      <w:pPr>
        <w:pStyle w:val="BodyCopy"/>
        <w:rPr>
          <w:noProof w:val="0"/>
        </w:rPr>
      </w:pPr>
      <w:r w:rsidRPr="00662B29">
        <w:rPr>
          <w:lang w:val="en-US" w:eastAsia="en-US"/>
        </w:rPr>
        <w:drawing>
          <wp:anchor distT="0" distB="0" distL="114300" distR="114300" simplePos="0" relativeHeight="252198912" behindDoc="0" locked="0" layoutInCell="1" allowOverlap="1">
            <wp:simplePos x="0" y="0"/>
            <wp:positionH relativeFrom="column">
              <wp:posOffset>3648075</wp:posOffset>
            </wp:positionH>
            <wp:positionV relativeFrom="paragraph">
              <wp:posOffset>363220</wp:posOffset>
            </wp:positionV>
            <wp:extent cx="1943100" cy="1295400"/>
            <wp:effectExtent l="19050" t="0" r="0" b="0"/>
            <wp:wrapSquare wrapText="bothSides"/>
            <wp:docPr id="234" name="Picture 233" descr="W402_shutterstock_15564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2_shutterstock_155640215.jpg"/>
                    <pic:cNvPicPr/>
                  </pic:nvPicPr>
                  <pic:blipFill>
                    <a:blip r:embed="rId267" cstate="print"/>
                    <a:stretch>
                      <a:fillRect/>
                    </a:stretch>
                  </pic:blipFill>
                  <pic:spPr>
                    <a:xfrm>
                      <a:off x="0" y="0"/>
                      <a:ext cx="1943100" cy="1295400"/>
                    </a:xfrm>
                    <a:prstGeom prst="rect">
                      <a:avLst/>
                    </a:prstGeom>
                  </pic:spPr>
                </pic:pic>
              </a:graphicData>
            </a:graphic>
          </wp:anchor>
        </w:drawing>
      </w:r>
      <w:r w:rsidR="0066493C" w:rsidRPr="00662B29">
        <w:rPr>
          <w:noProof w:val="0"/>
        </w:rPr>
        <w:t>Contingency plans usually includ</w:t>
      </w:r>
      <w:r w:rsidR="00946F79" w:rsidRPr="00662B29">
        <w:rPr>
          <w:noProof w:val="0"/>
        </w:rPr>
        <w:t xml:space="preserve">e a description of the </w:t>
      </w:r>
      <w:r w:rsidR="0066493C" w:rsidRPr="00662B29">
        <w:rPr>
          <w:noProof w:val="0"/>
        </w:rPr>
        <w:t>expected outcome</w:t>
      </w:r>
      <w:r w:rsidR="00946F79" w:rsidRPr="00662B29">
        <w:rPr>
          <w:noProof w:val="0"/>
        </w:rPr>
        <w:t xml:space="preserve"> </w:t>
      </w:r>
      <w:r w:rsidR="0066493C" w:rsidRPr="00662B29">
        <w:rPr>
          <w:noProof w:val="0"/>
        </w:rPr>
        <w:t>implementation of the plan seeks to achieve.</w:t>
      </w:r>
    </w:p>
    <w:p w:rsidR="0066493C" w:rsidRPr="00662B29" w:rsidRDefault="0066493C" w:rsidP="00721199">
      <w:pPr>
        <w:pStyle w:val="BodyCopy"/>
        <w:rPr>
          <w:noProof w:val="0"/>
        </w:rPr>
      </w:pPr>
      <w:r w:rsidRPr="00662B29">
        <w:rPr>
          <w:noProof w:val="0"/>
        </w:rPr>
        <w:t>This is important as it:</w:t>
      </w:r>
    </w:p>
    <w:p w:rsidR="0066493C" w:rsidRPr="00662B29" w:rsidRDefault="0066493C" w:rsidP="00030746">
      <w:pPr>
        <w:pStyle w:val="Bullet1"/>
      </w:pPr>
      <w:r w:rsidRPr="00662B29">
        <w:t>Helps provide a focus for your action</w:t>
      </w:r>
    </w:p>
    <w:p w:rsidR="0066493C" w:rsidRPr="00662B29" w:rsidRDefault="0066493C" w:rsidP="00030746">
      <w:pPr>
        <w:pStyle w:val="Bullet1"/>
      </w:pPr>
      <w:r w:rsidRPr="00662B29">
        <w:t>Gives a context to the plan</w:t>
      </w:r>
    </w:p>
    <w:p w:rsidR="0066493C" w:rsidRPr="00662B29" w:rsidRDefault="0066493C" w:rsidP="00030746">
      <w:pPr>
        <w:pStyle w:val="Bullet1"/>
      </w:pPr>
      <w:r w:rsidRPr="00662B29">
        <w:t>Helps identify when contingency action can stop – because the stated objectives</w:t>
      </w:r>
      <w:r w:rsidR="00946F79" w:rsidRPr="00662B29">
        <w:t xml:space="preserve"> </w:t>
      </w:r>
      <w:r w:rsidRPr="00662B29">
        <w:t>have been reached.</w:t>
      </w:r>
    </w:p>
    <w:p w:rsidR="00B90BF1" w:rsidRPr="00662B29" w:rsidRDefault="00B90BF1" w:rsidP="00B90BF1">
      <w:pPr>
        <w:pStyle w:val="ListParagraph"/>
        <w:autoSpaceDE w:val="0"/>
        <w:autoSpaceDN w:val="0"/>
        <w:adjustRightInd w:val="0"/>
        <w:spacing w:before="80" w:after="120" w:line="240" w:lineRule="auto"/>
        <w:contextualSpacing w:val="0"/>
        <w:rPr>
          <w:rFonts w:ascii="Helvetica" w:hAnsi="Helvetica" w:cs="HelveticaNeueLT Std Lt Cn"/>
        </w:rPr>
      </w:pPr>
    </w:p>
    <w:p w:rsidR="00B90BF1" w:rsidRPr="00662B29" w:rsidRDefault="00B90BF1" w:rsidP="00B90BF1">
      <w:pPr>
        <w:pStyle w:val="ListParagraph"/>
        <w:spacing w:before="80" w:after="120" w:line="240" w:lineRule="auto"/>
        <w:rPr>
          <w:rFonts w:ascii="Helvetica" w:hAnsi="Helvetica"/>
        </w:rPr>
      </w:pPr>
      <w:r w:rsidRPr="00662B29">
        <w:rPr>
          <w:rFonts w:ascii="Helvetica" w:hAnsi="Helvetica"/>
          <w:noProof/>
          <w:lang w:val="en-US" w:eastAsia="en-US"/>
        </w:rPr>
        <w:drawing>
          <wp:anchor distT="0" distB="0" distL="114300" distR="114300" simplePos="0" relativeHeight="252167168" behindDoc="0" locked="0" layoutInCell="1" allowOverlap="1">
            <wp:simplePos x="0" y="0"/>
            <wp:positionH relativeFrom="column">
              <wp:posOffset>-57150</wp:posOffset>
            </wp:positionH>
            <wp:positionV relativeFrom="paragraph">
              <wp:posOffset>43180</wp:posOffset>
            </wp:positionV>
            <wp:extent cx="647700" cy="628650"/>
            <wp:effectExtent l="19050" t="0" r="0" b="0"/>
            <wp:wrapSquare wrapText="bothSides"/>
            <wp:docPr id="13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90BF1" w:rsidRPr="00662B29" w:rsidRDefault="00946F79" w:rsidP="00B90BF1">
      <w:pPr>
        <w:pStyle w:val="ListParagraph"/>
        <w:autoSpaceDE w:val="0"/>
        <w:autoSpaceDN w:val="0"/>
        <w:adjustRightInd w:val="0"/>
        <w:spacing w:before="80" w:after="120" w:line="240" w:lineRule="auto"/>
        <w:rPr>
          <w:rFonts w:ascii="Helvetica" w:hAnsi="Helvetica" w:cs="Chevin-DemiBold"/>
          <w:i/>
          <w:color w:val="221E1F"/>
          <w:sz w:val="32"/>
          <w:szCs w:val="32"/>
        </w:rPr>
      </w:pPr>
      <w:r w:rsidRPr="00662B29">
        <w:rPr>
          <w:rFonts w:ascii="Helvetica" w:hAnsi="Helvetica" w:cs="Chevin-DemiBold"/>
          <w:b/>
          <w:bCs/>
          <w:i/>
          <w:color w:val="221E1F"/>
          <w:sz w:val="32"/>
          <w:szCs w:val="32"/>
        </w:rPr>
        <w:t xml:space="preserve">Activity </w:t>
      </w:r>
      <w:r w:rsidR="008530CD" w:rsidRPr="00662B29">
        <w:rPr>
          <w:rFonts w:ascii="Helvetica" w:hAnsi="Helvetica" w:cs="Chevin-DemiBold"/>
          <w:b/>
          <w:bCs/>
          <w:i/>
          <w:color w:val="221E1F"/>
          <w:sz w:val="32"/>
          <w:szCs w:val="32"/>
        </w:rPr>
        <w:t>36 -</w:t>
      </w:r>
      <w:r w:rsidR="00B90BF1" w:rsidRPr="00662B29">
        <w:rPr>
          <w:rFonts w:ascii="Helvetica" w:hAnsi="Helvetica" w:cs="Chevin-DemiBold"/>
          <w:b/>
          <w:bCs/>
          <w:i/>
          <w:color w:val="221E1F"/>
          <w:sz w:val="32"/>
          <w:szCs w:val="32"/>
        </w:rPr>
        <w:t xml:space="preserve"> Prepare a Contingency Plan</w:t>
      </w:r>
    </w:p>
    <w:p w:rsidR="00B90BF1" w:rsidRPr="00662B29" w:rsidRDefault="00B90BF1" w:rsidP="0088671E">
      <w:pPr>
        <w:pStyle w:val="BodyCopy"/>
        <w:rPr>
          <w:noProof w:val="0"/>
        </w:rPr>
      </w:pPr>
    </w:p>
    <w:p w:rsidR="00B90BF1" w:rsidRPr="00662B29" w:rsidRDefault="00B90BF1" w:rsidP="00F53371">
      <w:pPr>
        <w:pStyle w:val="BodyCopy"/>
        <w:rPr>
          <w:noProof w:val="0"/>
          <w:szCs w:val="22"/>
        </w:rPr>
      </w:pPr>
      <w:r w:rsidRPr="00662B29">
        <w:rPr>
          <w:noProof w:val="0"/>
          <w:szCs w:val="22"/>
        </w:rPr>
        <w:t xml:space="preserve">Prepare a Contingency Plan based around three 'what if's that may occur </w:t>
      </w:r>
      <w:r w:rsidR="00946F79" w:rsidRPr="00662B29">
        <w:rPr>
          <w:noProof w:val="0"/>
          <w:szCs w:val="22"/>
        </w:rPr>
        <w:t>in your travel or tourism organisation</w:t>
      </w:r>
      <w:r w:rsidRPr="00662B29">
        <w:rPr>
          <w:noProof w:val="0"/>
          <w:szCs w:val="22"/>
        </w:rPr>
        <w:t>.</w:t>
      </w:r>
    </w:p>
    <w:p w:rsidR="00B90BF1" w:rsidRPr="00662B29" w:rsidRDefault="00B90BF1" w:rsidP="00F53371">
      <w:pPr>
        <w:pStyle w:val="BodyCopy"/>
        <w:rPr>
          <w:noProof w:val="0"/>
        </w:rPr>
      </w:pPr>
      <w:r w:rsidRPr="00662B29">
        <w:rPr>
          <w:noProof w:val="0"/>
        </w:rPr>
        <w:br w:type="page"/>
      </w:r>
    </w:p>
    <w:p w:rsidR="000A249F" w:rsidRPr="00662B29" w:rsidRDefault="000A249F" w:rsidP="003115C3">
      <w:pPr>
        <w:pStyle w:val="Heading2"/>
      </w:pPr>
      <w:r w:rsidRPr="00662B29">
        <w:t>5.7</w:t>
      </w:r>
      <w:r w:rsidRPr="00662B29">
        <w:tab/>
      </w:r>
      <w:fldSimple w:instr=" REF  Criteria57  \* MERGEFORMAT ">
        <w:sdt>
          <w:sdtPr>
            <w:alias w:val="Criteria57"/>
            <w:tag w:val="Criteria57"/>
            <w:id w:val="230894883"/>
            <w:placeholder>
              <w:docPart w:val="D1E3FB860DAF4154B9B1AC4C66175F89"/>
            </w:placeholder>
          </w:sdtPr>
          <w:sdtEndPr/>
          <w:sdtContent>
            <w:r w:rsidR="001205F2" w:rsidRPr="001205F2">
              <w:rPr>
                <w:rStyle w:val="PlaceholderText"/>
                <w:color w:val="45545F"/>
              </w:rPr>
              <w:t xml:space="preserve">Communicate risk management strategies to </w:t>
            </w:r>
            <w:r w:rsidR="001205F2" w:rsidRPr="001205F2">
              <w:t>stakeholders</w:t>
            </w:r>
          </w:sdtContent>
        </w:sdt>
      </w:fldSimple>
    </w:p>
    <w:p w:rsidR="003115C3" w:rsidRPr="00662B29" w:rsidRDefault="003115C3" w:rsidP="0048318E">
      <w:pPr>
        <w:pStyle w:val="Heading3"/>
      </w:pPr>
      <w:r w:rsidRPr="00662B29">
        <w:t>Introduction</w:t>
      </w:r>
    </w:p>
    <w:p w:rsidR="00A544BF" w:rsidRPr="00662B29" w:rsidRDefault="00A544BF" w:rsidP="00721199">
      <w:pPr>
        <w:pStyle w:val="BodyCopy"/>
        <w:rPr>
          <w:noProof w:val="0"/>
        </w:rPr>
      </w:pPr>
      <w:r w:rsidRPr="00662B29">
        <w:rPr>
          <w:noProof w:val="0"/>
        </w:rPr>
        <w:t>Once the plan has been approved, all those impacted by or with responsibilities under the</w:t>
      </w:r>
      <w:r w:rsidR="00AA794B" w:rsidRPr="00662B29">
        <w:rPr>
          <w:noProof w:val="0"/>
        </w:rPr>
        <w:t xml:space="preserve"> </w:t>
      </w:r>
      <w:r w:rsidRPr="00662B29">
        <w:rPr>
          <w:noProof w:val="0"/>
        </w:rPr>
        <w:t>plan need to have the plan communicated to them.</w:t>
      </w:r>
    </w:p>
    <w:p w:rsidR="00A544BF" w:rsidRPr="00662B29" w:rsidRDefault="00A544BF" w:rsidP="00721199">
      <w:pPr>
        <w:pStyle w:val="BodyCopy"/>
        <w:rPr>
          <w:noProof w:val="0"/>
        </w:rPr>
      </w:pPr>
      <w:r w:rsidRPr="00662B29">
        <w:rPr>
          <w:noProof w:val="0"/>
        </w:rPr>
        <w:t xml:space="preserve">While the </w:t>
      </w:r>
      <w:r w:rsidR="004D64C0" w:rsidRPr="00662B29">
        <w:rPr>
          <w:noProof w:val="0"/>
        </w:rPr>
        <w:t>r</w:t>
      </w:r>
      <w:r w:rsidR="00C072AC" w:rsidRPr="00662B29">
        <w:rPr>
          <w:noProof w:val="0"/>
        </w:rPr>
        <w:t xml:space="preserve">isk </w:t>
      </w:r>
      <w:r w:rsidR="004D64C0" w:rsidRPr="00662B29">
        <w:rPr>
          <w:noProof w:val="0"/>
        </w:rPr>
        <w:t>m</w:t>
      </w:r>
      <w:r w:rsidR="00C072AC" w:rsidRPr="00662B29">
        <w:rPr>
          <w:noProof w:val="0"/>
        </w:rPr>
        <w:t xml:space="preserve">anagement </w:t>
      </w:r>
      <w:r w:rsidR="004D64C0" w:rsidRPr="00662B29">
        <w:rPr>
          <w:noProof w:val="0"/>
        </w:rPr>
        <w:t>p</w:t>
      </w:r>
      <w:r w:rsidR="00C072AC" w:rsidRPr="00662B29">
        <w:rPr>
          <w:noProof w:val="0"/>
        </w:rPr>
        <w:t>lan</w:t>
      </w:r>
      <w:r w:rsidRPr="00662B29">
        <w:rPr>
          <w:noProof w:val="0"/>
        </w:rPr>
        <w:t xml:space="preserve"> may give an indication of who these people are it is usual</w:t>
      </w:r>
      <w:r w:rsidR="00AA794B" w:rsidRPr="00662B29">
        <w:rPr>
          <w:noProof w:val="0"/>
        </w:rPr>
        <w:t xml:space="preserve"> </w:t>
      </w:r>
      <w:r w:rsidRPr="00662B29">
        <w:rPr>
          <w:noProof w:val="0"/>
        </w:rPr>
        <w:t>for additional people to have been allocated responsibilities under the plan so the risk</w:t>
      </w:r>
      <w:r w:rsidR="00AA794B" w:rsidRPr="00662B29">
        <w:rPr>
          <w:noProof w:val="0"/>
        </w:rPr>
        <w:t xml:space="preserve"> </w:t>
      </w:r>
      <w:r w:rsidRPr="00662B29">
        <w:rPr>
          <w:noProof w:val="0"/>
        </w:rPr>
        <w:t>management plan itself should be the source</w:t>
      </w:r>
      <w:r w:rsidR="00C072AC" w:rsidRPr="00662B29">
        <w:rPr>
          <w:noProof w:val="0"/>
        </w:rPr>
        <w:t xml:space="preserve"> </w:t>
      </w:r>
      <w:r w:rsidRPr="00662B29">
        <w:rPr>
          <w:noProof w:val="0"/>
        </w:rPr>
        <w:t>document for distribution purposes.</w:t>
      </w:r>
    </w:p>
    <w:p w:rsidR="00A544BF" w:rsidRPr="00662B29" w:rsidRDefault="00A544BF" w:rsidP="00721199">
      <w:pPr>
        <w:pStyle w:val="BodyCopy"/>
        <w:rPr>
          <w:noProof w:val="0"/>
        </w:rPr>
      </w:pPr>
      <w:r w:rsidRPr="00662B29">
        <w:rPr>
          <w:noProof w:val="0"/>
        </w:rPr>
        <w:t>Once the plan has been physically distributed the plan itself must be the topic of a meeting to</w:t>
      </w:r>
      <w:r w:rsidR="00C072AC" w:rsidRPr="00662B29">
        <w:rPr>
          <w:noProof w:val="0"/>
        </w:rPr>
        <w:t xml:space="preserve"> </w:t>
      </w:r>
      <w:r w:rsidRPr="00662B29">
        <w:rPr>
          <w:noProof w:val="0"/>
        </w:rPr>
        <w:t>explain it to those with responsibilities.</w:t>
      </w:r>
    </w:p>
    <w:p w:rsidR="00C072AC" w:rsidRPr="00662B29" w:rsidRDefault="00AA794B" w:rsidP="0048318E">
      <w:pPr>
        <w:pStyle w:val="Heading3"/>
      </w:pPr>
      <w:r w:rsidRPr="00662B29">
        <w:rPr>
          <w:rStyle w:val="PlaceholderText"/>
          <w:color w:val="45545F"/>
          <w:szCs w:val="28"/>
        </w:rPr>
        <w:t>Benefits of communicating risk management strategies</w:t>
      </w:r>
    </w:p>
    <w:p w:rsidR="00A544BF" w:rsidRPr="00662B29" w:rsidRDefault="00A544BF" w:rsidP="00721199">
      <w:pPr>
        <w:pStyle w:val="BodyCopy"/>
        <w:rPr>
          <w:noProof w:val="0"/>
        </w:rPr>
      </w:pPr>
      <w:r w:rsidRPr="00662B29">
        <w:rPr>
          <w:noProof w:val="0"/>
        </w:rPr>
        <w:t>This meeting:</w:t>
      </w:r>
    </w:p>
    <w:p w:rsidR="00A544BF" w:rsidRPr="00662B29" w:rsidRDefault="007D0B54" w:rsidP="00030746">
      <w:pPr>
        <w:pStyle w:val="Bullet1"/>
      </w:pPr>
      <w:r w:rsidRPr="00662B29">
        <w:rPr>
          <w:noProof/>
          <w:lang w:val="en-US"/>
        </w:rPr>
        <w:drawing>
          <wp:anchor distT="0" distB="0" distL="114300" distR="114300" simplePos="0" relativeHeight="252199936" behindDoc="0" locked="0" layoutInCell="1" allowOverlap="1">
            <wp:simplePos x="0" y="0"/>
            <wp:positionH relativeFrom="column">
              <wp:posOffset>3600450</wp:posOffset>
            </wp:positionH>
            <wp:positionV relativeFrom="paragraph">
              <wp:posOffset>108585</wp:posOffset>
            </wp:positionV>
            <wp:extent cx="1960245" cy="1304925"/>
            <wp:effectExtent l="19050" t="0" r="1905" b="0"/>
            <wp:wrapSquare wrapText="bothSides"/>
            <wp:docPr id="235" name="Picture 234" descr="shutterstock_191506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1506634.jpg"/>
                    <pic:cNvPicPr/>
                  </pic:nvPicPr>
                  <pic:blipFill>
                    <a:blip r:embed="rId268" cstate="print"/>
                    <a:stretch>
                      <a:fillRect/>
                    </a:stretch>
                  </pic:blipFill>
                  <pic:spPr>
                    <a:xfrm>
                      <a:off x="0" y="0"/>
                      <a:ext cx="1960245" cy="1304925"/>
                    </a:xfrm>
                    <a:prstGeom prst="rect">
                      <a:avLst/>
                    </a:prstGeom>
                  </pic:spPr>
                </pic:pic>
              </a:graphicData>
            </a:graphic>
          </wp:anchor>
        </w:drawing>
      </w:r>
      <w:r w:rsidR="00A544BF" w:rsidRPr="00662B29">
        <w:t>Allows rationale for the plan to be explained</w:t>
      </w:r>
    </w:p>
    <w:p w:rsidR="00A544BF" w:rsidRPr="00662B29" w:rsidRDefault="00A544BF" w:rsidP="00030746">
      <w:pPr>
        <w:pStyle w:val="Bullet1"/>
      </w:pPr>
      <w:r w:rsidRPr="00662B29">
        <w:t>Enables restrictions etc in decision making to be communicated</w:t>
      </w:r>
    </w:p>
    <w:p w:rsidR="00A544BF" w:rsidRPr="00662B29" w:rsidRDefault="00A544BF" w:rsidP="00030746">
      <w:pPr>
        <w:pStyle w:val="Bullet1"/>
      </w:pPr>
      <w:r w:rsidRPr="00662B29">
        <w:t>Permits individual roles and responsibilities to be more fully explained</w:t>
      </w:r>
    </w:p>
    <w:p w:rsidR="00A544BF" w:rsidRPr="00662B29" w:rsidRDefault="00A544BF" w:rsidP="00030746">
      <w:pPr>
        <w:pStyle w:val="Bullet1"/>
      </w:pPr>
      <w:r w:rsidRPr="00662B29">
        <w:t>Enables clarification of points</w:t>
      </w:r>
    </w:p>
    <w:p w:rsidR="00A544BF" w:rsidRPr="00662B29" w:rsidRDefault="00A544BF" w:rsidP="00030746">
      <w:pPr>
        <w:pStyle w:val="Bullet1"/>
      </w:pPr>
      <w:r w:rsidRPr="00662B29">
        <w:t>Handles last minute issues</w:t>
      </w:r>
    </w:p>
    <w:p w:rsidR="00A544BF" w:rsidRPr="00662B29" w:rsidRDefault="00A544BF" w:rsidP="00030746">
      <w:pPr>
        <w:pStyle w:val="Bullet1"/>
      </w:pPr>
      <w:r w:rsidRPr="00662B29">
        <w:t>Sets out the access protocols to nominated resources to enable implementation.</w:t>
      </w:r>
    </w:p>
    <w:p w:rsidR="006D2826" w:rsidRPr="00662B29" w:rsidRDefault="006D2826" w:rsidP="0048318E">
      <w:pPr>
        <w:pStyle w:val="Heading3"/>
        <w:rPr>
          <w:szCs w:val="28"/>
        </w:rPr>
      </w:pPr>
      <w:r w:rsidRPr="00662B29">
        <w:rPr>
          <w:szCs w:val="28"/>
        </w:rPr>
        <w:t>Communicating risk management strategies to staff</w:t>
      </w:r>
    </w:p>
    <w:p w:rsidR="006D2826" w:rsidRPr="00662B29" w:rsidRDefault="006D2826" w:rsidP="00721199">
      <w:pPr>
        <w:pStyle w:val="BodyCopy"/>
        <w:rPr>
          <w:noProof w:val="0"/>
        </w:rPr>
      </w:pPr>
      <w:r w:rsidRPr="00662B29">
        <w:rPr>
          <w:noProof w:val="0"/>
        </w:rPr>
        <w:t>The same strategies for communicating safety and health policies and procedures can be used</w:t>
      </w:r>
      <w:r w:rsidR="00AA794B" w:rsidRPr="00662B29">
        <w:rPr>
          <w:noProof w:val="0"/>
        </w:rPr>
        <w:t xml:space="preserve"> </w:t>
      </w:r>
      <w:r w:rsidRPr="00662B29">
        <w:rPr>
          <w:noProof w:val="0"/>
        </w:rPr>
        <w:t>for communicating safety and health guidelines to staff.</w:t>
      </w:r>
    </w:p>
    <w:p w:rsidR="006D2826" w:rsidRPr="00662B29" w:rsidRDefault="006D2826" w:rsidP="00721199">
      <w:pPr>
        <w:pStyle w:val="BodyCopy"/>
        <w:rPr>
          <w:noProof w:val="0"/>
        </w:rPr>
      </w:pPr>
      <w:r w:rsidRPr="00662B29">
        <w:rPr>
          <w:noProof w:val="0"/>
        </w:rPr>
        <w:t>This communication can be achieved by:</w:t>
      </w:r>
    </w:p>
    <w:p w:rsidR="006D2826" w:rsidRPr="00662B29" w:rsidRDefault="006D2826" w:rsidP="00030746">
      <w:pPr>
        <w:pStyle w:val="Bullet1"/>
      </w:pPr>
      <w:r w:rsidRPr="00662B29">
        <w:t>Conducting a series of staff meetings –</w:t>
      </w:r>
      <w:r w:rsidR="00AA794B" w:rsidRPr="00662B29">
        <w:t xml:space="preserve"> ensuring all staff are covered. A</w:t>
      </w:r>
      <w:r w:rsidRPr="00662B29">
        <w:t xml:space="preserve"> register should be set up to identify all staff that</w:t>
      </w:r>
      <w:r w:rsidR="00AA794B" w:rsidRPr="00662B29">
        <w:t xml:space="preserve"> have been schooled in the new or </w:t>
      </w:r>
      <w:r w:rsidRPr="00662B29">
        <w:t>revised guidelines</w:t>
      </w:r>
    </w:p>
    <w:p w:rsidR="006D2826" w:rsidRPr="00662B29" w:rsidRDefault="006D2826" w:rsidP="00030746">
      <w:pPr>
        <w:pStyle w:val="Bullet1"/>
      </w:pPr>
      <w:r w:rsidRPr="00662B29">
        <w:t>Explaining the guidelines at staff briefing sessions</w:t>
      </w:r>
    </w:p>
    <w:p w:rsidR="006D2826" w:rsidRPr="00662B29" w:rsidRDefault="008530CD" w:rsidP="00030746">
      <w:pPr>
        <w:pStyle w:val="Bullet1"/>
      </w:pPr>
      <w:r w:rsidRPr="00662B29">
        <w:rPr>
          <w:noProof/>
          <w:lang w:val="en-US"/>
        </w:rPr>
        <w:drawing>
          <wp:anchor distT="0" distB="0" distL="114300" distR="114300" simplePos="0" relativeHeight="252200960" behindDoc="0" locked="0" layoutInCell="1" allowOverlap="1">
            <wp:simplePos x="0" y="0"/>
            <wp:positionH relativeFrom="column">
              <wp:posOffset>3749040</wp:posOffset>
            </wp:positionH>
            <wp:positionV relativeFrom="paragraph">
              <wp:posOffset>57150</wp:posOffset>
            </wp:positionV>
            <wp:extent cx="1751330" cy="1175385"/>
            <wp:effectExtent l="19050" t="0" r="1270" b="0"/>
            <wp:wrapSquare wrapText="bothSides"/>
            <wp:docPr id="236" name="Picture 235" descr="W248_customer_service_1_shutterstock_136084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48_customer_service_1_shutterstock_136084034.jpg"/>
                    <pic:cNvPicPr/>
                  </pic:nvPicPr>
                  <pic:blipFill>
                    <a:blip r:embed="rId269" cstate="print"/>
                    <a:stretch>
                      <a:fillRect/>
                    </a:stretch>
                  </pic:blipFill>
                  <pic:spPr>
                    <a:xfrm>
                      <a:off x="0" y="0"/>
                      <a:ext cx="1751330" cy="1175385"/>
                    </a:xfrm>
                    <a:prstGeom prst="rect">
                      <a:avLst/>
                    </a:prstGeom>
                  </pic:spPr>
                </pic:pic>
              </a:graphicData>
            </a:graphic>
          </wp:anchor>
        </w:drawing>
      </w:r>
      <w:r w:rsidR="006D2826" w:rsidRPr="00662B29">
        <w:t>Distributing hard copies of the guidelines</w:t>
      </w:r>
    </w:p>
    <w:p w:rsidR="006D2826" w:rsidRPr="00662B29" w:rsidRDefault="006D2826" w:rsidP="00030746">
      <w:pPr>
        <w:pStyle w:val="Bullet1"/>
      </w:pPr>
      <w:r w:rsidRPr="00662B29">
        <w:t>Posting copies on the staff notice board</w:t>
      </w:r>
    </w:p>
    <w:p w:rsidR="006D2826" w:rsidRPr="00662B29" w:rsidRDefault="006D2826" w:rsidP="00030746">
      <w:pPr>
        <w:pStyle w:val="Bullet1"/>
      </w:pPr>
      <w:r w:rsidRPr="00662B29">
        <w:t>Including copies with staff pay advice</w:t>
      </w:r>
    </w:p>
    <w:p w:rsidR="006D2826" w:rsidRPr="00662B29" w:rsidRDefault="006D2826" w:rsidP="00030746">
      <w:pPr>
        <w:pStyle w:val="Bullet1"/>
      </w:pPr>
      <w:r w:rsidRPr="00662B29">
        <w:t>Loading information on the workplace intranet</w:t>
      </w:r>
    </w:p>
    <w:p w:rsidR="006D2826" w:rsidRPr="00662B29" w:rsidRDefault="006D2826" w:rsidP="00030746">
      <w:pPr>
        <w:pStyle w:val="Bullet1"/>
      </w:pPr>
      <w:r w:rsidRPr="00662B29">
        <w:t>Using the RM Team structure as the basis for internal communication</w:t>
      </w:r>
    </w:p>
    <w:p w:rsidR="006D2826" w:rsidRPr="00662B29" w:rsidRDefault="006D2826" w:rsidP="00030746">
      <w:pPr>
        <w:pStyle w:val="Bullet1"/>
      </w:pPr>
      <w:r w:rsidRPr="00662B29">
        <w:t>Integrating the new guidelines into standard enterprise induction and orientation sessions</w:t>
      </w:r>
    </w:p>
    <w:p w:rsidR="006D2826" w:rsidRPr="00662B29" w:rsidRDefault="006D2826" w:rsidP="008530CD">
      <w:pPr>
        <w:pStyle w:val="Bullet1"/>
      </w:pPr>
      <w:r w:rsidRPr="00662B29">
        <w:t>Holding practical demonstrations showing implementation of the guidelines</w:t>
      </w:r>
    </w:p>
    <w:p w:rsidR="006D2826" w:rsidRPr="00662B29" w:rsidRDefault="006D2826" w:rsidP="008530CD">
      <w:pPr>
        <w:pStyle w:val="Bullet1"/>
      </w:pPr>
      <w:r w:rsidRPr="00662B29">
        <w:t>Conducting informal testing of staff</w:t>
      </w:r>
    </w:p>
    <w:p w:rsidR="006D2826" w:rsidRPr="00662B29" w:rsidRDefault="00AA794B" w:rsidP="008530CD">
      <w:pPr>
        <w:pStyle w:val="Bullet1"/>
      </w:pPr>
      <w:r w:rsidRPr="00662B29">
        <w:t xml:space="preserve">Including new or </w:t>
      </w:r>
      <w:r w:rsidR="006D2826" w:rsidRPr="00662B29">
        <w:t>revised guidelines into on-the-job staff training provision</w:t>
      </w:r>
    </w:p>
    <w:p w:rsidR="006D2826" w:rsidRPr="00662B29" w:rsidRDefault="006D2826" w:rsidP="008530CD">
      <w:pPr>
        <w:pStyle w:val="Bullet1"/>
      </w:pPr>
      <w:r w:rsidRPr="00662B29">
        <w:t>Providing information about handling of hazardous materials – information must be prepared</w:t>
      </w:r>
      <w:r w:rsidR="00AA794B" w:rsidRPr="00662B29">
        <w:t xml:space="preserve"> </w:t>
      </w:r>
      <w:r w:rsidRPr="00662B29">
        <w:t>in languages relevant to the staff who use them.</w:t>
      </w:r>
    </w:p>
    <w:p w:rsidR="006D2826" w:rsidRPr="00662B29" w:rsidRDefault="00AA794B" w:rsidP="008530CD">
      <w:pPr>
        <w:pStyle w:val="Bullet1"/>
      </w:pPr>
      <w:r w:rsidRPr="00662B29">
        <w:t>E</w:t>
      </w:r>
      <w:r w:rsidR="006D2826" w:rsidRPr="00662B29">
        <w:t>ncourage staff to ask questions about any aspects about</w:t>
      </w:r>
      <w:r w:rsidRPr="00662B29">
        <w:t xml:space="preserve"> </w:t>
      </w:r>
      <w:r w:rsidR="008530CD" w:rsidRPr="00662B29">
        <w:t>which they are unclear</w:t>
      </w:r>
    </w:p>
    <w:p w:rsidR="006D2826" w:rsidRPr="00662B29" w:rsidRDefault="006D2826" w:rsidP="008530CD">
      <w:pPr>
        <w:pStyle w:val="Bullet1"/>
      </w:pPr>
      <w:r w:rsidRPr="00662B29">
        <w:t>Having regular consultation and discussion with employees during the course of each</w:t>
      </w:r>
      <w:r w:rsidR="00997D4E" w:rsidRPr="00662B29">
        <w:t xml:space="preserve"> </w:t>
      </w:r>
      <w:r w:rsidRPr="00662B29">
        <w:t>business day – as a standard part of workplace practi</w:t>
      </w:r>
      <w:r w:rsidR="008530CD" w:rsidRPr="00662B29">
        <w:t>ce</w:t>
      </w:r>
    </w:p>
    <w:p w:rsidR="006D2826" w:rsidRPr="00662B29" w:rsidRDefault="001F509B" w:rsidP="008530CD">
      <w:pPr>
        <w:pStyle w:val="Bullet1"/>
      </w:pPr>
      <w:r w:rsidRPr="00662B29">
        <w:rPr>
          <w:noProof/>
          <w:lang w:val="en-US"/>
        </w:rPr>
        <w:drawing>
          <wp:anchor distT="0" distB="0" distL="114300" distR="114300" simplePos="0" relativeHeight="252201984" behindDoc="0" locked="0" layoutInCell="1" allowOverlap="1">
            <wp:simplePos x="0" y="0"/>
            <wp:positionH relativeFrom="column">
              <wp:posOffset>3600450</wp:posOffset>
            </wp:positionH>
            <wp:positionV relativeFrom="paragraph">
              <wp:posOffset>547370</wp:posOffset>
            </wp:positionV>
            <wp:extent cx="1933575" cy="1285875"/>
            <wp:effectExtent l="19050" t="0" r="9525" b="0"/>
            <wp:wrapSquare wrapText="bothSides"/>
            <wp:docPr id="238" name="Picture 237" descr="W383_meeting_shutterstock_153008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83_meeting_shutterstock_153008324.jpg"/>
                    <pic:cNvPicPr/>
                  </pic:nvPicPr>
                  <pic:blipFill>
                    <a:blip r:embed="rId270" cstate="print"/>
                    <a:stretch>
                      <a:fillRect/>
                    </a:stretch>
                  </pic:blipFill>
                  <pic:spPr>
                    <a:xfrm>
                      <a:off x="0" y="0"/>
                      <a:ext cx="1933575" cy="1285875"/>
                    </a:xfrm>
                    <a:prstGeom prst="rect">
                      <a:avLst/>
                    </a:prstGeom>
                  </pic:spPr>
                </pic:pic>
              </a:graphicData>
            </a:graphic>
          </wp:anchor>
        </w:drawing>
      </w:r>
      <w:r w:rsidR="006D2826" w:rsidRPr="00662B29">
        <w:t>Providing a diary, whiteboard or suggestion box available for staff to use to report an issue</w:t>
      </w:r>
      <w:r w:rsidR="00AA794B" w:rsidRPr="00662B29">
        <w:t xml:space="preserve"> </w:t>
      </w:r>
      <w:r w:rsidR="006D2826" w:rsidRPr="00662B29">
        <w:t xml:space="preserve">of concern </w:t>
      </w:r>
      <w:r w:rsidR="00AA794B" w:rsidRPr="00662B29">
        <w:t xml:space="preserve">– so there is always a vehicle, </w:t>
      </w:r>
      <w:r w:rsidR="006D2826" w:rsidRPr="00662B29">
        <w:t>ot</w:t>
      </w:r>
      <w:r w:rsidR="00AA794B" w:rsidRPr="00662B29">
        <w:t>her than making a verbal report,</w:t>
      </w:r>
      <w:r w:rsidR="006D2826" w:rsidRPr="00662B29">
        <w:t xml:space="preserve"> to enable</w:t>
      </w:r>
      <w:r w:rsidR="00AA794B" w:rsidRPr="00662B29">
        <w:t xml:space="preserve"> </w:t>
      </w:r>
      <w:r w:rsidR="006D2826" w:rsidRPr="00662B29">
        <w:t>concern to be communicated</w:t>
      </w:r>
    </w:p>
    <w:p w:rsidR="006D2826" w:rsidRPr="00662B29" w:rsidRDefault="006D2826" w:rsidP="008530CD">
      <w:pPr>
        <w:pStyle w:val="Bullet1"/>
      </w:pPr>
      <w:r w:rsidRPr="00662B29">
        <w:t xml:space="preserve">Holding regular staff meetings including WSH discussions </w:t>
      </w:r>
    </w:p>
    <w:p w:rsidR="006D2826" w:rsidRPr="00662B29" w:rsidRDefault="006D2826" w:rsidP="008530CD">
      <w:pPr>
        <w:pStyle w:val="Bullet1"/>
      </w:pPr>
      <w:r w:rsidRPr="00662B29">
        <w:t>Special staff meetings or workshops to specifically address WSH issues – known as</w:t>
      </w:r>
      <w:r w:rsidR="00AA794B" w:rsidRPr="00662B29">
        <w:t xml:space="preserve"> </w:t>
      </w:r>
      <w:r w:rsidR="008530CD" w:rsidRPr="00662B29">
        <w:t>‘Toolbox’ meetings</w:t>
      </w:r>
    </w:p>
    <w:p w:rsidR="006D2826" w:rsidRPr="00662B29" w:rsidRDefault="006D2826" w:rsidP="008530CD">
      <w:pPr>
        <w:pStyle w:val="Bullet1"/>
      </w:pPr>
      <w:r w:rsidRPr="00662B29">
        <w:t>Only occupational safety and health issues are discussed at these meetings</w:t>
      </w:r>
    </w:p>
    <w:p w:rsidR="006D2826" w:rsidRPr="00662B29" w:rsidRDefault="006D2826" w:rsidP="00030746">
      <w:pPr>
        <w:pStyle w:val="Bullet1"/>
      </w:pPr>
      <w:r w:rsidRPr="00662B29">
        <w:t>Produc</w:t>
      </w:r>
      <w:r w:rsidR="00AA794B" w:rsidRPr="00662B29">
        <w:t xml:space="preserve">ing and circulating surveys </w:t>
      </w:r>
      <w:r w:rsidRPr="00662B29">
        <w:t>or que</w:t>
      </w:r>
      <w:r w:rsidR="00AA794B" w:rsidRPr="00662B29">
        <w:t>stionnaires which solicit</w:t>
      </w:r>
      <w:r w:rsidRPr="00662B29">
        <w:t xml:space="preserve"> staff feedback</w:t>
      </w:r>
      <w:r w:rsidR="00AA794B" w:rsidRPr="00662B29">
        <w:t xml:space="preserve"> </w:t>
      </w:r>
      <w:r w:rsidRPr="00662B29">
        <w:t>on WSH issues</w:t>
      </w:r>
    </w:p>
    <w:p w:rsidR="006D2826" w:rsidRPr="00662B29" w:rsidRDefault="006D2826" w:rsidP="00030746">
      <w:pPr>
        <w:pStyle w:val="Bullet1"/>
      </w:pPr>
      <w:r w:rsidRPr="00662B29">
        <w:t>Appointing a staff member as a workplace WSH Representative – and encouraging staff to</w:t>
      </w:r>
      <w:r w:rsidR="00AA794B" w:rsidRPr="00662B29">
        <w:t xml:space="preserve"> </w:t>
      </w:r>
      <w:r w:rsidR="008530CD" w:rsidRPr="00662B29">
        <w:t>report concerns to this person</w:t>
      </w:r>
    </w:p>
    <w:p w:rsidR="00AA794B" w:rsidRPr="00662B29" w:rsidRDefault="006D2826" w:rsidP="00030746">
      <w:pPr>
        <w:pStyle w:val="Bullet1"/>
      </w:pPr>
      <w:r w:rsidRPr="00662B29">
        <w:t>Producing documentation to support and simplify th</w:t>
      </w:r>
      <w:r w:rsidR="008530CD" w:rsidRPr="00662B29">
        <w:t>e communication of WSH concerns</w:t>
      </w:r>
    </w:p>
    <w:p w:rsidR="00417A88" w:rsidRPr="00662B29" w:rsidRDefault="006D2826" w:rsidP="008530CD">
      <w:pPr>
        <w:pStyle w:val="Bullet1"/>
        <w:spacing w:after="240"/>
      </w:pPr>
      <w:r w:rsidRPr="00662B29">
        <w:t xml:space="preserve">Distributing of Fact Sheets to fully </w:t>
      </w:r>
      <w:r w:rsidR="00AA794B" w:rsidRPr="00662B29">
        <w:t xml:space="preserve">inform staff about their right </w:t>
      </w:r>
      <w:r w:rsidRPr="00662B29">
        <w:t>and res</w:t>
      </w:r>
      <w:r w:rsidR="00AA794B" w:rsidRPr="00662B29">
        <w:t>ponsibility</w:t>
      </w:r>
      <w:r w:rsidRPr="00662B29">
        <w:t xml:space="preserve"> to</w:t>
      </w:r>
      <w:r w:rsidR="00AA794B" w:rsidRPr="00662B29">
        <w:t xml:space="preserve"> </w:t>
      </w:r>
      <w:r w:rsidRPr="00662B29">
        <w:t>communicate WSH concerns to their employer</w:t>
      </w:r>
      <w:r w:rsidR="008530CD" w:rsidRPr="00662B29">
        <w:t>.</w:t>
      </w:r>
    </w:p>
    <w:p w:rsidR="00417A88" w:rsidRPr="00662B29" w:rsidRDefault="00417A88" w:rsidP="00417A88">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8969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22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417A88" w:rsidRPr="00662B29" w:rsidRDefault="00417A88" w:rsidP="00417A88">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37 </w:t>
      </w:r>
      <w:r w:rsidR="008530CD" w:rsidRPr="00662B29">
        <w:rPr>
          <w:rFonts w:ascii="Helvetica" w:hAnsi="Helvetica" w:cs="Chevin-DemiBold"/>
          <w:b/>
          <w:bCs/>
          <w:i/>
          <w:sz w:val="32"/>
          <w:szCs w:val="32"/>
        </w:rPr>
        <w:t>– Communicate</w:t>
      </w:r>
      <w:r w:rsidRPr="00662B29">
        <w:rPr>
          <w:rFonts w:ascii="Helvetica" w:hAnsi="Helvetica" w:cs="Chevin-DemiBold"/>
          <w:b/>
          <w:bCs/>
          <w:i/>
          <w:sz w:val="32"/>
          <w:szCs w:val="32"/>
        </w:rPr>
        <w:t xml:space="preserve"> risk management plan</w:t>
      </w:r>
    </w:p>
    <w:p w:rsidR="00417A88" w:rsidRPr="00662B29" w:rsidRDefault="00417A88" w:rsidP="00417A88">
      <w:pPr>
        <w:pStyle w:val="Heading3"/>
        <w:spacing w:before="80" w:after="120"/>
        <w:rPr>
          <w:rFonts w:cs="HelveticaNeueLT Std Lt Cn"/>
          <w:b w:val="0"/>
          <w:color w:val="221E1F"/>
          <w:sz w:val="22"/>
        </w:rPr>
      </w:pPr>
    </w:p>
    <w:p w:rsidR="00417A88" w:rsidRPr="00662B29" w:rsidRDefault="00417A88" w:rsidP="00D02A1A">
      <w:pPr>
        <w:pStyle w:val="BodyCopy"/>
        <w:rPr>
          <w:noProof w:val="0"/>
          <w:szCs w:val="24"/>
        </w:rPr>
      </w:pPr>
    </w:p>
    <w:p w:rsidR="00417A88" w:rsidRPr="00662B29" w:rsidRDefault="00417A88" w:rsidP="00D02A1A">
      <w:pPr>
        <w:pStyle w:val="BodyCopy"/>
        <w:spacing w:after="240"/>
        <w:rPr>
          <w:noProof w:val="0"/>
          <w:szCs w:val="24"/>
        </w:rPr>
      </w:pPr>
      <w:r w:rsidRPr="00662B29">
        <w:rPr>
          <w:noProof w:val="0"/>
          <w:szCs w:val="24"/>
        </w:rPr>
        <w:t>For your travel and tourism organisation, identify three methods you would use to communicate a risk management plan, detailing who would attend and the points for discussion.</w:t>
      </w:r>
    </w:p>
    <w:tbl>
      <w:tblPr>
        <w:tblStyle w:val="TableGrid"/>
        <w:tblW w:w="0" w:type="auto"/>
        <w:tblLook w:val="04A0" w:firstRow="1" w:lastRow="0" w:firstColumn="1" w:lastColumn="0" w:noHBand="0" w:noVBand="1"/>
      </w:tblPr>
      <w:tblGrid>
        <w:gridCol w:w="3080"/>
        <w:gridCol w:w="3081"/>
        <w:gridCol w:w="3081"/>
      </w:tblGrid>
      <w:tr w:rsidR="00417A88" w:rsidRPr="00662B29" w:rsidTr="00417A88">
        <w:tc>
          <w:tcPr>
            <w:tcW w:w="3080" w:type="dxa"/>
            <w:shd w:val="clear" w:color="auto" w:fill="F2F2F2" w:themeFill="background1" w:themeFillShade="F2"/>
          </w:tcPr>
          <w:p w:rsidR="00417A88" w:rsidRPr="00662B29" w:rsidRDefault="00417A88" w:rsidP="00417A88">
            <w:pPr>
              <w:autoSpaceDE w:val="0"/>
              <w:autoSpaceDN w:val="0"/>
              <w:adjustRightInd w:val="0"/>
              <w:snapToGrid w:val="0"/>
              <w:spacing w:before="120" w:after="120"/>
              <w:rPr>
                <w:rFonts w:ascii="Helvetica" w:hAnsi="Helvetica" w:cs="HelveticaNeueLTStd-Lt"/>
                <w:b/>
                <w:color w:val="000000"/>
              </w:rPr>
            </w:pPr>
            <w:r w:rsidRPr="00662B29">
              <w:rPr>
                <w:rFonts w:ascii="Helvetica" w:hAnsi="Helvetica" w:cs="HelveticaNeueLTStd-Lt"/>
                <w:b/>
                <w:color w:val="000000"/>
              </w:rPr>
              <w:t>COMMUNICATION METHOD</w:t>
            </w:r>
          </w:p>
        </w:tc>
        <w:tc>
          <w:tcPr>
            <w:tcW w:w="3081" w:type="dxa"/>
            <w:shd w:val="clear" w:color="auto" w:fill="F2F2F2" w:themeFill="background1" w:themeFillShade="F2"/>
          </w:tcPr>
          <w:p w:rsidR="00417A88" w:rsidRPr="00662B29" w:rsidRDefault="00417A88" w:rsidP="00417A88">
            <w:pPr>
              <w:autoSpaceDE w:val="0"/>
              <w:autoSpaceDN w:val="0"/>
              <w:adjustRightInd w:val="0"/>
              <w:snapToGrid w:val="0"/>
              <w:spacing w:before="120" w:after="120"/>
              <w:rPr>
                <w:rFonts w:ascii="Helvetica" w:hAnsi="Helvetica" w:cs="HelveticaNeueLTStd-Lt"/>
                <w:b/>
                <w:color w:val="000000"/>
              </w:rPr>
            </w:pPr>
            <w:r w:rsidRPr="00662B29">
              <w:rPr>
                <w:rFonts w:ascii="Helvetica" w:hAnsi="Helvetica" w:cs="HelveticaNeueLTStd-Lt"/>
                <w:b/>
                <w:color w:val="000000"/>
              </w:rPr>
              <w:t>PERSONS TO ATTEND</w:t>
            </w:r>
          </w:p>
        </w:tc>
        <w:tc>
          <w:tcPr>
            <w:tcW w:w="3081" w:type="dxa"/>
            <w:shd w:val="clear" w:color="auto" w:fill="F2F2F2" w:themeFill="background1" w:themeFillShade="F2"/>
          </w:tcPr>
          <w:p w:rsidR="00417A88" w:rsidRPr="00662B29" w:rsidRDefault="00417A88" w:rsidP="00417A88">
            <w:pPr>
              <w:autoSpaceDE w:val="0"/>
              <w:autoSpaceDN w:val="0"/>
              <w:adjustRightInd w:val="0"/>
              <w:snapToGrid w:val="0"/>
              <w:spacing w:before="120" w:after="120"/>
              <w:rPr>
                <w:rFonts w:ascii="Helvetica" w:hAnsi="Helvetica" w:cs="HelveticaNeueLTStd-Lt"/>
                <w:b/>
                <w:color w:val="000000"/>
              </w:rPr>
            </w:pPr>
            <w:r w:rsidRPr="00662B29">
              <w:rPr>
                <w:rFonts w:ascii="Helvetica" w:hAnsi="Helvetica" w:cs="HelveticaNeueLTStd-Lt"/>
                <w:b/>
                <w:color w:val="000000"/>
              </w:rPr>
              <w:t>POINTS FOR DISCUSSION</w:t>
            </w:r>
          </w:p>
        </w:tc>
      </w:tr>
      <w:tr w:rsidR="00417A88" w:rsidRPr="00662B29" w:rsidTr="00417A88">
        <w:tc>
          <w:tcPr>
            <w:tcW w:w="3080" w:type="dxa"/>
          </w:tcPr>
          <w:p w:rsidR="00417A88" w:rsidRPr="00662B29" w:rsidRDefault="00417A88" w:rsidP="00D02A1A">
            <w:pPr>
              <w:pStyle w:val="TableText"/>
            </w:pPr>
          </w:p>
          <w:p w:rsidR="00417A88" w:rsidRPr="00662B29" w:rsidRDefault="00417A88" w:rsidP="00D02A1A">
            <w:pPr>
              <w:pStyle w:val="TableText"/>
            </w:pPr>
          </w:p>
        </w:tc>
        <w:tc>
          <w:tcPr>
            <w:tcW w:w="3081" w:type="dxa"/>
          </w:tcPr>
          <w:p w:rsidR="00417A88" w:rsidRPr="00662B29" w:rsidRDefault="00417A88" w:rsidP="00D02A1A">
            <w:pPr>
              <w:pStyle w:val="TableText"/>
            </w:pPr>
          </w:p>
        </w:tc>
        <w:tc>
          <w:tcPr>
            <w:tcW w:w="3081" w:type="dxa"/>
          </w:tcPr>
          <w:p w:rsidR="00417A88" w:rsidRPr="00662B29" w:rsidRDefault="00417A88" w:rsidP="00D02A1A">
            <w:pPr>
              <w:pStyle w:val="TableText"/>
            </w:pPr>
          </w:p>
        </w:tc>
      </w:tr>
      <w:tr w:rsidR="00417A88" w:rsidRPr="00662B29" w:rsidTr="00417A88">
        <w:tc>
          <w:tcPr>
            <w:tcW w:w="3080" w:type="dxa"/>
          </w:tcPr>
          <w:p w:rsidR="00417A88" w:rsidRPr="00662B29" w:rsidRDefault="00417A88" w:rsidP="00D02A1A">
            <w:pPr>
              <w:pStyle w:val="TableText"/>
            </w:pPr>
          </w:p>
          <w:p w:rsidR="00417A88" w:rsidRPr="00662B29" w:rsidRDefault="00417A88" w:rsidP="00D02A1A">
            <w:pPr>
              <w:pStyle w:val="TableText"/>
            </w:pPr>
          </w:p>
        </w:tc>
        <w:tc>
          <w:tcPr>
            <w:tcW w:w="3081" w:type="dxa"/>
          </w:tcPr>
          <w:p w:rsidR="00417A88" w:rsidRPr="00662B29" w:rsidRDefault="00417A88" w:rsidP="00D02A1A">
            <w:pPr>
              <w:pStyle w:val="TableText"/>
            </w:pPr>
          </w:p>
        </w:tc>
        <w:tc>
          <w:tcPr>
            <w:tcW w:w="3081" w:type="dxa"/>
          </w:tcPr>
          <w:p w:rsidR="00417A88" w:rsidRPr="00662B29" w:rsidRDefault="00417A88" w:rsidP="00D02A1A">
            <w:pPr>
              <w:pStyle w:val="TableText"/>
            </w:pPr>
          </w:p>
        </w:tc>
      </w:tr>
      <w:tr w:rsidR="00417A88" w:rsidRPr="00662B29" w:rsidTr="00417A88">
        <w:tc>
          <w:tcPr>
            <w:tcW w:w="3080" w:type="dxa"/>
          </w:tcPr>
          <w:p w:rsidR="00417A88" w:rsidRPr="00662B29" w:rsidRDefault="00417A88" w:rsidP="00D02A1A">
            <w:pPr>
              <w:pStyle w:val="TableText"/>
            </w:pPr>
          </w:p>
          <w:p w:rsidR="00417A88" w:rsidRPr="00662B29" w:rsidRDefault="00417A88" w:rsidP="00D02A1A">
            <w:pPr>
              <w:pStyle w:val="TableText"/>
            </w:pPr>
          </w:p>
        </w:tc>
        <w:tc>
          <w:tcPr>
            <w:tcW w:w="3081" w:type="dxa"/>
          </w:tcPr>
          <w:p w:rsidR="00417A88" w:rsidRPr="00662B29" w:rsidRDefault="00417A88" w:rsidP="00D02A1A">
            <w:pPr>
              <w:pStyle w:val="TableText"/>
            </w:pPr>
          </w:p>
        </w:tc>
        <w:tc>
          <w:tcPr>
            <w:tcW w:w="3081" w:type="dxa"/>
          </w:tcPr>
          <w:p w:rsidR="00417A88" w:rsidRPr="00662B29" w:rsidRDefault="00417A88" w:rsidP="00D02A1A">
            <w:pPr>
              <w:pStyle w:val="TableText"/>
            </w:pPr>
          </w:p>
        </w:tc>
      </w:tr>
    </w:tbl>
    <w:p w:rsidR="000A249F" w:rsidRPr="00662B29" w:rsidRDefault="000A249F" w:rsidP="003115C3">
      <w:pPr>
        <w:pStyle w:val="Heading2"/>
        <w:rPr>
          <w:rStyle w:val="PlaceholderText"/>
          <w:color w:val="45545F"/>
        </w:rPr>
      </w:pPr>
      <w:r w:rsidRPr="00662B29">
        <w:t>5.8</w:t>
      </w:r>
      <w:r w:rsidRPr="00662B29">
        <w:tab/>
      </w:r>
      <w:fldSimple w:instr=" REF  Criteria58  \* MERGEFORMAT ">
        <w:sdt>
          <w:sdtPr>
            <w:rPr>
              <w:rStyle w:val="PlaceholderText"/>
              <w:color w:val="45545F"/>
            </w:rPr>
            <w:alias w:val="Criteria58"/>
            <w:tag w:val="Criteria58"/>
            <w:id w:val="9566860"/>
            <w:placeholder>
              <w:docPart w:val="4ADEE328396C439EA2946A02CF1427E7"/>
            </w:placeholder>
          </w:sdtPr>
          <w:sdtEndPr>
            <w:rPr>
              <w:rStyle w:val="PlaceholderText"/>
            </w:rPr>
          </w:sdtEndPr>
          <w:sdtContent>
            <w:r w:rsidR="001205F2" w:rsidRPr="001205F2">
              <w:rPr>
                <w:rStyle w:val="PlaceholderText"/>
                <w:color w:val="45545F"/>
              </w:rPr>
              <w:t>Review and monitor risk management plans and procedures</w:t>
            </w:r>
          </w:sdtContent>
        </w:sdt>
      </w:fldSimple>
    </w:p>
    <w:p w:rsidR="003115C3" w:rsidRPr="00662B29" w:rsidRDefault="003115C3" w:rsidP="00B31747">
      <w:pPr>
        <w:pStyle w:val="Heading3"/>
        <w:spacing w:before="160" w:after="200"/>
      </w:pPr>
      <w:r w:rsidRPr="00662B29">
        <w:t>Introduction</w:t>
      </w:r>
    </w:p>
    <w:p w:rsidR="00B83B80" w:rsidRPr="00662B29" w:rsidRDefault="00B83B80" w:rsidP="00721199">
      <w:pPr>
        <w:pStyle w:val="BodyCopy"/>
        <w:rPr>
          <w:noProof w:val="0"/>
        </w:rPr>
      </w:pPr>
      <w:r w:rsidRPr="00662B29">
        <w:rPr>
          <w:noProof w:val="0"/>
        </w:rPr>
        <w:t>Evaluation is a key phase in formal risk management. It is as important as the previous phases of risk identification, risk analysis and the development of a risk management plan.</w:t>
      </w:r>
    </w:p>
    <w:p w:rsidR="00A544BF" w:rsidRPr="00662B29" w:rsidRDefault="00A544BF" w:rsidP="00721199">
      <w:pPr>
        <w:pStyle w:val="BodyCopy"/>
        <w:rPr>
          <w:noProof w:val="0"/>
        </w:rPr>
      </w:pPr>
      <w:r w:rsidRPr="00662B29">
        <w:rPr>
          <w:noProof w:val="0"/>
        </w:rPr>
        <w:t>Risk is constant in business but there is a dynamism within that consistency that needs to be</w:t>
      </w:r>
      <w:r w:rsidR="00C15FF9" w:rsidRPr="00662B29">
        <w:rPr>
          <w:noProof w:val="0"/>
        </w:rPr>
        <w:t xml:space="preserve"> </w:t>
      </w:r>
      <w:r w:rsidRPr="00662B29">
        <w:rPr>
          <w:noProof w:val="0"/>
        </w:rPr>
        <w:t>monitored and, where necessary, accommodated for risk management to be truly effective</w:t>
      </w:r>
      <w:r w:rsidR="00C15FF9" w:rsidRPr="00662B29">
        <w:rPr>
          <w:noProof w:val="0"/>
        </w:rPr>
        <w:t xml:space="preserve"> </w:t>
      </w:r>
      <w:r w:rsidRPr="00662B29">
        <w:rPr>
          <w:noProof w:val="0"/>
        </w:rPr>
        <w:t>for any organisation.</w:t>
      </w:r>
    </w:p>
    <w:p w:rsidR="00B83B80" w:rsidRPr="00662B29" w:rsidRDefault="00C15FF9" w:rsidP="00721199">
      <w:pPr>
        <w:pStyle w:val="BodyCopy"/>
        <w:rPr>
          <w:noProof w:val="0"/>
        </w:rPr>
      </w:pPr>
      <w:r w:rsidRPr="00662B29">
        <w:rPr>
          <w:noProof w:val="0"/>
        </w:rPr>
        <w:t xml:space="preserve">This </w:t>
      </w:r>
      <w:r w:rsidR="004D64C0" w:rsidRPr="00662B29">
        <w:rPr>
          <w:noProof w:val="0"/>
        </w:rPr>
        <w:t>s</w:t>
      </w:r>
      <w:r w:rsidR="00A544BF" w:rsidRPr="00662B29">
        <w:rPr>
          <w:noProof w:val="0"/>
        </w:rPr>
        <w:t>ection focuses on the need to review the performance of the risk management plan</w:t>
      </w:r>
      <w:r w:rsidRPr="00662B29">
        <w:rPr>
          <w:noProof w:val="0"/>
        </w:rPr>
        <w:t xml:space="preserve"> </w:t>
      </w:r>
      <w:r w:rsidR="00A544BF" w:rsidRPr="00662B29">
        <w:rPr>
          <w:noProof w:val="0"/>
        </w:rPr>
        <w:t>and identifies the generic actions that may flo</w:t>
      </w:r>
      <w:r w:rsidR="00B31747" w:rsidRPr="00662B29">
        <w:rPr>
          <w:noProof w:val="0"/>
        </w:rPr>
        <w:t>w from this monitoring activity.</w:t>
      </w:r>
    </w:p>
    <w:p w:rsidR="00B83B80" w:rsidRPr="00662B29" w:rsidRDefault="00B83B80" w:rsidP="00B31747">
      <w:pPr>
        <w:pStyle w:val="Heading3"/>
        <w:spacing w:before="160" w:after="200"/>
        <w:rPr>
          <w:szCs w:val="28"/>
        </w:rPr>
      </w:pPr>
      <w:r w:rsidRPr="00662B29">
        <w:rPr>
          <w:szCs w:val="28"/>
        </w:rPr>
        <w:t>Purpose of reviewing risk management plans</w:t>
      </w:r>
    </w:p>
    <w:p w:rsidR="00B83B80" w:rsidRPr="00662B29" w:rsidRDefault="00B31747" w:rsidP="00721199">
      <w:pPr>
        <w:pStyle w:val="BodyCopy"/>
        <w:rPr>
          <w:noProof w:val="0"/>
        </w:rPr>
      </w:pPr>
      <w:r w:rsidRPr="00662B29">
        <w:rPr>
          <w:lang w:val="en-US" w:eastAsia="en-US"/>
        </w:rPr>
        <w:drawing>
          <wp:anchor distT="0" distB="0" distL="114300" distR="114300" simplePos="0" relativeHeight="252203008" behindDoc="0" locked="0" layoutInCell="1" allowOverlap="1">
            <wp:simplePos x="0" y="0"/>
            <wp:positionH relativeFrom="column">
              <wp:posOffset>4010025</wp:posOffset>
            </wp:positionH>
            <wp:positionV relativeFrom="paragraph">
              <wp:posOffset>404495</wp:posOffset>
            </wp:positionV>
            <wp:extent cx="1518920" cy="1204595"/>
            <wp:effectExtent l="19050" t="0" r="5080" b="0"/>
            <wp:wrapSquare wrapText="bothSides"/>
            <wp:docPr id="239" name="Picture 238" descr="shutterstock_963318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6331862.jpg"/>
                    <pic:cNvPicPr/>
                  </pic:nvPicPr>
                  <pic:blipFill>
                    <a:blip r:embed="rId271" cstate="print"/>
                    <a:stretch>
                      <a:fillRect/>
                    </a:stretch>
                  </pic:blipFill>
                  <pic:spPr>
                    <a:xfrm>
                      <a:off x="0" y="0"/>
                      <a:ext cx="1518920" cy="1204595"/>
                    </a:xfrm>
                    <a:prstGeom prst="rect">
                      <a:avLst/>
                    </a:prstGeom>
                  </pic:spPr>
                </pic:pic>
              </a:graphicData>
            </a:graphic>
          </wp:anchor>
        </w:drawing>
      </w:r>
      <w:r w:rsidR="00B83B80" w:rsidRPr="00662B29">
        <w:rPr>
          <w:noProof w:val="0"/>
        </w:rPr>
        <w:t>Risk management plans must be evaluated to determine their relevance and provide the basis for change that will make those plans more effective.</w:t>
      </w:r>
    </w:p>
    <w:p w:rsidR="00B83B80" w:rsidRPr="00662B29" w:rsidRDefault="00B83B80" w:rsidP="00721199">
      <w:pPr>
        <w:pStyle w:val="BodyCopy"/>
        <w:rPr>
          <w:noProof w:val="0"/>
        </w:rPr>
      </w:pPr>
      <w:r w:rsidRPr="00662B29">
        <w:rPr>
          <w:noProof w:val="0"/>
        </w:rPr>
        <w:t>The keys in evaluating the risk management plan are to:</w:t>
      </w:r>
    </w:p>
    <w:p w:rsidR="00B83B80" w:rsidRPr="00662B29" w:rsidRDefault="00B83B80" w:rsidP="00030746">
      <w:pPr>
        <w:pStyle w:val="Bullet1"/>
      </w:pPr>
      <w:r w:rsidRPr="00662B29">
        <w:t>Measure actual progress in the workplace against the requirements of the plan – determining to what extent the requirement so if the plan have been implemented</w:t>
      </w:r>
    </w:p>
    <w:p w:rsidR="00B83B80" w:rsidRPr="00662B29" w:rsidRDefault="00B83B80" w:rsidP="00030746">
      <w:pPr>
        <w:pStyle w:val="Bullet1"/>
      </w:pPr>
      <w:r w:rsidRPr="00662B29">
        <w:t>Determine and quantify the actual occurrences of risk in the workplace – identifying causal factors and consequences, and</w:t>
      </w:r>
      <w:r w:rsidR="00B31747" w:rsidRPr="00662B29">
        <w:t xml:space="preserve"> comparing them to predictions</w:t>
      </w:r>
    </w:p>
    <w:p w:rsidR="00B83B80" w:rsidRPr="00662B29" w:rsidRDefault="00B83B80" w:rsidP="00030746">
      <w:pPr>
        <w:pStyle w:val="Bullet1"/>
      </w:pPr>
      <w:r w:rsidRPr="00662B29">
        <w:t>Projections and expectations identified in the development of the initial risk level assessment and treatment option for th</w:t>
      </w:r>
      <w:r w:rsidR="00B31747" w:rsidRPr="00662B29">
        <w:t>at risk</w:t>
      </w:r>
    </w:p>
    <w:p w:rsidR="00B83B80" w:rsidRPr="00662B29" w:rsidRDefault="00B83B80" w:rsidP="00030746">
      <w:pPr>
        <w:pStyle w:val="Bullet1"/>
      </w:pPr>
      <w:r w:rsidRPr="00662B29">
        <w:t>Incorporate lessons learned - into the revisions made to the existing risk management plan</w:t>
      </w:r>
    </w:p>
    <w:p w:rsidR="00B83B80" w:rsidRPr="00662B29" w:rsidRDefault="00B31747" w:rsidP="00030746">
      <w:pPr>
        <w:pStyle w:val="Bullet1"/>
      </w:pPr>
      <w:r w:rsidRPr="00662B29">
        <w:t>Look to the future.</w:t>
      </w:r>
    </w:p>
    <w:p w:rsidR="00A544BF" w:rsidRPr="00662B29" w:rsidRDefault="00FB77DC" w:rsidP="00B31747">
      <w:pPr>
        <w:pStyle w:val="Heading3"/>
        <w:spacing w:before="160" w:after="200"/>
        <w:rPr>
          <w:szCs w:val="28"/>
        </w:rPr>
      </w:pPr>
      <w:r w:rsidRPr="00662B29">
        <w:rPr>
          <w:szCs w:val="28"/>
        </w:rPr>
        <w:t>Indicators requiring need for</w:t>
      </w:r>
      <w:r w:rsidR="00A544BF" w:rsidRPr="00662B29">
        <w:rPr>
          <w:szCs w:val="28"/>
        </w:rPr>
        <w:t xml:space="preserve"> </w:t>
      </w:r>
      <w:r w:rsidRPr="00662B29">
        <w:rPr>
          <w:szCs w:val="28"/>
        </w:rPr>
        <w:t>review</w:t>
      </w:r>
    </w:p>
    <w:p w:rsidR="00A544BF" w:rsidRPr="00662B29" w:rsidRDefault="00A544BF" w:rsidP="00721199">
      <w:pPr>
        <w:pStyle w:val="BodyCopy"/>
        <w:rPr>
          <w:noProof w:val="0"/>
        </w:rPr>
      </w:pPr>
      <w:r w:rsidRPr="00662B29">
        <w:rPr>
          <w:noProof w:val="0"/>
        </w:rPr>
        <w:t xml:space="preserve">Most risk management plans will include a formal review date. </w:t>
      </w:r>
      <w:r w:rsidR="00FB77DC" w:rsidRPr="00662B29">
        <w:rPr>
          <w:noProof w:val="0"/>
        </w:rPr>
        <w:t xml:space="preserve">It is important to </w:t>
      </w:r>
      <w:r w:rsidRPr="00662B29">
        <w:rPr>
          <w:noProof w:val="0"/>
        </w:rPr>
        <w:t>always remain alert for signs that things aren’t going as intended and there is</w:t>
      </w:r>
      <w:r w:rsidR="00FB77DC" w:rsidRPr="00662B29">
        <w:rPr>
          <w:noProof w:val="0"/>
        </w:rPr>
        <w:t xml:space="preserve"> </w:t>
      </w:r>
      <w:r w:rsidRPr="00662B29">
        <w:rPr>
          <w:noProof w:val="0"/>
        </w:rPr>
        <w:t>need for an unscheduled review.</w:t>
      </w:r>
    </w:p>
    <w:p w:rsidR="00A544BF" w:rsidRPr="00662B29" w:rsidRDefault="00A544BF" w:rsidP="00721199">
      <w:pPr>
        <w:pStyle w:val="BodyCopy"/>
        <w:rPr>
          <w:noProof w:val="0"/>
        </w:rPr>
      </w:pPr>
      <w:r w:rsidRPr="00662B29">
        <w:rPr>
          <w:noProof w:val="0"/>
        </w:rPr>
        <w:t>Possible indicators that unscheduled reviews are needed include:</w:t>
      </w:r>
    </w:p>
    <w:p w:rsidR="00A544BF" w:rsidRPr="00662B29" w:rsidRDefault="00A544BF" w:rsidP="00030746">
      <w:pPr>
        <w:pStyle w:val="Bullet1"/>
      </w:pPr>
      <w:r w:rsidRPr="00662B29">
        <w:t>Obviously changed context for the business – for example, as contained in the SWOT analysis</w:t>
      </w:r>
    </w:p>
    <w:p w:rsidR="00A544BF" w:rsidRPr="00662B29" w:rsidRDefault="00A544BF" w:rsidP="00030746">
      <w:pPr>
        <w:pStyle w:val="Bullet1"/>
      </w:pPr>
      <w:r w:rsidRPr="00662B29">
        <w:t>Changed strategic directions for the business – often due to new management or a</w:t>
      </w:r>
      <w:r w:rsidR="00FB77DC" w:rsidRPr="00662B29">
        <w:t xml:space="preserve"> </w:t>
      </w:r>
      <w:r w:rsidRPr="00662B29">
        <w:t>business re-structure or ‘rationalisation’</w:t>
      </w:r>
    </w:p>
    <w:p w:rsidR="00A544BF" w:rsidRPr="00662B29" w:rsidRDefault="00A544BF" w:rsidP="00030746">
      <w:pPr>
        <w:pStyle w:val="Bullet1"/>
      </w:pPr>
      <w:r w:rsidRPr="00662B29">
        <w:t xml:space="preserve">Instances where those with responsibility are unable to fulfil their allocated duties </w:t>
      </w:r>
    </w:p>
    <w:p w:rsidR="00A544BF" w:rsidRPr="00662B29" w:rsidRDefault="00A544BF" w:rsidP="00030746">
      <w:pPr>
        <w:pStyle w:val="Bullet1"/>
      </w:pPr>
      <w:r w:rsidRPr="00662B29">
        <w:t>Failure to adhere to plan parameters – such as budget over-runs, failure to meet timelines</w:t>
      </w:r>
    </w:p>
    <w:p w:rsidR="00FB77DC" w:rsidRPr="00662B29" w:rsidRDefault="00A544BF" w:rsidP="00030746">
      <w:pPr>
        <w:pStyle w:val="Bullet1"/>
      </w:pPr>
      <w:r w:rsidRPr="00662B29">
        <w:t>Significant workplace</w:t>
      </w:r>
      <w:r w:rsidR="00FB77DC" w:rsidRPr="00662B29">
        <w:t xml:space="preserve"> events involving staff </w:t>
      </w:r>
      <w:r w:rsidRPr="00662B29">
        <w:t xml:space="preserve">or customers </w:t>
      </w:r>
    </w:p>
    <w:p w:rsidR="00EC4CAA" w:rsidRPr="00662B29" w:rsidRDefault="00A544BF" w:rsidP="00030746">
      <w:pPr>
        <w:pStyle w:val="Bullet1"/>
      </w:pPr>
      <w:r w:rsidRPr="00662B29">
        <w:t xml:space="preserve">Emergence of a new risk – </w:t>
      </w:r>
      <w:r w:rsidR="00B31747" w:rsidRPr="00662B29">
        <w:t>or changes to the level of risk.</w:t>
      </w:r>
    </w:p>
    <w:p w:rsidR="00EC4CAA" w:rsidRPr="00662B29" w:rsidRDefault="00EC4CAA" w:rsidP="0048318E">
      <w:pPr>
        <w:pStyle w:val="Heading3"/>
        <w:rPr>
          <w:szCs w:val="28"/>
        </w:rPr>
      </w:pPr>
      <w:r w:rsidRPr="00662B29">
        <w:rPr>
          <w:szCs w:val="28"/>
        </w:rPr>
        <w:t>Methods to review risk management plans</w:t>
      </w:r>
    </w:p>
    <w:p w:rsidR="00EC4CAA" w:rsidRPr="00662B29" w:rsidRDefault="00EC4CAA" w:rsidP="00721199">
      <w:pPr>
        <w:pStyle w:val="BodyCopy"/>
        <w:rPr>
          <w:noProof w:val="0"/>
        </w:rPr>
      </w:pPr>
      <w:r w:rsidRPr="00662B29">
        <w:rPr>
          <w:noProof w:val="0"/>
        </w:rPr>
        <w:t>Reviews need to be evidence-based in the same way that the original risk</w:t>
      </w:r>
      <w:r w:rsidR="000F758A" w:rsidRPr="00662B29">
        <w:rPr>
          <w:noProof w:val="0"/>
        </w:rPr>
        <w:t xml:space="preserve"> </w:t>
      </w:r>
      <w:r w:rsidRPr="00662B29">
        <w:rPr>
          <w:noProof w:val="0"/>
        </w:rPr>
        <w:t>management processes were so there is a tendency for all evaluation methodologies to</w:t>
      </w:r>
      <w:r w:rsidR="004D64C0" w:rsidRPr="00662B29">
        <w:rPr>
          <w:noProof w:val="0"/>
        </w:rPr>
        <w:t xml:space="preserve"> </w:t>
      </w:r>
      <w:r w:rsidRPr="00662B29">
        <w:rPr>
          <w:noProof w:val="0"/>
        </w:rPr>
        <w:t>include techniques or approaches used in the initial risk management activities.</w:t>
      </w:r>
    </w:p>
    <w:p w:rsidR="004D64C0" w:rsidRPr="00662B29" w:rsidRDefault="00EC4CAA" w:rsidP="00721199">
      <w:pPr>
        <w:pStyle w:val="BodyCopy"/>
        <w:rPr>
          <w:noProof w:val="0"/>
        </w:rPr>
      </w:pPr>
      <w:r w:rsidRPr="00662B29">
        <w:rPr>
          <w:noProof w:val="0"/>
        </w:rPr>
        <w:t>In addition, a review takes place after something has happened or after a period of time has</w:t>
      </w:r>
      <w:r w:rsidR="004D64C0" w:rsidRPr="00662B29">
        <w:rPr>
          <w:noProof w:val="0"/>
        </w:rPr>
        <w:t xml:space="preserve"> </w:t>
      </w:r>
      <w:r w:rsidRPr="00662B29">
        <w:rPr>
          <w:noProof w:val="0"/>
        </w:rPr>
        <w:t>passed so this means there is more likely to be workplace data relevant to the</w:t>
      </w:r>
      <w:r w:rsidR="004D64C0" w:rsidRPr="00662B29">
        <w:rPr>
          <w:noProof w:val="0"/>
        </w:rPr>
        <w:t xml:space="preserve"> </w:t>
      </w:r>
      <w:r w:rsidRPr="00662B29">
        <w:rPr>
          <w:noProof w:val="0"/>
        </w:rPr>
        <w:t xml:space="preserve">risk available for consideration. </w:t>
      </w:r>
    </w:p>
    <w:p w:rsidR="00EC4CAA" w:rsidRPr="00662B29" w:rsidRDefault="00EC4CAA" w:rsidP="00721199">
      <w:pPr>
        <w:pStyle w:val="BodyCopy"/>
        <w:rPr>
          <w:noProof w:val="0"/>
        </w:rPr>
      </w:pPr>
      <w:r w:rsidRPr="00662B29">
        <w:rPr>
          <w:noProof w:val="0"/>
        </w:rPr>
        <w:t>The risk management plan will have indicated what sort of</w:t>
      </w:r>
      <w:r w:rsidR="004D64C0" w:rsidRPr="00662B29">
        <w:rPr>
          <w:noProof w:val="0"/>
        </w:rPr>
        <w:t xml:space="preserve"> </w:t>
      </w:r>
      <w:r w:rsidRPr="00662B29">
        <w:rPr>
          <w:noProof w:val="0"/>
        </w:rPr>
        <w:t>information needs to be obtained so the review usually has access to quite specific and</w:t>
      </w:r>
      <w:r w:rsidR="004D64C0" w:rsidRPr="00662B29">
        <w:rPr>
          <w:noProof w:val="0"/>
        </w:rPr>
        <w:t xml:space="preserve"> </w:t>
      </w:r>
      <w:r w:rsidRPr="00662B29">
        <w:rPr>
          <w:noProof w:val="0"/>
        </w:rPr>
        <w:t>relevant indicators to assist in the evaluation process.</w:t>
      </w:r>
    </w:p>
    <w:p w:rsidR="00EC4CAA" w:rsidRPr="00662B29" w:rsidRDefault="00EC4CAA" w:rsidP="00721199">
      <w:pPr>
        <w:pStyle w:val="BodyCopy"/>
        <w:rPr>
          <w:noProof w:val="0"/>
        </w:rPr>
      </w:pPr>
      <w:r w:rsidRPr="00662B29">
        <w:rPr>
          <w:noProof w:val="0"/>
        </w:rPr>
        <w:t>The evaluation methodologies can therefore include:</w:t>
      </w:r>
    </w:p>
    <w:p w:rsidR="00EC4CAA" w:rsidRPr="00662B29" w:rsidRDefault="00972ED7" w:rsidP="00030746">
      <w:pPr>
        <w:pStyle w:val="Bullet1"/>
      </w:pPr>
      <w:r w:rsidRPr="00662B29">
        <w:rPr>
          <w:noProof/>
          <w:lang w:val="en-US"/>
        </w:rPr>
        <w:drawing>
          <wp:anchor distT="0" distB="0" distL="114300" distR="114300" simplePos="0" relativeHeight="252205056" behindDoc="0" locked="0" layoutInCell="1" allowOverlap="1">
            <wp:simplePos x="0" y="0"/>
            <wp:positionH relativeFrom="column">
              <wp:posOffset>3267075</wp:posOffset>
            </wp:positionH>
            <wp:positionV relativeFrom="paragraph">
              <wp:posOffset>93980</wp:posOffset>
            </wp:positionV>
            <wp:extent cx="2264410" cy="1514475"/>
            <wp:effectExtent l="19050" t="0" r="2540" b="0"/>
            <wp:wrapSquare wrapText="bothSides"/>
            <wp:docPr id="242" name="Picture 241" descr="A19 shutterstock_181811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9 shutterstock_181811597.jpg"/>
                    <pic:cNvPicPr/>
                  </pic:nvPicPr>
                  <pic:blipFill>
                    <a:blip r:embed="rId272" cstate="print"/>
                    <a:stretch>
                      <a:fillRect/>
                    </a:stretch>
                  </pic:blipFill>
                  <pic:spPr>
                    <a:xfrm>
                      <a:off x="0" y="0"/>
                      <a:ext cx="2264410" cy="1514475"/>
                    </a:xfrm>
                    <a:prstGeom prst="rect">
                      <a:avLst/>
                    </a:prstGeom>
                  </pic:spPr>
                </pic:pic>
              </a:graphicData>
            </a:graphic>
          </wp:anchor>
        </w:drawing>
      </w:r>
      <w:r w:rsidR="00EC4CAA" w:rsidRPr="00662B29">
        <w:t>Personal observations – that will be targeted with reference to what have been identified</w:t>
      </w:r>
      <w:r w:rsidR="004D64C0" w:rsidRPr="00662B29">
        <w:t xml:space="preserve"> </w:t>
      </w:r>
      <w:r w:rsidR="00EC4CAA" w:rsidRPr="00662B29">
        <w:t>in the risk management plan as the appropriate KPIs</w:t>
      </w:r>
    </w:p>
    <w:p w:rsidR="00EC4CAA" w:rsidRPr="00662B29" w:rsidRDefault="00EC4CAA" w:rsidP="00030746">
      <w:pPr>
        <w:pStyle w:val="Bullet1"/>
      </w:pPr>
      <w:r w:rsidRPr="00662B29">
        <w:t>Physical inspections – looking for evidence that relates to the issues identified as</w:t>
      </w:r>
      <w:r w:rsidR="004D64C0" w:rsidRPr="00662B29">
        <w:t xml:space="preserve"> </w:t>
      </w:r>
      <w:r w:rsidRPr="00662B29">
        <w:t>important in the risk management plan</w:t>
      </w:r>
      <w:r w:rsidR="004D64C0" w:rsidRPr="00662B29">
        <w:t xml:space="preserve">. </w:t>
      </w:r>
      <w:r w:rsidRPr="00662B29">
        <w:t>For example, where physical inspection of products</w:t>
      </w:r>
      <w:r w:rsidR="004D64C0" w:rsidRPr="00662B29">
        <w:t xml:space="preserve"> </w:t>
      </w:r>
      <w:r w:rsidRPr="00662B29">
        <w:t>is regarded as a risk management tool it is usual for inspection checklists to be developed</w:t>
      </w:r>
      <w:r w:rsidR="004D64C0" w:rsidRPr="00662B29">
        <w:t xml:space="preserve"> </w:t>
      </w:r>
      <w:r w:rsidRPr="00662B29">
        <w:t>that serve as a reference source for the review</w:t>
      </w:r>
    </w:p>
    <w:p w:rsidR="00EC4CAA" w:rsidRPr="00662B29" w:rsidRDefault="00EC4CAA" w:rsidP="00030746">
      <w:pPr>
        <w:pStyle w:val="Bullet1"/>
      </w:pPr>
      <w:r w:rsidRPr="00662B29">
        <w:t>Incident reports – these may be related to safety, equipment</w:t>
      </w:r>
      <w:r w:rsidR="004D64C0" w:rsidRPr="00662B29">
        <w:t xml:space="preserve"> </w:t>
      </w:r>
      <w:r w:rsidRPr="00662B29">
        <w:t>breakdowns, suspicious persons, illegal</w:t>
      </w:r>
      <w:r w:rsidR="004D64C0" w:rsidRPr="00662B29">
        <w:t xml:space="preserve"> activity, failure of a process or </w:t>
      </w:r>
      <w:r w:rsidRPr="00662B29">
        <w:t>procedure to meet</w:t>
      </w:r>
      <w:r w:rsidR="004D64C0" w:rsidRPr="00662B29">
        <w:t xml:space="preserve"> </w:t>
      </w:r>
      <w:r w:rsidRPr="00662B29">
        <w:t>quality or other identified standards, levels or indicators. Complaints from customers can be included here</w:t>
      </w:r>
    </w:p>
    <w:p w:rsidR="00EC4CAA" w:rsidRPr="00662B29" w:rsidRDefault="004D64C0" w:rsidP="00030746">
      <w:pPr>
        <w:pStyle w:val="Bullet1"/>
      </w:pPr>
      <w:r w:rsidRPr="00662B29">
        <w:t xml:space="preserve">Results of inspections or </w:t>
      </w:r>
      <w:r w:rsidR="00EC4CAA" w:rsidRPr="00662B29">
        <w:t>audits by external authorities – these are useful in confirming</w:t>
      </w:r>
      <w:r w:rsidRPr="00662B29">
        <w:t xml:space="preserve"> </w:t>
      </w:r>
      <w:r w:rsidR="00EC4CAA" w:rsidRPr="00662B29">
        <w:t>compliance levels and identifying future is</w:t>
      </w:r>
      <w:r w:rsidRPr="00662B29">
        <w:t xml:space="preserve">sues that may require attention or  </w:t>
      </w:r>
      <w:r w:rsidR="00EC4CAA" w:rsidRPr="00662B29">
        <w:t>expense</w:t>
      </w:r>
    </w:p>
    <w:p w:rsidR="00EC4CAA" w:rsidRPr="00662B29" w:rsidRDefault="00972ED7" w:rsidP="00030746">
      <w:pPr>
        <w:pStyle w:val="Bullet1"/>
      </w:pPr>
      <w:r w:rsidRPr="00662B29">
        <w:rPr>
          <w:noProof/>
          <w:lang w:val="en-US"/>
        </w:rPr>
        <w:drawing>
          <wp:anchor distT="0" distB="0" distL="114300" distR="114300" simplePos="0" relativeHeight="252204032" behindDoc="0" locked="0" layoutInCell="1" allowOverlap="1">
            <wp:simplePos x="0" y="0"/>
            <wp:positionH relativeFrom="column">
              <wp:posOffset>3476625</wp:posOffset>
            </wp:positionH>
            <wp:positionV relativeFrom="paragraph">
              <wp:posOffset>202565</wp:posOffset>
            </wp:positionV>
            <wp:extent cx="2057400" cy="1371600"/>
            <wp:effectExtent l="19050" t="0" r="0" b="0"/>
            <wp:wrapSquare wrapText="bothSides"/>
            <wp:docPr id="241" name="Picture 240" descr="shutterstock_129565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65649.jpg"/>
                    <pic:cNvPicPr/>
                  </pic:nvPicPr>
                  <pic:blipFill>
                    <a:blip r:embed="rId273" cstate="print"/>
                    <a:stretch>
                      <a:fillRect/>
                    </a:stretch>
                  </pic:blipFill>
                  <pic:spPr>
                    <a:xfrm>
                      <a:off x="0" y="0"/>
                      <a:ext cx="2057400" cy="1371600"/>
                    </a:xfrm>
                    <a:prstGeom prst="rect">
                      <a:avLst/>
                    </a:prstGeom>
                  </pic:spPr>
                </pic:pic>
              </a:graphicData>
            </a:graphic>
          </wp:anchor>
        </w:drawing>
      </w:r>
      <w:r w:rsidR="00EC4CAA" w:rsidRPr="00662B29">
        <w:t>Distribution of questionnaires</w:t>
      </w:r>
    </w:p>
    <w:p w:rsidR="00EC4CAA" w:rsidRPr="00662B29" w:rsidRDefault="00EC4CAA" w:rsidP="00030746">
      <w:pPr>
        <w:pStyle w:val="Bullet1"/>
      </w:pPr>
      <w:r w:rsidRPr="00662B29">
        <w:t xml:space="preserve">Interviews with stakeholders </w:t>
      </w:r>
    </w:p>
    <w:p w:rsidR="00EC4CAA" w:rsidRPr="00662B29" w:rsidRDefault="00EC4CAA" w:rsidP="00030746">
      <w:pPr>
        <w:pStyle w:val="Bullet1"/>
      </w:pPr>
      <w:r w:rsidRPr="00662B29">
        <w:t>Regular reviews of risk treatment procedures – for example, determining whether better</w:t>
      </w:r>
      <w:r w:rsidR="00B83B80" w:rsidRPr="00662B29">
        <w:t xml:space="preserve"> </w:t>
      </w:r>
      <w:r w:rsidRPr="00662B29">
        <w:t>insurance cover exists, verifying that current staff training meets compliance or other</w:t>
      </w:r>
      <w:r w:rsidR="00B83B80" w:rsidRPr="00662B29">
        <w:t xml:space="preserve"> </w:t>
      </w:r>
      <w:r w:rsidRPr="00662B29">
        <w:t>internal requirements</w:t>
      </w:r>
    </w:p>
    <w:p w:rsidR="00EC4CAA" w:rsidRPr="00662B29" w:rsidRDefault="00EC4CAA" w:rsidP="00030746">
      <w:pPr>
        <w:pStyle w:val="Bullet1"/>
      </w:pPr>
      <w:r w:rsidRPr="00662B29">
        <w:t xml:space="preserve">Use </w:t>
      </w:r>
      <w:r w:rsidR="003A6CCC" w:rsidRPr="00662B29">
        <w:t>of external risk management professionals</w:t>
      </w:r>
      <w:r w:rsidRPr="00662B29">
        <w:t>.</w:t>
      </w:r>
    </w:p>
    <w:p w:rsidR="00972ED7" w:rsidRPr="00662B29" w:rsidRDefault="00972ED7">
      <w:pPr>
        <w:rPr>
          <w:rFonts w:ascii="Helvetica" w:eastAsia="Times New Roman" w:hAnsi="Helvetica" w:cs="HelveticaNeueLTStd-MdCn"/>
          <w:b/>
          <w:color w:val="45545F"/>
          <w:sz w:val="28"/>
          <w:szCs w:val="28"/>
        </w:rPr>
      </w:pPr>
      <w:r w:rsidRPr="00662B29">
        <w:rPr>
          <w:rFonts w:ascii="Helvetica" w:eastAsia="Times New Roman" w:hAnsi="Helvetica" w:cs="HelveticaNeueLTStd-MdCn"/>
          <w:b/>
          <w:color w:val="45545F"/>
          <w:sz w:val="28"/>
          <w:szCs w:val="28"/>
        </w:rPr>
        <w:br w:type="page"/>
      </w:r>
    </w:p>
    <w:p w:rsidR="00A544BF" w:rsidRPr="00662B29" w:rsidRDefault="00A544BF" w:rsidP="0048318E">
      <w:pPr>
        <w:pStyle w:val="Heading3"/>
        <w:rPr>
          <w:szCs w:val="28"/>
        </w:rPr>
      </w:pPr>
      <w:r w:rsidRPr="00662B29">
        <w:rPr>
          <w:szCs w:val="28"/>
        </w:rPr>
        <w:t>Action to be taken</w:t>
      </w:r>
    </w:p>
    <w:p w:rsidR="00A544BF" w:rsidRPr="00662B29" w:rsidRDefault="00A544BF" w:rsidP="00721199">
      <w:pPr>
        <w:pStyle w:val="BodyCopy"/>
        <w:rPr>
          <w:noProof w:val="0"/>
        </w:rPr>
      </w:pPr>
      <w:r w:rsidRPr="00662B29">
        <w:rPr>
          <w:noProof w:val="0"/>
        </w:rPr>
        <w:t>The actions to be taken as a result of reviewing performance include:</w:t>
      </w:r>
    </w:p>
    <w:p w:rsidR="00A544BF" w:rsidRPr="00662B29" w:rsidRDefault="00A544BF" w:rsidP="00030746">
      <w:pPr>
        <w:pStyle w:val="Bullet1"/>
      </w:pPr>
      <w:r w:rsidRPr="00662B29">
        <w:t>Consulting with relevant stakeholders</w:t>
      </w:r>
    </w:p>
    <w:p w:rsidR="008C6707" w:rsidRPr="00662B29" w:rsidRDefault="008C6707" w:rsidP="00030746">
      <w:pPr>
        <w:pStyle w:val="Bullet1"/>
        <w:rPr>
          <w:rFonts w:cs="Helvetica"/>
        </w:rPr>
      </w:pPr>
      <w:r w:rsidRPr="00662B29">
        <w:rPr>
          <w:rFonts w:cs="Helvetica"/>
        </w:rPr>
        <w:t>Analyse inherent risks</w:t>
      </w:r>
    </w:p>
    <w:p w:rsidR="008C6707" w:rsidRPr="00662B29" w:rsidRDefault="008C6707" w:rsidP="00030746">
      <w:pPr>
        <w:pStyle w:val="Bullet1"/>
        <w:rPr>
          <w:rFonts w:cs="Helvetica"/>
        </w:rPr>
      </w:pPr>
      <w:r w:rsidRPr="00662B29">
        <w:rPr>
          <w:rFonts w:cs="Helvetica"/>
        </w:rPr>
        <w:t>Identify necessary risk response activities</w:t>
      </w:r>
    </w:p>
    <w:p w:rsidR="008C6707" w:rsidRPr="00662B29" w:rsidRDefault="008C6707" w:rsidP="00030746">
      <w:pPr>
        <w:pStyle w:val="Bullet1"/>
        <w:rPr>
          <w:rFonts w:cs="Helvetica"/>
        </w:rPr>
      </w:pPr>
      <w:r w:rsidRPr="00662B29">
        <w:rPr>
          <w:rFonts w:cs="Helvetica"/>
        </w:rPr>
        <w:t>Review residual risk levels achievable by response to risk event</w:t>
      </w:r>
    </w:p>
    <w:p w:rsidR="008C6707" w:rsidRPr="00662B29" w:rsidRDefault="008C6707" w:rsidP="00030746">
      <w:pPr>
        <w:pStyle w:val="Bullet1"/>
        <w:rPr>
          <w:rFonts w:cs="Helvetica"/>
        </w:rPr>
      </w:pPr>
      <w:r w:rsidRPr="00662B29">
        <w:rPr>
          <w:rFonts w:cs="Helvetica"/>
        </w:rPr>
        <w:t>Align residual risk with risk tolerance and risk appetite level</w:t>
      </w:r>
    </w:p>
    <w:p w:rsidR="008C6707" w:rsidRPr="00662B29" w:rsidRDefault="008C6707" w:rsidP="00030746">
      <w:pPr>
        <w:pStyle w:val="Bullet1"/>
        <w:rPr>
          <w:rFonts w:cs="Helvetica"/>
        </w:rPr>
      </w:pPr>
      <w:r w:rsidRPr="00662B29">
        <w:rPr>
          <w:rFonts w:cs="Helvetica"/>
        </w:rPr>
        <w:t>Review impact of risk response activities on risk likelihood and impact</w:t>
      </w:r>
    </w:p>
    <w:p w:rsidR="008C6707" w:rsidRPr="00662B29" w:rsidRDefault="008C6707" w:rsidP="00030746">
      <w:pPr>
        <w:pStyle w:val="Bullet1"/>
        <w:rPr>
          <w:rFonts w:cs="Helvetica"/>
        </w:rPr>
      </w:pPr>
      <w:r w:rsidRPr="00662B29">
        <w:rPr>
          <w:rFonts w:cs="Helvetica"/>
        </w:rPr>
        <w:t>Conduct cost-benefit analysis</w:t>
      </w:r>
    </w:p>
    <w:p w:rsidR="008C6707" w:rsidRPr="00662B29" w:rsidRDefault="008C6707" w:rsidP="00030746">
      <w:pPr>
        <w:pStyle w:val="Bullet1"/>
        <w:rPr>
          <w:rFonts w:cs="Helvetica"/>
        </w:rPr>
      </w:pPr>
      <w:r w:rsidRPr="00662B29">
        <w:rPr>
          <w:rFonts w:cs="Helvetica"/>
        </w:rPr>
        <w:t>Identify events with positive impact or opportunities</w:t>
      </w:r>
    </w:p>
    <w:p w:rsidR="008C6707" w:rsidRPr="00662B29" w:rsidRDefault="00972ED7" w:rsidP="00030746">
      <w:pPr>
        <w:pStyle w:val="Bullet1"/>
        <w:rPr>
          <w:rFonts w:cs="Helvetica"/>
        </w:rPr>
      </w:pPr>
      <w:r w:rsidRPr="00662B29">
        <w:rPr>
          <w:rFonts w:cs="Helvetica"/>
          <w:noProof/>
          <w:lang w:val="en-US"/>
        </w:rPr>
        <w:drawing>
          <wp:anchor distT="0" distB="0" distL="114300" distR="114300" simplePos="0" relativeHeight="252206080" behindDoc="0" locked="0" layoutInCell="1" allowOverlap="1">
            <wp:simplePos x="0" y="0"/>
            <wp:positionH relativeFrom="column">
              <wp:posOffset>3638550</wp:posOffset>
            </wp:positionH>
            <wp:positionV relativeFrom="paragraph">
              <wp:posOffset>57785</wp:posOffset>
            </wp:positionV>
            <wp:extent cx="2017395" cy="1343025"/>
            <wp:effectExtent l="19050" t="0" r="1905" b="0"/>
            <wp:wrapSquare wrapText="bothSides"/>
            <wp:docPr id="243" name="Picture 242" descr="shutterstock_17980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800145.jpg"/>
                    <pic:cNvPicPr/>
                  </pic:nvPicPr>
                  <pic:blipFill>
                    <a:blip r:embed="rId274" cstate="print"/>
                    <a:stretch>
                      <a:fillRect/>
                    </a:stretch>
                  </pic:blipFill>
                  <pic:spPr>
                    <a:xfrm>
                      <a:off x="0" y="0"/>
                      <a:ext cx="2017395" cy="1343025"/>
                    </a:xfrm>
                    <a:prstGeom prst="rect">
                      <a:avLst/>
                    </a:prstGeom>
                  </pic:spPr>
                </pic:pic>
              </a:graphicData>
            </a:graphic>
          </wp:anchor>
        </w:drawing>
      </w:r>
      <w:r w:rsidR="008C6707" w:rsidRPr="00662B29">
        <w:rPr>
          <w:rFonts w:cs="Helvetica"/>
        </w:rPr>
        <w:t>Assess alternative responses to inherent risks and consider additional risks that might result from specific response</w:t>
      </w:r>
    </w:p>
    <w:p w:rsidR="00A544BF" w:rsidRPr="00662B29" w:rsidRDefault="00A544BF" w:rsidP="00030746">
      <w:pPr>
        <w:pStyle w:val="Bullet1"/>
      </w:pPr>
      <w:r w:rsidRPr="00662B29">
        <w:t>Re-framing ‘likelihood’ and ‘consequence’ for each risk being reviewed</w:t>
      </w:r>
    </w:p>
    <w:p w:rsidR="00A544BF" w:rsidRPr="00662B29" w:rsidRDefault="00A544BF" w:rsidP="00030746">
      <w:pPr>
        <w:pStyle w:val="Bullet1"/>
      </w:pPr>
      <w:r w:rsidRPr="00662B29">
        <w:t>Re-calculating risk levels using the revised likelihoods and consequences</w:t>
      </w:r>
    </w:p>
    <w:p w:rsidR="00A544BF" w:rsidRPr="00662B29" w:rsidRDefault="00A544BF" w:rsidP="00030746">
      <w:pPr>
        <w:pStyle w:val="Bullet1"/>
      </w:pPr>
      <w:r w:rsidRPr="00662B29">
        <w:t>Taking another look at the options available to address each revised risk level</w:t>
      </w:r>
    </w:p>
    <w:p w:rsidR="00A544BF" w:rsidRPr="00662B29" w:rsidRDefault="00A544BF" w:rsidP="00030746">
      <w:pPr>
        <w:pStyle w:val="Bullet1"/>
      </w:pPr>
      <w:r w:rsidRPr="00662B29">
        <w:t>Re-writing the risk management plan – including revision of responsibilities, timing, budget</w:t>
      </w:r>
      <w:r w:rsidR="008C6707" w:rsidRPr="00662B29">
        <w:t xml:space="preserve"> </w:t>
      </w:r>
      <w:r w:rsidRPr="00662B29">
        <w:t>etc as appropriate</w:t>
      </w:r>
    </w:p>
    <w:p w:rsidR="00A544BF" w:rsidRPr="00662B29" w:rsidRDefault="00A544BF" w:rsidP="00030746">
      <w:pPr>
        <w:pStyle w:val="Bullet1"/>
      </w:pPr>
      <w:r w:rsidRPr="00662B29">
        <w:t>Distributing, and communicating the contents of, the revised risk management plan</w:t>
      </w:r>
    </w:p>
    <w:p w:rsidR="00A544BF" w:rsidRPr="00662B29" w:rsidRDefault="00A544BF" w:rsidP="00030746">
      <w:pPr>
        <w:pStyle w:val="Bullet1"/>
      </w:pPr>
      <w:r w:rsidRPr="00662B29">
        <w:t>Providing resources to enable the revised risk management plan to be achieved</w:t>
      </w:r>
    </w:p>
    <w:p w:rsidR="00A544BF" w:rsidRPr="00662B29" w:rsidRDefault="00A544BF" w:rsidP="00030746">
      <w:pPr>
        <w:pStyle w:val="Bullet1"/>
      </w:pPr>
      <w:r w:rsidRPr="00662B29">
        <w:t>Re-focussing the management of the revised risk management plan – to reflect revised</w:t>
      </w:r>
      <w:r w:rsidR="008C6707" w:rsidRPr="00662B29">
        <w:t xml:space="preserve"> </w:t>
      </w:r>
      <w:r w:rsidRPr="00662B29">
        <w:t>KPIs of the plan.</w:t>
      </w:r>
    </w:p>
    <w:p w:rsidR="00706F84" w:rsidRPr="00662B29" w:rsidRDefault="00FB77DC" w:rsidP="0048318E">
      <w:pPr>
        <w:pStyle w:val="Heading3"/>
        <w:rPr>
          <w:szCs w:val="28"/>
        </w:rPr>
      </w:pPr>
      <w:r w:rsidRPr="00662B29">
        <w:rPr>
          <w:szCs w:val="28"/>
        </w:rPr>
        <w:t xml:space="preserve">Post risk </w:t>
      </w:r>
      <w:r w:rsidR="00706F84" w:rsidRPr="00662B29">
        <w:rPr>
          <w:szCs w:val="28"/>
        </w:rPr>
        <w:t>event reviews</w:t>
      </w:r>
    </w:p>
    <w:p w:rsidR="00706F84" w:rsidRPr="00662B29" w:rsidRDefault="00972ED7" w:rsidP="00721199">
      <w:pPr>
        <w:pStyle w:val="BodyCopy"/>
        <w:rPr>
          <w:noProof w:val="0"/>
        </w:rPr>
      </w:pPr>
      <w:r w:rsidRPr="00662B29">
        <w:rPr>
          <w:lang w:val="en-US" w:eastAsia="en-US"/>
        </w:rPr>
        <w:drawing>
          <wp:anchor distT="0" distB="0" distL="114300" distR="114300" simplePos="0" relativeHeight="252207104" behindDoc="0" locked="0" layoutInCell="1" allowOverlap="1">
            <wp:simplePos x="0" y="0"/>
            <wp:positionH relativeFrom="column">
              <wp:posOffset>3495675</wp:posOffset>
            </wp:positionH>
            <wp:positionV relativeFrom="paragraph">
              <wp:posOffset>355600</wp:posOffset>
            </wp:positionV>
            <wp:extent cx="2105025" cy="1400175"/>
            <wp:effectExtent l="19050" t="0" r="9525" b="0"/>
            <wp:wrapSquare wrapText="bothSides"/>
            <wp:docPr id="245" name="Picture 244" descr="W400_shutterstock_15564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0_shutterstock_155640194.jpg"/>
                    <pic:cNvPicPr/>
                  </pic:nvPicPr>
                  <pic:blipFill>
                    <a:blip r:embed="rId275" cstate="print"/>
                    <a:stretch>
                      <a:fillRect/>
                    </a:stretch>
                  </pic:blipFill>
                  <pic:spPr>
                    <a:xfrm>
                      <a:off x="0" y="0"/>
                      <a:ext cx="2105025" cy="1400175"/>
                    </a:xfrm>
                    <a:prstGeom prst="rect">
                      <a:avLst/>
                    </a:prstGeom>
                  </pic:spPr>
                </pic:pic>
              </a:graphicData>
            </a:graphic>
          </wp:anchor>
        </w:drawing>
      </w:r>
      <w:r w:rsidR="00FB77DC" w:rsidRPr="00662B29">
        <w:rPr>
          <w:noProof w:val="0"/>
        </w:rPr>
        <w:t>Whilst we have looked at the need to review the risk management plan itself, it is still important to conduct a review after a risk has occurred.</w:t>
      </w:r>
    </w:p>
    <w:p w:rsidR="00706F84" w:rsidRPr="00662B29" w:rsidRDefault="00706F84" w:rsidP="00721199">
      <w:pPr>
        <w:pStyle w:val="BodyCopy"/>
        <w:rPr>
          <w:noProof w:val="0"/>
        </w:rPr>
      </w:pPr>
      <w:r w:rsidRPr="00662B29">
        <w:rPr>
          <w:noProof w:val="0"/>
        </w:rPr>
        <w:t xml:space="preserve">Post-event reviews only </w:t>
      </w:r>
      <w:r w:rsidR="00FB77DC" w:rsidRPr="00662B29">
        <w:rPr>
          <w:noProof w:val="0"/>
        </w:rPr>
        <w:t>occur after a risk has occurred and conducted at the end of a planning period for one or more identified risks.</w:t>
      </w:r>
    </w:p>
    <w:p w:rsidR="00706F84" w:rsidRPr="00662B29" w:rsidRDefault="00706F84" w:rsidP="00721199">
      <w:pPr>
        <w:pStyle w:val="BodyCopy"/>
        <w:rPr>
          <w:noProof w:val="0"/>
        </w:rPr>
      </w:pPr>
      <w:r w:rsidRPr="00662B29">
        <w:rPr>
          <w:noProof w:val="0"/>
        </w:rPr>
        <w:t>The aim of holding a post-event review is so that timely lessons can be learned about the</w:t>
      </w:r>
      <w:r w:rsidR="00FB77DC" w:rsidRPr="00662B29">
        <w:rPr>
          <w:noProof w:val="0"/>
        </w:rPr>
        <w:t xml:space="preserve"> </w:t>
      </w:r>
      <w:r w:rsidRPr="00662B29">
        <w:rPr>
          <w:noProof w:val="0"/>
        </w:rPr>
        <w:t>way the risk was identified and analysed in the first place, and the effectiveness of the</w:t>
      </w:r>
      <w:r w:rsidR="00FB77DC" w:rsidRPr="00662B29">
        <w:rPr>
          <w:noProof w:val="0"/>
        </w:rPr>
        <w:t xml:space="preserve"> </w:t>
      </w:r>
      <w:r w:rsidRPr="00662B29">
        <w:rPr>
          <w:noProof w:val="0"/>
        </w:rPr>
        <w:t>response that the organisation took to it.</w:t>
      </w:r>
    </w:p>
    <w:p w:rsidR="00972ED7" w:rsidRPr="00662B29" w:rsidRDefault="00972ED7">
      <w:pPr>
        <w:rPr>
          <w:rFonts w:ascii="Helvetica" w:eastAsia="Times New Roman" w:hAnsi="Helvetica" w:cs="HelveticaNeueLTStd-Lt"/>
          <w:color w:val="000000"/>
        </w:rPr>
      </w:pPr>
      <w:r w:rsidRPr="00662B29">
        <w:rPr>
          <w:rFonts w:ascii="Helvetica" w:eastAsia="Times New Roman" w:hAnsi="Helvetica" w:cs="HelveticaNeueLTStd-Lt"/>
          <w:color w:val="000000"/>
        </w:rPr>
        <w:br w:type="page"/>
      </w:r>
    </w:p>
    <w:p w:rsidR="00706F84" w:rsidRPr="00662B29" w:rsidRDefault="00706F84" w:rsidP="00721199">
      <w:pPr>
        <w:pStyle w:val="BodyCopy"/>
        <w:rPr>
          <w:noProof w:val="0"/>
        </w:rPr>
      </w:pPr>
      <w:r w:rsidRPr="00662B29">
        <w:rPr>
          <w:noProof w:val="0"/>
        </w:rPr>
        <w:t>As is usual with all reviews there are many questions that should be asked at this type of</w:t>
      </w:r>
      <w:r w:rsidR="00FB77DC" w:rsidRPr="00662B29">
        <w:rPr>
          <w:noProof w:val="0"/>
        </w:rPr>
        <w:t xml:space="preserve"> </w:t>
      </w:r>
      <w:r w:rsidRPr="00662B29">
        <w:rPr>
          <w:noProof w:val="0"/>
        </w:rPr>
        <w:t>review:</w:t>
      </w:r>
    </w:p>
    <w:p w:rsidR="00706F84" w:rsidRPr="00662B29" w:rsidRDefault="00706F84" w:rsidP="00030746">
      <w:pPr>
        <w:pStyle w:val="Bullet1"/>
      </w:pPr>
      <w:r w:rsidRPr="00662B29">
        <w:t>How effective was the risk analysed – in terms of cause, probability and consequence?</w:t>
      </w:r>
    </w:p>
    <w:p w:rsidR="00706F84" w:rsidRPr="00662B29" w:rsidRDefault="00706F84" w:rsidP="00030746">
      <w:pPr>
        <w:pStyle w:val="Bullet1"/>
      </w:pPr>
      <w:r w:rsidRPr="00662B29">
        <w:t>How effective were the risk treatments used for that risk? It is a fact of life that many risk</w:t>
      </w:r>
      <w:r w:rsidR="00FB77DC" w:rsidRPr="00662B29">
        <w:t xml:space="preserve"> </w:t>
      </w:r>
      <w:r w:rsidRPr="00662B29">
        <w:t>treatments can only really be appreciated after they have been put to the test</w:t>
      </w:r>
    </w:p>
    <w:p w:rsidR="00706F84" w:rsidRPr="00662B29" w:rsidRDefault="00706F84" w:rsidP="00030746">
      <w:pPr>
        <w:pStyle w:val="Bullet1"/>
      </w:pPr>
      <w:r w:rsidRPr="00662B29">
        <w:t>Could we have developed additional protocols to further minimise the risk when warning</w:t>
      </w:r>
      <w:r w:rsidR="00FB77DC" w:rsidRPr="00662B29">
        <w:t xml:space="preserve"> signs emerged?</w:t>
      </w:r>
    </w:p>
    <w:p w:rsidR="00706F84" w:rsidRPr="00662B29" w:rsidRDefault="00972ED7" w:rsidP="00030746">
      <w:pPr>
        <w:pStyle w:val="Bullet1"/>
      </w:pPr>
      <w:r w:rsidRPr="00662B29">
        <w:rPr>
          <w:noProof/>
          <w:lang w:val="en-US"/>
        </w:rPr>
        <w:drawing>
          <wp:anchor distT="0" distB="0" distL="114300" distR="114300" simplePos="0" relativeHeight="252208128" behindDoc="0" locked="0" layoutInCell="1" allowOverlap="1">
            <wp:simplePos x="0" y="0"/>
            <wp:positionH relativeFrom="column">
              <wp:posOffset>3438525</wp:posOffset>
            </wp:positionH>
            <wp:positionV relativeFrom="paragraph">
              <wp:posOffset>101600</wp:posOffset>
            </wp:positionV>
            <wp:extent cx="2073910" cy="1400175"/>
            <wp:effectExtent l="19050" t="0" r="2540" b="0"/>
            <wp:wrapSquare wrapText="bothSides"/>
            <wp:docPr id="246" name="Picture 245"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276" cstate="print"/>
                    <a:stretch>
                      <a:fillRect/>
                    </a:stretch>
                  </pic:blipFill>
                  <pic:spPr>
                    <a:xfrm>
                      <a:off x="0" y="0"/>
                      <a:ext cx="2073910" cy="1400175"/>
                    </a:xfrm>
                    <a:prstGeom prst="rect">
                      <a:avLst/>
                    </a:prstGeom>
                  </pic:spPr>
                </pic:pic>
              </a:graphicData>
            </a:graphic>
          </wp:anchor>
        </w:drawing>
      </w:r>
      <w:r w:rsidR="00706F84" w:rsidRPr="00662B29">
        <w:t>Do the previous risk criteria need to change?</w:t>
      </w:r>
    </w:p>
    <w:p w:rsidR="00706F84" w:rsidRPr="00662B29" w:rsidRDefault="00706F84" w:rsidP="00030746">
      <w:pPr>
        <w:pStyle w:val="Bullet1"/>
      </w:pPr>
      <w:r w:rsidRPr="00662B29">
        <w:t>What can be done to prevent a recurrence?</w:t>
      </w:r>
    </w:p>
    <w:p w:rsidR="00706F84" w:rsidRPr="00662B29" w:rsidRDefault="00FB77DC" w:rsidP="00030746">
      <w:pPr>
        <w:pStyle w:val="Bullet1"/>
      </w:pPr>
      <w:r w:rsidRPr="00662B29">
        <w:t xml:space="preserve">What extra or </w:t>
      </w:r>
      <w:r w:rsidR="00706F84" w:rsidRPr="00662B29">
        <w:t>subsequent work has to be done in relation to the cause?</w:t>
      </w:r>
    </w:p>
    <w:p w:rsidR="00FB77DC" w:rsidRPr="00662B29" w:rsidRDefault="00706F84" w:rsidP="00030746">
      <w:pPr>
        <w:pStyle w:val="Bullet1"/>
        <w:rPr>
          <w:szCs w:val="24"/>
        </w:rPr>
      </w:pPr>
      <w:r w:rsidRPr="00662B29">
        <w:t>What is the revised risk level now that the event has taken place? Is the risk no longer</w:t>
      </w:r>
      <w:r w:rsidR="00FB77DC" w:rsidRPr="00662B29">
        <w:t xml:space="preserve"> </w:t>
      </w:r>
      <w:r w:rsidRPr="00662B29">
        <w:t>acceptable?</w:t>
      </w:r>
    </w:p>
    <w:p w:rsidR="008854FE" w:rsidRPr="00662B29" w:rsidRDefault="008854FE" w:rsidP="00721199">
      <w:pPr>
        <w:pStyle w:val="BodyCopy"/>
        <w:rPr>
          <w:noProof w:val="0"/>
        </w:rPr>
      </w:pPr>
      <w:r w:rsidRPr="00662B29">
        <w:rPr>
          <w:noProof w:val="0"/>
        </w:rPr>
        <w:t>They are usually confined to:</w:t>
      </w:r>
    </w:p>
    <w:p w:rsidR="008854FE" w:rsidRPr="00662B29" w:rsidRDefault="008854FE" w:rsidP="00030746">
      <w:pPr>
        <w:pStyle w:val="Bullet1"/>
      </w:pPr>
      <w:r w:rsidRPr="00662B29">
        <w:t>Risks that have been identified as having an ‘Extreme’ or ‘High’ level of risk</w:t>
      </w:r>
    </w:p>
    <w:p w:rsidR="008854FE" w:rsidRPr="00662B29" w:rsidRDefault="008854FE" w:rsidP="00030746">
      <w:pPr>
        <w:pStyle w:val="Bullet1"/>
      </w:pPr>
      <w:r w:rsidRPr="00662B29">
        <w:t>Risks where it is believed there has been significant change to the previously risk level</w:t>
      </w:r>
    </w:p>
    <w:p w:rsidR="00A544BF" w:rsidRPr="00662B29" w:rsidRDefault="008854FE" w:rsidP="00030746">
      <w:pPr>
        <w:pStyle w:val="Bullet1"/>
      </w:pPr>
      <w:r w:rsidRPr="00662B29">
        <w:t>Opportunities that have emerged that it is be</w:t>
      </w:r>
      <w:r w:rsidR="00FB77DC" w:rsidRPr="00662B29">
        <w:t xml:space="preserve">lieved the business is not well </w:t>
      </w:r>
      <w:r w:rsidRPr="00662B29">
        <w:t>placed to exploit.</w:t>
      </w:r>
    </w:p>
    <w:p w:rsidR="00DB6913" w:rsidRPr="00662B29" w:rsidRDefault="00DB6913" w:rsidP="00DB6913">
      <w:pPr>
        <w:autoSpaceDE w:val="0"/>
        <w:autoSpaceDN w:val="0"/>
        <w:adjustRightInd w:val="0"/>
        <w:snapToGrid w:val="0"/>
        <w:spacing w:before="80" w:after="120" w:line="240" w:lineRule="auto"/>
        <w:rPr>
          <w:rFonts w:ascii="Helvetica" w:eastAsia="Times New Roman" w:hAnsi="Helvetica" w:cs="HelveticaNeueLTStd-LtCn"/>
          <w:color w:val="000000"/>
        </w:rPr>
      </w:pPr>
      <w:r w:rsidRPr="00662B29">
        <w:rPr>
          <w:rFonts w:ascii="Helvetica" w:eastAsia="Times New Roman" w:hAnsi="Helvetica" w:cs="HelveticaNeueLTStd-LtCn"/>
          <w:noProof/>
          <w:color w:val="000000"/>
          <w:lang w:val="en-US" w:eastAsia="en-US"/>
        </w:rPr>
        <w:drawing>
          <wp:anchor distT="0" distB="0" distL="114300" distR="114300" simplePos="0" relativeHeight="252191744"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22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48"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DB6913" w:rsidRPr="00662B29" w:rsidRDefault="00DB6913" w:rsidP="00DB6913">
      <w:pPr>
        <w:spacing w:before="80" w:after="120" w:line="240" w:lineRule="auto"/>
        <w:rPr>
          <w:rFonts w:ascii="Helvetica" w:hAnsi="Helvetica"/>
          <w:b/>
          <w:bCs/>
          <w:i/>
          <w:sz w:val="32"/>
          <w:szCs w:val="32"/>
        </w:rPr>
      </w:pPr>
      <w:r w:rsidRPr="00662B29">
        <w:rPr>
          <w:rFonts w:ascii="Helvetica" w:hAnsi="Helvetica" w:cs="Chevin-DemiBold"/>
          <w:b/>
          <w:bCs/>
          <w:i/>
          <w:sz w:val="32"/>
          <w:szCs w:val="32"/>
        </w:rPr>
        <w:t xml:space="preserve">Activity 38 </w:t>
      </w:r>
      <w:r w:rsidR="0088671E" w:rsidRPr="00662B29">
        <w:rPr>
          <w:rFonts w:ascii="Helvetica" w:hAnsi="Helvetica" w:cs="Chevin-DemiBold"/>
          <w:b/>
          <w:bCs/>
          <w:i/>
          <w:sz w:val="32"/>
          <w:szCs w:val="32"/>
        </w:rPr>
        <w:t>– Risk</w:t>
      </w:r>
      <w:r w:rsidRPr="00662B29">
        <w:rPr>
          <w:rFonts w:ascii="Helvetica" w:hAnsi="Helvetica" w:cs="Chevin-DemiBold"/>
          <w:b/>
          <w:bCs/>
          <w:i/>
          <w:sz w:val="32"/>
          <w:szCs w:val="32"/>
        </w:rPr>
        <w:t xml:space="preserve"> management review</w:t>
      </w:r>
    </w:p>
    <w:p w:rsidR="00DB6913" w:rsidRPr="00662B29" w:rsidRDefault="00DB6913" w:rsidP="00DB6913">
      <w:pPr>
        <w:pStyle w:val="Heading3"/>
        <w:spacing w:before="80" w:after="120"/>
        <w:rPr>
          <w:rFonts w:cs="HelveticaNeueLT Std Lt Cn"/>
          <w:b w:val="0"/>
          <w:color w:val="221E1F"/>
          <w:sz w:val="22"/>
        </w:rPr>
      </w:pPr>
    </w:p>
    <w:p w:rsidR="00DB6913" w:rsidRPr="00662B29" w:rsidRDefault="00DB6913" w:rsidP="00DB6913">
      <w:pPr>
        <w:autoSpaceDE w:val="0"/>
        <w:autoSpaceDN w:val="0"/>
        <w:adjustRightInd w:val="0"/>
        <w:snapToGrid w:val="0"/>
        <w:spacing w:after="0" w:line="240" w:lineRule="auto"/>
        <w:rPr>
          <w:rFonts w:ascii="Helvetica" w:eastAsia="Times New Roman" w:hAnsi="Helvetica" w:cs="HelveticaNeueLTStd-Lt"/>
          <w:color w:val="000000"/>
          <w:szCs w:val="24"/>
        </w:rPr>
      </w:pPr>
    </w:p>
    <w:p w:rsidR="00B83B80" w:rsidRPr="00662B29" w:rsidRDefault="00A366E8" w:rsidP="00721199">
      <w:pPr>
        <w:pStyle w:val="BodyCopy"/>
        <w:rPr>
          <w:noProof w:val="0"/>
        </w:rPr>
      </w:pPr>
      <w:r w:rsidRPr="00662B29">
        <w:rPr>
          <w:noProof w:val="0"/>
        </w:rPr>
        <w:t>For your organisation, discuss what would be</w:t>
      </w:r>
      <w:r w:rsidR="00B83B80" w:rsidRPr="00662B29">
        <w:rPr>
          <w:noProof w:val="0"/>
        </w:rPr>
        <w:t xml:space="preserve"> involved </w:t>
      </w:r>
      <w:r w:rsidRPr="00662B29">
        <w:rPr>
          <w:noProof w:val="0"/>
        </w:rPr>
        <w:t>in conducting a review</w:t>
      </w:r>
      <w:r w:rsidR="00B83B80" w:rsidRPr="00662B29">
        <w:rPr>
          <w:noProof w:val="0"/>
        </w:rPr>
        <w:t xml:space="preserve"> of the implementation and</w:t>
      </w:r>
      <w:r w:rsidRPr="00662B29">
        <w:rPr>
          <w:noProof w:val="0"/>
        </w:rPr>
        <w:t xml:space="preserve"> </w:t>
      </w:r>
      <w:r w:rsidR="00B83B80" w:rsidRPr="00662B29">
        <w:rPr>
          <w:noProof w:val="0"/>
        </w:rPr>
        <w:t>effectiveness of the e</w:t>
      </w:r>
      <w:r w:rsidRPr="00662B29">
        <w:rPr>
          <w:noProof w:val="0"/>
        </w:rPr>
        <w:t>stablished Risk Management Plan?</w:t>
      </w:r>
    </w:p>
    <w:p w:rsidR="00DE53F0" w:rsidRPr="00662B29" w:rsidRDefault="00DE53F0" w:rsidP="00A366E8">
      <w:pPr>
        <w:autoSpaceDE w:val="0"/>
        <w:autoSpaceDN w:val="0"/>
        <w:adjustRightInd w:val="0"/>
        <w:snapToGrid w:val="0"/>
        <w:spacing w:after="0" w:line="360" w:lineRule="auto"/>
        <w:rPr>
          <w:rFonts w:ascii="Helvetica" w:eastAsia="Times New Roman" w:hAnsi="Helvetica" w:cs="HelveticaNeueLTStd-Lt"/>
          <w:color w:val="000000"/>
          <w:szCs w:val="24"/>
        </w:rPr>
      </w:pPr>
      <w:r w:rsidRPr="00662B29">
        <w:rPr>
          <w:rFonts w:ascii="Helvetica" w:hAnsi="Helvetica" w:cs="HelveticaNeueLT Std Lt Cn"/>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83B80" w:rsidRPr="00662B29" w:rsidRDefault="00B83B80" w:rsidP="00721199">
      <w:pPr>
        <w:pStyle w:val="BodyCopy"/>
        <w:rPr>
          <w:noProof w:val="0"/>
        </w:rPr>
      </w:pPr>
      <w:r w:rsidRPr="00662B29">
        <w:rPr>
          <w:noProof w:val="0"/>
        </w:rPr>
        <w:t>What would yo</w:t>
      </w:r>
      <w:r w:rsidR="00A366E8" w:rsidRPr="00662B29">
        <w:rPr>
          <w:noProof w:val="0"/>
        </w:rPr>
        <w:t>u examine to determine progress and</w:t>
      </w:r>
      <w:r w:rsidRPr="00662B29">
        <w:rPr>
          <w:noProof w:val="0"/>
        </w:rPr>
        <w:t xml:space="preserve"> effectiveness</w:t>
      </w:r>
      <w:r w:rsidR="00A366E8" w:rsidRPr="00662B29">
        <w:rPr>
          <w:noProof w:val="0"/>
        </w:rPr>
        <w:t>?</w:t>
      </w:r>
    </w:p>
    <w:p w:rsidR="001F0DFE" w:rsidRPr="00662B29" w:rsidRDefault="00DE53F0" w:rsidP="00A366E8">
      <w:pPr>
        <w:pStyle w:val="BodyCopy"/>
        <w:spacing w:line="360" w:lineRule="auto"/>
        <w:rPr>
          <w:noProof w:val="0"/>
          <w:lang w:eastAsia="en-AU"/>
        </w:rPr>
      </w:pPr>
      <w:r w:rsidRPr="00662B29">
        <w:rPr>
          <w:rFonts w:cs="HelveticaNeueLT Std Lt Cn"/>
          <w:b/>
          <w:noProof w:val="0"/>
        </w:rPr>
        <w:t>___________________________________________________________________________________________________________________________________________________________________________________________________________________________</w:t>
      </w:r>
    </w:p>
    <w:p w:rsidR="00972ED7" w:rsidRPr="00662B29" w:rsidRDefault="00972ED7">
      <w:pPr>
        <w:rPr>
          <w:rFonts w:ascii="Helvetica" w:eastAsia="Calibri" w:hAnsi="Helvetica" w:cs="Calibri"/>
          <w:b/>
          <w:color w:val="FFFFFF" w:themeColor="background1"/>
          <w:sz w:val="32"/>
          <w:szCs w:val="28"/>
          <w:lang w:eastAsia="ar-SA"/>
        </w:rPr>
      </w:pPr>
      <w:r w:rsidRPr="00662B29">
        <w:rPr>
          <w:rFonts w:ascii="Helvetica" w:hAnsi="Helvetica"/>
          <w:color w:val="FFFFFF" w:themeColor="background1"/>
        </w:rPr>
        <w:br w:type="page"/>
      </w:r>
    </w:p>
    <w:p w:rsidR="003115C3" w:rsidRPr="00662B29" w:rsidRDefault="003115C3" w:rsidP="003115C3">
      <w:pPr>
        <w:pStyle w:val="ActivityHead"/>
        <w:shd w:val="clear" w:color="auto" w:fill="E36C0A" w:themeFill="accent6" w:themeFillShade="BF"/>
        <w:rPr>
          <w:noProof w:val="0"/>
          <w:color w:val="FFFFFF" w:themeColor="background1"/>
        </w:rPr>
      </w:pPr>
      <w:r w:rsidRPr="00662B29">
        <w:rPr>
          <w:noProof w:val="0"/>
          <w:color w:val="FFFFFF" w:themeColor="background1"/>
        </w:rPr>
        <w:t>Work Projects</w:t>
      </w:r>
    </w:p>
    <w:p w:rsidR="003115C3" w:rsidRPr="00662B29" w:rsidRDefault="003115C3" w:rsidP="003115C3">
      <w:pPr>
        <w:pStyle w:val="BodyCopy"/>
        <w:rPr>
          <w:noProof w:val="0"/>
        </w:rPr>
      </w:pPr>
      <w:r w:rsidRPr="00662B29">
        <w:rPr>
          <w:noProof w:val="0"/>
        </w:rPr>
        <w:t>It is a requirement of this Unit you complete Work Projects as advised by your Trainer. You must submit documentation, suitable evidence or other relevant proof of completion of the project to your Trainer by the agreed date.</w:t>
      </w:r>
    </w:p>
    <w:p w:rsidR="002E69F5" w:rsidRPr="00662B29" w:rsidRDefault="002E69F5" w:rsidP="002E69F5">
      <w:pPr>
        <w:pStyle w:val="ActivityNumbered"/>
      </w:pPr>
      <w:r w:rsidRPr="00662B29">
        <w:t>5.1</w:t>
      </w:r>
      <w:r w:rsidRPr="00662B29">
        <w:tab/>
        <w:t>Please complete the following activities relating to this Performance Criteria:</w:t>
      </w:r>
    </w:p>
    <w:p w:rsidR="002E69F5" w:rsidRPr="00662B29" w:rsidRDefault="002E69F5" w:rsidP="002E69F5">
      <w:pPr>
        <w:pStyle w:val="ActivityBullet1"/>
      </w:pPr>
      <w:r w:rsidRPr="00662B29">
        <w:t xml:space="preserve">Activity </w:t>
      </w:r>
      <w:r w:rsidR="00DB4B11" w:rsidRPr="00662B29">
        <w:t>27</w:t>
      </w:r>
    </w:p>
    <w:p w:rsidR="002E69F5" w:rsidRPr="00662B29" w:rsidRDefault="002E69F5" w:rsidP="002E69F5">
      <w:pPr>
        <w:pStyle w:val="ActivityNumbered"/>
      </w:pPr>
      <w:r w:rsidRPr="00662B29">
        <w:t>5.2</w:t>
      </w:r>
      <w:r w:rsidRPr="00662B29">
        <w:tab/>
        <w:t>Please complete the following activities relating to this Performance Criteria:</w:t>
      </w:r>
    </w:p>
    <w:p w:rsidR="002E69F5" w:rsidRPr="00662B29" w:rsidRDefault="002E69F5" w:rsidP="002E69F5">
      <w:pPr>
        <w:pStyle w:val="ActivityBullet1"/>
      </w:pPr>
      <w:r w:rsidRPr="00662B29">
        <w:t xml:space="preserve">Activities </w:t>
      </w:r>
      <w:r w:rsidR="00DB4B11" w:rsidRPr="00662B29">
        <w:t>28,29</w:t>
      </w:r>
    </w:p>
    <w:p w:rsidR="002E69F5" w:rsidRPr="00662B29" w:rsidRDefault="002E69F5" w:rsidP="002E69F5">
      <w:pPr>
        <w:pStyle w:val="ActivityNumbered"/>
      </w:pPr>
      <w:r w:rsidRPr="00662B29">
        <w:t>5.3</w:t>
      </w:r>
      <w:r w:rsidRPr="00662B29">
        <w:tab/>
        <w:t>Please complete the following activities relating to this Performance Criteria:</w:t>
      </w:r>
    </w:p>
    <w:p w:rsidR="002E69F5" w:rsidRPr="00662B29" w:rsidRDefault="00DB4B11" w:rsidP="002E69F5">
      <w:pPr>
        <w:pStyle w:val="ActivityBullet1"/>
      </w:pPr>
      <w:r w:rsidRPr="00662B29">
        <w:t>Activities 30,31,32</w:t>
      </w:r>
      <w:r w:rsidR="002E69F5" w:rsidRPr="00662B29">
        <w:t xml:space="preserve"> </w:t>
      </w:r>
    </w:p>
    <w:p w:rsidR="002E69F5" w:rsidRPr="00662B29" w:rsidRDefault="002E69F5" w:rsidP="002E69F5">
      <w:pPr>
        <w:pStyle w:val="ActivityNumbered"/>
      </w:pPr>
      <w:r w:rsidRPr="00662B29">
        <w:t>5.4</w:t>
      </w:r>
      <w:r w:rsidRPr="00662B29">
        <w:tab/>
        <w:t>Please complete the following activities relating to this Performance Criteria:</w:t>
      </w:r>
    </w:p>
    <w:p w:rsidR="002E69F5" w:rsidRPr="00662B29" w:rsidRDefault="002E69F5" w:rsidP="002E69F5">
      <w:pPr>
        <w:pStyle w:val="ActivityBullet1"/>
      </w:pPr>
      <w:r w:rsidRPr="00662B29">
        <w:t xml:space="preserve">Activity </w:t>
      </w:r>
      <w:r w:rsidR="007F7446" w:rsidRPr="00662B29">
        <w:t>33</w:t>
      </w:r>
    </w:p>
    <w:p w:rsidR="002E69F5" w:rsidRPr="00662B29" w:rsidRDefault="002E69F5" w:rsidP="002E69F5">
      <w:pPr>
        <w:pStyle w:val="ActivityNumbered"/>
      </w:pPr>
      <w:r w:rsidRPr="00662B29">
        <w:t>5.5</w:t>
      </w:r>
      <w:r w:rsidRPr="00662B29">
        <w:tab/>
        <w:t>Please complete the following activities relating to this Performance Criteria:</w:t>
      </w:r>
    </w:p>
    <w:p w:rsidR="002E69F5" w:rsidRPr="00662B29" w:rsidRDefault="007F7446" w:rsidP="002E69F5">
      <w:pPr>
        <w:pStyle w:val="ActivityBullet1"/>
      </w:pPr>
      <w:r w:rsidRPr="00662B29">
        <w:t>Activities 34,35</w:t>
      </w:r>
    </w:p>
    <w:p w:rsidR="002E69F5" w:rsidRPr="00662B29" w:rsidRDefault="002E69F5" w:rsidP="002E69F5">
      <w:pPr>
        <w:pStyle w:val="ActivityNumbered"/>
      </w:pPr>
      <w:r w:rsidRPr="00662B29">
        <w:t>5.6</w:t>
      </w:r>
      <w:r w:rsidRPr="00662B29">
        <w:tab/>
        <w:t>Please complete the following activities relating to this Performance Criteria:</w:t>
      </w:r>
    </w:p>
    <w:p w:rsidR="002E69F5" w:rsidRPr="00662B29" w:rsidRDefault="007F7446" w:rsidP="002E69F5">
      <w:pPr>
        <w:pStyle w:val="ActivityBullet1"/>
      </w:pPr>
      <w:r w:rsidRPr="00662B29">
        <w:t>Activity 36</w:t>
      </w:r>
    </w:p>
    <w:p w:rsidR="002E69F5" w:rsidRPr="00662B29" w:rsidRDefault="002E69F5" w:rsidP="002E69F5">
      <w:pPr>
        <w:pStyle w:val="ActivityNumbered"/>
      </w:pPr>
      <w:r w:rsidRPr="00662B29">
        <w:t>5.7</w:t>
      </w:r>
      <w:r w:rsidRPr="00662B29">
        <w:tab/>
        <w:t>Please complete the following activities relating to this Performance Criteria:</w:t>
      </w:r>
    </w:p>
    <w:p w:rsidR="002E69F5" w:rsidRPr="00662B29" w:rsidRDefault="00972ED7" w:rsidP="002E69F5">
      <w:pPr>
        <w:pStyle w:val="ActivityBullet1"/>
      </w:pPr>
      <w:r w:rsidRPr="00662B29">
        <w:t>Activity 37</w:t>
      </w:r>
    </w:p>
    <w:p w:rsidR="002E69F5" w:rsidRPr="00662B29" w:rsidRDefault="002E69F5" w:rsidP="002E69F5">
      <w:pPr>
        <w:pStyle w:val="ActivityNumbered"/>
      </w:pPr>
      <w:r w:rsidRPr="00662B29">
        <w:t>5.8</w:t>
      </w:r>
      <w:r w:rsidRPr="00662B29">
        <w:tab/>
        <w:t>Please complete the following activities relating to this Performance Criteria:</w:t>
      </w:r>
    </w:p>
    <w:p w:rsidR="003115C3" w:rsidRPr="00662B29" w:rsidRDefault="002E69F5" w:rsidP="00625154">
      <w:pPr>
        <w:pStyle w:val="ActivityBullet1"/>
      </w:pPr>
      <w:r w:rsidRPr="00662B29">
        <w:t xml:space="preserve">Activity </w:t>
      </w:r>
      <w:r w:rsidR="00972ED7" w:rsidRPr="00662B29">
        <w:t>38</w:t>
      </w:r>
    </w:p>
    <w:p w:rsidR="003115C3" w:rsidRPr="00662B29" w:rsidRDefault="003115C3" w:rsidP="003115C3">
      <w:pPr>
        <w:pStyle w:val="ActivityBottom"/>
        <w:rPr>
          <w:noProof w:val="0"/>
        </w:rPr>
      </w:pPr>
    </w:p>
    <w:p w:rsidR="003115C3" w:rsidRPr="00662B29" w:rsidRDefault="003115C3" w:rsidP="003115C3">
      <w:pPr>
        <w:rPr>
          <w:rFonts w:ascii="Helvetica" w:eastAsia="Calibri" w:hAnsi="Helvetica" w:cs="Calibri"/>
          <w:szCs w:val="16"/>
          <w:lang w:eastAsia="ar-SA"/>
        </w:rPr>
      </w:pPr>
      <w:r w:rsidRPr="00662B29">
        <w:rPr>
          <w:rFonts w:ascii="Helvetica" w:hAnsi="Helvetica"/>
        </w:rPr>
        <w:br w:type="page"/>
      </w:r>
    </w:p>
    <w:tbl>
      <w:tblPr>
        <w:tblW w:w="0" w:type="auto"/>
        <w:shd w:val="clear" w:color="auto" w:fill="F2F2F2" w:themeFill="background1" w:themeFillShade="F2"/>
        <w:tblLook w:val="04A0" w:firstRow="1" w:lastRow="0" w:firstColumn="1" w:lastColumn="0" w:noHBand="0" w:noVBand="1"/>
      </w:tblPr>
      <w:tblGrid>
        <w:gridCol w:w="9242"/>
      </w:tblGrid>
      <w:tr w:rsidR="003115C3" w:rsidRPr="00662B29" w:rsidTr="000E23A0">
        <w:trPr>
          <w:trHeight w:val="3634"/>
        </w:trPr>
        <w:tc>
          <w:tcPr>
            <w:tcW w:w="924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115C3" w:rsidRPr="00662B29" w:rsidRDefault="003115C3" w:rsidP="008E449A">
            <w:pPr>
              <w:pStyle w:val="Heading2"/>
            </w:pPr>
            <w:r w:rsidRPr="00662B29">
              <w:t>Summary</w:t>
            </w:r>
          </w:p>
          <w:p w:rsidR="003115C3" w:rsidRPr="00662B29" w:rsidRDefault="001205F2" w:rsidP="003115C3">
            <w:pPr>
              <w:pStyle w:val="SumaryHeading3"/>
              <w:rPr>
                <w:highlight w:val="yellow"/>
              </w:rPr>
            </w:pPr>
            <w:fldSimple w:instr=" REF  Element5  \* MERGEFORMAT ">
              <w:sdt>
                <w:sdtPr>
                  <w:rPr>
                    <w:highlight w:val="yellow"/>
                  </w:rPr>
                  <w:alias w:val="Element5"/>
                  <w:tag w:val="Element5"/>
                  <w:id w:val="1720706067"/>
                  <w:placeholder>
                    <w:docPart w:val="2441700019F5471E8EB5D6EFAC5AE00A"/>
                  </w:placeholder>
                </w:sdtPr>
                <w:sdtEndPr/>
                <w:sdtContent>
                  <w:r w:rsidRPr="00662B29">
                    <w:t>Manage risk associated with business strategies</w:t>
                  </w:r>
                </w:sdtContent>
              </w:sdt>
            </w:fldSimple>
          </w:p>
          <w:p w:rsidR="009852B1" w:rsidRPr="00662B29" w:rsidRDefault="009852B1" w:rsidP="000E23A0">
            <w:pPr>
              <w:pStyle w:val="TableTextBold"/>
            </w:pPr>
            <w:r w:rsidRPr="00662B29">
              <w:t>Identify risks associated with implementation of strategic plans</w:t>
            </w:r>
          </w:p>
          <w:p w:rsidR="009852B1" w:rsidRPr="00662B29" w:rsidRDefault="009852B1" w:rsidP="000E23A0">
            <w:pPr>
              <w:pStyle w:val="TableBullet1"/>
              <w:spacing w:after="120"/>
              <w:rPr>
                <w:noProof w:val="0"/>
              </w:rPr>
            </w:pPr>
            <w:r w:rsidRPr="00662B29">
              <w:rPr>
                <w:noProof w:val="0"/>
              </w:rPr>
              <w:t>Definition of risk</w:t>
            </w:r>
          </w:p>
          <w:p w:rsidR="009852B1" w:rsidRPr="00662B29" w:rsidRDefault="009852B1" w:rsidP="000E23A0">
            <w:pPr>
              <w:pStyle w:val="TableBullet1"/>
              <w:spacing w:after="120"/>
              <w:rPr>
                <w:noProof w:val="0"/>
              </w:rPr>
            </w:pPr>
            <w:r w:rsidRPr="00662B29">
              <w:rPr>
                <w:noProof w:val="0"/>
              </w:rPr>
              <w:t>Risk management</w:t>
            </w:r>
          </w:p>
          <w:p w:rsidR="009852B1" w:rsidRPr="00662B29" w:rsidRDefault="009852B1" w:rsidP="000E23A0">
            <w:pPr>
              <w:pStyle w:val="TableBullet1"/>
              <w:spacing w:after="120"/>
              <w:rPr>
                <w:noProof w:val="0"/>
                <w:szCs w:val="22"/>
              </w:rPr>
            </w:pPr>
            <w:r w:rsidRPr="00662B29">
              <w:rPr>
                <w:noProof w:val="0"/>
                <w:szCs w:val="22"/>
              </w:rPr>
              <w:t>Types of risks</w:t>
            </w:r>
          </w:p>
          <w:p w:rsidR="009852B1" w:rsidRPr="00662B29" w:rsidRDefault="009852B1" w:rsidP="000E23A0">
            <w:pPr>
              <w:pStyle w:val="TableBullet1"/>
              <w:spacing w:after="120"/>
              <w:rPr>
                <w:noProof w:val="0"/>
                <w:szCs w:val="22"/>
              </w:rPr>
            </w:pPr>
            <w:r w:rsidRPr="00662B29">
              <w:rPr>
                <w:noProof w:val="0"/>
                <w:szCs w:val="22"/>
              </w:rPr>
              <w:t>Types of internal risks</w:t>
            </w:r>
          </w:p>
          <w:p w:rsidR="009852B1" w:rsidRPr="00662B29" w:rsidRDefault="009852B1" w:rsidP="000E23A0">
            <w:pPr>
              <w:pStyle w:val="TableBullet1"/>
              <w:spacing w:after="120"/>
              <w:rPr>
                <w:noProof w:val="0"/>
                <w:szCs w:val="22"/>
              </w:rPr>
            </w:pPr>
            <w:r w:rsidRPr="00662B29">
              <w:rPr>
                <w:noProof w:val="0"/>
                <w:szCs w:val="22"/>
              </w:rPr>
              <w:t>Types of external risks</w:t>
            </w:r>
          </w:p>
          <w:p w:rsidR="009852B1" w:rsidRPr="00662B29" w:rsidRDefault="009852B1" w:rsidP="000E23A0">
            <w:pPr>
              <w:pStyle w:val="TableBullet1"/>
              <w:spacing w:after="120"/>
              <w:rPr>
                <w:noProof w:val="0"/>
              </w:rPr>
            </w:pPr>
            <w:r w:rsidRPr="00662B29">
              <w:rPr>
                <w:noProof w:val="0"/>
              </w:rPr>
              <w:t>Risk management steps</w:t>
            </w:r>
          </w:p>
          <w:p w:rsidR="009852B1" w:rsidRPr="00662B29" w:rsidRDefault="009852B1" w:rsidP="000E23A0">
            <w:pPr>
              <w:pStyle w:val="TableTextBold"/>
            </w:pPr>
            <w:r w:rsidRPr="00662B29">
              <w:t>Access information sources in relation to identified risk</w:t>
            </w:r>
          </w:p>
          <w:p w:rsidR="009852B1" w:rsidRPr="00662B29" w:rsidRDefault="009852B1" w:rsidP="000E23A0">
            <w:pPr>
              <w:pStyle w:val="TableBullet1"/>
              <w:spacing w:after="120"/>
              <w:rPr>
                <w:noProof w:val="0"/>
              </w:rPr>
            </w:pPr>
            <w:r w:rsidRPr="00662B29">
              <w:rPr>
                <w:noProof w:val="0"/>
              </w:rPr>
              <w:t>Identify stakeholders in risk identification</w:t>
            </w:r>
          </w:p>
          <w:p w:rsidR="009852B1" w:rsidRPr="00662B29" w:rsidRDefault="009852B1" w:rsidP="000E23A0">
            <w:pPr>
              <w:pStyle w:val="TableBullet1"/>
              <w:spacing w:after="120"/>
              <w:rPr>
                <w:rFonts w:cs="HelveticaNeueLTStd-Cn"/>
                <w:noProof w:val="0"/>
              </w:rPr>
            </w:pPr>
            <w:r w:rsidRPr="00662B29">
              <w:rPr>
                <w:noProof w:val="0"/>
              </w:rPr>
              <w:t>Tech</w:t>
            </w:r>
            <w:r w:rsidRPr="00662B29">
              <w:rPr>
                <w:rFonts w:cs="HelveticaNeueLTStd-Cn"/>
                <w:noProof w:val="0"/>
              </w:rPr>
              <w:t>niques for risk identification</w:t>
            </w:r>
          </w:p>
          <w:p w:rsidR="009852B1" w:rsidRPr="00662B29" w:rsidRDefault="009852B1" w:rsidP="000E23A0">
            <w:pPr>
              <w:pStyle w:val="TableTextBold"/>
            </w:pPr>
            <w:r w:rsidRPr="00662B29">
              <w:t>Assess risk levels</w:t>
            </w:r>
          </w:p>
          <w:p w:rsidR="009852B1" w:rsidRPr="00662B29" w:rsidRDefault="009852B1" w:rsidP="000E23A0">
            <w:pPr>
              <w:pStyle w:val="TableBullet1"/>
              <w:spacing w:after="120"/>
              <w:rPr>
                <w:noProof w:val="0"/>
              </w:rPr>
            </w:pPr>
            <w:r w:rsidRPr="00662B29">
              <w:rPr>
                <w:noProof w:val="0"/>
              </w:rPr>
              <w:t>Risk analysis activities</w:t>
            </w:r>
          </w:p>
          <w:p w:rsidR="009852B1" w:rsidRPr="00662B29" w:rsidRDefault="009852B1" w:rsidP="000E23A0">
            <w:pPr>
              <w:pStyle w:val="TableBullet1"/>
              <w:spacing w:after="120"/>
              <w:rPr>
                <w:noProof w:val="0"/>
              </w:rPr>
            </w:pPr>
            <w:r w:rsidRPr="00662B29">
              <w:rPr>
                <w:noProof w:val="0"/>
              </w:rPr>
              <w:t>Consequences and Likelihood</w:t>
            </w:r>
          </w:p>
          <w:p w:rsidR="009852B1" w:rsidRPr="00662B29" w:rsidRDefault="009852B1" w:rsidP="000E23A0">
            <w:pPr>
              <w:pStyle w:val="TableBullet1"/>
              <w:spacing w:after="120"/>
              <w:rPr>
                <w:noProof w:val="0"/>
              </w:rPr>
            </w:pPr>
            <w:r w:rsidRPr="00662B29">
              <w:rPr>
                <w:noProof w:val="0"/>
              </w:rPr>
              <w:t>Risk assessment matrix</w:t>
            </w:r>
          </w:p>
          <w:p w:rsidR="009852B1" w:rsidRPr="00662B29" w:rsidRDefault="009852B1" w:rsidP="000E23A0">
            <w:pPr>
              <w:pStyle w:val="TableBullet1"/>
              <w:spacing w:after="120"/>
              <w:rPr>
                <w:noProof w:val="0"/>
              </w:rPr>
            </w:pPr>
            <w:r w:rsidRPr="00662B29">
              <w:rPr>
                <w:noProof w:val="0"/>
              </w:rPr>
              <w:t>Current control measures</w:t>
            </w:r>
          </w:p>
          <w:p w:rsidR="009852B1" w:rsidRPr="00662B29" w:rsidRDefault="009852B1" w:rsidP="000E23A0">
            <w:pPr>
              <w:pStyle w:val="TableBullet1"/>
              <w:spacing w:after="120"/>
              <w:rPr>
                <w:noProof w:val="0"/>
              </w:rPr>
            </w:pPr>
            <w:r w:rsidRPr="00662B29">
              <w:rPr>
                <w:noProof w:val="0"/>
              </w:rPr>
              <w:t>Qualitative and quantitative analysis</w:t>
            </w:r>
          </w:p>
          <w:p w:rsidR="009852B1" w:rsidRPr="00662B29" w:rsidRDefault="009852B1" w:rsidP="000E23A0">
            <w:pPr>
              <w:pStyle w:val="TableBullet1"/>
              <w:spacing w:after="120"/>
              <w:rPr>
                <w:noProof w:val="0"/>
              </w:rPr>
            </w:pPr>
            <w:r w:rsidRPr="00662B29">
              <w:rPr>
                <w:noProof w:val="0"/>
              </w:rPr>
              <w:t>Documentation of risk analysis</w:t>
            </w:r>
          </w:p>
          <w:p w:rsidR="009852B1" w:rsidRPr="00662B29" w:rsidRDefault="009852B1" w:rsidP="000E23A0">
            <w:pPr>
              <w:pStyle w:val="TableBullet1"/>
              <w:spacing w:after="120"/>
              <w:rPr>
                <w:noProof w:val="0"/>
              </w:rPr>
            </w:pPr>
            <w:r w:rsidRPr="00662B29">
              <w:rPr>
                <w:noProof w:val="0"/>
              </w:rPr>
              <w:t>Acceptable risk</w:t>
            </w:r>
          </w:p>
          <w:p w:rsidR="009852B1" w:rsidRPr="00662B29" w:rsidRDefault="009852B1" w:rsidP="000E23A0">
            <w:pPr>
              <w:pStyle w:val="TableBullet1"/>
              <w:spacing w:after="120"/>
              <w:rPr>
                <w:noProof w:val="0"/>
              </w:rPr>
            </w:pPr>
            <w:r w:rsidRPr="00662B29">
              <w:rPr>
                <w:noProof w:val="0"/>
              </w:rPr>
              <w:t>Risk management options</w:t>
            </w:r>
          </w:p>
          <w:p w:rsidR="009852B1" w:rsidRPr="00662B29" w:rsidRDefault="009852B1" w:rsidP="000E23A0">
            <w:pPr>
              <w:pStyle w:val="TableBullet1"/>
              <w:spacing w:after="120"/>
              <w:rPr>
                <w:rFonts w:cs="HelveticaNeueLTStd-MdCn"/>
                <w:noProof w:val="0"/>
              </w:rPr>
            </w:pPr>
            <w:r w:rsidRPr="00662B29">
              <w:rPr>
                <w:noProof w:val="0"/>
              </w:rPr>
              <w:t>Risk management</w:t>
            </w:r>
            <w:r w:rsidRPr="00662B29">
              <w:rPr>
                <w:rFonts w:cs="HelveticaNeueLTStd-MdCn"/>
                <w:noProof w:val="0"/>
              </w:rPr>
              <w:t xml:space="preserve"> considerations</w:t>
            </w:r>
          </w:p>
          <w:p w:rsidR="009852B1" w:rsidRPr="00662B29" w:rsidRDefault="009852B1" w:rsidP="000E23A0">
            <w:pPr>
              <w:pStyle w:val="TableTextBold"/>
            </w:pPr>
            <w:r w:rsidRPr="00662B29">
              <w:t>Develop written operational risk management policy</w:t>
            </w:r>
          </w:p>
          <w:p w:rsidR="009852B1" w:rsidRPr="00662B29" w:rsidRDefault="009852B1" w:rsidP="000E23A0">
            <w:pPr>
              <w:pStyle w:val="TableBullet1"/>
              <w:spacing w:after="120"/>
              <w:rPr>
                <w:noProof w:val="0"/>
              </w:rPr>
            </w:pPr>
            <w:r w:rsidRPr="00662B29">
              <w:rPr>
                <w:noProof w:val="0"/>
              </w:rPr>
              <w:t>Types of risk management policies</w:t>
            </w:r>
          </w:p>
          <w:p w:rsidR="009852B1" w:rsidRPr="00662B29" w:rsidRDefault="009852B1" w:rsidP="000E23A0">
            <w:pPr>
              <w:pStyle w:val="TableBullet1"/>
              <w:spacing w:after="120"/>
              <w:rPr>
                <w:rFonts w:eastAsia="Times New Roman" w:cs="Helvetica"/>
                <w:noProof w:val="0"/>
              </w:rPr>
            </w:pPr>
            <w:r w:rsidRPr="00662B29">
              <w:rPr>
                <w:noProof w:val="0"/>
              </w:rPr>
              <w:t>Policie</w:t>
            </w:r>
            <w:r w:rsidRPr="00662B29">
              <w:rPr>
                <w:rFonts w:eastAsia="Times New Roman" w:cs="Helvetica"/>
                <w:noProof w:val="0"/>
              </w:rPr>
              <w:t>s for the construction of risk management plans</w:t>
            </w:r>
          </w:p>
          <w:p w:rsidR="009852B1" w:rsidRPr="00662B29" w:rsidRDefault="009852B1" w:rsidP="000E23A0">
            <w:pPr>
              <w:pStyle w:val="TableTextBold"/>
            </w:pPr>
            <w:r w:rsidRPr="00662B29">
              <w:t>Develop written operational risk management plans</w:t>
            </w:r>
          </w:p>
          <w:p w:rsidR="009852B1" w:rsidRPr="00662B29" w:rsidRDefault="009852B1" w:rsidP="000E23A0">
            <w:pPr>
              <w:pStyle w:val="TableBullet1"/>
              <w:spacing w:after="120"/>
              <w:rPr>
                <w:noProof w:val="0"/>
              </w:rPr>
            </w:pPr>
            <w:r w:rsidRPr="00662B29">
              <w:rPr>
                <w:noProof w:val="0"/>
              </w:rPr>
              <w:t>Elements of the risk management plan</w:t>
            </w:r>
          </w:p>
          <w:p w:rsidR="009852B1" w:rsidRPr="00662B29" w:rsidRDefault="009852B1" w:rsidP="000E23A0">
            <w:pPr>
              <w:pStyle w:val="TableBullet1"/>
              <w:spacing w:after="120"/>
              <w:rPr>
                <w:rFonts w:cs="Helvetica"/>
                <w:noProof w:val="0"/>
              </w:rPr>
            </w:pPr>
            <w:r w:rsidRPr="00662B29">
              <w:rPr>
                <w:noProof w:val="0"/>
              </w:rPr>
              <w:t>Impl</w:t>
            </w:r>
            <w:r w:rsidRPr="00662B29">
              <w:rPr>
                <w:rFonts w:cs="Helvetica"/>
                <w:noProof w:val="0"/>
              </w:rPr>
              <w:t xml:space="preserve">ement risk management plan </w:t>
            </w:r>
          </w:p>
          <w:p w:rsidR="009852B1" w:rsidRPr="00662B29" w:rsidRDefault="009852B1" w:rsidP="000E23A0">
            <w:pPr>
              <w:pStyle w:val="TableTextBold"/>
            </w:pPr>
            <w:r w:rsidRPr="00662B29">
              <w:t>Develop written operational contingency plans</w:t>
            </w:r>
          </w:p>
          <w:p w:rsidR="009852B1" w:rsidRPr="00662B29" w:rsidRDefault="009852B1" w:rsidP="000E23A0">
            <w:pPr>
              <w:pStyle w:val="TableBullet1"/>
              <w:spacing w:after="120"/>
              <w:rPr>
                <w:noProof w:val="0"/>
              </w:rPr>
            </w:pPr>
            <w:r w:rsidRPr="00662B29">
              <w:rPr>
                <w:noProof w:val="0"/>
              </w:rPr>
              <w:t>Introduction to contingency plans</w:t>
            </w:r>
          </w:p>
          <w:p w:rsidR="009852B1" w:rsidRPr="00662B29" w:rsidRDefault="009852B1" w:rsidP="000E23A0">
            <w:pPr>
              <w:pStyle w:val="TableBullet1"/>
              <w:spacing w:after="120"/>
              <w:rPr>
                <w:noProof w:val="0"/>
              </w:rPr>
            </w:pPr>
            <w:r w:rsidRPr="00662B29">
              <w:rPr>
                <w:noProof w:val="0"/>
              </w:rPr>
              <w:t>Importance of planning for unforeseen events</w:t>
            </w:r>
          </w:p>
          <w:p w:rsidR="009852B1" w:rsidRPr="00662B29" w:rsidRDefault="009852B1" w:rsidP="000E23A0">
            <w:pPr>
              <w:pStyle w:val="TableBullet1"/>
              <w:spacing w:after="120"/>
              <w:rPr>
                <w:noProof w:val="0"/>
              </w:rPr>
            </w:pPr>
            <w:r w:rsidRPr="00662B29">
              <w:rPr>
                <w:noProof w:val="0"/>
              </w:rPr>
              <w:t>Contingency plans for ‘positive’ and ‘negative’ situations</w:t>
            </w:r>
          </w:p>
          <w:p w:rsidR="009852B1" w:rsidRPr="00662B29" w:rsidRDefault="009852B1" w:rsidP="000E23A0">
            <w:pPr>
              <w:pStyle w:val="TableBullet1"/>
              <w:spacing w:after="120"/>
              <w:rPr>
                <w:noProof w:val="0"/>
              </w:rPr>
            </w:pPr>
            <w:r w:rsidRPr="00662B29">
              <w:rPr>
                <w:noProof w:val="0"/>
              </w:rPr>
              <w:t>Common contingencies to be addressed</w:t>
            </w:r>
          </w:p>
          <w:p w:rsidR="009852B1" w:rsidRPr="00662B29" w:rsidRDefault="009852B1" w:rsidP="000E23A0">
            <w:pPr>
              <w:pStyle w:val="TableBullet1"/>
              <w:spacing w:after="120"/>
              <w:rPr>
                <w:noProof w:val="0"/>
              </w:rPr>
            </w:pPr>
            <w:r w:rsidRPr="00662B29">
              <w:rPr>
                <w:noProof w:val="0"/>
              </w:rPr>
              <w:t>Contents of a contingency plan</w:t>
            </w:r>
          </w:p>
          <w:p w:rsidR="000E23A0" w:rsidRPr="00662B29" w:rsidRDefault="000E23A0" w:rsidP="000E23A0">
            <w:pPr>
              <w:pStyle w:val="TableTextBold"/>
            </w:pPr>
          </w:p>
          <w:p w:rsidR="000E23A0" w:rsidRPr="00662B29" w:rsidRDefault="000E23A0" w:rsidP="000E23A0">
            <w:pPr>
              <w:pStyle w:val="TableTextBold"/>
            </w:pPr>
          </w:p>
          <w:p w:rsidR="009852B1" w:rsidRPr="00662B29" w:rsidRDefault="009852B1" w:rsidP="0020320E">
            <w:pPr>
              <w:pStyle w:val="TableTextBold"/>
              <w:spacing w:before="240"/>
            </w:pPr>
            <w:r w:rsidRPr="00662B29">
              <w:t>Communicate risk management strategies to stakeholders</w:t>
            </w:r>
          </w:p>
          <w:p w:rsidR="009852B1" w:rsidRPr="00662B29" w:rsidRDefault="009852B1" w:rsidP="000E23A0">
            <w:pPr>
              <w:pStyle w:val="TableBullet1"/>
              <w:spacing w:after="120"/>
              <w:rPr>
                <w:noProof w:val="0"/>
              </w:rPr>
            </w:pPr>
            <w:r w:rsidRPr="00662B29">
              <w:rPr>
                <w:rStyle w:val="PlaceholderText"/>
                <w:noProof w:val="0"/>
                <w:color w:val="auto"/>
              </w:rPr>
              <w:t>Benefits of communicating risk management strategies</w:t>
            </w:r>
          </w:p>
          <w:p w:rsidR="009852B1" w:rsidRPr="00662B29" w:rsidRDefault="009852B1" w:rsidP="000E23A0">
            <w:pPr>
              <w:pStyle w:val="TableBullet1"/>
              <w:spacing w:after="120"/>
              <w:rPr>
                <w:rFonts w:eastAsia="Times New Roman" w:cs="Helvetica"/>
                <w:noProof w:val="0"/>
              </w:rPr>
            </w:pPr>
            <w:r w:rsidRPr="00662B29">
              <w:rPr>
                <w:noProof w:val="0"/>
              </w:rPr>
              <w:t>Communicating</w:t>
            </w:r>
            <w:r w:rsidRPr="00662B29">
              <w:rPr>
                <w:rFonts w:eastAsia="Times New Roman" w:cs="Helvetica"/>
                <w:noProof w:val="0"/>
              </w:rPr>
              <w:t xml:space="preserve"> risk management strategies to staff</w:t>
            </w:r>
          </w:p>
          <w:p w:rsidR="009852B1" w:rsidRPr="00662B29" w:rsidRDefault="009852B1" w:rsidP="000E23A0">
            <w:pPr>
              <w:pStyle w:val="TableTextBold"/>
            </w:pPr>
            <w:r w:rsidRPr="00662B29">
              <w:t>Review and monitor risk management plans and procedures</w:t>
            </w:r>
          </w:p>
          <w:p w:rsidR="009852B1" w:rsidRPr="00662B29" w:rsidRDefault="009852B1" w:rsidP="000E23A0">
            <w:pPr>
              <w:pStyle w:val="TableBullet1"/>
              <w:spacing w:after="120"/>
              <w:rPr>
                <w:noProof w:val="0"/>
              </w:rPr>
            </w:pPr>
            <w:r w:rsidRPr="00662B29">
              <w:rPr>
                <w:noProof w:val="0"/>
              </w:rPr>
              <w:t>Purpose of reviewing risk management plans</w:t>
            </w:r>
          </w:p>
          <w:p w:rsidR="009852B1" w:rsidRPr="00662B29" w:rsidRDefault="009852B1" w:rsidP="000E23A0">
            <w:pPr>
              <w:pStyle w:val="TableBullet1"/>
              <w:spacing w:after="120"/>
              <w:rPr>
                <w:noProof w:val="0"/>
              </w:rPr>
            </w:pPr>
            <w:r w:rsidRPr="00662B29">
              <w:rPr>
                <w:noProof w:val="0"/>
              </w:rPr>
              <w:t>Indicators requiring need for review</w:t>
            </w:r>
          </w:p>
          <w:p w:rsidR="009852B1" w:rsidRPr="00662B29" w:rsidRDefault="009852B1" w:rsidP="000E23A0">
            <w:pPr>
              <w:pStyle w:val="TableBullet1"/>
              <w:spacing w:after="120"/>
              <w:rPr>
                <w:noProof w:val="0"/>
              </w:rPr>
            </w:pPr>
            <w:r w:rsidRPr="00662B29">
              <w:rPr>
                <w:noProof w:val="0"/>
              </w:rPr>
              <w:t>Methods to review risk management plans</w:t>
            </w:r>
          </w:p>
          <w:p w:rsidR="009852B1" w:rsidRPr="00662B29" w:rsidRDefault="009852B1" w:rsidP="000E23A0">
            <w:pPr>
              <w:pStyle w:val="TableBullet1"/>
              <w:spacing w:after="120"/>
              <w:rPr>
                <w:noProof w:val="0"/>
              </w:rPr>
            </w:pPr>
            <w:r w:rsidRPr="00662B29">
              <w:rPr>
                <w:noProof w:val="0"/>
              </w:rPr>
              <w:t>Action to be taken</w:t>
            </w:r>
          </w:p>
          <w:p w:rsidR="009852B1" w:rsidRPr="00662B29" w:rsidRDefault="009852B1" w:rsidP="000E23A0">
            <w:pPr>
              <w:pStyle w:val="TableBullet1"/>
              <w:spacing w:after="120"/>
              <w:rPr>
                <w:noProof w:val="0"/>
              </w:rPr>
            </w:pPr>
            <w:r w:rsidRPr="00662B29">
              <w:rPr>
                <w:noProof w:val="0"/>
              </w:rPr>
              <w:t>Post risk event reviews</w:t>
            </w:r>
          </w:p>
          <w:p w:rsidR="003115C3" w:rsidRPr="00662B29" w:rsidRDefault="003115C3" w:rsidP="000E23A0">
            <w:pPr>
              <w:pStyle w:val="TableBullet2"/>
              <w:numPr>
                <w:ilvl w:val="0"/>
                <w:numId w:val="0"/>
              </w:numPr>
              <w:rPr>
                <w:lang w:val="en-AU"/>
              </w:rPr>
            </w:pPr>
          </w:p>
        </w:tc>
      </w:tr>
    </w:tbl>
    <w:p w:rsidR="005B40E2" w:rsidRPr="00662B29" w:rsidRDefault="005B40E2" w:rsidP="003115C3">
      <w:pPr>
        <w:pStyle w:val="BodyCopy"/>
        <w:rPr>
          <w:noProof w:val="0"/>
        </w:rPr>
      </w:pPr>
    </w:p>
    <w:p w:rsidR="003115C3" w:rsidRPr="00662B29" w:rsidRDefault="003115C3" w:rsidP="003115C3">
      <w:pPr>
        <w:pStyle w:val="BodyCopy"/>
        <w:rPr>
          <w:noProof w:val="0"/>
        </w:rPr>
      </w:pPr>
    </w:p>
    <w:p w:rsidR="003115C3" w:rsidRPr="00662B29" w:rsidRDefault="003115C3" w:rsidP="003115C3">
      <w:pPr>
        <w:rPr>
          <w:rFonts w:ascii="Helvetica" w:hAnsi="Helvetica"/>
        </w:rPr>
        <w:sectPr w:rsidR="003115C3" w:rsidRPr="00662B29" w:rsidSect="001A29DB">
          <w:headerReference w:type="even" r:id="rId277"/>
          <w:headerReference w:type="default" r:id="rId278"/>
          <w:pgSz w:w="11906" w:h="16838"/>
          <w:pgMar w:top="1440" w:right="1440" w:bottom="1440" w:left="1440" w:header="708" w:footer="324" w:gutter="0"/>
          <w:cols w:space="708"/>
          <w:docGrid w:linePitch="360"/>
        </w:sectPr>
      </w:pPr>
    </w:p>
    <w:p w:rsidR="009C6C06" w:rsidRPr="00662B29" w:rsidRDefault="009C6C06" w:rsidP="009C6C06">
      <w:pPr>
        <w:pStyle w:val="Heading1"/>
      </w:pPr>
      <w:bookmarkStart w:id="63" w:name="_Toc294862968"/>
      <w:bookmarkStart w:id="64" w:name="_Toc337029861"/>
      <w:bookmarkStart w:id="65" w:name="_Toc370805498"/>
      <w:bookmarkStart w:id="66" w:name="_Toc418073784"/>
      <w:r w:rsidRPr="00662B29">
        <w:t>Presentation of written work</w:t>
      </w:r>
      <w:bookmarkEnd w:id="63"/>
      <w:bookmarkEnd w:id="64"/>
      <w:bookmarkEnd w:id="65"/>
      <w:bookmarkEnd w:id="66"/>
    </w:p>
    <w:p w:rsidR="009C6C06" w:rsidRPr="00662B29" w:rsidRDefault="009C6C06" w:rsidP="00AA735C">
      <w:pPr>
        <w:pStyle w:val="Heading2"/>
        <w:numPr>
          <w:ilvl w:val="0"/>
          <w:numId w:val="6"/>
        </w:numPr>
        <w:ind w:left="482" w:hanging="482"/>
      </w:pPr>
      <w:r w:rsidRPr="00662B29">
        <w:t>Introduction</w:t>
      </w:r>
    </w:p>
    <w:p w:rsidR="009C6C06" w:rsidRPr="00662B29" w:rsidRDefault="009C6C06" w:rsidP="009C6C06">
      <w:pPr>
        <w:pStyle w:val="BodyCopy"/>
        <w:rPr>
          <w:noProof w:val="0"/>
        </w:rPr>
      </w:pPr>
      <w:r w:rsidRPr="00662B2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662B29" w:rsidRDefault="009C6C06" w:rsidP="00AA735C">
      <w:pPr>
        <w:pStyle w:val="Heading2"/>
        <w:numPr>
          <w:ilvl w:val="0"/>
          <w:numId w:val="6"/>
        </w:numPr>
        <w:ind w:left="482" w:hanging="482"/>
      </w:pPr>
      <w:r w:rsidRPr="00662B29">
        <w:t>Style</w:t>
      </w:r>
    </w:p>
    <w:p w:rsidR="009C6C06" w:rsidRPr="00662B29" w:rsidRDefault="009C6C06" w:rsidP="009C6C06">
      <w:pPr>
        <w:pStyle w:val="BodyCopy"/>
        <w:rPr>
          <w:noProof w:val="0"/>
        </w:rPr>
      </w:pPr>
      <w:r w:rsidRPr="00662B29">
        <w:rPr>
          <w:lang w:val="en-US" w:eastAsia="en-US"/>
        </w:rPr>
        <w:drawing>
          <wp:anchor distT="0" distB="0" distL="114300" distR="114300" simplePos="0" relativeHeight="251685888"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7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662B29">
        <w:rPr>
          <w:lang w:val="en-US" w:eastAsia="en-US"/>
        </w:rPr>
        <w:drawing>
          <wp:anchor distT="0" distB="0" distL="114300" distR="114300" simplePos="0" relativeHeight="251684864"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8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662B29">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662B29">
        <w:rPr>
          <w:noProof w:val="0"/>
        </w:rPr>
        <w:t>s</w:t>
      </w:r>
      <w:r w:rsidRPr="00662B29">
        <w:rPr>
          <w:noProof w:val="0"/>
        </w:rPr>
        <w:t>ed. The points presented will then follow a logical sequence and be relevant. Students should frequently refer to the question asked, to keep ‘on track’. Teachers recogni</w:t>
      </w:r>
      <w:r w:rsidR="00EC72EE" w:rsidRPr="00662B29">
        <w:rPr>
          <w:noProof w:val="0"/>
        </w:rPr>
        <w:t>s</w:t>
      </w:r>
      <w:r w:rsidRPr="00662B29">
        <w:rPr>
          <w:noProof w:val="0"/>
        </w:rPr>
        <w:t>e and are critical of work that does not answer the question, or is ‘padded’ with irrelevant material. In summary, remember to:</w:t>
      </w:r>
    </w:p>
    <w:p w:rsidR="009C6C06" w:rsidRPr="00662B29" w:rsidRDefault="009C6C06" w:rsidP="009C6C06">
      <w:pPr>
        <w:pStyle w:val="Bullet1"/>
      </w:pPr>
      <w:r w:rsidRPr="00662B29">
        <w:t>Plan ahead</w:t>
      </w:r>
    </w:p>
    <w:p w:rsidR="009C6C06" w:rsidRPr="00662B29" w:rsidRDefault="009C6C06" w:rsidP="009C6C06">
      <w:pPr>
        <w:pStyle w:val="Bullet1"/>
      </w:pPr>
      <w:r w:rsidRPr="00662B29">
        <w:t>Be clear and concise</w:t>
      </w:r>
    </w:p>
    <w:p w:rsidR="009C6C06" w:rsidRPr="00662B29" w:rsidRDefault="009C6C06" w:rsidP="009C6C06">
      <w:pPr>
        <w:pStyle w:val="Bullet1"/>
      </w:pPr>
      <w:r w:rsidRPr="00662B29">
        <w:t>Answer the question</w:t>
      </w:r>
    </w:p>
    <w:p w:rsidR="009C6C06" w:rsidRPr="00662B29" w:rsidRDefault="009C6C06" w:rsidP="009C6C06">
      <w:pPr>
        <w:pStyle w:val="Bullet1"/>
      </w:pPr>
      <w:r w:rsidRPr="00662B29">
        <w:t>Proofread the final draft.</w:t>
      </w:r>
    </w:p>
    <w:p w:rsidR="009C6C06" w:rsidRPr="00662B29" w:rsidRDefault="009C6C06" w:rsidP="00AA735C">
      <w:pPr>
        <w:pStyle w:val="Heading2"/>
        <w:numPr>
          <w:ilvl w:val="0"/>
          <w:numId w:val="6"/>
        </w:numPr>
        <w:ind w:left="482" w:hanging="482"/>
      </w:pPr>
      <w:r w:rsidRPr="00662B29">
        <w:t>Presenting Written Work</w:t>
      </w:r>
    </w:p>
    <w:p w:rsidR="009C6C06" w:rsidRPr="00662B29" w:rsidRDefault="009C6C06" w:rsidP="009C6C06">
      <w:pPr>
        <w:pStyle w:val="BodyCopy"/>
        <w:rPr>
          <w:b/>
          <w:i/>
          <w:noProof w:val="0"/>
        </w:rPr>
      </w:pPr>
      <w:r w:rsidRPr="00662B29">
        <w:rPr>
          <w:b/>
          <w:i/>
          <w:noProof w:val="0"/>
        </w:rPr>
        <w:t>Types of written work</w:t>
      </w:r>
    </w:p>
    <w:p w:rsidR="009C6C06" w:rsidRPr="00662B29" w:rsidRDefault="009C6C06" w:rsidP="009C6C06">
      <w:pPr>
        <w:pStyle w:val="BodyCopy"/>
        <w:rPr>
          <w:noProof w:val="0"/>
        </w:rPr>
      </w:pPr>
      <w:r w:rsidRPr="00662B29">
        <w:rPr>
          <w:noProof w:val="0"/>
        </w:rPr>
        <w:t>Students may be asked to write:</w:t>
      </w:r>
    </w:p>
    <w:p w:rsidR="009C6C06" w:rsidRPr="00662B29" w:rsidRDefault="009C6C06" w:rsidP="009C6C06">
      <w:pPr>
        <w:pStyle w:val="Bullet1"/>
      </w:pPr>
      <w:r w:rsidRPr="00662B29">
        <w:t>Short and long reports</w:t>
      </w:r>
    </w:p>
    <w:p w:rsidR="009C6C06" w:rsidRPr="00662B29" w:rsidRDefault="009C6C06" w:rsidP="009C6C06">
      <w:pPr>
        <w:pStyle w:val="Bullet1"/>
      </w:pPr>
      <w:r w:rsidRPr="00662B29">
        <w:t>Essays</w:t>
      </w:r>
    </w:p>
    <w:p w:rsidR="009C6C06" w:rsidRPr="00662B29" w:rsidRDefault="009C6C06" w:rsidP="009C6C06">
      <w:pPr>
        <w:pStyle w:val="Bullet1"/>
      </w:pPr>
      <w:r w:rsidRPr="00662B29">
        <w:t>Records of interviews</w:t>
      </w:r>
    </w:p>
    <w:p w:rsidR="009C6C06" w:rsidRPr="00662B29" w:rsidRDefault="009C6C06" w:rsidP="009C6C06">
      <w:pPr>
        <w:pStyle w:val="Bullet1"/>
      </w:pPr>
      <w:r w:rsidRPr="00662B29">
        <w:t>Questionnaires</w:t>
      </w:r>
    </w:p>
    <w:p w:rsidR="009C6C06" w:rsidRPr="00662B29" w:rsidRDefault="009C6C06" w:rsidP="009C6C06">
      <w:pPr>
        <w:pStyle w:val="Bullet1"/>
      </w:pPr>
      <w:r w:rsidRPr="00662B29">
        <w:t>Business letters</w:t>
      </w:r>
    </w:p>
    <w:p w:rsidR="009C6C06" w:rsidRPr="00662B29" w:rsidRDefault="009C6C06" w:rsidP="009C6C06">
      <w:pPr>
        <w:pStyle w:val="Bullet1"/>
      </w:pPr>
      <w:r w:rsidRPr="00662B29">
        <w:t xml:space="preserve">Resumes. </w:t>
      </w:r>
    </w:p>
    <w:p w:rsidR="009C6C06" w:rsidRPr="00662B29" w:rsidRDefault="009C6C06" w:rsidP="009C6C06">
      <w:pPr>
        <w:pStyle w:val="BodyCopy"/>
        <w:spacing w:before="240"/>
        <w:rPr>
          <w:b/>
          <w:i/>
          <w:noProof w:val="0"/>
        </w:rPr>
      </w:pPr>
      <w:r w:rsidRPr="00662B29">
        <w:rPr>
          <w:b/>
          <w:i/>
          <w:noProof w:val="0"/>
        </w:rPr>
        <w:t>Format</w:t>
      </w:r>
    </w:p>
    <w:p w:rsidR="009C6C06" w:rsidRPr="00662B29" w:rsidRDefault="009C6C06" w:rsidP="009C6C06">
      <w:pPr>
        <w:pStyle w:val="BodyCopy"/>
        <w:rPr>
          <w:noProof w:val="0"/>
        </w:rPr>
      </w:pPr>
      <w:r w:rsidRPr="00662B2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662B29">
        <w:rPr>
          <w:noProof w:val="0"/>
        </w:rPr>
        <w:br w:type="page"/>
      </w:r>
    </w:p>
    <w:p w:rsidR="009C6C06" w:rsidRPr="00662B29" w:rsidRDefault="009C6C06" w:rsidP="009C6C06">
      <w:pPr>
        <w:pStyle w:val="BodyCopyBold"/>
        <w:rPr>
          <w:i/>
          <w:noProof w:val="0"/>
        </w:rPr>
      </w:pPr>
      <w:r w:rsidRPr="00662B29">
        <w:rPr>
          <w:i/>
          <w:noProof w:val="0"/>
        </w:rPr>
        <w:t>Cover Sheet</w:t>
      </w:r>
    </w:p>
    <w:p w:rsidR="009C6C06" w:rsidRPr="00662B29" w:rsidRDefault="009C6C06" w:rsidP="009C6C06">
      <w:pPr>
        <w:pStyle w:val="BodyCopy"/>
        <w:rPr>
          <w:noProof w:val="0"/>
        </w:rPr>
      </w:pPr>
      <w:r w:rsidRPr="00662B29">
        <w:rPr>
          <w:noProof w:val="0"/>
        </w:rPr>
        <w:t>All written work should be submitted with a cover sheet stapled to the front that contains:</w:t>
      </w:r>
    </w:p>
    <w:p w:rsidR="009C6C06" w:rsidRPr="00662B29" w:rsidRDefault="009C6C06" w:rsidP="009C6C06">
      <w:pPr>
        <w:pStyle w:val="Bullet1"/>
      </w:pPr>
      <w:r w:rsidRPr="00662B29">
        <w:t>The student’s name and student number</w:t>
      </w:r>
    </w:p>
    <w:p w:rsidR="009C6C06" w:rsidRPr="00662B29" w:rsidRDefault="009C6C06" w:rsidP="009C6C06">
      <w:pPr>
        <w:pStyle w:val="Bullet1"/>
      </w:pPr>
      <w:r w:rsidRPr="00662B29">
        <w:t>The name of the class/unit</w:t>
      </w:r>
    </w:p>
    <w:p w:rsidR="009C6C06" w:rsidRPr="00662B29" w:rsidRDefault="009C6C06" w:rsidP="009C6C06">
      <w:pPr>
        <w:pStyle w:val="Bullet1"/>
      </w:pPr>
      <w:r w:rsidRPr="00662B29">
        <w:t>The due date of the work</w:t>
      </w:r>
    </w:p>
    <w:p w:rsidR="009C6C06" w:rsidRPr="00662B29" w:rsidRDefault="009C6C06" w:rsidP="009C6C06">
      <w:pPr>
        <w:pStyle w:val="Bullet1"/>
      </w:pPr>
      <w:r w:rsidRPr="00662B29">
        <w:t>The title of the work</w:t>
      </w:r>
    </w:p>
    <w:p w:rsidR="009C6C06" w:rsidRPr="00662B29" w:rsidRDefault="009C6C06" w:rsidP="009C6C06">
      <w:pPr>
        <w:pStyle w:val="Bullet1"/>
      </w:pPr>
      <w:r w:rsidRPr="00662B29">
        <w:t>The teacher’s name</w:t>
      </w:r>
    </w:p>
    <w:p w:rsidR="009C6C06" w:rsidRPr="00662B29" w:rsidRDefault="009C6C06" w:rsidP="009C6C06">
      <w:pPr>
        <w:pStyle w:val="Bullet1"/>
      </w:pPr>
      <w:r w:rsidRPr="00662B29">
        <w:t>A signed declaration that the work does not involve plagiarism.</w:t>
      </w:r>
    </w:p>
    <w:p w:rsidR="009C6C06" w:rsidRPr="00662B29" w:rsidRDefault="009C6C06" w:rsidP="009C6C06">
      <w:pPr>
        <w:pStyle w:val="BodyCopy"/>
        <w:spacing w:before="240"/>
        <w:rPr>
          <w:b/>
          <w:i/>
          <w:noProof w:val="0"/>
        </w:rPr>
      </w:pPr>
      <w:r w:rsidRPr="00662B29">
        <w:rPr>
          <w:b/>
          <w:i/>
          <w:noProof w:val="0"/>
        </w:rPr>
        <w:t>Keeping a Copy</w:t>
      </w:r>
    </w:p>
    <w:p w:rsidR="009C6C06" w:rsidRPr="00662B29" w:rsidRDefault="009C6C06" w:rsidP="009C6C06">
      <w:pPr>
        <w:pStyle w:val="BodyCopy"/>
        <w:rPr>
          <w:noProof w:val="0"/>
        </w:rPr>
      </w:pPr>
      <w:r w:rsidRPr="00662B29">
        <w:rPr>
          <w:noProof w:val="0"/>
        </w:rPr>
        <w:t>Students must keep a copy of the written work in case it is lost. This rarely happens but it can be disastrous if a copy has not been kept.</w:t>
      </w:r>
    </w:p>
    <w:p w:rsidR="009C6C06" w:rsidRPr="00662B29" w:rsidRDefault="009C6C06" w:rsidP="009C6C06">
      <w:pPr>
        <w:pStyle w:val="BodyCopy"/>
        <w:spacing w:before="240"/>
        <w:rPr>
          <w:b/>
          <w:i/>
          <w:noProof w:val="0"/>
        </w:rPr>
      </w:pPr>
      <w:r w:rsidRPr="00662B29">
        <w:rPr>
          <w:b/>
          <w:i/>
          <w:noProof w:val="0"/>
        </w:rPr>
        <w:t>Inclusive language</w:t>
      </w:r>
    </w:p>
    <w:p w:rsidR="009C6C06" w:rsidRPr="00662B29" w:rsidRDefault="009C6C06" w:rsidP="009C6C06">
      <w:pPr>
        <w:pStyle w:val="BodyCopy"/>
        <w:rPr>
          <w:noProof w:val="0"/>
        </w:rPr>
      </w:pPr>
      <w:r w:rsidRPr="00662B2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662B29" w:rsidRDefault="009C6C06" w:rsidP="009C6C06">
      <w:pPr>
        <w:pStyle w:val="BodyCopy"/>
        <w:rPr>
          <w:noProof w:val="0"/>
        </w:rPr>
      </w:pPr>
      <w:r w:rsidRPr="00662B29">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662B29" w:rsidTr="00F814A5">
        <w:tc>
          <w:tcPr>
            <w:tcW w:w="3969" w:type="dxa"/>
            <w:shd w:val="clear" w:color="auto" w:fill="F2F2F2" w:themeFill="background1" w:themeFillShade="F2"/>
          </w:tcPr>
          <w:p w:rsidR="009C6C06" w:rsidRPr="00662B29" w:rsidRDefault="009C6C06" w:rsidP="00F814A5">
            <w:pPr>
              <w:pStyle w:val="BodyCopy"/>
              <w:spacing w:before="120" w:after="120"/>
              <w:jc w:val="both"/>
              <w:rPr>
                <w:noProof w:val="0"/>
              </w:rPr>
            </w:pPr>
            <w:r w:rsidRPr="00662B29">
              <w:rPr>
                <w:noProof w:val="0"/>
              </w:rPr>
              <w:t>Mankind</w:t>
            </w:r>
          </w:p>
        </w:tc>
        <w:tc>
          <w:tcPr>
            <w:tcW w:w="3452" w:type="dxa"/>
            <w:shd w:val="clear" w:color="auto" w:fill="F2F2F2" w:themeFill="background1" w:themeFillShade="F2"/>
          </w:tcPr>
          <w:p w:rsidR="009C6C06" w:rsidRPr="00662B29" w:rsidRDefault="009C6C06" w:rsidP="00F814A5">
            <w:pPr>
              <w:pStyle w:val="BodyCopy"/>
              <w:spacing w:before="120" w:after="120"/>
              <w:rPr>
                <w:i/>
                <w:noProof w:val="0"/>
              </w:rPr>
            </w:pPr>
            <w:r w:rsidRPr="00662B29">
              <w:rPr>
                <w:i/>
                <w:noProof w:val="0"/>
              </w:rPr>
              <w:t>Humankind</w:t>
            </w:r>
          </w:p>
        </w:tc>
      </w:tr>
      <w:tr w:rsidR="009C6C06" w:rsidRPr="00662B29" w:rsidTr="00F814A5">
        <w:tc>
          <w:tcPr>
            <w:tcW w:w="3969" w:type="dxa"/>
            <w:shd w:val="clear" w:color="auto" w:fill="F2F2F2" w:themeFill="background1" w:themeFillShade="F2"/>
          </w:tcPr>
          <w:p w:rsidR="009C6C06" w:rsidRPr="00662B29" w:rsidRDefault="009C6C06" w:rsidP="00F814A5">
            <w:pPr>
              <w:pStyle w:val="BodyCopy"/>
              <w:spacing w:before="120" w:after="120"/>
              <w:jc w:val="both"/>
              <w:rPr>
                <w:noProof w:val="0"/>
              </w:rPr>
            </w:pPr>
            <w:r w:rsidRPr="00662B29">
              <w:rPr>
                <w:noProof w:val="0"/>
              </w:rPr>
              <w:t>Barman/maid</w:t>
            </w:r>
          </w:p>
        </w:tc>
        <w:tc>
          <w:tcPr>
            <w:tcW w:w="3452" w:type="dxa"/>
            <w:shd w:val="clear" w:color="auto" w:fill="F2F2F2" w:themeFill="background1" w:themeFillShade="F2"/>
          </w:tcPr>
          <w:p w:rsidR="009C6C06" w:rsidRPr="00662B29" w:rsidRDefault="009C6C06" w:rsidP="00F814A5">
            <w:pPr>
              <w:pStyle w:val="BodyCopy"/>
              <w:spacing w:before="120" w:after="120"/>
              <w:rPr>
                <w:i/>
                <w:noProof w:val="0"/>
              </w:rPr>
            </w:pPr>
            <w:r w:rsidRPr="00662B29">
              <w:rPr>
                <w:i/>
                <w:noProof w:val="0"/>
              </w:rPr>
              <w:t>Bar attendant</w:t>
            </w:r>
          </w:p>
        </w:tc>
      </w:tr>
      <w:tr w:rsidR="009C6C06" w:rsidRPr="00662B29" w:rsidTr="00F814A5">
        <w:tc>
          <w:tcPr>
            <w:tcW w:w="3969" w:type="dxa"/>
            <w:shd w:val="clear" w:color="auto" w:fill="F2F2F2" w:themeFill="background1" w:themeFillShade="F2"/>
          </w:tcPr>
          <w:p w:rsidR="009C6C06" w:rsidRPr="00662B29" w:rsidRDefault="009C6C06" w:rsidP="00F814A5">
            <w:pPr>
              <w:pStyle w:val="BodyCopy"/>
              <w:spacing w:before="120" w:after="120"/>
              <w:jc w:val="both"/>
              <w:rPr>
                <w:noProof w:val="0"/>
              </w:rPr>
            </w:pPr>
            <w:r w:rsidRPr="00662B29">
              <w:rPr>
                <w:noProof w:val="0"/>
              </w:rPr>
              <w:t>Host/hostess</w:t>
            </w:r>
          </w:p>
        </w:tc>
        <w:tc>
          <w:tcPr>
            <w:tcW w:w="3452" w:type="dxa"/>
            <w:shd w:val="clear" w:color="auto" w:fill="F2F2F2" w:themeFill="background1" w:themeFillShade="F2"/>
          </w:tcPr>
          <w:p w:rsidR="009C6C06" w:rsidRPr="00662B29" w:rsidRDefault="009C6C06" w:rsidP="00F814A5">
            <w:pPr>
              <w:pStyle w:val="BodyCopy"/>
              <w:spacing w:before="120" w:after="120"/>
              <w:rPr>
                <w:i/>
                <w:noProof w:val="0"/>
              </w:rPr>
            </w:pPr>
            <w:r w:rsidRPr="00662B29">
              <w:rPr>
                <w:i/>
                <w:noProof w:val="0"/>
              </w:rPr>
              <w:t>Host</w:t>
            </w:r>
          </w:p>
        </w:tc>
      </w:tr>
      <w:tr w:rsidR="009C6C06" w:rsidRPr="00662B29" w:rsidTr="00F814A5">
        <w:tc>
          <w:tcPr>
            <w:tcW w:w="3969" w:type="dxa"/>
            <w:shd w:val="clear" w:color="auto" w:fill="F2F2F2" w:themeFill="background1" w:themeFillShade="F2"/>
          </w:tcPr>
          <w:p w:rsidR="009C6C06" w:rsidRPr="00662B29" w:rsidRDefault="009C6C06" w:rsidP="00F814A5">
            <w:pPr>
              <w:pStyle w:val="BodyCopy"/>
              <w:spacing w:before="120" w:after="120"/>
              <w:jc w:val="both"/>
              <w:rPr>
                <w:noProof w:val="0"/>
              </w:rPr>
            </w:pPr>
            <w:r w:rsidRPr="00662B29">
              <w:rPr>
                <w:noProof w:val="0"/>
              </w:rPr>
              <w:t>Waiter/waitress</w:t>
            </w:r>
          </w:p>
        </w:tc>
        <w:tc>
          <w:tcPr>
            <w:tcW w:w="3452" w:type="dxa"/>
            <w:shd w:val="clear" w:color="auto" w:fill="F2F2F2" w:themeFill="background1" w:themeFillShade="F2"/>
          </w:tcPr>
          <w:p w:rsidR="009C6C06" w:rsidRPr="00662B29" w:rsidRDefault="009C6C06" w:rsidP="00F814A5">
            <w:pPr>
              <w:pStyle w:val="BodyCopy"/>
              <w:spacing w:before="120" w:after="120"/>
              <w:rPr>
                <w:i/>
                <w:noProof w:val="0"/>
              </w:rPr>
            </w:pPr>
            <w:r w:rsidRPr="00662B29">
              <w:rPr>
                <w:i/>
                <w:noProof w:val="0"/>
              </w:rPr>
              <w:t>Waiter or waiting staff</w:t>
            </w:r>
          </w:p>
        </w:tc>
      </w:tr>
    </w:tbl>
    <w:p w:rsidR="009C6C06" w:rsidRPr="00662B29" w:rsidRDefault="009C6C06" w:rsidP="009C6C06">
      <w:pPr>
        <w:pStyle w:val="BodyCopy"/>
        <w:rPr>
          <w:noProof w:val="0"/>
        </w:rPr>
        <w:sectPr w:rsidR="009C6C06" w:rsidRPr="00662B29" w:rsidSect="001A29DB">
          <w:headerReference w:type="even" r:id="rId281"/>
          <w:headerReference w:type="default" r:id="rId282"/>
          <w:pgSz w:w="11906" w:h="16838" w:code="9"/>
          <w:pgMar w:top="1440" w:right="1440" w:bottom="1440" w:left="1701" w:header="709" w:footer="335" w:gutter="0"/>
          <w:cols w:space="708"/>
          <w:docGrid w:linePitch="360"/>
        </w:sectPr>
      </w:pPr>
    </w:p>
    <w:p w:rsidR="0063586D" w:rsidRPr="00662B29" w:rsidRDefault="009C6C06" w:rsidP="005D2B9F">
      <w:pPr>
        <w:pStyle w:val="Heading1"/>
      </w:pPr>
      <w:bookmarkStart w:id="67" w:name="_Toc337029862"/>
      <w:bookmarkStart w:id="68" w:name="_Toc370805499"/>
      <w:bookmarkStart w:id="69" w:name="_Toc418073785"/>
      <w:r w:rsidRPr="00662B29">
        <w:t>Recommended reading</w:t>
      </w:r>
      <w:bookmarkEnd w:id="67"/>
      <w:bookmarkEnd w:id="68"/>
      <w:bookmarkEnd w:id="69"/>
    </w:p>
    <w:p w:rsidR="0063586D" w:rsidRPr="00662B29" w:rsidRDefault="005D2B9F"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Aaker, D.A</w:t>
      </w:r>
      <w:r w:rsidR="00474CDE" w:rsidRPr="00662B29">
        <w:rPr>
          <w:rFonts w:ascii="Helvetica" w:eastAsia="Times New Roman" w:hAnsi="Helvetica" w:cs="Helvetica"/>
          <w:color w:val="000000"/>
        </w:rPr>
        <w:t>; 2001</w:t>
      </w:r>
      <w:r w:rsidR="0063586D" w:rsidRPr="00662B29">
        <w:rPr>
          <w:rFonts w:ascii="Helvetica" w:eastAsia="Times New Roman" w:hAnsi="Helvetica" w:cs="Helvetica"/>
          <w:color w:val="000000"/>
        </w:rPr>
        <w:t xml:space="preserve"> </w:t>
      </w:r>
      <w:r w:rsidRPr="00662B29">
        <w:rPr>
          <w:rStyle w:val="ptbrand5"/>
          <w:rFonts w:ascii="Helvetica" w:hAnsi="Helvetica" w:cs="Arial"/>
          <w:bCs/>
        </w:rPr>
        <w:t xml:space="preserve">(6th edition); </w:t>
      </w:r>
      <w:r w:rsidR="0063586D" w:rsidRPr="00662B29">
        <w:rPr>
          <w:rFonts w:ascii="Helvetica" w:eastAsia="Times New Roman" w:hAnsi="Helvetica" w:cs="Helvetica"/>
          <w:i/>
          <w:color w:val="000000"/>
        </w:rPr>
        <w:t xml:space="preserve">Developing business </w:t>
      </w:r>
      <w:r w:rsidRPr="00662B29">
        <w:rPr>
          <w:rFonts w:ascii="Helvetica" w:eastAsia="Times New Roman" w:hAnsi="Helvetica" w:cs="Helvetica"/>
          <w:i/>
          <w:color w:val="000000"/>
        </w:rPr>
        <w:t>strategies</w:t>
      </w:r>
      <w:r w:rsidRPr="00662B29">
        <w:rPr>
          <w:rFonts w:ascii="Helvetica" w:eastAsia="Times New Roman" w:hAnsi="Helvetica" w:cs="Helvetica"/>
          <w:color w:val="000000"/>
        </w:rPr>
        <w:t xml:space="preserve">; </w:t>
      </w:r>
      <w:r w:rsidR="0063586D" w:rsidRPr="00662B29">
        <w:rPr>
          <w:rFonts w:ascii="Helvetica" w:eastAsia="Times New Roman" w:hAnsi="Helvetica" w:cs="Helvetica"/>
          <w:color w:val="000000"/>
        </w:rPr>
        <w:t>J. Wiley</w:t>
      </w:r>
    </w:p>
    <w:p w:rsidR="0063586D" w:rsidRPr="00662B29" w:rsidRDefault="0063586D" w:rsidP="00FC4DAB">
      <w:pPr>
        <w:pStyle w:val="BodyCopy"/>
        <w:spacing w:before="180" w:after="180"/>
        <w:rPr>
          <w:rFonts w:cs="Arial"/>
          <w:noProof w:val="0"/>
          <w:szCs w:val="22"/>
        </w:rPr>
      </w:pPr>
      <w:r w:rsidRPr="00662B29">
        <w:rPr>
          <w:rStyle w:val="a-size-large1"/>
          <w:rFonts w:ascii="Helvetica" w:hAnsi="Helvetica"/>
          <w:noProof w:val="0"/>
          <w:szCs w:val="22"/>
        </w:rPr>
        <w:t xml:space="preserve">Abranhs, Rhonda; 2014 </w:t>
      </w:r>
      <w:r w:rsidRPr="00662B29">
        <w:rPr>
          <w:rStyle w:val="ptbrand5"/>
          <w:rFonts w:cs="Arial"/>
          <w:bCs/>
          <w:noProof w:val="0"/>
          <w:szCs w:val="22"/>
        </w:rPr>
        <w:t xml:space="preserve">(6th edition); </w:t>
      </w:r>
      <w:r w:rsidRPr="00662B29">
        <w:rPr>
          <w:rStyle w:val="a-size-large1"/>
          <w:rFonts w:ascii="Helvetica" w:hAnsi="Helvetica"/>
          <w:i/>
          <w:noProof w:val="0"/>
          <w:szCs w:val="22"/>
        </w:rPr>
        <w:t>Successful Business Plan: Secrets &amp; Strategies</w:t>
      </w:r>
      <w:r w:rsidRPr="00662B29">
        <w:rPr>
          <w:rStyle w:val="a-size-large1"/>
          <w:rFonts w:ascii="Helvetica" w:hAnsi="Helvetica"/>
          <w:noProof w:val="0"/>
          <w:szCs w:val="22"/>
        </w:rPr>
        <w:t xml:space="preserve">; </w:t>
      </w:r>
      <w:r w:rsidRPr="00662B29">
        <w:rPr>
          <w:rFonts w:cs="Arial"/>
          <w:noProof w:val="0"/>
          <w:szCs w:val="22"/>
        </w:rPr>
        <w:t>Planning Shop</w:t>
      </w:r>
    </w:p>
    <w:p w:rsidR="0063586D" w:rsidRPr="00662B29" w:rsidRDefault="0063586D" w:rsidP="00FC4DAB">
      <w:pPr>
        <w:pStyle w:val="BodyCopy"/>
        <w:spacing w:before="180" w:after="180"/>
        <w:rPr>
          <w:rFonts w:cs="Arial"/>
          <w:noProof w:val="0"/>
          <w:szCs w:val="22"/>
        </w:rPr>
      </w:pPr>
      <w:r w:rsidRPr="00662B29">
        <w:rPr>
          <w:rStyle w:val="ptbrand5"/>
          <w:rFonts w:cs="Arial"/>
          <w:bCs/>
          <w:noProof w:val="0"/>
          <w:szCs w:val="22"/>
        </w:rPr>
        <w:t xml:space="preserve">Bangs, David; 2002 (9th edition); </w:t>
      </w:r>
      <w:r w:rsidRPr="00662B29">
        <w:rPr>
          <w:rFonts w:cs="Arial"/>
          <w:bCs/>
          <w:i/>
          <w:noProof w:val="0"/>
          <w:szCs w:val="22"/>
        </w:rPr>
        <w:t>The Business Planning Guide</w:t>
      </w:r>
      <w:r w:rsidRPr="00662B29">
        <w:rPr>
          <w:rFonts w:cs="Arial"/>
          <w:bCs/>
          <w:noProof w:val="0"/>
          <w:szCs w:val="22"/>
        </w:rPr>
        <w:t xml:space="preserve">; </w:t>
      </w:r>
      <w:r w:rsidRPr="00662B29">
        <w:rPr>
          <w:rFonts w:cs="Arial"/>
          <w:noProof w:val="0"/>
          <w:szCs w:val="22"/>
        </w:rPr>
        <w:t>Kaplan Publishing</w:t>
      </w:r>
    </w:p>
    <w:p w:rsidR="0063586D" w:rsidRPr="00662B29" w:rsidRDefault="0063586D"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Blackwell, E</w:t>
      </w:r>
      <w:r w:rsidR="005D2B9F" w:rsidRPr="00662B29">
        <w:rPr>
          <w:rFonts w:ascii="Helvetica" w:eastAsia="Times New Roman" w:hAnsi="Helvetica" w:cs="Helvetica"/>
          <w:color w:val="000000"/>
        </w:rPr>
        <w:t xml:space="preserve">; </w:t>
      </w:r>
      <w:r w:rsidRPr="00662B29">
        <w:rPr>
          <w:rFonts w:ascii="Helvetica" w:eastAsia="Times New Roman" w:hAnsi="Helvetica" w:cs="Helvetica"/>
          <w:color w:val="000000"/>
        </w:rPr>
        <w:t xml:space="preserve">2011 (5th </w:t>
      </w:r>
      <w:r w:rsidR="005D2B9F" w:rsidRPr="00662B29">
        <w:rPr>
          <w:rFonts w:ascii="Helvetica" w:eastAsia="Times New Roman" w:hAnsi="Helvetica" w:cs="Helvetica"/>
          <w:color w:val="000000"/>
        </w:rPr>
        <w:t>edition</w:t>
      </w:r>
      <w:r w:rsidRPr="00662B29">
        <w:rPr>
          <w:rFonts w:ascii="Helvetica" w:eastAsia="Times New Roman" w:hAnsi="Helvetica" w:cs="Helvetica"/>
          <w:color w:val="000000"/>
        </w:rPr>
        <w:t>)</w:t>
      </w:r>
      <w:r w:rsidR="005D2B9F" w:rsidRPr="00662B29">
        <w:rPr>
          <w:rFonts w:ascii="Helvetica" w:eastAsia="Times New Roman" w:hAnsi="Helvetica" w:cs="Helvetica"/>
          <w:color w:val="000000"/>
        </w:rPr>
        <w:t>;</w:t>
      </w:r>
      <w:r w:rsidRPr="00662B29">
        <w:rPr>
          <w:rFonts w:ascii="Helvetica" w:eastAsia="Times New Roman" w:hAnsi="Helvetica" w:cs="Helvetica"/>
          <w:color w:val="000000"/>
        </w:rPr>
        <w:t xml:space="preserve"> </w:t>
      </w:r>
      <w:r w:rsidRPr="00662B29">
        <w:rPr>
          <w:rFonts w:ascii="Helvetica" w:eastAsia="Times New Roman" w:hAnsi="Helvetica" w:cs="Helvetica"/>
          <w:i/>
          <w:color w:val="000000"/>
        </w:rPr>
        <w:t>How to prepare a business plan</w:t>
      </w:r>
      <w:r w:rsidR="005D2B9F" w:rsidRPr="00662B29">
        <w:rPr>
          <w:rFonts w:ascii="Helvetica" w:eastAsia="Times New Roman" w:hAnsi="Helvetica" w:cs="Helvetica"/>
          <w:color w:val="000000"/>
        </w:rPr>
        <w:t xml:space="preserve">; </w:t>
      </w:r>
      <w:r w:rsidRPr="00662B29">
        <w:rPr>
          <w:rFonts w:ascii="Helvetica" w:eastAsia="Times New Roman" w:hAnsi="Helvetica" w:cs="Helvetica"/>
          <w:color w:val="000000"/>
        </w:rPr>
        <w:t>Kogan Page</w:t>
      </w:r>
    </w:p>
    <w:p w:rsidR="0063586D" w:rsidRPr="00662B29" w:rsidRDefault="00FC4DAB"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 xml:space="preserve">Capezio, P; </w:t>
      </w:r>
      <w:r w:rsidR="00474CDE" w:rsidRPr="00662B29">
        <w:rPr>
          <w:rFonts w:ascii="Helvetica" w:eastAsia="Times New Roman" w:hAnsi="Helvetica" w:cs="Helvetica"/>
          <w:color w:val="000000"/>
        </w:rPr>
        <w:t>2010 (</w:t>
      </w:r>
      <w:r w:rsidRPr="00662B29">
        <w:rPr>
          <w:rFonts w:ascii="Helvetica" w:eastAsia="Times New Roman" w:hAnsi="Helvetica" w:cs="Helvetica"/>
          <w:color w:val="000000"/>
        </w:rPr>
        <w:t xml:space="preserve">1st edition); </w:t>
      </w:r>
      <w:r w:rsidR="0063586D" w:rsidRPr="00662B29">
        <w:rPr>
          <w:rFonts w:ascii="Helvetica" w:eastAsia="Times New Roman" w:hAnsi="Helvetica" w:cs="Helvetica"/>
          <w:i/>
          <w:color w:val="000000"/>
        </w:rPr>
        <w:t>Manager’s guide to business planning</w:t>
      </w:r>
      <w:r w:rsidRPr="00662B29">
        <w:rPr>
          <w:rFonts w:ascii="Helvetica" w:eastAsia="Times New Roman" w:hAnsi="Helvetica" w:cs="Helvetica"/>
          <w:color w:val="000000"/>
        </w:rPr>
        <w:t>;</w:t>
      </w:r>
      <w:r w:rsidR="0063586D" w:rsidRPr="00662B29">
        <w:rPr>
          <w:rFonts w:ascii="Helvetica" w:eastAsia="Times New Roman" w:hAnsi="Helvetica" w:cs="Helvetica"/>
          <w:color w:val="000000"/>
        </w:rPr>
        <w:t xml:space="preserve"> McGraw-Hill</w:t>
      </w:r>
    </w:p>
    <w:p w:rsidR="00FC4DAB" w:rsidRPr="00662B29" w:rsidRDefault="00FC4DAB" w:rsidP="00FC4DAB">
      <w:pPr>
        <w:autoSpaceDE w:val="0"/>
        <w:autoSpaceDN w:val="0"/>
        <w:adjustRightInd w:val="0"/>
        <w:snapToGrid w:val="0"/>
        <w:spacing w:before="180" w:after="180" w:line="240" w:lineRule="auto"/>
        <w:rPr>
          <w:rFonts w:ascii="Helvetica" w:eastAsia="Times New Roman" w:hAnsi="Helvetica" w:cs="Helvetica"/>
          <w:i/>
          <w:color w:val="000000"/>
        </w:rPr>
      </w:pPr>
      <w:r w:rsidRPr="00662B29">
        <w:rPr>
          <w:rFonts w:ascii="Helvetica" w:eastAsia="Times New Roman" w:hAnsi="Helvetica" w:cs="Helvetica"/>
          <w:color w:val="000000"/>
        </w:rPr>
        <w:t>Childs, Donna R &amp; Dietrich, Stefan</w:t>
      </w:r>
      <w:r w:rsidR="00474CDE" w:rsidRPr="00662B29">
        <w:rPr>
          <w:rFonts w:ascii="Helvetica" w:eastAsia="Times New Roman" w:hAnsi="Helvetica" w:cs="Helvetica"/>
          <w:color w:val="000000"/>
        </w:rPr>
        <w:t>; 2002</w:t>
      </w:r>
      <w:r w:rsidRPr="00662B29">
        <w:rPr>
          <w:rFonts w:ascii="Helvetica" w:eastAsia="Times New Roman" w:hAnsi="Helvetica" w:cs="Helvetica"/>
          <w:color w:val="000000"/>
        </w:rPr>
        <w:t xml:space="preserve">, </w:t>
      </w:r>
      <w:r w:rsidRPr="00662B29">
        <w:rPr>
          <w:rFonts w:ascii="Helvetica" w:eastAsia="Times New Roman" w:hAnsi="Helvetica" w:cs="Helvetica"/>
          <w:i/>
          <w:color w:val="000000"/>
        </w:rPr>
        <w:t>Contingency planning and disaster recovery: a small business guide</w:t>
      </w:r>
      <w:r w:rsidRPr="00662B29">
        <w:rPr>
          <w:rFonts w:ascii="Helvetica" w:eastAsia="Times New Roman" w:hAnsi="Helvetica" w:cs="Helvetica"/>
          <w:color w:val="000000"/>
        </w:rPr>
        <w:t>; John Wiley</w:t>
      </w:r>
    </w:p>
    <w:p w:rsidR="00FC4DAB" w:rsidRPr="00662B29" w:rsidRDefault="00FC4DAB"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 xml:space="preserve">Cortez, Annetta; 2010; </w:t>
      </w:r>
      <w:r w:rsidRPr="00662B29">
        <w:rPr>
          <w:rFonts w:ascii="Helvetica" w:eastAsia="Times New Roman" w:hAnsi="Helvetica" w:cs="Helvetica"/>
          <w:i/>
          <w:color w:val="000000"/>
        </w:rPr>
        <w:t>The complete idiot’s guide to risk management</w:t>
      </w:r>
      <w:r w:rsidRPr="00662B29">
        <w:rPr>
          <w:rFonts w:ascii="Helvetica" w:eastAsia="Times New Roman" w:hAnsi="Helvetica" w:cs="Helvetica"/>
          <w:color w:val="000000"/>
        </w:rPr>
        <w:t>; Alpha</w:t>
      </w:r>
    </w:p>
    <w:p w:rsidR="00FC4DAB" w:rsidRPr="00662B29" w:rsidRDefault="00FC4DAB"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Crouhy, Michel &amp; Mark, Robert &amp; Galai, Dan; 2001</w:t>
      </w:r>
      <w:r w:rsidR="00A22714" w:rsidRPr="00662B29">
        <w:rPr>
          <w:rFonts w:ascii="Helvetica" w:eastAsia="Times New Roman" w:hAnsi="Helvetica" w:cs="Helvetica"/>
          <w:color w:val="000000"/>
        </w:rPr>
        <w:t>; Risk</w:t>
      </w:r>
      <w:r w:rsidRPr="00662B29">
        <w:rPr>
          <w:rFonts w:ascii="Helvetica" w:eastAsia="Times New Roman" w:hAnsi="Helvetica" w:cs="Helvetica"/>
          <w:i/>
          <w:color w:val="000000"/>
        </w:rPr>
        <w:t xml:space="preserve"> management;</w:t>
      </w:r>
      <w:r w:rsidRPr="00662B29">
        <w:rPr>
          <w:rFonts w:ascii="Helvetica" w:eastAsia="Times New Roman" w:hAnsi="Helvetica" w:cs="Helvetica"/>
          <w:color w:val="000000"/>
        </w:rPr>
        <w:t xml:space="preserve"> McGraw-Hill</w:t>
      </w:r>
    </w:p>
    <w:p w:rsidR="0063586D" w:rsidRPr="00662B29" w:rsidRDefault="0063586D" w:rsidP="00FC4DAB">
      <w:pPr>
        <w:pStyle w:val="BodyCopy"/>
        <w:spacing w:before="180" w:after="180"/>
        <w:rPr>
          <w:rFonts w:cs="Arial"/>
          <w:noProof w:val="0"/>
          <w:szCs w:val="22"/>
        </w:rPr>
      </w:pPr>
      <w:r w:rsidRPr="00662B29">
        <w:rPr>
          <w:rStyle w:val="a-size-large1"/>
          <w:rFonts w:ascii="Helvetica" w:hAnsi="Helvetica"/>
          <w:noProof w:val="0"/>
          <w:szCs w:val="22"/>
        </w:rPr>
        <w:t xml:space="preserve">DeThomas, Arthur; 2008 </w:t>
      </w:r>
      <w:r w:rsidRPr="00662B29">
        <w:rPr>
          <w:noProof w:val="0"/>
          <w:szCs w:val="22"/>
        </w:rPr>
        <w:t xml:space="preserve">(3rd edition); </w:t>
      </w:r>
      <w:r w:rsidRPr="00662B29">
        <w:rPr>
          <w:rStyle w:val="a-size-large1"/>
          <w:rFonts w:ascii="Helvetica" w:hAnsi="Helvetica"/>
          <w:i/>
          <w:noProof w:val="0"/>
          <w:szCs w:val="22"/>
        </w:rPr>
        <w:t>Writing a Convincing Business Plan</w:t>
      </w:r>
      <w:r w:rsidRPr="00662B29">
        <w:rPr>
          <w:rStyle w:val="a-size-large1"/>
          <w:rFonts w:ascii="Helvetica" w:hAnsi="Helvetica"/>
          <w:noProof w:val="0"/>
          <w:szCs w:val="22"/>
        </w:rPr>
        <w:t xml:space="preserve">; </w:t>
      </w:r>
      <w:r w:rsidRPr="00662B29">
        <w:rPr>
          <w:rFonts w:cs="Arial"/>
          <w:noProof w:val="0"/>
          <w:szCs w:val="22"/>
        </w:rPr>
        <w:t>Barron's Educational Series</w:t>
      </w:r>
    </w:p>
    <w:p w:rsidR="0063586D" w:rsidRPr="00662B29" w:rsidRDefault="002563C4"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 xml:space="preserve">Forsyth, P; </w:t>
      </w:r>
      <w:r w:rsidR="0063586D" w:rsidRPr="00662B29">
        <w:rPr>
          <w:rFonts w:ascii="Helvetica" w:eastAsia="Times New Roman" w:hAnsi="Helvetica" w:cs="Helvetica"/>
          <w:color w:val="000000"/>
        </w:rPr>
        <w:t>2002</w:t>
      </w:r>
      <w:r w:rsidRPr="00662B29">
        <w:rPr>
          <w:rFonts w:ascii="Helvetica" w:eastAsia="Times New Roman" w:hAnsi="Helvetica" w:cs="Helvetica"/>
          <w:color w:val="000000"/>
        </w:rPr>
        <w:t xml:space="preserve"> (1st edition);</w:t>
      </w:r>
      <w:r w:rsidR="0063586D" w:rsidRPr="00662B29">
        <w:rPr>
          <w:rFonts w:ascii="Helvetica" w:eastAsia="Times New Roman" w:hAnsi="Helvetica" w:cs="Helvetica"/>
          <w:color w:val="000000"/>
        </w:rPr>
        <w:t xml:space="preserve"> </w:t>
      </w:r>
      <w:r w:rsidR="0063586D" w:rsidRPr="00662B29">
        <w:rPr>
          <w:rFonts w:ascii="Helvetica" w:eastAsia="Times New Roman" w:hAnsi="Helvetica" w:cs="Helvetica"/>
          <w:i/>
          <w:color w:val="000000"/>
        </w:rPr>
        <w:t>Business planning</w:t>
      </w:r>
      <w:r w:rsidRPr="00662B29">
        <w:rPr>
          <w:rFonts w:ascii="Helvetica" w:eastAsia="Times New Roman" w:hAnsi="Helvetica" w:cs="Helvetica"/>
          <w:color w:val="000000"/>
        </w:rPr>
        <w:t>; Capstone</w:t>
      </w:r>
    </w:p>
    <w:p w:rsidR="0063586D" w:rsidRPr="00662B29" w:rsidRDefault="0063586D" w:rsidP="00FC4DAB">
      <w:pPr>
        <w:pStyle w:val="BodyCopy"/>
        <w:spacing w:before="180" w:after="180"/>
        <w:rPr>
          <w:noProof w:val="0"/>
          <w:szCs w:val="22"/>
        </w:rPr>
      </w:pPr>
      <w:r w:rsidRPr="00662B29">
        <w:rPr>
          <w:rFonts w:cs="Arial"/>
          <w:noProof w:val="0"/>
          <w:szCs w:val="22"/>
        </w:rPr>
        <w:t xml:space="preserve">Friend, Graham; 2010 (Kindle 2nd edition); </w:t>
      </w:r>
      <w:r w:rsidRPr="00662B29">
        <w:rPr>
          <w:rFonts w:cs="Arial"/>
          <w:bCs/>
          <w:i/>
          <w:noProof w:val="0"/>
          <w:szCs w:val="22"/>
        </w:rPr>
        <w:t xml:space="preserve">The Economist Guide </w:t>
      </w:r>
      <w:r w:rsidR="00474CDE" w:rsidRPr="00662B29">
        <w:rPr>
          <w:rFonts w:cs="Arial"/>
          <w:bCs/>
          <w:i/>
          <w:noProof w:val="0"/>
          <w:szCs w:val="22"/>
        </w:rPr>
        <w:t>to</w:t>
      </w:r>
      <w:r w:rsidRPr="00662B29">
        <w:rPr>
          <w:rFonts w:cs="Arial"/>
          <w:bCs/>
          <w:i/>
          <w:noProof w:val="0"/>
          <w:szCs w:val="22"/>
        </w:rPr>
        <w:t xml:space="preserve"> Business Planning</w:t>
      </w:r>
      <w:r w:rsidRPr="00662B29">
        <w:rPr>
          <w:rFonts w:cs="Arial"/>
          <w:bCs/>
          <w:noProof w:val="0"/>
          <w:szCs w:val="22"/>
        </w:rPr>
        <w:t xml:space="preserve">; </w:t>
      </w:r>
      <w:r w:rsidRPr="00662B29">
        <w:rPr>
          <w:noProof w:val="0"/>
          <w:szCs w:val="22"/>
        </w:rPr>
        <w:t>Economist Books</w:t>
      </w:r>
    </w:p>
    <w:p w:rsidR="0063586D" w:rsidRPr="00662B29" w:rsidRDefault="002563C4"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 xml:space="preserve">Friend, G. &amp; Zehle, S; </w:t>
      </w:r>
      <w:r w:rsidR="0063586D" w:rsidRPr="00662B29">
        <w:rPr>
          <w:rFonts w:ascii="Helvetica" w:eastAsia="Times New Roman" w:hAnsi="Helvetica" w:cs="Helvetica"/>
          <w:color w:val="000000"/>
        </w:rPr>
        <w:t>2009 (2nd ed</w:t>
      </w:r>
      <w:r w:rsidRPr="00662B29">
        <w:rPr>
          <w:rFonts w:ascii="Helvetica" w:eastAsia="Times New Roman" w:hAnsi="Helvetica" w:cs="Helvetica"/>
          <w:color w:val="000000"/>
        </w:rPr>
        <w:t xml:space="preserve">ition); Guide to business planning; </w:t>
      </w:r>
      <w:r w:rsidR="0063586D" w:rsidRPr="00662B29">
        <w:rPr>
          <w:rFonts w:ascii="Helvetica" w:eastAsia="Times New Roman" w:hAnsi="Helvetica" w:cs="Helvetica"/>
          <w:color w:val="000000"/>
        </w:rPr>
        <w:t xml:space="preserve">Bloomberg Press, </w:t>
      </w:r>
    </w:p>
    <w:p w:rsidR="00FC4DAB" w:rsidRPr="00662B29" w:rsidRDefault="00FC4DAB"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 xml:space="preserve">Hopkin, Paul; 2012 (2nd edition); </w:t>
      </w:r>
      <w:r w:rsidRPr="00662B29">
        <w:rPr>
          <w:rFonts w:ascii="Helvetica" w:eastAsia="Times New Roman" w:hAnsi="Helvetica" w:cs="Helvetica"/>
          <w:i/>
          <w:color w:val="000000"/>
        </w:rPr>
        <w:t>Fundamentals of risk management: understanding evaluating and implementing effective risk management</w:t>
      </w:r>
      <w:r w:rsidR="00474CDE" w:rsidRPr="00662B29">
        <w:rPr>
          <w:rFonts w:ascii="Helvetica" w:eastAsia="Times New Roman" w:hAnsi="Helvetica" w:cs="Helvetica"/>
          <w:color w:val="000000"/>
        </w:rPr>
        <w:t>; Kogan</w:t>
      </w:r>
      <w:r w:rsidRPr="00662B29">
        <w:rPr>
          <w:rFonts w:ascii="Helvetica" w:eastAsia="Times New Roman" w:hAnsi="Helvetica" w:cs="Helvetica"/>
          <w:color w:val="000000"/>
        </w:rPr>
        <w:t xml:space="preserve"> Page</w:t>
      </w:r>
    </w:p>
    <w:p w:rsidR="00FC4DAB" w:rsidRPr="00662B29" w:rsidRDefault="00FC4DAB"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 xml:space="preserve">Benigno &amp; Sousa, Emilio; 2010; </w:t>
      </w:r>
      <w:r w:rsidRPr="00662B29">
        <w:rPr>
          <w:rFonts w:ascii="Helvetica" w:eastAsia="Times New Roman" w:hAnsi="Helvetica" w:cs="Helvetica"/>
          <w:i/>
          <w:color w:val="000000"/>
        </w:rPr>
        <w:t>Risk management</w:t>
      </w:r>
      <w:r w:rsidRPr="00662B29">
        <w:rPr>
          <w:rFonts w:ascii="Helvetica" w:eastAsia="Times New Roman" w:hAnsi="Helvetica" w:cs="Helvetica"/>
          <w:color w:val="000000"/>
        </w:rPr>
        <w:t>, Nova Science Publishers</w:t>
      </w:r>
    </w:p>
    <w:p w:rsidR="0063586D" w:rsidRPr="00662B29" w:rsidRDefault="002563C4"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 xml:space="preserve">Mathur, S. S. &amp; Kenyon, A; </w:t>
      </w:r>
      <w:r w:rsidR="0063586D" w:rsidRPr="00662B29">
        <w:rPr>
          <w:rFonts w:ascii="Helvetica" w:eastAsia="Times New Roman" w:hAnsi="Helvetica" w:cs="Helvetica"/>
          <w:color w:val="000000"/>
        </w:rPr>
        <w:t>2008</w:t>
      </w:r>
      <w:r w:rsidRPr="00662B29">
        <w:rPr>
          <w:rFonts w:ascii="Helvetica" w:eastAsia="Times New Roman" w:hAnsi="Helvetica" w:cs="Helvetica"/>
          <w:color w:val="000000"/>
        </w:rPr>
        <w:t xml:space="preserve"> (1st edition); </w:t>
      </w:r>
      <w:r w:rsidR="0063586D" w:rsidRPr="00662B29">
        <w:rPr>
          <w:rFonts w:ascii="Helvetica" w:eastAsia="Times New Roman" w:hAnsi="Helvetica" w:cs="Helvetica"/>
          <w:color w:val="000000"/>
        </w:rPr>
        <w:t>Creatin</w:t>
      </w:r>
      <w:r w:rsidRPr="00662B29">
        <w:rPr>
          <w:rFonts w:ascii="Helvetica" w:eastAsia="Times New Roman" w:hAnsi="Helvetica" w:cs="Helvetica"/>
          <w:color w:val="000000"/>
        </w:rPr>
        <w:t xml:space="preserve">g valuable business strategies; </w:t>
      </w:r>
      <w:r w:rsidR="0063586D" w:rsidRPr="00662B29">
        <w:rPr>
          <w:rFonts w:ascii="Helvetica" w:eastAsia="Times New Roman" w:hAnsi="Helvetica" w:cs="Helvetica"/>
          <w:color w:val="000000"/>
        </w:rPr>
        <w:t>Elsevier/Butterworth-</w:t>
      </w:r>
      <w:r w:rsidRPr="00662B29">
        <w:rPr>
          <w:rFonts w:ascii="Helvetica" w:eastAsia="Times New Roman" w:hAnsi="Helvetica" w:cs="Helvetica"/>
          <w:color w:val="000000"/>
        </w:rPr>
        <w:t xml:space="preserve"> </w:t>
      </w:r>
      <w:r w:rsidR="0063586D" w:rsidRPr="00662B29">
        <w:rPr>
          <w:rFonts w:ascii="Helvetica" w:eastAsia="Times New Roman" w:hAnsi="Helvetica" w:cs="Helvetica"/>
          <w:color w:val="000000"/>
        </w:rPr>
        <w:t>Heinemann</w:t>
      </w:r>
    </w:p>
    <w:p w:rsidR="0063586D" w:rsidRPr="00662B29" w:rsidRDefault="0063586D" w:rsidP="00BF1159">
      <w:pPr>
        <w:pStyle w:val="BodyCopy"/>
        <w:rPr>
          <w:noProof w:val="0"/>
        </w:rPr>
      </w:pPr>
      <w:r w:rsidRPr="00662B29">
        <w:rPr>
          <w:rStyle w:val="a-size-medium2"/>
          <w:rFonts w:ascii="Helvetica" w:hAnsi="Helvetica" w:cs="Calibri"/>
          <w:noProof w:val="0"/>
          <w:szCs w:val="22"/>
        </w:rPr>
        <w:t>Maynard, Therese H</w:t>
      </w:r>
      <w:r w:rsidR="00474CDE" w:rsidRPr="00662B29">
        <w:rPr>
          <w:rStyle w:val="a-size-medium2"/>
          <w:rFonts w:ascii="Helvetica" w:hAnsi="Helvetica" w:cs="Calibri"/>
          <w:noProof w:val="0"/>
          <w:szCs w:val="22"/>
        </w:rPr>
        <w:t>; 2010</w:t>
      </w:r>
      <w:r w:rsidRPr="00662B29">
        <w:rPr>
          <w:rStyle w:val="ptbrand5"/>
          <w:noProof w:val="0"/>
          <w:szCs w:val="22"/>
        </w:rPr>
        <w:t xml:space="preserve"> (1st edition); </w:t>
      </w:r>
      <w:r w:rsidRPr="00662B29">
        <w:rPr>
          <w:i/>
          <w:noProof w:val="0"/>
        </w:rPr>
        <w:t>Business Planning</w:t>
      </w:r>
      <w:r w:rsidRPr="00662B29">
        <w:rPr>
          <w:noProof w:val="0"/>
        </w:rPr>
        <w:t>; Aspen Publishers</w:t>
      </w:r>
    </w:p>
    <w:p w:rsidR="0063586D" w:rsidRPr="00662B29" w:rsidRDefault="002563C4" w:rsidP="00FC4DAB">
      <w:pPr>
        <w:autoSpaceDE w:val="0"/>
        <w:autoSpaceDN w:val="0"/>
        <w:adjustRightInd w:val="0"/>
        <w:snapToGrid w:val="0"/>
        <w:spacing w:before="180" w:after="180" w:line="240" w:lineRule="auto"/>
        <w:rPr>
          <w:rFonts w:ascii="Helvetica" w:eastAsia="Times New Roman" w:hAnsi="Helvetica" w:cs="Helvetica"/>
          <w:color w:val="000000"/>
        </w:rPr>
      </w:pPr>
      <w:r w:rsidRPr="00662B29">
        <w:rPr>
          <w:rFonts w:ascii="Helvetica" w:eastAsia="Times New Roman" w:hAnsi="Helvetica" w:cs="Helvetica"/>
          <w:color w:val="000000"/>
        </w:rPr>
        <w:t xml:space="preserve">Overton, R; 2003 (5th edition); </w:t>
      </w:r>
      <w:r w:rsidRPr="00662B29">
        <w:rPr>
          <w:rFonts w:ascii="Helvetica" w:eastAsia="Times New Roman" w:hAnsi="Helvetica" w:cs="Helvetica"/>
          <w:i/>
          <w:color w:val="000000"/>
        </w:rPr>
        <w:t>Business planning made simple</w:t>
      </w:r>
      <w:r w:rsidRPr="00662B29">
        <w:rPr>
          <w:rFonts w:ascii="Helvetica" w:eastAsia="Times New Roman" w:hAnsi="Helvetica" w:cs="Helvetica"/>
          <w:color w:val="000000"/>
        </w:rPr>
        <w:t xml:space="preserve">; </w:t>
      </w:r>
      <w:r w:rsidR="0063586D" w:rsidRPr="00662B29">
        <w:rPr>
          <w:rFonts w:ascii="Helvetica" w:eastAsia="Times New Roman" w:hAnsi="Helvetica" w:cs="Helvetica"/>
          <w:color w:val="000000"/>
        </w:rPr>
        <w:t>Martin Books</w:t>
      </w:r>
    </w:p>
    <w:p w:rsidR="0063586D" w:rsidRPr="00662B29" w:rsidRDefault="0063586D" w:rsidP="00FC4DAB">
      <w:pPr>
        <w:pStyle w:val="BodyCopy"/>
        <w:spacing w:before="180" w:after="180"/>
        <w:rPr>
          <w:noProof w:val="0"/>
          <w:szCs w:val="22"/>
        </w:rPr>
      </w:pPr>
      <w:r w:rsidRPr="00662B29">
        <w:rPr>
          <w:noProof w:val="0"/>
          <w:szCs w:val="22"/>
        </w:rPr>
        <w:t xml:space="preserve">Peterson, Steven; 2010 (3rd edition); </w:t>
      </w:r>
      <w:r w:rsidRPr="00662B29">
        <w:rPr>
          <w:rStyle w:val="a-size-large1"/>
          <w:rFonts w:ascii="Helvetica" w:hAnsi="Helvetica"/>
          <w:i/>
          <w:noProof w:val="0"/>
          <w:szCs w:val="22"/>
        </w:rPr>
        <w:t xml:space="preserve">Business Plans Kit </w:t>
      </w:r>
      <w:r w:rsidR="00474CDE" w:rsidRPr="00662B29">
        <w:rPr>
          <w:rStyle w:val="a-size-large1"/>
          <w:rFonts w:ascii="Helvetica" w:hAnsi="Helvetica"/>
          <w:i/>
          <w:noProof w:val="0"/>
          <w:szCs w:val="22"/>
        </w:rPr>
        <w:t>for</w:t>
      </w:r>
      <w:r w:rsidRPr="00662B29">
        <w:rPr>
          <w:rStyle w:val="a-size-large1"/>
          <w:rFonts w:ascii="Helvetica" w:hAnsi="Helvetica"/>
          <w:i/>
          <w:noProof w:val="0"/>
          <w:szCs w:val="22"/>
        </w:rPr>
        <w:t xml:space="preserve"> Dummies</w:t>
      </w:r>
      <w:r w:rsidRPr="00662B29">
        <w:rPr>
          <w:rStyle w:val="a-size-large1"/>
          <w:rFonts w:ascii="Helvetica" w:hAnsi="Helvetica"/>
          <w:noProof w:val="0"/>
          <w:szCs w:val="22"/>
        </w:rPr>
        <w:t xml:space="preserve">; </w:t>
      </w:r>
      <w:r w:rsidRPr="00662B29">
        <w:rPr>
          <w:rFonts w:cs="Arial"/>
          <w:noProof w:val="0"/>
          <w:szCs w:val="22"/>
        </w:rPr>
        <w:t>For Dummies</w:t>
      </w:r>
    </w:p>
    <w:p w:rsidR="0063586D" w:rsidRPr="00662B29" w:rsidRDefault="0063586D" w:rsidP="00FC4DAB">
      <w:pPr>
        <w:spacing w:before="180" w:after="180" w:line="240" w:lineRule="auto"/>
        <w:rPr>
          <w:rFonts w:ascii="Helvetica" w:hAnsi="Helvetica" w:cs="Arial"/>
        </w:rPr>
      </w:pPr>
      <w:r w:rsidRPr="00662B29">
        <w:rPr>
          <w:rFonts w:ascii="Helvetica" w:hAnsi="Helvetica" w:cs="Arial"/>
        </w:rPr>
        <w:t xml:space="preserve">Pinson, Linda; </w:t>
      </w:r>
      <w:r w:rsidRPr="00662B29">
        <w:rPr>
          <w:rStyle w:val="a-size-large1"/>
          <w:rFonts w:ascii="Helvetica" w:hAnsi="Helvetica"/>
        </w:rPr>
        <w:t xml:space="preserve">2007 </w:t>
      </w:r>
      <w:r w:rsidRPr="00662B29">
        <w:rPr>
          <w:rStyle w:val="ptbrand5"/>
          <w:rFonts w:ascii="Helvetica" w:hAnsi="Helvetica" w:cs="Arial"/>
          <w:bCs/>
        </w:rPr>
        <w:t>(7th edition</w:t>
      </w:r>
      <w:r w:rsidRPr="00662B29">
        <w:rPr>
          <w:rStyle w:val="ptbrand5"/>
          <w:rFonts w:ascii="Helvetica" w:hAnsi="Helvetica" w:cs="Arial"/>
          <w:bCs/>
          <w:i/>
        </w:rPr>
        <w:t>)</w:t>
      </w:r>
      <w:r w:rsidR="00474CDE" w:rsidRPr="00662B29">
        <w:rPr>
          <w:rStyle w:val="ptbrand5"/>
          <w:rFonts w:ascii="Helvetica" w:hAnsi="Helvetica" w:cs="Arial"/>
          <w:bCs/>
          <w:i/>
        </w:rPr>
        <w:t>; Anatomy</w:t>
      </w:r>
      <w:r w:rsidRPr="00662B29">
        <w:rPr>
          <w:rStyle w:val="a-size-large1"/>
          <w:rFonts w:ascii="Helvetica" w:hAnsi="Helvetica"/>
          <w:i/>
        </w:rPr>
        <w:t xml:space="preserve"> of a Business Plan</w:t>
      </w:r>
      <w:r w:rsidRPr="00662B29">
        <w:rPr>
          <w:rStyle w:val="a-size-large1"/>
          <w:rFonts w:ascii="Helvetica" w:hAnsi="Helvetica"/>
        </w:rPr>
        <w:t xml:space="preserve">; </w:t>
      </w:r>
      <w:r w:rsidRPr="00662B29">
        <w:rPr>
          <w:rFonts w:ascii="Helvetica" w:hAnsi="Helvetica" w:cs="Arial"/>
        </w:rPr>
        <w:t xml:space="preserve">Out Of Your Mind . . . And </w:t>
      </w:r>
      <w:r w:rsidR="00474CDE" w:rsidRPr="00662B29">
        <w:rPr>
          <w:rFonts w:ascii="Helvetica" w:hAnsi="Helvetica" w:cs="Arial"/>
        </w:rPr>
        <w:t>into the</w:t>
      </w:r>
      <w:r w:rsidRPr="00662B29">
        <w:rPr>
          <w:rFonts w:ascii="Helvetica" w:hAnsi="Helvetica" w:cs="Arial"/>
        </w:rPr>
        <w:t xml:space="preserve"> Mark</w:t>
      </w:r>
    </w:p>
    <w:p w:rsidR="005D2B9F" w:rsidRPr="00662B29" w:rsidRDefault="002563C4" w:rsidP="00FC4DAB">
      <w:pPr>
        <w:autoSpaceDE w:val="0"/>
        <w:autoSpaceDN w:val="0"/>
        <w:adjustRightInd w:val="0"/>
        <w:snapToGrid w:val="0"/>
        <w:spacing w:before="180" w:after="180" w:line="240" w:lineRule="auto"/>
        <w:rPr>
          <w:rStyle w:val="a-size-large1"/>
          <w:rFonts w:ascii="Helvetica" w:eastAsia="Times New Roman" w:hAnsi="Helvetica" w:cs="Helvetica"/>
          <w:color w:val="000000"/>
        </w:rPr>
      </w:pPr>
      <w:r w:rsidRPr="00662B29">
        <w:rPr>
          <w:rFonts w:ascii="Helvetica" w:eastAsia="Times New Roman" w:hAnsi="Helvetica" w:cs="Helvetica"/>
          <w:color w:val="000000"/>
        </w:rPr>
        <w:t xml:space="preserve">Stutely, R; 2012 (3rd edition); </w:t>
      </w:r>
      <w:r w:rsidR="005D2B9F" w:rsidRPr="00662B29">
        <w:rPr>
          <w:rFonts w:ascii="Helvetica" w:eastAsia="Times New Roman" w:hAnsi="Helvetica" w:cs="Helvetica"/>
          <w:i/>
          <w:color w:val="000000"/>
        </w:rPr>
        <w:t>The definitive business plan: the fast-track for intelligent business</w:t>
      </w:r>
      <w:r w:rsidRPr="00662B29">
        <w:rPr>
          <w:rFonts w:ascii="Helvetica" w:eastAsia="Times New Roman" w:hAnsi="Helvetica" w:cs="Helvetica"/>
          <w:i/>
          <w:color w:val="000000"/>
        </w:rPr>
        <w:t xml:space="preserve"> </w:t>
      </w:r>
      <w:r w:rsidR="005D2B9F" w:rsidRPr="00662B29">
        <w:rPr>
          <w:rFonts w:ascii="Helvetica" w:eastAsia="Times New Roman" w:hAnsi="Helvetica" w:cs="Helvetica"/>
          <w:i/>
          <w:color w:val="000000"/>
        </w:rPr>
        <w:t>planning f</w:t>
      </w:r>
      <w:r w:rsidRPr="00662B29">
        <w:rPr>
          <w:rFonts w:ascii="Helvetica" w:eastAsia="Times New Roman" w:hAnsi="Helvetica" w:cs="Helvetica"/>
          <w:i/>
          <w:color w:val="000000"/>
        </w:rPr>
        <w:t>or executives and entrepreneurs</w:t>
      </w:r>
      <w:r w:rsidRPr="00662B29">
        <w:rPr>
          <w:rFonts w:ascii="Helvetica" w:eastAsia="Times New Roman" w:hAnsi="Helvetica" w:cs="Helvetica"/>
          <w:color w:val="000000"/>
        </w:rPr>
        <w:t>; Financial Times Prentice H</w:t>
      </w:r>
      <w:r w:rsidR="005D2B9F" w:rsidRPr="00662B29">
        <w:rPr>
          <w:rFonts w:ascii="Helvetica" w:eastAsia="Times New Roman" w:hAnsi="Helvetica" w:cs="Helvetica"/>
          <w:color w:val="000000"/>
        </w:rPr>
        <w:t>all</w:t>
      </w:r>
    </w:p>
    <w:p w:rsidR="0063586D" w:rsidRPr="00662B29" w:rsidRDefault="0063586D" w:rsidP="00FC4DAB">
      <w:pPr>
        <w:pStyle w:val="BodyCopy"/>
        <w:spacing w:before="180" w:after="180"/>
        <w:rPr>
          <w:rFonts w:cs="Arial"/>
          <w:noProof w:val="0"/>
          <w:szCs w:val="22"/>
        </w:rPr>
      </w:pPr>
      <w:r w:rsidRPr="00662B29">
        <w:rPr>
          <w:rStyle w:val="a-size-large1"/>
          <w:rFonts w:ascii="Helvetica" w:hAnsi="Helvetica"/>
          <w:noProof w:val="0"/>
          <w:szCs w:val="22"/>
        </w:rPr>
        <w:t xml:space="preserve">Tiffany, Paul &amp; Peterson, Steven; 2004 </w:t>
      </w:r>
      <w:r w:rsidRPr="00662B29">
        <w:rPr>
          <w:rStyle w:val="ptbrand5"/>
          <w:rFonts w:cs="Arial"/>
          <w:bCs/>
          <w:noProof w:val="0"/>
          <w:szCs w:val="22"/>
        </w:rPr>
        <w:t xml:space="preserve">(2nd edition); </w:t>
      </w:r>
      <w:r w:rsidRPr="00662B29">
        <w:rPr>
          <w:rFonts w:cs="Arial"/>
          <w:bCs/>
          <w:i/>
          <w:noProof w:val="0"/>
          <w:szCs w:val="22"/>
        </w:rPr>
        <w:t xml:space="preserve">Business Plans </w:t>
      </w:r>
      <w:r w:rsidR="00474CDE" w:rsidRPr="00662B29">
        <w:rPr>
          <w:rFonts w:cs="Arial"/>
          <w:bCs/>
          <w:i/>
          <w:noProof w:val="0"/>
          <w:szCs w:val="22"/>
        </w:rPr>
        <w:t>for</w:t>
      </w:r>
      <w:r w:rsidRPr="00662B29">
        <w:rPr>
          <w:rFonts w:cs="Arial"/>
          <w:bCs/>
          <w:i/>
          <w:noProof w:val="0"/>
          <w:szCs w:val="22"/>
        </w:rPr>
        <w:t xml:space="preserve"> Dummies</w:t>
      </w:r>
      <w:r w:rsidRPr="00662B29">
        <w:rPr>
          <w:rFonts w:cs="Arial"/>
          <w:bCs/>
          <w:noProof w:val="0"/>
          <w:szCs w:val="22"/>
        </w:rPr>
        <w:t xml:space="preserve">; </w:t>
      </w:r>
      <w:r w:rsidRPr="00662B29">
        <w:rPr>
          <w:rFonts w:cs="Arial"/>
          <w:noProof w:val="0"/>
          <w:szCs w:val="22"/>
        </w:rPr>
        <w:t>For Dummies</w:t>
      </w:r>
    </w:p>
    <w:p w:rsidR="0063586D" w:rsidRPr="00662B29" w:rsidRDefault="0063586D" w:rsidP="00FC4DAB">
      <w:pPr>
        <w:pStyle w:val="BodyCopy"/>
        <w:spacing w:before="180" w:after="180"/>
        <w:rPr>
          <w:rFonts w:cs="Arial"/>
          <w:noProof w:val="0"/>
          <w:szCs w:val="22"/>
        </w:rPr>
      </w:pPr>
      <w:r w:rsidRPr="00662B29">
        <w:rPr>
          <w:rStyle w:val="a-size-large1"/>
          <w:rFonts w:ascii="Helvetica" w:hAnsi="Helvetica"/>
          <w:noProof w:val="0"/>
          <w:szCs w:val="22"/>
        </w:rPr>
        <w:t xml:space="preserve">Tokan, Boomy; 2013 </w:t>
      </w:r>
      <w:r w:rsidRPr="00662B29">
        <w:rPr>
          <w:rStyle w:val="ptbrand5"/>
          <w:rFonts w:cs="Arial"/>
          <w:bCs/>
          <w:noProof w:val="0"/>
          <w:szCs w:val="22"/>
        </w:rPr>
        <w:t xml:space="preserve">(1st edition); </w:t>
      </w:r>
      <w:r w:rsidRPr="00662B29">
        <w:rPr>
          <w:rStyle w:val="a-size-large1"/>
          <w:rFonts w:ascii="Helvetica" w:hAnsi="Helvetica"/>
          <w:i/>
          <w:noProof w:val="0"/>
          <w:szCs w:val="22"/>
        </w:rPr>
        <w:t xml:space="preserve">How </w:t>
      </w:r>
      <w:r w:rsidR="00474CDE" w:rsidRPr="00662B29">
        <w:rPr>
          <w:rStyle w:val="a-size-large1"/>
          <w:rFonts w:ascii="Helvetica" w:hAnsi="Helvetica"/>
          <w:i/>
          <w:noProof w:val="0"/>
          <w:szCs w:val="22"/>
        </w:rPr>
        <w:t>to</w:t>
      </w:r>
      <w:r w:rsidRPr="00662B29">
        <w:rPr>
          <w:rStyle w:val="a-size-large1"/>
          <w:rFonts w:ascii="Helvetica" w:hAnsi="Helvetica"/>
          <w:i/>
          <w:noProof w:val="0"/>
          <w:szCs w:val="22"/>
        </w:rPr>
        <w:t xml:space="preserve"> Write Your First Business Plan</w:t>
      </w:r>
      <w:r w:rsidRPr="00662B29">
        <w:rPr>
          <w:rStyle w:val="a-size-large1"/>
          <w:rFonts w:ascii="Helvetica" w:hAnsi="Helvetica"/>
          <w:noProof w:val="0"/>
          <w:szCs w:val="22"/>
        </w:rPr>
        <w:t xml:space="preserve">; </w:t>
      </w:r>
      <w:r w:rsidRPr="00662B29">
        <w:rPr>
          <w:rFonts w:cs="Arial"/>
          <w:noProof w:val="0"/>
          <w:szCs w:val="22"/>
        </w:rPr>
        <w:t>CreateSpace Independent Publishing Platform</w:t>
      </w:r>
    </w:p>
    <w:p w:rsidR="0063586D" w:rsidRPr="00662B29" w:rsidRDefault="0063586D" w:rsidP="00FC4DAB">
      <w:pPr>
        <w:pStyle w:val="BodyCopy"/>
        <w:spacing w:before="180" w:after="180"/>
        <w:rPr>
          <w:rFonts w:cs="Arial"/>
          <w:noProof w:val="0"/>
          <w:szCs w:val="22"/>
        </w:rPr>
      </w:pPr>
      <w:r w:rsidRPr="00662B29">
        <w:rPr>
          <w:rFonts w:cs="Arial"/>
          <w:noProof w:val="0"/>
          <w:szCs w:val="22"/>
        </w:rPr>
        <w:t xml:space="preserve">Williams, R.T; 2013 (Kindle edition); </w:t>
      </w:r>
      <w:r w:rsidRPr="00662B29">
        <w:rPr>
          <w:rFonts w:cs="Arial"/>
          <w:bCs/>
          <w:i/>
          <w:noProof w:val="0"/>
          <w:szCs w:val="22"/>
        </w:rPr>
        <w:t xml:space="preserve">How </w:t>
      </w:r>
      <w:r w:rsidR="00474CDE" w:rsidRPr="00662B29">
        <w:rPr>
          <w:rFonts w:cs="Arial"/>
          <w:bCs/>
          <w:i/>
          <w:noProof w:val="0"/>
          <w:szCs w:val="22"/>
        </w:rPr>
        <w:t>to Write a Business Plan - a Complete Outline to Create a Concise and</w:t>
      </w:r>
      <w:r w:rsidRPr="00662B29">
        <w:rPr>
          <w:rFonts w:cs="Arial"/>
          <w:bCs/>
          <w:i/>
          <w:noProof w:val="0"/>
          <w:szCs w:val="22"/>
        </w:rPr>
        <w:t xml:space="preserve"> Profitable Business</w:t>
      </w:r>
      <w:r w:rsidRPr="00662B29">
        <w:rPr>
          <w:rFonts w:cs="Arial"/>
          <w:bCs/>
          <w:noProof w:val="0"/>
          <w:szCs w:val="22"/>
        </w:rPr>
        <w:t xml:space="preserve">; </w:t>
      </w:r>
      <w:r w:rsidRPr="00662B29">
        <w:rPr>
          <w:rFonts w:cs="Arial"/>
          <w:noProof w:val="0"/>
          <w:szCs w:val="22"/>
        </w:rPr>
        <w:t>Williams, R.T</w:t>
      </w:r>
    </w:p>
    <w:p w:rsidR="009C6C06" w:rsidRPr="00662B29" w:rsidRDefault="009C6C06" w:rsidP="002D0810">
      <w:pPr>
        <w:pStyle w:val="BodyCopy"/>
        <w:rPr>
          <w:noProof w:val="0"/>
        </w:rPr>
      </w:pPr>
    </w:p>
    <w:p w:rsidR="009C6C06" w:rsidRPr="00662B29" w:rsidRDefault="009C6C06" w:rsidP="002D0810">
      <w:pPr>
        <w:pStyle w:val="BodyCopy"/>
        <w:rPr>
          <w:noProof w:val="0"/>
        </w:rPr>
        <w:sectPr w:rsidR="009C6C06" w:rsidRPr="00662B29" w:rsidSect="006F4D9B">
          <w:headerReference w:type="even" r:id="rId283"/>
          <w:headerReference w:type="default" r:id="rId284"/>
          <w:pgSz w:w="11906" w:h="16838"/>
          <w:pgMar w:top="1440" w:right="1440" w:bottom="1440" w:left="1440" w:header="708" w:footer="324" w:gutter="0"/>
          <w:cols w:space="708"/>
          <w:docGrid w:linePitch="360"/>
        </w:sectPr>
      </w:pPr>
    </w:p>
    <w:p w:rsidR="009C6C06" w:rsidRPr="00662B29" w:rsidRDefault="009C6C06" w:rsidP="009C6C06">
      <w:pPr>
        <w:pStyle w:val="Heading1"/>
      </w:pPr>
      <w:bookmarkStart w:id="70" w:name="_Toc294862969"/>
      <w:bookmarkStart w:id="71" w:name="_Toc337029863"/>
      <w:bookmarkStart w:id="72" w:name="_Toc370805500"/>
      <w:bookmarkStart w:id="73" w:name="_Toc418073786"/>
      <w:r w:rsidRPr="00662B29">
        <w:t>Trainee evaluation sheet</w:t>
      </w:r>
      <w:bookmarkEnd w:id="70"/>
      <w:bookmarkEnd w:id="71"/>
      <w:bookmarkEnd w:id="72"/>
      <w:bookmarkEnd w:id="73"/>
    </w:p>
    <w:p w:rsidR="009C6C06" w:rsidRPr="00662B29" w:rsidRDefault="001205F2" w:rsidP="009C6C06">
      <w:pPr>
        <w:pStyle w:val="Heading3"/>
      </w:pPr>
      <w:fldSimple w:instr=" REF  UnitName  \* MERGEFORMAT ">
        <w:sdt>
          <w:sdtPr>
            <w:alias w:val="Unit name "/>
            <w:tag w:val="Unit name "/>
            <w:id w:val="1596752394"/>
            <w:placeholder>
              <w:docPart w:val="1645D3046AA941099696019078C9E0A8"/>
            </w:placeholder>
          </w:sdtPr>
          <w:sdtEndPr/>
          <w:sdtContent>
            <w:r w:rsidRPr="00662B29">
              <w:t>Develop and manage business strategies</w:t>
            </w:r>
          </w:sdtContent>
        </w:sdt>
      </w:fldSimple>
    </w:p>
    <w:p w:rsidR="009C6C06" w:rsidRPr="00662B29" w:rsidRDefault="009C6C06" w:rsidP="009C6C06">
      <w:pPr>
        <w:pStyle w:val="BodyCopy"/>
        <w:rPr>
          <w:noProof w:val="0"/>
        </w:rPr>
      </w:pPr>
      <w:r w:rsidRPr="00662B29">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662B29"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662B29" w:rsidRDefault="009C6C06" w:rsidP="003855CE">
            <w:pPr>
              <w:pStyle w:val="TableHeading"/>
            </w:pPr>
            <w:r w:rsidRPr="00662B29">
              <w:rPr>
                <w:rStyle w:val="BodyCopyBold0"/>
                <w:rFonts w:ascii="Helvetica" w:hAnsi="Helvetica" w:cs="Calibri"/>
                <w:b/>
                <w:bCs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662B29" w:rsidRDefault="009C6C06" w:rsidP="003855CE">
            <w:pPr>
              <w:pStyle w:val="TableHeadingCentreText"/>
            </w:pPr>
            <w:r w:rsidRPr="00662B29">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662B29" w:rsidRDefault="009C6C06" w:rsidP="003855CE">
            <w:pPr>
              <w:pStyle w:val="TableHeadingCentreText"/>
            </w:pPr>
            <w:r w:rsidRPr="00662B29">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662B29" w:rsidRDefault="009C6C06" w:rsidP="003855CE">
            <w:pPr>
              <w:pStyle w:val="TableHeadingCentreText"/>
            </w:pPr>
            <w:r w:rsidRPr="00662B29">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662B29" w:rsidRDefault="009C6C06" w:rsidP="003855CE">
            <w:pPr>
              <w:pStyle w:val="TableHeadingCentreText"/>
            </w:pPr>
            <w:r w:rsidRPr="00662B29">
              <w:t>Does Not Apply</w:t>
            </w:r>
          </w:p>
        </w:tc>
      </w:tr>
      <w:tr w:rsidR="009C6C06" w:rsidRPr="00662B29" w:rsidTr="005A0673">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pStyle w:val="TrainingEval-Table"/>
              <w:spacing w:before="120" w:after="120" w:line="240" w:lineRule="auto"/>
              <w:rPr>
                <w:rFonts w:ascii="Helvetica" w:hAnsi="Helvetica"/>
                <w:sz w:val="22"/>
                <w:szCs w:val="22"/>
                <w:lang w:val="en-AU"/>
              </w:rPr>
            </w:pPr>
            <w:r w:rsidRPr="00662B29">
              <w:rPr>
                <w:rFonts w:ascii="Helvetica" w:hAnsi="Helvetica"/>
                <w:sz w:val="22"/>
                <w:szCs w:val="22"/>
                <w:lang w:val="en-AU"/>
              </w:rPr>
              <w:fldChar w:fldCharType="begin">
                <w:ffData>
                  <w:name w:val="Check1"/>
                  <w:enabled/>
                  <w:calcOnExit w:val="0"/>
                  <w:checkBox>
                    <w:sizeAuto/>
                    <w:default w:val="0"/>
                  </w:checkBox>
                </w:ffData>
              </w:fldChar>
            </w:r>
            <w:r w:rsidR="009C6C06" w:rsidRPr="00662B29">
              <w:rPr>
                <w:rFonts w:ascii="Helvetica" w:hAnsi="Helvetica"/>
                <w:sz w:val="22"/>
                <w:szCs w:val="22"/>
                <w:lang w:val="en-AU"/>
              </w:rPr>
              <w:instrText xml:space="preserve"> FORMCHECKBOX </w:instrText>
            </w:r>
            <w:r w:rsidR="008F2B9A">
              <w:rPr>
                <w:rFonts w:ascii="Helvetica" w:hAnsi="Helvetica"/>
                <w:sz w:val="22"/>
                <w:szCs w:val="22"/>
                <w:lang w:val="en-AU"/>
              </w:rPr>
            </w:r>
            <w:r w:rsidR="008F2B9A">
              <w:rPr>
                <w:rFonts w:ascii="Helvetica" w:hAnsi="Helvetica"/>
                <w:sz w:val="22"/>
                <w:szCs w:val="22"/>
                <w:lang w:val="en-AU"/>
              </w:rPr>
              <w:fldChar w:fldCharType="separate"/>
            </w:r>
            <w:r w:rsidRPr="00662B2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pStyle w:val="TrainingEval-Table"/>
              <w:spacing w:before="120" w:after="120" w:line="240" w:lineRule="auto"/>
              <w:rPr>
                <w:rFonts w:ascii="Helvetica" w:hAnsi="Helvetica"/>
                <w:sz w:val="22"/>
                <w:szCs w:val="22"/>
                <w:lang w:val="en-AU"/>
              </w:rPr>
            </w:pPr>
            <w:r w:rsidRPr="00662B29">
              <w:rPr>
                <w:rFonts w:ascii="Helvetica" w:hAnsi="Helvetica"/>
                <w:sz w:val="22"/>
                <w:szCs w:val="22"/>
                <w:lang w:val="en-AU"/>
              </w:rPr>
              <w:fldChar w:fldCharType="begin">
                <w:ffData>
                  <w:name w:val="Check1"/>
                  <w:enabled/>
                  <w:calcOnExit w:val="0"/>
                  <w:checkBox>
                    <w:sizeAuto/>
                    <w:default w:val="0"/>
                  </w:checkBox>
                </w:ffData>
              </w:fldChar>
            </w:r>
            <w:r w:rsidR="009C6C06" w:rsidRPr="00662B29">
              <w:rPr>
                <w:rFonts w:ascii="Helvetica" w:hAnsi="Helvetica"/>
                <w:sz w:val="22"/>
                <w:szCs w:val="22"/>
                <w:lang w:val="en-AU"/>
              </w:rPr>
              <w:instrText xml:space="preserve"> FORMCHECKBOX </w:instrText>
            </w:r>
            <w:r w:rsidR="008F2B9A">
              <w:rPr>
                <w:rFonts w:ascii="Helvetica" w:hAnsi="Helvetica"/>
                <w:sz w:val="22"/>
                <w:szCs w:val="22"/>
                <w:lang w:val="en-AU"/>
              </w:rPr>
            </w:r>
            <w:r w:rsidR="008F2B9A">
              <w:rPr>
                <w:rFonts w:ascii="Helvetica" w:hAnsi="Helvetica"/>
                <w:sz w:val="22"/>
                <w:szCs w:val="22"/>
                <w:lang w:val="en-AU"/>
              </w:rPr>
              <w:fldChar w:fldCharType="separate"/>
            </w:r>
            <w:r w:rsidRPr="00662B2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pStyle w:val="TrainingEval-Table"/>
              <w:spacing w:before="120" w:after="120" w:line="240" w:lineRule="auto"/>
              <w:rPr>
                <w:rFonts w:ascii="Helvetica" w:hAnsi="Helvetica"/>
                <w:sz w:val="22"/>
                <w:szCs w:val="22"/>
                <w:lang w:val="en-AU"/>
              </w:rPr>
            </w:pPr>
            <w:r w:rsidRPr="00662B29">
              <w:rPr>
                <w:rFonts w:ascii="Helvetica" w:hAnsi="Helvetica"/>
                <w:sz w:val="22"/>
                <w:szCs w:val="22"/>
                <w:lang w:val="en-AU"/>
              </w:rPr>
              <w:fldChar w:fldCharType="begin">
                <w:ffData>
                  <w:name w:val="Check1"/>
                  <w:enabled/>
                  <w:calcOnExit w:val="0"/>
                  <w:checkBox>
                    <w:sizeAuto/>
                    <w:default w:val="0"/>
                  </w:checkBox>
                </w:ffData>
              </w:fldChar>
            </w:r>
            <w:r w:rsidR="009C6C06" w:rsidRPr="00662B29">
              <w:rPr>
                <w:rFonts w:ascii="Helvetica" w:hAnsi="Helvetica"/>
                <w:sz w:val="22"/>
                <w:szCs w:val="22"/>
                <w:lang w:val="en-AU"/>
              </w:rPr>
              <w:instrText xml:space="preserve"> FORMCHECKBOX </w:instrText>
            </w:r>
            <w:r w:rsidR="008F2B9A">
              <w:rPr>
                <w:rFonts w:ascii="Helvetica" w:hAnsi="Helvetica"/>
                <w:sz w:val="22"/>
                <w:szCs w:val="22"/>
                <w:lang w:val="en-AU"/>
              </w:rPr>
            </w:r>
            <w:r w:rsidR="008F2B9A">
              <w:rPr>
                <w:rFonts w:ascii="Helvetica" w:hAnsi="Helvetica"/>
                <w:sz w:val="22"/>
                <w:szCs w:val="22"/>
                <w:lang w:val="en-AU"/>
              </w:rPr>
              <w:fldChar w:fldCharType="separate"/>
            </w:r>
            <w:r w:rsidRPr="00662B29">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pStyle w:val="TrainingEval-Table"/>
              <w:spacing w:before="120" w:after="120" w:line="240" w:lineRule="auto"/>
              <w:rPr>
                <w:rFonts w:ascii="Helvetica" w:hAnsi="Helvetica"/>
                <w:sz w:val="22"/>
                <w:szCs w:val="22"/>
                <w:lang w:val="en-AU"/>
              </w:rPr>
            </w:pPr>
            <w:r w:rsidRPr="00662B29">
              <w:rPr>
                <w:rFonts w:ascii="Helvetica" w:hAnsi="Helvetica"/>
                <w:sz w:val="22"/>
                <w:szCs w:val="22"/>
                <w:lang w:val="en-AU"/>
              </w:rPr>
              <w:fldChar w:fldCharType="begin">
                <w:ffData>
                  <w:name w:val="Check1"/>
                  <w:enabled/>
                  <w:calcOnExit w:val="0"/>
                  <w:checkBox>
                    <w:sizeAuto/>
                    <w:default w:val="0"/>
                  </w:checkBox>
                </w:ffData>
              </w:fldChar>
            </w:r>
            <w:r w:rsidR="009C6C06" w:rsidRPr="00662B29">
              <w:rPr>
                <w:rFonts w:ascii="Helvetica" w:hAnsi="Helvetica"/>
                <w:sz w:val="22"/>
                <w:szCs w:val="22"/>
                <w:lang w:val="en-AU"/>
              </w:rPr>
              <w:instrText xml:space="preserve"> FORMCHECKBOX </w:instrText>
            </w:r>
            <w:r w:rsidR="008F2B9A">
              <w:rPr>
                <w:rFonts w:ascii="Helvetica" w:hAnsi="Helvetica"/>
                <w:sz w:val="22"/>
                <w:szCs w:val="22"/>
                <w:lang w:val="en-AU"/>
              </w:rPr>
            </w:r>
            <w:r w:rsidR="008F2B9A">
              <w:rPr>
                <w:rFonts w:ascii="Helvetica" w:hAnsi="Helvetica"/>
                <w:sz w:val="22"/>
                <w:szCs w:val="22"/>
                <w:lang w:val="en-AU"/>
              </w:rPr>
              <w:fldChar w:fldCharType="separate"/>
            </w:r>
            <w:r w:rsidRPr="00662B29">
              <w:rPr>
                <w:rFonts w:ascii="Helvetica" w:hAnsi="Helvetica"/>
                <w:sz w:val="22"/>
                <w:szCs w:val="22"/>
                <w:lang w:val="en-AU"/>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My training was well-organi</w:t>
            </w:r>
            <w:r w:rsidR="00EC72EE" w:rsidRPr="00662B29">
              <w:t>s</w:t>
            </w:r>
            <w:r w:rsidRPr="00662B29">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r w:rsidR="009C6C06" w:rsidRPr="00662B29" w:rsidTr="005A0673">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662B29" w:rsidRDefault="009C6C06" w:rsidP="003855CE">
            <w:pPr>
              <w:pStyle w:val="TableText"/>
            </w:pPr>
            <w:r w:rsidRPr="00662B29">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662B29" w:rsidRDefault="00DB078F" w:rsidP="005A0673">
            <w:pPr>
              <w:spacing w:before="120" w:after="120" w:line="240" w:lineRule="auto"/>
              <w:jc w:val="center"/>
              <w:rPr>
                <w:rFonts w:ascii="Helvetica" w:hAnsi="Helvetica"/>
              </w:rPr>
            </w:pPr>
            <w:r w:rsidRPr="00662B29">
              <w:rPr>
                <w:rFonts w:ascii="Helvetica" w:hAnsi="Helvetica"/>
              </w:rPr>
              <w:fldChar w:fldCharType="begin">
                <w:ffData>
                  <w:name w:val="Check1"/>
                  <w:enabled/>
                  <w:calcOnExit w:val="0"/>
                  <w:checkBox>
                    <w:sizeAuto/>
                    <w:default w:val="0"/>
                  </w:checkBox>
                </w:ffData>
              </w:fldChar>
            </w:r>
            <w:r w:rsidR="009C6C06" w:rsidRPr="00662B29">
              <w:rPr>
                <w:rFonts w:ascii="Helvetica" w:hAnsi="Helvetica"/>
              </w:rPr>
              <w:instrText xml:space="preserve"> FORMCHECKBOX </w:instrText>
            </w:r>
            <w:r w:rsidR="008F2B9A">
              <w:rPr>
                <w:rFonts w:ascii="Helvetica" w:hAnsi="Helvetica"/>
              </w:rPr>
            </w:r>
            <w:r w:rsidR="008F2B9A">
              <w:rPr>
                <w:rFonts w:ascii="Helvetica" w:hAnsi="Helvetica"/>
              </w:rPr>
              <w:fldChar w:fldCharType="separate"/>
            </w:r>
            <w:r w:rsidRPr="00662B29">
              <w:rPr>
                <w:rFonts w:ascii="Helvetica" w:hAnsi="Helvetica"/>
              </w:rPr>
              <w:fldChar w:fldCharType="end"/>
            </w:r>
          </w:p>
        </w:tc>
      </w:tr>
    </w:tbl>
    <w:p w:rsidR="009C6C06" w:rsidRPr="00662B29" w:rsidRDefault="009C6C06" w:rsidP="009C6C06">
      <w:pPr>
        <w:rPr>
          <w:rFonts w:ascii="Helvetica" w:eastAsia="Calibri" w:hAnsi="Helvetica" w:cs="Calibri"/>
          <w:lang w:eastAsia="ar-SA"/>
        </w:rPr>
      </w:pPr>
      <w:r w:rsidRPr="00662B29">
        <w:rPr>
          <w:rFonts w:ascii="Helvetica" w:hAnsi="Helvetica"/>
        </w:rPr>
        <w:br w:type="page"/>
      </w:r>
    </w:p>
    <w:p w:rsidR="009C6C06" w:rsidRPr="00662B29" w:rsidRDefault="009C6C06" w:rsidP="009C6C06">
      <w:pPr>
        <w:pStyle w:val="ActivityNumbered"/>
      </w:pPr>
      <w:r w:rsidRPr="00662B29">
        <w:t>The best things about this unit were:</w:t>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Numbered"/>
      </w:pPr>
      <w:r w:rsidRPr="00662B29">
        <w:t>The worst things about this unit were:</w:t>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Numbered"/>
      </w:pPr>
      <w:r w:rsidRPr="00662B29">
        <w:t>The things you should change in this unit are:</w:t>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RulesInsertTab"/>
        <w:ind w:left="0"/>
      </w:pPr>
      <w:r w:rsidRPr="00662B29">
        <w:tab/>
      </w:r>
    </w:p>
    <w:p w:rsidR="009C6C06" w:rsidRPr="00662B29" w:rsidRDefault="009C6C06" w:rsidP="009C6C06">
      <w:pPr>
        <w:pStyle w:val="ActivityBottom"/>
        <w:rPr>
          <w:noProof w:val="0"/>
        </w:rPr>
      </w:pPr>
    </w:p>
    <w:p w:rsidR="009C6C06" w:rsidRPr="00662B29" w:rsidRDefault="009C6C06" w:rsidP="009C6C06">
      <w:pPr>
        <w:pStyle w:val="BodyCopy"/>
        <w:rPr>
          <w:noProof w:val="0"/>
        </w:rPr>
      </w:pPr>
    </w:p>
    <w:p w:rsidR="00AD7B23" w:rsidRPr="00662B29" w:rsidRDefault="00AD7B23" w:rsidP="009C6C06">
      <w:pPr>
        <w:pStyle w:val="BodyCopy"/>
        <w:rPr>
          <w:noProof w:val="0"/>
        </w:rPr>
        <w:sectPr w:rsidR="00AD7B23" w:rsidRPr="00662B29" w:rsidSect="001A29DB">
          <w:headerReference w:type="even" r:id="rId285"/>
          <w:headerReference w:type="default" r:id="rId286"/>
          <w:pgSz w:w="11906" w:h="16838" w:code="9"/>
          <w:pgMar w:top="1440" w:right="1440" w:bottom="1440" w:left="1701" w:header="709" w:footer="326" w:gutter="0"/>
          <w:cols w:space="708"/>
          <w:docGrid w:linePitch="360"/>
        </w:sectPr>
      </w:pPr>
    </w:p>
    <w:p w:rsidR="00AD7B23" w:rsidRPr="00662B29" w:rsidRDefault="00AD7B23" w:rsidP="00AD7B23">
      <w:pPr>
        <w:pStyle w:val="Heading1"/>
        <w:spacing w:before="240" w:after="240"/>
      </w:pPr>
      <w:bookmarkStart w:id="74" w:name="_Toc374547319"/>
      <w:bookmarkStart w:id="75" w:name="_Toc378619279"/>
      <w:bookmarkStart w:id="76" w:name="_Toc418073787"/>
      <w:r w:rsidRPr="00662B29">
        <w:t>Trainee self-assessment checklist</w:t>
      </w:r>
      <w:bookmarkEnd w:id="74"/>
      <w:bookmarkEnd w:id="75"/>
      <w:bookmarkEnd w:id="76"/>
    </w:p>
    <w:p w:rsidR="00AD7B23" w:rsidRPr="00662B29" w:rsidRDefault="00AD7B23" w:rsidP="00AD7B23">
      <w:pPr>
        <w:pStyle w:val="BodyCopy"/>
        <w:spacing w:after="240"/>
        <w:rPr>
          <w:noProof w:val="0"/>
        </w:rPr>
      </w:pPr>
      <w:r w:rsidRPr="00662B29">
        <w:rPr>
          <w:noProof w:val="0"/>
        </w:rPr>
        <w:t>As an indicator to your Trainer/Assessor of your readiness for assessment in this unit please complete the following and hand to your Trainer/Assessor.</w:t>
      </w:r>
    </w:p>
    <w:p w:rsidR="00AD7B23" w:rsidRPr="00662B29" w:rsidRDefault="001205F2" w:rsidP="00A838E0">
      <w:pPr>
        <w:pStyle w:val="Heading3"/>
      </w:pPr>
      <w:fldSimple w:instr=" REF  UnitName  \* MERGEFORMAT ">
        <w:sdt>
          <w:sdtPr>
            <w:alias w:val="Unit name "/>
            <w:tag w:val="Unit name "/>
            <w:id w:val="-1343395947"/>
            <w:placeholder>
              <w:docPart w:val="5153A751610B4318833944B7F7E550EC"/>
            </w:placeholder>
          </w:sdtPr>
          <w:sdtEndPr/>
          <w:sdtContent>
            <w:r w:rsidRPr="00662B29">
              <w:t>Develop and manage business strategies</w:t>
            </w:r>
          </w:sdtContent>
        </w:sdt>
      </w:fldSimple>
    </w:p>
    <w:tbl>
      <w:tblPr>
        <w:tblW w:w="0" w:type="auto"/>
        <w:tblLook w:val="04A0" w:firstRow="1" w:lastRow="0" w:firstColumn="1" w:lastColumn="0" w:noHBand="0" w:noVBand="1"/>
      </w:tblPr>
      <w:tblGrid>
        <w:gridCol w:w="606"/>
        <w:gridCol w:w="6642"/>
        <w:gridCol w:w="837"/>
        <w:gridCol w:w="896"/>
      </w:tblGrid>
      <w:tr w:rsidR="00AD7B23" w:rsidRPr="00662B29" w:rsidTr="0085354C">
        <w:trPr>
          <w:tblHeader/>
        </w:trPr>
        <w:tc>
          <w:tcPr>
            <w:tcW w:w="7248" w:type="dxa"/>
            <w:gridSpan w:val="2"/>
            <w:tcBorders>
              <w:top w:val="nil"/>
              <w:left w:val="nil"/>
              <w:bottom w:val="single" w:sz="4" w:space="0" w:color="auto"/>
              <w:right w:val="single" w:sz="4" w:space="0" w:color="auto"/>
            </w:tcBorders>
            <w:shd w:val="clear" w:color="auto" w:fill="auto"/>
          </w:tcPr>
          <w:p w:rsidR="00AD7B23" w:rsidRPr="00662B29" w:rsidRDefault="00AD7B23" w:rsidP="003855CE">
            <w:pPr>
              <w:pStyle w:val="TableTextBold"/>
            </w:pPr>
          </w:p>
        </w:tc>
        <w:tc>
          <w:tcPr>
            <w:tcW w:w="837"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D7B23" w:rsidRPr="00662B29" w:rsidRDefault="00AD7B23" w:rsidP="003855CE">
            <w:pPr>
              <w:pStyle w:val="TableHeadingCentreText"/>
            </w:pPr>
            <w:r w:rsidRPr="00662B29">
              <w:t>Yes</w:t>
            </w:r>
          </w:p>
        </w:tc>
        <w:tc>
          <w:tcPr>
            <w:tcW w:w="896"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D7B23" w:rsidRPr="00662B29" w:rsidRDefault="00AD7B23" w:rsidP="003855CE">
            <w:pPr>
              <w:pStyle w:val="TableHeadingCentreText"/>
            </w:pPr>
            <w:r w:rsidRPr="00662B29">
              <w:t>No</w:t>
            </w:r>
            <w:r w:rsidRPr="00662B29">
              <w:rPr>
                <w:sz w:val="24"/>
                <w:szCs w:val="24"/>
              </w:rPr>
              <w:t>*</w:t>
            </w:r>
          </w:p>
        </w:tc>
      </w:tr>
      <w:tr w:rsidR="00AD7B23" w:rsidRPr="00662B29" w:rsidTr="007959D4">
        <w:tc>
          <w:tcPr>
            <w:tcW w:w="8981"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D7B23" w:rsidRPr="00662B29" w:rsidRDefault="00AD7B23" w:rsidP="003855CE">
            <w:pPr>
              <w:pStyle w:val="TableHeading"/>
            </w:pPr>
            <w:r w:rsidRPr="00662B29">
              <w:t xml:space="preserve">Element 1: </w:t>
            </w:r>
            <w:fldSimple w:instr=" REF  Element1  \* MERGEFORMAT ">
              <w:sdt>
                <w:sdtPr>
                  <w:rPr>
                    <w:highlight w:val="yellow"/>
                  </w:rPr>
                  <w:alias w:val="Element1"/>
                  <w:tag w:val="Element1"/>
                  <w:id w:val="-1186596538"/>
                  <w:placeholder>
                    <w:docPart w:val="4DC7B6A53CA94884BDB84D84C70B839E"/>
                  </w:placeholder>
                </w:sdtPr>
                <w:sdtEndPr/>
                <w:sdtContent>
                  <w:r w:rsidR="001205F2" w:rsidRPr="00662B29">
                    <w:t>Identify the internal business environment</w:t>
                  </w:r>
                </w:sdtContent>
              </w:sdt>
            </w:fldSimple>
          </w:p>
        </w:tc>
      </w:tr>
      <w:tr w:rsidR="00AD7B23" w:rsidRPr="00662B29" w:rsidTr="007959D4">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1.1</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11  \* MERGEFORMAT ">
              <w:sdt>
                <w:sdtPr>
                  <w:alias w:val="Criteria11"/>
                  <w:tag w:val="Criteria11"/>
                  <w:id w:val="-951385864"/>
                  <w:placeholder>
                    <w:docPart w:val="3593D886A5B5489391592CF34ED7B945"/>
                  </w:placeholder>
                </w:sdtPr>
                <w:sdtEndPr/>
                <w:sdtContent>
                  <w:r w:rsidRPr="00662B29">
                    <w:t>Identify and confirm core features of the business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EE3792">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AD7B23"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EE3792">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AD7B23"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r>
      <w:tr w:rsidR="00AD7B23" w:rsidRPr="00662B29" w:rsidTr="007959D4">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1.2</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12  \* MERGEFORMAT ">
              <w:sdt>
                <w:sdtPr>
                  <w:alias w:val="Criteria12"/>
                  <w:tag w:val="Criteria12"/>
                  <w:id w:val="1658656277"/>
                  <w:placeholder>
                    <w:docPart w:val="22F81DA0831F4EE394FDE00E2C16DC81"/>
                  </w:placeholder>
                </w:sdtPr>
                <w:sdtEndPr/>
                <w:sdtContent>
                  <w:r w:rsidRPr="00662B29">
                    <w:t>Identify marketing information relevant to the current situation</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EE3792">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AD7B23"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EE3792">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AD7B23"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r>
      <w:tr w:rsidR="00AD7B23" w:rsidRPr="00662B29" w:rsidTr="007959D4">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1.3</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13  \* MERGEFORMAT ">
              <w:sdt>
                <w:sdtPr>
                  <w:alias w:val="Criteria13"/>
                  <w:tag w:val="Criteria13"/>
                  <w:id w:val="1882524025"/>
                  <w:placeholder>
                    <w:docPart w:val="A84BE74F2479438590F810FC31BD41AB"/>
                  </w:placeholder>
                </w:sdtPr>
                <w:sdtEndPr/>
                <w:sdtContent>
                  <w:r w:rsidRPr="00662B29">
                    <w:t>Review business performance information</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EE3792">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AD7B23"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EE3792">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AD7B23"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r>
      <w:tr w:rsidR="00AD7B23" w:rsidRPr="00662B29" w:rsidTr="007959D4">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1.4</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14  \* MERGEFORMAT ">
              <w:sdt>
                <w:sdtPr>
                  <w:alias w:val="Criteria14"/>
                  <w:tag w:val="Criteria14"/>
                  <w:id w:val="-1830748926"/>
                  <w:placeholder>
                    <w:docPart w:val="674189E8503C4C4688C59D1529C5DE10"/>
                  </w:placeholder>
                </w:sdtPr>
                <w:sdtEndPr/>
                <w:sdtContent>
                  <w:r w:rsidRPr="00662B29">
                    <w:t>Identify capabilities and resources of the business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EE3792">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AD7B23"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EE3792">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AD7B23"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r>
      <w:tr w:rsidR="00F06B58" w:rsidRPr="00662B29" w:rsidTr="007959D4">
        <w:tc>
          <w:tcPr>
            <w:tcW w:w="606" w:type="dxa"/>
            <w:tcBorders>
              <w:top w:val="single" w:sz="4" w:space="0" w:color="auto"/>
              <w:left w:val="single" w:sz="4" w:space="0" w:color="auto"/>
              <w:bottom w:val="single" w:sz="4" w:space="0" w:color="auto"/>
              <w:right w:val="single" w:sz="4" w:space="0" w:color="auto"/>
            </w:tcBorders>
            <w:vAlign w:val="center"/>
          </w:tcPr>
          <w:p w:rsidR="00F06B58" w:rsidRPr="00662B29" w:rsidRDefault="00656CD3" w:rsidP="003855CE">
            <w:pPr>
              <w:pStyle w:val="TableText"/>
            </w:pPr>
            <w:r w:rsidRPr="00662B29">
              <w:t>1.5</w:t>
            </w:r>
          </w:p>
        </w:tc>
        <w:tc>
          <w:tcPr>
            <w:tcW w:w="6642" w:type="dxa"/>
            <w:tcBorders>
              <w:top w:val="single" w:sz="4" w:space="0" w:color="auto"/>
              <w:left w:val="single" w:sz="4" w:space="0" w:color="auto"/>
              <w:bottom w:val="single" w:sz="4" w:space="0" w:color="auto"/>
              <w:right w:val="single" w:sz="4" w:space="0" w:color="auto"/>
            </w:tcBorders>
          </w:tcPr>
          <w:p w:rsidR="00F06B58" w:rsidRPr="00662B29" w:rsidRDefault="001205F2" w:rsidP="003855CE">
            <w:pPr>
              <w:pStyle w:val="TableText"/>
            </w:pPr>
            <w:fldSimple w:instr=" REF  Criteria15  \* MERGEFORMAT ">
              <w:sdt>
                <w:sdtPr>
                  <w:alias w:val="Criteria15"/>
                  <w:tag w:val="Criteria15"/>
                  <w:id w:val="1691110129"/>
                  <w:placeholder>
                    <w:docPart w:val="CD5ECAD1C4534C0BBA8356B68D2F0CAD"/>
                  </w:placeholder>
                </w:sdtPr>
                <w:sdtEndPr/>
                <w:sdtContent>
                  <w:r w:rsidRPr="00662B29">
                    <w:t>Identify underperforming products and services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F06B58" w:rsidRPr="00662B29" w:rsidRDefault="00DB078F" w:rsidP="00F06B58">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F06B58"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F06B58" w:rsidRPr="00662B29" w:rsidRDefault="00DB078F" w:rsidP="00F06B58">
            <w:pPr>
              <w:pStyle w:val="TrainingEval-Table"/>
              <w:spacing w:before="120" w:after="120" w:line="240" w:lineRule="auto"/>
              <w:rPr>
                <w:rStyle w:val="TrainingEval-Tickbox"/>
                <w:rFonts w:ascii="Helvetica" w:hAnsi="Helvetica"/>
                <w:lang w:val="en-AU"/>
              </w:rPr>
            </w:pPr>
            <w:r w:rsidRPr="00662B29">
              <w:rPr>
                <w:rStyle w:val="TrainingEval-Tickbox"/>
                <w:rFonts w:ascii="Helvetica" w:hAnsi="Helvetica"/>
                <w:lang w:val="en-AU"/>
              </w:rPr>
              <w:fldChar w:fldCharType="begin">
                <w:ffData>
                  <w:name w:val="Check1"/>
                  <w:enabled/>
                  <w:calcOnExit w:val="0"/>
                  <w:checkBox>
                    <w:sizeAuto/>
                    <w:default w:val="0"/>
                  </w:checkBox>
                </w:ffData>
              </w:fldChar>
            </w:r>
            <w:r w:rsidR="00F06B58" w:rsidRPr="00662B29">
              <w:rPr>
                <w:rStyle w:val="TrainingEval-Tickbox"/>
                <w:rFonts w:ascii="Helvetica" w:hAnsi="Helvetica"/>
                <w:lang w:val="en-AU"/>
              </w:rPr>
              <w:instrText xml:space="preserve"> FORMCHECKBOX </w:instrText>
            </w:r>
            <w:r w:rsidR="008F2B9A">
              <w:rPr>
                <w:rStyle w:val="TrainingEval-Tickbox"/>
                <w:rFonts w:ascii="Helvetica" w:hAnsi="Helvetica"/>
                <w:lang w:val="en-AU"/>
              </w:rPr>
            </w:r>
            <w:r w:rsidR="008F2B9A">
              <w:rPr>
                <w:rStyle w:val="TrainingEval-Tickbox"/>
                <w:rFonts w:ascii="Helvetica" w:hAnsi="Helvetica"/>
                <w:lang w:val="en-AU"/>
              </w:rPr>
              <w:fldChar w:fldCharType="separate"/>
            </w:r>
            <w:r w:rsidRPr="00662B29">
              <w:rPr>
                <w:rStyle w:val="TrainingEval-Tickbox"/>
                <w:rFonts w:ascii="Helvetica" w:hAnsi="Helvetica"/>
                <w:lang w:val="en-AU"/>
              </w:rPr>
              <w:fldChar w:fldCharType="end"/>
            </w:r>
          </w:p>
        </w:tc>
      </w:tr>
      <w:tr w:rsidR="00AD7B23" w:rsidRPr="00662B29" w:rsidTr="007959D4">
        <w:tc>
          <w:tcPr>
            <w:tcW w:w="8981"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D7B23" w:rsidRPr="00662B29" w:rsidRDefault="00AD7B23" w:rsidP="003855CE">
            <w:pPr>
              <w:pStyle w:val="TableHeading"/>
            </w:pPr>
            <w:r w:rsidRPr="00662B29">
              <w:t xml:space="preserve">Element 2: </w:t>
            </w:r>
            <w:fldSimple w:instr=" REF  Element2  \* MERGEFORMAT ">
              <w:sdt>
                <w:sdtPr>
                  <w:rPr>
                    <w:highlight w:val="yellow"/>
                  </w:rPr>
                  <w:alias w:val="Element2"/>
                  <w:tag w:val="Element2"/>
                  <w:id w:val="-1714571524"/>
                  <w:placeholder>
                    <w:docPart w:val="46CD8EF2DFFE430B92D2C8005C86C5FD"/>
                  </w:placeholder>
                </w:sdtPr>
                <w:sdtEndPr/>
                <w:sdtContent>
                  <w:r w:rsidR="001205F2" w:rsidRPr="00662B29">
                    <w:t>Identify the external business environment</w:t>
                  </w:r>
                </w:sdtContent>
              </w:sdt>
            </w:fldSimple>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2.1</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21  \* MERGEFORMAT ">
              <w:sdt>
                <w:sdtPr>
                  <w:alias w:val="Criteria21"/>
                  <w:tag w:val="Criteria21"/>
                  <w:id w:val="-793838475"/>
                  <w:placeholder>
                    <w:docPart w:val="01BF8DB44F0D44688C6753B0304C5538"/>
                  </w:placeholder>
                </w:sdtPr>
                <w:sdtEndPr/>
                <w:sdtContent>
                  <w:r w:rsidRPr="001205F2">
                    <w:t>Identify expected market share</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2.2</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22  \* MERGEFORMAT ">
              <w:sdt>
                <w:sdtPr>
                  <w:alias w:val="Criteria2.2"/>
                  <w:tag w:val="Criteria2.2"/>
                  <w:id w:val="101007361"/>
                  <w:placeholder>
                    <w:docPart w:val="C64D7B99049542D4B8D1DDDBBF2767FA"/>
                  </w:placeholder>
                </w:sdtPr>
                <w:sdtEndPr/>
                <w:sdtContent>
                  <w:r w:rsidRPr="001205F2">
                    <w:t>Identify external factors impacting on the business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2.3</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23  \* MERGEFORMAT ">
              <w:sdt>
                <w:sdtPr>
                  <w:alias w:val="Criteria23"/>
                  <w:tag w:val="Criteria23"/>
                  <w:id w:val="1770348492"/>
                  <w:placeholder>
                    <w:docPart w:val="69D4C218D89947209D630E6CCE32DD87"/>
                  </w:placeholder>
                </w:sdtPr>
                <w:sdtEndPr/>
                <w:sdtContent>
                  <w:r w:rsidRPr="001205F2">
                    <w:t>Analyse comparative market information</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2.4</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24  \* MERGEFORMAT ">
              <w:sdt>
                <w:sdtPr>
                  <w:alias w:val="Criteria24"/>
                  <w:tag w:val="Criteria24"/>
                  <w:id w:val="362418169"/>
                  <w:placeholder>
                    <w:docPart w:val="4895E274165748DC948266A068967B8E"/>
                  </w:placeholder>
                </w:sdtPr>
                <w:sdtEndPr/>
                <w:sdtContent>
                  <w:r w:rsidRPr="001205F2">
                    <w:t>Analyse industry and customer trends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656CD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656CD3" w:rsidRPr="00662B29" w:rsidRDefault="00656CD3" w:rsidP="003855CE">
            <w:pPr>
              <w:pStyle w:val="TableText"/>
            </w:pPr>
            <w:r w:rsidRPr="00662B29">
              <w:t>2.5</w:t>
            </w:r>
          </w:p>
        </w:tc>
        <w:tc>
          <w:tcPr>
            <w:tcW w:w="6642" w:type="dxa"/>
            <w:tcBorders>
              <w:top w:val="single" w:sz="4" w:space="0" w:color="auto"/>
              <w:left w:val="single" w:sz="4" w:space="0" w:color="auto"/>
              <w:bottom w:val="single" w:sz="4" w:space="0" w:color="auto"/>
              <w:right w:val="single" w:sz="4" w:space="0" w:color="auto"/>
            </w:tcBorders>
          </w:tcPr>
          <w:p w:rsidR="00656CD3" w:rsidRPr="00662B29" w:rsidRDefault="001205F2" w:rsidP="003855CE">
            <w:pPr>
              <w:pStyle w:val="TableText"/>
            </w:pPr>
            <w:fldSimple w:instr=" REF  Criteria25  \* MERGEFORMAT ">
              <w:sdt>
                <w:sdtPr>
                  <w:alias w:val="Criteria25"/>
                  <w:tag w:val="Criteria25"/>
                  <w:id w:val="-104273277"/>
                  <w:placeholder>
                    <w:docPart w:val="065FB342E88D440EB87A344F7C24088B"/>
                  </w:placeholder>
                </w:sdtPr>
                <w:sdtEndPr/>
                <w:sdtContent>
                  <w:r w:rsidRPr="001205F2">
                    <w:t>Analyse the legal and ethical issues in the market place</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7959D4">
        <w:tc>
          <w:tcPr>
            <w:tcW w:w="8981"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D7B23" w:rsidRPr="00662B29" w:rsidRDefault="00AD7B23" w:rsidP="003855CE">
            <w:pPr>
              <w:pStyle w:val="TableHeading"/>
            </w:pPr>
            <w:r w:rsidRPr="00662B29">
              <w:rPr>
                <w:rFonts w:cs="Helvetica"/>
              </w:rPr>
              <w:t xml:space="preserve">Element 3: </w:t>
            </w:r>
            <w:fldSimple w:instr=" REF  Element3  \* MERGEFORMAT ">
              <w:sdt>
                <w:sdtPr>
                  <w:rPr>
                    <w:highlight w:val="yellow"/>
                  </w:rPr>
                  <w:alias w:val="Element3"/>
                  <w:tag w:val="Element3"/>
                  <w:id w:val="-621994318"/>
                  <w:placeholder>
                    <w:docPart w:val="E668D7186B8F4218948C69045FD4D516"/>
                  </w:placeholder>
                </w:sdtPr>
                <w:sdtEndPr/>
                <w:sdtContent>
                  <w:r w:rsidR="001205F2" w:rsidRPr="00662B29">
                    <w:t>Define and implement business strategies</w:t>
                  </w:r>
                </w:sdtContent>
              </w:sdt>
            </w:fldSimple>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3.1</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31  \* MERGEFORMAT ">
              <w:sdt>
                <w:sdtPr>
                  <w:alias w:val="Criteria31"/>
                  <w:tag w:val="Criteria31"/>
                  <w:id w:val="-1368907389"/>
                  <w:placeholder>
                    <w:docPart w:val="4C0F5ECC2E52441690D7638030C0F3E4"/>
                  </w:placeholder>
                </w:sdtPr>
                <w:sdtEndPr/>
                <w:sdtContent>
                  <w:r w:rsidRPr="001205F2">
                    <w:t>Formulate business objectives for individual business units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3.2</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32  \* MERGEFORMAT ">
              <w:sdt>
                <w:sdtPr>
                  <w:alias w:val="Criteria32"/>
                  <w:tag w:val="Criteria32"/>
                  <w:id w:val="1015195339"/>
                  <w:placeholder>
                    <w:docPart w:val="88EA1AEB4C5D468BA9D366FE6339887B"/>
                  </w:placeholder>
                </w:sdtPr>
                <w:sdtEndPr/>
                <w:sdtContent>
                  <w:r w:rsidRPr="001205F2">
                    <w:t>Review existing business strategies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3.3</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33  \* MERGEFORMAT ">
              <w:sdt>
                <w:sdtPr>
                  <w:alias w:val="Criteria33"/>
                  <w:tag w:val="Criteria33"/>
                  <w:id w:val="553504592"/>
                  <w:placeholder>
                    <w:docPart w:val="F9E7A134B57A42F2AA59B9722421232D"/>
                  </w:placeholder>
                </w:sdtPr>
                <w:sdtEndPr/>
                <w:sdtContent>
                  <w:r w:rsidRPr="001205F2">
                    <w:t>Develop business strategies relating to established strategic objectives for the organisation</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3.4</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34  \* MERGEFORMAT ">
              <w:sdt>
                <w:sdtPr>
                  <w:alias w:val="Criteria34"/>
                  <w:tag w:val="Criteria34"/>
                  <w:id w:val="-163632173"/>
                  <w:placeholder>
                    <w:docPart w:val="D8B1B4D2AD064A339F841DC410B49D8B"/>
                  </w:placeholder>
                </w:sdtPr>
                <w:sdtEndPr/>
                <w:sdtContent>
                  <w:r w:rsidRPr="001205F2">
                    <w:t>Communicate business strategies to relevant stakeholders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7959D4">
        <w:tc>
          <w:tcPr>
            <w:tcW w:w="8981"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D7B23" w:rsidRPr="00662B29" w:rsidRDefault="00AD7B23" w:rsidP="0085354C">
            <w:pPr>
              <w:pStyle w:val="TableHeading"/>
              <w:keepNext/>
              <w:rPr>
                <w:rStyle w:val="TrainingEval-Tickbox"/>
                <w:rFonts w:ascii="Helvetica" w:hAnsi="Helvetica" w:cs="Calibri"/>
                <w:sz w:val="20"/>
              </w:rPr>
            </w:pPr>
            <w:r w:rsidRPr="00662B29">
              <w:t xml:space="preserve">Element 4: </w:t>
            </w:r>
            <w:fldSimple w:instr=" REF  Element4  \* MERGEFORMAT ">
              <w:sdt>
                <w:sdtPr>
                  <w:rPr>
                    <w:highlight w:val="yellow"/>
                  </w:rPr>
                  <w:alias w:val="Element4"/>
                  <w:tag w:val="Element4"/>
                  <w:id w:val="-1735454705"/>
                  <w:placeholder>
                    <w:docPart w:val="BE0982735F784C47979315C98E30516C"/>
                  </w:placeholder>
                </w:sdtPr>
                <w:sdtEndPr/>
                <w:sdtContent>
                  <w:r w:rsidR="001205F2" w:rsidRPr="00662B29">
                    <w:t>Review the effectiveness of business strategies</w:t>
                  </w:r>
                </w:sdtContent>
              </w:sdt>
            </w:fldSimple>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85354C">
            <w:pPr>
              <w:pStyle w:val="TableText"/>
              <w:keepNext/>
            </w:pPr>
            <w:r w:rsidRPr="00662B29">
              <w:t>4.1</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85354C">
            <w:pPr>
              <w:pStyle w:val="TableText"/>
              <w:keepNext/>
            </w:pPr>
            <w:fldSimple w:instr=" REF  Criteria41  \* MERGEFORMAT ">
              <w:sdt>
                <w:sdtPr>
                  <w:alias w:val="Criteria41"/>
                  <w:tag w:val="Criteria41"/>
                  <w:id w:val="-646739040"/>
                  <w:placeholder>
                    <w:docPart w:val="452556F5BB964E41BD96E2E173631981"/>
                  </w:placeholder>
                </w:sdtPr>
                <w:sdtEndPr/>
                <w:sdtContent>
                  <w:r w:rsidRPr="001205F2">
                    <w:t>Review established strategies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keepN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keepN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85354C">
            <w:pPr>
              <w:pStyle w:val="TableText"/>
              <w:keepNext/>
            </w:pPr>
            <w:r w:rsidRPr="00662B29">
              <w:t>4.2</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85354C">
            <w:pPr>
              <w:pStyle w:val="TableText"/>
              <w:keepNext/>
            </w:pPr>
            <w:fldSimple w:instr=" REF  Criteria42  \* MERGEFORMAT ">
              <w:sdt>
                <w:sdtPr>
                  <w:alias w:val="Criteria42"/>
                  <w:tag w:val="Criteria42"/>
                  <w:id w:val="1998464872"/>
                  <w:placeholder>
                    <w:docPart w:val="DF600A1916B147F09424ADC34F6974E8"/>
                  </w:placeholder>
                </w:sdtPr>
                <w:sdtEndPr/>
                <w:sdtContent>
                  <w:r w:rsidRPr="001205F2">
                    <w:t>Include multiple perspectives and information sources in determining the effectiveness of strategies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keepN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keepN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85354C">
            <w:pPr>
              <w:pStyle w:val="TableText"/>
              <w:keepNext/>
            </w:pPr>
            <w:r w:rsidRPr="00662B29">
              <w:t>4.3</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85354C">
            <w:pPr>
              <w:pStyle w:val="TableText"/>
              <w:keepNext/>
            </w:pPr>
            <w:fldSimple w:instr=" REF  Criteria43  \* MERGEFORMAT ">
              <w:sdt>
                <w:sdtPr>
                  <w:alias w:val="Criteria43"/>
                  <w:tag w:val="Criteria43"/>
                  <w:id w:val="-480923735"/>
                  <w:placeholder>
                    <w:docPart w:val="2973AA0258644663A169D02296245E90"/>
                  </w:placeholder>
                </w:sdtPr>
                <w:sdtEndPr/>
                <w:sdtContent>
                  <w:r w:rsidRPr="001205F2">
                    <w:t>Evaluate the effectiveness of the strategies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keepN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keepN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4.4</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44  \* MERGEFORMAT ">
              <w:sdt>
                <w:sdtPr>
                  <w:alias w:val="Criteria44"/>
                  <w:tag w:val="Criteria44"/>
                  <w:id w:val="1159264573"/>
                  <w:placeholder>
                    <w:docPart w:val="A5F158E55F7B4FB98591BAF51FFEB44D"/>
                  </w:placeholder>
                </w:sdtPr>
                <w:sdtEndPr/>
                <w:sdtContent>
                  <w:r w:rsidRPr="001205F2">
                    <w:t>Make recommendations for enhancements to strategies and plans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7959D4">
        <w:tc>
          <w:tcPr>
            <w:tcW w:w="8981"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D7B23" w:rsidRPr="00662B29" w:rsidRDefault="00AD7B23" w:rsidP="003855CE">
            <w:pPr>
              <w:pStyle w:val="TableHeading"/>
              <w:rPr>
                <w:rStyle w:val="TrainingEval-Tickbox"/>
                <w:rFonts w:ascii="Helvetica" w:hAnsi="Helvetica" w:cs="Calibri"/>
                <w:sz w:val="20"/>
              </w:rPr>
            </w:pPr>
            <w:r w:rsidRPr="00662B29">
              <w:t xml:space="preserve">Element 5: </w:t>
            </w:r>
            <w:fldSimple w:instr=" REF  Element5  \* MERGEFORMAT ">
              <w:sdt>
                <w:sdtPr>
                  <w:rPr>
                    <w:highlight w:val="yellow"/>
                  </w:rPr>
                  <w:alias w:val="Element5"/>
                  <w:tag w:val="Element5"/>
                  <w:id w:val="1790164370"/>
                  <w:placeholder>
                    <w:docPart w:val="ADEAD6F8842E4EACBB0C4F341F594A86"/>
                  </w:placeholder>
                </w:sdtPr>
                <w:sdtEndPr/>
                <w:sdtContent>
                  <w:r w:rsidR="001205F2" w:rsidRPr="00662B29">
                    <w:t>Manage risk associated with business strategies</w:t>
                  </w:r>
                </w:sdtContent>
              </w:sdt>
            </w:fldSimple>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5.1</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51  \* MERGEFORMAT ">
              <w:sdt>
                <w:sdtPr>
                  <w:alias w:val="Criteria51"/>
                  <w:tag w:val="Criteria51"/>
                  <w:id w:val="1245685634"/>
                  <w:placeholder>
                    <w:docPart w:val="E6A67B0339D341ED820A775C07699084"/>
                  </w:placeholder>
                </w:sdtPr>
                <w:sdtEndPr/>
                <w:sdtContent>
                  <w:r w:rsidRPr="001205F2">
                    <w:t>Identify risks associated with implementation of strategic plans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5.2</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52  \* MERGEFORMAT ">
              <w:sdt>
                <w:sdtPr>
                  <w:alias w:val="Criteria52"/>
                  <w:tag w:val="Criteria52"/>
                  <w:id w:val="-2054453062"/>
                  <w:placeholder>
                    <w:docPart w:val="9C07B3CF89FD4CCF8977BBD721496856"/>
                  </w:placeholder>
                </w:sdtPr>
                <w:sdtEndPr/>
                <w:sdtContent>
                  <w:r w:rsidRPr="001205F2">
                    <w:t>Access information sources in relation to identified risk</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5.3</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53  \* MERGEFORMAT ">
              <w:sdt>
                <w:sdtPr>
                  <w:alias w:val="Criteria53"/>
                  <w:tag w:val="Criteria53"/>
                  <w:id w:val="979270174"/>
                  <w:placeholder>
                    <w:docPart w:val="AA377266396C496CB622809DFBECB6C6"/>
                  </w:placeholder>
                </w:sdtPr>
                <w:sdtEndPr/>
                <w:sdtContent>
                  <w:r w:rsidRPr="00662B29">
                    <w:rPr>
                      <w:rFonts w:cs="Times New Roman"/>
                    </w:rPr>
                    <w:t>Assess risk levels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5.4</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54  \* MERGEFORMAT ">
              <w:sdt>
                <w:sdtPr>
                  <w:alias w:val="Criteria54"/>
                  <w:tag w:val="Criteria54"/>
                  <w:id w:val="-84234594"/>
                  <w:placeholder>
                    <w:docPart w:val="CFBCA96FC54648C48FAE7A426790BB70"/>
                  </w:placeholder>
                </w:sdtPr>
                <w:sdtEndPr/>
                <w:sdtContent>
                  <w:r w:rsidRPr="001205F2">
                    <w:t>Develop written operational risk management policy</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AD7B2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AD7B23" w:rsidRPr="00662B29" w:rsidRDefault="00AD7B23" w:rsidP="003855CE">
            <w:pPr>
              <w:pStyle w:val="TableText"/>
            </w:pPr>
            <w:r w:rsidRPr="00662B29">
              <w:t>5.5</w:t>
            </w:r>
          </w:p>
        </w:tc>
        <w:tc>
          <w:tcPr>
            <w:tcW w:w="6642" w:type="dxa"/>
            <w:tcBorders>
              <w:top w:val="single" w:sz="4" w:space="0" w:color="auto"/>
              <w:left w:val="single" w:sz="4" w:space="0" w:color="auto"/>
              <w:bottom w:val="single" w:sz="4" w:space="0" w:color="auto"/>
              <w:right w:val="single" w:sz="4" w:space="0" w:color="auto"/>
            </w:tcBorders>
          </w:tcPr>
          <w:p w:rsidR="00AD7B23" w:rsidRPr="00662B29" w:rsidRDefault="001205F2" w:rsidP="003855CE">
            <w:pPr>
              <w:pStyle w:val="TableText"/>
            </w:pPr>
            <w:fldSimple w:instr=" REF  Criteria55  \* MERGEFORMAT ">
              <w:sdt>
                <w:sdtPr>
                  <w:alias w:val="Criteria55"/>
                  <w:tag w:val="Criteria55"/>
                  <w:id w:val="1823692885"/>
                  <w:placeholder>
                    <w:docPart w:val="95B24F361A2F4185AD1B1CB8550DF78B"/>
                  </w:placeholder>
                </w:sdtPr>
                <w:sdtEndPr/>
                <w:sdtContent>
                  <w:r w:rsidRPr="001205F2">
                    <w:t>Develop written operational risk management plans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AD7B2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AD7B2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656CD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656CD3" w:rsidRPr="00662B29" w:rsidRDefault="00656CD3" w:rsidP="003855CE">
            <w:pPr>
              <w:pStyle w:val="TableText"/>
            </w:pPr>
            <w:r w:rsidRPr="00662B29">
              <w:t>5.6</w:t>
            </w:r>
          </w:p>
        </w:tc>
        <w:tc>
          <w:tcPr>
            <w:tcW w:w="6642" w:type="dxa"/>
            <w:tcBorders>
              <w:top w:val="single" w:sz="4" w:space="0" w:color="auto"/>
              <w:left w:val="single" w:sz="4" w:space="0" w:color="auto"/>
              <w:bottom w:val="single" w:sz="4" w:space="0" w:color="auto"/>
              <w:right w:val="single" w:sz="4" w:space="0" w:color="auto"/>
            </w:tcBorders>
          </w:tcPr>
          <w:p w:rsidR="00656CD3" w:rsidRPr="00662B29" w:rsidRDefault="001205F2" w:rsidP="003855CE">
            <w:pPr>
              <w:pStyle w:val="TableText"/>
            </w:pPr>
            <w:fldSimple w:instr=" REF  Criteria56  \* MERGEFORMAT ">
              <w:sdt>
                <w:sdtPr>
                  <w:alias w:val="Criteria56"/>
                  <w:tag w:val="Criteria56"/>
                  <w:id w:val="-1541742867"/>
                  <w:placeholder>
                    <w:docPart w:val="BB1C76A2EC3A42DF9D85534BED3B6812"/>
                  </w:placeholder>
                </w:sdtPr>
                <w:sdtEndPr/>
                <w:sdtContent>
                  <w:r w:rsidRPr="001205F2">
                    <w:t>Develop written operational contingency plans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656CD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656CD3" w:rsidRPr="00662B29" w:rsidRDefault="00656CD3" w:rsidP="003855CE">
            <w:pPr>
              <w:pStyle w:val="TableText"/>
            </w:pPr>
            <w:r w:rsidRPr="00662B29">
              <w:t>5.7</w:t>
            </w:r>
          </w:p>
        </w:tc>
        <w:tc>
          <w:tcPr>
            <w:tcW w:w="6642" w:type="dxa"/>
            <w:tcBorders>
              <w:top w:val="single" w:sz="4" w:space="0" w:color="auto"/>
              <w:left w:val="single" w:sz="4" w:space="0" w:color="auto"/>
              <w:bottom w:val="single" w:sz="4" w:space="0" w:color="auto"/>
              <w:right w:val="single" w:sz="4" w:space="0" w:color="auto"/>
            </w:tcBorders>
          </w:tcPr>
          <w:p w:rsidR="00656CD3" w:rsidRPr="00662B29" w:rsidRDefault="001205F2" w:rsidP="003855CE">
            <w:pPr>
              <w:pStyle w:val="TableText"/>
            </w:pPr>
            <w:fldSimple w:instr=" REF  Criteria57  \* MERGEFORMAT ">
              <w:sdt>
                <w:sdtPr>
                  <w:alias w:val="Criteria57"/>
                  <w:tag w:val="Criteria57"/>
                  <w:id w:val="-112370596"/>
                  <w:placeholder>
                    <w:docPart w:val="B974D1D753734758B25428A72B8696C2"/>
                  </w:placeholder>
                </w:sdtPr>
                <w:sdtEndPr/>
                <w:sdtContent>
                  <w:r w:rsidRPr="001205F2">
                    <w:t>Communicate risk management strategies to stakeholders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656CD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656CD3" w:rsidRPr="00662B29" w:rsidRDefault="00656CD3" w:rsidP="003855CE">
            <w:pPr>
              <w:pStyle w:val="TableText"/>
            </w:pPr>
            <w:r w:rsidRPr="00662B29">
              <w:t>5.8</w:t>
            </w:r>
          </w:p>
        </w:tc>
        <w:tc>
          <w:tcPr>
            <w:tcW w:w="6642" w:type="dxa"/>
            <w:tcBorders>
              <w:top w:val="single" w:sz="4" w:space="0" w:color="auto"/>
              <w:left w:val="single" w:sz="4" w:space="0" w:color="auto"/>
              <w:bottom w:val="single" w:sz="4" w:space="0" w:color="auto"/>
              <w:right w:val="single" w:sz="4" w:space="0" w:color="auto"/>
            </w:tcBorders>
          </w:tcPr>
          <w:p w:rsidR="00656CD3" w:rsidRPr="00662B29" w:rsidRDefault="001205F2" w:rsidP="003855CE">
            <w:pPr>
              <w:pStyle w:val="TableText"/>
            </w:pPr>
            <w:fldSimple w:instr=" REF  Criteria58  \* MERGEFORMAT ">
              <w:sdt>
                <w:sdtPr>
                  <w:alias w:val="Criteria58"/>
                  <w:tag w:val="Criteria58"/>
                  <w:id w:val="-217515717"/>
                  <w:placeholder>
                    <w:docPart w:val="1F1F7EC7391C45CE8B316CB026F78436"/>
                  </w:placeholder>
                </w:sdtPr>
                <w:sdtEndPr/>
                <w:sdtContent>
                  <w:r w:rsidRPr="001205F2">
                    <w:t>Review and monitor risk management plans and procedures</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r w:rsidR="00656CD3" w:rsidRPr="00662B29" w:rsidTr="0085354C">
        <w:tc>
          <w:tcPr>
            <w:tcW w:w="606" w:type="dxa"/>
            <w:tcBorders>
              <w:top w:val="single" w:sz="4" w:space="0" w:color="auto"/>
              <w:left w:val="single" w:sz="4" w:space="0" w:color="auto"/>
              <w:bottom w:val="single" w:sz="4" w:space="0" w:color="auto"/>
              <w:right w:val="single" w:sz="4" w:space="0" w:color="auto"/>
            </w:tcBorders>
            <w:vAlign w:val="center"/>
          </w:tcPr>
          <w:p w:rsidR="00656CD3" w:rsidRPr="00662B29" w:rsidRDefault="00656CD3" w:rsidP="003855CE">
            <w:pPr>
              <w:pStyle w:val="TableText"/>
            </w:pPr>
            <w:r w:rsidRPr="00662B29">
              <w:t>5.9</w:t>
            </w:r>
          </w:p>
        </w:tc>
        <w:tc>
          <w:tcPr>
            <w:tcW w:w="6642" w:type="dxa"/>
            <w:tcBorders>
              <w:top w:val="single" w:sz="4" w:space="0" w:color="auto"/>
              <w:left w:val="single" w:sz="4" w:space="0" w:color="auto"/>
              <w:bottom w:val="single" w:sz="4" w:space="0" w:color="auto"/>
              <w:right w:val="single" w:sz="4" w:space="0" w:color="auto"/>
            </w:tcBorders>
          </w:tcPr>
          <w:p w:rsidR="00656CD3" w:rsidRPr="00662B29" w:rsidRDefault="001205F2" w:rsidP="003855CE">
            <w:pPr>
              <w:pStyle w:val="TableText"/>
            </w:pPr>
            <w:fldSimple w:instr=" REF  Criteria59  \* MERGEFORMAT ">
              <w:sdt>
                <w:sdtPr>
                  <w:alias w:val="Criteria59"/>
                  <w:tag w:val="Criteria59"/>
                  <w:id w:val="-2089298669"/>
                  <w:placeholder>
                    <w:docPart w:val="56FD7776022F4D54B6DC1766BBF1C98A"/>
                  </w:placeholder>
                </w:sdtPr>
                <w:sdtEndPr/>
                <w:sdtContent>
                  <w:r w:rsidRPr="001205F2">
                    <w:t>Access information sources in relation to identified risk</w:t>
                  </w:r>
                </w:sdtContent>
              </w:sdt>
            </w:fldSimple>
          </w:p>
        </w:tc>
        <w:tc>
          <w:tcPr>
            <w:tcW w:w="837"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c>
          <w:tcPr>
            <w:tcW w:w="896" w:type="dxa"/>
            <w:tcBorders>
              <w:top w:val="single" w:sz="4" w:space="0" w:color="auto"/>
              <w:left w:val="single" w:sz="4" w:space="0" w:color="auto"/>
              <w:bottom w:val="single" w:sz="4" w:space="0" w:color="auto"/>
              <w:right w:val="single" w:sz="4" w:space="0" w:color="auto"/>
            </w:tcBorders>
            <w:vAlign w:val="center"/>
          </w:tcPr>
          <w:p w:rsidR="00656CD3" w:rsidRPr="00662B29" w:rsidRDefault="00DB078F" w:rsidP="0085354C">
            <w:pPr>
              <w:pStyle w:val="TableText"/>
              <w:jc w:val="center"/>
              <w:rPr>
                <w:rStyle w:val="TrainingEval-Tickbox"/>
                <w:rFonts w:ascii="Helvetica" w:hAnsi="Helvetica"/>
              </w:rPr>
            </w:pPr>
            <w:r w:rsidRPr="00662B29">
              <w:rPr>
                <w:rStyle w:val="TrainingEval-Tickbox"/>
                <w:rFonts w:ascii="Helvetica" w:hAnsi="Helvetica"/>
              </w:rPr>
              <w:fldChar w:fldCharType="begin">
                <w:ffData>
                  <w:name w:val="Check1"/>
                  <w:enabled/>
                  <w:calcOnExit w:val="0"/>
                  <w:checkBox>
                    <w:sizeAuto/>
                    <w:default w:val="0"/>
                  </w:checkBox>
                </w:ffData>
              </w:fldChar>
            </w:r>
            <w:r w:rsidR="00656CD3" w:rsidRPr="00662B29">
              <w:rPr>
                <w:rStyle w:val="TrainingEval-Tickbox"/>
                <w:rFonts w:ascii="Helvetica" w:hAnsi="Helvetica"/>
              </w:rPr>
              <w:instrText xml:space="preserve"> FORMCHECKBOX </w:instrText>
            </w:r>
            <w:r w:rsidR="008F2B9A">
              <w:rPr>
                <w:rStyle w:val="TrainingEval-Tickbox"/>
                <w:rFonts w:ascii="Helvetica" w:hAnsi="Helvetica"/>
              </w:rPr>
            </w:r>
            <w:r w:rsidR="008F2B9A">
              <w:rPr>
                <w:rStyle w:val="TrainingEval-Tickbox"/>
                <w:rFonts w:ascii="Helvetica" w:hAnsi="Helvetica"/>
              </w:rPr>
              <w:fldChar w:fldCharType="separate"/>
            </w:r>
            <w:r w:rsidRPr="00662B29">
              <w:rPr>
                <w:rStyle w:val="TrainingEval-Tickbox"/>
                <w:rFonts w:ascii="Helvetica" w:hAnsi="Helvetica"/>
              </w:rPr>
              <w:fldChar w:fldCharType="end"/>
            </w:r>
          </w:p>
        </w:tc>
      </w:tr>
    </w:tbl>
    <w:p w:rsidR="00F06B58" w:rsidRPr="00662B29" w:rsidRDefault="00F06B58">
      <w:pPr>
        <w:rPr>
          <w:rFonts w:ascii="Helvetica" w:eastAsia="Calibri" w:hAnsi="Helvetica" w:cs="Calibri"/>
          <w:b/>
          <w:lang w:eastAsia="ar-SA"/>
        </w:rPr>
      </w:pPr>
    </w:p>
    <w:p w:rsidR="00AD7B23" w:rsidRPr="00662B29" w:rsidRDefault="00AD7B23" w:rsidP="00AD7B23">
      <w:pPr>
        <w:pStyle w:val="BodyCopyBold"/>
        <w:rPr>
          <w:b w:val="0"/>
          <w:noProof w:val="0"/>
          <w:szCs w:val="22"/>
        </w:rPr>
      </w:pPr>
      <w:r w:rsidRPr="00662B29">
        <w:rPr>
          <w:noProof w:val="0"/>
          <w:szCs w:val="22"/>
        </w:rPr>
        <w:t>Statement by Trainee:</w:t>
      </w:r>
    </w:p>
    <w:p w:rsidR="00AD7B23" w:rsidRPr="00662B29" w:rsidRDefault="00AD7B23" w:rsidP="00AD7B23">
      <w:pPr>
        <w:pStyle w:val="BodyCopy"/>
        <w:rPr>
          <w:noProof w:val="0"/>
          <w:szCs w:val="22"/>
        </w:rPr>
      </w:pPr>
      <w:r w:rsidRPr="00662B29">
        <w:rPr>
          <w:noProof w:val="0"/>
          <w:szCs w:val="22"/>
        </w:rPr>
        <w:t>I believe I am ready to be assessed on the following as indicated above:</w:t>
      </w:r>
    </w:p>
    <w:tbl>
      <w:tblPr>
        <w:tblW w:w="0" w:type="auto"/>
        <w:tblLook w:val="04A0" w:firstRow="1" w:lastRow="0" w:firstColumn="1" w:lastColumn="0" w:noHBand="0" w:noVBand="1"/>
      </w:tblPr>
      <w:tblGrid>
        <w:gridCol w:w="6432"/>
        <w:gridCol w:w="2549"/>
      </w:tblGrid>
      <w:tr w:rsidR="00AD7B23" w:rsidRPr="00662B29" w:rsidTr="00AD7B23">
        <w:tc>
          <w:tcPr>
            <w:tcW w:w="6629" w:type="dxa"/>
          </w:tcPr>
          <w:p w:rsidR="00AD7B23" w:rsidRPr="00662B29" w:rsidRDefault="00AD7B23" w:rsidP="00AD7B23">
            <w:pPr>
              <w:pStyle w:val="BodyCopy"/>
              <w:rPr>
                <w:noProof w:val="0"/>
                <w:szCs w:val="22"/>
              </w:rPr>
            </w:pPr>
          </w:p>
          <w:p w:rsidR="00AD7B23" w:rsidRPr="00662B29" w:rsidRDefault="00AD7B23" w:rsidP="00AD7B23">
            <w:pPr>
              <w:pStyle w:val="BodyCopy"/>
              <w:rPr>
                <w:noProof w:val="0"/>
                <w:szCs w:val="22"/>
                <w:lang w:eastAsia="en-US"/>
              </w:rPr>
            </w:pPr>
            <w:r w:rsidRPr="00662B29">
              <w:rPr>
                <w:b/>
                <w:noProof w:val="0"/>
                <w:szCs w:val="22"/>
                <w:lang w:eastAsia="en-US"/>
              </w:rPr>
              <w:t>Signed:</w:t>
            </w:r>
            <w:r w:rsidRPr="00662B29">
              <w:rPr>
                <w:noProof w:val="0"/>
                <w:szCs w:val="22"/>
                <w:lang w:eastAsia="en-US"/>
              </w:rPr>
              <w:t xml:space="preserve">   _____________________________</w:t>
            </w:r>
          </w:p>
        </w:tc>
        <w:tc>
          <w:tcPr>
            <w:tcW w:w="2613" w:type="dxa"/>
          </w:tcPr>
          <w:p w:rsidR="00AD7B23" w:rsidRPr="00662B29" w:rsidRDefault="00AD7B23" w:rsidP="00AD7B23">
            <w:pPr>
              <w:pStyle w:val="BodyCopy"/>
              <w:rPr>
                <w:noProof w:val="0"/>
                <w:szCs w:val="22"/>
                <w:lang w:eastAsia="en-US"/>
              </w:rPr>
            </w:pPr>
          </w:p>
          <w:p w:rsidR="00AD7B23" w:rsidRPr="00662B29" w:rsidRDefault="00AD7B23" w:rsidP="00AD7B23">
            <w:pPr>
              <w:pStyle w:val="BodyCopy"/>
              <w:rPr>
                <w:noProof w:val="0"/>
                <w:szCs w:val="22"/>
                <w:lang w:eastAsia="en-US"/>
              </w:rPr>
            </w:pPr>
            <w:r w:rsidRPr="00662B29">
              <w:rPr>
                <w:b/>
                <w:noProof w:val="0"/>
                <w:szCs w:val="22"/>
                <w:lang w:eastAsia="en-US"/>
              </w:rPr>
              <w:t>Date:</w:t>
            </w:r>
            <w:r w:rsidRPr="00662B29">
              <w:rPr>
                <w:noProof w:val="0"/>
                <w:szCs w:val="22"/>
                <w:lang w:eastAsia="en-US"/>
              </w:rPr>
              <w:t xml:space="preserve">   ____________</w:t>
            </w:r>
          </w:p>
        </w:tc>
      </w:tr>
    </w:tbl>
    <w:p w:rsidR="00AD7B23" w:rsidRPr="00662B29" w:rsidRDefault="00AD7B23" w:rsidP="00AD7B23">
      <w:pPr>
        <w:pStyle w:val="BodyCopy"/>
        <w:rPr>
          <w:noProof w:val="0"/>
          <w:szCs w:val="22"/>
        </w:rPr>
      </w:pPr>
    </w:p>
    <w:p w:rsidR="00AD7B23" w:rsidRPr="00662B29" w:rsidRDefault="00AD7B23" w:rsidP="00AD7B23">
      <w:pPr>
        <w:pStyle w:val="BodyCopy"/>
        <w:rPr>
          <w:rFonts w:cs="Helvetica"/>
          <w:b/>
          <w:noProof w:val="0"/>
          <w:szCs w:val="22"/>
        </w:rPr>
      </w:pPr>
      <w:r w:rsidRPr="00662B29">
        <w:rPr>
          <w:rFonts w:cs="Helvetica"/>
          <w:b/>
          <w:noProof w:val="0"/>
          <w:szCs w:val="22"/>
        </w:rPr>
        <w:t>Note:</w:t>
      </w:r>
    </w:p>
    <w:p w:rsidR="00AD7B23" w:rsidRPr="00662B29" w:rsidRDefault="00AD7B23" w:rsidP="00AD7B23">
      <w:pPr>
        <w:rPr>
          <w:rFonts w:ascii="Helvetica" w:eastAsia="Calibri" w:hAnsi="Helvetica" w:cs="Calibri"/>
          <w:lang w:eastAsia="ar-SA"/>
        </w:rPr>
      </w:pPr>
      <w:r w:rsidRPr="00662B29">
        <w:rPr>
          <w:rFonts w:ascii="Helvetica" w:hAnsi="Helvetica" w:cs="Helvetica"/>
        </w:rPr>
        <w:t xml:space="preserve">For all boxes where a </w:t>
      </w:r>
      <w:r w:rsidRPr="00662B29">
        <w:rPr>
          <w:rFonts w:ascii="Helvetica" w:hAnsi="Helvetica" w:cs="Helvetica"/>
          <w:b/>
        </w:rPr>
        <w:t xml:space="preserve">No* </w:t>
      </w:r>
      <w:r w:rsidRPr="00662B29">
        <w:rPr>
          <w:rFonts w:ascii="Helvetica" w:hAnsi="Helvetica" w:cs="Helvetica"/>
        </w:rPr>
        <w:t>is ticked, please</w:t>
      </w:r>
      <w:r w:rsidRPr="00662B29">
        <w:rPr>
          <w:rFonts w:ascii="Helvetica" w:hAnsi="Helvetica" w:cs="Helvetica"/>
          <w:b/>
        </w:rPr>
        <w:t xml:space="preserve"> </w:t>
      </w:r>
      <w:r w:rsidRPr="00662B29">
        <w:rPr>
          <w:rFonts w:ascii="Helvetica" w:hAnsi="Helvetica" w:cs="Helvetica"/>
        </w:rPr>
        <w:t>provide details of the extra steps or work you need to do to become ready for assessment.</w:t>
      </w:r>
    </w:p>
    <w:p w:rsidR="00AD7B23" w:rsidRPr="00662B29" w:rsidRDefault="00AD7B23" w:rsidP="009C6C06">
      <w:pPr>
        <w:pStyle w:val="BodyCopy"/>
        <w:rPr>
          <w:noProof w:val="0"/>
        </w:rPr>
      </w:pPr>
    </w:p>
    <w:p w:rsidR="009C6C06" w:rsidRPr="00662B29" w:rsidRDefault="009C6C06" w:rsidP="009C6C06">
      <w:pPr>
        <w:rPr>
          <w:rFonts w:ascii="Helvetica" w:hAnsi="Helvetica"/>
        </w:rPr>
        <w:sectPr w:rsidR="009C6C06" w:rsidRPr="00662B29" w:rsidSect="001A29DB">
          <w:headerReference w:type="even" r:id="rId287"/>
          <w:headerReference w:type="default" r:id="rId288"/>
          <w:pgSz w:w="11906" w:h="16838" w:code="9"/>
          <w:pgMar w:top="1440" w:right="1440" w:bottom="1440" w:left="1701" w:header="709" w:footer="326" w:gutter="0"/>
          <w:cols w:space="708"/>
          <w:docGrid w:linePitch="360"/>
        </w:sectPr>
      </w:pPr>
    </w:p>
    <w:p w:rsidR="009C6C06" w:rsidRPr="00662B29" w:rsidRDefault="009C6C06">
      <w:pPr>
        <w:rPr>
          <w:rFonts w:ascii="Helvetica" w:eastAsia="Calibri" w:hAnsi="Helvetica" w:cs="Calibri"/>
          <w:szCs w:val="16"/>
          <w:lang w:eastAsia="ar-SA"/>
        </w:rPr>
      </w:pPr>
      <w:r w:rsidRPr="00662B29">
        <w:rPr>
          <w:rFonts w:ascii="Helvetica" w:hAnsi="Helvetica"/>
        </w:rPr>
        <w:br w:type="page"/>
      </w:r>
    </w:p>
    <w:p w:rsidR="009C6C06" w:rsidRPr="00662B29" w:rsidRDefault="00B61922" w:rsidP="009C6C06">
      <w:pPr>
        <w:pStyle w:val="BodyCopy"/>
        <w:rPr>
          <w:noProof w:val="0"/>
        </w:rPr>
      </w:pPr>
      <w:r>
        <w:rPr>
          <w:lang w:val="en-US" w:eastAsia="en-US"/>
        </w:rPr>
        <mc:AlternateContent>
          <mc:Choice Requires="wps">
            <w:drawing>
              <wp:anchor distT="0" distB="0" distL="114300" distR="114300" simplePos="0" relativeHeight="2516869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45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87928"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E8QgIAAHs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" fillcolor="#5a5a5a [2109]"/>
            </w:pict>
          </mc:Fallback>
        </mc:AlternateContent>
      </w:r>
    </w:p>
    <w:p w:rsidR="009C6C06" w:rsidRPr="00662B29" w:rsidRDefault="009C6C06" w:rsidP="009C6C06">
      <w:pPr>
        <w:pStyle w:val="BodyCopy"/>
        <w:rPr>
          <w:noProof w:val="0"/>
        </w:rPr>
      </w:pPr>
    </w:p>
    <w:p w:rsidR="00EB6BAC" w:rsidRPr="00662B29" w:rsidRDefault="00EB6BAC" w:rsidP="009C6C06">
      <w:pPr>
        <w:pStyle w:val="BodyCopy"/>
        <w:rPr>
          <w:noProof w:val="0"/>
        </w:rPr>
      </w:pPr>
    </w:p>
    <w:p w:rsidR="00BD2681" w:rsidRPr="00662B29" w:rsidRDefault="00AD7B23" w:rsidP="009C6C06">
      <w:pPr>
        <w:pStyle w:val="BodyCopy"/>
        <w:rPr>
          <w:noProof w:val="0"/>
        </w:rPr>
      </w:pPr>
      <w:r w:rsidRPr="00662B29">
        <w:rPr>
          <w:lang w:val="en-US" w:eastAsia="en-US"/>
        </w:rPr>
        <w:drawing>
          <wp:anchor distT="0" distB="0" distL="114300" distR="114300" simplePos="0" relativeHeight="251689984"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662B29">
        <w:rPr>
          <w:lang w:val="en-US" w:eastAsia="en-US"/>
        </w:rPr>
        <w:drawing>
          <wp:anchor distT="0" distB="0" distL="114300" distR="114300" simplePos="0" relativeHeight="251691008"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90" cstate="print"/>
                    <a:stretch>
                      <a:fillRect/>
                    </a:stretch>
                  </pic:blipFill>
                  <pic:spPr>
                    <a:xfrm>
                      <a:off x="0" y="0"/>
                      <a:ext cx="2320290" cy="758825"/>
                    </a:xfrm>
                    <a:prstGeom prst="rect">
                      <a:avLst/>
                    </a:prstGeom>
                  </pic:spPr>
                </pic:pic>
              </a:graphicData>
            </a:graphic>
          </wp:anchor>
        </w:drawing>
      </w:r>
      <w:r w:rsidR="008D5AFC" w:rsidRPr="00662B29">
        <w:rPr>
          <w:lang w:val="en-US" w:eastAsia="en-US"/>
        </w:rPr>
        <w:drawing>
          <wp:anchor distT="0" distB="0" distL="114300" distR="114300" simplePos="0" relativeHeight="25168896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626745" cy="646430"/>
                    </a:xfrm>
                    <a:prstGeom prst="rect">
                      <a:avLst/>
                    </a:prstGeom>
                  </pic:spPr>
                </pic:pic>
              </a:graphicData>
            </a:graphic>
          </wp:anchor>
        </w:drawing>
      </w:r>
    </w:p>
    <w:sectPr w:rsidR="00BD2681" w:rsidRPr="00662B29" w:rsidSect="00A77F3F">
      <w:headerReference w:type="even" r:id="rId291"/>
      <w:headerReference w:type="default" r:id="rId292"/>
      <w:footerReference w:type="even" r:id="rId293"/>
      <w:footerReference w:type="default" r:id="rId2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2B9A" w:rsidRDefault="008F2B9A" w:rsidP="00BD2681">
      <w:pPr>
        <w:spacing w:after="0" w:line="240" w:lineRule="auto"/>
      </w:pPr>
      <w:r>
        <w:separator/>
      </w:r>
    </w:p>
  </w:endnote>
  <w:endnote w:type="continuationSeparator" w:id="0">
    <w:p w:rsidR="008F2B9A" w:rsidRDefault="008F2B9A"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Medium">
    <w:altName w:val="Chevin-Medium"/>
    <w:charset w:val="00"/>
    <w:family w:val="auto"/>
    <w:pitch w:val="variable"/>
    <w:sig w:usb0="80000027" w:usb1="00000040" w:usb2="00000000" w:usb3="00000000" w:csb0="00000001" w:csb1="00000000"/>
  </w:font>
  <w:font w:name="Chevin-DemiBold">
    <w:altName w:val="Chevin-DemiBold"/>
    <w:charset w:val="00"/>
    <w:family w:val="auto"/>
    <w:pitch w:val="variable"/>
    <w:sig w:usb0="80000027" w:usb1="00000040" w:usb2="00000000" w:usb3="00000000" w:csb0="00000001" w:csb1="00000000"/>
  </w:font>
  <w:font w:name="Arial">
    <w:panose1 w:val="020B0604020202020204"/>
    <w:charset w:val="00"/>
    <w:family w:val="swiss"/>
    <w:pitch w:val="variable"/>
    <w:sig w:usb0="E0002AFF" w:usb1="C0007843" w:usb2="00000009" w:usb3="00000000" w:csb0="000001FF" w:csb1="00000000"/>
  </w:font>
  <w:font w:name="Chevin-Light">
    <w:altName w:val="Chevin-Light"/>
    <w:charset w:val="00"/>
    <w:family w:val="auto"/>
    <w:pitch w:val="variable"/>
    <w:sig w:usb0="80000027" w:usb1="0000004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igh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Std-BdCn">
    <w:panose1 w:val="00000000000000000000"/>
    <w:charset w:val="00"/>
    <w:family w:val="swiss"/>
    <w:notTrueType/>
    <w:pitch w:val="default"/>
    <w:sig w:usb0="00000003" w:usb1="00000000" w:usb2="00000000" w:usb3="00000000" w:csb0="00000001" w:csb1="00000000"/>
  </w:font>
  <w:font w:name="Helvetica-Oblique">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auto"/>
    <w:notTrueType/>
    <w:pitch w:val="default"/>
    <w:sig w:usb0="00000003" w:usb1="00000000" w:usb2="00000000" w:usb3="00000000" w:csb0="00000001" w:csb1="00000000"/>
  </w:font>
  <w:font w:name="Chevin-Thin">
    <w:altName w:val="Chevin-Thin"/>
    <w:charset w:val="00"/>
    <w:family w:val="auto"/>
    <w:pitch w:val="variable"/>
    <w:sig w:usb0="80000027" w:usb1="00000040" w:usb2="00000000" w:usb3="00000000" w:csb0="00000001" w:csb1="00000000"/>
  </w:font>
  <w:font w:name="HelveticaNeueLTStd-Blk">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pPr>
      <w:pStyle w:val="Footer"/>
    </w:pPr>
    <w:r>
      <w:rPr>
        <w:noProof/>
        <w:lang w:val="en-US" w:eastAsia="en-US"/>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1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455"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45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457"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4EEBD5E"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MRpzFAAAA3AAAAA8AAABkcnMvZG93bnJldi54bWxEj91qAjEUhO8LfYdwCr2ryUotZWtWRLTU&#10;q/rTBzhsTvfHzcmSRF19+kYQejnMzDfMdDbYTpzIh8axhmykQBCXzjRcafjZr17eQYSIbLBzTBou&#10;FGBWPD5MMTfuzFs67WIlEoRDjhrqGPtcylDWZDGMXE+cvF/nLcYkfSWNx3OC206OlXqTFhtOCzX2&#10;tKipPOyOVsOm/SyXfaOybPPtj+oi9+vu2mr9/DTMP0BEGuJ/+N7+MhpeJxO4nUlHQB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0jEacxQAAANwAAAAPAAAAAAAAAAAAAAAA&#10;AJ8CAABkcnMvZG93bnJldi54bWxQSwUGAAAAAAQABAD3AAAAkQM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fDBXEAAAA3AAAAA8AAABkcnMvZG93bnJldi54bWxEj0+LwjAUxO/CfofwFrxpqqhI1yhlYaF6&#10;8j/s7W3zbMs2L6WJtX57Iwgeh5n5DbNYdaYSLTWutKxgNIxAEGdWl5wrOB5+BnMQziNrrCyTgjs5&#10;WC0/eguMtb3xjtq9z0WAsItRQeF9HUvpsoIMuqGtiYN3sY1BH2STS93gLcBNJcdRNJMGSw4LBdb0&#10;XVD2v78aBen2tEmzUTL+Ox7u7WR+/r0k5Vqp/meXfIHw1Pl3+NVOtYLJdAbPM+EIyO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QfDBXEAAAA3AAAAA8AAAAAAAAAAAAAAAAA&#10;nwIAAGRycy9kb3ducmV2LnhtbFBLBQYAAAAABAAEAPcAAACQAw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kh4zFAAAA3AAAAA8AAABkcnMvZG93bnJldi54bWxEj0+LwjAUxO/CfofwFvam6Yr/qEZZigt7&#10;EbR68fZsnm21eSlNrN1vbwTB4zAzv2EWq85UoqXGlZYVfA8iEMSZ1SXnCg773/4MhPPIGivLpOCf&#10;HKyWH70FxtreeUdt6nMRIOxiVFB4X8dSuqwgg25ga+LgnW1j0AfZ5FI3eA9wU8lhFE2kwZLDQoE1&#10;JQVl1/RmFOS70yU5jdaZ7iaXdNhuj5vkUCv19dn9zEF46vw7/Gr/aQWj8RSeZ8IRkMsH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55IeMxQAAANwAAAAPAAAAAAAAAAAAAAAA&#10;AJ8CAABkcnMvZG93bnJldi54bWxQSwUGAAAAAAQABAD3AAAAkQM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45545F"/>
      </w:tblBorders>
      <w:tblLayout w:type="fixed"/>
      <w:tblLook w:val="04A0" w:firstRow="1" w:lastRow="0" w:firstColumn="1" w:lastColumn="0" w:noHBand="0" w:noVBand="1"/>
    </w:tblPr>
    <w:tblGrid>
      <w:gridCol w:w="9072"/>
    </w:tblGrid>
    <w:tr w:rsidR="00AF4F68" w:rsidTr="00F5113C">
      <w:tc>
        <w:tcPr>
          <w:tcW w:w="9242" w:type="dxa"/>
        </w:tcPr>
        <w:p w:rsidR="00AF4F68" w:rsidRDefault="00AF4F68"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fldSimple w:instr=" REF  UnitName ">
            <w:sdt>
              <w:sdtPr>
                <w:alias w:val="Unit name "/>
                <w:tag w:val="Unit name "/>
                <w:id w:val="-124860341"/>
                <w:placeholder>
                  <w:docPart w:val="1675CC90034645B1B00EAE9A7E3723F5"/>
                </w:placeholder>
              </w:sdtPr>
              <w:sdtEndPr/>
              <w:sdtContent>
                <w:r w:rsidR="001205F2" w:rsidRPr="00662B29">
                  <w:t>Develop and manage business strategies</w:t>
                </w:r>
              </w:sdtContent>
            </w:sdt>
          </w:fldSimple>
        </w:p>
      </w:tc>
    </w:tr>
  </w:tbl>
  <w:p w:rsidR="00AF4F68" w:rsidRDefault="00AF4F68"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45545F"/>
      </w:tblBorders>
      <w:tblLayout w:type="fixed"/>
      <w:tblLook w:val="04A0" w:firstRow="1" w:lastRow="0" w:firstColumn="1" w:lastColumn="0" w:noHBand="0" w:noVBand="1"/>
    </w:tblPr>
    <w:tblGrid>
      <w:gridCol w:w="9072"/>
    </w:tblGrid>
    <w:tr w:rsidR="00AF4F68" w:rsidTr="00F5113C">
      <w:tc>
        <w:tcPr>
          <w:tcW w:w="9242" w:type="dxa"/>
        </w:tcPr>
        <w:p w:rsidR="00AF4F68" w:rsidRDefault="00AF4F68"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2075571741"/>
              </w:sdtPr>
              <w:sdtEndPr/>
              <w:sdtContent>
                <w:r w:rsidR="001205F2" w:rsidRPr="00662B29">
                  <w:t>Develop and manage business strategies</w:t>
                </w:r>
              </w:sdtContent>
            </w:sdt>
          </w:fldSimple>
        </w:p>
      </w:tc>
    </w:tr>
  </w:tbl>
  <w:p w:rsidR="00AF4F68" w:rsidRDefault="00AF4F68" w:rsidP="008102F9">
    <w:pPr>
      <w:pStyle w:val="Footer-Right"/>
      <w:ind w:right="36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45545F"/>
      </w:tblBorders>
      <w:tblLayout w:type="fixed"/>
      <w:tblLook w:val="04A0" w:firstRow="1" w:lastRow="0" w:firstColumn="1" w:lastColumn="0" w:noHBand="0" w:noVBand="1"/>
    </w:tblPr>
    <w:tblGrid>
      <w:gridCol w:w="945"/>
      <w:gridCol w:w="8127"/>
    </w:tblGrid>
    <w:tr w:rsidR="00AF4F68" w:rsidTr="00F66B06">
      <w:trPr>
        <w:trHeight w:hRule="exact" w:val="709"/>
      </w:trPr>
      <w:tc>
        <w:tcPr>
          <w:tcW w:w="959" w:type="dxa"/>
          <w:shd w:val="clear" w:color="auto" w:fill="45545F"/>
          <w:vAlign w:val="center"/>
        </w:tcPr>
        <w:p w:rsidR="00AF4F68" w:rsidRPr="00F66B06" w:rsidRDefault="00AF4F68"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205F2">
            <w:rPr>
              <w:b/>
              <w:noProof/>
              <w:color w:val="FFFFFF" w:themeColor="background1"/>
            </w:rPr>
            <w:t>16</w:t>
          </w:r>
          <w:r w:rsidRPr="00F66B06">
            <w:rPr>
              <w:b/>
              <w:color w:val="FFFFFF" w:themeColor="background1"/>
            </w:rPr>
            <w:fldChar w:fldCharType="end"/>
          </w:r>
        </w:p>
      </w:tc>
      <w:tc>
        <w:tcPr>
          <w:tcW w:w="8283" w:type="dxa"/>
        </w:tcPr>
        <w:p w:rsidR="00AF4F68" w:rsidRDefault="00AF4F68"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564337961"/>
              </w:sdtPr>
              <w:sdtEndPr/>
              <w:sdtContent>
                <w:r w:rsidR="001205F2" w:rsidRPr="00662B29">
                  <w:t>Develop and manage business strategies</w:t>
                </w:r>
              </w:sdtContent>
            </w:sdt>
          </w:fldSimple>
        </w:p>
      </w:tc>
    </w:tr>
  </w:tbl>
  <w:p w:rsidR="00AF4F68" w:rsidRDefault="00AF4F68"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sz="4" w:space="0" w:color="45545F"/>
      </w:tblBorders>
      <w:tblLayout w:type="fixed"/>
      <w:tblLook w:val="04A0" w:firstRow="1" w:lastRow="0" w:firstColumn="1" w:lastColumn="0" w:noHBand="0" w:noVBand="1"/>
    </w:tblPr>
    <w:tblGrid>
      <w:gridCol w:w="8120"/>
      <w:gridCol w:w="952"/>
    </w:tblGrid>
    <w:tr w:rsidR="00AF4F68" w:rsidTr="00F66B06">
      <w:trPr>
        <w:trHeight w:hRule="exact" w:val="709"/>
      </w:trPr>
      <w:tc>
        <w:tcPr>
          <w:tcW w:w="8188" w:type="dxa"/>
        </w:tcPr>
        <w:p w:rsidR="00AF4F68" w:rsidRDefault="00AF4F68"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263347420"/>
              </w:sdtPr>
              <w:sdtEndPr/>
              <w:sdtContent>
                <w:r w:rsidR="001205F2" w:rsidRPr="00662B29">
                  <w:t>Develop and manage business strategies</w:t>
                </w:r>
              </w:sdtContent>
            </w:sdt>
          </w:fldSimple>
        </w:p>
      </w:tc>
      <w:tc>
        <w:tcPr>
          <w:tcW w:w="958" w:type="dxa"/>
          <w:shd w:val="clear" w:color="auto" w:fill="45545F"/>
          <w:vAlign w:val="center"/>
        </w:tcPr>
        <w:p w:rsidR="00AF4F68" w:rsidRPr="00F66B06" w:rsidRDefault="00AF4F68"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205F2">
            <w:rPr>
              <w:b/>
              <w:noProof/>
              <w:color w:val="FFFFFF" w:themeColor="background1"/>
            </w:rPr>
            <w:t>15</w:t>
          </w:r>
          <w:r w:rsidRPr="00F66B06">
            <w:rPr>
              <w:b/>
              <w:color w:val="FFFFFF" w:themeColor="background1"/>
            </w:rPr>
            <w:fldChar w:fldCharType="end"/>
          </w:r>
        </w:p>
      </w:tc>
    </w:tr>
  </w:tbl>
  <w:p w:rsidR="00AF4F68" w:rsidRPr="00F77AA8" w:rsidRDefault="00AF4F68"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Pr="00F77AA8" w:rsidRDefault="00AF4F68"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2B9A" w:rsidRDefault="008F2B9A" w:rsidP="00BD2681">
      <w:pPr>
        <w:spacing w:after="0" w:line="240" w:lineRule="auto"/>
      </w:pPr>
      <w:r>
        <w:separator/>
      </w:r>
    </w:p>
  </w:footnote>
  <w:footnote w:type="continuationSeparator" w:id="0">
    <w:p w:rsidR="008F2B9A" w:rsidRDefault="008F2B9A"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915"/>
      <w:gridCol w:w="6157"/>
    </w:tblGrid>
    <w:tr w:rsidR="00AF4F68" w:rsidTr="00E83E16">
      <w:trPr>
        <w:trHeight w:val="550"/>
      </w:trPr>
      <w:tc>
        <w:tcPr>
          <w:tcW w:w="2835" w:type="dxa"/>
          <w:shd w:val="clear" w:color="auto" w:fill="45545F"/>
          <w:vAlign w:val="center"/>
        </w:tcPr>
        <w:p w:rsidR="00AF4F68" w:rsidRDefault="00AF4F68" w:rsidP="00E83E16">
          <w:pPr>
            <w:pStyle w:val="HeaderLeft"/>
          </w:pPr>
          <w:r w:rsidRPr="004F633F">
            <w:t>Introduction</w:t>
          </w:r>
          <w:r>
            <w:t xml:space="preserve"> to trainee manual</w:t>
          </w:r>
        </w:p>
      </w:tc>
      <w:tc>
        <w:tcPr>
          <w:tcW w:w="5987" w:type="dxa"/>
        </w:tcPr>
        <w:p w:rsidR="00AF4F68" w:rsidRDefault="00AF4F68">
          <w:pPr>
            <w:pStyle w:val="Header"/>
          </w:pPr>
        </w:p>
      </w:tc>
    </w:tr>
  </w:tbl>
  <w:p w:rsidR="00AF4F68" w:rsidRDefault="00AF4F68"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181"/>
      <w:gridCol w:w="2891"/>
    </w:tblGrid>
    <w:tr w:rsidR="00AF4F68" w:rsidTr="00E83E16">
      <w:trPr>
        <w:trHeight w:val="550"/>
      </w:trPr>
      <w:tc>
        <w:tcPr>
          <w:tcW w:w="6062" w:type="dxa"/>
        </w:tcPr>
        <w:p w:rsidR="00AF4F68" w:rsidRDefault="00AF4F68">
          <w:pPr>
            <w:pStyle w:val="Header"/>
          </w:pPr>
        </w:p>
      </w:tc>
      <w:tc>
        <w:tcPr>
          <w:tcW w:w="2835" w:type="dxa"/>
          <w:shd w:val="clear" w:color="auto" w:fill="45545F"/>
          <w:vAlign w:val="center"/>
        </w:tcPr>
        <w:p w:rsidR="00AF4F68" w:rsidRDefault="00AF4F68" w:rsidP="00E83E16">
          <w:pPr>
            <w:pStyle w:val="HeaderRight"/>
          </w:pPr>
          <w:r w:rsidRPr="004F633F">
            <w:t>Introduction</w:t>
          </w:r>
          <w:r>
            <w:t xml:space="preserve"> to trainee manual</w:t>
          </w:r>
        </w:p>
      </w:tc>
    </w:tr>
  </w:tbl>
  <w:p w:rsidR="00AF4F68" w:rsidRDefault="00AF4F68"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1749"/>
      <w:gridCol w:w="7323"/>
    </w:tblGrid>
    <w:tr w:rsidR="00AF4F68" w:rsidTr="00152557">
      <w:trPr>
        <w:trHeight w:val="550"/>
      </w:trPr>
      <w:tc>
        <w:tcPr>
          <w:tcW w:w="1701" w:type="dxa"/>
          <w:shd w:val="clear" w:color="auto" w:fill="45545F"/>
          <w:vAlign w:val="center"/>
        </w:tcPr>
        <w:p w:rsidR="00AF4F68" w:rsidRDefault="00AF4F68" w:rsidP="00E83E16">
          <w:pPr>
            <w:pStyle w:val="HeaderLeft"/>
          </w:pPr>
          <w:r>
            <w:t>Unit descriptor</w:t>
          </w:r>
        </w:p>
      </w:tc>
      <w:tc>
        <w:tcPr>
          <w:tcW w:w="7121" w:type="dxa"/>
        </w:tcPr>
        <w:p w:rsidR="00AF4F68" w:rsidRDefault="00AF4F68">
          <w:pPr>
            <w:pStyle w:val="Header"/>
          </w:pPr>
        </w:p>
      </w:tc>
    </w:tr>
  </w:tbl>
  <w:p w:rsidR="00AF4F68" w:rsidRDefault="00AF4F68"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7338"/>
      <w:gridCol w:w="1734"/>
    </w:tblGrid>
    <w:tr w:rsidR="00AF4F68" w:rsidTr="00152557">
      <w:trPr>
        <w:trHeight w:val="550"/>
      </w:trPr>
      <w:tc>
        <w:tcPr>
          <w:tcW w:w="7196" w:type="dxa"/>
        </w:tcPr>
        <w:p w:rsidR="00AF4F68" w:rsidRDefault="00AF4F68">
          <w:pPr>
            <w:pStyle w:val="Header"/>
          </w:pPr>
        </w:p>
      </w:tc>
      <w:tc>
        <w:tcPr>
          <w:tcW w:w="1701" w:type="dxa"/>
          <w:shd w:val="clear" w:color="auto" w:fill="45545F"/>
          <w:vAlign w:val="center"/>
        </w:tcPr>
        <w:p w:rsidR="00AF4F68" w:rsidRDefault="00AF4F68" w:rsidP="00E83E16">
          <w:pPr>
            <w:pStyle w:val="HeaderRight"/>
          </w:pPr>
          <w:r>
            <w:t>Unit descriptor</w:t>
          </w:r>
        </w:p>
      </w:tc>
    </w:tr>
  </w:tbl>
  <w:p w:rsidR="00AF4F68" w:rsidRDefault="00AF4F68"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401"/>
      <w:gridCol w:w="6671"/>
    </w:tblGrid>
    <w:tr w:rsidR="00AF4F68" w:rsidTr="006F4D9B">
      <w:trPr>
        <w:trHeight w:val="550"/>
      </w:trPr>
      <w:tc>
        <w:tcPr>
          <w:tcW w:w="2552" w:type="dxa"/>
          <w:shd w:val="clear" w:color="auto" w:fill="45545F"/>
          <w:vAlign w:val="center"/>
        </w:tcPr>
        <w:p w:rsidR="00AF4F68" w:rsidRDefault="00AF4F68" w:rsidP="00E83E16">
          <w:pPr>
            <w:pStyle w:val="HeaderLeft"/>
          </w:pPr>
          <w:r>
            <w:t>Assessment matrix</w:t>
          </w:r>
        </w:p>
      </w:tc>
      <w:tc>
        <w:tcPr>
          <w:tcW w:w="7121" w:type="dxa"/>
        </w:tcPr>
        <w:p w:rsidR="00AF4F68" w:rsidRDefault="00AF4F68">
          <w:pPr>
            <w:pStyle w:val="Header"/>
          </w:pPr>
        </w:p>
      </w:tc>
    </w:tr>
  </w:tbl>
  <w:p w:rsidR="00AF4F68" w:rsidRDefault="00AF4F68"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796"/>
      <w:gridCol w:w="2276"/>
    </w:tblGrid>
    <w:tr w:rsidR="00AF4F68" w:rsidTr="006F4D9B">
      <w:trPr>
        <w:trHeight w:val="550"/>
      </w:trPr>
      <w:tc>
        <w:tcPr>
          <w:tcW w:w="6771" w:type="dxa"/>
        </w:tcPr>
        <w:p w:rsidR="00AF4F68" w:rsidRDefault="00AF4F68">
          <w:pPr>
            <w:pStyle w:val="Header"/>
          </w:pPr>
        </w:p>
      </w:tc>
      <w:tc>
        <w:tcPr>
          <w:tcW w:w="2268" w:type="dxa"/>
          <w:shd w:val="clear" w:color="auto" w:fill="45545F"/>
          <w:vAlign w:val="center"/>
        </w:tcPr>
        <w:p w:rsidR="00AF4F68" w:rsidRDefault="00AF4F68" w:rsidP="00E83E16">
          <w:pPr>
            <w:pStyle w:val="HeaderRight"/>
          </w:pPr>
          <w:r>
            <w:t>Assessment matrix</w:t>
          </w:r>
        </w:p>
      </w:tc>
    </w:tr>
  </w:tbl>
  <w:p w:rsidR="00AF4F68" w:rsidRDefault="00AF4F68"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1507"/>
      <w:gridCol w:w="7565"/>
    </w:tblGrid>
    <w:tr w:rsidR="00AF4F68" w:rsidTr="006F4D9B">
      <w:trPr>
        <w:trHeight w:val="550"/>
      </w:trPr>
      <w:tc>
        <w:tcPr>
          <w:tcW w:w="1418" w:type="dxa"/>
          <w:shd w:val="clear" w:color="auto" w:fill="45545F"/>
          <w:vAlign w:val="center"/>
        </w:tcPr>
        <w:p w:rsidR="00AF4F68" w:rsidRDefault="00AF4F68" w:rsidP="00E83E16">
          <w:pPr>
            <w:pStyle w:val="HeaderLeft"/>
          </w:pPr>
          <w:r>
            <w:t>Glossary</w:t>
          </w:r>
        </w:p>
      </w:tc>
      <w:tc>
        <w:tcPr>
          <w:tcW w:w="7121" w:type="dxa"/>
        </w:tcPr>
        <w:p w:rsidR="00AF4F68" w:rsidRDefault="00AF4F68">
          <w:pPr>
            <w:pStyle w:val="Header"/>
          </w:pPr>
        </w:p>
      </w:tc>
    </w:tr>
  </w:tbl>
  <w:p w:rsidR="00AF4F68" w:rsidRDefault="00AF4F68"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7501"/>
      <w:gridCol w:w="1571"/>
    </w:tblGrid>
    <w:tr w:rsidR="00AF4F68" w:rsidTr="006F4D9B">
      <w:trPr>
        <w:trHeight w:val="550"/>
      </w:trPr>
      <w:tc>
        <w:tcPr>
          <w:tcW w:w="6771" w:type="dxa"/>
        </w:tcPr>
        <w:p w:rsidR="00AF4F68" w:rsidRDefault="00AF4F68">
          <w:pPr>
            <w:pStyle w:val="Header"/>
          </w:pPr>
        </w:p>
      </w:tc>
      <w:tc>
        <w:tcPr>
          <w:tcW w:w="1418" w:type="dxa"/>
          <w:shd w:val="clear" w:color="auto" w:fill="45545F"/>
          <w:vAlign w:val="center"/>
        </w:tcPr>
        <w:p w:rsidR="00AF4F68" w:rsidRDefault="00AF4F68" w:rsidP="00E83E16">
          <w:pPr>
            <w:pStyle w:val="HeaderRight"/>
          </w:pPr>
          <w:r>
            <w:t>Glossary</w:t>
          </w:r>
        </w:p>
      </w:tc>
    </w:tr>
  </w:tbl>
  <w:p w:rsidR="00AF4F68" w:rsidRDefault="00AF4F68"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361"/>
      <w:gridCol w:w="4711"/>
    </w:tblGrid>
    <w:tr w:rsidR="00AF4F68" w:rsidTr="00152557">
      <w:trPr>
        <w:trHeight w:val="550"/>
      </w:trPr>
      <w:tc>
        <w:tcPr>
          <w:tcW w:w="4361" w:type="dxa"/>
          <w:shd w:val="clear" w:color="auto" w:fill="45545F"/>
          <w:vAlign w:val="center"/>
        </w:tcPr>
        <w:p w:rsidR="00AF4F68" w:rsidRDefault="001205F2" w:rsidP="00E83E16">
          <w:pPr>
            <w:pStyle w:val="HeaderLeft"/>
          </w:pPr>
          <w:fldSimple w:instr=" REF  Element1  \* MERGEFORMAT ">
            <w:sdt>
              <w:sdtPr>
                <w:rPr>
                  <w:highlight w:val="yellow"/>
                </w:rPr>
                <w:alias w:val="Element1"/>
                <w:tag w:val="Element1"/>
                <w:id w:val="1641917267"/>
              </w:sdtPr>
              <w:sdtEndPr/>
              <w:sdtContent>
                <w:r w:rsidRPr="00662B29">
                  <w:t>Identify the internal business environment</w:t>
                </w:r>
              </w:sdtContent>
            </w:sdt>
          </w:fldSimple>
        </w:p>
      </w:tc>
      <w:tc>
        <w:tcPr>
          <w:tcW w:w="4711" w:type="dxa"/>
        </w:tcPr>
        <w:p w:rsidR="00AF4F68" w:rsidRDefault="00AF4F68">
          <w:pPr>
            <w:pStyle w:val="Header"/>
          </w:pPr>
        </w:p>
      </w:tc>
    </w:tr>
  </w:tbl>
  <w:p w:rsidR="00AF4F68" w:rsidRDefault="00AF4F68"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928"/>
      <w:gridCol w:w="4144"/>
    </w:tblGrid>
    <w:tr w:rsidR="00AF4F68" w:rsidTr="00152557">
      <w:trPr>
        <w:trHeight w:val="550"/>
      </w:trPr>
      <w:tc>
        <w:tcPr>
          <w:tcW w:w="4928" w:type="dxa"/>
        </w:tcPr>
        <w:p w:rsidR="00AF4F68" w:rsidRDefault="00AF4F68">
          <w:pPr>
            <w:pStyle w:val="Header"/>
          </w:pPr>
        </w:p>
      </w:tc>
      <w:tc>
        <w:tcPr>
          <w:tcW w:w="4144" w:type="dxa"/>
          <w:shd w:val="clear" w:color="auto" w:fill="45545F"/>
          <w:vAlign w:val="center"/>
        </w:tcPr>
        <w:p w:rsidR="00AF4F68" w:rsidRDefault="001205F2" w:rsidP="00E83E16">
          <w:pPr>
            <w:pStyle w:val="HeaderRight"/>
          </w:pPr>
          <w:fldSimple w:instr=" REF  Element1 ">
            <w:sdt>
              <w:sdtPr>
                <w:rPr>
                  <w:highlight w:val="yellow"/>
                </w:rPr>
                <w:alias w:val="Element1"/>
                <w:tag w:val="Element1"/>
                <w:id w:val="-397367577"/>
              </w:sdtPr>
              <w:sdtEndPr/>
              <w:sdtContent>
                <w:r w:rsidRPr="00662B29">
                  <w:t>Identify the internal business environment</w:t>
                </w:r>
              </w:sdtContent>
            </w:sdt>
          </w:fldSimple>
        </w:p>
      </w:tc>
    </w:tr>
  </w:tbl>
  <w:p w:rsidR="00AF4F68" w:rsidRDefault="00AF4F68"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361"/>
      <w:gridCol w:w="4711"/>
    </w:tblGrid>
    <w:tr w:rsidR="00AF4F68" w:rsidTr="00152557">
      <w:trPr>
        <w:trHeight w:val="550"/>
      </w:trPr>
      <w:tc>
        <w:tcPr>
          <w:tcW w:w="4361" w:type="dxa"/>
          <w:shd w:val="clear" w:color="auto" w:fill="45545F"/>
          <w:vAlign w:val="center"/>
        </w:tcPr>
        <w:p w:rsidR="00AF4F68" w:rsidRDefault="001205F2" w:rsidP="00E83E16">
          <w:pPr>
            <w:pStyle w:val="HeaderLeft"/>
          </w:pPr>
          <w:fldSimple w:instr=" REF  Element2 ">
            <w:sdt>
              <w:sdtPr>
                <w:rPr>
                  <w:highlight w:val="yellow"/>
                </w:rPr>
                <w:alias w:val="Element2"/>
                <w:tag w:val="Element2"/>
                <w:id w:val="-1698314306"/>
              </w:sdtPr>
              <w:sdtEndPr/>
              <w:sdtContent>
                <w:r w:rsidRPr="00662B29">
                  <w:t>Identify the external business environment</w:t>
                </w:r>
              </w:sdtContent>
            </w:sdt>
          </w:fldSimple>
        </w:p>
      </w:tc>
      <w:tc>
        <w:tcPr>
          <w:tcW w:w="4711" w:type="dxa"/>
        </w:tcPr>
        <w:p w:rsidR="00AF4F68" w:rsidRDefault="00AF4F68">
          <w:pPr>
            <w:pStyle w:val="Header"/>
          </w:pPr>
        </w:p>
      </w:tc>
    </w:tr>
  </w:tbl>
  <w:p w:rsidR="00AF4F68" w:rsidRDefault="00AF4F68"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928"/>
      <w:gridCol w:w="4144"/>
    </w:tblGrid>
    <w:tr w:rsidR="00AF4F68" w:rsidTr="00152557">
      <w:trPr>
        <w:trHeight w:val="550"/>
      </w:trPr>
      <w:tc>
        <w:tcPr>
          <w:tcW w:w="4928" w:type="dxa"/>
        </w:tcPr>
        <w:p w:rsidR="00AF4F68" w:rsidRDefault="00AF4F68">
          <w:pPr>
            <w:pStyle w:val="Header"/>
          </w:pPr>
        </w:p>
      </w:tc>
      <w:tc>
        <w:tcPr>
          <w:tcW w:w="4144" w:type="dxa"/>
          <w:shd w:val="clear" w:color="auto" w:fill="45545F"/>
          <w:vAlign w:val="center"/>
        </w:tcPr>
        <w:p w:rsidR="00AF4F68" w:rsidRDefault="001205F2" w:rsidP="00E83E16">
          <w:pPr>
            <w:pStyle w:val="HeaderRight"/>
          </w:pPr>
          <w:fldSimple w:instr=" REF  Element2 ">
            <w:sdt>
              <w:sdtPr>
                <w:rPr>
                  <w:highlight w:val="yellow"/>
                </w:rPr>
                <w:alias w:val="Element2"/>
                <w:tag w:val="Element2"/>
                <w:id w:val="799807969"/>
              </w:sdtPr>
              <w:sdtEndPr/>
              <w:sdtContent>
                <w:r w:rsidRPr="00662B29">
                  <w:t>Identify the external business environment</w:t>
                </w:r>
              </w:sdtContent>
            </w:sdt>
          </w:fldSimple>
        </w:p>
      </w:tc>
    </w:tr>
  </w:tbl>
  <w:p w:rsidR="00AF4F68" w:rsidRDefault="00AF4F68"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361"/>
      <w:gridCol w:w="4711"/>
    </w:tblGrid>
    <w:tr w:rsidR="00AF4F68" w:rsidTr="00152557">
      <w:trPr>
        <w:trHeight w:val="550"/>
      </w:trPr>
      <w:tc>
        <w:tcPr>
          <w:tcW w:w="4361" w:type="dxa"/>
          <w:shd w:val="clear" w:color="auto" w:fill="45545F"/>
          <w:vAlign w:val="center"/>
        </w:tcPr>
        <w:p w:rsidR="00AF4F68" w:rsidRDefault="001205F2" w:rsidP="00E83E16">
          <w:pPr>
            <w:pStyle w:val="HeaderLeft"/>
          </w:pPr>
          <w:fldSimple w:instr=" REF  Element3 ">
            <w:sdt>
              <w:sdtPr>
                <w:rPr>
                  <w:highlight w:val="yellow"/>
                </w:rPr>
                <w:alias w:val="Element3"/>
                <w:tag w:val="Element3"/>
                <w:id w:val="1050421094"/>
              </w:sdtPr>
              <w:sdtEndPr/>
              <w:sdtContent>
                <w:r w:rsidRPr="00662B29">
                  <w:t>Define and implement business strategies</w:t>
                </w:r>
              </w:sdtContent>
            </w:sdt>
          </w:fldSimple>
        </w:p>
      </w:tc>
      <w:tc>
        <w:tcPr>
          <w:tcW w:w="4711" w:type="dxa"/>
        </w:tcPr>
        <w:p w:rsidR="00AF4F68" w:rsidRDefault="00AF4F68">
          <w:pPr>
            <w:pStyle w:val="Header"/>
          </w:pPr>
        </w:p>
      </w:tc>
    </w:tr>
  </w:tbl>
  <w:p w:rsidR="00AF4F68" w:rsidRDefault="00AF4F68"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928"/>
      <w:gridCol w:w="4144"/>
    </w:tblGrid>
    <w:tr w:rsidR="00AF4F68" w:rsidTr="00152557">
      <w:trPr>
        <w:trHeight w:val="550"/>
      </w:trPr>
      <w:tc>
        <w:tcPr>
          <w:tcW w:w="4928" w:type="dxa"/>
        </w:tcPr>
        <w:p w:rsidR="00AF4F68" w:rsidRDefault="00AF4F68">
          <w:pPr>
            <w:pStyle w:val="Header"/>
          </w:pPr>
        </w:p>
      </w:tc>
      <w:tc>
        <w:tcPr>
          <w:tcW w:w="4144" w:type="dxa"/>
          <w:shd w:val="clear" w:color="auto" w:fill="45545F"/>
          <w:vAlign w:val="center"/>
        </w:tcPr>
        <w:p w:rsidR="00AF4F68" w:rsidRDefault="001205F2" w:rsidP="00E83E16">
          <w:pPr>
            <w:pStyle w:val="HeaderRight"/>
          </w:pPr>
          <w:fldSimple w:instr=" REF  Element3 ">
            <w:sdt>
              <w:sdtPr>
                <w:rPr>
                  <w:highlight w:val="yellow"/>
                </w:rPr>
                <w:alias w:val="Element3"/>
                <w:tag w:val="Element3"/>
                <w:id w:val="472564621"/>
              </w:sdtPr>
              <w:sdtEndPr/>
              <w:sdtContent>
                <w:r w:rsidRPr="00662B29">
                  <w:t>Define and implement business strategies</w:t>
                </w:r>
              </w:sdtContent>
            </w:sdt>
          </w:fldSimple>
        </w:p>
      </w:tc>
    </w:tr>
  </w:tbl>
  <w:p w:rsidR="00AF4F68" w:rsidRDefault="00AF4F68"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361"/>
      <w:gridCol w:w="4711"/>
    </w:tblGrid>
    <w:tr w:rsidR="00AF4F68" w:rsidTr="00152557">
      <w:trPr>
        <w:trHeight w:val="550"/>
      </w:trPr>
      <w:tc>
        <w:tcPr>
          <w:tcW w:w="4361" w:type="dxa"/>
          <w:shd w:val="clear" w:color="auto" w:fill="45545F"/>
          <w:vAlign w:val="center"/>
        </w:tcPr>
        <w:p w:rsidR="00AF4F68" w:rsidRDefault="001205F2" w:rsidP="00E83E16">
          <w:pPr>
            <w:pStyle w:val="HeaderLeft"/>
          </w:pPr>
          <w:fldSimple w:instr=" REF  Element4 ">
            <w:sdt>
              <w:sdtPr>
                <w:rPr>
                  <w:highlight w:val="yellow"/>
                </w:rPr>
                <w:alias w:val="Element4"/>
                <w:tag w:val="Element4"/>
                <w:id w:val="1361545158"/>
              </w:sdtPr>
              <w:sdtEndPr/>
              <w:sdtContent>
                <w:r w:rsidRPr="00662B29">
                  <w:t>Review the effectiveness of business strategies</w:t>
                </w:r>
              </w:sdtContent>
            </w:sdt>
          </w:fldSimple>
        </w:p>
      </w:tc>
      <w:tc>
        <w:tcPr>
          <w:tcW w:w="4711" w:type="dxa"/>
        </w:tcPr>
        <w:p w:rsidR="00AF4F68" w:rsidRDefault="00AF4F68">
          <w:pPr>
            <w:pStyle w:val="Header"/>
          </w:pPr>
        </w:p>
      </w:tc>
    </w:tr>
  </w:tbl>
  <w:p w:rsidR="00AF4F68" w:rsidRDefault="00AF4F68"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928"/>
      <w:gridCol w:w="4144"/>
    </w:tblGrid>
    <w:tr w:rsidR="00AF4F68" w:rsidTr="00152557">
      <w:trPr>
        <w:trHeight w:val="550"/>
      </w:trPr>
      <w:tc>
        <w:tcPr>
          <w:tcW w:w="4928" w:type="dxa"/>
        </w:tcPr>
        <w:p w:rsidR="00AF4F68" w:rsidRDefault="00AF4F68">
          <w:pPr>
            <w:pStyle w:val="Header"/>
          </w:pPr>
        </w:p>
      </w:tc>
      <w:tc>
        <w:tcPr>
          <w:tcW w:w="4144" w:type="dxa"/>
          <w:shd w:val="clear" w:color="auto" w:fill="45545F"/>
          <w:vAlign w:val="center"/>
        </w:tcPr>
        <w:p w:rsidR="00AF4F68" w:rsidRDefault="001205F2" w:rsidP="005B7C2F">
          <w:pPr>
            <w:pStyle w:val="HeaderRight"/>
          </w:pPr>
          <w:fldSimple w:instr=" REF  Element4 ">
            <w:sdt>
              <w:sdtPr>
                <w:rPr>
                  <w:highlight w:val="yellow"/>
                </w:rPr>
                <w:alias w:val="Element4"/>
                <w:tag w:val="Element4"/>
                <w:id w:val="1700047338"/>
              </w:sdtPr>
              <w:sdtEndPr/>
              <w:sdtContent>
                <w:r w:rsidRPr="00662B29">
                  <w:t>Review the effectiveness of business strategies</w:t>
                </w:r>
              </w:sdtContent>
            </w:sdt>
          </w:fldSimple>
        </w:p>
      </w:tc>
    </w:tr>
  </w:tbl>
  <w:p w:rsidR="00AF4F68" w:rsidRDefault="00AF4F68"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361"/>
      <w:gridCol w:w="4711"/>
    </w:tblGrid>
    <w:tr w:rsidR="00AF4F68" w:rsidTr="00152557">
      <w:trPr>
        <w:trHeight w:val="550"/>
      </w:trPr>
      <w:tc>
        <w:tcPr>
          <w:tcW w:w="4361" w:type="dxa"/>
          <w:shd w:val="clear" w:color="auto" w:fill="45545F"/>
          <w:vAlign w:val="center"/>
        </w:tcPr>
        <w:p w:rsidR="00AF4F68" w:rsidRPr="005B7C2F" w:rsidRDefault="001205F2" w:rsidP="005B7C2F">
          <w:pPr>
            <w:pStyle w:val="HeaderLeft"/>
          </w:pPr>
          <w:fldSimple w:instr=" REF  Element5  \* MERGEFORMAT ">
            <w:sdt>
              <w:sdtPr>
                <w:rPr>
                  <w:highlight w:val="yellow"/>
                </w:rPr>
                <w:alias w:val="Element5"/>
                <w:tag w:val="Element5"/>
                <w:id w:val="958842452"/>
              </w:sdtPr>
              <w:sdtEndPr/>
              <w:sdtContent>
                <w:r w:rsidRPr="001205F2">
                  <w:rPr>
                    <w:rStyle w:val="PlaceholderText"/>
                    <w:color w:val="FFFFFF" w:themeColor="background1"/>
                  </w:rPr>
                  <w:t>Manage risk associated</w:t>
                </w:r>
                <w:r w:rsidRPr="001205F2">
                  <w:rPr>
                    <w:rStyle w:val="PlaceholderText"/>
                  </w:rPr>
                  <w:t xml:space="preserve"> </w:t>
                </w:r>
                <w:r w:rsidRPr="00662B29">
                  <w:t>with business strategies</w:t>
                </w:r>
              </w:sdtContent>
            </w:sdt>
          </w:fldSimple>
        </w:p>
      </w:tc>
      <w:tc>
        <w:tcPr>
          <w:tcW w:w="4711" w:type="dxa"/>
        </w:tcPr>
        <w:p w:rsidR="00AF4F68" w:rsidRDefault="00AF4F68">
          <w:pPr>
            <w:pStyle w:val="Header"/>
          </w:pPr>
        </w:p>
      </w:tc>
    </w:tr>
  </w:tbl>
  <w:p w:rsidR="00AF4F68" w:rsidRDefault="00AF4F68"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4928"/>
      <w:gridCol w:w="4144"/>
    </w:tblGrid>
    <w:tr w:rsidR="00AF4F68" w:rsidTr="00152557">
      <w:trPr>
        <w:trHeight w:val="550"/>
      </w:trPr>
      <w:tc>
        <w:tcPr>
          <w:tcW w:w="4928" w:type="dxa"/>
        </w:tcPr>
        <w:p w:rsidR="00AF4F68" w:rsidRPr="00F45C9A" w:rsidRDefault="00AF4F68">
          <w:pPr>
            <w:pStyle w:val="Header"/>
          </w:pPr>
        </w:p>
      </w:tc>
      <w:tc>
        <w:tcPr>
          <w:tcW w:w="4144" w:type="dxa"/>
          <w:shd w:val="clear" w:color="auto" w:fill="45545F"/>
          <w:vAlign w:val="center"/>
        </w:tcPr>
        <w:p w:rsidR="00AF4F68" w:rsidRPr="00F45C9A" w:rsidRDefault="001205F2" w:rsidP="005B7C2F">
          <w:pPr>
            <w:pStyle w:val="HeaderRight"/>
          </w:pPr>
          <w:fldSimple w:instr=" REF  Element5  \* MERGEFORMAT ">
            <w:sdt>
              <w:sdtPr>
                <w:alias w:val="Element5"/>
                <w:tag w:val="Element5"/>
                <w:id w:val="862318814"/>
              </w:sdtPr>
              <w:sdtEndPr/>
              <w:sdtContent>
                <w:r w:rsidRPr="001205F2">
                  <w:rPr>
                    <w:rStyle w:val="PlaceholderText"/>
                    <w:color w:val="FFFFFF" w:themeColor="background1"/>
                  </w:rPr>
                  <w:t>Manage risk associated</w:t>
                </w:r>
                <w:r w:rsidRPr="001205F2">
                  <w:rPr>
                    <w:rStyle w:val="PlaceholderText"/>
                  </w:rPr>
                  <w:t xml:space="preserve"> </w:t>
                </w:r>
                <w:r w:rsidRPr="00662B29">
                  <w:t>with business strategies</w:t>
                </w:r>
              </w:sdtContent>
            </w:sdt>
          </w:fldSimple>
        </w:p>
      </w:tc>
    </w:tr>
  </w:tbl>
  <w:p w:rsidR="00AF4F68" w:rsidRDefault="00AF4F68"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862"/>
      <w:gridCol w:w="6210"/>
    </w:tblGrid>
    <w:tr w:rsidR="00AF4F68" w:rsidTr="00785EE9">
      <w:trPr>
        <w:trHeight w:val="550"/>
      </w:trPr>
      <w:tc>
        <w:tcPr>
          <w:tcW w:w="2835" w:type="dxa"/>
          <w:shd w:val="clear" w:color="auto" w:fill="45545F"/>
          <w:vAlign w:val="center"/>
        </w:tcPr>
        <w:p w:rsidR="00AF4F68" w:rsidRPr="005B7C2F" w:rsidRDefault="00AF4F68" w:rsidP="005B7C2F">
          <w:pPr>
            <w:pStyle w:val="HeaderLeft"/>
          </w:pPr>
          <w:r>
            <w:t>Presentation of written work</w:t>
          </w:r>
        </w:p>
      </w:tc>
      <w:tc>
        <w:tcPr>
          <w:tcW w:w="6151" w:type="dxa"/>
        </w:tcPr>
        <w:p w:rsidR="00AF4F68" w:rsidRDefault="00AF4F68">
          <w:pPr>
            <w:pStyle w:val="Header"/>
          </w:pPr>
        </w:p>
      </w:tc>
    </w:tr>
  </w:tbl>
  <w:p w:rsidR="00AF4F68" w:rsidRDefault="00AF4F68"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269"/>
      <w:gridCol w:w="2803"/>
    </w:tblGrid>
    <w:tr w:rsidR="00AF4F68" w:rsidTr="00785EE9">
      <w:trPr>
        <w:trHeight w:val="550"/>
      </w:trPr>
      <w:tc>
        <w:tcPr>
          <w:tcW w:w="6345" w:type="dxa"/>
        </w:tcPr>
        <w:p w:rsidR="00AF4F68" w:rsidRDefault="00AF4F68">
          <w:pPr>
            <w:pStyle w:val="Header"/>
          </w:pPr>
        </w:p>
      </w:tc>
      <w:tc>
        <w:tcPr>
          <w:tcW w:w="2835" w:type="dxa"/>
          <w:shd w:val="clear" w:color="auto" w:fill="45545F"/>
          <w:vAlign w:val="center"/>
        </w:tcPr>
        <w:p w:rsidR="00AF4F68" w:rsidRPr="00785EE9" w:rsidRDefault="00AF4F68" w:rsidP="00785EE9">
          <w:pPr>
            <w:pStyle w:val="HeaderRight"/>
          </w:pPr>
          <w:r>
            <w:t>Presentation of written work</w:t>
          </w:r>
        </w:p>
      </w:tc>
    </w:tr>
  </w:tbl>
  <w:p w:rsidR="00AF4F68" w:rsidRDefault="00AF4F68"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332"/>
      <w:gridCol w:w="6740"/>
    </w:tblGrid>
    <w:tr w:rsidR="00AF4F68" w:rsidTr="00785EE9">
      <w:trPr>
        <w:trHeight w:val="550"/>
      </w:trPr>
      <w:tc>
        <w:tcPr>
          <w:tcW w:w="2268" w:type="dxa"/>
          <w:shd w:val="clear" w:color="auto" w:fill="45545F"/>
          <w:vAlign w:val="center"/>
        </w:tcPr>
        <w:p w:rsidR="00AF4F68" w:rsidRPr="005B7C2F" w:rsidRDefault="00AF4F68" w:rsidP="005B7C2F">
          <w:pPr>
            <w:pStyle w:val="HeaderLeft"/>
          </w:pPr>
          <w:r>
            <w:t>Recommended reading</w:t>
          </w:r>
        </w:p>
      </w:tc>
      <w:tc>
        <w:tcPr>
          <w:tcW w:w="6554" w:type="dxa"/>
        </w:tcPr>
        <w:p w:rsidR="00AF4F68" w:rsidRDefault="00AF4F68">
          <w:pPr>
            <w:pStyle w:val="Header"/>
          </w:pPr>
        </w:p>
      </w:tc>
    </w:tr>
  </w:tbl>
  <w:p w:rsidR="00AF4F68" w:rsidRDefault="00AF4F68"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683"/>
      <w:gridCol w:w="2389"/>
    </w:tblGrid>
    <w:tr w:rsidR="00AF4F68" w:rsidTr="00785EE9">
      <w:trPr>
        <w:trHeight w:val="550"/>
      </w:trPr>
      <w:tc>
        <w:tcPr>
          <w:tcW w:w="6345" w:type="dxa"/>
        </w:tcPr>
        <w:p w:rsidR="00AF4F68" w:rsidRDefault="00AF4F68">
          <w:pPr>
            <w:pStyle w:val="Header"/>
          </w:pPr>
        </w:p>
      </w:tc>
      <w:tc>
        <w:tcPr>
          <w:tcW w:w="2268" w:type="dxa"/>
          <w:shd w:val="clear" w:color="auto" w:fill="45545F"/>
          <w:vAlign w:val="center"/>
        </w:tcPr>
        <w:p w:rsidR="00AF4F68" w:rsidRPr="00785EE9" w:rsidRDefault="00AF4F68" w:rsidP="00785EE9">
          <w:pPr>
            <w:pStyle w:val="HeaderRight"/>
          </w:pPr>
          <w:r>
            <w:t>Recommended reading</w:t>
          </w:r>
        </w:p>
      </w:tc>
    </w:tr>
  </w:tbl>
  <w:p w:rsidR="00AF4F68" w:rsidRDefault="00AF4F68"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2543"/>
      <w:gridCol w:w="6529"/>
    </w:tblGrid>
    <w:tr w:rsidR="00AF4F68" w:rsidTr="00785EE9">
      <w:trPr>
        <w:trHeight w:val="550"/>
      </w:trPr>
      <w:tc>
        <w:tcPr>
          <w:tcW w:w="2552" w:type="dxa"/>
          <w:shd w:val="clear" w:color="auto" w:fill="45545F"/>
          <w:vAlign w:val="center"/>
        </w:tcPr>
        <w:p w:rsidR="00AF4F68" w:rsidRPr="005B7C2F" w:rsidRDefault="00AF4F68" w:rsidP="005B7C2F">
          <w:pPr>
            <w:pStyle w:val="HeaderLeft"/>
          </w:pPr>
          <w:r>
            <w:t>Trainee evaluation sheet</w:t>
          </w:r>
        </w:p>
      </w:tc>
      <w:tc>
        <w:tcPr>
          <w:tcW w:w="6554" w:type="dxa"/>
        </w:tcPr>
        <w:p w:rsidR="00AF4F68" w:rsidRDefault="00AF4F68">
          <w:pPr>
            <w:pStyle w:val="Header"/>
          </w:pPr>
        </w:p>
      </w:tc>
    </w:tr>
  </w:tbl>
  <w:p w:rsidR="00AF4F68" w:rsidRDefault="00AF4F68"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6470"/>
      <w:gridCol w:w="2602"/>
    </w:tblGrid>
    <w:tr w:rsidR="00AF4F68" w:rsidTr="00785EE9">
      <w:trPr>
        <w:trHeight w:val="550"/>
      </w:trPr>
      <w:tc>
        <w:tcPr>
          <w:tcW w:w="6345" w:type="dxa"/>
        </w:tcPr>
        <w:p w:rsidR="00AF4F68" w:rsidRDefault="00AF4F68">
          <w:pPr>
            <w:pStyle w:val="Header"/>
          </w:pPr>
        </w:p>
      </w:tc>
      <w:tc>
        <w:tcPr>
          <w:tcW w:w="2552" w:type="dxa"/>
          <w:shd w:val="clear" w:color="auto" w:fill="45545F"/>
          <w:vAlign w:val="center"/>
        </w:tcPr>
        <w:p w:rsidR="00AF4F68" w:rsidRPr="00785EE9" w:rsidRDefault="00AF4F68" w:rsidP="00785EE9">
          <w:pPr>
            <w:pStyle w:val="HeaderRight"/>
          </w:pPr>
          <w:r>
            <w:t>Trainee evaluation sheet</w:t>
          </w:r>
        </w:p>
      </w:tc>
    </w:tr>
  </w:tbl>
  <w:p w:rsidR="00AF4F68" w:rsidRDefault="00AF4F68"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3107"/>
      <w:gridCol w:w="5965"/>
    </w:tblGrid>
    <w:tr w:rsidR="00AF4F68" w:rsidTr="00AD7B23">
      <w:trPr>
        <w:trHeight w:val="550"/>
      </w:trPr>
      <w:tc>
        <w:tcPr>
          <w:tcW w:w="3402" w:type="dxa"/>
          <w:shd w:val="clear" w:color="auto" w:fill="45545F"/>
          <w:vAlign w:val="center"/>
        </w:tcPr>
        <w:p w:rsidR="00AF4F68" w:rsidRPr="005B7C2F" w:rsidRDefault="00AF4F68" w:rsidP="005B7C2F">
          <w:pPr>
            <w:pStyle w:val="HeaderLeft"/>
          </w:pPr>
          <w:r w:rsidRPr="00EB092C">
            <w:t>Trainee self-assessment checklist</w:t>
          </w:r>
        </w:p>
      </w:tc>
      <w:tc>
        <w:tcPr>
          <w:tcW w:w="6554" w:type="dxa"/>
        </w:tcPr>
        <w:p w:rsidR="00AF4F68" w:rsidRDefault="00AF4F68">
          <w:pPr>
            <w:pStyle w:val="Header"/>
          </w:pPr>
        </w:p>
      </w:tc>
    </w:tr>
  </w:tbl>
  <w:p w:rsidR="00AF4F68" w:rsidRDefault="00AF4F68"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bottom w:val="single" w:sz="4" w:space="0" w:color="45545F"/>
      </w:tblBorders>
      <w:tblLayout w:type="fixed"/>
      <w:tblLook w:val="04A0" w:firstRow="1" w:lastRow="0" w:firstColumn="1" w:lastColumn="0" w:noHBand="0" w:noVBand="1"/>
    </w:tblPr>
    <w:tblGrid>
      <w:gridCol w:w="5900"/>
      <w:gridCol w:w="3172"/>
    </w:tblGrid>
    <w:tr w:rsidR="00AF4F68" w:rsidTr="00AD7B23">
      <w:trPr>
        <w:trHeight w:val="550"/>
      </w:trPr>
      <w:tc>
        <w:tcPr>
          <w:tcW w:w="6345" w:type="dxa"/>
        </w:tcPr>
        <w:p w:rsidR="00AF4F68" w:rsidRDefault="00AF4F68">
          <w:pPr>
            <w:pStyle w:val="Header"/>
          </w:pPr>
        </w:p>
      </w:tc>
      <w:tc>
        <w:tcPr>
          <w:tcW w:w="3402" w:type="dxa"/>
          <w:shd w:val="clear" w:color="auto" w:fill="45545F"/>
          <w:vAlign w:val="center"/>
        </w:tcPr>
        <w:p w:rsidR="00AF4F68" w:rsidRPr="00785EE9" w:rsidRDefault="00AF4F68" w:rsidP="00785EE9">
          <w:pPr>
            <w:pStyle w:val="HeaderRight"/>
          </w:pPr>
          <w:r w:rsidRPr="00EB092C">
            <w:t>Trainee self-assessment checklist</w:t>
          </w:r>
        </w:p>
      </w:tc>
    </w:tr>
  </w:tbl>
  <w:p w:rsidR="00AF4F68" w:rsidRDefault="00AF4F68"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F68" w:rsidRDefault="00AF4F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0B0AC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AC802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DF85EB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5C0E2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8EE6B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80BAA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EA98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FF54D1D6"/>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975ABEC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F1496D"/>
    <w:multiLevelType w:val="hybridMultilevel"/>
    <w:tmpl w:val="2706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B11648"/>
    <w:multiLevelType w:val="hybridMultilevel"/>
    <w:tmpl w:val="15360C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977E71"/>
    <w:multiLevelType w:val="hybridMultilevel"/>
    <w:tmpl w:val="11F68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271795"/>
    <w:multiLevelType w:val="hybridMultilevel"/>
    <w:tmpl w:val="D0BC4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405D84"/>
    <w:multiLevelType w:val="hybridMultilevel"/>
    <w:tmpl w:val="D4069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A2087C"/>
    <w:multiLevelType w:val="hybridMultilevel"/>
    <w:tmpl w:val="3AD0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E64E5A"/>
    <w:multiLevelType w:val="hybridMultilevel"/>
    <w:tmpl w:val="30385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44867FA"/>
    <w:multiLevelType w:val="hybridMultilevel"/>
    <w:tmpl w:val="C1A2E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6556F1"/>
    <w:multiLevelType w:val="hybridMultilevel"/>
    <w:tmpl w:val="4496C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094A37"/>
    <w:multiLevelType w:val="hybridMultilevel"/>
    <w:tmpl w:val="DDB8A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5825F4"/>
    <w:multiLevelType w:val="hybridMultilevel"/>
    <w:tmpl w:val="5972D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7510B8"/>
    <w:multiLevelType w:val="hybridMultilevel"/>
    <w:tmpl w:val="1BF27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AE0B4F"/>
    <w:multiLevelType w:val="hybridMultilevel"/>
    <w:tmpl w:val="30A82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C453D9"/>
    <w:multiLevelType w:val="hybridMultilevel"/>
    <w:tmpl w:val="0204D1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06616C7B"/>
    <w:multiLevelType w:val="hybridMultilevel"/>
    <w:tmpl w:val="4DFE9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6A9256E"/>
    <w:multiLevelType w:val="hybridMultilevel"/>
    <w:tmpl w:val="5C301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7723B4"/>
    <w:multiLevelType w:val="hybridMultilevel"/>
    <w:tmpl w:val="F6D6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7" w15:restartNumberingAfterBreak="0">
    <w:nsid w:val="086251BB"/>
    <w:multiLevelType w:val="hybridMultilevel"/>
    <w:tmpl w:val="5F8A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C344DF"/>
    <w:multiLevelType w:val="hybridMultilevel"/>
    <w:tmpl w:val="DD385B8A"/>
    <w:lvl w:ilvl="0" w:tplc="0C090001">
      <w:start w:val="1"/>
      <w:numFmt w:val="bullet"/>
      <w:pStyle w:val="Bullet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09F81A21"/>
    <w:multiLevelType w:val="hybridMultilevel"/>
    <w:tmpl w:val="1580140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0" w15:restartNumberingAfterBreak="0">
    <w:nsid w:val="0A3849D9"/>
    <w:multiLevelType w:val="hybridMultilevel"/>
    <w:tmpl w:val="A7587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B014E19"/>
    <w:multiLevelType w:val="hybridMultilevel"/>
    <w:tmpl w:val="AF4C8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0B992852"/>
    <w:multiLevelType w:val="hybridMultilevel"/>
    <w:tmpl w:val="30AC9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C30380C"/>
    <w:multiLevelType w:val="hybridMultilevel"/>
    <w:tmpl w:val="A204E4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C820B19"/>
    <w:multiLevelType w:val="hybridMultilevel"/>
    <w:tmpl w:val="C9462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DE54E5D"/>
    <w:multiLevelType w:val="hybridMultilevel"/>
    <w:tmpl w:val="28EC3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EBB4297"/>
    <w:multiLevelType w:val="hybridMultilevel"/>
    <w:tmpl w:val="B15A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443239"/>
    <w:multiLevelType w:val="hybridMultilevel"/>
    <w:tmpl w:val="4A783A0E"/>
    <w:lvl w:ilvl="0" w:tplc="0C090001">
      <w:start w:val="1"/>
      <w:numFmt w:val="bullet"/>
      <w:lvlText w:val=""/>
      <w:lvlJc w:val="left"/>
      <w:pPr>
        <w:ind w:left="720" w:hanging="360"/>
      </w:pPr>
      <w:rPr>
        <w:rFonts w:ascii="Symbol" w:hAnsi="Symbol" w:hint="default"/>
      </w:rPr>
    </w:lvl>
    <w:lvl w:ilvl="1" w:tplc="0C090003">
      <w:numFmt w:val="bullet"/>
      <w:lvlText w:val="–"/>
      <w:lvlJc w:val="left"/>
      <w:pPr>
        <w:ind w:left="1440" w:hanging="360"/>
      </w:pPr>
      <w:rPr>
        <w:rFonts w:ascii="Helvetica" w:eastAsiaTheme="minorHAnsi" w:hAnsi="Helvetica" w:cs="Courier"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104A0C2A"/>
    <w:multiLevelType w:val="hybridMultilevel"/>
    <w:tmpl w:val="A5065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9734B6"/>
    <w:multiLevelType w:val="multilevel"/>
    <w:tmpl w:val="FC9A537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A53007"/>
    <w:multiLevelType w:val="hybridMultilevel"/>
    <w:tmpl w:val="92A8B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DF0164"/>
    <w:multiLevelType w:val="hybridMultilevel"/>
    <w:tmpl w:val="FF14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E432ED"/>
    <w:multiLevelType w:val="hybridMultilevel"/>
    <w:tmpl w:val="A332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FF441D"/>
    <w:multiLevelType w:val="hybridMultilevel"/>
    <w:tmpl w:val="9802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2D1A3F"/>
    <w:multiLevelType w:val="hybridMultilevel"/>
    <w:tmpl w:val="18A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F16DCA"/>
    <w:multiLevelType w:val="hybridMultilevel"/>
    <w:tmpl w:val="4F58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21F6C88"/>
    <w:multiLevelType w:val="hybridMultilevel"/>
    <w:tmpl w:val="C9F0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F213FC"/>
    <w:multiLevelType w:val="hybridMultilevel"/>
    <w:tmpl w:val="A366F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850176"/>
    <w:multiLevelType w:val="hybridMultilevel"/>
    <w:tmpl w:val="796EE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7A4F3C"/>
    <w:multiLevelType w:val="hybridMultilevel"/>
    <w:tmpl w:val="C974FA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EF55F9"/>
    <w:multiLevelType w:val="hybridMultilevel"/>
    <w:tmpl w:val="ED9C28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166E2DA4"/>
    <w:multiLevelType w:val="hybridMultilevel"/>
    <w:tmpl w:val="3D185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6AF75DB"/>
    <w:multiLevelType w:val="hybridMultilevel"/>
    <w:tmpl w:val="49E2D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6F14C0D"/>
    <w:multiLevelType w:val="hybridMultilevel"/>
    <w:tmpl w:val="89EE1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76A72DA"/>
    <w:multiLevelType w:val="hybridMultilevel"/>
    <w:tmpl w:val="D3528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17763F26"/>
    <w:multiLevelType w:val="hybridMultilevel"/>
    <w:tmpl w:val="8DE29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7" w15:restartNumberingAfterBreak="0">
    <w:nsid w:val="183B418A"/>
    <w:multiLevelType w:val="hybridMultilevel"/>
    <w:tmpl w:val="3A368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8506433"/>
    <w:multiLevelType w:val="hybridMultilevel"/>
    <w:tmpl w:val="8A3E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8577F0F"/>
    <w:multiLevelType w:val="hybridMultilevel"/>
    <w:tmpl w:val="93BCF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86C2933"/>
    <w:multiLevelType w:val="hybridMultilevel"/>
    <w:tmpl w:val="A0021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18DA24AA"/>
    <w:multiLevelType w:val="hybridMultilevel"/>
    <w:tmpl w:val="6B32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8DB3CA5"/>
    <w:multiLevelType w:val="hybridMultilevel"/>
    <w:tmpl w:val="95A462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19300047"/>
    <w:multiLevelType w:val="hybridMultilevel"/>
    <w:tmpl w:val="0E24D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13002A"/>
    <w:multiLevelType w:val="hybridMultilevel"/>
    <w:tmpl w:val="D5B6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555556"/>
    <w:multiLevelType w:val="hybridMultilevel"/>
    <w:tmpl w:val="FE3C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B6528F3"/>
    <w:multiLevelType w:val="hybridMultilevel"/>
    <w:tmpl w:val="6CC4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DD23B1"/>
    <w:multiLevelType w:val="hybridMultilevel"/>
    <w:tmpl w:val="EE5282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1CA63259"/>
    <w:multiLevelType w:val="hybridMultilevel"/>
    <w:tmpl w:val="675CC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CC55559"/>
    <w:multiLevelType w:val="hybridMultilevel"/>
    <w:tmpl w:val="17EAF2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7F5992"/>
    <w:multiLevelType w:val="hybridMultilevel"/>
    <w:tmpl w:val="242C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F33CBB"/>
    <w:multiLevelType w:val="hybridMultilevel"/>
    <w:tmpl w:val="4DDC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474A66"/>
    <w:multiLevelType w:val="hybridMultilevel"/>
    <w:tmpl w:val="BB68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4A2804"/>
    <w:multiLevelType w:val="hybridMultilevel"/>
    <w:tmpl w:val="C0C6E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E26C06"/>
    <w:multiLevelType w:val="hybridMultilevel"/>
    <w:tmpl w:val="D302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F250F63"/>
    <w:multiLevelType w:val="hybridMultilevel"/>
    <w:tmpl w:val="FFC6F6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FE66B36"/>
    <w:multiLevelType w:val="hybridMultilevel"/>
    <w:tmpl w:val="991E9F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2028678E"/>
    <w:multiLevelType w:val="hybridMultilevel"/>
    <w:tmpl w:val="F67CA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03A78C0"/>
    <w:multiLevelType w:val="hybridMultilevel"/>
    <w:tmpl w:val="60B46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7E27BF"/>
    <w:multiLevelType w:val="hybridMultilevel"/>
    <w:tmpl w:val="0FAE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0A34B8D"/>
    <w:multiLevelType w:val="hybridMultilevel"/>
    <w:tmpl w:val="564AD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BD2923"/>
    <w:multiLevelType w:val="hybridMultilevel"/>
    <w:tmpl w:val="99060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10F6E0A"/>
    <w:multiLevelType w:val="hybridMultilevel"/>
    <w:tmpl w:val="B8DE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1393A92"/>
    <w:multiLevelType w:val="hybridMultilevel"/>
    <w:tmpl w:val="75640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1574380"/>
    <w:multiLevelType w:val="hybridMultilevel"/>
    <w:tmpl w:val="AFB2F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16F509C"/>
    <w:multiLevelType w:val="hybridMultilevel"/>
    <w:tmpl w:val="5022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1B42F4C"/>
    <w:multiLevelType w:val="hybridMultilevel"/>
    <w:tmpl w:val="43C0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C226C5"/>
    <w:multiLevelType w:val="hybridMultilevel"/>
    <w:tmpl w:val="13A6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396645"/>
    <w:multiLevelType w:val="hybridMultilevel"/>
    <w:tmpl w:val="5BB0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854A17"/>
    <w:multiLevelType w:val="hybridMultilevel"/>
    <w:tmpl w:val="30941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B319A1"/>
    <w:multiLevelType w:val="hybridMultilevel"/>
    <w:tmpl w:val="D7266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4E64E29"/>
    <w:multiLevelType w:val="hybridMultilevel"/>
    <w:tmpl w:val="70BA09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3E73BF"/>
    <w:multiLevelType w:val="hybridMultilevel"/>
    <w:tmpl w:val="5664B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57956B5"/>
    <w:multiLevelType w:val="hybridMultilevel"/>
    <w:tmpl w:val="D5C2F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5FC6C04"/>
    <w:multiLevelType w:val="hybridMultilevel"/>
    <w:tmpl w:val="2894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6C74B49"/>
    <w:multiLevelType w:val="hybridMultilevel"/>
    <w:tmpl w:val="50B4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6D57A67"/>
    <w:multiLevelType w:val="hybridMultilevel"/>
    <w:tmpl w:val="3266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6DB684A"/>
    <w:multiLevelType w:val="hybridMultilevel"/>
    <w:tmpl w:val="7400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116A7C"/>
    <w:multiLevelType w:val="hybridMultilevel"/>
    <w:tmpl w:val="A4A0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7C8537E"/>
    <w:multiLevelType w:val="hybridMultilevel"/>
    <w:tmpl w:val="B7C0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7D424E3"/>
    <w:multiLevelType w:val="hybridMultilevel"/>
    <w:tmpl w:val="8BFE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3A6DD8"/>
    <w:multiLevelType w:val="hybridMultilevel"/>
    <w:tmpl w:val="AAEED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87F4312"/>
    <w:multiLevelType w:val="hybridMultilevel"/>
    <w:tmpl w:val="76620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94A2EE4"/>
    <w:multiLevelType w:val="hybridMultilevel"/>
    <w:tmpl w:val="250A7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9666383"/>
    <w:multiLevelType w:val="hybridMultilevel"/>
    <w:tmpl w:val="BDF0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9B54055"/>
    <w:multiLevelType w:val="hybridMultilevel"/>
    <w:tmpl w:val="727E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9C34A21"/>
    <w:multiLevelType w:val="hybridMultilevel"/>
    <w:tmpl w:val="5662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B785B26"/>
    <w:multiLevelType w:val="hybridMultilevel"/>
    <w:tmpl w:val="FE30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BBB5120"/>
    <w:multiLevelType w:val="hybridMultilevel"/>
    <w:tmpl w:val="A89E2384"/>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BBC124D"/>
    <w:multiLevelType w:val="hybridMultilevel"/>
    <w:tmpl w:val="86A2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C091335"/>
    <w:multiLevelType w:val="hybridMultilevel"/>
    <w:tmpl w:val="1B668C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2D042458"/>
    <w:multiLevelType w:val="hybridMultilevel"/>
    <w:tmpl w:val="0F90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D235800"/>
    <w:multiLevelType w:val="hybridMultilevel"/>
    <w:tmpl w:val="9792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651712"/>
    <w:multiLevelType w:val="hybridMultilevel"/>
    <w:tmpl w:val="80E082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15:restartNumberingAfterBreak="0">
    <w:nsid w:val="2E652362"/>
    <w:multiLevelType w:val="hybridMultilevel"/>
    <w:tmpl w:val="2AFA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C83EB7"/>
    <w:multiLevelType w:val="hybridMultilevel"/>
    <w:tmpl w:val="569C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46241B"/>
    <w:multiLevelType w:val="hybridMultilevel"/>
    <w:tmpl w:val="CDE0A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11A760A"/>
    <w:multiLevelType w:val="hybridMultilevel"/>
    <w:tmpl w:val="5C46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1363133"/>
    <w:multiLevelType w:val="hybridMultilevel"/>
    <w:tmpl w:val="7888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1764233"/>
    <w:multiLevelType w:val="hybridMultilevel"/>
    <w:tmpl w:val="E0662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1B47E90"/>
    <w:multiLevelType w:val="hybridMultilevel"/>
    <w:tmpl w:val="53486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4B3370"/>
    <w:multiLevelType w:val="hybridMultilevel"/>
    <w:tmpl w:val="1E82CC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E822EF"/>
    <w:multiLevelType w:val="hybridMultilevel"/>
    <w:tmpl w:val="AD56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4A56602"/>
    <w:multiLevelType w:val="hybridMultilevel"/>
    <w:tmpl w:val="32A8AB4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4EB4CD9"/>
    <w:multiLevelType w:val="hybridMultilevel"/>
    <w:tmpl w:val="B076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53D1344"/>
    <w:multiLevelType w:val="hybridMultilevel"/>
    <w:tmpl w:val="71AC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5A64E21"/>
    <w:multiLevelType w:val="hybridMultilevel"/>
    <w:tmpl w:val="24BC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AD768E"/>
    <w:multiLevelType w:val="hybridMultilevel"/>
    <w:tmpl w:val="F9B2B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15:restartNumberingAfterBreak="0">
    <w:nsid w:val="35F24282"/>
    <w:multiLevelType w:val="hybridMultilevel"/>
    <w:tmpl w:val="8C400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63852EB"/>
    <w:multiLevelType w:val="hybridMultilevel"/>
    <w:tmpl w:val="816A1D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0" w15:restartNumberingAfterBreak="0">
    <w:nsid w:val="365E7754"/>
    <w:multiLevelType w:val="hybridMultilevel"/>
    <w:tmpl w:val="303E3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94093B"/>
    <w:multiLevelType w:val="hybridMultilevel"/>
    <w:tmpl w:val="9D3EF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71D235D"/>
    <w:multiLevelType w:val="hybridMultilevel"/>
    <w:tmpl w:val="BF20E4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377B3452"/>
    <w:multiLevelType w:val="hybridMultilevel"/>
    <w:tmpl w:val="88744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80251D0"/>
    <w:multiLevelType w:val="hybridMultilevel"/>
    <w:tmpl w:val="DE5E6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8A141A7"/>
    <w:multiLevelType w:val="hybridMultilevel"/>
    <w:tmpl w:val="CB3C35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B959A5"/>
    <w:multiLevelType w:val="hybridMultilevel"/>
    <w:tmpl w:val="E58E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D8684C"/>
    <w:multiLevelType w:val="hybridMultilevel"/>
    <w:tmpl w:val="D9DEA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93014DD"/>
    <w:multiLevelType w:val="hybridMultilevel"/>
    <w:tmpl w:val="4CA4BD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9D01629"/>
    <w:multiLevelType w:val="hybridMultilevel"/>
    <w:tmpl w:val="AA6EB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B91427"/>
    <w:multiLevelType w:val="hybridMultilevel"/>
    <w:tmpl w:val="C1D6C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D83845"/>
    <w:multiLevelType w:val="hybridMultilevel"/>
    <w:tmpl w:val="DD8C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B1B479C"/>
    <w:multiLevelType w:val="hybridMultilevel"/>
    <w:tmpl w:val="028054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15:restartNumberingAfterBreak="0">
    <w:nsid w:val="3B351DD4"/>
    <w:multiLevelType w:val="hybridMultilevel"/>
    <w:tmpl w:val="0FC44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B585FED"/>
    <w:multiLevelType w:val="hybridMultilevel"/>
    <w:tmpl w:val="B4302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B846FE5"/>
    <w:multiLevelType w:val="hybridMultilevel"/>
    <w:tmpl w:val="D716F7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BA0277A"/>
    <w:multiLevelType w:val="hybridMultilevel"/>
    <w:tmpl w:val="584C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BAD1462"/>
    <w:multiLevelType w:val="hybridMultilevel"/>
    <w:tmpl w:val="6B3443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8" w15:restartNumberingAfterBreak="0">
    <w:nsid w:val="3BB3063C"/>
    <w:multiLevelType w:val="hybridMultilevel"/>
    <w:tmpl w:val="C9A2DC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C51272B"/>
    <w:multiLevelType w:val="hybridMultilevel"/>
    <w:tmpl w:val="A702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D2C1279"/>
    <w:multiLevelType w:val="hybridMultilevel"/>
    <w:tmpl w:val="C8DEA4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3D7573B0"/>
    <w:multiLevelType w:val="hybridMultilevel"/>
    <w:tmpl w:val="DF48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E046627"/>
    <w:multiLevelType w:val="hybridMultilevel"/>
    <w:tmpl w:val="896EAB2E"/>
    <w:lvl w:ilvl="0" w:tplc="4FD2ACF8">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3" w15:restartNumberingAfterBreak="0">
    <w:nsid w:val="3F0739EE"/>
    <w:multiLevelType w:val="hybridMultilevel"/>
    <w:tmpl w:val="4B78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F28247E"/>
    <w:multiLevelType w:val="hybridMultilevel"/>
    <w:tmpl w:val="55841E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04838EB"/>
    <w:multiLevelType w:val="hybridMultilevel"/>
    <w:tmpl w:val="8EA6EAEE"/>
    <w:lvl w:ilvl="0" w:tplc="04090001">
      <w:start w:val="1"/>
      <w:numFmt w:val="bullet"/>
      <w:lvlText w:val=""/>
      <w:lvlJc w:val="left"/>
      <w:pPr>
        <w:ind w:left="717"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6" w15:restartNumberingAfterBreak="0">
    <w:nsid w:val="40DD21A5"/>
    <w:multiLevelType w:val="hybridMultilevel"/>
    <w:tmpl w:val="D6F86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105342"/>
    <w:multiLevelType w:val="hybridMultilevel"/>
    <w:tmpl w:val="BF6C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11E5697"/>
    <w:multiLevelType w:val="hybridMultilevel"/>
    <w:tmpl w:val="424A8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16A4B37"/>
    <w:multiLevelType w:val="hybridMultilevel"/>
    <w:tmpl w:val="74EC1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C15A7D"/>
    <w:multiLevelType w:val="hybridMultilevel"/>
    <w:tmpl w:val="6A2C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2921516"/>
    <w:multiLevelType w:val="hybridMultilevel"/>
    <w:tmpl w:val="292A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2B600F5"/>
    <w:multiLevelType w:val="hybridMultilevel"/>
    <w:tmpl w:val="E5E62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3BD6BDD"/>
    <w:multiLevelType w:val="hybridMultilevel"/>
    <w:tmpl w:val="7BD06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55931AB"/>
    <w:multiLevelType w:val="hybridMultilevel"/>
    <w:tmpl w:val="4FB8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5B97BC9"/>
    <w:multiLevelType w:val="hybridMultilevel"/>
    <w:tmpl w:val="4942CE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5F3301B"/>
    <w:multiLevelType w:val="hybridMultilevel"/>
    <w:tmpl w:val="725C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6393203"/>
    <w:multiLevelType w:val="hybridMultilevel"/>
    <w:tmpl w:val="D018C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6794933"/>
    <w:multiLevelType w:val="hybridMultilevel"/>
    <w:tmpl w:val="E1FAC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6A276A1"/>
    <w:multiLevelType w:val="hybridMultilevel"/>
    <w:tmpl w:val="7A7A39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6A56F19"/>
    <w:multiLevelType w:val="hybridMultilevel"/>
    <w:tmpl w:val="C6869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6D51BC0"/>
    <w:multiLevelType w:val="hybridMultilevel"/>
    <w:tmpl w:val="A1B89C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79C5F28"/>
    <w:multiLevelType w:val="hybridMultilevel"/>
    <w:tmpl w:val="B9D828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7BC33A6"/>
    <w:multiLevelType w:val="hybridMultilevel"/>
    <w:tmpl w:val="33409D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7CF04AD"/>
    <w:multiLevelType w:val="hybridMultilevel"/>
    <w:tmpl w:val="0DF6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7F127BA"/>
    <w:multiLevelType w:val="hybridMultilevel"/>
    <w:tmpl w:val="85801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8ED6C8D"/>
    <w:multiLevelType w:val="hybridMultilevel"/>
    <w:tmpl w:val="3BB62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9823C4A"/>
    <w:multiLevelType w:val="hybridMultilevel"/>
    <w:tmpl w:val="6164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99405A2"/>
    <w:multiLevelType w:val="hybridMultilevel"/>
    <w:tmpl w:val="890AC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A2B0531"/>
    <w:multiLevelType w:val="hybridMultilevel"/>
    <w:tmpl w:val="A27A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A9F6EE5"/>
    <w:multiLevelType w:val="hybridMultilevel"/>
    <w:tmpl w:val="489A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AC93805"/>
    <w:multiLevelType w:val="hybridMultilevel"/>
    <w:tmpl w:val="A77CC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F81DE8"/>
    <w:multiLevelType w:val="hybridMultilevel"/>
    <w:tmpl w:val="28F2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C4F286B"/>
    <w:multiLevelType w:val="hybridMultilevel"/>
    <w:tmpl w:val="B866C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4" w15:restartNumberingAfterBreak="0">
    <w:nsid w:val="4E1E1884"/>
    <w:multiLevelType w:val="hybridMultilevel"/>
    <w:tmpl w:val="86B6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E206F92"/>
    <w:multiLevelType w:val="hybridMultilevel"/>
    <w:tmpl w:val="01E071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E2228B9"/>
    <w:multiLevelType w:val="hybridMultilevel"/>
    <w:tmpl w:val="E7D8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E2F289E"/>
    <w:multiLevelType w:val="hybridMultilevel"/>
    <w:tmpl w:val="02829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EBA6CEE"/>
    <w:multiLevelType w:val="hybridMultilevel"/>
    <w:tmpl w:val="7C8E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F0B2546"/>
    <w:multiLevelType w:val="hybridMultilevel"/>
    <w:tmpl w:val="72F6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F390F34"/>
    <w:multiLevelType w:val="hybridMultilevel"/>
    <w:tmpl w:val="0110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0116646"/>
    <w:multiLevelType w:val="hybridMultilevel"/>
    <w:tmpl w:val="9FD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059363A"/>
    <w:multiLevelType w:val="hybridMultilevel"/>
    <w:tmpl w:val="1A2C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10B5045"/>
    <w:multiLevelType w:val="hybridMultilevel"/>
    <w:tmpl w:val="7A04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2AC574F"/>
    <w:multiLevelType w:val="hybridMultilevel"/>
    <w:tmpl w:val="358C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35A6B3D"/>
    <w:multiLevelType w:val="hybridMultilevel"/>
    <w:tmpl w:val="B2DE7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39E0E91"/>
    <w:multiLevelType w:val="hybridMultilevel"/>
    <w:tmpl w:val="0106A1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7" w15:restartNumberingAfterBreak="0">
    <w:nsid w:val="53BB7A39"/>
    <w:multiLevelType w:val="hybridMultilevel"/>
    <w:tmpl w:val="5EC0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3BD3AD6"/>
    <w:multiLevelType w:val="hybridMultilevel"/>
    <w:tmpl w:val="E58E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3D13767"/>
    <w:multiLevelType w:val="hybridMultilevel"/>
    <w:tmpl w:val="6380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3DC58E4"/>
    <w:multiLevelType w:val="hybridMultilevel"/>
    <w:tmpl w:val="CD66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4241F27"/>
    <w:multiLevelType w:val="hybridMultilevel"/>
    <w:tmpl w:val="9E50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4EB03CC"/>
    <w:multiLevelType w:val="hybridMultilevel"/>
    <w:tmpl w:val="6928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5AC5E3F"/>
    <w:multiLevelType w:val="hybridMultilevel"/>
    <w:tmpl w:val="C32AD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60A0728"/>
    <w:multiLevelType w:val="hybridMultilevel"/>
    <w:tmpl w:val="63BC7D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5" w15:restartNumberingAfterBreak="0">
    <w:nsid w:val="56525475"/>
    <w:multiLevelType w:val="hybridMultilevel"/>
    <w:tmpl w:val="94CE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6AA78C2"/>
    <w:multiLevelType w:val="hybridMultilevel"/>
    <w:tmpl w:val="E65C01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7" w15:restartNumberingAfterBreak="0">
    <w:nsid w:val="575E08FD"/>
    <w:multiLevelType w:val="hybridMultilevel"/>
    <w:tmpl w:val="1B561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7982D7E"/>
    <w:multiLevelType w:val="hybridMultilevel"/>
    <w:tmpl w:val="E3D6104A"/>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9" w15:restartNumberingAfterBreak="0">
    <w:nsid w:val="584F0EAA"/>
    <w:multiLevelType w:val="hybridMultilevel"/>
    <w:tmpl w:val="C452147C"/>
    <w:lvl w:ilvl="0" w:tplc="04090001">
      <w:start w:val="1"/>
      <w:numFmt w:val="bullet"/>
      <w:lvlText w:val=""/>
      <w:lvlJc w:val="left"/>
      <w:pPr>
        <w:ind w:left="720" w:hanging="360"/>
      </w:pPr>
      <w:rPr>
        <w:rFonts w:ascii="Symbol" w:hAnsi="Symbol" w:hint="default"/>
      </w:rPr>
    </w:lvl>
    <w:lvl w:ilvl="1" w:tplc="433256E6">
      <w:numFmt w:val="bullet"/>
      <w:lvlText w:val="•"/>
      <w:lvlJc w:val="left"/>
      <w:pPr>
        <w:ind w:left="1440" w:hanging="360"/>
      </w:pPr>
      <w:rPr>
        <w:rFonts w:ascii="Helvetica" w:eastAsia="Times New Roman" w:hAnsi="Helvetica" w:cs="Helvetic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8933FCB"/>
    <w:multiLevelType w:val="hybridMultilevel"/>
    <w:tmpl w:val="D30C0E56"/>
    <w:lvl w:ilvl="0" w:tplc="4FD2ACF8">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11" w15:restartNumberingAfterBreak="0">
    <w:nsid w:val="58D1152D"/>
    <w:multiLevelType w:val="hybridMultilevel"/>
    <w:tmpl w:val="21200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2" w15:restartNumberingAfterBreak="0">
    <w:nsid w:val="596548E1"/>
    <w:multiLevelType w:val="hybridMultilevel"/>
    <w:tmpl w:val="2E609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3" w15:restartNumberingAfterBreak="0">
    <w:nsid w:val="59ED1843"/>
    <w:multiLevelType w:val="hybridMultilevel"/>
    <w:tmpl w:val="F468CE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AAC4476"/>
    <w:multiLevelType w:val="hybridMultilevel"/>
    <w:tmpl w:val="2750A4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ACE6B55"/>
    <w:multiLevelType w:val="hybridMultilevel"/>
    <w:tmpl w:val="B9CC4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BBF0A45"/>
    <w:multiLevelType w:val="hybridMultilevel"/>
    <w:tmpl w:val="34BC5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7247BA"/>
    <w:multiLevelType w:val="hybridMultilevel"/>
    <w:tmpl w:val="CA1C1A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D363A20"/>
    <w:multiLevelType w:val="hybridMultilevel"/>
    <w:tmpl w:val="258E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D9560E6"/>
    <w:multiLevelType w:val="hybridMultilevel"/>
    <w:tmpl w:val="49665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EB34716"/>
    <w:multiLevelType w:val="hybridMultilevel"/>
    <w:tmpl w:val="D12E6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EB4763D"/>
    <w:multiLevelType w:val="hybridMultilevel"/>
    <w:tmpl w:val="C34CE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2" w15:restartNumberingAfterBreak="0">
    <w:nsid w:val="5EC74A5D"/>
    <w:multiLevelType w:val="hybridMultilevel"/>
    <w:tmpl w:val="26BC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F87077F"/>
    <w:multiLevelType w:val="hybridMultilevel"/>
    <w:tmpl w:val="7A7693F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FA225CC"/>
    <w:multiLevelType w:val="hybridMultilevel"/>
    <w:tmpl w:val="8780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0F60AF0"/>
    <w:multiLevelType w:val="hybridMultilevel"/>
    <w:tmpl w:val="B1BA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10954B6"/>
    <w:multiLevelType w:val="hybridMultilevel"/>
    <w:tmpl w:val="2F227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7" w15:restartNumberingAfterBreak="0">
    <w:nsid w:val="611D6648"/>
    <w:multiLevelType w:val="hybridMultilevel"/>
    <w:tmpl w:val="3FA898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8" w15:restartNumberingAfterBreak="0">
    <w:nsid w:val="61F376F7"/>
    <w:multiLevelType w:val="hybridMultilevel"/>
    <w:tmpl w:val="7E306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206517C"/>
    <w:multiLevelType w:val="hybridMultilevel"/>
    <w:tmpl w:val="70025D4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0" w15:restartNumberingAfterBreak="0">
    <w:nsid w:val="62325AC0"/>
    <w:multiLevelType w:val="hybridMultilevel"/>
    <w:tmpl w:val="830C0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2D7301C"/>
    <w:multiLevelType w:val="hybridMultilevel"/>
    <w:tmpl w:val="C1EE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3143AA4"/>
    <w:multiLevelType w:val="hybridMultilevel"/>
    <w:tmpl w:val="B1D0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32C6D16"/>
    <w:multiLevelType w:val="hybridMultilevel"/>
    <w:tmpl w:val="7B74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3E051C0"/>
    <w:multiLevelType w:val="hybridMultilevel"/>
    <w:tmpl w:val="E0945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42D4B9D"/>
    <w:multiLevelType w:val="hybridMultilevel"/>
    <w:tmpl w:val="34A6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4544369"/>
    <w:multiLevelType w:val="hybridMultilevel"/>
    <w:tmpl w:val="B0426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4EC0B4C"/>
    <w:multiLevelType w:val="hybridMultilevel"/>
    <w:tmpl w:val="461AD2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8" w15:restartNumberingAfterBreak="0">
    <w:nsid w:val="64FA100C"/>
    <w:multiLevelType w:val="hybridMultilevel"/>
    <w:tmpl w:val="A00E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594378B"/>
    <w:multiLevelType w:val="hybridMultilevel"/>
    <w:tmpl w:val="FFFAA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83A557E"/>
    <w:multiLevelType w:val="hybridMultilevel"/>
    <w:tmpl w:val="03DC8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8AB3881"/>
    <w:multiLevelType w:val="hybridMultilevel"/>
    <w:tmpl w:val="E3A23D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936B0A"/>
    <w:multiLevelType w:val="hybridMultilevel"/>
    <w:tmpl w:val="50183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69B468D5"/>
    <w:multiLevelType w:val="hybridMultilevel"/>
    <w:tmpl w:val="F5FC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A190872"/>
    <w:multiLevelType w:val="hybridMultilevel"/>
    <w:tmpl w:val="68A60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BA73333"/>
    <w:multiLevelType w:val="hybridMultilevel"/>
    <w:tmpl w:val="0902D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BF44AB1"/>
    <w:multiLevelType w:val="hybridMultilevel"/>
    <w:tmpl w:val="4C76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7A384F"/>
    <w:multiLevelType w:val="hybridMultilevel"/>
    <w:tmpl w:val="E410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D884EC6"/>
    <w:multiLevelType w:val="hybridMultilevel"/>
    <w:tmpl w:val="8482D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E9F23EF"/>
    <w:multiLevelType w:val="hybridMultilevel"/>
    <w:tmpl w:val="73808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F3B7B0C"/>
    <w:multiLevelType w:val="hybridMultilevel"/>
    <w:tmpl w:val="B10E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FC7799A"/>
    <w:multiLevelType w:val="hybridMultilevel"/>
    <w:tmpl w:val="A7D8B7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2" w15:restartNumberingAfterBreak="0">
    <w:nsid w:val="71436A63"/>
    <w:multiLevelType w:val="hybridMultilevel"/>
    <w:tmpl w:val="4A8EB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1476ED9"/>
    <w:multiLevelType w:val="hybridMultilevel"/>
    <w:tmpl w:val="9DE26C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16C0B0C"/>
    <w:multiLevelType w:val="hybridMultilevel"/>
    <w:tmpl w:val="0AA020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1C30331"/>
    <w:multiLevelType w:val="hybridMultilevel"/>
    <w:tmpl w:val="0D16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1CE3CDF"/>
    <w:multiLevelType w:val="hybridMultilevel"/>
    <w:tmpl w:val="30A46F1E"/>
    <w:lvl w:ilvl="0" w:tplc="4FD2ACF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7" w15:restartNumberingAfterBreak="0">
    <w:nsid w:val="72307634"/>
    <w:multiLevelType w:val="hybridMultilevel"/>
    <w:tmpl w:val="E0CA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3C062B2"/>
    <w:multiLevelType w:val="hybridMultilevel"/>
    <w:tmpl w:val="1800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3E72EB6"/>
    <w:multiLevelType w:val="hybridMultilevel"/>
    <w:tmpl w:val="5E80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4D26143"/>
    <w:multiLevelType w:val="hybridMultilevel"/>
    <w:tmpl w:val="38A69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53003B9"/>
    <w:multiLevelType w:val="hybridMultilevel"/>
    <w:tmpl w:val="F24CD1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2" w15:restartNumberingAfterBreak="0">
    <w:nsid w:val="76DA6139"/>
    <w:multiLevelType w:val="hybridMultilevel"/>
    <w:tmpl w:val="32B47F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70556FF"/>
    <w:multiLevelType w:val="hybridMultilevel"/>
    <w:tmpl w:val="95289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7AD01DE"/>
    <w:multiLevelType w:val="hybridMultilevel"/>
    <w:tmpl w:val="B57C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7C10219"/>
    <w:multiLevelType w:val="hybridMultilevel"/>
    <w:tmpl w:val="587E4C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86E555C"/>
    <w:multiLevelType w:val="hybridMultilevel"/>
    <w:tmpl w:val="F1F852D4"/>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88B45FF"/>
    <w:multiLevelType w:val="hybridMultilevel"/>
    <w:tmpl w:val="8A182F7E"/>
    <w:lvl w:ilvl="0" w:tplc="0C090001">
      <w:start w:val="1"/>
      <w:numFmt w:val="bullet"/>
      <w:lvlText w:val=""/>
      <w:lvlJc w:val="left"/>
      <w:pPr>
        <w:ind w:left="720" w:hanging="360"/>
      </w:pPr>
      <w:rPr>
        <w:rFonts w:ascii="Symbol" w:hAnsi="Symbol" w:hint="default"/>
      </w:rPr>
    </w:lvl>
    <w:lvl w:ilvl="1" w:tplc="51F0CE0A">
      <w:start w:val="5"/>
      <w:numFmt w:val="bullet"/>
      <w:lvlText w:val="–"/>
      <w:lvlJc w:val="left"/>
      <w:pPr>
        <w:ind w:left="1440" w:hanging="360"/>
      </w:pPr>
      <w:rPr>
        <w:rFonts w:ascii="HelveticaNeueLTStd-Lt" w:eastAsia="Times New Roman" w:hAnsi="HelveticaNeueLTStd-Lt" w:cs="HelveticaNeueLTStd-L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8" w15:restartNumberingAfterBreak="0">
    <w:nsid w:val="78953726"/>
    <w:multiLevelType w:val="hybridMultilevel"/>
    <w:tmpl w:val="E4E48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9" w15:restartNumberingAfterBreak="0">
    <w:nsid w:val="796A3CF8"/>
    <w:multiLevelType w:val="hybridMultilevel"/>
    <w:tmpl w:val="6E620ED6"/>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0" w15:restartNumberingAfterBreak="0">
    <w:nsid w:val="79B02E7A"/>
    <w:multiLevelType w:val="hybridMultilevel"/>
    <w:tmpl w:val="5C861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B217DE1"/>
    <w:multiLevelType w:val="hybridMultilevel"/>
    <w:tmpl w:val="0472CC64"/>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B9431D8"/>
    <w:multiLevelType w:val="hybridMultilevel"/>
    <w:tmpl w:val="BB36A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D644661"/>
    <w:multiLevelType w:val="hybridMultilevel"/>
    <w:tmpl w:val="708E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D6D0A49"/>
    <w:multiLevelType w:val="hybridMultilevel"/>
    <w:tmpl w:val="75BE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DE645F1"/>
    <w:multiLevelType w:val="hybridMultilevel"/>
    <w:tmpl w:val="EFAC3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E235626"/>
    <w:multiLevelType w:val="hybridMultilevel"/>
    <w:tmpl w:val="916EC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E6A0136"/>
    <w:multiLevelType w:val="hybridMultilevel"/>
    <w:tmpl w:val="F9AE3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F7A4CC0"/>
    <w:multiLevelType w:val="hybridMultilevel"/>
    <w:tmpl w:val="38D6FA98"/>
    <w:lvl w:ilvl="0" w:tplc="4FD2ACF8">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279" w15:restartNumberingAfterBreak="0">
    <w:nsid w:val="7FEA1054"/>
    <w:multiLevelType w:val="hybridMultilevel"/>
    <w:tmpl w:val="1C2E65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56"/>
  </w:num>
  <w:num w:numId="2">
    <w:abstractNumId w:val="56"/>
  </w:num>
  <w:num w:numId="3">
    <w:abstractNumId w:val="26"/>
  </w:num>
  <w:num w:numId="4">
    <w:abstractNumId w:val="278"/>
  </w:num>
  <w:num w:numId="5">
    <w:abstractNumId w:val="152"/>
  </w:num>
  <w:num w:numId="6">
    <w:abstractNumId w:val="210"/>
  </w:num>
  <w:num w:numId="7">
    <w:abstractNumId w:val="230"/>
  </w:num>
  <w:num w:numId="8">
    <w:abstractNumId w:val="110"/>
  </w:num>
  <w:num w:numId="9">
    <w:abstractNumId w:val="106"/>
  </w:num>
  <w:num w:numId="10">
    <w:abstractNumId w:val="226"/>
  </w:num>
  <w:num w:numId="11">
    <w:abstractNumId w:val="46"/>
  </w:num>
  <w:num w:numId="12">
    <w:abstractNumId w:val="31"/>
  </w:num>
  <w:num w:numId="13">
    <w:abstractNumId w:val="76"/>
  </w:num>
  <w:num w:numId="14">
    <w:abstractNumId w:val="60"/>
  </w:num>
  <w:num w:numId="15">
    <w:abstractNumId w:val="268"/>
  </w:num>
  <w:num w:numId="16">
    <w:abstractNumId w:val="176"/>
  </w:num>
  <w:num w:numId="17">
    <w:abstractNumId w:val="88"/>
  </w:num>
  <w:num w:numId="18">
    <w:abstractNumId w:val="227"/>
  </w:num>
  <w:num w:numId="19">
    <w:abstractNumId w:val="261"/>
  </w:num>
  <w:num w:numId="20">
    <w:abstractNumId w:val="50"/>
  </w:num>
  <w:num w:numId="21">
    <w:abstractNumId w:val="28"/>
  </w:num>
  <w:num w:numId="22">
    <w:abstractNumId w:val="190"/>
  </w:num>
  <w:num w:numId="23">
    <w:abstractNumId w:val="48"/>
  </w:num>
  <w:num w:numId="24">
    <w:abstractNumId w:val="151"/>
  </w:num>
  <w:num w:numId="25">
    <w:abstractNumId w:val="183"/>
  </w:num>
  <w:num w:numId="26">
    <w:abstractNumId w:val="29"/>
  </w:num>
  <w:num w:numId="27">
    <w:abstractNumId w:val="150"/>
  </w:num>
  <w:num w:numId="28">
    <w:abstractNumId w:val="129"/>
  </w:num>
  <w:num w:numId="29">
    <w:abstractNumId w:val="127"/>
  </w:num>
  <w:num w:numId="30">
    <w:abstractNumId w:val="251"/>
  </w:num>
  <w:num w:numId="31">
    <w:abstractNumId w:val="67"/>
  </w:num>
  <w:num w:numId="32">
    <w:abstractNumId w:val="211"/>
  </w:num>
  <w:num w:numId="33">
    <w:abstractNumId w:val="113"/>
  </w:num>
  <w:num w:numId="34">
    <w:abstractNumId w:val="221"/>
  </w:num>
  <w:num w:numId="35">
    <w:abstractNumId w:val="67"/>
    <w:lvlOverride w:ilvl="0">
      <w:startOverride w:val="1"/>
    </w:lvlOverride>
  </w:num>
  <w:num w:numId="36">
    <w:abstractNumId w:val="212"/>
  </w:num>
  <w:num w:numId="37">
    <w:abstractNumId w:val="181"/>
  </w:num>
  <w:num w:numId="38">
    <w:abstractNumId w:val="243"/>
  </w:num>
  <w:num w:numId="39">
    <w:abstractNumId w:val="103"/>
  </w:num>
  <w:num w:numId="40">
    <w:abstractNumId w:val="41"/>
  </w:num>
  <w:num w:numId="41">
    <w:abstractNumId w:val="89"/>
  </w:num>
  <w:num w:numId="42">
    <w:abstractNumId w:val="279"/>
  </w:num>
  <w:num w:numId="43">
    <w:abstractNumId w:val="15"/>
  </w:num>
  <w:num w:numId="44">
    <w:abstractNumId w:val="39"/>
  </w:num>
  <w:num w:numId="45">
    <w:abstractNumId w:val="53"/>
  </w:num>
  <w:num w:numId="46">
    <w:abstractNumId w:val="97"/>
  </w:num>
  <w:num w:numId="47">
    <w:abstractNumId w:val="155"/>
  </w:num>
  <w:num w:numId="48">
    <w:abstractNumId w:val="128"/>
  </w:num>
  <w:num w:numId="49">
    <w:abstractNumId w:val="274"/>
  </w:num>
  <w:num w:numId="50">
    <w:abstractNumId w:val="9"/>
  </w:num>
  <w:num w:numId="51">
    <w:abstractNumId w:val="30"/>
  </w:num>
  <w:num w:numId="52">
    <w:abstractNumId w:val="273"/>
  </w:num>
  <w:num w:numId="53">
    <w:abstractNumId w:val="36"/>
  </w:num>
  <w:num w:numId="54">
    <w:abstractNumId w:val="200"/>
  </w:num>
  <w:num w:numId="55">
    <w:abstractNumId w:val="64"/>
  </w:num>
  <w:num w:numId="56">
    <w:abstractNumId w:val="12"/>
  </w:num>
  <w:num w:numId="57">
    <w:abstractNumId w:val="231"/>
  </w:num>
  <w:num w:numId="58">
    <w:abstractNumId w:val="187"/>
  </w:num>
  <w:num w:numId="59">
    <w:abstractNumId w:val="136"/>
  </w:num>
  <w:num w:numId="60">
    <w:abstractNumId w:val="189"/>
  </w:num>
  <w:num w:numId="61">
    <w:abstractNumId w:val="191"/>
  </w:num>
  <w:num w:numId="62">
    <w:abstractNumId w:val="235"/>
  </w:num>
  <w:num w:numId="63">
    <w:abstractNumId w:val="246"/>
  </w:num>
  <w:num w:numId="64">
    <w:abstractNumId w:val="68"/>
  </w:num>
  <w:num w:numId="65">
    <w:abstractNumId w:val="160"/>
  </w:num>
  <w:num w:numId="66">
    <w:abstractNumId w:val="222"/>
  </w:num>
  <w:num w:numId="67">
    <w:abstractNumId w:val="77"/>
  </w:num>
  <w:num w:numId="68">
    <w:abstractNumId w:val="44"/>
  </w:num>
  <w:num w:numId="69">
    <w:abstractNumId w:val="247"/>
  </w:num>
  <w:num w:numId="70">
    <w:abstractNumId w:val="99"/>
  </w:num>
  <w:num w:numId="71">
    <w:abstractNumId w:val="164"/>
  </w:num>
  <w:num w:numId="72">
    <w:abstractNumId w:val="272"/>
  </w:num>
  <w:num w:numId="73">
    <w:abstractNumId w:val="37"/>
  </w:num>
  <w:num w:numId="74">
    <w:abstractNumId w:val="196"/>
  </w:num>
  <w:num w:numId="75">
    <w:abstractNumId w:val="237"/>
  </w:num>
  <w:num w:numId="76">
    <w:abstractNumId w:val="62"/>
  </w:num>
  <w:num w:numId="77">
    <w:abstractNumId w:val="206"/>
  </w:num>
  <w:num w:numId="78">
    <w:abstractNumId w:val="267"/>
  </w:num>
  <w:num w:numId="79">
    <w:abstractNumId w:val="204"/>
  </w:num>
  <w:num w:numId="80">
    <w:abstractNumId w:val="34"/>
  </w:num>
  <w:num w:numId="81">
    <w:abstractNumId w:val="124"/>
  </w:num>
  <w:num w:numId="82">
    <w:abstractNumId w:val="57"/>
  </w:num>
  <w:num w:numId="83">
    <w:abstractNumId w:val="180"/>
  </w:num>
  <w:num w:numId="84">
    <w:abstractNumId w:val="59"/>
  </w:num>
  <w:num w:numId="85">
    <w:abstractNumId w:val="79"/>
  </w:num>
  <w:num w:numId="86">
    <w:abstractNumId w:val="263"/>
  </w:num>
  <w:num w:numId="87">
    <w:abstractNumId w:val="35"/>
  </w:num>
  <w:num w:numId="88">
    <w:abstractNumId w:val="42"/>
  </w:num>
  <w:num w:numId="89">
    <w:abstractNumId w:val="202"/>
  </w:num>
  <w:num w:numId="90">
    <w:abstractNumId w:val="245"/>
  </w:num>
  <w:num w:numId="91">
    <w:abstractNumId w:val="194"/>
  </w:num>
  <w:num w:numId="92">
    <w:abstractNumId w:val="143"/>
  </w:num>
  <w:num w:numId="93">
    <w:abstractNumId w:val="94"/>
  </w:num>
  <w:num w:numId="94">
    <w:abstractNumId w:val="43"/>
  </w:num>
  <w:num w:numId="95">
    <w:abstractNumId w:val="277"/>
  </w:num>
  <w:num w:numId="96">
    <w:abstractNumId w:val="134"/>
  </w:num>
  <w:num w:numId="97">
    <w:abstractNumId w:val="16"/>
  </w:num>
  <w:num w:numId="98">
    <w:abstractNumId w:val="215"/>
  </w:num>
  <w:num w:numId="99">
    <w:abstractNumId w:val="96"/>
  </w:num>
  <w:num w:numId="100">
    <w:abstractNumId w:val="259"/>
  </w:num>
  <w:num w:numId="101">
    <w:abstractNumId w:val="111"/>
  </w:num>
  <w:num w:numId="102">
    <w:abstractNumId w:val="257"/>
  </w:num>
  <w:num w:numId="103">
    <w:abstractNumId w:val="175"/>
  </w:num>
  <w:num w:numId="104">
    <w:abstractNumId w:val="104"/>
  </w:num>
  <w:num w:numId="105">
    <w:abstractNumId w:val="225"/>
  </w:num>
  <w:num w:numId="106">
    <w:abstractNumId w:val="195"/>
  </w:num>
  <w:num w:numId="107">
    <w:abstractNumId w:val="140"/>
  </w:num>
  <w:num w:numId="108">
    <w:abstractNumId w:val="157"/>
  </w:num>
  <w:num w:numId="109">
    <w:abstractNumId w:val="168"/>
  </w:num>
  <w:num w:numId="110">
    <w:abstractNumId w:val="13"/>
  </w:num>
  <w:num w:numId="111">
    <w:abstractNumId w:val="73"/>
  </w:num>
  <w:num w:numId="112">
    <w:abstractNumId w:val="264"/>
  </w:num>
  <w:num w:numId="113">
    <w:abstractNumId w:val="218"/>
  </w:num>
  <w:num w:numId="114">
    <w:abstractNumId w:val="149"/>
  </w:num>
  <w:num w:numId="115">
    <w:abstractNumId w:val="174"/>
  </w:num>
  <w:num w:numId="116">
    <w:abstractNumId w:val="100"/>
  </w:num>
  <w:num w:numId="117">
    <w:abstractNumId w:val="208"/>
  </w:num>
  <w:num w:numId="118">
    <w:abstractNumId w:val="25"/>
  </w:num>
  <w:num w:numId="119">
    <w:abstractNumId w:val="209"/>
  </w:num>
  <w:num w:numId="120">
    <w:abstractNumId w:val="228"/>
  </w:num>
  <w:num w:numId="121">
    <w:abstractNumId w:val="72"/>
  </w:num>
  <w:num w:numId="122">
    <w:abstractNumId w:val="171"/>
  </w:num>
  <w:num w:numId="123">
    <w:abstractNumId w:val="47"/>
  </w:num>
  <w:num w:numId="124">
    <w:abstractNumId w:val="224"/>
  </w:num>
  <w:num w:numId="125">
    <w:abstractNumId w:val="66"/>
  </w:num>
  <w:num w:numId="126">
    <w:abstractNumId w:val="22"/>
  </w:num>
  <w:num w:numId="127">
    <w:abstractNumId w:val="240"/>
  </w:num>
  <w:num w:numId="128">
    <w:abstractNumId w:val="81"/>
  </w:num>
  <w:num w:numId="129">
    <w:abstractNumId w:val="58"/>
  </w:num>
  <w:num w:numId="130">
    <w:abstractNumId w:val="83"/>
  </w:num>
  <w:num w:numId="131">
    <w:abstractNumId w:val="17"/>
  </w:num>
  <w:num w:numId="132">
    <w:abstractNumId w:val="198"/>
  </w:num>
  <w:num w:numId="133">
    <w:abstractNumId w:val="184"/>
  </w:num>
  <w:num w:numId="134">
    <w:abstractNumId w:val="223"/>
  </w:num>
  <w:num w:numId="135">
    <w:abstractNumId w:val="229"/>
  </w:num>
  <w:num w:numId="136">
    <w:abstractNumId w:val="123"/>
  </w:num>
  <w:num w:numId="137">
    <w:abstractNumId w:val="271"/>
  </w:num>
  <w:num w:numId="138">
    <w:abstractNumId w:val="266"/>
  </w:num>
  <w:num w:numId="139">
    <w:abstractNumId w:val="142"/>
  </w:num>
  <w:num w:numId="140">
    <w:abstractNumId w:val="19"/>
  </w:num>
  <w:num w:numId="141">
    <w:abstractNumId w:val="201"/>
  </w:num>
  <w:num w:numId="142">
    <w:abstractNumId w:val="248"/>
  </w:num>
  <w:num w:numId="143">
    <w:abstractNumId w:val="118"/>
  </w:num>
  <w:num w:numId="144">
    <w:abstractNumId w:val="133"/>
  </w:num>
  <w:num w:numId="145">
    <w:abstractNumId w:val="265"/>
  </w:num>
  <w:num w:numId="146">
    <w:abstractNumId w:val="234"/>
  </w:num>
  <w:num w:numId="147">
    <w:abstractNumId w:val="102"/>
  </w:num>
  <w:num w:numId="148">
    <w:abstractNumId w:val="117"/>
  </w:num>
  <w:num w:numId="149">
    <w:abstractNumId w:val="120"/>
  </w:num>
  <w:num w:numId="150">
    <w:abstractNumId w:val="178"/>
  </w:num>
  <w:num w:numId="151">
    <w:abstractNumId w:val="87"/>
  </w:num>
  <w:num w:numId="152">
    <w:abstractNumId w:val="203"/>
  </w:num>
  <w:num w:numId="153">
    <w:abstractNumId w:val="161"/>
  </w:num>
  <w:num w:numId="154">
    <w:abstractNumId w:val="269"/>
  </w:num>
  <w:num w:numId="155">
    <w:abstractNumId w:val="197"/>
  </w:num>
  <w:num w:numId="156">
    <w:abstractNumId w:val="14"/>
  </w:num>
  <w:num w:numId="157">
    <w:abstractNumId w:val="242"/>
  </w:num>
  <w:num w:numId="158">
    <w:abstractNumId w:val="239"/>
  </w:num>
  <w:num w:numId="159">
    <w:abstractNumId w:val="156"/>
  </w:num>
  <w:num w:numId="160">
    <w:abstractNumId w:val="207"/>
  </w:num>
  <w:num w:numId="161">
    <w:abstractNumId w:val="52"/>
  </w:num>
  <w:num w:numId="162">
    <w:abstractNumId w:val="275"/>
  </w:num>
  <w:num w:numId="163">
    <w:abstractNumId w:val="182"/>
  </w:num>
  <w:num w:numId="164">
    <w:abstractNumId w:val="166"/>
  </w:num>
  <w:num w:numId="165">
    <w:abstractNumId w:val="144"/>
  </w:num>
  <w:num w:numId="166">
    <w:abstractNumId w:val="65"/>
  </w:num>
  <w:num w:numId="167">
    <w:abstractNumId w:val="119"/>
  </w:num>
  <w:num w:numId="168">
    <w:abstractNumId w:val="260"/>
  </w:num>
  <w:num w:numId="169">
    <w:abstractNumId w:val="270"/>
  </w:num>
  <w:num w:numId="170">
    <w:abstractNumId w:val="23"/>
  </w:num>
  <w:num w:numId="171">
    <w:abstractNumId w:val="213"/>
  </w:num>
  <w:num w:numId="172">
    <w:abstractNumId w:val="101"/>
  </w:num>
  <w:num w:numId="173">
    <w:abstractNumId w:val="115"/>
  </w:num>
  <w:num w:numId="174">
    <w:abstractNumId w:val="170"/>
  </w:num>
  <w:num w:numId="175">
    <w:abstractNumId w:val="122"/>
  </w:num>
  <w:num w:numId="176">
    <w:abstractNumId w:val="33"/>
  </w:num>
  <w:num w:numId="177">
    <w:abstractNumId w:val="255"/>
  </w:num>
  <w:num w:numId="178">
    <w:abstractNumId w:val="126"/>
  </w:num>
  <w:num w:numId="179">
    <w:abstractNumId w:val="188"/>
  </w:num>
  <w:num w:numId="180">
    <w:abstractNumId w:val="40"/>
  </w:num>
  <w:num w:numId="181">
    <w:abstractNumId w:val="135"/>
  </w:num>
  <w:num w:numId="182">
    <w:abstractNumId w:val="20"/>
  </w:num>
  <w:num w:numId="183">
    <w:abstractNumId w:val="78"/>
  </w:num>
  <w:num w:numId="184">
    <w:abstractNumId w:val="21"/>
  </w:num>
  <w:num w:numId="185">
    <w:abstractNumId w:val="258"/>
  </w:num>
  <w:num w:numId="186">
    <w:abstractNumId w:val="177"/>
  </w:num>
  <w:num w:numId="187">
    <w:abstractNumId w:val="109"/>
  </w:num>
  <w:num w:numId="188">
    <w:abstractNumId w:val="186"/>
  </w:num>
  <w:num w:numId="189">
    <w:abstractNumId w:val="38"/>
  </w:num>
  <w:num w:numId="190">
    <w:abstractNumId w:val="98"/>
  </w:num>
  <w:num w:numId="191">
    <w:abstractNumId w:val="93"/>
  </w:num>
  <w:num w:numId="192">
    <w:abstractNumId w:val="158"/>
  </w:num>
  <w:num w:numId="193">
    <w:abstractNumId w:val="74"/>
  </w:num>
  <w:num w:numId="194">
    <w:abstractNumId w:val="24"/>
  </w:num>
  <w:num w:numId="195">
    <w:abstractNumId w:val="162"/>
  </w:num>
  <w:num w:numId="196">
    <w:abstractNumId w:val="219"/>
  </w:num>
  <w:num w:numId="197">
    <w:abstractNumId w:val="276"/>
  </w:num>
  <w:num w:numId="198">
    <w:abstractNumId w:val="249"/>
  </w:num>
  <w:num w:numId="199">
    <w:abstractNumId w:val="179"/>
  </w:num>
  <w:num w:numId="200">
    <w:abstractNumId w:val="61"/>
  </w:num>
  <w:num w:numId="201">
    <w:abstractNumId w:val="125"/>
  </w:num>
  <w:num w:numId="202">
    <w:abstractNumId w:val="80"/>
  </w:num>
  <w:num w:numId="203">
    <w:abstractNumId w:val="55"/>
  </w:num>
  <w:num w:numId="204">
    <w:abstractNumId w:val="32"/>
  </w:num>
  <w:num w:numId="205">
    <w:abstractNumId w:val="112"/>
  </w:num>
  <w:num w:numId="206">
    <w:abstractNumId w:val="11"/>
  </w:num>
  <w:num w:numId="207">
    <w:abstractNumId w:val="114"/>
  </w:num>
  <w:num w:numId="208">
    <w:abstractNumId w:val="132"/>
  </w:num>
  <w:num w:numId="209">
    <w:abstractNumId w:val="250"/>
  </w:num>
  <w:num w:numId="210">
    <w:abstractNumId w:val="107"/>
  </w:num>
  <w:num w:numId="211">
    <w:abstractNumId w:val="131"/>
  </w:num>
  <w:num w:numId="212">
    <w:abstractNumId w:val="108"/>
  </w:num>
  <w:num w:numId="213">
    <w:abstractNumId w:val="138"/>
  </w:num>
  <w:num w:numId="214">
    <w:abstractNumId w:val="253"/>
  </w:num>
  <w:num w:numId="215">
    <w:abstractNumId w:val="192"/>
  </w:num>
  <w:num w:numId="216">
    <w:abstractNumId w:val="130"/>
  </w:num>
  <w:num w:numId="217">
    <w:abstractNumId w:val="159"/>
  </w:num>
  <w:num w:numId="218">
    <w:abstractNumId w:val="85"/>
  </w:num>
  <w:num w:numId="219">
    <w:abstractNumId w:val="163"/>
  </w:num>
  <w:num w:numId="220">
    <w:abstractNumId w:val="70"/>
  </w:num>
  <w:num w:numId="221">
    <w:abstractNumId w:val="18"/>
  </w:num>
  <w:num w:numId="222">
    <w:abstractNumId w:val="147"/>
  </w:num>
  <w:num w:numId="223">
    <w:abstractNumId w:val="45"/>
  </w:num>
  <w:num w:numId="224">
    <w:abstractNumId w:val="95"/>
  </w:num>
  <w:num w:numId="225">
    <w:abstractNumId w:val="121"/>
  </w:num>
  <w:num w:numId="226">
    <w:abstractNumId w:val="51"/>
  </w:num>
  <w:num w:numId="227">
    <w:abstractNumId w:val="153"/>
  </w:num>
  <w:num w:numId="228">
    <w:abstractNumId w:val="169"/>
  </w:num>
  <w:num w:numId="229">
    <w:abstractNumId w:val="91"/>
  </w:num>
  <w:num w:numId="230">
    <w:abstractNumId w:val="90"/>
  </w:num>
  <w:num w:numId="231">
    <w:abstractNumId w:val="220"/>
  </w:num>
  <w:num w:numId="232">
    <w:abstractNumId w:val="10"/>
  </w:num>
  <w:num w:numId="233">
    <w:abstractNumId w:val="165"/>
  </w:num>
  <w:num w:numId="234">
    <w:abstractNumId w:val="252"/>
  </w:num>
  <w:num w:numId="235">
    <w:abstractNumId w:val="63"/>
  </w:num>
  <w:num w:numId="236">
    <w:abstractNumId w:val="214"/>
  </w:num>
  <w:num w:numId="237">
    <w:abstractNumId w:val="69"/>
  </w:num>
  <w:num w:numId="238">
    <w:abstractNumId w:val="154"/>
  </w:num>
  <w:num w:numId="239">
    <w:abstractNumId w:val="185"/>
  </w:num>
  <w:num w:numId="240">
    <w:abstractNumId w:val="241"/>
  </w:num>
  <w:num w:numId="241">
    <w:abstractNumId w:val="254"/>
  </w:num>
  <w:num w:numId="242">
    <w:abstractNumId w:val="49"/>
  </w:num>
  <w:num w:numId="243">
    <w:abstractNumId w:val="217"/>
  </w:num>
  <w:num w:numId="244">
    <w:abstractNumId w:val="71"/>
  </w:num>
  <w:num w:numId="245">
    <w:abstractNumId w:val="173"/>
  </w:num>
  <w:num w:numId="246">
    <w:abstractNumId w:val="172"/>
  </w:num>
  <w:num w:numId="247">
    <w:abstractNumId w:val="145"/>
  </w:num>
  <w:num w:numId="248">
    <w:abstractNumId w:val="75"/>
  </w:num>
  <w:num w:numId="249">
    <w:abstractNumId w:val="262"/>
  </w:num>
  <w:num w:numId="250">
    <w:abstractNumId w:val="238"/>
  </w:num>
  <w:num w:numId="251">
    <w:abstractNumId w:val="236"/>
  </w:num>
  <w:num w:numId="252">
    <w:abstractNumId w:val="193"/>
  </w:num>
  <w:num w:numId="253">
    <w:abstractNumId w:val="84"/>
  </w:num>
  <w:num w:numId="254">
    <w:abstractNumId w:val="139"/>
  </w:num>
  <w:num w:numId="255">
    <w:abstractNumId w:val="92"/>
  </w:num>
  <w:num w:numId="256">
    <w:abstractNumId w:val="148"/>
  </w:num>
  <w:num w:numId="257">
    <w:abstractNumId w:val="141"/>
  </w:num>
  <w:num w:numId="258">
    <w:abstractNumId w:val="232"/>
  </w:num>
  <w:num w:numId="259">
    <w:abstractNumId w:val="82"/>
  </w:num>
  <w:num w:numId="260">
    <w:abstractNumId w:val="244"/>
  </w:num>
  <w:num w:numId="261">
    <w:abstractNumId w:val="116"/>
  </w:num>
  <w:num w:numId="262">
    <w:abstractNumId w:val="137"/>
  </w:num>
  <w:num w:numId="263">
    <w:abstractNumId w:val="105"/>
  </w:num>
  <w:num w:numId="264">
    <w:abstractNumId w:val="54"/>
  </w:num>
  <w:num w:numId="265">
    <w:abstractNumId w:val="199"/>
  </w:num>
  <w:num w:numId="266">
    <w:abstractNumId w:val="167"/>
  </w:num>
  <w:num w:numId="267">
    <w:abstractNumId w:val="205"/>
  </w:num>
  <w:num w:numId="268">
    <w:abstractNumId w:val="27"/>
  </w:num>
  <w:num w:numId="269">
    <w:abstractNumId w:val="233"/>
  </w:num>
  <w:num w:numId="270">
    <w:abstractNumId w:val="146"/>
  </w:num>
  <w:num w:numId="271">
    <w:abstractNumId w:val="216"/>
  </w:num>
  <w:num w:numId="272">
    <w:abstractNumId w:val="86"/>
  </w:num>
  <w:num w:numId="273">
    <w:abstractNumId w:val="8"/>
  </w:num>
  <w:num w:numId="274">
    <w:abstractNumId w:val="6"/>
  </w:num>
  <w:num w:numId="275">
    <w:abstractNumId w:val="5"/>
  </w:num>
  <w:num w:numId="276">
    <w:abstractNumId w:val="4"/>
  </w:num>
  <w:num w:numId="277">
    <w:abstractNumId w:val="7"/>
  </w:num>
  <w:num w:numId="278">
    <w:abstractNumId w:val="3"/>
  </w:num>
  <w:num w:numId="279">
    <w:abstractNumId w:val="2"/>
  </w:num>
  <w:num w:numId="280">
    <w:abstractNumId w:val="1"/>
  </w:num>
  <w:num w:numId="281">
    <w:abstractNumId w:val="0"/>
  </w:num>
  <w:numIdMacAtCleanup w:val="2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33D"/>
    <w:rsid w:val="00004A9E"/>
    <w:rsid w:val="00013238"/>
    <w:rsid w:val="000140C1"/>
    <w:rsid w:val="00025F5F"/>
    <w:rsid w:val="00027783"/>
    <w:rsid w:val="00030746"/>
    <w:rsid w:val="0003270F"/>
    <w:rsid w:val="00032935"/>
    <w:rsid w:val="00033298"/>
    <w:rsid w:val="00036292"/>
    <w:rsid w:val="00042315"/>
    <w:rsid w:val="00043C40"/>
    <w:rsid w:val="000458F4"/>
    <w:rsid w:val="000550B4"/>
    <w:rsid w:val="00055C58"/>
    <w:rsid w:val="00057387"/>
    <w:rsid w:val="00070DDF"/>
    <w:rsid w:val="0008004A"/>
    <w:rsid w:val="00082D4C"/>
    <w:rsid w:val="00092351"/>
    <w:rsid w:val="000A055F"/>
    <w:rsid w:val="000A0C46"/>
    <w:rsid w:val="000A249F"/>
    <w:rsid w:val="000A6A54"/>
    <w:rsid w:val="000B48AB"/>
    <w:rsid w:val="000B6D8D"/>
    <w:rsid w:val="000C592F"/>
    <w:rsid w:val="000D10F6"/>
    <w:rsid w:val="000D4ACF"/>
    <w:rsid w:val="000D77A9"/>
    <w:rsid w:val="000E23A0"/>
    <w:rsid w:val="000E28A1"/>
    <w:rsid w:val="000E2DF9"/>
    <w:rsid w:val="000E4137"/>
    <w:rsid w:val="000E6885"/>
    <w:rsid w:val="000F14F4"/>
    <w:rsid w:val="000F15B6"/>
    <w:rsid w:val="000F209D"/>
    <w:rsid w:val="000F3667"/>
    <w:rsid w:val="000F758A"/>
    <w:rsid w:val="00100616"/>
    <w:rsid w:val="001011F9"/>
    <w:rsid w:val="00104A82"/>
    <w:rsid w:val="00107537"/>
    <w:rsid w:val="001127AF"/>
    <w:rsid w:val="00112F8A"/>
    <w:rsid w:val="001205F2"/>
    <w:rsid w:val="0012258E"/>
    <w:rsid w:val="0013569D"/>
    <w:rsid w:val="0014280B"/>
    <w:rsid w:val="001465F2"/>
    <w:rsid w:val="00152557"/>
    <w:rsid w:val="0015370B"/>
    <w:rsid w:val="00154E5F"/>
    <w:rsid w:val="001550A1"/>
    <w:rsid w:val="00167582"/>
    <w:rsid w:val="0017340A"/>
    <w:rsid w:val="001A1874"/>
    <w:rsid w:val="001A29DB"/>
    <w:rsid w:val="001B0D6B"/>
    <w:rsid w:val="001B48BD"/>
    <w:rsid w:val="001B6C06"/>
    <w:rsid w:val="001C084D"/>
    <w:rsid w:val="001D1787"/>
    <w:rsid w:val="001D3B91"/>
    <w:rsid w:val="001D4052"/>
    <w:rsid w:val="001D6F33"/>
    <w:rsid w:val="001F0DFE"/>
    <w:rsid w:val="001F29BD"/>
    <w:rsid w:val="001F509B"/>
    <w:rsid w:val="00200FBF"/>
    <w:rsid w:val="0020320E"/>
    <w:rsid w:val="00204424"/>
    <w:rsid w:val="002049C5"/>
    <w:rsid w:val="002116A6"/>
    <w:rsid w:val="00221943"/>
    <w:rsid w:val="002222D8"/>
    <w:rsid w:val="002231BC"/>
    <w:rsid w:val="002246E5"/>
    <w:rsid w:val="00231BE7"/>
    <w:rsid w:val="002410B6"/>
    <w:rsid w:val="00242EB2"/>
    <w:rsid w:val="002465BC"/>
    <w:rsid w:val="00250B36"/>
    <w:rsid w:val="002563C4"/>
    <w:rsid w:val="00257485"/>
    <w:rsid w:val="00257B95"/>
    <w:rsid w:val="00261E21"/>
    <w:rsid w:val="00265D3F"/>
    <w:rsid w:val="00270B30"/>
    <w:rsid w:val="00274BC1"/>
    <w:rsid w:val="00277243"/>
    <w:rsid w:val="00283DAB"/>
    <w:rsid w:val="00291570"/>
    <w:rsid w:val="00295429"/>
    <w:rsid w:val="002A04FE"/>
    <w:rsid w:val="002B24BA"/>
    <w:rsid w:val="002B5750"/>
    <w:rsid w:val="002C551F"/>
    <w:rsid w:val="002D0810"/>
    <w:rsid w:val="002D13CA"/>
    <w:rsid w:val="002E022D"/>
    <w:rsid w:val="002E02A4"/>
    <w:rsid w:val="002E3940"/>
    <w:rsid w:val="002E6201"/>
    <w:rsid w:val="002E69F5"/>
    <w:rsid w:val="002F2472"/>
    <w:rsid w:val="002F6E11"/>
    <w:rsid w:val="003030D3"/>
    <w:rsid w:val="003060DE"/>
    <w:rsid w:val="003115C3"/>
    <w:rsid w:val="0032040C"/>
    <w:rsid w:val="003214B1"/>
    <w:rsid w:val="00325B85"/>
    <w:rsid w:val="0033183A"/>
    <w:rsid w:val="003365D7"/>
    <w:rsid w:val="0034262E"/>
    <w:rsid w:val="00343E90"/>
    <w:rsid w:val="003440FF"/>
    <w:rsid w:val="00347BAF"/>
    <w:rsid w:val="00351D2A"/>
    <w:rsid w:val="00352002"/>
    <w:rsid w:val="0035287A"/>
    <w:rsid w:val="00362DEE"/>
    <w:rsid w:val="00367F47"/>
    <w:rsid w:val="00371319"/>
    <w:rsid w:val="00372222"/>
    <w:rsid w:val="00381E6F"/>
    <w:rsid w:val="003855CE"/>
    <w:rsid w:val="00391D4A"/>
    <w:rsid w:val="0039493A"/>
    <w:rsid w:val="00395D87"/>
    <w:rsid w:val="00397609"/>
    <w:rsid w:val="003A2B54"/>
    <w:rsid w:val="003A449B"/>
    <w:rsid w:val="003A4B14"/>
    <w:rsid w:val="003A69EB"/>
    <w:rsid w:val="003A6CCC"/>
    <w:rsid w:val="003B4844"/>
    <w:rsid w:val="003B5341"/>
    <w:rsid w:val="003C08D1"/>
    <w:rsid w:val="003C17A3"/>
    <w:rsid w:val="003C25CC"/>
    <w:rsid w:val="003C5137"/>
    <w:rsid w:val="003C52E4"/>
    <w:rsid w:val="003C7CC6"/>
    <w:rsid w:val="003D13A4"/>
    <w:rsid w:val="003F7C76"/>
    <w:rsid w:val="004035F8"/>
    <w:rsid w:val="00417A88"/>
    <w:rsid w:val="00426B89"/>
    <w:rsid w:val="00427722"/>
    <w:rsid w:val="00432270"/>
    <w:rsid w:val="00434E29"/>
    <w:rsid w:val="00435A68"/>
    <w:rsid w:val="004404E5"/>
    <w:rsid w:val="00440939"/>
    <w:rsid w:val="00442B8E"/>
    <w:rsid w:val="00445A3F"/>
    <w:rsid w:val="0046103C"/>
    <w:rsid w:val="00461C76"/>
    <w:rsid w:val="004666F7"/>
    <w:rsid w:val="0047014F"/>
    <w:rsid w:val="0047348A"/>
    <w:rsid w:val="00474CDE"/>
    <w:rsid w:val="0048318E"/>
    <w:rsid w:val="00484835"/>
    <w:rsid w:val="00485C69"/>
    <w:rsid w:val="004A0FCC"/>
    <w:rsid w:val="004C44D2"/>
    <w:rsid w:val="004D64C0"/>
    <w:rsid w:val="004E01FF"/>
    <w:rsid w:val="004F2963"/>
    <w:rsid w:val="004F4504"/>
    <w:rsid w:val="004F55A3"/>
    <w:rsid w:val="004F6BA2"/>
    <w:rsid w:val="00512926"/>
    <w:rsid w:val="00521EBC"/>
    <w:rsid w:val="00536A39"/>
    <w:rsid w:val="005402B7"/>
    <w:rsid w:val="005410EA"/>
    <w:rsid w:val="00557BEC"/>
    <w:rsid w:val="00564722"/>
    <w:rsid w:val="0056616D"/>
    <w:rsid w:val="00572497"/>
    <w:rsid w:val="005751C0"/>
    <w:rsid w:val="005878BF"/>
    <w:rsid w:val="00593B5C"/>
    <w:rsid w:val="005A0673"/>
    <w:rsid w:val="005A0AE9"/>
    <w:rsid w:val="005A2160"/>
    <w:rsid w:val="005A5E8E"/>
    <w:rsid w:val="005B188B"/>
    <w:rsid w:val="005B210F"/>
    <w:rsid w:val="005B4087"/>
    <w:rsid w:val="005B40E2"/>
    <w:rsid w:val="005B7C2F"/>
    <w:rsid w:val="005C6E99"/>
    <w:rsid w:val="005D2B9F"/>
    <w:rsid w:val="005D2BA6"/>
    <w:rsid w:val="005D5084"/>
    <w:rsid w:val="005D74D0"/>
    <w:rsid w:val="005D77EB"/>
    <w:rsid w:val="005E6DAD"/>
    <w:rsid w:val="005F0721"/>
    <w:rsid w:val="005F6369"/>
    <w:rsid w:val="005F789C"/>
    <w:rsid w:val="00600FFF"/>
    <w:rsid w:val="00603632"/>
    <w:rsid w:val="00605CE9"/>
    <w:rsid w:val="006068D0"/>
    <w:rsid w:val="00613497"/>
    <w:rsid w:val="00616ABC"/>
    <w:rsid w:val="00625154"/>
    <w:rsid w:val="0063586D"/>
    <w:rsid w:val="0063772D"/>
    <w:rsid w:val="00645C79"/>
    <w:rsid w:val="0064797F"/>
    <w:rsid w:val="006507E8"/>
    <w:rsid w:val="00656CD3"/>
    <w:rsid w:val="0065709E"/>
    <w:rsid w:val="00662B29"/>
    <w:rsid w:val="0066493C"/>
    <w:rsid w:val="00671F9F"/>
    <w:rsid w:val="00676E09"/>
    <w:rsid w:val="00685511"/>
    <w:rsid w:val="00690C1A"/>
    <w:rsid w:val="00690EC5"/>
    <w:rsid w:val="00690FD2"/>
    <w:rsid w:val="00695F92"/>
    <w:rsid w:val="00697E8C"/>
    <w:rsid w:val="006A0D56"/>
    <w:rsid w:val="006A599B"/>
    <w:rsid w:val="006B4AD5"/>
    <w:rsid w:val="006C0ECE"/>
    <w:rsid w:val="006C126D"/>
    <w:rsid w:val="006C57B5"/>
    <w:rsid w:val="006D2826"/>
    <w:rsid w:val="006E07A3"/>
    <w:rsid w:val="006E32DF"/>
    <w:rsid w:val="006E559E"/>
    <w:rsid w:val="006F3213"/>
    <w:rsid w:val="006F4D9B"/>
    <w:rsid w:val="00700151"/>
    <w:rsid w:val="007031D0"/>
    <w:rsid w:val="00706F84"/>
    <w:rsid w:val="00716863"/>
    <w:rsid w:val="00721199"/>
    <w:rsid w:val="00721285"/>
    <w:rsid w:val="00736FF2"/>
    <w:rsid w:val="0073775C"/>
    <w:rsid w:val="00744687"/>
    <w:rsid w:val="00755595"/>
    <w:rsid w:val="00755598"/>
    <w:rsid w:val="00756916"/>
    <w:rsid w:val="00766A79"/>
    <w:rsid w:val="00766E7A"/>
    <w:rsid w:val="00767FB8"/>
    <w:rsid w:val="007725B1"/>
    <w:rsid w:val="007774EE"/>
    <w:rsid w:val="00785EE9"/>
    <w:rsid w:val="00792BB4"/>
    <w:rsid w:val="007942D4"/>
    <w:rsid w:val="007959D4"/>
    <w:rsid w:val="007A0BAF"/>
    <w:rsid w:val="007B4B6E"/>
    <w:rsid w:val="007B7D8A"/>
    <w:rsid w:val="007C1CAA"/>
    <w:rsid w:val="007C7401"/>
    <w:rsid w:val="007D0B54"/>
    <w:rsid w:val="007E0A20"/>
    <w:rsid w:val="007E2911"/>
    <w:rsid w:val="007F3274"/>
    <w:rsid w:val="007F7446"/>
    <w:rsid w:val="0080028D"/>
    <w:rsid w:val="00802953"/>
    <w:rsid w:val="008102F9"/>
    <w:rsid w:val="0081433D"/>
    <w:rsid w:val="00816C06"/>
    <w:rsid w:val="00822FDB"/>
    <w:rsid w:val="00830CE5"/>
    <w:rsid w:val="008331EC"/>
    <w:rsid w:val="00835594"/>
    <w:rsid w:val="0083772E"/>
    <w:rsid w:val="00845A9F"/>
    <w:rsid w:val="00846074"/>
    <w:rsid w:val="00846447"/>
    <w:rsid w:val="00850566"/>
    <w:rsid w:val="008513EC"/>
    <w:rsid w:val="00853074"/>
    <w:rsid w:val="008530CD"/>
    <w:rsid w:val="0085354C"/>
    <w:rsid w:val="008630B7"/>
    <w:rsid w:val="00863989"/>
    <w:rsid w:val="0087334C"/>
    <w:rsid w:val="00881588"/>
    <w:rsid w:val="00882210"/>
    <w:rsid w:val="00883622"/>
    <w:rsid w:val="00883A18"/>
    <w:rsid w:val="008854FE"/>
    <w:rsid w:val="0088671E"/>
    <w:rsid w:val="00891D9C"/>
    <w:rsid w:val="00893CA5"/>
    <w:rsid w:val="008A650C"/>
    <w:rsid w:val="008A703A"/>
    <w:rsid w:val="008B47DA"/>
    <w:rsid w:val="008B6AA1"/>
    <w:rsid w:val="008C003F"/>
    <w:rsid w:val="008C0525"/>
    <w:rsid w:val="008C13B6"/>
    <w:rsid w:val="008C6707"/>
    <w:rsid w:val="008C693B"/>
    <w:rsid w:val="008C6BC1"/>
    <w:rsid w:val="008D221F"/>
    <w:rsid w:val="008D5946"/>
    <w:rsid w:val="008D5AFC"/>
    <w:rsid w:val="008E2C61"/>
    <w:rsid w:val="008E449A"/>
    <w:rsid w:val="008E5D3F"/>
    <w:rsid w:val="008F2B9A"/>
    <w:rsid w:val="008F4A3F"/>
    <w:rsid w:val="00902CD2"/>
    <w:rsid w:val="009113EF"/>
    <w:rsid w:val="0091474B"/>
    <w:rsid w:val="00914DC7"/>
    <w:rsid w:val="00917C00"/>
    <w:rsid w:val="00917F38"/>
    <w:rsid w:val="00927B43"/>
    <w:rsid w:val="00930906"/>
    <w:rsid w:val="00931E44"/>
    <w:rsid w:val="009343EE"/>
    <w:rsid w:val="009456E0"/>
    <w:rsid w:val="00946F79"/>
    <w:rsid w:val="009614B3"/>
    <w:rsid w:val="0096700D"/>
    <w:rsid w:val="009727E8"/>
    <w:rsid w:val="00972ED7"/>
    <w:rsid w:val="00976293"/>
    <w:rsid w:val="00982375"/>
    <w:rsid w:val="009852B1"/>
    <w:rsid w:val="00994440"/>
    <w:rsid w:val="009977BB"/>
    <w:rsid w:val="00997D4E"/>
    <w:rsid w:val="009A1388"/>
    <w:rsid w:val="009A13B9"/>
    <w:rsid w:val="009A1624"/>
    <w:rsid w:val="009A2DEE"/>
    <w:rsid w:val="009B2DA4"/>
    <w:rsid w:val="009B3B81"/>
    <w:rsid w:val="009B76E2"/>
    <w:rsid w:val="009C074A"/>
    <w:rsid w:val="009C2843"/>
    <w:rsid w:val="009C6C06"/>
    <w:rsid w:val="009E1EA3"/>
    <w:rsid w:val="009E4317"/>
    <w:rsid w:val="009E519E"/>
    <w:rsid w:val="009F2230"/>
    <w:rsid w:val="00A152E9"/>
    <w:rsid w:val="00A155AF"/>
    <w:rsid w:val="00A17573"/>
    <w:rsid w:val="00A22714"/>
    <w:rsid w:val="00A251C0"/>
    <w:rsid w:val="00A32B44"/>
    <w:rsid w:val="00A364F7"/>
    <w:rsid w:val="00A366E8"/>
    <w:rsid w:val="00A5276A"/>
    <w:rsid w:val="00A53502"/>
    <w:rsid w:val="00A544BF"/>
    <w:rsid w:val="00A54EF8"/>
    <w:rsid w:val="00A63749"/>
    <w:rsid w:val="00A6658A"/>
    <w:rsid w:val="00A70C2E"/>
    <w:rsid w:val="00A73F13"/>
    <w:rsid w:val="00A763EE"/>
    <w:rsid w:val="00A77F3F"/>
    <w:rsid w:val="00A838E0"/>
    <w:rsid w:val="00A85840"/>
    <w:rsid w:val="00A925CD"/>
    <w:rsid w:val="00AA11D6"/>
    <w:rsid w:val="00AA735C"/>
    <w:rsid w:val="00AA794B"/>
    <w:rsid w:val="00AB35CD"/>
    <w:rsid w:val="00AB7592"/>
    <w:rsid w:val="00AC5E37"/>
    <w:rsid w:val="00AC68C1"/>
    <w:rsid w:val="00AD1A89"/>
    <w:rsid w:val="00AD66D9"/>
    <w:rsid w:val="00AD6B24"/>
    <w:rsid w:val="00AD7B23"/>
    <w:rsid w:val="00AF40E8"/>
    <w:rsid w:val="00AF4F68"/>
    <w:rsid w:val="00B02460"/>
    <w:rsid w:val="00B0626F"/>
    <w:rsid w:val="00B1173B"/>
    <w:rsid w:val="00B12169"/>
    <w:rsid w:val="00B1542E"/>
    <w:rsid w:val="00B23145"/>
    <w:rsid w:val="00B31747"/>
    <w:rsid w:val="00B31D88"/>
    <w:rsid w:val="00B33F1F"/>
    <w:rsid w:val="00B343AF"/>
    <w:rsid w:val="00B404D9"/>
    <w:rsid w:val="00B44D54"/>
    <w:rsid w:val="00B52129"/>
    <w:rsid w:val="00B521B3"/>
    <w:rsid w:val="00B61922"/>
    <w:rsid w:val="00B71125"/>
    <w:rsid w:val="00B73487"/>
    <w:rsid w:val="00B80142"/>
    <w:rsid w:val="00B82FB4"/>
    <w:rsid w:val="00B83B80"/>
    <w:rsid w:val="00B862CC"/>
    <w:rsid w:val="00B90BF1"/>
    <w:rsid w:val="00B950F0"/>
    <w:rsid w:val="00BA118B"/>
    <w:rsid w:val="00BB006A"/>
    <w:rsid w:val="00BB3208"/>
    <w:rsid w:val="00BB6412"/>
    <w:rsid w:val="00BD2681"/>
    <w:rsid w:val="00BD54F2"/>
    <w:rsid w:val="00BE48CA"/>
    <w:rsid w:val="00BE6346"/>
    <w:rsid w:val="00BF1159"/>
    <w:rsid w:val="00BF1C9C"/>
    <w:rsid w:val="00BF1F4C"/>
    <w:rsid w:val="00BF5C9C"/>
    <w:rsid w:val="00C01542"/>
    <w:rsid w:val="00C04910"/>
    <w:rsid w:val="00C04CAF"/>
    <w:rsid w:val="00C072AC"/>
    <w:rsid w:val="00C112AE"/>
    <w:rsid w:val="00C13A31"/>
    <w:rsid w:val="00C14867"/>
    <w:rsid w:val="00C14B3D"/>
    <w:rsid w:val="00C15B68"/>
    <w:rsid w:val="00C15FF9"/>
    <w:rsid w:val="00C2020B"/>
    <w:rsid w:val="00C2134F"/>
    <w:rsid w:val="00C21F5F"/>
    <w:rsid w:val="00C229D5"/>
    <w:rsid w:val="00C32782"/>
    <w:rsid w:val="00C338AD"/>
    <w:rsid w:val="00C33AF5"/>
    <w:rsid w:val="00C5797F"/>
    <w:rsid w:val="00C57C70"/>
    <w:rsid w:val="00C61250"/>
    <w:rsid w:val="00C75405"/>
    <w:rsid w:val="00C76271"/>
    <w:rsid w:val="00C87201"/>
    <w:rsid w:val="00C9073C"/>
    <w:rsid w:val="00C9093C"/>
    <w:rsid w:val="00C96711"/>
    <w:rsid w:val="00CB1520"/>
    <w:rsid w:val="00CB546F"/>
    <w:rsid w:val="00CC301E"/>
    <w:rsid w:val="00CD0302"/>
    <w:rsid w:val="00CD4176"/>
    <w:rsid w:val="00CE04A6"/>
    <w:rsid w:val="00CE0DBD"/>
    <w:rsid w:val="00CE6040"/>
    <w:rsid w:val="00CF40E2"/>
    <w:rsid w:val="00CF4A54"/>
    <w:rsid w:val="00CF5094"/>
    <w:rsid w:val="00D000F5"/>
    <w:rsid w:val="00D02A1A"/>
    <w:rsid w:val="00D02C1B"/>
    <w:rsid w:val="00D07299"/>
    <w:rsid w:val="00D2260F"/>
    <w:rsid w:val="00D2401C"/>
    <w:rsid w:val="00D30228"/>
    <w:rsid w:val="00D33919"/>
    <w:rsid w:val="00D3586B"/>
    <w:rsid w:val="00D4005D"/>
    <w:rsid w:val="00D41234"/>
    <w:rsid w:val="00D423C6"/>
    <w:rsid w:val="00D5589C"/>
    <w:rsid w:val="00D62540"/>
    <w:rsid w:val="00D70E5F"/>
    <w:rsid w:val="00D810B9"/>
    <w:rsid w:val="00D85DF5"/>
    <w:rsid w:val="00D86BE8"/>
    <w:rsid w:val="00D87F05"/>
    <w:rsid w:val="00D926B2"/>
    <w:rsid w:val="00DA3908"/>
    <w:rsid w:val="00DA6620"/>
    <w:rsid w:val="00DB078F"/>
    <w:rsid w:val="00DB4B11"/>
    <w:rsid w:val="00DB4BEF"/>
    <w:rsid w:val="00DB6913"/>
    <w:rsid w:val="00DC0769"/>
    <w:rsid w:val="00DC13D0"/>
    <w:rsid w:val="00DC4323"/>
    <w:rsid w:val="00DC7783"/>
    <w:rsid w:val="00DD3826"/>
    <w:rsid w:val="00DD6602"/>
    <w:rsid w:val="00DE232E"/>
    <w:rsid w:val="00DE53F0"/>
    <w:rsid w:val="00DE5546"/>
    <w:rsid w:val="00DE560A"/>
    <w:rsid w:val="00DE5F18"/>
    <w:rsid w:val="00DE7FEE"/>
    <w:rsid w:val="00DF04E8"/>
    <w:rsid w:val="00DF23C3"/>
    <w:rsid w:val="00DF3023"/>
    <w:rsid w:val="00DF45CA"/>
    <w:rsid w:val="00DF761C"/>
    <w:rsid w:val="00DF784F"/>
    <w:rsid w:val="00E133C6"/>
    <w:rsid w:val="00E1500C"/>
    <w:rsid w:val="00E21647"/>
    <w:rsid w:val="00E23C8A"/>
    <w:rsid w:val="00E31EDC"/>
    <w:rsid w:val="00E32CCA"/>
    <w:rsid w:val="00E32EAD"/>
    <w:rsid w:val="00E361FF"/>
    <w:rsid w:val="00E36A00"/>
    <w:rsid w:val="00E3748B"/>
    <w:rsid w:val="00E40E99"/>
    <w:rsid w:val="00E51760"/>
    <w:rsid w:val="00E51C65"/>
    <w:rsid w:val="00E6468E"/>
    <w:rsid w:val="00E71352"/>
    <w:rsid w:val="00E723DA"/>
    <w:rsid w:val="00E744BB"/>
    <w:rsid w:val="00E83838"/>
    <w:rsid w:val="00E83E16"/>
    <w:rsid w:val="00E85399"/>
    <w:rsid w:val="00E85A23"/>
    <w:rsid w:val="00E86C8E"/>
    <w:rsid w:val="00E9163F"/>
    <w:rsid w:val="00EA06E7"/>
    <w:rsid w:val="00EA4076"/>
    <w:rsid w:val="00EB148F"/>
    <w:rsid w:val="00EB6BAC"/>
    <w:rsid w:val="00EB76A0"/>
    <w:rsid w:val="00EC3D04"/>
    <w:rsid w:val="00EC4CAA"/>
    <w:rsid w:val="00EC6D5B"/>
    <w:rsid w:val="00EC72EE"/>
    <w:rsid w:val="00ED15B5"/>
    <w:rsid w:val="00ED3A1B"/>
    <w:rsid w:val="00ED45A6"/>
    <w:rsid w:val="00ED5EF3"/>
    <w:rsid w:val="00ED669E"/>
    <w:rsid w:val="00EE3792"/>
    <w:rsid w:val="00EE388E"/>
    <w:rsid w:val="00EE44CC"/>
    <w:rsid w:val="00EE574B"/>
    <w:rsid w:val="00EE6853"/>
    <w:rsid w:val="00EF07D1"/>
    <w:rsid w:val="00F06B58"/>
    <w:rsid w:val="00F21769"/>
    <w:rsid w:val="00F2321D"/>
    <w:rsid w:val="00F2756D"/>
    <w:rsid w:val="00F319F7"/>
    <w:rsid w:val="00F35F0A"/>
    <w:rsid w:val="00F37288"/>
    <w:rsid w:val="00F45C9A"/>
    <w:rsid w:val="00F4697B"/>
    <w:rsid w:val="00F5113C"/>
    <w:rsid w:val="00F53371"/>
    <w:rsid w:val="00F60D6E"/>
    <w:rsid w:val="00F60DDF"/>
    <w:rsid w:val="00F617D9"/>
    <w:rsid w:val="00F61BA5"/>
    <w:rsid w:val="00F66B06"/>
    <w:rsid w:val="00F7486D"/>
    <w:rsid w:val="00F75B2B"/>
    <w:rsid w:val="00F773B3"/>
    <w:rsid w:val="00F77AA8"/>
    <w:rsid w:val="00F814A5"/>
    <w:rsid w:val="00F81F4D"/>
    <w:rsid w:val="00F832DD"/>
    <w:rsid w:val="00F84543"/>
    <w:rsid w:val="00F96E42"/>
    <w:rsid w:val="00FA6D46"/>
    <w:rsid w:val="00FB0453"/>
    <w:rsid w:val="00FB77DC"/>
    <w:rsid w:val="00FC2AB9"/>
    <w:rsid w:val="00FC4DAB"/>
    <w:rsid w:val="00FD192C"/>
    <w:rsid w:val="00FD19C2"/>
    <w:rsid w:val="00FD21B4"/>
    <w:rsid w:val="00FD286B"/>
    <w:rsid w:val="00FE12AF"/>
    <w:rsid w:val="00FE5FE1"/>
    <w:rsid w:val="00FE661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658F367-B5DD-4A2F-A5D1-D67A7FF1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4F2"/>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8D221F"/>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8D221F"/>
    <w:rPr>
      <w:rFonts w:ascii="Helvetica" w:eastAsiaTheme="majorEastAsia" w:hAnsi="Helvetica" w:cstheme="majorBidi"/>
      <w:b/>
      <w:bCs/>
      <w:color w:val="45545F"/>
      <w:sz w:val="28"/>
    </w:rPr>
  </w:style>
  <w:style w:type="character" w:customStyle="1" w:styleId="Heading4Char">
    <w:name w:val="Heading 4 Char"/>
    <w:basedOn w:val="DefaultParagraphFont"/>
    <w:link w:val="Heading4"/>
    <w:uiPriority w:val="9"/>
    <w:semiHidden/>
    <w:rsid w:val="0034262E"/>
    <w:rPr>
      <w:rFonts w:ascii="Helvetica" w:eastAsiaTheme="majorEastAsia" w:hAnsi="Helvetica" w:cstheme="majorBidi"/>
      <w:b/>
      <w:bCs/>
      <w:i/>
      <w:iCs/>
      <w:sz w:val="24"/>
    </w:rPr>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DC4323"/>
    <w:rPr>
      <w:b/>
      <w:color w:val="000000" w:themeColor="text1"/>
    </w:rPr>
  </w:style>
  <w:style w:type="paragraph" w:customStyle="1" w:styleId="TableText">
    <w:name w:val="Table Text"/>
    <w:basedOn w:val="BodyCopy"/>
    <w:link w:val="TableTextChar"/>
    <w:qFormat/>
    <w:rsid w:val="009E519E"/>
    <w:pPr>
      <w:spacing w:before="120" w:after="120"/>
    </w:pPr>
    <w:rPr>
      <w:noProof w:val="0"/>
      <w:sz w:val="20"/>
      <w:szCs w:val="22"/>
    </w:rPr>
  </w:style>
  <w:style w:type="character" w:customStyle="1" w:styleId="TableTextChar">
    <w:name w:val="Table Text Char"/>
    <w:basedOn w:val="DefaultParagraphFont"/>
    <w:link w:val="TableText"/>
    <w:rsid w:val="009E519E"/>
    <w:rPr>
      <w:rFonts w:ascii="Helvetica" w:eastAsia="Calibri" w:hAnsi="Helvetica" w:cs="Calibri"/>
      <w:sz w:val="20"/>
      <w:lang w:eastAsia="ar-SA"/>
    </w:rPr>
  </w:style>
  <w:style w:type="character" w:customStyle="1" w:styleId="TableTextBoldChar">
    <w:name w:val="Table Text Bold Char"/>
    <w:basedOn w:val="DefaultParagraphFont"/>
    <w:link w:val="TableTextBold"/>
    <w:rsid w:val="00DC4323"/>
    <w:rPr>
      <w:rFonts w:ascii="Helvetica" w:eastAsia="Calibri" w:hAnsi="Helvetica" w:cs="Calibri"/>
      <w:b/>
      <w:color w:val="000000" w:themeColor="text1"/>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TrainingEval-Tickbox">
    <w:name w:val="Training Eval - Tickbox"/>
    <w:basedOn w:val="DefaultParagraphFont"/>
    <w:rsid w:val="00AD7B23"/>
    <w:rPr>
      <w:rFonts w:ascii="Wingdings" w:hAnsi="Wingdings" w:cs="Wingdings"/>
      <w:sz w:val="22"/>
      <w:szCs w:val="22"/>
    </w:rPr>
  </w:style>
  <w:style w:type="paragraph" w:customStyle="1" w:styleId="Default">
    <w:name w:val="Default"/>
    <w:rsid w:val="00685511"/>
    <w:pPr>
      <w:autoSpaceDE w:val="0"/>
      <w:autoSpaceDN w:val="0"/>
      <w:adjustRightInd w:val="0"/>
      <w:spacing w:after="0" w:line="240" w:lineRule="auto"/>
    </w:pPr>
    <w:rPr>
      <w:rFonts w:ascii="HelveticaNeueLT Std Lt Cn" w:hAnsi="HelveticaNeueLT Std Lt Cn" w:cs="HelveticaNeueLT Std Lt Cn"/>
      <w:color w:val="000000"/>
      <w:sz w:val="24"/>
      <w:szCs w:val="24"/>
      <w:lang w:val="en-US"/>
    </w:rPr>
  </w:style>
  <w:style w:type="paragraph" w:customStyle="1" w:styleId="Pa4">
    <w:name w:val="Pa4"/>
    <w:basedOn w:val="Default"/>
    <w:next w:val="Default"/>
    <w:uiPriority w:val="99"/>
    <w:rsid w:val="00685511"/>
    <w:pPr>
      <w:spacing w:line="221" w:lineRule="atLeast"/>
    </w:pPr>
    <w:rPr>
      <w:rFonts w:cstheme="minorBidi"/>
      <w:color w:val="auto"/>
    </w:rPr>
  </w:style>
  <w:style w:type="paragraph" w:customStyle="1" w:styleId="Pa14">
    <w:name w:val="Pa14"/>
    <w:basedOn w:val="Default"/>
    <w:next w:val="Default"/>
    <w:uiPriority w:val="99"/>
    <w:rsid w:val="00685511"/>
    <w:pPr>
      <w:spacing w:line="521" w:lineRule="atLeast"/>
    </w:pPr>
    <w:rPr>
      <w:rFonts w:ascii="Chevin-Medium" w:hAnsi="Chevin-Medium" w:cstheme="minorBidi"/>
      <w:color w:val="auto"/>
    </w:rPr>
  </w:style>
  <w:style w:type="paragraph" w:styleId="ListParagraph">
    <w:name w:val="List Paragraph"/>
    <w:basedOn w:val="Normal"/>
    <w:uiPriority w:val="34"/>
    <w:qFormat/>
    <w:rsid w:val="00685511"/>
    <w:pPr>
      <w:ind w:left="720"/>
      <w:contextualSpacing/>
    </w:pPr>
  </w:style>
  <w:style w:type="table" w:customStyle="1" w:styleId="TableGrid1">
    <w:name w:val="Table Grid1"/>
    <w:basedOn w:val="TableNormal"/>
    <w:next w:val="TableGrid"/>
    <w:uiPriority w:val="59"/>
    <w:rsid w:val="00362DEE"/>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1">
    <w:name w:val="Bullet L1"/>
    <w:basedOn w:val="Normal"/>
    <w:qFormat/>
    <w:rsid w:val="00FA6D46"/>
    <w:pPr>
      <w:numPr>
        <w:numId w:val="21"/>
      </w:numPr>
      <w:spacing w:before="60" w:after="120" w:line="240" w:lineRule="auto"/>
    </w:pPr>
    <w:rPr>
      <w:rFonts w:ascii="Helvetica" w:eastAsiaTheme="minorHAnsi" w:hAnsi="Helvetica"/>
      <w:lang w:val="en-SG" w:eastAsia="en-US"/>
    </w:rPr>
  </w:style>
  <w:style w:type="paragraph" w:customStyle="1" w:styleId="Pa29">
    <w:name w:val="Pa29"/>
    <w:basedOn w:val="Default"/>
    <w:next w:val="Default"/>
    <w:uiPriority w:val="99"/>
    <w:rsid w:val="005878BF"/>
    <w:pPr>
      <w:spacing w:line="401" w:lineRule="atLeast"/>
    </w:pPr>
    <w:rPr>
      <w:rFonts w:ascii="Chevin-DemiBold" w:hAnsi="Chevin-DemiBold" w:cstheme="minorBidi"/>
      <w:color w:val="auto"/>
    </w:rPr>
  </w:style>
  <w:style w:type="paragraph" w:styleId="ListBullet2">
    <w:name w:val="List Bullet 2"/>
    <w:basedOn w:val="Normal"/>
    <w:semiHidden/>
    <w:rsid w:val="005878BF"/>
    <w:pPr>
      <w:tabs>
        <w:tab w:val="num" w:pos="1494"/>
      </w:tabs>
      <w:spacing w:after="0" w:line="240" w:lineRule="auto"/>
      <w:ind w:left="1494" w:hanging="360"/>
    </w:pPr>
    <w:rPr>
      <w:rFonts w:ascii="Times New Roman" w:eastAsia="Times New Roman" w:hAnsi="Times New Roman" w:cs="Times New Roman"/>
      <w:sz w:val="24"/>
      <w:szCs w:val="24"/>
      <w:lang w:val="en-US"/>
    </w:rPr>
  </w:style>
  <w:style w:type="paragraph" w:customStyle="1" w:styleId="Pa22">
    <w:name w:val="Pa22"/>
    <w:basedOn w:val="Default"/>
    <w:next w:val="Default"/>
    <w:uiPriority w:val="99"/>
    <w:rsid w:val="00426B89"/>
    <w:pPr>
      <w:spacing w:line="281" w:lineRule="atLeast"/>
    </w:pPr>
    <w:rPr>
      <w:rFonts w:cstheme="minorBidi"/>
      <w:color w:val="auto"/>
    </w:rPr>
  </w:style>
  <w:style w:type="paragraph" w:customStyle="1" w:styleId="Pa16">
    <w:name w:val="Pa16"/>
    <w:basedOn w:val="Default"/>
    <w:next w:val="Default"/>
    <w:uiPriority w:val="99"/>
    <w:rsid w:val="00426B89"/>
    <w:pPr>
      <w:spacing w:line="241" w:lineRule="atLeast"/>
    </w:pPr>
    <w:rPr>
      <w:rFonts w:cstheme="minorBidi"/>
      <w:color w:val="auto"/>
    </w:rPr>
  </w:style>
  <w:style w:type="paragraph" w:customStyle="1" w:styleId="Pa18">
    <w:name w:val="Pa18"/>
    <w:basedOn w:val="Default"/>
    <w:next w:val="Default"/>
    <w:uiPriority w:val="99"/>
    <w:rsid w:val="00426B89"/>
    <w:pPr>
      <w:spacing w:line="201" w:lineRule="atLeast"/>
    </w:pPr>
    <w:rPr>
      <w:rFonts w:cstheme="minorBidi"/>
      <w:color w:val="auto"/>
    </w:rPr>
  </w:style>
  <w:style w:type="paragraph" w:customStyle="1" w:styleId="Pa17">
    <w:name w:val="Pa17"/>
    <w:basedOn w:val="Default"/>
    <w:next w:val="Default"/>
    <w:uiPriority w:val="99"/>
    <w:rsid w:val="00426B89"/>
    <w:pPr>
      <w:spacing w:line="201" w:lineRule="atLeast"/>
    </w:pPr>
    <w:rPr>
      <w:rFonts w:cstheme="minorBidi"/>
      <w:color w:val="auto"/>
    </w:rPr>
  </w:style>
  <w:style w:type="paragraph" w:customStyle="1" w:styleId="Pa8">
    <w:name w:val="Pa8"/>
    <w:basedOn w:val="Normal"/>
    <w:next w:val="Normal"/>
    <w:uiPriority w:val="99"/>
    <w:rsid w:val="00381E6F"/>
    <w:pPr>
      <w:autoSpaceDE w:val="0"/>
      <w:autoSpaceDN w:val="0"/>
      <w:adjustRightInd w:val="0"/>
      <w:spacing w:after="0" w:line="211" w:lineRule="atLeast"/>
    </w:pPr>
    <w:rPr>
      <w:rFonts w:ascii="Helvetica 45 Light" w:hAnsi="Helvetica 45 Light" w:cs="Times New Roman"/>
      <w:sz w:val="24"/>
      <w:szCs w:val="24"/>
    </w:rPr>
  </w:style>
  <w:style w:type="paragraph" w:customStyle="1" w:styleId="Pa3">
    <w:name w:val="Pa3"/>
    <w:basedOn w:val="Normal"/>
    <w:next w:val="Normal"/>
    <w:uiPriority w:val="99"/>
    <w:rsid w:val="00381E6F"/>
    <w:pPr>
      <w:autoSpaceDE w:val="0"/>
      <w:autoSpaceDN w:val="0"/>
      <w:adjustRightInd w:val="0"/>
      <w:spacing w:after="0" w:line="211" w:lineRule="atLeast"/>
    </w:pPr>
    <w:rPr>
      <w:rFonts w:ascii="Helvetica 45 Light" w:hAnsi="Helvetica 45 Light" w:cs="Times New Roman"/>
      <w:sz w:val="24"/>
      <w:szCs w:val="24"/>
    </w:rPr>
  </w:style>
  <w:style w:type="paragraph" w:customStyle="1" w:styleId="Pa13">
    <w:name w:val="Pa13"/>
    <w:basedOn w:val="Normal"/>
    <w:next w:val="Normal"/>
    <w:uiPriority w:val="99"/>
    <w:rsid w:val="00381E6F"/>
    <w:pPr>
      <w:autoSpaceDE w:val="0"/>
      <w:autoSpaceDN w:val="0"/>
      <w:adjustRightInd w:val="0"/>
      <w:spacing w:after="0" w:line="261" w:lineRule="atLeast"/>
    </w:pPr>
    <w:rPr>
      <w:rFonts w:ascii="Helvetica 45 Light" w:hAnsi="Helvetica 45 Light" w:cs="Times New Roman"/>
      <w:sz w:val="24"/>
      <w:szCs w:val="24"/>
    </w:rPr>
  </w:style>
  <w:style w:type="character" w:customStyle="1" w:styleId="ptbrand5">
    <w:name w:val="ptbrand5"/>
    <w:basedOn w:val="DefaultParagraphFont"/>
    <w:rsid w:val="0063586D"/>
  </w:style>
  <w:style w:type="character" w:customStyle="1" w:styleId="a-size-large1">
    <w:name w:val="a-size-large1"/>
    <w:basedOn w:val="DefaultParagraphFont"/>
    <w:rsid w:val="0063586D"/>
    <w:rPr>
      <w:rFonts w:ascii="Arial" w:hAnsi="Arial" w:cs="Arial" w:hint="default"/>
    </w:rPr>
  </w:style>
  <w:style w:type="character" w:customStyle="1" w:styleId="a-size-medium2">
    <w:name w:val="a-size-medium2"/>
    <w:basedOn w:val="DefaultParagraphFont"/>
    <w:rsid w:val="0063586D"/>
    <w:rPr>
      <w:rFonts w:ascii="Arial" w:hAnsi="Arial" w:cs="Arial" w:hint="default"/>
    </w:rPr>
  </w:style>
  <w:style w:type="character" w:customStyle="1" w:styleId="hwc">
    <w:name w:val="hwc"/>
    <w:basedOn w:val="DefaultParagraphFont"/>
    <w:rsid w:val="0096700D"/>
  </w:style>
  <w:style w:type="paragraph" w:styleId="NormalWeb">
    <w:name w:val="Normal (Web)"/>
    <w:basedOn w:val="Normal"/>
    <w:uiPriority w:val="99"/>
    <w:unhideWhenUsed/>
    <w:rsid w:val="00F2756D"/>
    <w:pPr>
      <w:spacing w:after="270" w:line="240" w:lineRule="auto"/>
    </w:pPr>
    <w:rPr>
      <w:rFonts w:ascii="Times New Roman" w:eastAsia="Times New Roman" w:hAnsi="Times New Roman" w:cs="Times New Roman"/>
      <w:sz w:val="24"/>
      <w:szCs w:val="24"/>
      <w:lang w:val="en-US" w:eastAsia="en-US"/>
    </w:rPr>
  </w:style>
  <w:style w:type="paragraph" w:styleId="BodyText">
    <w:name w:val="Body Text"/>
    <w:basedOn w:val="Normal"/>
    <w:link w:val="BodyTextChar"/>
    <w:rsid w:val="00E723DA"/>
    <w:pPr>
      <w:spacing w:after="220" w:line="240" w:lineRule="auto"/>
    </w:pPr>
    <w:rPr>
      <w:rFonts w:ascii="Helvetica" w:eastAsia="Times New Roman" w:hAnsi="Helvetica" w:cs="Arial"/>
      <w:lang w:eastAsia="en-US"/>
    </w:rPr>
  </w:style>
  <w:style w:type="character" w:customStyle="1" w:styleId="BodyTextChar">
    <w:name w:val="Body Text Char"/>
    <w:basedOn w:val="DefaultParagraphFont"/>
    <w:link w:val="BodyText"/>
    <w:rsid w:val="00E723DA"/>
    <w:rPr>
      <w:rFonts w:ascii="Helvetica" w:eastAsia="Times New Roman" w:hAnsi="Helvetica" w:cs="Arial"/>
      <w:lang w:eastAsia="en-US"/>
    </w:rPr>
  </w:style>
  <w:style w:type="character" w:customStyle="1" w:styleId="mw-headline">
    <w:name w:val="mw-headline"/>
    <w:basedOn w:val="DefaultParagraphFont"/>
    <w:rsid w:val="00593B5C"/>
  </w:style>
  <w:style w:type="character" w:customStyle="1" w:styleId="mw-editsection1">
    <w:name w:val="mw-editsection1"/>
    <w:basedOn w:val="DefaultParagraphFont"/>
    <w:rsid w:val="00593B5C"/>
  </w:style>
  <w:style w:type="character" w:customStyle="1" w:styleId="mw-editsection-bracket">
    <w:name w:val="mw-editsection-bracket"/>
    <w:basedOn w:val="DefaultParagraphFont"/>
    <w:rsid w:val="00593B5C"/>
  </w:style>
  <w:style w:type="paragraph" w:customStyle="1" w:styleId="Pa15">
    <w:name w:val="Pa15"/>
    <w:basedOn w:val="Default"/>
    <w:next w:val="Default"/>
    <w:uiPriority w:val="99"/>
    <w:rsid w:val="00B90BF1"/>
    <w:pPr>
      <w:spacing w:line="401" w:lineRule="atLeast"/>
    </w:pPr>
    <w:rPr>
      <w:rFonts w:ascii="Chevin-Medium" w:hAnsi="Chevin-Medium"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510059">
      <w:bodyDiv w:val="1"/>
      <w:marLeft w:val="0"/>
      <w:marRight w:val="0"/>
      <w:marTop w:val="0"/>
      <w:marBottom w:val="0"/>
      <w:divBdr>
        <w:top w:val="none" w:sz="0" w:space="0" w:color="auto"/>
        <w:left w:val="none" w:sz="0" w:space="0" w:color="auto"/>
        <w:bottom w:val="none" w:sz="0" w:space="0" w:color="auto"/>
        <w:right w:val="none" w:sz="0" w:space="0" w:color="auto"/>
      </w:divBdr>
      <w:divsChild>
        <w:div w:id="281812534">
          <w:marLeft w:val="0"/>
          <w:marRight w:val="0"/>
          <w:marTop w:val="0"/>
          <w:marBottom w:val="0"/>
          <w:divBdr>
            <w:top w:val="none" w:sz="0" w:space="0" w:color="auto"/>
            <w:left w:val="none" w:sz="0" w:space="0" w:color="auto"/>
            <w:bottom w:val="none" w:sz="0" w:space="0" w:color="auto"/>
            <w:right w:val="none" w:sz="0" w:space="0" w:color="auto"/>
          </w:divBdr>
          <w:divsChild>
            <w:div w:id="318509034">
              <w:marLeft w:val="0"/>
              <w:marRight w:val="0"/>
              <w:marTop w:val="0"/>
              <w:marBottom w:val="0"/>
              <w:divBdr>
                <w:top w:val="single" w:sz="2" w:space="8" w:color="1F1A17"/>
                <w:left w:val="single" w:sz="6" w:space="13" w:color="1F1A17"/>
                <w:bottom w:val="single" w:sz="6" w:space="31" w:color="1F1A17"/>
                <w:right w:val="single" w:sz="6" w:space="13" w:color="1F1A17"/>
              </w:divBdr>
              <w:divsChild>
                <w:div w:id="1882814730">
                  <w:marLeft w:val="0"/>
                  <w:marRight w:val="0"/>
                  <w:marTop w:val="0"/>
                  <w:marBottom w:val="0"/>
                  <w:divBdr>
                    <w:top w:val="none" w:sz="0" w:space="0" w:color="auto"/>
                    <w:left w:val="none" w:sz="0" w:space="0" w:color="auto"/>
                    <w:bottom w:val="none" w:sz="0" w:space="0" w:color="auto"/>
                    <w:right w:val="none" w:sz="0" w:space="0" w:color="auto"/>
                  </w:divBdr>
                  <w:divsChild>
                    <w:div w:id="1042708321">
                      <w:marLeft w:val="0"/>
                      <w:marRight w:val="0"/>
                      <w:marTop w:val="0"/>
                      <w:marBottom w:val="0"/>
                      <w:divBdr>
                        <w:top w:val="none" w:sz="0" w:space="0" w:color="auto"/>
                        <w:left w:val="none" w:sz="0" w:space="0" w:color="auto"/>
                        <w:bottom w:val="none" w:sz="0" w:space="0" w:color="auto"/>
                        <w:right w:val="none" w:sz="0" w:space="0" w:color="auto"/>
                      </w:divBdr>
                      <w:divsChild>
                        <w:div w:id="21389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089131">
      <w:bodyDiv w:val="1"/>
      <w:marLeft w:val="0"/>
      <w:marRight w:val="0"/>
      <w:marTop w:val="0"/>
      <w:marBottom w:val="0"/>
      <w:divBdr>
        <w:top w:val="none" w:sz="0" w:space="0" w:color="auto"/>
        <w:left w:val="none" w:sz="0" w:space="0" w:color="auto"/>
        <w:bottom w:val="none" w:sz="0" w:space="0" w:color="auto"/>
        <w:right w:val="none" w:sz="0" w:space="0" w:color="auto"/>
      </w:divBdr>
      <w:divsChild>
        <w:div w:id="445151608">
          <w:marLeft w:val="0"/>
          <w:marRight w:val="0"/>
          <w:marTop w:val="0"/>
          <w:marBottom w:val="0"/>
          <w:divBdr>
            <w:top w:val="none" w:sz="0" w:space="0" w:color="auto"/>
            <w:left w:val="none" w:sz="0" w:space="0" w:color="auto"/>
            <w:bottom w:val="none" w:sz="0" w:space="0" w:color="auto"/>
            <w:right w:val="none" w:sz="0" w:space="0" w:color="auto"/>
          </w:divBdr>
          <w:divsChild>
            <w:div w:id="943659310">
              <w:marLeft w:val="0"/>
              <w:marRight w:val="0"/>
              <w:marTop w:val="0"/>
              <w:marBottom w:val="0"/>
              <w:divBdr>
                <w:top w:val="none" w:sz="0" w:space="0" w:color="auto"/>
                <w:left w:val="none" w:sz="0" w:space="0" w:color="auto"/>
                <w:bottom w:val="none" w:sz="0" w:space="0" w:color="auto"/>
                <w:right w:val="none" w:sz="0" w:space="0" w:color="auto"/>
              </w:divBdr>
              <w:divsChild>
                <w:div w:id="349382126">
                  <w:marLeft w:val="0"/>
                  <w:marRight w:val="0"/>
                  <w:marTop w:val="0"/>
                  <w:marBottom w:val="0"/>
                  <w:divBdr>
                    <w:top w:val="none" w:sz="0" w:space="0" w:color="auto"/>
                    <w:left w:val="none" w:sz="0" w:space="0" w:color="auto"/>
                    <w:bottom w:val="none" w:sz="0" w:space="0" w:color="auto"/>
                    <w:right w:val="none" w:sz="0" w:space="0" w:color="auto"/>
                  </w:divBdr>
                </w:div>
                <w:div w:id="1026639740">
                  <w:marLeft w:val="0"/>
                  <w:marRight w:val="0"/>
                  <w:marTop w:val="0"/>
                  <w:marBottom w:val="0"/>
                  <w:divBdr>
                    <w:top w:val="none" w:sz="0" w:space="0" w:color="auto"/>
                    <w:left w:val="none" w:sz="0" w:space="0" w:color="auto"/>
                    <w:bottom w:val="none" w:sz="0" w:space="0" w:color="auto"/>
                    <w:right w:val="none" w:sz="0" w:space="0" w:color="auto"/>
                  </w:divBdr>
                </w:div>
                <w:div w:id="4892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568816">
      <w:bodyDiv w:val="1"/>
      <w:marLeft w:val="0"/>
      <w:marRight w:val="0"/>
      <w:marTop w:val="0"/>
      <w:marBottom w:val="0"/>
      <w:divBdr>
        <w:top w:val="none" w:sz="0" w:space="0" w:color="auto"/>
        <w:left w:val="none" w:sz="0" w:space="0" w:color="auto"/>
        <w:bottom w:val="none" w:sz="0" w:space="0" w:color="auto"/>
        <w:right w:val="none" w:sz="0" w:space="0" w:color="auto"/>
      </w:divBdr>
      <w:divsChild>
        <w:div w:id="2126577720">
          <w:marLeft w:val="0"/>
          <w:marRight w:val="0"/>
          <w:marTop w:val="0"/>
          <w:marBottom w:val="0"/>
          <w:divBdr>
            <w:top w:val="none" w:sz="0" w:space="0" w:color="auto"/>
            <w:left w:val="none" w:sz="0" w:space="0" w:color="auto"/>
            <w:bottom w:val="none" w:sz="0" w:space="0" w:color="auto"/>
            <w:right w:val="none" w:sz="0" w:space="0" w:color="auto"/>
          </w:divBdr>
          <w:divsChild>
            <w:div w:id="1706828168">
              <w:marLeft w:val="0"/>
              <w:marRight w:val="0"/>
              <w:marTop w:val="0"/>
              <w:marBottom w:val="0"/>
              <w:divBdr>
                <w:top w:val="single" w:sz="2" w:space="8" w:color="1F1A17"/>
                <w:left w:val="single" w:sz="6" w:space="13" w:color="1F1A17"/>
                <w:bottom w:val="single" w:sz="6" w:space="31" w:color="1F1A17"/>
                <w:right w:val="single" w:sz="6" w:space="13" w:color="1F1A17"/>
              </w:divBdr>
              <w:divsChild>
                <w:div w:id="1997417244">
                  <w:marLeft w:val="0"/>
                  <w:marRight w:val="0"/>
                  <w:marTop w:val="0"/>
                  <w:marBottom w:val="0"/>
                  <w:divBdr>
                    <w:top w:val="none" w:sz="0" w:space="0" w:color="auto"/>
                    <w:left w:val="none" w:sz="0" w:space="0" w:color="auto"/>
                    <w:bottom w:val="none" w:sz="0" w:space="0" w:color="auto"/>
                    <w:right w:val="none" w:sz="0" w:space="0" w:color="auto"/>
                  </w:divBdr>
                  <w:divsChild>
                    <w:div w:id="1421289131">
                      <w:marLeft w:val="0"/>
                      <w:marRight w:val="0"/>
                      <w:marTop w:val="0"/>
                      <w:marBottom w:val="0"/>
                      <w:divBdr>
                        <w:top w:val="none" w:sz="0" w:space="0" w:color="auto"/>
                        <w:left w:val="none" w:sz="0" w:space="0" w:color="auto"/>
                        <w:bottom w:val="none" w:sz="0" w:space="0" w:color="auto"/>
                        <w:right w:val="none" w:sz="0" w:space="0" w:color="auto"/>
                      </w:divBdr>
                      <w:divsChild>
                        <w:div w:id="22815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222490">
      <w:bodyDiv w:val="1"/>
      <w:marLeft w:val="0"/>
      <w:marRight w:val="0"/>
      <w:marTop w:val="0"/>
      <w:marBottom w:val="0"/>
      <w:divBdr>
        <w:top w:val="none" w:sz="0" w:space="0" w:color="auto"/>
        <w:left w:val="none" w:sz="0" w:space="0" w:color="auto"/>
        <w:bottom w:val="none" w:sz="0" w:space="0" w:color="auto"/>
        <w:right w:val="none" w:sz="0" w:space="0" w:color="auto"/>
      </w:divBdr>
      <w:divsChild>
        <w:div w:id="1204027535">
          <w:marLeft w:val="0"/>
          <w:marRight w:val="0"/>
          <w:marTop w:val="0"/>
          <w:marBottom w:val="0"/>
          <w:divBdr>
            <w:top w:val="none" w:sz="0" w:space="0" w:color="auto"/>
            <w:left w:val="none" w:sz="0" w:space="0" w:color="auto"/>
            <w:bottom w:val="none" w:sz="0" w:space="0" w:color="auto"/>
            <w:right w:val="none" w:sz="0" w:space="0" w:color="auto"/>
          </w:divBdr>
          <w:divsChild>
            <w:div w:id="1523781615">
              <w:marLeft w:val="0"/>
              <w:marRight w:val="0"/>
              <w:marTop w:val="0"/>
              <w:marBottom w:val="0"/>
              <w:divBdr>
                <w:top w:val="single" w:sz="2" w:space="8" w:color="1F1A17"/>
                <w:left w:val="single" w:sz="6" w:space="13" w:color="1F1A17"/>
                <w:bottom w:val="single" w:sz="6" w:space="31" w:color="1F1A17"/>
                <w:right w:val="single" w:sz="6" w:space="13" w:color="1F1A17"/>
              </w:divBdr>
              <w:divsChild>
                <w:div w:id="970285565">
                  <w:marLeft w:val="0"/>
                  <w:marRight w:val="0"/>
                  <w:marTop w:val="0"/>
                  <w:marBottom w:val="0"/>
                  <w:divBdr>
                    <w:top w:val="none" w:sz="0" w:space="0" w:color="auto"/>
                    <w:left w:val="none" w:sz="0" w:space="0" w:color="auto"/>
                    <w:bottom w:val="none" w:sz="0" w:space="0" w:color="auto"/>
                    <w:right w:val="none" w:sz="0" w:space="0" w:color="auto"/>
                  </w:divBdr>
                  <w:divsChild>
                    <w:div w:id="1133253158">
                      <w:marLeft w:val="0"/>
                      <w:marRight w:val="0"/>
                      <w:marTop w:val="0"/>
                      <w:marBottom w:val="0"/>
                      <w:divBdr>
                        <w:top w:val="none" w:sz="0" w:space="0" w:color="auto"/>
                        <w:left w:val="none" w:sz="0" w:space="0" w:color="auto"/>
                        <w:bottom w:val="none" w:sz="0" w:space="0" w:color="auto"/>
                        <w:right w:val="none" w:sz="0" w:space="0" w:color="auto"/>
                      </w:divBdr>
                      <w:divsChild>
                        <w:div w:id="4874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34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jpeg"/><Relationship Id="rId21" Type="http://schemas.openxmlformats.org/officeDocument/2006/relationships/image" Target="media/image14.gif"/><Relationship Id="rId42" Type="http://schemas.openxmlformats.org/officeDocument/2006/relationships/header" Target="header12.xml"/><Relationship Id="rId63" Type="http://schemas.openxmlformats.org/officeDocument/2006/relationships/image" Target="media/image36.jpeg"/><Relationship Id="rId84" Type="http://schemas.openxmlformats.org/officeDocument/2006/relationships/image" Target="media/image57.jpeg"/><Relationship Id="rId138" Type="http://schemas.openxmlformats.org/officeDocument/2006/relationships/image" Target="media/image109.jpeg"/><Relationship Id="rId159" Type="http://schemas.openxmlformats.org/officeDocument/2006/relationships/image" Target="media/image130.jpeg"/><Relationship Id="rId170" Type="http://schemas.openxmlformats.org/officeDocument/2006/relationships/image" Target="media/image139.jpeg"/><Relationship Id="rId191" Type="http://schemas.openxmlformats.org/officeDocument/2006/relationships/header" Target="header17.xml"/><Relationship Id="rId205" Type="http://schemas.openxmlformats.org/officeDocument/2006/relationships/image" Target="media/image172.jpeg"/><Relationship Id="rId226" Type="http://schemas.openxmlformats.org/officeDocument/2006/relationships/image" Target="media/image191.jpeg"/><Relationship Id="rId247" Type="http://schemas.openxmlformats.org/officeDocument/2006/relationships/image" Target="media/image212.jpeg"/><Relationship Id="rId107" Type="http://schemas.openxmlformats.org/officeDocument/2006/relationships/image" Target="media/image80.jpeg"/><Relationship Id="rId268" Type="http://schemas.openxmlformats.org/officeDocument/2006/relationships/image" Target="media/image233.jpeg"/><Relationship Id="rId289" Type="http://schemas.openxmlformats.org/officeDocument/2006/relationships/image" Target="media/image244.png"/><Relationship Id="rId11" Type="http://schemas.openxmlformats.org/officeDocument/2006/relationships/image" Target="media/image4.jpeg"/><Relationship Id="rId32" Type="http://schemas.openxmlformats.org/officeDocument/2006/relationships/footer" Target="footer4.xml"/><Relationship Id="rId53" Type="http://schemas.openxmlformats.org/officeDocument/2006/relationships/image" Target="media/image26.jpeg"/><Relationship Id="rId74" Type="http://schemas.openxmlformats.org/officeDocument/2006/relationships/image" Target="media/image47.jpeg"/><Relationship Id="rId128" Type="http://schemas.openxmlformats.org/officeDocument/2006/relationships/image" Target="media/image99.jpeg"/><Relationship Id="rId149" Type="http://schemas.openxmlformats.org/officeDocument/2006/relationships/image" Target="media/image120.jpeg"/><Relationship Id="rId5" Type="http://schemas.openxmlformats.org/officeDocument/2006/relationships/webSettings" Target="webSettings.xml"/><Relationship Id="rId95" Type="http://schemas.openxmlformats.org/officeDocument/2006/relationships/image" Target="media/image68.jpeg"/><Relationship Id="rId160" Type="http://schemas.openxmlformats.org/officeDocument/2006/relationships/image" Target="media/image131.jpeg"/><Relationship Id="rId181" Type="http://schemas.openxmlformats.org/officeDocument/2006/relationships/image" Target="media/image150.jpeg"/><Relationship Id="rId216" Type="http://schemas.openxmlformats.org/officeDocument/2006/relationships/image" Target="media/image183.jpeg"/><Relationship Id="rId237" Type="http://schemas.openxmlformats.org/officeDocument/2006/relationships/image" Target="media/image202.jpeg"/><Relationship Id="rId258" Type="http://schemas.openxmlformats.org/officeDocument/2006/relationships/image" Target="media/image223.jpeg"/><Relationship Id="rId279" Type="http://schemas.openxmlformats.org/officeDocument/2006/relationships/image" Target="media/image242.jpeg"/><Relationship Id="rId22" Type="http://schemas.openxmlformats.org/officeDocument/2006/relationships/image" Target="media/image15.emf"/><Relationship Id="rId43" Type="http://schemas.openxmlformats.org/officeDocument/2006/relationships/image" Target="media/image16.jpeg"/><Relationship Id="rId64" Type="http://schemas.openxmlformats.org/officeDocument/2006/relationships/image" Target="media/image37.jpeg"/><Relationship Id="rId118" Type="http://schemas.openxmlformats.org/officeDocument/2006/relationships/image" Target="media/image89.jpeg"/><Relationship Id="rId139" Type="http://schemas.openxmlformats.org/officeDocument/2006/relationships/image" Target="media/image110.jpeg"/><Relationship Id="rId290" Type="http://schemas.openxmlformats.org/officeDocument/2006/relationships/image" Target="media/image245.png"/><Relationship Id="rId85" Type="http://schemas.openxmlformats.org/officeDocument/2006/relationships/image" Target="media/image58.jpeg"/><Relationship Id="rId150" Type="http://schemas.openxmlformats.org/officeDocument/2006/relationships/image" Target="media/image121.jpeg"/><Relationship Id="rId171" Type="http://schemas.openxmlformats.org/officeDocument/2006/relationships/image" Target="media/image140.jpeg"/><Relationship Id="rId192" Type="http://schemas.openxmlformats.org/officeDocument/2006/relationships/header" Target="header18.xml"/><Relationship Id="rId206" Type="http://schemas.openxmlformats.org/officeDocument/2006/relationships/image" Target="media/image173.jpeg"/><Relationship Id="rId227" Type="http://schemas.openxmlformats.org/officeDocument/2006/relationships/image" Target="media/image192.jpeg"/><Relationship Id="rId248" Type="http://schemas.openxmlformats.org/officeDocument/2006/relationships/image" Target="media/image213.jpeg"/><Relationship Id="rId269" Type="http://schemas.openxmlformats.org/officeDocument/2006/relationships/image" Target="media/image234.jpeg"/><Relationship Id="rId12" Type="http://schemas.openxmlformats.org/officeDocument/2006/relationships/image" Target="media/image5.jpeg"/><Relationship Id="rId33" Type="http://schemas.openxmlformats.org/officeDocument/2006/relationships/header" Target="header5.xml"/><Relationship Id="rId108" Type="http://schemas.openxmlformats.org/officeDocument/2006/relationships/image" Target="media/image81.jpeg"/><Relationship Id="rId129" Type="http://schemas.openxmlformats.org/officeDocument/2006/relationships/image" Target="media/image100.jpeg"/><Relationship Id="rId280" Type="http://schemas.openxmlformats.org/officeDocument/2006/relationships/image" Target="media/image243.wmf"/><Relationship Id="rId54" Type="http://schemas.openxmlformats.org/officeDocument/2006/relationships/image" Target="media/image27.jpeg"/><Relationship Id="rId75" Type="http://schemas.openxmlformats.org/officeDocument/2006/relationships/image" Target="media/image48.jpeg"/><Relationship Id="rId96" Type="http://schemas.openxmlformats.org/officeDocument/2006/relationships/image" Target="media/image69.jpeg"/><Relationship Id="rId140" Type="http://schemas.openxmlformats.org/officeDocument/2006/relationships/image" Target="media/image111.jpeg"/><Relationship Id="rId161" Type="http://schemas.openxmlformats.org/officeDocument/2006/relationships/image" Target="media/image132.jpeg"/><Relationship Id="rId182" Type="http://schemas.openxmlformats.org/officeDocument/2006/relationships/image" Target="media/image151.jpeg"/><Relationship Id="rId217" Type="http://schemas.openxmlformats.org/officeDocument/2006/relationships/header" Target="header19.xml"/><Relationship Id="rId6" Type="http://schemas.openxmlformats.org/officeDocument/2006/relationships/footnotes" Target="footnotes.xml"/><Relationship Id="rId238" Type="http://schemas.openxmlformats.org/officeDocument/2006/relationships/image" Target="media/image203.jpeg"/><Relationship Id="rId259" Type="http://schemas.openxmlformats.org/officeDocument/2006/relationships/image" Target="media/image224.jpeg"/><Relationship Id="rId23" Type="http://schemas.openxmlformats.org/officeDocument/2006/relationships/hyperlink" Target="http://www.asean.org" TargetMode="External"/><Relationship Id="rId119" Type="http://schemas.openxmlformats.org/officeDocument/2006/relationships/image" Target="media/image90.jpeg"/><Relationship Id="rId270" Type="http://schemas.openxmlformats.org/officeDocument/2006/relationships/image" Target="media/image235.jpeg"/><Relationship Id="rId291" Type="http://schemas.openxmlformats.org/officeDocument/2006/relationships/header" Target="header31.xml"/><Relationship Id="rId44" Type="http://schemas.openxmlformats.org/officeDocument/2006/relationships/image" Target="media/image17.jpeg"/><Relationship Id="rId65" Type="http://schemas.openxmlformats.org/officeDocument/2006/relationships/image" Target="media/image38.jpeg"/><Relationship Id="rId86" Type="http://schemas.openxmlformats.org/officeDocument/2006/relationships/image" Target="media/image59.jpeg"/><Relationship Id="rId130" Type="http://schemas.openxmlformats.org/officeDocument/2006/relationships/image" Target="media/image101.jpeg"/><Relationship Id="rId151" Type="http://schemas.openxmlformats.org/officeDocument/2006/relationships/image" Target="media/image122.jpeg"/><Relationship Id="rId172" Type="http://schemas.openxmlformats.org/officeDocument/2006/relationships/image" Target="media/image141.jpeg"/><Relationship Id="rId193" Type="http://schemas.openxmlformats.org/officeDocument/2006/relationships/image" Target="media/image160.jpeg"/><Relationship Id="rId207" Type="http://schemas.openxmlformats.org/officeDocument/2006/relationships/image" Target="media/image174.jpeg"/><Relationship Id="rId228" Type="http://schemas.openxmlformats.org/officeDocument/2006/relationships/image" Target="media/image193.jpeg"/><Relationship Id="rId249" Type="http://schemas.openxmlformats.org/officeDocument/2006/relationships/image" Target="media/image214.jpeg"/><Relationship Id="rId13" Type="http://schemas.openxmlformats.org/officeDocument/2006/relationships/image" Target="media/image6.jpeg"/><Relationship Id="rId109" Type="http://schemas.openxmlformats.org/officeDocument/2006/relationships/header" Target="header13.xml"/><Relationship Id="rId260" Type="http://schemas.openxmlformats.org/officeDocument/2006/relationships/image" Target="media/image225.jpeg"/><Relationship Id="rId281" Type="http://schemas.openxmlformats.org/officeDocument/2006/relationships/header" Target="header23.xml"/><Relationship Id="rId34" Type="http://schemas.openxmlformats.org/officeDocument/2006/relationships/header" Target="header6.xml"/><Relationship Id="rId55" Type="http://schemas.openxmlformats.org/officeDocument/2006/relationships/image" Target="media/image28.jpeg"/><Relationship Id="rId76" Type="http://schemas.openxmlformats.org/officeDocument/2006/relationships/image" Target="media/image49.jpeg"/><Relationship Id="rId97" Type="http://schemas.openxmlformats.org/officeDocument/2006/relationships/image" Target="media/image70.jpeg"/><Relationship Id="rId120" Type="http://schemas.openxmlformats.org/officeDocument/2006/relationships/image" Target="media/image91.jpeg"/><Relationship Id="rId141" Type="http://schemas.openxmlformats.org/officeDocument/2006/relationships/image" Target="media/image112.jpeg"/><Relationship Id="rId7" Type="http://schemas.openxmlformats.org/officeDocument/2006/relationships/endnotes" Target="endnotes.xml"/><Relationship Id="rId71" Type="http://schemas.openxmlformats.org/officeDocument/2006/relationships/image" Target="media/image44.jpeg"/><Relationship Id="rId92" Type="http://schemas.openxmlformats.org/officeDocument/2006/relationships/image" Target="media/image65.jpeg"/><Relationship Id="rId162" Type="http://schemas.openxmlformats.org/officeDocument/2006/relationships/header" Target="header15.xml"/><Relationship Id="rId183" Type="http://schemas.openxmlformats.org/officeDocument/2006/relationships/image" Target="media/image152.jpeg"/><Relationship Id="rId213" Type="http://schemas.openxmlformats.org/officeDocument/2006/relationships/image" Target="media/image180.jpeg"/><Relationship Id="rId218" Type="http://schemas.openxmlformats.org/officeDocument/2006/relationships/header" Target="header20.xml"/><Relationship Id="rId234" Type="http://schemas.openxmlformats.org/officeDocument/2006/relationships/image" Target="media/image199.jpeg"/><Relationship Id="rId239" Type="http://schemas.openxmlformats.org/officeDocument/2006/relationships/image" Target="media/image204.jpeg"/><Relationship Id="rId2" Type="http://schemas.openxmlformats.org/officeDocument/2006/relationships/numbering" Target="numbering.xml"/><Relationship Id="rId29" Type="http://schemas.openxmlformats.org/officeDocument/2006/relationships/header" Target="header3.xml"/><Relationship Id="rId250" Type="http://schemas.openxmlformats.org/officeDocument/2006/relationships/image" Target="media/image215.jpeg"/><Relationship Id="rId255" Type="http://schemas.openxmlformats.org/officeDocument/2006/relationships/image" Target="media/image220.jpeg"/><Relationship Id="rId271" Type="http://schemas.openxmlformats.org/officeDocument/2006/relationships/image" Target="media/image236.jpeg"/><Relationship Id="rId276" Type="http://schemas.openxmlformats.org/officeDocument/2006/relationships/image" Target="media/image241.jpeg"/><Relationship Id="rId292" Type="http://schemas.openxmlformats.org/officeDocument/2006/relationships/header" Target="header32.xml"/><Relationship Id="rId297" Type="http://schemas.openxmlformats.org/officeDocument/2006/relationships/theme" Target="theme/theme1.xml"/><Relationship Id="rId24" Type="http://schemas.openxmlformats.org/officeDocument/2006/relationships/hyperlink" Target="http://creativecommons.org/licenses/by/2.0/deed.en" TargetMode="External"/><Relationship Id="rId40" Type="http://schemas.openxmlformats.org/officeDocument/2006/relationships/header" Target="header10.xml"/><Relationship Id="rId45" Type="http://schemas.openxmlformats.org/officeDocument/2006/relationships/image" Target="media/image18.jpeg"/><Relationship Id="rId66" Type="http://schemas.openxmlformats.org/officeDocument/2006/relationships/image" Target="media/image39.jpeg"/><Relationship Id="rId87" Type="http://schemas.openxmlformats.org/officeDocument/2006/relationships/image" Target="media/image60.jpeg"/><Relationship Id="rId110" Type="http://schemas.openxmlformats.org/officeDocument/2006/relationships/header" Target="header14.xml"/><Relationship Id="rId115" Type="http://schemas.openxmlformats.org/officeDocument/2006/relationships/image" Target="media/image86.jpeg"/><Relationship Id="rId131" Type="http://schemas.openxmlformats.org/officeDocument/2006/relationships/image" Target="media/image102.jpeg"/><Relationship Id="rId136" Type="http://schemas.openxmlformats.org/officeDocument/2006/relationships/image" Target="media/image107.jpeg"/><Relationship Id="rId157" Type="http://schemas.openxmlformats.org/officeDocument/2006/relationships/image" Target="media/image128.jpeg"/><Relationship Id="rId178" Type="http://schemas.openxmlformats.org/officeDocument/2006/relationships/image" Target="media/image147.jpeg"/><Relationship Id="rId61" Type="http://schemas.openxmlformats.org/officeDocument/2006/relationships/image" Target="media/image34.jpeg"/><Relationship Id="rId82" Type="http://schemas.openxmlformats.org/officeDocument/2006/relationships/image" Target="media/image55.jpeg"/><Relationship Id="rId152" Type="http://schemas.openxmlformats.org/officeDocument/2006/relationships/image" Target="media/image123.jpeg"/><Relationship Id="rId173" Type="http://schemas.openxmlformats.org/officeDocument/2006/relationships/image" Target="media/image142.jpeg"/><Relationship Id="rId194" Type="http://schemas.openxmlformats.org/officeDocument/2006/relationships/image" Target="media/image161.jpeg"/><Relationship Id="rId199" Type="http://schemas.openxmlformats.org/officeDocument/2006/relationships/image" Target="media/image166.jpeg"/><Relationship Id="rId203" Type="http://schemas.openxmlformats.org/officeDocument/2006/relationships/image" Target="media/image170.jpeg"/><Relationship Id="rId208" Type="http://schemas.openxmlformats.org/officeDocument/2006/relationships/image" Target="media/image175.jpeg"/><Relationship Id="rId229" Type="http://schemas.openxmlformats.org/officeDocument/2006/relationships/image" Target="media/image194.jpeg"/><Relationship Id="rId19" Type="http://schemas.openxmlformats.org/officeDocument/2006/relationships/image" Target="media/image12.png"/><Relationship Id="rId224" Type="http://schemas.openxmlformats.org/officeDocument/2006/relationships/image" Target="media/image189.jpeg"/><Relationship Id="rId240" Type="http://schemas.openxmlformats.org/officeDocument/2006/relationships/image" Target="media/image205.jpeg"/><Relationship Id="rId245" Type="http://schemas.openxmlformats.org/officeDocument/2006/relationships/image" Target="media/image210.jpeg"/><Relationship Id="rId261" Type="http://schemas.openxmlformats.org/officeDocument/2006/relationships/image" Target="media/image226.jpeg"/><Relationship Id="rId266" Type="http://schemas.openxmlformats.org/officeDocument/2006/relationships/image" Target="media/image231.jpeg"/><Relationship Id="rId287" Type="http://schemas.openxmlformats.org/officeDocument/2006/relationships/header" Target="header29.xml"/><Relationship Id="rId14" Type="http://schemas.openxmlformats.org/officeDocument/2006/relationships/image" Target="media/image7.jpeg"/><Relationship Id="rId30" Type="http://schemas.openxmlformats.org/officeDocument/2006/relationships/header" Target="header4.xml"/><Relationship Id="rId35" Type="http://schemas.openxmlformats.org/officeDocument/2006/relationships/footer" Target="footer5.xml"/><Relationship Id="rId56" Type="http://schemas.openxmlformats.org/officeDocument/2006/relationships/image" Target="media/image29.jpeg"/><Relationship Id="rId77" Type="http://schemas.openxmlformats.org/officeDocument/2006/relationships/image" Target="media/image50.png"/><Relationship Id="rId100" Type="http://schemas.openxmlformats.org/officeDocument/2006/relationships/image" Target="media/image73.jpeg"/><Relationship Id="rId105" Type="http://schemas.openxmlformats.org/officeDocument/2006/relationships/image" Target="media/image78.jpeg"/><Relationship Id="rId126" Type="http://schemas.openxmlformats.org/officeDocument/2006/relationships/image" Target="media/image97.jpeg"/><Relationship Id="rId147" Type="http://schemas.openxmlformats.org/officeDocument/2006/relationships/image" Target="media/image118.jpeg"/><Relationship Id="rId168" Type="http://schemas.openxmlformats.org/officeDocument/2006/relationships/image" Target="media/image137.jpeg"/><Relationship Id="rId282" Type="http://schemas.openxmlformats.org/officeDocument/2006/relationships/header" Target="header24.xml"/><Relationship Id="rId8" Type="http://schemas.openxmlformats.org/officeDocument/2006/relationships/image" Target="media/image1.jpeg"/><Relationship Id="rId51" Type="http://schemas.openxmlformats.org/officeDocument/2006/relationships/image" Target="media/image24.jpeg"/><Relationship Id="rId72" Type="http://schemas.openxmlformats.org/officeDocument/2006/relationships/image" Target="media/image45.jpeg"/><Relationship Id="rId93" Type="http://schemas.openxmlformats.org/officeDocument/2006/relationships/image" Target="media/image66.jpeg"/><Relationship Id="rId98" Type="http://schemas.openxmlformats.org/officeDocument/2006/relationships/image" Target="media/image71.jpeg"/><Relationship Id="rId121" Type="http://schemas.openxmlformats.org/officeDocument/2006/relationships/image" Target="media/image92.jpeg"/><Relationship Id="rId142" Type="http://schemas.openxmlformats.org/officeDocument/2006/relationships/image" Target="media/image113.jpeg"/><Relationship Id="rId163" Type="http://schemas.openxmlformats.org/officeDocument/2006/relationships/header" Target="header16.xml"/><Relationship Id="rId184" Type="http://schemas.openxmlformats.org/officeDocument/2006/relationships/image" Target="media/image153.jpeg"/><Relationship Id="rId189" Type="http://schemas.openxmlformats.org/officeDocument/2006/relationships/image" Target="media/image158.jpeg"/><Relationship Id="rId219" Type="http://schemas.openxmlformats.org/officeDocument/2006/relationships/image" Target="media/image184.jpeg"/><Relationship Id="rId3" Type="http://schemas.openxmlformats.org/officeDocument/2006/relationships/styles" Target="styles.xml"/><Relationship Id="rId214" Type="http://schemas.openxmlformats.org/officeDocument/2006/relationships/image" Target="media/image181.jpeg"/><Relationship Id="rId230" Type="http://schemas.openxmlformats.org/officeDocument/2006/relationships/image" Target="media/image195.jpeg"/><Relationship Id="rId235" Type="http://schemas.openxmlformats.org/officeDocument/2006/relationships/image" Target="media/image200.jpeg"/><Relationship Id="rId251" Type="http://schemas.openxmlformats.org/officeDocument/2006/relationships/image" Target="media/image216.jpeg"/><Relationship Id="rId256" Type="http://schemas.openxmlformats.org/officeDocument/2006/relationships/image" Target="media/image221.jpeg"/><Relationship Id="rId277" Type="http://schemas.openxmlformats.org/officeDocument/2006/relationships/header" Target="header21.xml"/><Relationship Id="rId25" Type="http://schemas.openxmlformats.org/officeDocument/2006/relationships/header" Target="header1.xml"/><Relationship Id="rId46" Type="http://schemas.openxmlformats.org/officeDocument/2006/relationships/image" Target="media/image19.jpeg"/><Relationship Id="rId67" Type="http://schemas.openxmlformats.org/officeDocument/2006/relationships/image" Target="media/image40.jpeg"/><Relationship Id="rId116" Type="http://schemas.openxmlformats.org/officeDocument/2006/relationships/image" Target="media/image87.jpeg"/><Relationship Id="rId137" Type="http://schemas.openxmlformats.org/officeDocument/2006/relationships/image" Target="media/image108.jpeg"/><Relationship Id="rId158" Type="http://schemas.openxmlformats.org/officeDocument/2006/relationships/image" Target="media/image129.jpeg"/><Relationship Id="rId272" Type="http://schemas.openxmlformats.org/officeDocument/2006/relationships/image" Target="media/image237.jpeg"/><Relationship Id="rId293" Type="http://schemas.openxmlformats.org/officeDocument/2006/relationships/footer" Target="footer7.xml"/><Relationship Id="rId20" Type="http://schemas.openxmlformats.org/officeDocument/2006/relationships/image" Target="media/image13.png"/><Relationship Id="rId41" Type="http://schemas.openxmlformats.org/officeDocument/2006/relationships/header" Target="header11.xml"/><Relationship Id="rId62" Type="http://schemas.openxmlformats.org/officeDocument/2006/relationships/image" Target="media/image35.jpeg"/><Relationship Id="rId83" Type="http://schemas.openxmlformats.org/officeDocument/2006/relationships/image" Target="media/image56.jpeg"/><Relationship Id="rId88" Type="http://schemas.openxmlformats.org/officeDocument/2006/relationships/image" Target="media/image61.jpeg"/><Relationship Id="rId111" Type="http://schemas.openxmlformats.org/officeDocument/2006/relationships/image" Target="media/image82.jpeg"/><Relationship Id="rId132" Type="http://schemas.openxmlformats.org/officeDocument/2006/relationships/image" Target="media/image103.jpeg"/><Relationship Id="rId153" Type="http://schemas.openxmlformats.org/officeDocument/2006/relationships/image" Target="media/image124.jpeg"/><Relationship Id="rId174" Type="http://schemas.openxmlformats.org/officeDocument/2006/relationships/image" Target="media/image143.jpeg"/><Relationship Id="rId179" Type="http://schemas.openxmlformats.org/officeDocument/2006/relationships/image" Target="media/image148.jpeg"/><Relationship Id="rId195" Type="http://schemas.openxmlformats.org/officeDocument/2006/relationships/image" Target="media/image162.jpeg"/><Relationship Id="rId209" Type="http://schemas.openxmlformats.org/officeDocument/2006/relationships/image" Target="media/image176.jpeg"/><Relationship Id="rId190" Type="http://schemas.openxmlformats.org/officeDocument/2006/relationships/image" Target="media/image159.jpeg"/><Relationship Id="rId204" Type="http://schemas.openxmlformats.org/officeDocument/2006/relationships/image" Target="media/image171.jpeg"/><Relationship Id="rId220" Type="http://schemas.openxmlformats.org/officeDocument/2006/relationships/image" Target="media/image185.jpeg"/><Relationship Id="rId225" Type="http://schemas.openxmlformats.org/officeDocument/2006/relationships/image" Target="media/image190.jpeg"/><Relationship Id="rId241" Type="http://schemas.openxmlformats.org/officeDocument/2006/relationships/image" Target="media/image206.jpeg"/><Relationship Id="rId246" Type="http://schemas.openxmlformats.org/officeDocument/2006/relationships/image" Target="media/image211.jpeg"/><Relationship Id="rId267" Type="http://schemas.openxmlformats.org/officeDocument/2006/relationships/image" Target="media/image232.jpeg"/><Relationship Id="rId288" Type="http://schemas.openxmlformats.org/officeDocument/2006/relationships/header" Target="header30.xml"/><Relationship Id="rId15" Type="http://schemas.openxmlformats.org/officeDocument/2006/relationships/image" Target="media/image8.jpeg"/><Relationship Id="rId36" Type="http://schemas.openxmlformats.org/officeDocument/2006/relationships/footer" Target="footer6.xml"/><Relationship Id="rId57" Type="http://schemas.openxmlformats.org/officeDocument/2006/relationships/image" Target="media/image30.jpeg"/><Relationship Id="rId106" Type="http://schemas.openxmlformats.org/officeDocument/2006/relationships/image" Target="media/image79.jpeg"/><Relationship Id="rId127" Type="http://schemas.openxmlformats.org/officeDocument/2006/relationships/image" Target="media/image98.jpeg"/><Relationship Id="rId262" Type="http://schemas.openxmlformats.org/officeDocument/2006/relationships/image" Target="media/image227.jpeg"/><Relationship Id="rId283" Type="http://schemas.openxmlformats.org/officeDocument/2006/relationships/header" Target="header25.xml"/><Relationship Id="rId10" Type="http://schemas.openxmlformats.org/officeDocument/2006/relationships/image" Target="media/image3.jpeg"/><Relationship Id="rId31" Type="http://schemas.openxmlformats.org/officeDocument/2006/relationships/footer" Target="footer3.xml"/><Relationship Id="rId52" Type="http://schemas.openxmlformats.org/officeDocument/2006/relationships/image" Target="media/image25.jpeg"/><Relationship Id="rId73" Type="http://schemas.openxmlformats.org/officeDocument/2006/relationships/image" Target="media/image46.jpeg"/><Relationship Id="rId78" Type="http://schemas.openxmlformats.org/officeDocument/2006/relationships/image" Target="media/image51.jpeg"/><Relationship Id="rId94" Type="http://schemas.openxmlformats.org/officeDocument/2006/relationships/image" Target="media/image67.jpeg"/><Relationship Id="rId99" Type="http://schemas.openxmlformats.org/officeDocument/2006/relationships/image" Target="media/image72.jpeg"/><Relationship Id="rId101" Type="http://schemas.openxmlformats.org/officeDocument/2006/relationships/image" Target="media/image74.jpeg"/><Relationship Id="rId122" Type="http://schemas.openxmlformats.org/officeDocument/2006/relationships/image" Target="media/image93.jpeg"/><Relationship Id="rId143" Type="http://schemas.openxmlformats.org/officeDocument/2006/relationships/image" Target="media/image114.jpeg"/><Relationship Id="rId148" Type="http://schemas.openxmlformats.org/officeDocument/2006/relationships/image" Target="media/image119.jpeg"/><Relationship Id="rId164" Type="http://schemas.openxmlformats.org/officeDocument/2006/relationships/image" Target="media/image133.jpeg"/><Relationship Id="rId169" Type="http://schemas.openxmlformats.org/officeDocument/2006/relationships/image" Target="media/image138.jpeg"/><Relationship Id="rId185" Type="http://schemas.openxmlformats.org/officeDocument/2006/relationships/image" Target="media/image154.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49.jpeg"/><Relationship Id="rId210" Type="http://schemas.openxmlformats.org/officeDocument/2006/relationships/image" Target="media/image177.jpeg"/><Relationship Id="rId215" Type="http://schemas.openxmlformats.org/officeDocument/2006/relationships/image" Target="media/image182.jpeg"/><Relationship Id="rId236" Type="http://schemas.openxmlformats.org/officeDocument/2006/relationships/image" Target="media/image201.jpeg"/><Relationship Id="rId257" Type="http://schemas.openxmlformats.org/officeDocument/2006/relationships/image" Target="media/image222.jpeg"/><Relationship Id="rId278" Type="http://schemas.openxmlformats.org/officeDocument/2006/relationships/header" Target="header22.xml"/><Relationship Id="rId26" Type="http://schemas.openxmlformats.org/officeDocument/2006/relationships/header" Target="header2.xml"/><Relationship Id="rId231" Type="http://schemas.openxmlformats.org/officeDocument/2006/relationships/image" Target="media/image196.jpeg"/><Relationship Id="rId252" Type="http://schemas.openxmlformats.org/officeDocument/2006/relationships/image" Target="media/image217.jpeg"/><Relationship Id="rId273" Type="http://schemas.openxmlformats.org/officeDocument/2006/relationships/image" Target="media/image238.jpeg"/><Relationship Id="rId294" Type="http://schemas.openxmlformats.org/officeDocument/2006/relationships/footer" Target="footer8.xml"/><Relationship Id="rId47" Type="http://schemas.openxmlformats.org/officeDocument/2006/relationships/image" Target="media/image20.jpeg"/><Relationship Id="rId68" Type="http://schemas.openxmlformats.org/officeDocument/2006/relationships/image" Target="media/image41.jpeg"/><Relationship Id="rId89" Type="http://schemas.openxmlformats.org/officeDocument/2006/relationships/image" Target="media/image62.jpeg"/><Relationship Id="rId112" Type="http://schemas.openxmlformats.org/officeDocument/2006/relationships/image" Target="media/image83.jpeg"/><Relationship Id="rId133" Type="http://schemas.openxmlformats.org/officeDocument/2006/relationships/image" Target="media/image104.jpeg"/><Relationship Id="rId154" Type="http://schemas.openxmlformats.org/officeDocument/2006/relationships/image" Target="media/image125.jpeg"/><Relationship Id="rId175" Type="http://schemas.openxmlformats.org/officeDocument/2006/relationships/image" Target="media/image144.jpeg"/><Relationship Id="rId196" Type="http://schemas.openxmlformats.org/officeDocument/2006/relationships/image" Target="media/image163.jpeg"/><Relationship Id="rId200" Type="http://schemas.openxmlformats.org/officeDocument/2006/relationships/image" Target="media/image167.jpeg"/><Relationship Id="rId16" Type="http://schemas.openxmlformats.org/officeDocument/2006/relationships/image" Target="media/image9.png"/><Relationship Id="rId221" Type="http://schemas.openxmlformats.org/officeDocument/2006/relationships/image" Target="media/image186.jpeg"/><Relationship Id="rId242" Type="http://schemas.openxmlformats.org/officeDocument/2006/relationships/image" Target="media/image207.png"/><Relationship Id="rId263" Type="http://schemas.openxmlformats.org/officeDocument/2006/relationships/image" Target="media/image228.jpeg"/><Relationship Id="rId284" Type="http://schemas.openxmlformats.org/officeDocument/2006/relationships/header" Target="header26.xml"/><Relationship Id="rId37" Type="http://schemas.openxmlformats.org/officeDocument/2006/relationships/header" Target="header7.xml"/><Relationship Id="rId58" Type="http://schemas.openxmlformats.org/officeDocument/2006/relationships/image" Target="media/image31.jpeg"/><Relationship Id="rId79" Type="http://schemas.openxmlformats.org/officeDocument/2006/relationships/image" Target="media/image52.jpeg"/><Relationship Id="rId102" Type="http://schemas.openxmlformats.org/officeDocument/2006/relationships/image" Target="media/image75.jpeg"/><Relationship Id="rId123" Type="http://schemas.openxmlformats.org/officeDocument/2006/relationships/image" Target="media/image94.jpeg"/><Relationship Id="rId144" Type="http://schemas.openxmlformats.org/officeDocument/2006/relationships/image" Target="media/image115.jpeg"/><Relationship Id="rId90" Type="http://schemas.openxmlformats.org/officeDocument/2006/relationships/image" Target="media/image63.jpeg"/><Relationship Id="rId165" Type="http://schemas.openxmlformats.org/officeDocument/2006/relationships/image" Target="media/image134.jpeg"/><Relationship Id="rId186" Type="http://schemas.openxmlformats.org/officeDocument/2006/relationships/image" Target="media/image155.jpeg"/><Relationship Id="rId211" Type="http://schemas.openxmlformats.org/officeDocument/2006/relationships/image" Target="media/image178.jpeg"/><Relationship Id="rId232" Type="http://schemas.openxmlformats.org/officeDocument/2006/relationships/image" Target="media/image197.jpeg"/><Relationship Id="rId253" Type="http://schemas.openxmlformats.org/officeDocument/2006/relationships/image" Target="media/image218.jpeg"/><Relationship Id="rId274" Type="http://schemas.openxmlformats.org/officeDocument/2006/relationships/image" Target="media/image239.jpeg"/><Relationship Id="rId295" Type="http://schemas.openxmlformats.org/officeDocument/2006/relationships/fontTable" Target="fontTable.xml"/><Relationship Id="rId27" Type="http://schemas.openxmlformats.org/officeDocument/2006/relationships/footer" Target="footer1.xml"/><Relationship Id="rId48" Type="http://schemas.openxmlformats.org/officeDocument/2006/relationships/image" Target="media/image21.jpeg"/><Relationship Id="rId69" Type="http://schemas.openxmlformats.org/officeDocument/2006/relationships/image" Target="media/image42.jpeg"/><Relationship Id="rId113" Type="http://schemas.openxmlformats.org/officeDocument/2006/relationships/image" Target="media/image84.jpeg"/><Relationship Id="rId134" Type="http://schemas.openxmlformats.org/officeDocument/2006/relationships/image" Target="media/image105.jpeg"/><Relationship Id="rId80" Type="http://schemas.openxmlformats.org/officeDocument/2006/relationships/image" Target="media/image53.jpeg"/><Relationship Id="rId155" Type="http://schemas.openxmlformats.org/officeDocument/2006/relationships/image" Target="media/image126.jpeg"/><Relationship Id="rId176" Type="http://schemas.openxmlformats.org/officeDocument/2006/relationships/image" Target="media/image145.jpeg"/><Relationship Id="rId197" Type="http://schemas.openxmlformats.org/officeDocument/2006/relationships/image" Target="media/image164.jpeg"/><Relationship Id="rId201" Type="http://schemas.openxmlformats.org/officeDocument/2006/relationships/image" Target="media/image168.jpeg"/><Relationship Id="rId222" Type="http://schemas.openxmlformats.org/officeDocument/2006/relationships/image" Target="media/image187.jpeg"/><Relationship Id="rId243" Type="http://schemas.openxmlformats.org/officeDocument/2006/relationships/image" Target="media/image208.jpeg"/><Relationship Id="rId264" Type="http://schemas.openxmlformats.org/officeDocument/2006/relationships/image" Target="media/image229.jpeg"/><Relationship Id="rId285" Type="http://schemas.openxmlformats.org/officeDocument/2006/relationships/header" Target="header27.xml"/><Relationship Id="rId17" Type="http://schemas.openxmlformats.org/officeDocument/2006/relationships/image" Target="media/image10.png"/><Relationship Id="rId38" Type="http://schemas.openxmlformats.org/officeDocument/2006/relationships/header" Target="header8.xml"/><Relationship Id="rId59" Type="http://schemas.openxmlformats.org/officeDocument/2006/relationships/image" Target="media/image32.jpeg"/><Relationship Id="rId103" Type="http://schemas.openxmlformats.org/officeDocument/2006/relationships/image" Target="media/image76.jpeg"/><Relationship Id="rId124" Type="http://schemas.openxmlformats.org/officeDocument/2006/relationships/image" Target="media/image95.jpeg"/><Relationship Id="rId70" Type="http://schemas.openxmlformats.org/officeDocument/2006/relationships/image" Target="media/image43.jpeg"/><Relationship Id="rId91" Type="http://schemas.openxmlformats.org/officeDocument/2006/relationships/image" Target="media/image64.jpeg"/><Relationship Id="rId145" Type="http://schemas.openxmlformats.org/officeDocument/2006/relationships/image" Target="media/image116.jpeg"/><Relationship Id="rId166" Type="http://schemas.openxmlformats.org/officeDocument/2006/relationships/image" Target="media/image135.jpeg"/><Relationship Id="rId187" Type="http://schemas.openxmlformats.org/officeDocument/2006/relationships/image" Target="media/image156.jpeg"/><Relationship Id="rId1" Type="http://schemas.openxmlformats.org/officeDocument/2006/relationships/customXml" Target="../customXml/item1.xml"/><Relationship Id="rId212" Type="http://schemas.openxmlformats.org/officeDocument/2006/relationships/image" Target="media/image179.jpeg"/><Relationship Id="rId233" Type="http://schemas.openxmlformats.org/officeDocument/2006/relationships/image" Target="media/image198.jpeg"/><Relationship Id="rId254" Type="http://schemas.openxmlformats.org/officeDocument/2006/relationships/image" Target="media/image219.jpeg"/><Relationship Id="rId28" Type="http://schemas.openxmlformats.org/officeDocument/2006/relationships/footer" Target="footer2.xml"/><Relationship Id="rId49" Type="http://schemas.openxmlformats.org/officeDocument/2006/relationships/image" Target="media/image22.jpeg"/><Relationship Id="rId114" Type="http://schemas.openxmlformats.org/officeDocument/2006/relationships/image" Target="media/image85.jpeg"/><Relationship Id="rId275" Type="http://schemas.openxmlformats.org/officeDocument/2006/relationships/image" Target="media/image240.jpeg"/><Relationship Id="rId296" Type="http://schemas.openxmlformats.org/officeDocument/2006/relationships/glossaryDocument" Target="glossary/document.xml"/><Relationship Id="rId60" Type="http://schemas.openxmlformats.org/officeDocument/2006/relationships/image" Target="media/image33.jpeg"/><Relationship Id="rId81" Type="http://schemas.openxmlformats.org/officeDocument/2006/relationships/image" Target="media/image54.jpeg"/><Relationship Id="rId135" Type="http://schemas.openxmlformats.org/officeDocument/2006/relationships/image" Target="media/image106.jpeg"/><Relationship Id="rId156" Type="http://schemas.openxmlformats.org/officeDocument/2006/relationships/image" Target="media/image127.jpeg"/><Relationship Id="rId177" Type="http://schemas.openxmlformats.org/officeDocument/2006/relationships/image" Target="media/image146.jpeg"/><Relationship Id="rId198" Type="http://schemas.openxmlformats.org/officeDocument/2006/relationships/image" Target="media/image165.jpeg"/><Relationship Id="rId202" Type="http://schemas.openxmlformats.org/officeDocument/2006/relationships/image" Target="media/image169.jpeg"/><Relationship Id="rId223" Type="http://schemas.openxmlformats.org/officeDocument/2006/relationships/image" Target="media/image188.jpeg"/><Relationship Id="rId244" Type="http://schemas.openxmlformats.org/officeDocument/2006/relationships/image" Target="media/image209.jpeg"/><Relationship Id="rId18" Type="http://schemas.openxmlformats.org/officeDocument/2006/relationships/image" Target="media/image11.gif"/><Relationship Id="rId39" Type="http://schemas.openxmlformats.org/officeDocument/2006/relationships/header" Target="header9.xml"/><Relationship Id="rId265" Type="http://schemas.openxmlformats.org/officeDocument/2006/relationships/image" Target="media/image230.jpeg"/><Relationship Id="rId286" Type="http://schemas.openxmlformats.org/officeDocument/2006/relationships/header" Target="header28.xml"/><Relationship Id="rId50" Type="http://schemas.openxmlformats.org/officeDocument/2006/relationships/image" Target="media/image23.jpeg"/><Relationship Id="rId104" Type="http://schemas.openxmlformats.org/officeDocument/2006/relationships/image" Target="media/image77.jpeg"/><Relationship Id="rId125" Type="http://schemas.openxmlformats.org/officeDocument/2006/relationships/image" Target="media/image96.jpeg"/><Relationship Id="rId146" Type="http://schemas.openxmlformats.org/officeDocument/2006/relationships/image" Target="media/image117.jpeg"/><Relationship Id="rId167" Type="http://schemas.openxmlformats.org/officeDocument/2006/relationships/image" Target="media/image136.jpeg"/><Relationship Id="rId188" Type="http://schemas.openxmlformats.org/officeDocument/2006/relationships/image" Target="media/image157.jpeg"/></Relationships>
</file>

<file path=word/_rels/footer2.xml.rels><?xml version="1.0" encoding="UTF-8" standalone="yes"?>
<Relationships xmlns="http://schemas.openxmlformats.org/package/2006/relationships"><Relationship Id="rId3" Type="http://schemas.openxmlformats.org/officeDocument/2006/relationships/image" Target="media/image11.gif"/><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M_Tour_operation_&amp;_travel_agencies_template_17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500DB158CCC4B628CA8BE5EBDDBA34E"/>
        <w:category>
          <w:name w:val="General"/>
          <w:gallery w:val="placeholder"/>
        </w:category>
        <w:types>
          <w:type w:val="bbPlcHdr"/>
        </w:types>
        <w:behaviors>
          <w:behavior w:val="content"/>
        </w:behaviors>
        <w:guid w:val="{EBAEF2FD-FABD-4FA0-B009-910A5AF89752}"/>
      </w:docPartPr>
      <w:docPartBody>
        <w:p w:rsidR="00FB0018" w:rsidRDefault="00FB0018">
          <w:pPr>
            <w:pStyle w:val="5500DB158CCC4B628CA8BE5EBDDBA34E"/>
          </w:pPr>
          <w:r w:rsidRPr="00BB6517">
            <w:rPr>
              <w:rStyle w:val="PlaceholderText"/>
            </w:rPr>
            <w:t>Click here to enter text.</w:t>
          </w:r>
        </w:p>
      </w:docPartBody>
    </w:docPart>
    <w:docPart>
      <w:docPartPr>
        <w:name w:val="1675CC90034645B1B00EAE9A7E3723F5"/>
        <w:category>
          <w:name w:val="General"/>
          <w:gallery w:val="placeholder"/>
        </w:category>
        <w:types>
          <w:type w:val="bbPlcHdr"/>
        </w:types>
        <w:behaviors>
          <w:behavior w:val="content"/>
        </w:behaviors>
        <w:guid w:val="{5F446824-CC72-4B2B-8C07-8D6C9C4E5122}"/>
      </w:docPartPr>
      <w:docPartBody>
        <w:p w:rsidR="00C910EA" w:rsidRDefault="00DE7854" w:rsidP="00DE7854">
          <w:pPr>
            <w:pStyle w:val="1675CC90034645B1B00EAE9A7E3723F5"/>
          </w:pPr>
          <w:r w:rsidRPr="00BB6517">
            <w:rPr>
              <w:rStyle w:val="PlaceholderText"/>
            </w:rPr>
            <w:t>Click here to enter text.</w:t>
          </w:r>
        </w:p>
      </w:docPartBody>
    </w:docPart>
    <w:docPart>
      <w:docPartPr>
        <w:name w:val="7446E7845EB142F2B0D2176C9D70CB6D"/>
        <w:category>
          <w:name w:val="General"/>
          <w:gallery w:val="placeholder"/>
        </w:category>
        <w:types>
          <w:type w:val="bbPlcHdr"/>
        </w:types>
        <w:behaviors>
          <w:behavior w:val="content"/>
        </w:behaviors>
        <w:guid w:val="{28165365-24E5-4550-A576-CC927E305FC7}"/>
      </w:docPartPr>
      <w:docPartBody>
        <w:p w:rsidR="00C910EA" w:rsidRDefault="00DE7854" w:rsidP="00DE7854">
          <w:pPr>
            <w:pStyle w:val="7446E7845EB142F2B0D2176C9D70CB6D"/>
          </w:pPr>
          <w:r w:rsidRPr="00BB6517">
            <w:rPr>
              <w:rStyle w:val="PlaceholderText"/>
            </w:rPr>
            <w:t>Click here to enter text.</w:t>
          </w:r>
        </w:p>
      </w:docPartBody>
    </w:docPart>
    <w:docPart>
      <w:docPartPr>
        <w:name w:val="FA5A1BD534D241AAA88693D01AA2DF01"/>
        <w:category>
          <w:name w:val="General"/>
          <w:gallery w:val="placeholder"/>
        </w:category>
        <w:types>
          <w:type w:val="bbPlcHdr"/>
        </w:types>
        <w:behaviors>
          <w:behavior w:val="content"/>
        </w:behaviors>
        <w:guid w:val="{26CEBAD8-DEA3-4EAB-9BA2-D42184A867D0}"/>
      </w:docPartPr>
      <w:docPartBody>
        <w:p w:rsidR="00C910EA" w:rsidRDefault="00DE7854" w:rsidP="00DE7854">
          <w:pPr>
            <w:pStyle w:val="FA5A1BD534D241AAA88693D01AA2DF01"/>
          </w:pPr>
          <w:r w:rsidRPr="00BB6517">
            <w:rPr>
              <w:rStyle w:val="PlaceholderText"/>
            </w:rPr>
            <w:t>Click here to enter text.</w:t>
          </w:r>
        </w:p>
      </w:docPartBody>
    </w:docPart>
    <w:docPart>
      <w:docPartPr>
        <w:name w:val="BE06CDD88548453CA5AF54D12D013276"/>
        <w:category>
          <w:name w:val="General"/>
          <w:gallery w:val="placeholder"/>
        </w:category>
        <w:types>
          <w:type w:val="bbPlcHdr"/>
        </w:types>
        <w:behaviors>
          <w:behavior w:val="content"/>
        </w:behaviors>
        <w:guid w:val="{A0409766-5804-49DF-9B61-2C4431409112}"/>
      </w:docPartPr>
      <w:docPartBody>
        <w:p w:rsidR="00C910EA" w:rsidRDefault="00DE7854" w:rsidP="00DE7854">
          <w:pPr>
            <w:pStyle w:val="BE06CDD88548453CA5AF54D12D013276"/>
          </w:pPr>
          <w:r w:rsidRPr="00BB6517">
            <w:rPr>
              <w:rStyle w:val="PlaceholderText"/>
            </w:rPr>
            <w:t>Click here to enter text.</w:t>
          </w:r>
        </w:p>
      </w:docPartBody>
    </w:docPart>
    <w:docPart>
      <w:docPartPr>
        <w:name w:val="CDBA2236D39048D4B1C79B810BDED08A"/>
        <w:category>
          <w:name w:val="General"/>
          <w:gallery w:val="placeholder"/>
        </w:category>
        <w:types>
          <w:type w:val="bbPlcHdr"/>
        </w:types>
        <w:behaviors>
          <w:behavior w:val="content"/>
        </w:behaviors>
        <w:guid w:val="{9DF1BD68-8B30-4409-81CB-5682718DF446}"/>
      </w:docPartPr>
      <w:docPartBody>
        <w:p w:rsidR="00C910EA" w:rsidRDefault="00DE7854" w:rsidP="00DE7854">
          <w:pPr>
            <w:pStyle w:val="CDBA2236D39048D4B1C79B810BDED08A"/>
          </w:pPr>
          <w:r w:rsidRPr="00BB6517">
            <w:rPr>
              <w:rStyle w:val="PlaceholderText"/>
            </w:rPr>
            <w:t>Click here to enter text.</w:t>
          </w:r>
        </w:p>
      </w:docPartBody>
    </w:docPart>
    <w:docPart>
      <w:docPartPr>
        <w:name w:val="64B19D4323EB491593A49B43D9840E24"/>
        <w:category>
          <w:name w:val="General"/>
          <w:gallery w:val="placeholder"/>
        </w:category>
        <w:types>
          <w:type w:val="bbPlcHdr"/>
        </w:types>
        <w:behaviors>
          <w:behavior w:val="content"/>
        </w:behaviors>
        <w:guid w:val="{DAC2B5FC-C53C-494B-BED3-0955AAC674D2}"/>
      </w:docPartPr>
      <w:docPartBody>
        <w:p w:rsidR="00C910EA" w:rsidRDefault="00DE7854" w:rsidP="00DE7854">
          <w:pPr>
            <w:pStyle w:val="64B19D4323EB491593A49B43D9840E24"/>
          </w:pPr>
          <w:r w:rsidRPr="00BB6517">
            <w:rPr>
              <w:rStyle w:val="PlaceholderText"/>
            </w:rPr>
            <w:t>Click here to enter text.</w:t>
          </w:r>
        </w:p>
      </w:docPartBody>
    </w:docPart>
    <w:docPart>
      <w:docPartPr>
        <w:name w:val="77AE7D646018438DAF5992EA5A0D71AC"/>
        <w:category>
          <w:name w:val="General"/>
          <w:gallery w:val="placeholder"/>
        </w:category>
        <w:types>
          <w:type w:val="bbPlcHdr"/>
        </w:types>
        <w:behaviors>
          <w:behavior w:val="content"/>
        </w:behaviors>
        <w:guid w:val="{81B5D75E-F176-4CFE-832D-73F2971C584A}"/>
      </w:docPartPr>
      <w:docPartBody>
        <w:p w:rsidR="00C910EA" w:rsidRDefault="00DE7854" w:rsidP="00DE7854">
          <w:pPr>
            <w:pStyle w:val="77AE7D646018438DAF5992EA5A0D71AC"/>
          </w:pPr>
          <w:r w:rsidRPr="00BB6517">
            <w:rPr>
              <w:rStyle w:val="PlaceholderText"/>
            </w:rPr>
            <w:t>Click here to enter text.</w:t>
          </w:r>
        </w:p>
      </w:docPartBody>
    </w:docPart>
    <w:docPart>
      <w:docPartPr>
        <w:name w:val="1EF0D24F56844984BFE8FC8976E8BC82"/>
        <w:category>
          <w:name w:val="General"/>
          <w:gallery w:val="placeholder"/>
        </w:category>
        <w:types>
          <w:type w:val="bbPlcHdr"/>
        </w:types>
        <w:behaviors>
          <w:behavior w:val="content"/>
        </w:behaviors>
        <w:guid w:val="{1A55B4F4-2518-46A7-896A-76BBCB2323D2}"/>
      </w:docPartPr>
      <w:docPartBody>
        <w:p w:rsidR="00C910EA" w:rsidRDefault="00DE7854" w:rsidP="00DE7854">
          <w:pPr>
            <w:pStyle w:val="1EF0D24F56844984BFE8FC8976E8BC82"/>
          </w:pPr>
          <w:r w:rsidRPr="00BB6517">
            <w:rPr>
              <w:rStyle w:val="PlaceholderText"/>
            </w:rPr>
            <w:t>Click here to enter text.</w:t>
          </w:r>
        </w:p>
      </w:docPartBody>
    </w:docPart>
    <w:docPart>
      <w:docPartPr>
        <w:name w:val="BFFE9985A0314FA2AC5BC8D9D6BD63D1"/>
        <w:category>
          <w:name w:val="General"/>
          <w:gallery w:val="placeholder"/>
        </w:category>
        <w:types>
          <w:type w:val="bbPlcHdr"/>
        </w:types>
        <w:behaviors>
          <w:behavior w:val="content"/>
        </w:behaviors>
        <w:guid w:val="{9A3BA597-40CD-488D-B04C-64A7F62E01FF}"/>
      </w:docPartPr>
      <w:docPartBody>
        <w:p w:rsidR="00C910EA" w:rsidRDefault="00DE7854" w:rsidP="00DE7854">
          <w:pPr>
            <w:pStyle w:val="BFFE9985A0314FA2AC5BC8D9D6BD63D1"/>
          </w:pPr>
          <w:r w:rsidRPr="00BB6517">
            <w:rPr>
              <w:rStyle w:val="PlaceholderText"/>
            </w:rPr>
            <w:t>Click here to enter text.</w:t>
          </w:r>
        </w:p>
      </w:docPartBody>
    </w:docPart>
    <w:docPart>
      <w:docPartPr>
        <w:name w:val="B62A034DEE58481EA2A57C0C8634AFE0"/>
        <w:category>
          <w:name w:val="General"/>
          <w:gallery w:val="placeholder"/>
        </w:category>
        <w:types>
          <w:type w:val="bbPlcHdr"/>
        </w:types>
        <w:behaviors>
          <w:behavior w:val="content"/>
        </w:behaviors>
        <w:guid w:val="{37E193F7-FFE6-4561-AA5B-DA2999EFDB2E}"/>
      </w:docPartPr>
      <w:docPartBody>
        <w:p w:rsidR="00C910EA" w:rsidRDefault="00DE7854" w:rsidP="00DE7854">
          <w:pPr>
            <w:pStyle w:val="B62A034DEE58481EA2A57C0C8634AFE0"/>
          </w:pPr>
          <w:r w:rsidRPr="00BB6517">
            <w:rPr>
              <w:rStyle w:val="PlaceholderText"/>
            </w:rPr>
            <w:t>Click here to enter text.</w:t>
          </w:r>
        </w:p>
      </w:docPartBody>
    </w:docPart>
    <w:docPart>
      <w:docPartPr>
        <w:name w:val="D48B019CCF044C1E9006AEA41ADFDE4C"/>
        <w:category>
          <w:name w:val="General"/>
          <w:gallery w:val="placeholder"/>
        </w:category>
        <w:types>
          <w:type w:val="bbPlcHdr"/>
        </w:types>
        <w:behaviors>
          <w:behavior w:val="content"/>
        </w:behaviors>
        <w:guid w:val="{B22B0663-F9D7-4EE3-82F8-87A66875908D}"/>
      </w:docPartPr>
      <w:docPartBody>
        <w:p w:rsidR="00C910EA" w:rsidRDefault="00DE7854" w:rsidP="00DE7854">
          <w:pPr>
            <w:pStyle w:val="D48B019CCF044C1E9006AEA41ADFDE4C"/>
          </w:pPr>
          <w:r w:rsidRPr="00BB6517">
            <w:rPr>
              <w:rStyle w:val="PlaceholderText"/>
            </w:rPr>
            <w:t>Click here to enter text.</w:t>
          </w:r>
        </w:p>
      </w:docPartBody>
    </w:docPart>
    <w:docPart>
      <w:docPartPr>
        <w:name w:val="24B99560892C4A2CBF11FFF1482730A2"/>
        <w:category>
          <w:name w:val="General"/>
          <w:gallery w:val="placeholder"/>
        </w:category>
        <w:types>
          <w:type w:val="bbPlcHdr"/>
        </w:types>
        <w:behaviors>
          <w:behavior w:val="content"/>
        </w:behaviors>
        <w:guid w:val="{D59821B1-6166-4420-8E5E-EF3C739C8751}"/>
      </w:docPartPr>
      <w:docPartBody>
        <w:p w:rsidR="00C910EA" w:rsidRDefault="00DE7854" w:rsidP="00DE7854">
          <w:pPr>
            <w:pStyle w:val="24B99560892C4A2CBF11FFF1482730A2"/>
          </w:pPr>
          <w:r w:rsidRPr="00BB6517">
            <w:rPr>
              <w:rStyle w:val="PlaceholderText"/>
            </w:rPr>
            <w:t>Click here to enter text.</w:t>
          </w:r>
        </w:p>
      </w:docPartBody>
    </w:docPart>
    <w:docPart>
      <w:docPartPr>
        <w:name w:val="E1F259498AE94EE0B0502ACB5F7F893A"/>
        <w:category>
          <w:name w:val="General"/>
          <w:gallery w:val="placeholder"/>
        </w:category>
        <w:types>
          <w:type w:val="bbPlcHdr"/>
        </w:types>
        <w:behaviors>
          <w:behavior w:val="content"/>
        </w:behaviors>
        <w:guid w:val="{0A71B34F-591F-4D02-877D-BA2C97ECD913}"/>
      </w:docPartPr>
      <w:docPartBody>
        <w:p w:rsidR="00C910EA" w:rsidRDefault="00DE7854" w:rsidP="00DE7854">
          <w:pPr>
            <w:pStyle w:val="E1F259498AE94EE0B0502ACB5F7F893A"/>
          </w:pPr>
          <w:r w:rsidRPr="00BB6517">
            <w:rPr>
              <w:rStyle w:val="PlaceholderText"/>
            </w:rPr>
            <w:t>Click here to enter text.</w:t>
          </w:r>
        </w:p>
      </w:docPartBody>
    </w:docPart>
    <w:docPart>
      <w:docPartPr>
        <w:name w:val="17C42CAC5466443692D5C735B09A9C5A"/>
        <w:category>
          <w:name w:val="General"/>
          <w:gallery w:val="placeholder"/>
        </w:category>
        <w:types>
          <w:type w:val="bbPlcHdr"/>
        </w:types>
        <w:behaviors>
          <w:behavior w:val="content"/>
        </w:behaviors>
        <w:guid w:val="{4DFD1B24-2617-45D8-B434-90AA7277BE83}"/>
      </w:docPartPr>
      <w:docPartBody>
        <w:p w:rsidR="00C910EA" w:rsidRDefault="00DE7854" w:rsidP="00DE7854">
          <w:pPr>
            <w:pStyle w:val="17C42CAC5466443692D5C735B09A9C5A"/>
          </w:pPr>
          <w:r w:rsidRPr="00BB6517">
            <w:rPr>
              <w:rStyle w:val="PlaceholderText"/>
            </w:rPr>
            <w:t>Click here to enter text.</w:t>
          </w:r>
        </w:p>
      </w:docPartBody>
    </w:docPart>
    <w:docPart>
      <w:docPartPr>
        <w:name w:val="78D65A7792A541868BD7B0194B4306C2"/>
        <w:category>
          <w:name w:val="General"/>
          <w:gallery w:val="placeholder"/>
        </w:category>
        <w:types>
          <w:type w:val="bbPlcHdr"/>
        </w:types>
        <w:behaviors>
          <w:behavior w:val="content"/>
        </w:behaviors>
        <w:guid w:val="{A6D81176-054B-4995-A70C-6C7B70AC0D66}"/>
      </w:docPartPr>
      <w:docPartBody>
        <w:p w:rsidR="00C910EA" w:rsidRDefault="00DE7854" w:rsidP="00DE7854">
          <w:pPr>
            <w:pStyle w:val="78D65A7792A541868BD7B0194B4306C2"/>
          </w:pPr>
          <w:r w:rsidRPr="00BB6517">
            <w:rPr>
              <w:rStyle w:val="PlaceholderText"/>
            </w:rPr>
            <w:t>Click here to enter text.</w:t>
          </w:r>
        </w:p>
      </w:docPartBody>
    </w:docPart>
    <w:docPart>
      <w:docPartPr>
        <w:name w:val="1268E9C2BB064702BD72C76073482489"/>
        <w:category>
          <w:name w:val="General"/>
          <w:gallery w:val="placeholder"/>
        </w:category>
        <w:types>
          <w:type w:val="bbPlcHdr"/>
        </w:types>
        <w:behaviors>
          <w:behavior w:val="content"/>
        </w:behaviors>
        <w:guid w:val="{6F669355-EFB7-44CD-884E-577C8CEE76AD}"/>
      </w:docPartPr>
      <w:docPartBody>
        <w:p w:rsidR="00C910EA" w:rsidRDefault="00DE7854" w:rsidP="00DE7854">
          <w:pPr>
            <w:pStyle w:val="1268E9C2BB064702BD72C76073482489"/>
          </w:pPr>
          <w:r w:rsidRPr="00BB6517">
            <w:rPr>
              <w:rStyle w:val="PlaceholderText"/>
            </w:rPr>
            <w:t>Click here to enter text.</w:t>
          </w:r>
        </w:p>
      </w:docPartBody>
    </w:docPart>
    <w:docPart>
      <w:docPartPr>
        <w:name w:val="D7C3A67977CF4063880C215C840AFC62"/>
        <w:category>
          <w:name w:val="General"/>
          <w:gallery w:val="placeholder"/>
        </w:category>
        <w:types>
          <w:type w:val="bbPlcHdr"/>
        </w:types>
        <w:behaviors>
          <w:behavior w:val="content"/>
        </w:behaviors>
        <w:guid w:val="{CC87B865-62EE-4E75-8F9E-B4622CE24907}"/>
      </w:docPartPr>
      <w:docPartBody>
        <w:p w:rsidR="00C910EA" w:rsidRDefault="00DE7854" w:rsidP="00DE7854">
          <w:pPr>
            <w:pStyle w:val="D7C3A67977CF4063880C215C840AFC62"/>
          </w:pPr>
          <w:r w:rsidRPr="00BB6517">
            <w:rPr>
              <w:rStyle w:val="PlaceholderText"/>
            </w:rPr>
            <w:t>Click here to enter text.</w:t>
          </w:r>
        </w:p>
      </w:docPartBody>
    </w:docPart>
    <w:docPart>
      <w:docPartPr>
        <w:name w:val="159D0CB2B8EF4048A4D9622D033E5778"/>
        <w:category>
          <w:name w:val="General"/>
          <w:gallery w:val="placeholder"/>
        </w:category>
        <w:types>
          <w:type w:val="bbPlcHdr"/>
        </w:types>
        <w:behaviors>
          <w:behavior w:val="content"/>
        </w:behaviors>
        <w:guid w:val="{321F1B14-7390-4EAC-8CAE-BB5AD8A25076}"/>
      </w:docPartPr>
      <w:docPartBody>
        <w:p w:rsidR="00C910EA" w:rsidRDefault="00DE7854" w:rsidP="00DE7854">
          <w:pPr>
            <w:pStyle w:val="159D0CB2B8EF4048A4D9622D033E5778"/>
          </w:pPr>
          <w:r w:rsidRPr="00BB6517">
            <w:rPr>
              <w:rStyle w:val="PlaceholderText"/>
            </w:rPr>
            <w:t>Click here to enter text.</w:t>
          </w:r>
        </w:p>
      </w:docPartBody>
    </w:docPart>
    <w:docPart>
      <w:docPartPr>
        <w:name w:val="41D40330F9AC4501B57E27B42D15CDCA"/>
        <w:category>
          <w:name w:val="General"/>
          <w:gallery w:val="placeholder"/>
        </w:category>
        <w:types>
          <w:type w:val="bbPlcHdr"/>
        </w:types>
        <w:behaviors>
          <w:behavior w:val="content"/>
        </w:behaviors>
        <w:guid w:val="{66ADAF6F-CA64-4F4D-8BF7-AE1674DE2315}"/>
      </w:docPartPr>
      <w:docPartBody>
        <w:p w:rsidR="00C910EA" w:rsidRDefault="00DE7854" w:rsidP="00DE7854">
          <w:pPr>
            <w:pStyle w:val="41D40330F9AC4501B57E27B42D15CDCA"/>
          </w:pPr>
          <w:r w:rsidRPr="00BB6517">
            <w:rPr>
              <w:rStyle w:val="PlaceholderText"/>
            </w:rPr>
            <w:t>Click here to enter text.</w:t>
          </w:r>
        </w:p>
      </w:docPartBody>
    </w:docPart>
    <w:docPart>
      <w:docPartPr>
        <w:name w:val="7FE262D8E9364FB581C23701C21DF397"/>
        <w:category>
          <w:name w:val="General"/>
          <w:gallery w:val="placeholder"/>
        </w:category>
        <w:types>
          <w:type w:val="bbPlcHdr"/>
        </w:types>
        <w:behaviors>
          <w:behavior w:val="content"/>
        </w:behaviors>
        <w:guid w:val="{B9A0E0A5-95D5-4929-B27F-82F9A93D8728}"/>
      </w:docPartPr>
      <w:docPartBody>
        <w:p w:rsidR="00C910EA" w:rsidRDefault="00DE7854" w:rsidP="00DE7854">
          <w:pPr>
            <w:pStyle w:val="7FE262D8E9364FB581C23701C21DF397"/>
          </w:pPr>
          <w:r w:rsidRPr="00BB6517">
            <w:rPr>
              <w:rStyle w:val="PlaceholderText"/>
            </w:rPr>
            <w:t>Click here to enter text.</w:t>
          </w:r>
        </w:p>
      </w:docPartBody>
    </w:docPart>
    <w:docPart>
      <w:docPartPr>
        <w:name w:val="D66FD5BFDE7D42558462438CCB46855C"/>
        <w:category>
          <w:name w:val="General"/>
          <w:gallery w:val="placeholder"/>
        </w:category>
        <w:types>
          <w:type w:val="bbPlcHdr"/>
        </w:types>
        <w:behaviors>
          <w:behavior w:val="content"/>
        </w:behaviors>
        <w:guid w:val="{B6729AC1-6A24-4A30-A5E4-340E1C9B9BE8}"/>
      </w:docPartPr>
      <w:docPartBody>
        <w:p w:rsidR="00C910EA" w:rsidRDefault="00DE7854" w:rsidP="00DE7854">
          <w:pPr>
            <w:pStyle w:val="D66FD5BFDE7D42558462438CCB46855C"/>
          </w:pPr>
          <w:r w:rsidRPr="00BB6517">
            <w:rPr>
              <w:rStyle w:val="PlaceholderText"/>
            </w:rPr>
            <w:t>Click here to enter text.</w:t>
          </w:r>
        </w:p>
      </w:docPartBody>
    </w:docPart>
    <w:docPart>
      <w:docPartPr>
        <w:name w:val="35072E5AD4AD420D87D1BB345A2BF8C4"/>
        <w:category>
          <w:name w:val="General"/>
          <w:gallery w:val="placeholder"/>
        </w:category>
        <w:types>
          <w:type w:val="bbPlcHdr"/>
        </w:types>
        <w:behaviors>
          <w:behavior w:val="content"/>
        </w:behaviors>
        <w:guid w:val="{A46784D4-C7DA-4AF6-9CA9-0A9E152BCF09}"/>
      </w:docPartPr>
      <w:docPartBody>
        <w:p w:rsidR="00C910EA" w:rsidRDefault="00DE7854" w:rsidP="00DE7854">
          <w:pPr>
            <w:pStyle w:val="35072E5AD4AD420D87D1BB345A2BF8C4"/>
          </w:pPr>
          <w:r w:rsidRPr="00BB6517">
            <w:rPr>
              <w:rStyle w:val="PlaceholderText"/>
            </w:rPr>
            <w:t>Click here to enter text.</w:t>
          </w:r>
        </w:p>
      </w:docPartBody>
    </w:docPart>
    <w:docPart>
      <w:docPartPr>
        <w:name w:val="53ACD27921AC4A68B62EB4808FAF4757"/>
        <w:category>
          <w:name w:val="General"/>
          <w:gallery w:val="placeholder"/>
        </w:category>
        <w:types>
          <w:type w:val="bbPlcHdr"/>
        </w:types>
        <w:behaviors>
          <w:behavior w:val="content"/>
        </w:behaviors>
        <w:guid w:val="{EBF3267F-3FD4-4763-B316-D48B56A47E71}"/>
      </w:docPartPr>
      <w:docPartBody>
        <w:p w:rsidR="00C910EA" w:rsidRDefault="00DE7854" w:rsidP="00DE7854">
          <w:pPr>
            <w:pStyle w:val="53ACD27921AC4A68B62EB4808FAF4757"/>
          </w:pPr>
          <w:r w:rsidRPr="00BB6517">
            <w:rPr>
              <w:rStyle w:val="PlaceholderText"/>
            </w:rPr>
            <w:t>Click here to enter text.</w:t>
          </w:r>
        </w:p>
      </w:docPartBody>
    </w:docPart>
    <w:docPart>
      <w:docPartPr>
        <w:name w:val="CE6D732D80D741E8875101534A23DE1D"/>
        <w:category>
          <w:name w:val="General"/>
          <w:gallery w:val="placeholder"/>
        </w:category>
        <w:types>
          <w:type w:val="bbPlcHdr"/>
        </w:types>
        <w:behaviors>
          <w:behavior w:val="content"/>
        </w:behaviors>
        <w:guid w:val="{09EB4A0A-80AE-47E5-9F7C-E5E128916534}"/>
      </w:docPartPr>
      <w:docPartBody>
        <w:p w:rsidR="00C910EA" w:rsidRDefault="00DE7854" w:rsidP="00DE7854">
          <w:pPr>
            <w:pStyle w:val="CE6D732D80D741E8875101534A23DE1D"/>
          </w:pPr>
          <w:r w:rsidRPr="00BB6517">
            <w:rPr>
              <w:rStyle w:val="PlaceholderText"/>
            </w:rPr>
            <w:t>Click here to enter text.</w:t>
          </w:r>
        </w:p>
      </w:docPartBody>
    </w:docPart>
    <w:docPart>
      <w:docPartPr>
        <w:name w:val="C45E492ED8B44900AB494C4D3711C6AA"/>
        <w:category>
          <w:name w:val="General"/>
          <w:gallery w:val="placeholder"/>
        </w:category>
        <w:types>
          <w:type w:val="bbPlcHdr"/>
        </w:types>
        <w:behaviors>
          <w:behavior w:val="content"/>
        </w:behaviors>
        <w:guid w:val="{6CC5C44E-D4B7-46DB-91E8-B02433CD605F}"/>
      </w:docPartPr>
      <w:docPartBody>
        <w:p w:rsidR="00C910EA" w:rsidRDefault="00DE7854" w:rsidP="00DE7854">
          <w:pPr>
            <w:pStyle w:val="C45E492ED8B44900AB494C4D3711C6AA"/>
          </w:pPr>
          <w:r w:rsidRPr="00BB6517">
            <w:rPr>
              <w:rStyle w:val="PlaceholderText"/>
            </w:rPr>
            <w:t>Click here to enter text.</w:t>
          </w:r>
        </w:p>
      </w:docPartBody>
    </w:docPart>
    <w:docPart>
      <w:docPartPr>
        <w:name w:val="68A6CB1B11A94327807F5F0E77CBAD03"/>
        <w:category>
          <w:name w:val="General"/>
          <w:gallery w:val="placeholder"/>
        </w:category>
        <w:types>
          <w:type w:val="bbPlcHdr"/>
        </w:types>
        <w:behaviors>
          <w:behavior w:val="content"/>
        </w:behaviors>
        <w:guid w:val="{DCA01002-814E-4736-BC83-1340B0302069}"/>
      </w:docPartPr>
      <w:docPartBody>
        <w:p w:rsidR="00C910EA" w:rsidRDefault="00DE7854" w:rsidP="00DE7854">
          <w:pPr>
            <w:pStyle w:val="68A6CB1B11A94327807F5F0E77CBAD03"/>
          </w:pPr>
          <w:r w:rsidRPr="00BB6517">
            <w:rPr>
              <w:rStyle w:val="PlaceholderText"/>
            </w:rPr>
            <w:t>Click here to enter text.</w:t>
          </w:r>
        </w:p>
      </w:docPartBody>
    </w:docPart>
    <w:docPart>
      <w:docPartPr>
        <w:name w:val="1AA90FED0ECB44FBA9E5FCBC8CB790C1"/>
        <w:category>
          <w:name w:val="General"/>
          <w:gallery w:val="placeholder"/>
        </w:category>
        <w:types>
          <w:type w:val="bbPlcHdr"/>
        </w:types>
        <w:behaviors>
          <w:behavior w:val="content"/>
        </w:behaviors>
        <w:guid w:val="{545FADD9-2CC1-4B1E-B61F-746ECB146408}"/>
      </w:docPartPr>
      <w:docPartBody>
        <w:p w:rsidR="00C910EA" w:rsidRDefault="00DE7854" w:rsidP="00DE7854">
          <w:pPr>
            <w:pStyle w:val="1AA90FED0ECB44FBA9E5FCBC8CB790C1"/>
          </w:pPr>
          <w:r w:rsidRPr="00BB6517">
            <w:rPr>
              <w:rStyle w:val="PlaceholderText"/>
            </w:rPr>
            <w:t>Click here to enter text.</w:t>
          </w:r>
        </w:p>
      </w:docPartBody>
    </w:docPart>
    <w:docPart>
      <w:docPartPr>
        <w:name w:val="7B87ACE63BC64792A033FDFC590ED0D4"/>
        <w:category>
          <w:name w:val="General"/>
          <w:gallery w:val="placeholder"/>
        </w:category>
        <w:types>
          <w:type w:val="bbPlcHdr"/>
        </w:types>
        <w:behaviors>
          <w:behavior w:val="content"/>
        </w:behaviors>
        <w:guid w:val="{7F6B9B47-BFA4-49CC-B70F-ECFADABFAABB}"/>
      </w:docPartPr>
      <w:docPartBody>
        <w:p w:rsidR="00C910EA" w:rsidRDefault="00DE7854" w:rsidP="00DE7854">
          <w:pPr>
            <w:pStyle w:val="7B87ACE63BC64792A033FDFC590ED0D4"/>
          </w:pPr>
          <w:r w:rsidRPr="00BB6517">
            <w:rPr>
              <w:rStyle w:val="PlaceholderText"/>
            </w:rPr>
            <w:t>Click here to enter text.</w:t>
          </w:r>
        </w:p>
      </w:docPartBody>
    </w:docPart>
    <w:docPart>
      <w:docPartPr>
        <w:name w:val="C2E86587F7DE4193AE67DE97A138376E"/>
        <w:category>
          <w:name w:val="General"/>
          <w:gallery w:val="placeholder"/>
        </w:category>
        <w:types>
          <w:type w:val="bbPlcHdr"/>
        </w:types>
        <w:behaviors>
          <w:behavior w:val="content"/>
        </w:behaviors>
        <w:guid w:val="{C96B1A26-69F1-4E28-9BC7-02AF5CDE7ADD}"/>
      </w:docPartPr>
      <w:docPartBody>
        <w:p w:rsidR="00C910EA" w:rsidRDefault="00DE7854" w:rsidP="00DE7854">
          <w:pPr>
            <w:pStyle w:val="C2E86587F7DE4193AE67DE97A138376E"/>
          </w:pPr>
          <w:r w:rsidRPr="00BB6517">
            <w:rPr>
              <w:rStyle w:val="PlaceholderText"/>
            </w:rPr>
            <w:t>Click here to enter text.</w:t>
          </w:r>
        </w:p>
      </w:docPartBody>
    </w:docPart>
    <w:docPart>
      <w:docPartPr>
        <w:name w:val="0087786EB2514301A1DBA5424EB98B4B"/>
        <w:category>
          <w:name w:val="General"/>
          <w:gallery w:val="placeholder"/>
        </w:category>
        <w:types>
          <w:type w:val="bbPlcHdr"/>
        </w:types>
        <w:behaviors>
          <w:behavior w:val="content"/>
        </w:behaviors>
        <w:guid w:val="{D9E9A14C-04B8-4FF5-82E7-D703C71B5DD1}"/>
      </w:docPartPr>
      <w:docPartBody>
        <w:p w:rsidR="00C910EA" w:rsidRDefault="00DE7854" w:rsidP="00DE7854">
          <w:pPr>
            <w:pStyle w:val="0087786EB2514301A1DBA5424EB98B4B"/>
          </w:pPr>
          <w:r w:rsidRPr="00BB6517">
            <w:rPr>
              <w:rStyle w:val="PlaceholderText"/>
            </w:rPr>
            <w:t>Click here to enter text.</w:t>
          </w:r>
        </w:p>
      </w:docPartBody>
    </w:docPart>
    <w:docPart>
      <w:docPartPr>
        <w:name w:val="F2331BC9B39749649B33705A4AF55A3C"/>
        <w:category>
          <w:name w:val="General"/>
          <w:gallery w:val="placeholder"/>
        </w:category>
        <w:types>
          <w:type w:val="bbPlcHdr"/>
        </w:types>
        <w:behaviors>
          <w:behavior w:val="content"/>
        </w:behaviors>
        <w:guid w:val="{EE7E7B88-B55B-43C8-A08B-FE92768A9FBD}"/>
      </w:docPartPr>
      <w:docPartBody>
        <w:p w:rsidR="00C910EA" w:rsidRDefault="00DE7854" w:rsidP="00DE7854">
          <w:pPr>
            <w:pStyle w:val="F2331BC9B39749649B33705A4AF55A3C"/>
          </w:pPr>
          <w:r w:rsidRPr="00BB6517">
            <w:rPr>
              <w:rStyle w:val="PlaceholderText"/>
            </w:rPr>
            <w:t>Click here to enter text.</w:t>
          </w:r>
        </w:p>
      </w:docPartBody>
    </w:docPart>
    <w:docPart>
      <w:docPartPr>
        <w:name w:val="30946F2A5F37414AA004AB2448E9E495"/>
        <w:category>
          <w:name w:val="General"/>
          <w:gallery w:val="placeholder"/>
        </w:category>
        <w:types>
          <w:type w:val="bbPlcHdr"/>
        </w:types>
        <w:behaviors>
          <w:behavior w:val="content"/>
        </w:behaviors>
        <w:guid w:val="{E751AB89-A13D-4C98-96F3-CC58716ECCF6}"/>
      </w:docPartPr>
      <w:docPartBody>
        <w:p w:rsidR="00C910EA" w:rsidRDefault="00DE7854" w:rsidP="00DE7854">
          <w:pPr>
            <w:pStyle w:val="30946F2A5F37414AA004AB2448E9E495"/>
          </w:pPr>
          <w:r w:rsidRPr="00BB6517">
            <w:rPr>
              <w:rStyle w:val="PlaceholderText"/>
            </w:rPr>
            <w:t>Click here to enter text.</w:t>
          </w:r>
        </w:p>
      </w:docPartBody>
    </w:docPart>
    <w:docPart>
      <w:docPartPr>
        <w:name w:val="E12134F7487D45419F4F0529A07722EF"/>
        <w:category>
          <w:name w:val="General"/>
          <w:gallery w:val="placeholder"/>
        </w:category>
        <w:types>
          <w:type w:val="bbPlcHdr"/>
        </w:types>
        <w:behaviors>
          <w:behavior w:val="content"/>
        </w:behaviors>
        <w:guid w:val="{D43FBF3B-B83D-4522-81D7-79C2A1797CD5}"/>
      </w:docPartPr>
      <w:docPartBody>
        <w:p w:rsidR="00C910EA" w:rsidRDefault="00DE7854" w:rsidP="00DE7854">
          <w:pPr>
            <w:pStyle w:val="E12134F7487D45419F4F0529A07722EF"/>
          </w:pPr>
          <w:r w:rsidRPr="00BB6517">
            <w:rPr>
              <w:rStyle w:val="PlaceholderText"/>
            </w:rPr>
            <w:t>Click here to enter text.</w:t>
          </w:r>
        </w:p>
      </w:docPartBody>
    </w:docPart>
    <w:docPart>
      <w:docPartPr>
        <w:name w:val="0E35BE82F54348C295F176F5DD4DE6B7"/>
        <w:category>
          <w:name w:val="General"/>
          <w:gallery w:val="placeholder"/>
        </w:category>
        <w:types>
          <w:type w:val="bbPlcHdr"/>
        </w:types>
        <w:behaviors>
          <w:behavior w:val="content"/>
        </w:behaviors>
        <w:guid w:val="{44252E13-1203-4C41-8DC7-869AB92F89C1}"/>
      </w:docPartPr>
      <w:docPartBody>
        <w:p w:rsidR="00C910EA" w:rsidRDefault="00DE7854" w:rsidP="00DE7854">
          <w:pPr>
            <w:pStyle w:val="0E35BE82F54348C295F176F5DD4DE6B7"/>
          </w:pPr>
          <w:r w:rsidRPr="00BB6517">
            <w:rPr>
              <w:rStyle w:val="PlaceholderText"/>
            </w:rPr>
            <w:t>Click here to enter text.</w:t>
          </w:r>
        </w:p>
      </w:docPartBody>
    </w:docPart>
    <w:docPart>
      <w:docPartPr>
        <w:name w:val="2296CA6E2A5B491986B2B2503DF756B8"/>
        <w:category>
          <w:name w:val="General"/>
          <w:gallery w:val="placeholder"/>
        </w:category>
        <w:types>
          <w:type w:val="bbPlcHdr"/>
        </w:types>
        <w:behaviors>
          <w:behavior w:val="content"/>
        </w:behaviors>
        <w:guid w:val="{32F0A31F-EBEE-471F-8481-31421A0AEB0C}"/>
      </w:docPartPr>
      <w:docPartBody>
        <w:p w:rsidR="00C910EA" w:rsidRDefault="00DE7854" w:rsidP="00DE7854">
          <w:pPr>
            <w:pStyle w:val="2296CA6E2A5B491986B2B2503DF756B8"/>
          </w:pPr>
          <w:r w:rsidRPr="00BB6517">
            <w:rPr>
              <w:rStyle w:val="PlaceholderText"/>
            </w:rPr>
            <w:t>Click here to enter text.</w:t>
          </w:r>
        </w:p>
      </w:docPartBody>
    </w:docPart>
    <w:docPart>
      <w:docPartPr>
        <w:name w:val="4C38037E8FA640519EF58C0443AF40F2"/>
        <w:category>
          <w:name w:val="General"/>
          <w:gallery w:val="placeholder"/>
        </w:category>
        <w:types>
          <w:type w:val="bbPlcHdr"/>
        </w:types>
        <w:behaviors>
          <w:behavior w:val="content"/>
        </w:behaviors>
        <w:guid w:val="{94A05E27-C191-4A2C-946A-B7DE2CD4F8FD}"/>
      </w:docPartPr>
      <w:docPartBody>
        <w:p w:rsidR="00C910EA" w:rsidRDefault="00DE7854" w:rsidP="00DE7854">
          <w:pPr>
            <w:pStyle w:val="4C38037E8FA640519EF58C0443AF40F2"/>
          </w:pPr>
          <w:r w:rsidRPr="00BB6517">
            <w:rPr>
              <w:rStyle w:val="PlaceholderText"/>
            </w:rPr>
            <w:t>Click here to enter text.</w:t>
          </w:r>
        </w:p>
      </w:docPartBody>
    </w:docPart>
    <w:docPart>
      <w:docPartPr>
        <w:name w:val="FC0C0A6195B84CA19D5A593DC039F5DA"/>
        <w:category>
          <w:name w:val="General"/>
          <w:gallery w:val="placeholder"/>
        </w:category>
        <w:types>
          <w:type w:val="bbPlcHdr"/>
        </w:types>
        <w:behaviors>
          <w:behavior w:val="content"/>
        </w:behaviors>
        <w:guid w:val="{201E3E21-1E11-4330-9912-590972FE6CA0}"/>
      </w:docPartPr>
      <w:docPartBody>
        <w:p w:rsidR="00C910EA" w:rsidRDefault="00DE7854" w:rsidP="00DE7854">
          <w:pPr>
            <w:pStyle w:val="FC0C0A6195B84CA19D5A593DC039F5DA"/>
          </w:pPr>
          <w:r w:rsidRPr="00BB6517">
            <w:rPr>
              <w:rStyle w:val="PlaceholderText"/>
            </w:rPr>
            <w:t>Click here to enter text.</w:t>
          </w:r>
        </w:p>
      </w:docPartBody>
    </w:docPart>
    <w:docPart>
      <w:docPartPr>
        <w:name w:val="6CE7AFF36F684B04A387F896AF028C49"/>
        <w:category>
          <w:name w:val="General"/>
          <w:gallery w:val="placeholder"/>
        </w:category>
        <w:types>
          <w:type w:val="bbPlcHdr"/>
        </w:types>
        <w:behaviors>
          <w:behavior w:val="content"/>
        </w:behaviors>
        <w:guid w:val="{CB9B0C92-D391-40AC-AB12-FFFE629F04B2}"/>
      </w:docPartPr>
      <w:docPartBody>
        <w:p w:rsidR="00C910EA" w:rsidRDefault="00DE7854" w:rsidP="00DE7854">
          <w:pPr>
            <w:pStyle w:val="6CE7AFF36F684B04A387F896AF028C49"/>
          </w:pPr>
          <w:r w:rsidRPr="00BB6517">
            <w:rPr>
              <w:rStyle w:val="PlaceholderText"/>
            </w:rPr>
            <w:t>Click here to enter text.</w:t>
          </w:r>
        </w:p>
      </w:docPartBody>
    </w:docPart>
    <w:docPart>
      <w:docPartPr>
        <w:name w:val="0F73D7471D33420D95002EED1C24483A"/>
        <w:category>
          <w:name w:val="General"/>
          <w:gallery w:val="placeholder"/>
        </w:category>
        <w:types>
          <w:type w:val="bbPlcHdr"/>
        </w:types>
        <w:behaviors>
          <w:behavior w:val="content"/>
        </w:behaviors>
        <w:guid w:val="{D4812378-42D3-410C-BE82-1B5D838C6B43}"/>
      </w:docPartPr>
      <w:docPartBody>
        <w:p w:rsidR="00C910EA" w:rsidRDefault="00DE7854" w:rsidP="00DE7854">
          <w:pPr>
            <w:pStyle w:val="0F73D7471D33420D95002EED1C24483A"/>
          </w:pPr>
          <w:r w:rsidRPr="00BB6517">
            <w:rPr>
              <w:rStyle w:val="PlaceholderText"/>
            </w:rPr>
            <w:t>Click here to enter text.</w:t>
          </w:r>
        </w:p>
      </w:docPartBody>
    </w:docPart>
    <w:docPart>
      <w:docPartPr>
        <w:name w:val="16FA5467B6EA45108D41BB60A75CF8E6"/>
        <w:category>
          <w:name w:val="General"/>
          <w:gallery w:val="placeholder"/>
        </w:category>
        <w:types>
          <w:type w:val="bbPlcHdr"/>
        </w:types>
        <w:behaviors>
          <w:behavior w:val="content"/>
        </w:behaviors>
        <w:guid w:val="{79DF8656-7623-492F-8178-F6FEF811ECD6}"/>
      </w:docPartPr>
      <w:docPartBody>
        <w:p w:rsidR="00C910EA" w:rsidRDefault="00DE7854" w:rsidP="00DE7854">
          <w:pPr>
            <w:pStyle w:val="16FA5467B6EA45108D41BB60A75CF8E6"/>
          </w:pPr>
          <w:r w:rsidRPr="00BB6517">
            <w:rPr>
              <w:rStyle w:val="PlaceholderText"/>
            </w:rPr>
            <w:t>Click here to enter text.</w:t>
          </w:r>
        </w:p>
      </w:docPartBody>
    </w:docPart>
    <w:docPart>
      <w:docPartPr>
        <w:name w:val="FAECCC8E165D46BB9BAC9C53764E1871"/>
        <w:category>
          <w:name w:val="General"/>
          <w:gallery w:val="placeholder"/>
        </w:category>
        <w:types>
          <w:type w:val="bbPlcHdr"/>
        </w:types>
        <w:behaviors>
          <w:behavior w:val="content"/>
        </w:behaviors>
        <w:guid w:val="{2472E9FD-2D92-44DA-82E1-DDD34640F347}"/>
      </w:docPartPr>
      <w:docPartBody>
        <w:p w:rsidR="00C910EA" w:rsidRDefault="00DE7854" w:rsidP="00DE7854">
          <w:pPr>
            <w:pStyle w:val="FAECCC8E165D46BB9BAC9C53764E1871"/>
          </w:pPr>
          <w:r w:rsidRPr="00BB6517">
            <w:rPr>
              <w:rStyle w:val="PlaceholderText"/>
            </w:rPr>
            <w:t>Click here to enter text.</w:t>
          </w:r>
        </w:p>
      </w:docPartBody>
    </w:docPart>
    <w:docPart>
      <w:docPartPr>
        <w:name w:val="107DC6447B1349CC86C9046C6ABDE7E7"/>
        <w:category>
          <w:name w:val="General"/>
          <w:gallery w:val="placeholder"/>
        </w:category>
        <w:types>
          <w:type w:val="bbPlcHdr"/>
        </w:types>
        <w:behaviors>
          <w:behavior w:val="content"/>
        </w:behaviors>
        <w:guid w:val="{40121721-D226-4A68-A13B-5B42D403DF0A}"/>
      </w:docPartPr>
      <w:docPartBody>
        <w:p w:rsidR="00C910EA" w:rsidRDefault="00DE7854" w:rsidP="00DE7854">
          <w:pPr>
            <w:pStyle w:val="107DC6447B1349CC86C9046C6ABDE7E7"/>
          </w:pPr>
          <w:r w:rsidRPr="00BB6517">
            <w:rPr>
              <w:rStyle w:val="PlaceholderText"/>
            </w:rPr>
            <w:t>Click here to enter text.</w:t>
          </w:r>
        </w:p>
      </w:docPartBody>
    </w:docPart>
    <w:docPart>
      <w:docPartPr>
        <w:name w:val="FA4491CD3CAD496EA5A0E93318F1A905"/>
        <w:category>
          <w:name w:val="General"/>
          <w:gallery w:val="placeholder"/>
        </w:category>
        <w:types>
          <w:type w:val="bbPlcHdr"/>
        </w:types>
        <w:behaviors>
          <w:behavior w:val="content"/>
        </w:behaviors>
        <w:guid w:val="{A18AF600-34DF-4587-BEEB-A7A708B91650}"/>
      </w:docPartPr>
      <w:docPartBody>
        <w:p w:rsidR="00C910EA" w:rsidRDefault="00DE7854" w:rsidP="00DE7854">
          <w:pPr>
            <w:pStyle w:val="FA4491CD3CAD496EA5A0E93318F1A905"/>
          </w:pPr>
          <w:r w:rsidRPr="00BB6517">
            <w:rPr>
              <w:rStyle w:val="PlaceholderText"/>
            </w:rPr>
            <w:t>Click here to enter text.</w:t>
          </w:r>
        </w:p>
      </w:docPartBody>
    </w:docPart>
    <w:docPart>
      <w:docPartPr>
        <w:name w:val="7527188167754D5AA2E65B45637434FC"/>
        <w:category>
          <w:name w:val="General"/>
          <w:gallery w:val="placeholder"/>
        </w:category>
        <w:types>
          <w:type w:val="bbPlcHdr"/>
        </w:types>
        <w:behaviors>
          <w:behavior w:val="content"/>
        </w:behaviors>
        <w:guid w:val="{90D88B1F-ACF0-45AF-8911-42E3C8E85001}"/>
      </w:docPartPr>
      <w:docPartBody>
        <w:p w:rsidR="00C910EA" w:rsidRDefault="00DE7854" w:rsidP="00DE7854">
          <w:pPr>
            <w:pStyle w:val="7527188167754D5AA2E65B45637434FC"/>
          </w:pPr>
          <w:r w:rsidRPr="00BB6517">
            <w:rPr>
              <w:rStyle w:val="PlaceholderText"/>
            </w:rPr>
            <w:t>Click here to enter text.</w:t>
          </w:r>
        </w:p>
      </w:docPartBody>
    </w:docPart>
    <w:docPart>
      <w:docPartPr>
        <w:name w:val="35A3555994244DAC8CD8F2B32101C18B"/>
        <w:category>
          <w:name w:val="General"/>
          <w:gallery w:val="placeholder"/>
        </w:category>
        <w:types>
          <w:type w:val="bbPlcHdr"/>
        </w:types>
        <w:behaviors>
          <w:behavior w:val="content"/>
        </w:behaviors>
        <w:guid w:val="{B738D2D2-13D6-4C13-9692-1C656B344F38}"/>
      </w:docPartPr>
      <w:docPartBody>
        <w:p w:rsidR="00C910EA" w:rsidRDefault="00DE7854" w:rsidP="00DE7854">
          <w:pPr>
            <w:pStyle w:val="35A3555994244DAC8CD8F2B32101C18B"/>
          </w:pPr>
          <w:r w:rsidRPr="00BB6517">
            <w:rPr>
              <w:rStyle w:val="PlaceholderText"/>
            </w:rPr>
            <w:t>Click here to enter text.</w:t>
          </w:r>
        </w:p>
      </w:docPartBody>
    </w:docPart>
    <w:docPart>
      <w:docPartPr>
        <w:name w:val="67F937B8F845433DAC3E8FBD35B6876D"/>
        <w:category>
          <w:name w:val="General"/>
          <w:gallery w:val="placeholder"/>
        </w:category>
        <w:types>
          <w:type w:val="bbPlcHdr"/>
        </w:types>
        <w:behaviors>
          <w:behavior w:val="content"/>
        </w:behaviors>
        <w:guid w:val="{C340934D-4639-4DFA-8CB8-34C7E46557BC}"/>
      </w:docPartPr>
      <w:docPartBody>
        <w:p w:rsidR="00C910EA" w:rsidRDefault="00DE7854" w:rsidP="00DE7854">
          <w:pPr>
            <w:pStyle w:val="67F937B8F845433DAC3E8FBD35B6876D"/>
          </w:pPr>
          <w:r w:rsidRPr="00BB6517">
            <w:rPr>
              <w:rStyle w:val="PlaceholderText"/>
            </w:rPr>
            <w:t>Click here to enter text.</w:t>
          </w:r>
        </w:p>
      </w:docPartBody>
    </w:docPart>
    <w:docPart>
      <w:docPartPr>
        <w:name w:val="2DC19876E7784BA09BB6963F9270B9DC"/>
        <w:category>
          <w:name w:val="General"/>
          <w:gallery w:val="placeholder"/>
        </w:category>
        <w:types>
          <w:type w:val="bbPlcHdr"/>
        </w:types>
        <w:behaviors>
          <w:behavior w:val="content"/>
        </w:behaviors>
        <w:guid w:val="{3FEF96D5-D087-4968-9AB2-EE1752E9B418}"/>
      </w:docPartPr>
      <w:docPartBody>
        <w:p w:rsidR="00C910EA" w:rsidRDefault="00DE7854" w:rsidP="00DE7854">
          <w:pPr>
            <w:pStyle w:val="2DC19876E7784BA09BB6963F9270B9DC"/>
          </w:pPr>
          <w:r w:rsidRPr="00BB6517">
            <w:rPr>
              <w:rStyle w:val="PlaceholderText"/>
            </w:rPr>
            <w:t>Click here to enter text.</w:t>
          </w:r>
        </w:p>
      </w:docPartBody>
    </w:docPart>
    <w:docPart>
      <w:docPartPr>
        <w:name w:val="8AE64095DFCD4753960484598B2B5685"/>
        <w:category>
          <w:name w:val="General"/>
          <w:gallery w:val="placeholder"/>
        </w:category>
        <w:types>
          <w:type w:val="bbPlcHdr"/>
        </w:types>
        <w:behaviors>
          <w:behavior w:val="content"/>
        </w:behaviors>
        <w:guid w:val="{C8AB65ED-928B-4635-953D-0B0790873C0B}"/>
      </w:docPartPr>
      <w:docPartBody>
        <w:p w:rsidR="00C910EA" w:rsidRDefault="00DE7854" w:rsidP="00DE7854">
          <w:pPr>
            <w:pStyle w:val="8AE64095DFCD4753960484598B2B5685"/>
          </w:pPr>
          <w:r w:rsidRPr="00BB6517">
            <w:rPr>
              <w:rStyle w:val="PlaceholderText"/>
            </w:rPr>
            <w:t>Click here to enter text.</w:t>
          </w:r>
        </w:p>
      </w:docPartBody>
    </w:docPart>
    <w:docPart>
      <w:docPartPr>
        <w:name w:val="0D1F358374574B5A8BC5408BC8346EBC"/>
        <w:category>
          <w:name w:val="General"/>
          <w:gallery w:val="placeholder"/>
        </w:category>
        <w:types>
          <w:type w:val="bbPlcHdr"/>
        </w:types>
        <w:behaviors>
          <w:behavior w:val="content"/>
        </w:behaviors>
        <w:guid w:val="{63F5233E-5E46-4527-8F55-EBAFF49577E7}"/>
      </w:docPartPr>
      <w:docPartBody>
        <w:p w:rsidR="00C910EA" w:rsidRDefault="00DE7854" w:rsidP="00DE7854">
          <w:pPr>
            <w:pStyle w:val="0D1F358374574B5A8BC5408BC8346EBC"/>
          </w:pPr>
          <w:r w:rsidRPr="00BB6517">
            <w:rPr>
              <w:rStyle w:val="PlaceholderText"/>
            </w:rPr>
            <w:t>Click here to enter text.</w:t>
          </w:r>
        </w:p>
      </w:docPartBody>
    </w:docPart>
    <w:docPart>
      <w:docPartPr>
        <w:name w:val="90029C82F0F84DDF807AC1165D400C15"/>
        <w:category>
          <w:name w:val="General"/>
          <w:gallery w:val="placeholder"/>
        </w:category>
        <w:types>
          <w:type w:val="bbPlcHdr"/>
        </w:types>
        <w:behaviors>
          <w:behavior w:val="content"/>
        </w:behaviors>
        <w:guid w:val="{02E01B55-A171-4CDE-9D39-2F882C4249DD}"/>
      </w:docPartPr>
      <w:docPartBody>
        <w:p w:rsidR="00C910EA" w:rsidRDefault="00DE7854" w:rsidP="00DE7854">
          <w:pPr>
            <w:pStyle w:val="90029C82F0F84DDF807AC1165D400C15"/>
          </w:pPr>
          <w:r w:rsidRPr="00BB6517">
            <w:rPr>
              <w:rStyle w:val="PlaceholderText"/>
            </w:rPr>
            <w:t>Click here to enter text.</w:t>
          </w:r>
        </w:p>
      </w:docPartBody>
    </w:docPart>
    <w:docPart>
      <w:docPartPr>
        <w:name w:val="1460F8035EB647399F32C552E7420604"/>
        <w:category>
          <w:name w:val="General"/>
          <w:gallery w:val="placeholder"/>
        </w:category>
        <w:types>
          <w:type w:val="bbPlcHdr"/>
        </w:types>
        <w:behaviors>
          <w:behavior w:val="content"/>
        </w:behaviors>
        <w:guid w:val="{3218C3A2-C994-4BA7-88EB-AAD6BDA6EAF7}"/>
      </w:docPartPr>
      <w:docPartBody>
        <w:p w:rsidR="00C910EA" w:rsidRDefault="00DE7854" w:rsidP="00DE7854">
          <w:pPr>
            <w:pStyle w:val="1460F8035EB647399F32C552E7420604"/>
          </w:pPr>
          <w:r w:rsidRPr="00BB6517">
            <w:rPr>
              <w:rStyle w:val="PlaceholderText"/>
            </w:rPr>
            <w:t>Click here to enter text.</w:t>
          </w:r>
        </w:p>
      </w:docPartBody>
    </w:docPart>
    <w:docPart>
      <w:docPartPr>
        <w:name w:val="7892D4A1D1874F39A01715929C9B1B95"/>
        <w:category>
          <w:name w:val="General"/>
          <w:gallery w:val="placeholder"/>
        </w:category>
        <w:types>
          <w:type w:val="bbPlcHdr"/>
        </w:types>
        <w:behaviors>
          <w:behavior w:val="content"/>
        </w:behaviors>
        <w:guid w:val="{019D0640-0FFF-45E1-A4AA-C24C90D829F6}"/>
      </w:docPartPr>
      <w:docPartBody>
        <w:p w:rsidR="00C910EA" w:rsidRDefault="00DE7854" w:rsidP="00DE7854">
          <w:pPr>
            <w:pStyle w:val="7892D4A1D1874F39A01715929C9B1B95"/>
          </w:pPr>
          <w:r w:rsidRPr="00BB6517">
            <w:rPr>
              <w:rStyle w:val="PlaceholderText"/>
            </w:rPr>
            <w:t>Click here to enter text.</w:t>
          </w:r>
        </w:p>
      </w:docPartBody>
    </w:docPart>
    <w:docPart>
      <w:docPartPr>
        <w:name w:val="3C4C58BB773C40FF8FA7079C3E62ABE2"/>
        <w:category>
          <w:name w:val="General"/>
          <w:gallery w:val="placeholder"/>
        </w:category>
        <w:types>
          <w:type w:val="bbPlcHdr"/>
        </w:types>
        <w:behaviors>
          <w:behavior w:val="content"/>
        </w:behaviors>
        <w:guid w:val="{BC2C4786-22DF-4C0A-8819-599167B073AB}"/>
      </w:docPartPr>
      <w:docPartBody>
        <w:p w:rsidR="00C910EA" w:rsidRDefault="00DE7854" w:rsidP="00DE7854">
          <w:pPr>
            <w:pStyle w:val="3C4C58BB773C40FF8FA7079C3E62ABE2"/>
          </w:pPr>
          <w:r w:rsidRPr="00BB6517">
            <w:rPr>
              <w:rStyle w:val="PlaceholderText"/>
            </w:rPr>
            <w:t>Click here to enter text.</w:t>
          </w:r>
        </w:p>
      </w:docPartBody>
    </w:docPart>
    <w:docPart>
      <w:docPartPr>
        <w:name w:val="C5305DEAAF3344AAA3B40FA5A901616F"/>
        <w:category>
          <w:name w:val="General"/>
          <w:gallery w:val="placeholder"/>
        </w:category>
        <w:types>
          <w:type w:val="bbPlcHdr"/>
        </w:types>
        <w:behaviors>
          <w:behavior w:val="content"/>
        </w:behaviors>
        <w:guid w:val="{FE982741-2546-4044-A890-5F296D61ABE1}"/>
      </w:docPartPr>
      <w:docPartBody>
        <w:p w:rsidR="00C910EA" w:rsidRDefault="00DE7854" w:rsidP="00DE7854">
          <w:pPr>
            <w:pStyle w:val="C5305DEAAF3344AAA3B40FA5A901616F"/>
          </w:pPr>
          <w:r w:rsidRPr="00BB6517">
            <w:rPr>
              <w:rStyle w:val="PlaceholderText"/>
            </w:rPr>
            <w:t>Click here to enter text.</w:t>
          </w:r>
        </w:p>
      </w:docPartBody>
    </w:docPart>
    <w:docPart>
      <w:docPartPr>
        <w:name w:val="CC2B9B99278A4810BDCACC4899AB7921"/>
        <w:category>
          <w:name w:val="General"/>
          <w:gallery w:val="placeholder"/>
        </w:category>
        <w:types>
          <w:type w:val="bbPlcHdr"/>
        </w:types>
        <w:behaviors>
          <w:behavior w:val="content"/>
        </w:behaviors>
        <w:guid w:val="{A0E23675-39EE-47F2-AF95-AE10AF6981F9}"/>
      </w:docPartPr>
      <w:docPartBody>
        <w:p w:rsidR="00C910EA" w:rsidRDefault="00DE7854" w:rsidP="00DE7854">
          <w:pPr>
            <w:pStyle w:val="CC2B9B99278A4810BDCACC4899AB7921"/>
          </w:pPr>
          <w:r w:rsidRPr="00BB6517">
            <w:rPr>
              <w:rStyle w:val="PlaceholderText"/>
            </w:rPr>
            <w:t>Click here to enter text.</w:t>
          </w:r>
        </w:p>
      </w:docPartBody>
    </w:docPart>
    <w:docPart>
      <w:docPartPr>
        <w:name w:val="96204CF466F64CD89DBFC5C27CB1D475"/>
        <w:category>
          <w:name w:val="General"/>
          <w:gallery w:val="placeholder"/>
        </w:category>
        <w:types>
          <w:type w:val="bbPlcHdr"/>
        </w:types>
        <w:behaviors>
          <w:behavior w:val="content"/>
        </w:behaviors>
        <w:guid w:val="{830AA6DD-D514-439B-91A5-8E8EA68B922E}"/>
      </w:docPartPr>
      <w:docPartBody>
        <w:p w:rsidR="00C910EA" w:rsidRDefault="00DE7854" w:rsidP="00DE7854">
          <w:pPr>
            <w:pStyle w:val="96204CF466F64CD89DBFC5C27CB1D475"/>
          </w:pPr>
          <w:r w:rsidRPr="00BB6517">
            <w:rPr>
              <w:rStyle w:val="PlaceholderText"/>
            </w:rPr>
            <w:t>Click here to enter text.</w:t>
          </w:r>
        </w:p>
      </w:docPartBody>
    </w:docPart>
    <w:docPart>
      <w:docPartPr>
        <w:name w:val="FD3D43597EB14766A364E420E92A4013"/>
        <w:category>
          <w:name w:val="General"/>
          <w:gallery w:val="placeholder"/>
        </w:category>
        <w:types>
          <w:type w:val="bbPlcHdr"/>
        </w:types>
        <w:behaviors>
          <w:behavior w:val="content"/>
        </w:behaviors>
        <w:guid w:val="{F009F136-73E2-47E5-80AD-AF3D260CD822}"/>
      </w:docPartPr>
      <w:docPartBody>
        <w:p w:rsidR="00C910EA" w:rsidRDefault="00DE7854" w:rsidP="00DE7854">
          <w:pPr>
            <w:pStyle w:val="FD3D43597EB14766A364E420E92A4013"/>
          </w:pPr>
          <w:r w:rsidRPr="00BB6517">
            <w:rPr>
              <w:rStyle w:val="PlaceholderText"/>
            </w:rPr>
            <w:t>Click here to enter text.</w:t>
          </w:r>
        </w:p>
      </w:docPartBody>
    </w:docPart>
    <w:docPart>
      <w:docPartPr>
        <w:name w:val="6442C90229374841B46B5841923A89DA"/>
        <w:category>
          <w:name w:val="General"/>
          <w:gallery w:val="placeholder"/>
        </w:category>
        <w:types>
          <w:type w:val="bbPlcHdr"/>
        </w:types>
        <w:behaviors>
          <w:behavior w:val="content"/>
        </w:behaviors>
        <w:guid w:val="{0624A5F7-149F-4C64-97EE-1A9D144B30AF}"/>
      </w:docPartPr>
      <w:docPartBody>
        <w:p w:rsidR="00C910EA" w:rsidRDefault="00DE7854" w:rsidP="00DE7854">
          <w:pPr>
            <w:pStyle w:val="6442C90229374841B46B5841923A89DA"/>
          </w:pPr>
          <w:r w:rsidRPr="00BB6517">
            <w:rPr>
              <w:rStyle w:val="PlaceholderText"/>
            </w:rPr>
            <w:t>Click here to enter text.</w:t>
          </w:r>
        </w:p>
      </w:docPartBody>
    </w:docPart>
    <w:docPart>
      <w:docPartPr>
        <w:name w:val="92EF237F4DE34D6CAD7B8B940B05F90F"/>
        <w:category>
          <w:name w:val="General"/>
          <w:gallery w:val="placeholder"/>
        </w:category>
        <w:types>
          <w:type w:val="bbPlcHdr"/>
        </w:types>
        <w:behaviors>
          <w:behavior w:val="content"/>
        </w:behaviors>
        <w:guid w:val="{16A04059-D4B1-48C3-A697-C5DE21E094D1}"/>
      </w:docPartPr>
      <w:docPartBody>
        <w:p w:rsidR="00C910EA" w:rsidRDefault="00DE7854" w:rsidP="00DE7854">
          <w:pPr>
            <w:pStyle w:val="92EF237F4DE34D6CAD7B8B940B05F90F"/>
          </w:pPr>
          <w:r w:rsidRPr="00BB6517">
            <w:rPr>
              <w:rStyle w:val="PlaceholderText"/>
            </w:rPr>
            <w:t>Click here to enter text.</w:t>
          </w:r>
        </w:p>
      </w:docPartBody>
    </w:docPart>
    <w:docPart>
      <w:docPartPr>
        <w:name w:val="E6E6128C295D4881BF9FE8C0CEB910FC"/>
        <w:category>
          <w:name w:val="General"/>
          <w:gallery w:val="placeholder"/>
        </w:category>
        <w:types>
          <w:type w:val="bbPlcHdr"/>
        </w:types>
        <w:behaviors>
          <w:behavior w:val="content"/>
        </w:behaviors>
        <w:guid w:val="{8FFAFA05-8D5C-417B-BD6E-8D105422B405}"/>
      </w:docPartPr>
      <w:docPartBody>
        <w:p w:rsidR="00C910EA" w:rsidRDefault="00DE7854" w:rsidP="00DE7854">
          <w:pPr>
            <w:pStyle w:val="E6E6128C295D4881BF9FE8C0CEB910FC"/>
          </w:pPr>
          <w:r w:rsidRPr="00BB6517">
            <w:rPr>
              <w:rStyle w:val="PlaceholderText"/>
            </w:rPr>
            <w:t>Click here to enter text.</w:t>
          </w:r>
        </w:p>
      </w:docPartBody>
    </w:docPart>
    <w:docPart>
      <w:docPartPr>
        <w:name w:val="1F8A3D43DD114EB99A74E584C44396B4"/>
        <w:category>
          <w:name w:val="General"/>
          <w:gallery w:val="placeholder"/>
        </w:category>
        <w:types>
          <w:type w:val="bbPlcHdr"/>
        </w:types>
        <w:behaviors>
          <w:behavior w:val="content"/>
        </w:behaviors>
        <w:guid w:val="{8AB68F17-38DB-41F2-83E2-758568CD397D}"/>
      </w:docPartPr>
      <w:docPartBody>
        <w:p w:rsidR="00C910EA" w:rsidRDefault="00DE7854" w:rsidP="00DE7854">
          <w:pPr>
            <w:pStyle w:val="1F8A3D43DD114EB99A74E584C44396B4"/>
          </w:pPr>
          <w:r w:rsidRPr="00BB6517">
            <w:rPr>
              <w:rStyle w:val="PlaceholderText"/>
            </w:rPr>
            <w:t>Click here to enter text.</w:t>
          </w:r>
        </w:p>
      </w:docPartBody>
    </w:docPart>
    <w:docPart>
      <w:docPartPr>
        <w:name w:val="443F81C3638A4DA6948B96F666218164"/>
        <w:category>
          <w:name w:val="General"/>
          <w:gallery w:val="placeholder"/>
        </w:category>
        <w:types>
          <w:type w:val="bbPlcHdr"/>
        </w:types>
        <w:behaviors>
          <w:behavior w:val="content"/>
        </w:behaviors>
        <w:guid w:val="{D0BCB6EA-0923-48CE-B08D-3FE107F7958D}"/>
      </w:docPartPr>
      <w:docPartBody>
        <w:p w:rsidR="00C910EA" w:rsidRDefault="00DE7854" w:rsidP="00DE7854">
          <w:pPr>
            <w:pStyle w:val="443F81C3638A4DA6948B96F666218164"/>
          </w:pPr>
          <w:r w:rsidRPr="00BB6517">
            <w:rPr>
              <w:rStyle w:val="PlaceholderText"/>
            </w:rPr>
            <w:t>Click here to enter text.</w:t>
          </w:r>
        </w:p>
      </w:docPartBody>
    </w:docPart>
    <w:docPart>
      <w:docPartPr>
        <w:name w:val="303AE1C505464684A4DA04996D617A8E"/>
        <w:category>
          <w:name w:val="General"/>
          <w:gallery w:val="placeholder"/>
        </w:category>
        <w:types>
          <w:type w:val="bbPlcHdr"/>
        </w:types>
        <w:behaviors>
          <w:behavior w:val="content"/>
        </w:behaviors>
        <w:guid w:val="{88FDEDC0-D785-4315-930A-565894C5B52E}"/>
      </w:docPartPr>
      <w:docPartBody>
        <w:p w:rsidR="00C910EA" w:rsidRDefault="00DE7854" w:rsidP="00DE7854">
          <w:pPr>
            <w:pStyle w:val="303AE1C505464684A4DA04996D617A8E"/>
          </w:pPr>
          <w:r w:rsidRPr="00BB6517">
            <w:rPr>
              <w:rStyle w:val="PlaceholderText"/>
            </w:rPr>
            <w:t>Click here to enter text.</w:t>
          </w:r>
        </w:p>
      </w:docPartBody>
    </w:docPart>
    <w:docPart>
      <w:docPartPr>
        <w:name w:val="01C1062E8A344BCF87B086778C9881A1"/>
        <w:category>
          <w:name w:val="General"/>
          <w:gallery w:val="placeholder"/>
        </w:category>
        <w:types>
          <w:type w:val="bbPlcHdr"/>
        </w:types>
        <w:behaviors>
          <w:behavior w:val="content"/>
        </w:behaviors>
        <w:guid w:val="{160BADEE-016B-47FE-A3F6-E34AC40C85F7}"/>
      </w:docPartPr>
      <w:docPartBody>
        <w:p w:rsidR="00C910EA" w:rsidRDefault="00DE7854" w:rsidP="00DE7854">
          <w:pPr>
            <w:pStyle w:val="01C1062E8A344BCF87B086778C9881A1"/>
          </w:pPr>
          <w:r w:rsidRPr="00BB6517">
            <w:rPr>
              <w:rStyle w:val="PlaceholderText"/>
            </w:rPr>
            <w:t>Click here to enter text.</w:t>
          </w:r>
        </w:p>
      </w:docPartBody>
    </w:docPart>
    <w:docPart>
      <w:docPartPr>
        <w:name w:val="7E2CF2F834854671B0F2DCFAF5C24A88"/>
        <w:category>
          <w:name w:val="General"/>
          <w:gallery w:val="placeholder"/>
        </w:category>
        <w:types>
          <w:type w:val="bbPlcHdr"/>
        </w:types>
        <w:behaviors>
          <w:behavior w:val="content"/>
        </w:behaviors>
        <w:guid w:val="{AC9D2637-3656-47F3-8C0C-B9E711691E95}"/>
      </w:docPartPr>
      <w:docPartBody>
        <w:p w:rsidR="00C910EA" w:rsidRDefault="00DE7854" w:rsidP="00DE7854">
          <w:pPr>
            <w:pStyle w:val="7E2CF2F834854671B0F2DCFAF5C24A88"/>
          </w:pPr>
          <w:r w:rsidRPr="00BB6517">
            <w:rPr>
              <w:rStyle w:val="PlaceholderText"/>
            </w:rPr>
            <w:t>Click here to enter text.</w:t>
          </w:r>
        </w:p>
      </w:docPartBody>
    </w:docPart>
    <w:docPart>
      <w:docPartPr>
        <w:name w:val="2E5150AD4AD7440385A8A1730EC43C15"/>
        <w:category>
          <w:name w:val="General"/>
          <w:gallery w:val="placeholder"/>
        </w:category>
        <w:types>
          <w:type w:val="bbPlcHdr"/>
        </w:types>
        <w:behaviors>
          <w:behavior w:val="content"/>
        </w:behaviors>
        <w:guid w:val="{155F7EC9-6609-40DD-AB34-C87012B292A5}"/>
      </w:docPartPr>
      <w:docPartBody>
        <w:p w:rsidR="00C910EA" w:rsidRDefault="00DE7854" w:rsidP="00DE7854">
          <w:pPr>
            <w:pStyle w:val="2E5150AD4AD7440385A8A1730EC43C15"/>
          </w:pPr>
          <w:r w:rsidRPr="00BB6517">
            <w:rPr>
              <w:rStyle w:val="PlaceholderText"/>
            </w:rPr>
            <w:t>Click here to enter text.</w:t>
          </w:r>
        </w:p>
      </w:docPartBody>
    </w:docPart>
    <w:docPart>
      <w:docPartPr>
        <w:name w:val="4037D68F43C3448EBEF8D6B77EA23B07"/>
        <w:category>
          <w:name w:val="General"/>
          <w:gallery w:val="placeholder"/>
        </w:category>
        <w:types>
          <w:type w:val="bbPlcHdr"/>
        </w:types>
        <w:behaviors>
          <w:behavior w:val="content"/>
        </w:behaviors>
        <w:guid w:val="{2F78CA6E-E1A2-41A6-949C-D75E53B71964}"/>
      </w:docPartPr>
      <w:docPartBody>
        <w:p w:rsidR="00C910EA" w:rsidRDefault="00DE7854" w:rsidP="00DE7854">
          <w:pPr>
            <w:pStyle w:val="4037D68F43C3448EBEF8D6B77EA23B07"/>
          </w:pPr>
          <w:r w:rsidRPr="00BB6517">
            <w:rPr>
              <w:rStyle w:val="PlaceholderText"/>
            </w:rPr>
            <w:t>Click here to enter text.</w:t>
          </w:r>
        </w:p>
      </w:docPartBody>
    </w:docPart>
    <w:docPart>
      <w:docPartPr>
        <w:name w:val="346E429C18164E588D1F3EE6CE2E68AA"/>
        <w:category>
          <w:name w:val="General"/>
          <w:gallery w:val="placeholder"/>
        </w:category>
        <w:types>
          <w:type w:val="bbPlcHdr"/>
        </w:types>
        <w:behaviors>
          <w:behavior w:val="content"/>
        </w:behaviors>
        <w:guid w:val="{7DF8B354-A0B0-4125-810F-568E62016BC4}"/>
      </w:docPartPr>
      <w:docPartBody>
        <w:p w:rsidR="00C910EA" w:rsidRDefault="00DE7854" w:rsidP="00DE7854">
          <w:pPr>
            <w:pStyle w:val="346E429C18164E588D1F3EE6CE2E68AA"/>
          </w:pPr>
          <w:r w:rsidRPr="00BB6517">
            <w:rPr>
              <w:rStyle w:val="PlaceholderText"/>
            </w:rPr>
            <w:t>Click here to enter text.</w:t>
          </w:r>
        </w:p>
      </w:docPartBody>
    </w:docPart>
    <w:docPart>
      <w:docPartPr>
        <w:name w:val="D1E3FB860DAF4154B9B1AC4C66175F89"/>
        <w:category>
          <w:name w:val="General"/>
          <w:gallery w:val="placeholder"/>
        </w:category>
        <w:types>
          <w:type w:val="bbPlcHdr"/>
        </w:types>
        <w:behaviors>
          <w:behavior w:val="content"/>
        </w:behaviors>
        <w:guid w:val="{A33FB27E-AA30-4601-9311-C6FAACC8743D}"/>
      </w:docPartPr>
      <w:docPartBody>
        <w:p w:rsidR="00C910EA" w:rsidRDefault="00DE7854" w:rsidP="00DE7854">
          <w:pPr>
            <w:pStyle w:val="D1E3FB860DAF4154B9B1AC4C66175F89"/>
          </w:pPr>
          <w:r w:rsidRPr="00BB6517">
            <w:rPr>
              <w:rStyle w:val="PlaceholderText"/>
            </w:rPr>
            <w:t>Click here to enter text.</w:t>
          </w:r>
        </w:p>
      </w:docPartBody>
    </w:docPart>
    <w:docPart>
      <w:docPartPr>
        <w:name w:val="4ADEE328396C439EA2946A02CF1427E7"/>
        <w:category>
          <w:name w:val="General"/>
          <w:gallery w:val="placeholder"/>
        </w:category>
        <w:types>
          <w:type w:val="bbPlcHdr"/>
        </w:types>
        <w:behaviors>
          <w:behavior w:val="content"/>
        </w:behaviors>
        <w:guid w:val="{2DB7051F-CF1C-4DC3-98D0-2CA4260A4A2E}"/>
      </w:docPartPr>
      <w:docPartBody>
        <w:p w:rsidR="00C910EA" w:rsidRDefault="00DE7854" w:rsidP="00DE7854">
          <w:pPr>
            <w:pStyle w:val="4ADEE328396C439EA2946A02CF1427E7"/>
          </w:pPr>
          <w:r w:rsidRPr="00BB6517">
            <w:rPr>
              <w:rStyle w:val="PlaceholderText"/>
            </w:rPr>
            <w:t>Click here to enter text.</w:t>
          </w:r>
        </w:p>
      </w:docPartBody>
    </w:docPart>
    <w:docPart>
      <w:docPartPr>
        <w:name w:val="2441700019F5471E8EB5D6EFAC5AE00A"/>
        <w:category>
          <w:name w:val="General"/>
          <w:gallery w:val="placeholder"/>
        </w:category>
        <w:types>
          <w:type w:val="bbPlcHdr"/>
        </w:types>
        <w:behaviors>
          <w:behavior w:val="content"/>
        </w:behaviors>
        <w:guid w:val="{D3527230-C082-4B79-A8D5-048F0D910BAA}"/>
      </w:docPartPr>
      <w:docPartBody>
        <w:p w:rsidR="00C910EA" w:rsidRDefault="00DE7854" w:rsidP="00DE7854">
          <w:pPr>
            <w:pStyle w:val="2441700019F5471E8EB5D6EFAC5AE00A"/>
          </w:pPr>
          <w:r w:rsidRPr="00BB6517">
            <w:rPr>
              <w:rStyle w:val="PlaceholderText"/>
            </w:rPr>
            <w:t>Click here to enter text.</w:t>
          </w:r>
        </w:p>
      </w:docPartBody>
    </w:docPart>
    <w:docPart>
      <w:docPartPr>
        <w:name w:val="1645D3046AA941099696019078C9E0A8"/>
        <w:category>
          <w:name w:val="General"/>
          <w:gallery w:val="placeholder"/>
        </w:category>
        <w:types>
          <w:type w:val="bbPlcHdr"/>
        </w:types>
        <w:behaviors>
          <w:behavior w:val="content"/>
        </w:behaviors>
        <w:guid w:val="{A04D9AFB-9108-41C7-AC6B-BADE3830704A}"/>
      </w:docPartPr>
      <w:docPartBody>
        <w:p w:rsidR="00C910EA" w:rsidRDefault="00DE7854" w:rsidP="00DE7854">
          <w:pPr>
            <w:pStyle w:val="1645D3046AA941099696019078C9E0A8"/>
          </w:pPr>
          <w:r w:rsidRPr="00BB6517">
            <w:rPr>
              <w:rStyle w:val="PlaceholderText"/>
            </w:rPr>
            <w:t>Click here to enter text.</w:t>
          </w:r>
        </w:p>
      </w:docPartBody>
    </w:docPart>
    <w:docPart>
      <w:docPartPr>
        <w:name w:val="5153A751610B4318833944B7F7E550EC"/>
        <w:category>
          <w:name w:val="General"/>
          <w:gallery w:val="placeholder"/>
        </w:category>
        <w:types>
          <w:type w:val="bbPlcHdr"/>
        </w:types>
        <w:behaviors>
          <w:behavior w:val="content"/>
        </w:behaviors>
        <w:guid w:val="{3C6EE193-B9F4-403C-8B6B-7B05C87447D4}"/>
      </w:docPartPr>
      <w:docPartBody>
        <w:p w:rsidR="00C910EA" w:rsidRDefault="00DE7854" w:rsidP="00DE7854">
          <w:pPr>
            <w:pStyle w:val="5153A751610B4318833944B7F7E550EC"/>
          </w:pPr>
          <w:r w:rsidRPr="00BB6517">
            <w:rPr>
              <w:rStyle w:val="PlaceholderText"/>
            </w:rPr>
            <w:t>Click here to enter text.</w:t>
          </w:r>
        </w:p>
      </w:docPartBody>
    </w:docPart>
    <w:docPart>
      <w:docPartPr>
        <w:name w:val="4DC7B6A53CA94884BDB84D84C70B839E"/>
        <w:category>
          <w:name w:val="General"/>
          <w:gallery w:val="placeholder"/>
        </w:category>
        <w:types>
          <w:type w:val="bbPlcHdr"/>
        </w:types>
        <w:behaviors>
          <w:behavior w:val="content"/>
        </w:behaviors>
        <w:guid w:val="{1CA48B06-1F7C-4B31-B90F-2E415F497747}"/>
      </w:docPartPr>
      <w:docPartBody>
        <w:p w:rsidR="00C910EA" w:rsidRDefault="00DE7854" w:rsidP="00DE7854">
          <w:pPr>
            <w:pStyle w:val="4DC7B6A53CA94884BDB84D84C70B839E"/>
          </w:pPr>
          <w:r w:rsidRPr="00BB6517">
            <w:rPr>
              <w:rStyle w:val="PlaceholderText"/>
            </w:rPr>
            <w:t>Click here to enter text.</w:t>
          </w:r>
        </w:p>
      </w:docPartBody>
    </w:docPart>
    <w:docPart>
      <w:docPartPr>
        <w:name w:val="3593D886A5B5489391592CF34ED7B945"/>
        <w:category>
          <w:name w:val="General"/>
          <w:gallery w:val="placeholder"/>
        </w:category>
        <w:types>
          <w:type w:val="bbPlcHdr"/>
        </w:types>
        <w:behaviors>
          <w:behavior w:val="content"/>
        </w:behaviors>
        <w:guid w:val="{BEB32C82-A856-4992-A257-A80813E6AA0B}"/>
      </w:docPartPr>
      <w:docPartBody>
        <w:p w:rsidR="00C910EA" w:rsidRDefault="00DE7854" w:rsidP="00DE7854">
          <w:pPr>
            <w:pStyle w:val="3593D886A5B5489391592CF34ED7B945"/>
          </w:pPr>
          <w:r w:rsidRPr="00BB6517">
            <w:rPr>
              <w:rStyle w:val="PlaceholderText"/>
            </w:rPr>
            <w:t>Click here to enter text.</w:t>
          </w:r>
        </w:p>
      </w:docPartBody>
    </w:docPart>
    <w:docPart>
      <w:docPartPr>
        <w:name w:val="22F81DA0831F4EE394FDE00E2C16DC81"/>
        <w:category>
          <w:name w:val="General"/>
          <w:gallery w:val="placeholder"/>
        </w:category>
        <w:types>
          <w:type w:val="bbPlcHdr"/>
        </w:types>
        <w:behaviors>
          <w:behavior w:val="content"/>
        </w:behaviors>
        <w:guid w:val="{24507670-5346-44E7-BE3C-6054FB1CB07B}"/>
      </w:docPartPr>
      <w:docPartBody>
        <w:p w:rsidR="00C910EA" w:rsidRDefault="00DE7854" w:rsidP="00DE7854">
          <w:pPr>
            <w:pStyle w:val="22F81DA0831F4EE394FDE00E2C16DC81"/>
          </w:pPr>
          <w:r w:rsidRPr="00BB6517">
            <w:rPr>
              <w:rStyle w:val="PlaceholderText"/>
            </w:rPr>
            <w:t>Click here to enter text.</w:t>
          </w:r>
        </w:p>
      </w:docPartBody>
    </w:docPart>
    <w:docPart>
      <w:docPartPr>
        <w:name w:val="A84BE74F2479438590F810FC31BD41AB"/>
        <w:category>
          <w:name w:val="General"/>
          <w:gallery w:val="placeholder"/>
        </w:category>
        <w:types>
          <w:type w:val="bbPlcHdr"/>
        </w:types>
        <w:behaviors>
          <w:behavior w:val="content"/>
        </w:behaviors>
        <w:guid w:val="{9DBB71E6-6B35-46E7-9550-B00366714B71}"/>
      </w:docPartPr>
      <w:docPartBody>
        <w:p w:rsidR="00C910EA" w:rsidRDefault="00DE7854" w:rsidP="00DE7854">
          <w:pPr>
            <w:pStyle w:val="A84BE74F2479438590F810FC31BD41AB"/>
          </w:pPr>
          <w:r w:rsidRPr="00BB6517">
            <w:rPr>
              <w:rStyle w:val="PlaceholderText"/>
            </w:rPr>
            <w:t>Click here to enter text.</w:t>
          </w:r>
        </w:p>
      </w:docPartBody>
    </w:docPart>
    <w:docPart>
      <w:docPartPr>
        <w:name w:val="674189E8503C4C4688C59D1529C5DE10"/>
        <w:category>
          <w:name w:val="General"/>
          <w:gallery w:val="placeholder"/>
        </w:category>
        <w:types>
          <w:type w:val="bbPlcHdr"/>
        </w:types>
        <w:behaviors>
          <w:behavior w:val="content"/>
        </w:behaviors>
        <w:guid w:val="{C374A83A-6437-4624-9845-94AD6CABFA06}"/>
      </w:docPartPr>
      <w:docPartBody>
        <w:p w:rsidR="00C910EA" w:rsidRDefault="00DE7854" w:rsidP="00DE7854">
          <w:pPr>
            <w:pStyle w:val="674189E8503C4C4688C59D1529C5DE10"/>
          </w:pPr>
          <w:r w:rsidRPr="00BB6517">
            <w:rPr>
              <w:rStyle w:val="PlaceholderText"/>
            </w:rPr>
            <w:t>Click here to enter text.</w:t>
          </w:r>
        </w:p>
      </w:docPartBody>
    </w:docPart>
    <w:docPart>
      <w:docPartPr>
        <w:name w:val="CD5ECAD1C4534C0BBA8356B68D2F0CAD"/>
        <w:category>
          <w:name w:val="General"/>
          <w:gallery w:val="placeholder"/>
        </w:category>
        <w:types>
          <w:type w:val="bbPlcHdr"/>
        </w:types>
        <w:behaviors>
          <w:behavior w:val="content"/>
        </w:behaviors>
        <w:guid w:val="{FBF3BDED-C4B8-4EB2-B0DD-C35B22B403B9}"/>
      </w:docPartPr>
      <w:docPartBody>
        <w:p w:rsidR="00C910EA" w:rsidRDefault="00DE7854" w:rsidP="00DE7854">
          <w:pPr>
            <w:pStyle w:val="CD5ECAD1C4534C0BBA8356B68D2F0CAD"/>
          </w:pPr>
          <w:r w:rsidRPr="00BB6517">
            <w:rPr>
              <w:rStyle w:val="PlaceholderText"/>
            </w:rPr>
            <w:t>Click here to enter text.</w:t>
          </w:r>
        </w:p>
      </w:docPartBody>
    </w:docPart>
    <w:docPart>
      <w:docPartPr>
        <w:name w:val="46CD8EF2DFFE430B92D2C8005C86C5FD"/>
        <w:category>
          <w:name w:val="General"/>
          <w:gallery w:val="placeholder"/>
        </w:category>
        <w:types>
          <w:type w:val="bbPlcHdr"/>
        </w:types>
        <w:behaviors>
          <w:behavior w:val="content"/>
        </w:behaviors>
        <w:guid w:val="{EE948A69-9A2E-4C52-B416-2513BA44E810}"/>
      </w:docPartPr>
      <w:docPartBody>
        <w:p w:rsidR="00C910EA" w:rsidRDefault="00DE7854" w:rsidP="00DE7854">
          <w:pPr>
            <w:pStyle w:val="46CD8EF2DFFE430B92D2C8005C86C5FD"/>
          </w:pPr>
          <w:r w:rsidRPr="00BB6517">
            <w:rPr>
              <w:rStyle w:val="PlaceholderText"/>
            </w:rPr>
            <w:t>Click here to enter text.</w:t>
          </w:r>
        </w:p>
      </w:docPartBody>
    </w:docPart>
    <w:docPart>
      <w:docPartPr>
        <w:name w:val="01BF8DB44F0D44688C6753B0304C5538"/>
        <w:category>
          <w:name w:val="General"/>
          <w:gallery w:val="placeholder"/>
        </w:category>
        <w:types>
          <w:type w:val="bbPlcHdr"/>
        </w:types>
        <w:behaviors>
          <w:behavior w:val="content"/>
        </w:behaviors>
        <w:guid w:val="{BD3C6BF9-E542-4050-AD85-B81E134869B2}"/>
      </w:docPartPr>
      <w:docPartBody>
        <w:p w:rsidR="00C910EA" w:rsidRDefault="00DE7854" w:rsidP="00DE7854">
          <w:pPr>
            <w:pStyle w:val="01BF8DB44F0D44688C6753B0304C5538"/>
          </w:pPr>
          <w:r w:rsidRPr="00BB6517">
            <w:rPr>
              <w:rStyle w:val="PlaceholderText"/>
            </w:rPr>
            <w:t>Click here to enter text.</w:t>
          </w:r>
        </w:p>
      </w:docPartBody>
    </w:docPart>
    <w:docPart>
      <w:docPartPr>
        <w:name w:val="C64D7B99049542D4B8D1DDDBBF2767FA"/>
        <w:category>
          <w:name w:val="General"/>
          <w:gallery w:val="placeholder"/>
        </w:category>
        <w:types>
          <w:type w:val="bbPlcHdr"/>
        </w:types>
        <w:behaviors>
          <w:behavior w:val="content"/>
        </w:behaviors>
        <w:guid w:val="{FA69C932-E812-449D-8AAF-4FC50485C734}"/>
      </w:docPartPr>
      <w:docPartBody>
        <w:p w:rsidR="00C910EA" w:rsidRDefault="00DE7854" w:rsidP="00DE7854">
          <w:pPr>
            <w:pStyle w:val="C64D7B99049542D4B8D1DDDBBF2767FA"/>
          </w:pPr>
          <w:r w:rsidRPr="00BB6517">
            <w:rPr>
              <w:rStyle w:val="PlaceholderText"/>
            </w:rPr>
            <w:t>Click here to enter text.</w:t>
          </w:r>
        </w:p>
      </w:docPartBody>
    </w:docPart>
    <w:docPart>
      <w:docPartPr>
        <w:name w:val="69D4C218D89947209D630E6CCE32DD87"/>
        <w:category>
          <w:name w:val="General"/>
          <w:gallery w:val="placeholder"/>
        </w:category>
        <w:types>
          <w:type w:val="bbPlcHdr"/>
        </w:types>
        <w:behaviors>
          <w:behavior w:val="content"/>
        </w:behaviors>
        <w:guid w:val="{CD5A6460-3CA4-4B12-8F4A-202A1247F2CD}"/>
      </w:docPartPr>
      <w:docPartBody>
        <w:p w:rsidR="00C910EA" w:rsidRDefault="00DE7854" w:rsidP="00DE7854">
          <w:pPr>
            <w:pStyle w:val="69D4C218D89947209D630E6CCE32DD87"/>
          </w:pPr>
          <w:r w:rsidRPr="00BB6517">
            <w:rPr>
              <w:rStyle w:val="PlaceholderText"/>
            </w:rPr>
            <w:t>Click here to enter text.</w:t>
          </w:r>
        </w:p>
      </w:docPartBody>
    </w:docPart>
    <w:docPart>
      <w:docPartPr>
        <w:name w:val="4895E274165748DC948266A068967B8E"/>
        <w:category>
          <w:name w:val="General"/>
          <w:gallery w:val="placeholder"/>
        </w:category>
        <w:types>
          <w:type w:val="bbPlcHdr"/>
        </w:types>
        <w:behaviors>
          <w:behavior w:val="content"/>
        </w:behaviors>
        <w:guid w:val="{ED1EB4F0-10A6-44F2-B88E-AABB5FCDA6A8}"/>
      </w:docPartPr>
      <w:docPartBody>
        <w:p w:rsidR="00C910EA" w:rsidRDefault="00DE7854" w:rsidP="00DE7854">
          <w:pPr>
            <w:pStyle w:val="4895E274165748DC948266A068967B8E"/>
          </w:pPr>
          <w:r w:rsidRPr="00BB6517">
            <w:rPr>
              <w:rStyle w:val="PlaceholderText"/>
            </w:rPr>
            <w:t>Click here to enter text.</w:t>
          </w:r>
        </w:p>
      </w:docPartBody>
    </w:docPart>
    <w:docPart>
      <w:docPartPr>
        <w:name w:val="065FB342E88D440EB87A344F7C24088B"/>
        <w:category>
          <w:name w:val="General"/>
          <w:gallery w:val="placeholder"/>
        </w:category>
        <w:types>
          <w:type w:val="bbPlcHdr"/>
        </w:types>
        <w:behaviors>
          <w:behavior w:val="content"/>
        </w:behaviors>
        <w:guid w:val="{E2C78E9E-B6C7-48E1-B0EE-469723544975}"/>
      </w:docPartPr>
      <w:docPartBody>
        <w:p w:rsidR="00C910EA" w:rsidRDefault="00DE7854" w:rsidP="00DE7854">
          <w:pPr>
            <w:pStyle w:val="065FB342E88D440EB87A344F7C24088B"/>
          </w:pPr>
          <w:r w:rsidRPr="00BB6517">
            <w:rPr>
              <w:rStyle w:val="PlaceholderText"/>
            </w:rPr>
            <w:t>Click here to enter text.</w:t>
          </w:r>
        </w:p>
      </w:docPartBody>
    </w:docPart>
    <w:docPart>
      <w:docPartPr>
        <w:name w:val="E668D7186B8F4218948C69045FD4D516"/>
        <w:category>
          <w:name w:val="General"/>
          <w:gallery w:val="placeholder"/>
        </w:category>
        <w:types>
          <w:type w:val="bbPlcHdr"/>
        </w:types>
        <w:behaviors>
          <w:behavior w:val="content"/>
        </w:behaviors>
        <w:guid w:val="{31911D81-842B-4F9A-BC27-994853803645}"/>
      </w:docPartPr>
      <w:docPartBody>
        <w:p w:rsidR="00C910EA" w:rsidRDefault="00DE7854" w:rsidP="00DE7854">
          <w:pPr>
            <w:pStyle w:val="E668D7186B8F4218948C69045FD4D516"/>
          </w:pPr>
          <w:r w:rsidRPr="00BB6517">
            <w:rPr>
              <w:rStyle w:val="PlaceholderText"/>
            </w:rPr>
            <w:t>Click here to enter text.</w:t>
          </w:r>
        </w:p>
      </w:docPartBody>
    </w:docPart>
    <w:docPart>
      <w:docPartPr>
        <w:name w:val="4C0F5ECC2E52441690D7638030C0F3E4"/>
        <w:category>
          <w:name w:val="General"/>
          <w:gallery w:val="placeholder"/>
        </w:category>
        <w:types>
          <w:type w:val="bbPlcHdr"/>
        </w:types>
        <w:behaviors>
          <w:behavior w:val="content"/>
        </w:behaviors>
        <w:guid w:val="{7C3067F7-D619-4139-896D-977D2D0447A7}"/>
      </w:docPartPr>
      <w:docPartBody>
        <w:p w:rsidR="00C910EA" w:rsidRDefault="00DE7854" w:rsidP="00DE7854">
          <w:pPr>
            <w:pStyle w:val="4C0F5ECC2E52441690D7638030C0F3E4"/>
          </w:pPr>
          <w:r w:rsidRPr="00BB6517">
            <w:rPr>
              <w:rStyle w:val="PlaceholderText"/>
            </w:rPr>
            <w:t>Click here to enter text.</w:t>
          </w:r>
        </w:p>
      </w:docPartBody>
    </w:docPart>
    <w:docPart>
      <w:docPartPr>
        <w:name w:val="88EA1AEB4C5D468BA9D366FE6339887B"/>
        <w:category>
          <w:name w:val="General"/>
          <w:gallery w:val="placeholder"/>
        </w:category>
        <w:types>
          <w:type w:val="bbPlcHdr"/>
        </w:types>
        <w:behaviors>
          <w:behavior w:val="content"/>
        </w:behaviors>
        <w:guid w:val="{72F7A67E-2CB3-42EA-8CCE-03C589C39877}"/>
      </w:docPartPr>
      <w:docPartBody>
        <w:p w:rsidR="00C910EA" w:rsidRDefault="00DE7854" w:rsidP="00DE7854">
          <w:pPr>
            <w:pStyle w:val="88EA1AEB4C5D468BA9D366FE6339887B"/>
          </w:pPr>
          <w:r w:rsidRPr="00BB6517">
            <w:rPr>
              <w:rStyle w:val="PlaceholderText"/>
            </w:rPr>
            <w:t>Click here to enter text.</w:t>
          </w:r>
        </w:p>
      </w:docPartBody>
    </w:docPart>
    <w:docPart>
      <w:docPartPr>
        <w:name w:val="F9E7A134B57A42F2AA59B9722421232D"/>
        <w:category>
          <w:name w:val="General"/>
          <w:gallery w:val="placeholder"/>
        </w:category>
        <w:types>
          <w:type w:val="bbPlcHdr"/>
        </w:types>
        <w:behaviors>
          <w:behavior w:val="content"/>
        </w:behaviors>
        <w:guid w:val="{82A212C7-C9A4-4BAF-A758-6D275E045228}"/>
      </w:docPartPr>
      <w:docPartBody>
        <w:p w:rsidR="00C910EA" w:rsidRDefault="00DE7854" w:rsidP="00DE7854">
          <w:pPr>
            <w:pStyle w:val="F9E7A134B57A42F2AA59B9722421232D"/>
          </w:pPr>
          <w:r w:rsidRPr="00BB6517">
            <w:rPr>
              <w:rStyle w:val="PlaceholderText"/>
            </w:rPr>
            <w:t>Click here to enter text.</w:t>
          </w:r>
        </w:p>
      </w:docPartBody>
    </w:docPart>
    <w:docPart>
      <w:docPartPr>
        <w:name w:val="D8B1B4D2AD064A339F841DC410B49D8B"/>
        <w:category>
          <w:name w:val="General"/>
          <w:gallery w:val="placeholder"/>
        </w:category>
        <w:types>
          <w:type w:val="bbPlcHdr"/>
        </w:types>
        <w:behaviors>
          <w:behavior w:val="content"/>
        </w:behaviors>
        <w:guid w:val="{E2D4AB63-985E-47FA-9989-7EDDE750E74C}"/>
      </w:docPartPr>
      <w:docPartBody>
        <w:p w:rsidR="00C910EA" w:rsidRDefault="00DE7854" w:rsidP="00DE7854">
          <w:pPr>
            <w:pStyle w:val="D8B1B4D2AD064A339F841DC410B49D8B"/>
          </w:pPr>
          <w:r w:rsidRPr="00BB6517">
            <w:rPr>
              <w:rStyle w:val="PlaceholderText"/>
            </w:rPr>
            <w:t>Click here to enter text.</w:t>
          </w:r>
        </w:p>
      </w:docPartBody>
    </w:docPart>
    <w:docPart>
      <w:docPartPr>
        <w:name w:val="BE0982735F784C47979315C98E30516C"/>
        <w:category>
          <w:name w:val="General"/>
          <w:gallery w:val="placeholder"/>
        </w:category>
        <w:types>
          <w:type w:val="bbPlcHdr"/>
        </w:types>
        <w:behaviors>
          <w:behavior w:val="content"/>
        </w:behaviors>
        <w:guid w:val="{BC177E45-DB84-4C5F-ADBC-2E735E68360C}"/>
      </w:docPartPr>
      <w:docPartBody>
        <w:p w:rsidR="00C910EA" w:rsidRDefault="00DE7854" w:rsidP="00DE7854">
          <w:pPr>
            <w:pStyle w:val="BE0982735F784C47979315C98E30516C"/>
          </w:pPr>
          <w:r w:rsidRPr="00BB6517">
            <w:rPr>
              <w:rStyle w:val="PlaceholderText"/>
            </w:rPr>
            <w:t>Click here to enter text.</w:t>
          </w:r>
        </w:p>
      </w:docPartBody>
    </w:docPart>
    <w:docPart>
      <w:docPartPr>
        <w:name w:val="452556F5BB964E41BD96E2E173631981"/>
        <w:category>
          <w:name w:val="General"/>
          <w:gallery w:val="placeholder"/>
        </w:category>
        <w:types>
          <w:type w:val="bbPlcHdr"/>
        </w:types>
        <w:behaviors>
          <w:behavior w:val="content"/>
        </w:behaviors>
        <w:guid w:val="{EE032618-D816-4E11-84C7-7DAD50F37997}"/>
      </w:docPartPr>
      <w:docPartBody>
        <w:p w:rsidR="00C910EA" w:rsidRDefault="00DE7854" w:rsidP="00DE7854">
          <w:pPr>
            <w:pStyle w:val="452556F5BB964E41BD96E2E173631981"/>
          </w:pPr>
          <w:r w:rsidRPr="00BB6517">
            <w:rPr>
              <w:rStyle w:val="PlaceholderText"/>
            </w:rPr>
            <w:t>Click here to enter text.</w:t>
          </w:r>
        </w:p>
      </w:docPartBody>
    </w:docPart>
    <w:docPart>
      <w:docPartPr>
        <w:name w:val="DF600A1916B147F09424ADC34F6974E8"/>
        <w:category>
          <w:name w:val="General"/>
          <w:gallery w:val="placeholder"/>
        </w:category>
        <w:types>
          <w:type w:val="bbPlcHdr"/>
        </w:types>
        <w:behaviors>
          <w:behavior w:val="content"/>
        </w:behaviors>
        <w:guid w:val="{40A691A3-47A4-4A9E-B3A6-9CEBC3DAF2D6}"/>
      </w:docPartPr>
      <w:docPartBody>
        <w:p w:rsidR="00C910EA" w:rsidRDefault="00DE7854" w:rsidP="00DE7854">
          <w:pPr>
            <w:pStyle w:val="DF600A1916B147F09424ADC34F6974E8"/>
          </w:pPr>
          <w:r w:rsidRPr="00BB6517">
            <w:rPr>
              <w:rStyle w:val="PlaceholderText"/>
            </w:rPr>
            <w:t>Click here to enter text.</w:t>
          </w:r>
        </w:p>
      </w:docPartBody>
    </w:docPart>
    <w:docPart>
      <w:docPartPr>
        <w:name w:val="2973AA0258644663A169D02296245E90"/>
        <w:category>
          <w:name w:val="General"/>
          <w:gallery w:val="placeholder"/>
        </w:category>
        <w:types>
          <w:type w:val="bbPlcHdr"/>
        </w:types>
        <w:behaviors>
          <w:behavior w:val="content"/>
        </w:behaviors>
        <w:guid w:val="{A3D72E6C-E436-4824-BE87-F146E51CBEBC}"/>
      </w:docPartPr>
      <w:docPartBody>
        <w:p w:rsidR="00C910EA" w:rsidRDefault="00DE7854" w:rsidP="00DE7854">
          <w:pPr>
            <w:pStyle w:val="2973AA0258644663A169D02296245E90"/>
          </w:pPr>
          <w:r w:rsidRPr="00BB6517">
            <w:rPr>
              <w:rStyle w:val="PlaceholderText"/>
            </w:rPr>
            <w:t>Click here to enter text.</w:t>
          </w:r>
        </w:p>
      </w:docPartBody>
    </w:docPart>
    <w:docPart>
      <w:docPartPr>
        <w:name w:val="A5F158E55F7B4FB98591BAF51FFEB44D"/>
        <w:category>
          <w:name w:val="General"/>
          <w:gallery w:val="placeholder"/>
        </w:category>
        <w:types>
          <w:type w:val="bbPlcHdr"/>
        </w:types>
        <w:behaviors>
          <w:behavior w:val="content"/>
        </w:behaviors>
        <w:guid w:val="{94222E67-D7C8-47B1-8195-354A8B8C1728}"/>
      </w:docPartPr>
      <w:docPartBody>
        <w:p w:rsidR="00C910EA" w:rsidRDefault="00DE7854" w:rsidP="00DE7854">
          <w:pPr>
            <w:pStyle w:val="A5F158E55F7B4FB98591BAF51FFEB44D"/>
          </w:pPr>
          <w:r w:rsidRPr="00BB6517">
            <w:rPr>
              <w:rStyle w:val="PlaceholderText"/>
            </w:rPr>
            <w:t>Click here to enter text.</w:t>
          </w:r>
        </w:p>
      </w:docPartBody>
    </w:docPart>
    <w:docPart>
      <w:docPartPr>
        <w:name w:val="ADEAD6F8842E4EACBB0C4F341F594A86"/>
        <w:category>
          <w:name w:val="General"/>
          <w:gallery w:val="placeholder"/>
        </w:category>
        <w:types>
          <w:type w:val="bbPlcHdr"/>
        </w:types>
        <w:behaviors>
          <w:behavior w:val="content"/>
        </w:behaviors>
        <w:guid w:val="{DD7A96F4-0B7E-4362-BAFD-AD521D59BFD4}"/>
      </w:docPartPr>
      <w:docPartBody>
        <w:p w:rsidR="00C910EA" w:rsidRDefault="00DE7854" w:rsidP="00DE7854">
          <w:pPr>
            <w:pStyle w:val="ADEAD6F8842E4EACBB0C4F341F594A86"/>
          </w:pPr>
          <w:r w:rsidRPr="00BB6517">
            <w:rPr>
              <w:rStyle w:val="PlaceholderText"/>
            </w:rPr>
            <w:t>Click here to enter text.</w:t>
          </w:r>
        </w:p>
      </w:docPartBody>
    </w:docPart>
    <w:docPart>
      <w:docPartPr>
        <w:name w:val="E6A67B0339D341ED820A775C07699084"/>
        <w:category>
          <w:name w:val="General"/>
          <w:gallery w:val="placeholder"/>
        </w:category>
        <w:types>
          <w:type w:val="bbPlcHdr"/>
        </w:types>
        <w:behaviors>
          <w:behavior w:val="content"/>
        </w:behaviors>
        <w:guid w:val="{49996EF0-347A-41E8-8785-955B9919F849}"/>
      </w:docPartPr>
      <w:docPartBody>
        <w:p w:rsidR="00C910EA" w:rsidRDefault="00DE7854" w:rsidP="00DE7854">
          <w:pPr>
            <w:pStyle w:val="E6A67B0339D341ED820A775C07699084"/>
          </w:pPr>
          <w:r w:rsidRPr="00BB6517">
            <w:rPr>
              <w:rStyle w:val="PlaceholderText"/>
            </w:rPr>
            <w:t>Click here to enter text.</w:t>
          </w:r>
        </w:p>
      </w:docPartBody>
    </w:docPart>
    <w:docPart>
      <w:docPartPr>
        <w:name w:val="9C07B3CF89FD4CCF8977BBD721496856"/>
        <w:category>
          <w:name w:val="General"/>
          <w:gallery w:val="placeholder"/>
        </w:category>
        <w:types>
          <w:type w:val="bbPlcHdr"/>
        </w:types>
        <w:behaviors>
          <w:behavior w:val="content"/>
        </w:behaviors>
        <w:guid w:val="{653586C8-DC3B-4B51-926C-2CD534A94AF8}"/>
      </w:docPartPr>
      <w:docPartBody>
        <w:p w:rsidR="00C910EA" w:rsidRDefault="00DE7854" w:rsidP="00DE7854">
          <w:pPr>
            <w:pStyle w:val="9C07B3CF89FD4CCF8977BBD721496856"/>
          </w:pPr>
          <w:r w:rsidRPr="00BB6517">
            <w:rPr>
              <w:rStyle w:val="PlaceholderText"/>
            </w:rPr>
            <w:t>Click here to enter text.</w:t>
          </w:r>
        </w:p>
      </w:docPartBody>
    </w:docPart>
    <w:docPart>
      <w:docPartPr>
        <w:name w:val="AA377266396C496CB622809DFBECB6C6"/>
        <w:category>
          <w:name w:val="General"/>
          <w:gallery w:val="placeholder"/>
        </w:category>
        <w:types>
          <w:type w:val="bbPlcHdr"/>
        </w:types>
        <w:behaviors>
          <w:behavior w:val="content"/>
        </w:behaviors>
        <w:guid w:val="{6665B5B2-4316-45C2-8F89-1220936916A9}"/>
      </w:docPartPr>
      <w:docPartBody>
        <w:p w:rsidR="00C910EA" w:rsidRDefault="00DE7854" w:rsidP="00DE7854">
          <w:pPr>
            <w:pStyle w:val="AA377266396C496CB622809DFBECB6C6"/>
          </w:pPr>
          <w:r w:rsidRPr="00BB6517">
            <w:rPr>
              <w:rStyle w:val="PlaceholderText"/>
            </w:rPr>
            <w:t>Click here to enter text.</w:t>
          </w:r>
        </w:p>
      </w:docPartBody>
    </w:docPart>
    <w:docPart>
      <w:docPartPr>
        <w:name w:val="CFBCA96FC54648C48FAE7A426790BB70"/>
        <w:category>
          <w:name w:val="General"/>
          <w:gallery w:val="placeholder"/>
        </w:category>
        <w:types>
          <w:type w:val="bbPlcHdr"/>
        </w:types>
        <w:behaviors>
          <w:behavior w:val="content"/>
        </w:behaviors>
        <w:guid w:val="{7AD6E72B-472D-4802-84B7-7EA925D908B4}"/>
      </w:docPartPr>
      <w:docPartBody>
        <w:p w:rsidR="00C910EA" w:rsidRDefault="00DE7854" w:rsidP="00DE7854">
          <w:pPr>
            <w:pStyle w:val="CFBCA96FC54648C48FAE7A426790BB70"/>
          </w:pPr>
          <w:r w:rsidRPr="00BB6517">
            <w:rPr>
              <w:rStyle w:val="PlaceholderText"/>
            </w:rPr>
            <w:t>Click here to enter text.</w:t>
          </w:r>
        </w:p>
      </w:docPartBody>
    </w:docPart>
    <w:docPart>
      <w:docPartPr>
        <w:name w:val="95B24F361A2F4185AD1B1CB8550DF78B"/>
        <w:category>
          <w:name w:val="General"/>
          <w:gallery w:val="placeholder"/>
        </w:category>
        <w:types>
          <w:type w:val="bbPlcHdr"/>
        </w:types>
        <w:behaviors>
          <w:behavior w:val="content"/>
        </w:behaviors>
        <w:guid w:val="{236EFF06-4953-4144-AE5C-15A20B4580EF}"/>
      </w:docPartPr>
      <w:docPartBody>
        <w:p w:rsidR="00C910EA" w:rsidRDefault="00DE7854" w:rsidP="00DE7854">
          <w:pPr>
            <w:pStyle w:val="95B24F361A2F4185AD1B1CB8550DF78B"/>
          </w:pPr>
          <w:r w:rsidRPr="00BB6517">
            <w:rPr>
              <w:rStyle w:val="PlaceholderText"/>
            </w:rPr>
            <w:t>Click here to enter text.</w:t>
          </w:r>
        </w:p>
      </w:docPartBody>
    </w:docPart>
    <w:docPart>
      <w:docPartPr>
        <w:name w:val="BB1C76A2EC3A42DF9D85534BED3B6812"/>
        <w:category>
          <w:name w:val="General"/>
          <w:gallery w:val="placeholder"/>
        </w:category>
        <w:types>
          <w:type w:val="bbPlcHdr"/>
        </w:types>
        <w:behaviors>
          <w:behavior w:val="content"/>
        </w:behaviors>
        <w:guid w:val="{7913AABD-A67E-4521-A2CD-0EC90D7BBADA}"/>
      </w:docPartPr>
      <w:docPartBody>
        <w:p w:rsidR="00C910EA" w:rsidRDefault="00DE7854" w:rsidP="00DE7854">
          <w:pPr>
            <w:pStyle w:val="BB1C76A2EC3A42DF9D85534BED3B6812"/>
          </w:pPr>
          <w:r w:rsidRPr="00BB6517">
            <w:rPr>
              <w:rStyle w:val="PlaceholderText"/>
            </w:rPr>
            <w:t>Click here to enter text.</w:t>
          </w:r>
        </w:p>
      </w:docPartBody>
    </w:docPart>
    <w:docPart>
      <w:docPartPr>
        <w:name w:val="B974D1D753734758B25428A72B8696C2"/>
        <w:category>
          <w:name w:val="General"/>
          <w:gallery w:val="placeholder"/>
        </w:category>
        <w:types>
          <w:type w:val="bbPlcHdr"/>
        </w:types>
        <w:behaviors>
          <w:behavior w:val="content"/>
        </w:behaviors>
        <w:guid w:val="{6FD8C2A2-5B03-4671-9578-4667C2ED444C}"/>
      </w:docPartPr>
      <w:docPartBody>
        <w:p w:rsidR="00C910EA" w:rsidRDefault="00DE7854" w:rsidP="00DE7854">
          <w:pPr>
            <w:pStyle w:val="B974D1D753734758B25428A72B8696C2"/>
          </w:pPr>
          <w:r w:rsidRPr="00BB6517">
            <w:rPr>
              <w:rStyle w:val="PlaceholderText"/>
            </w:rPr>
            <w:t>Click here to enter text.</w:t>
          </w:r>
        </w:p>
      </w:docPartBody>
    </w:docPart>
    <w:docPart>
      <w:docPartPr>
        <w:name w:val="1F1F7EC7391C45CE8B316CB026F78436"/>
        <w:category>
          <w:name w:val="General"/>
          <w:gallery w:val="placeholder"/>
        </w:category>
        <w:types>
          <w:type w:val="bbPlcHdr"/>
        </w:types>
        <w:behaviors>
          <w:behavior w:val="content"/>
        </w:behaviors>
        <w:guid w:val="{253439DF-AAB8-434C-BD6D-7CF5DEAE5DA9}"/>
      </w:docPartPr>
      <w:docPartBody>
        <w:p w:rsidR="00C910EA" w:rsidRDefault="00DE7854" w:rsidP="00DE7854">
          <w:pPr>
            <w:pStyle w:val="1F1F7EC7391C45CE8B316CB026F78436"/>
          </w:pPr>
          <w:r w:rsidRPr="00BB6517">
            <w:rPr>
              <w:rStyle w:val="PlaceholderText"/>
            </w:rPr>
            <w:t>Click here to enter text.</w:t>
          </w:r>
        </w:p>
      </w:docPartBody>
    </w:docPart>
    <w:docPart>
      <w:docPartPr>
        <w:name w:val="56FD7776022F4D54B6DC1766BBF1C98A"/>
        <w:category>
          <w:name w:val="General"/>
          <w:gallery w:val="placeholder"/>
        </w:category>
        <w:types>
          <w:type w:val="bbPlcHdr"/>
        </w:types>
        <w:behaviors>
          <w:behavior w:val="content"/>
        </w:behaviors>
        <w:guid w:val="{AE8CC13E-98B9-4360-A824-7C9F0532D2E4}"/>
      </w:docPartPr>
      <w:docPartBody>
        <w:p w:rsidR="00C910EA" w:rsidRDefault="00DE7854" w:rsidP="00DE7854">
          <w:pPr>
            <w:pStyle w:val="56FD7776022F4D54B6DC1766BBF1C98A"/>
          </w:pPr>
          <w:r w:rsidRPr="00BB6517">
            <w:rPr>
              <w:rStyle w:val="PlaceholderText"/>
            </w:rPr>
            <w:t>Click here to enter text.</w:t>
          </w:r>
        </w:p>
      </w:docPartBody>
    </w:docPart>
    <w:docPart>
      <w:docPartPr>
        <w:name w:val="4C52179BAE494E4DADD73C4A455F4B9B"/>
        <w:category>
          <w:name w:val="General"/>
          <w:gallery w:val="placeholder"/>
        </w:category>
        <w:types>
          <w:type w:val="bbPlcHdr"/>
        </w:types>
        <w:behaviors>
          <w:behavior w:val="content"/>
        </w:behaviors>
        <w:guid w:val="{BBF42546-1FE0-468B-B87B-A20F1DA7F971}"/>
      </w:docPartPr>
      <w:docPartBody>
        <w:p w:rsidR="00C910EA" w:rsidRDefault="00DE7854" w:rsidP="00DE7854">
          <w:pPr>
            <w:pStyle w:val="4C52179BAE494E4DADD73C4A455F4B9B"/>
          </w:pPr>
          <w:r w:rsidRPr="00BB6517">
            <w:rPr>
              <w:rStyle w:val="PlaceholderText"/>
            </w:rPr>
            <w:t>Click here to enter text.</w:t>
          </w:r>
        </w:p>
      </w:docPartBody>
    </w:docPart>
    <w:docPart>
      <w:docPartPr>
        <w:name w:val="337B9DF416E540C9ABD9A7400B79A821"/>
        <w:category>
          <w:name w:val="General"/>
          <w:gallery w:val="placeholder"/>
        </w:category>
        <w:types>
          <w:type w:val="bbPlcHdr"/>
        </w:types>
        <w:behaviors>
          <w:behavior w:val="content"/>
        </w:behaviors>
        <w:guid w:val="{CC4290A9-5E61-4896-A72F-816405D2E8FE}"/>
      </w:docPartPr>
      <w:docPartBody>
        <w:p w:rsidR="00C910EA" w:rsidRDefault="00DE7854" w:rsidP="00DE7854">
          <w:pPr>
            <w:pStyle w:val="337B9DF416E540C9ABD9A7400B79A821"/>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Medium">
    <w:altName w:val="Chevin-Medium"/>
    <w:charset w:val="00"/>
    <w:family w:val="auto"/>
    <w:pitch w:val="variable"/>
    <w:sig w:usb0="80000027" w:usb1="00000040" w:usb2="00000000" w:usb3="00000000" w:csb0="00000001" w:csb1="00000000"/>
  </w:font>
  <w:font w:name="Chevin-DemiBold">
    <w:altName w:val="Chevin-DemiBold"/>
    <w:charset w:val="00"/>
    <w:family w:val="auto"/>
    <w:pitch w:val="variable"/>
    <w:sig w:usb0="80000027" w:usb1="00000040" w:usb2="00000000" w:usb3="00000000" w:csb0="00000001" w:csb1="00000000"/>
  </w:font>
  <w:font w:name="Arial">
    <w:panose1 w:val="020B0604020202020204"/>
    <w:charset w:val="00"/>
    <w:family w:val="swiss"/>
    <w:pitch w:val="variable"/>
    <w:sig w:usb0="E0002AFF" w:usb1="C0007843" w:usb2="00000009" w:usb3="00000000" w:csb0="000001FF" w:csb1="00000000"/>
  </w:font>
  <w:font w:name="Chevin-Light">
    <w:altName w:val="Chevin-Light"/>
    <w:charset w:val="00"/>
    <w:family w:val="auto"/>
    <w:pitch w:val="variable"/>
    <w:sig w:usb0="80000027" w:usb1="00000040" w:usb2="00000000" w:usb3="00000000" w:csb0="00000001" w:csb1="00000000"/>
  </w:font>
  <w:font w:name="HelveticaNeue-Bold">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HelveticaNeue-Ligh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Md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Std-BdCn">
    <w:panose1 w:val="00000000000000000000"/>
    <w:charset w:val="00"/>
    <w:family w:val="swiss"/>
    <w:notTrueType/>
    <w:pitch w:val="default"/>
    <w:sig w:usb0="00000003" w:usb1="00000000" w:usb2="00000000" w:usb3="00000000" w:csb0="00000001" w:csb1="00000000"/>
  </w:font>
  <w:font w:name="Helvetica-Oblique">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auto"/>
    <w:notTrueType/>
    <w:pitch w:val="default"/>
    <w:sig w:usb0="00000003" w:usb1="00000000" w:usb2="00000000" w:usb3="00000000" w:csb0="00000001" w:csb1="00000000"/>
  </w:font>
  <w:font w:name="Chevin-Thin">
    <w:altName w:val="Chevin-Thin"/>
    <w:charset w:val="00"/>
    <w:family w:val="auto"/>
    <w:pitch w:val="variable"/>
    <w:sig w:usb0="80000027" w:usb1="00000040" w:usb2="00000000" w:usb3="00000000" w:csb0="00000001" w:csb1="00000000"/>
  </w:font>
  <w:font w:name="HelveticaNeueLTStd-Blk">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B0018"/>
    <w:rsid w:val="00043D8B"/>
    <w:rsid w:val="00194DA2"/>
    <w:rsid w:val="00214998"/>
    <w:rsid w:val="002F1BC6"/>
    <w:rsid w:val="003D2E36"/>
    <w:rsid w:val="003E2B17"/>
    <w:rsid w:val="00497693"/>
    <w:rsid w:val="005542CE"/>
    <w:rsid w:val="00567687"/>
    <w:rsid w:val="005B4B94"/>
    <w:rsid w:val="007242AA"/>
    <w:rsid w:val="00793B55"/>
    <w:rsid w:val="0087166A"/>
    <w:rsid w:val="00B00EF2"/>
    <w:rsid w:val="00B559D0"/>
    <w:rsid w:val="00C910EA"/>
    <w:rsid w:val="00D34818"/>
    <w:rsid w:val="00DD1CA2"/>
    <w:rsid w:val="00DE7854"/>
    <w:rsid w:val="00F60A17"/>
    <w:rsid w:val="00FB0018"/>
    <w:rsid w:val="00FC71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7854"/>
    <w:rPr>
      <w:color w:val="808080"/>
    </w:rPr>
  </w:style>
  <w:style w:type="paragraph" w:customStyle="1" w:styleId="5500DB158CCC4B628CA8BE5EBDDBA34E">
    <w:name w:val="5500DB158CCC4B628CA8BE5EBDDBA34E"/>
    <w:rsid w:val="00497693"/>
  </w:style>
  <w:style w:type="paragraph" w:customStyle="1" w:styleId="C6BF63F9FA044FEF8AEFD49DCA0ADC59">
    <w:name w:val="C6BF63F9FA044FEF8AEFD49DCA0ADC59"/>
    <w:rsid w:val="00497693"/>
  </w:style>
  <w:style w:type="paragraph" w:customStyle="1" w:styleId="037AC008CE7A4931A330686D4B90B7A9">
    <w:name w:val="037AC008CE7A4931A330686D4B90B7A9"/>
    <w:rsid w:val="00497693"/>
  </w:style>
  <w:style w:type="paragraph" w:customStyle="1" w:styleId="61DDC9B5EC5449348D5EBCBC580DF07B">
    <w:name w:val="61DDC9B5EC5449348D5EBCBC580DF07B"/>
    <w:rsid w:val="00497693"/>
  </w:style>
  <w:style w:type="paragraph" w:customStyle="1" w:styleId="92E7F0AE84BA4CD4B64585912DDD1C3E">
    <w:name w:val="92E7F0AE84BA4CD4B64585912DDD1C3E"/>
    <w:rsid w:val="00497693"/>
  </w:style>
  <w:style w:type="paragraph" w:customStyle="1" w:styleId="D58C49F06FAB44858AC46E1E1BCF8D5B">
    <w:name w:val="D58C49F06FAB44858AC46E1E1BCF8D5B"/>
    <w:rsid w:val="00497693"/>
  </w:style>
  <w:style w:type="paragraph" w:customStyle="1" w:styleId="F3E0A301673D4FD3B5CBD0B21BCD85E4">
    <w:name w:val="F3E0A301673D4FD3B5CBD0B21BCD85E4"/>
    <w:rsid w:val="00497693"/>
  </w:style>
  <w:style w:type="paragraph" w:customStyle="1" w:styleId="9CD99BC079574707A1C478C47213A714">
    <w:name w:val="9CD99BC079574707A1C478C47213A714"/>
    <w:rsid w:val="00497693"/>
  </w:style>
  <w:style w:type="paragraph" w:customStyle="1" w:styleId="AF98D2D4EF284F3A92B1BEFF2084F4E1">
    <w:name w:val="AF98D2D4EF284F3A92B1BEFF2084F4E1"/>
    <w:rsid w:val="00497693"/>
  </w:style>
  <w:style w:type="paragraph" w:customStyle="1" w:styleId="7B056256D37146DB994222DF63B8F849">
    <w:name w:val="7B056256D37146DB994222DF63B8F849"/>
    <w:rsid w:val="00497693"/>
  </w:style>
  <w:style w:type="paragraph" w:customStyle="1" w:styleId="EB7177896C844FBEBF84071BB2FD11FE">
    <w:name w:val="EB7177896C844FBEBF84071BB2FD11FE"/>
    <w:rsid w:val="00497693"/>
  </w:style>
  <w:style w:type="paragraph" w:customStyle="1" w:styleId="79678DFBE6EB4C00915F0F0C43B05A1C">
    <w:name w:val="79678DFBE6EB4C00915F0F0C43B05A1C"/>
    <w:rsid w:val="00497693"/>
  </w:style>
  <w:style w:type="paragraph" w:customStyle="1" w:styleId="F7B0355D63EA4B4498628D656A9C0AEB">
    <w:name w:val="F7B0355D63EA4B4498628D656A9C0AEB"/>
    <w:rsid w:val="00497693"/>
  </w:style>
  <w:style w:type="paragraph" w:customStyle="1" w:styleId="BC81DE493DE64F3D895293CD31B451A8">
    <w:name w:val="BC81DE493DE64F3D895293CD31B451A8"/>
    <w:rsid w:val="00497693"/>
  </w:style>
  <w:style w:type="paragraph" w:customStyle="1" w:styleId="434BEC33FCE34BC1A85322B2E875BCA2">
    <w:name w:val="434BEC33FCE34BC1A85322B2E875BCA2"/>
    <w:rsid w:val="00497693"/>
  </w:style>
  <w:style w:type="paragraph" w:customStyle="1" w:styleId="A49305DE791C47BBBA6452AD9C71504A">
    <w:name w:val="A49305DE791C47BBBA6452AD9C71504A"/>
    <w:rsid w:val="00497693"/>
  </w:style>
  <w:style w:type="paragraph" w:customStyle="1" w:styleId="5030506A8D87472296DDFC75D621ECF7">
    <w:name w:val="5030506A8D87472296DDFC75D621ECF7"/>
    <w:rsid w:val="00497693"/>
  </w:style>
  <w:style w:type="paragraph" w:customStyle="1" w:styleId="8A41A438604040E485B47A91C8D6B552">
    <w:name w:val="8A41A438604040E485B47A91C8D6B552"/>
    <w:rsid w:val="00497693"/>
  </w:style>
  <w:style w:type="paragraph" w:customStyle="1" w:styleId="0EBD8D866AFB4BA9A15DFBA843FFB50F">
    <w:name w:val="0EBD8D866AFB4BA9A15DFBA843FFB50F"/>
    <w:rsid w:val="00497693"/>
  </w:style>
  <w:style w:type="paragraph" w:customStyle="1" w:styleId="BCB44ED65EAD4356A3421B40D0ABFD22">
    <w:name w:val="BCB44ED65EAD4356A3421B40D0ABFD22"/>
    <w:rsid w:val="00497693"/>
  </w:style>
  <w:style w:type="paragraph" w:customStyle="1" w:styleId="823A5802652248BD993C1F78FCCF058D">
    <w:name w:val="823A5802652248BD993C1F78FCCF058D"/>
    <w:rsid w:val="00497693"/>
  </w:style>
  <w:style w:type="paragraph" w:customStyle="1" w:styleId="3358A27F778F4C2D92ADF7BCC5C86F50">
    <w:name w:val="3358A27F778F4C2D92ADF7BCC5C86F50"/>
    <w:rsid w:val="00497693"/>
  </w:style>
  <w:style w:type="paragraph" w:customStyle="1" w:styleId="07F1E35675F342A8978471C2CDB253A0">
    <w:name w:val="07F1E35675F342A8978471C2CDB253A0"/>
    <w:rsid w:val="00497693"/>
  </w:style>
  <w:style w:type="paragraph" w:customStyle="1" w:styleId="2EE3FA192D104FD6AFD9E2956BA3EEA4">
    <w:name w:val="2EE3FA192D104FD6AFD9E2956BA3EEA4"/>
    <w:rsid w:val="00497693"/>
  </w:style>
  <w:style w:type="paragraph" w:customStyle="1" w:styleId="80B5E31C3DC042D881B173220EBEEC18">
    <w:name w:val="80B5E31C3DC042D881B173220EBEEC18"/>
    <w:rsid w:val="00497693"/>
  </w:style>
  <w:style w:type="paragraph" w:customStyle="1" w:styleId="371090C13D00426387BF0C698CCA0882">
    <w:name w:val="371090C13D00426387BF0C698CCA0882"/>
    <w:rsid w:val="00497693"/>
  </w:style>
  <w:style w:type="paragraph" w:customStyle="1" w:styleId="138DE81D85944EE295997DA7FE3C4B35">
    <w:name w:val="138DE81D85944EE295997DA7FE3C4B35"/>
    <w:rsid w:val="00497693"/>
  </w:style>
  <w:style w:type="paragraph" w:customStyle="1" w:styleId="392E21EAD74E429885D58B1D50909CC5">
    <w:name w:val="392E21EAD74E429885D58B1D50909CC5"/>
    <w:rsid w:val="00497693"/>
  </w:style>
  <w:style w:type="paragraph" w:customStyle="1" w:styleId="EF57ED56B7D74252814F61E4DA3A16B4">
    <w:name w:val="EF57ED56B7D74252814F61E4DA3A16B4"/>
    <w:rsid w:val="00497693"/>
  </w:style>
  <w:style w:type="paragraph" w:customStyle="1" w:styleId="58007C09AE754AD79D247C1C082D8A09">
    <w:name w:val="58007C09AE754AD79D247C1C082D8A09"/>
    <w:rsid w:val="00497693"/>
  </w:style>
  <w:style w:type="paragraph" w:customStyle="1" w:styleId="03C178FD732B4808A866C7CE7A474F3F">
    <w:name w:val="03C178FD732B4808A866C7CE7A474F3F"/>
    <w:rsid w:val="00497693"/>
  </w:style>
  <w:style w:type="paragraph" w:customStyle="1" w:styleId="222FEE7189714D2B9181280997519431">
    <w:name w:val="222FEE7189714D2B9181280997519431"/>
    <w:rsid w:val="00497693"/>
  </w:style>
  <w:style w:type="paragraph" w:customStyle="1" w:styleId="C851677F2F6243869AB6834C9C4CB0D0">
    <w:name w:val="C851677F2F6243869AB6834C9C4CB0D0"/>
    <w:rsid w:val="00497693"/>
  </w:style>
  <w:style w:type="paragraph" w:customStyle="1" w:styleId="AFE03FD977C04D8193591A2AC5EF05A4">
    <w:name w:val="AFE03FD977C04D8193591A2AC5EF05A4"/>
    <w:rsid w:val="00497693"/>
  </w:style>
  <w:style w:type="paragraph" w:customStyle="1" w:styleId="8B25A8D10F964259A7D5790F97F68C8F">
    <w:name w:val="8B25A8D10F964259A7D5790F97F68C8F"/>
    <w:rsid w:val="00497693"/>
  </w:style>
  <w:style w:type="paragraph" w:customStyle="1" w:styleId="146DA53E6C384562864F4CE6E0F1A180">
    <w:name w:val="146DA53E6C384562864F4CE6E0F1A180"/>
    <w:rsid w:val="00497693"/>
  </w:style>
  <w:style w:type="paragraph" w:customStyle="1" w:styleId="2F47C973A5E745A09FA8A188214999ED">
    <w:name w:val="2F47C973A5E745A09FA8A188214999ED"/>
    <w:rsid w:val="00497693"/>
  </w:style>
  <w:style w:type="paragraph" w:customStyle="1" w:styleId="6A5B1583CAC245B087C7CF2C8E322061">
    <w:name w:val="6A5B1583CAC245B087C7CF2C8E322061"/>
    <w:rsid w:val="00497693"/>
  </w:style>
  <w:style w:type="paragraph" w:customStyle="1" w:styleId="26DD508DCEC84D57A4E22787B12D60DC">
    <w:name w:val="26DD508DCEC84D57A4E22787B12D60DC"/>
    <w:rsid w:val="00497693"/>
  </w:style>
  <w:style w:type="paragraph" w:customStyle="1" w:styleId="50E67F6FBC1D42E68FB9ACF9FAA505D5">
    <w:name w:val="50E67F6FBC1D42E68FB9ACF9FAA505D5"/>
    <w:rsid w:val="00497693"/>
  </w:style>
  <w:style w:type="paragraph" w:customStyle="1" w:styleId="1A2A9478AD104D8CA65A3F4807A32D2C">
    <w:name w:val="1A2A9478AD104D8CA65A3F4807A32D2C"/>
    <w:rsid w:val="00497693"/>
  </w:style>
  <w:style w:type="paragraph" w:customStyle="1" w:styleId="E411FC6D03FC45F1A0A7BFCD3360AFB0">
    <w:name w:val="E411FC6D03FC45F1A0A7BFCD3360AFB0"/>
    <w:rsid w:val="00497693"/>
  </w:style>
  <w:style w:type="paragraph" w:customStyle="1" w:styleId="4A4F6D7A54124C5B94735B47CB9339C5">
    <w:name w:val="4A4F6D7A54124C5B94735B47CB9339C5"/>
    <w:rsid w:val="00497693"/>
  </w:style>
  <w:style w:type="paragraph" w:customStyle="1" w:styleId="46673EFE074E4D498C9350CBDF4F895A">
    <w:name w:val="46673EFE074E4D498C9350CBDF4F895A"/>
    <w:rsid w:val="00497693"/>
  </w:style>
  <w:style w:type="paragraph" w:customStyle="1" w:styleId="F7EFDD366749453A97437F209A02062F">
    <w:name w:val="F7EFDD366749453A97437F209A02062F"/>
    <w:rsid w:val="00497693"/>
  </w:style>
  <w:style w:type="paragraph" w:customStyle="1" w:styleId="29DC1E14DB8A497B99603457A539B430">
    <w:name w:val="29DC1E14DB8A497B99603457A539B430"/>
    <w:rsid w:val="00497693"/>
  </w:style>
  <w:style w:type="paragraph" w:customStyle="1" w:styleId="6CC76BDA51934F7CA6AA18C2A56A3707">
    <w:name w:val="6CC76BDA51934F7CA6AA18C2A56A3707"/>
    <w:rsid w:val="00497693"/>
  </w:style>
  <w:style w:type="paragraph" w:customStyle="1" w:styleId="768DF4BBAB504149A1A0A1487195A28A">
    <w:name w:val="768DF4BBAB504149A1A0A1487195A28A"/>
    <w:rsid w:val="00497693"/>
  </w:style>
  <w:style w:type="paragraph" w:customStyle="1" w:styleId="59C57899189A42C082BCF7AB64FC3BD7">
    <w:name w:val="59C57899189A42C082BCF7AB64FC3BD7"/>
    <w:rsid w:val="00497693"/>
  </w:style>
  <w:style w:type="paragraph" w:customStyle="1" w:styleId="76454F3C49CC44B6A3B36BC481315734">
    <w:name w:val="76454F3C49CC44B6A3B36BC481315734"/>
    <w:rsid w:val="00497693"/>
  </w:style>
  <w:style w:type="paragraph" w:customStyle="1" w:styleId="493C7F5E28864BF396E384F068E1BBAA">
    <w:name w:val="493C7F5E28864BF396E384F068E1BBAA"/>
    <w:rsid w:val="00497693"/>
  </w:style>
  <w:style w:type="paragraph" w:customStyle="1" w:styleId="B8E23A34E5784D7F81D781ADC12E2A1D">
    <w:name w:val="B8E23A34E5784D7F81D781ADC12E2A1D"/>
    <w:rsid w:val="00497693"/>
  </w:style>
  <w:style w:type="paragraph" w:customStyle="1" w:styleId="C7B98263614842F589C5A0E598C08BFD">
    <w:name w:val="C7B98263614842F589C5A0E598C08BFD"/>
    <w:rsid w:val="00497693"/>
  </w:style>
  <w:style w:type="paragraph" w:customStyle="1" w:styleId="2AFB943AB2EA4201A987F404A65D545D">
    <w:name w:val="2AFB943AB2EA4201A987F404A65D545D"/>
    <w:rsid w:val="00497693"/>
  </w:style>
  <w:style w:type="paragraph" w:customStyle="1" w:styleId="E4D1A29081094695BFE2511AC51CA91B">
    <w:name w:val="E4D1A29081094695BFE2511AC51CA91B"/>
    <w:rsid w:val="00497693"/>
  </w:style>
  <w:style w:type="paragraph" w:customStyle="1" w:styleId="1BD352DA30CD4087AE7AE389AB3977DB">
    <w:name w:val="1BD352DA30CD4087AE7AE389AB3977DB"/>
    <w:rsid w:val="00497693"/>
  </w:style>
  <w:style w:type="paragraph" w:customStyle="1" w:styleId="A2B53BDE207A4B5E9115B37286852D0C">
    <w:name w:val="A2B53BDE207A4B5E9115B37286852D0C"/>
    <w:rsid w:val="00497693"/>
  </w:style>
  <w:style w:type="paragraph" w:customStyle="1" w:styleId="44D18B3D09CE4D35983157E2A5E98E4E">
    <w:name w:val="44D18B3D09CE4D35983157E2A5E98E4E"/>
    <w:rsid w:val="00497693"/>
  </w:style>
  <w:style w:type="paragraph" w:customStyle="1" w:styleId="CCF86EA468364C21A900D35C068F4B29">
    <w:name w:val="CCF86EA468364C21A900D35C068F4B29"/>
    <w:rsid w:val="00497693"/>
  </w:style>
  <w:style w:type="paragraph" w:customStyle="1" w:styleId="593DEC52C3FC489B9094688677F08A27">
    <w:name w:val="593DEC52C3FC489B9094688677F08A27"/>
    <w:rsid w:val="00497693"/>
  </w:style>
  <w:style w:type="paragraph" w:customStyle="1" w:styleId="CF5FDA2C02104065A879122CAD4593F0">
    <w:name w:val="CF5FDA2C02104065A879122CAD4593F0"/>
    <w:rsid w:val="00497693"/>
  </w:style>
  <w:style w:type="paragraph" w:customStyle="1" w:styleId="0858C6C0F10E4634BCBF882DFF60690F">
    <w:name w:val="0858C6C0F10E4634BCBF882DFF60690F"/>
    <w:rsid w:val="00497693"/>
  </w:style>
  <w:style w:type="paragraph" w:customStyle="1" w:styleId="27FBB6CFC5314DB48F5752047CBCFE3B">
    <w:name w:val="27FBB6CFC5314DB48F5752047CBCFE3B"/>
    <w:rsid w:val="00497693"/>
  </w:style>
  <w:style w:type="paragraph" w:customStyle="1" w:styleId="561E007956054B89AB659A233AFCE04F">
    <w:name w:val="561E007956054B89AB659A233AFCE04F"/>
    <w:rsid w:val="00497693"/>
  </w:style>
  <w:style w:type="paragraph" w:customStyle="1" w:styleId="B89F625435004EF4879B36DBCB7FD32F">
    <w:name w:val="B89F625435004EF4879B36DBCB7FD32F"/>
    <w:rsid w:val="00497693"/>
  </w:style>
  <w:style w:type="paragraph" w:customStyle="1" w:styleId="92A449C4E57341CB942FBBEF78BE30CB">
    <w:name w:val="92A449C4E57341CB942FBBEF78BE30CB"/>
    <w:rsid w:val="00497693"/>
  </w:style>
  <w:style w:type="paragraph" w:customStyle="1" w:styleId="156751E282D04BA5B84D5A13ABB6F2EA">
    <w:name w:val="156751E282D04BA5B84D5A13ABB6F2EA"/>
    <w:rsid w:val="00497693"/>
  </w:style>
  <w:style w:type="paragraph" w:customStyle="1" w:styleId="8A001D10F9084718BE443B27FC2F09DD">
    <w:name w:val="8A001D10F9084718BE443B27FC2F09DD"/>
    <w:rsid w:val="00497693"/>
  </w:style>
  <w:style w:type="paragraph" w:customStyle="1" w:styleId="F4CAEFB73FE74AD6806B8CA7275D8B11">
    <w:name w:val="F4CAEFB73FE74AD6806B8CA7275D8B11"/>
    <w:rsid w:val="00497693"/>
  </w:style>
  <w:style w:type="paragraph" w:customStyle="1" w:styleId="507C79776218402E9E136A9620A8E625">
    <w:name w:val="507C79776218402E9E136A9620A8E625"/>
    <w:rsid w:val="00497693"/>
  </w:style>
  <w:style w:type="paragraph" w:customStyle="1" w:styleId="227B19961002406FAE228E30FE143C32">
    <w:name w:val="227B19961002406FAE228E30FE143C32"/>
    <w:rsid w:val="00497693"/>
  </w:style>
  <w:style w:type="paragraph" w:customStyle="1" w:styleId="DA9523FCAF244044A506F01D9393EAAF">
    <w:name w:val="DA9523FCAF244044A506F01D9393EAAF"/>
    <w:rsid w:val="00497693"/>
  </w:style>
  <w:style w:type="paragraph" w:customStyle="1" w:styleId="FF18AAB9810E4F2C907556F42CA1673C">
    <w:name w:val="FF18AAB9810E4F2C907556F42CA1673C"/>
    <w:rsid w:val="00497693"/>
  </w:style>
  <w:style w:type="paragraph" w:customStyle="1" w:styleId="73AE1408572045A6BAB8C2583881206B">
    <w:name w:val="73AE1408572045A6BAB8C2583881206B"/>
    <w:rsid w:val="00497693"/>
  </w:style>
  <w:style w:type="paragraph" w:customStyle="1" w:styleId="60A9D37C31CE4637893CF72FFF842242">
    <w:name w:val="60A9D37C31CE4637893CF72FFF842242"/>
    <w:rsid w:val="00497693"/>
  </w:style>
  <w:style w:type="paragraph" w:customStyle="1" w:styleId="4D5E5C0570CF49629288C0E29E9EB229">
    <w:name w:val="4D5E5C0570CF49629288C0E29E9EB229"/>
    <w:rsid w:val="00497693"/>
  </w:style>
  <w:style w:type="paragraph" w:customStyle="1" w:styleId="2882F3EDC0AA4DF8ADAC7C97A3CCB257">
    <w:name w:val="2882F3EDC0AA4DF8ADAC7C97A3CCB257"/>
    <w:rsid w:val="00497693"/>
  </w:style>
  <w:style w:type="paragraph" w:customStyle="1" w:styleId="FA178EAAFCE94D78A000A32949AF678B">
    <w:name w:val="FA178EAAFCE94D78A000A32949AF678B"/>
    <w:rsid w:val="00497693"/>
  </w:style>
  <w:style w:type="paragraph" w:customStyle="1" w:styleId="22A01259495C4216A0EFEF3587F5F905">
    <w:name w:val="22A01259495C4216A0EFEF3587F5F905"/>
    <w:rsid w:val="00497693"/>
  </w:style>
  <w:style w:type="paragraph" w:customStyle="1" w:styleId="5F9421BF85B44FF7A98CEB67FBD619F0">
    <w:name w:val="5F9421BF85B44FF7A98CEB67FBD619F0"/>
    <w:rsid w:val="00497693"/>
  </w:style>
  <w:style w:type="paragraph" w:customStyle="1" w:styleId="A76FBA038C654910B8F46CB86044C6C1">
    <w:name w:val="A76FBA038C654910B8F46CB86044C6C1"/>
    <w:rsid w:val="00497693"/>
  </w:style>
  <w:style w:type="paragraph" w:customStyle="1" w:styleId="F33D18C7DAE741DFB8FD5ABC74392FD3">
    <w:name w:val="F33D18C7DAE741DFB8FD5ABC74392FD3"/>
    <w:rsid w:val="00497693"/>
  </w:style>
  <w:style w:type="paragraph" w:customStyle="1" w:styleId="0A28E9E673FF486EBEF9D5054A039E02">
    <w:name w:val="0A28E9E673FF486EBEF9D5054A039E02"/>
    <w:rsid w:val="00497693"/>
  </w:style>
  <w:style w:type="paragraph" w:customStyle="1" w:styleId="3956D04D506F4BD2AA0534C5D0BB1D9C">
    <w:name w:val="3956D04D506F4BD2AA0534C5D0BB1D9C"/>
    <w:rsid w:val="00497693"/>
  </w:style>
  <w:style w:type="paragraph" w:customStyle="1" w:styleId="F12B276A800143B3883CFF41FF30FFDF">
    <w:name w:val="F12B276A800143B3883CFF41FF30FFDF"/>
    <w:rsid w:val="00497693"/>
  </w:style>
  <w:style w:type="paragraph" w:customStyle="1" w:styleId="96EA479E799A4C8484CE5BC69C044842">
    <w:name w:val="96EA479E799A4C8484CE5BC69C044842"/>
    <w:rsid w:val="00497693"/>
  </w:style>
  <w:style w:type="paragraph" w:customStyle="1" w:styleId="B1D11ADF159B40659CCC2BC3428B21E0">
    <w:name w:val="B1D11ADF159B40659CCC2BC3428B21E0"/>
    <w:rsid w:val="00497693"/>
  </w:style>
  <w:style w:type="paragraph" w:customStyle="1" w:styleId="B3BA74FE70784FABA3F622CD9FCC2FC4">
    <w:name w:val="B3BA74FE70784FABA3F622CD9FCC2FC4"/>
    <w:rsid w:val="00497693"/>
  </w:style>
  <w:style w:type="paragraph" w:customStyle="1" w:styleId="D9CD9857D93D47A995D3BECCA8A7E565">
    <w:name w:val="D9CD9857D93D47A995D3BECCA8A7E565"/>
    <w:rsid w:val="00497693"/>
  </w:style>
  <w:style w:type="paragraph" w:customStyle="1" w:styleId="0AD022E9C2B34C96BB8C656719FC3AD4">
    <w:name w:val="0AD022E9C2B34C96BB8C656719FC3AD4"/>
    <w:rsid w:val="00497693"/>
  </w:style>
  <w:style w:type="paragraph" w:customStyle="1" w:styleId="3AA93CC131F343728F092051F9F38045">
    <w:name w:val="3AA93CC131F343728F092051F9F38045"/>
    <w:rsid w:val="00497693"/>
  </w:style>
  <w:style w:type="paragraph" w:customStyle="1" w:styleId="6C7D52F5E48046A99D40F96363B7AADA">
    <w:name w:val="6C7D52F5E48046A99D40F96363B7AADA"/>
    <w:rsid w:val="00497693"/>
  </w:style>
  <w:style w:type="paragraph" w:customStyle="1" w:styleId="FDFEF9937F6D4CE3A9C2BD5179BCA538">
    <w:name w:val="FDFEF9937F6D4CE3A9C2BD5179BCA538"/>
    <w:rsid w:val="00497693"/>
  </w:style>
  <w:style w:type="paragraph" w:customStyle="1" w:styleId="ADE43994311E41DFA03BB4FA352E2E38">
    <w:name w:val="ADE43994311E41DFA03BB4FA352E2E38"/>
    <w:rsid w:val="00497693"/>
  </w:style>
  <w:style w:type="paragraph" w:customStyle="1" w:styleId="7BA486C5ADE94FDF9B6CCB4756DC92DF">
    <w:name w:val="7BA486C5ADE94FDF9B6CCB4756DC92DF"/>
    <w:rsid w:val="00497693"/>
  </w:style>
  <w:style w:type="paragraph" w:customStyle="1" w:styleId="A180689FF2464AD793471DF83B4F02A6">
    <w:name w:val="A180689FF2464AD793471DF83B4F02A6"/>
    <w:rsid w:val="00497693"/>
  </w:style>
  <w:style w:type="paragraph" w:customStyle="1" w:styleId="E0ACF1DC674D4DE09D83A4C61A8144D0">
    <w:name w:val="E0ACF1DC674D4DE09D83A4C61A8144D0"/>
    <w:rsid w:val="00497693"/>
  </w:style>
  <w:style w:type="paragraph" w:customStyle="1" w:styleId="EBB8AA056B2C4FD48D5E18A1A97DCF10">
    <w:name w:val="EBB8AA056B2C4FD48D5E18A1A97DCF10"/>
    <w:rsid w:val="00497693"/>
  </w:style>
  <w:style w:type="paragraph" w:customStyle="1" w:styleId="92B0C995ECF442648D06B31403F00696">
    <w:name w:val="92B0C995ECF442648D06B31403F00696"/>
    <w:rsid w:val="00497693"/>
  </w:style>
  <w:style w:type="paragraph" w:customStyle="1" w:styleId="CABFD8FC1F864B529F481366C5A6D5D8">
    <w:name w:val="CABFD8FC1F864B529F481366C5A6D5D8"/>
    <w:rsid w:val="00497693"/>
  </w:style>
  <w:style w:type="paragraph" w:customStyle="1" w:styleId="287E2107212B41D88DD578BF0CCCEE94">
    <w:name w:val="287E2107212B41D88DD578BF0CCCEE94"/>
    <w:rsid w:val="00497693"/>
  </w:style>
  <w:style w:type="paragraph" w:customStyle="1" w:styleId="232F0EAA05DF4B9A8907AA855F8F264D">
    <w:name w:val="232F0EAA05DF4B9A8907AA855F8F264D"/>
    <w:rsid w:val="00497693"/>
  </w:style>
  <w:style w:type="paragraph" w:customStyle="1" w:styleId="644074D169AE41CB86694C9B0C78D767">
    <w:name w:val="644074D169AE41CB86694C9B0C78D767"/>
    <w:rsid w:val="00497693"/>
  </w:style>
  <w:style w:type="paragraph" w:customStyle="1" w:styleId="91C21E67BA7847FCA7F688E768FA790E">
    <w:name w:val="91C21E67BA7847FCA7F688E768FA790E"/>
    <w:rsid w:val="00497693"/>
  </w:style>
  <w:style w:type="paragraph" w:customStyle="1" w:styleId="18E9286CD5ED47CCBE75D9B1346DFA40">
    <w:name w:val="18E9286CD5ED47CCBE75D9B1346DFA40"/>
    <w:rsid w:val="00497693"/>
  </w:style>
  <w:style w:type="paragraph" w:customStyle="1" w:styleId="C1BEDAEE9E9A41A7B1809F215340E504">
    <w:name w:val="C1BEDAEE9E9A41A7B1809F215340E504"/>
    <w:rsid w:val="00497693"/>
  </w:style>
  <w:style w:type="paragraph" w:customStyle="1" w:styleId="E5407754B6DE4CAB8258D528DF8A2448">
    <w:name w:val="E5407754B6DE4CAB8258D528DF8A2448"/>
    <w:rsid w:val="00497693"/>
  </w:style>
  <w:style w:type="paragraph" w:customStyle="1" w:styleId="E20C53CB344C4F9E88E54AC7638A52A2">
    <w:name w:val="E20C53CB344C4F9E88E54AC7638A52A2"/>
    <w:rsid w:val="00497693"/>
  </w:style>
  <w:style w:type="paragraph" w:customStyle="1" w:styleId="2792D560E26747D1B10CAA2D9ECDB694">
    <w:name w:val="2792D560E26747D1B10CAA2D9ECDB694"/>
    <w:rsid w:val="00497693"/>
  </w:style>
  <w:style w:type="paragraph" w:customStyle="1" w:styleId="DB63E00105F449CCBDC6D67CD1542675">
    <w:name w:val="DB63E00105F449CCBDC6D67CD1542675"/>
    <w:rsid w:val="00497693"/>
  </w:style>
  <w:style w:type="paragraph" w:customStyle="1" w:styleId="9BE158E8051548CE82D665FBE5DD19F6">
    <w:name w:val="9BE158E8051548CE82D665FBE5DD19F6"/>
    <w:rsid w:val="00497693"/>
  </w:style>
  <w:style w:type="paragraph" w:customStyle="1" w:styleId="2D505E0429D743298E47CC564BD07A88">
    <w:name w:val="2D505E0429D743298E47CC564BD07A88"/>
    <w:rsid w:val="00497693"/>
  </w:style>
  <w:style w:type="paragraph" w:customStyle="1" w:styleId="C6E6880161DD4520A4BC33891DDFECBE">
    <w:name w:val="C6E6880161DD4520A4BC33891DDFECBE"/>
    <w:rsid w:val="00497693"/>
  </w:style>
  <w:style w:type="paragraph" w:customStyle="1" w:styleId="102F52A040664486B4FD5C6DB86CEF33">
    <w:name w:val="102F52A040664486B4FD5C6DB86CEF33"/>
    <w:rsid w:val="00497693"/>
  </w:style>
  <w:style w:type="paragraph" w:customStyle="1" w:styleId="7422C48CA9D94958B24438D97DCE52BF">
    <w:name w:val="7422C48CA9D94958B24438D97DCE52BF"/>
    <w:rsid w:val="00497693"/>
  </w:style>
  <w:style w:type="paragraph" w:customStyle="1" w:styleId="C54931D5BF79407DB392EE0CC67EEF7A">
    <w:name w:val="C54931D5BF79407DB392EE0CC67EEF7A"/>
    <w:rsid w:val="00497693"/>
  </w:style>
  <w:style w:type="paragraph" w:customStyle="1" w:styleId="65EBA73E983442A3B35792CE4B47E5B4">
    <w:name w:val="65EBA73E983442A3B35792CE4B47E5B4"/>
    <w:rsid w:val="00497693"/>
  </w:style>
  <w:style w:type="paragraph" w:customStyle="1" w:styleId="B738A3F853E749E2B6761CB1F4674A58">
    <w:name w:val="B738A3F853E749E2B6761CB1F4674A58"/>
    <w:rsid w:val="00497693"/>
  </w:style>
  <w:style w:type="paragraph" w:customStyle="1" w:styleId="E4BFD7659DA6468CB57BD41938B7D652">
    <w:name w:val="E4BFD7659DA6468CB57BD41938B7D652"/>
    <w:rsid w:val="00497693"/>
  </w:style>
  <w:style w:type="paragraph" w:customStyle="1" w:styleId="D51EBE8171114B4196C27638AC16D370">
    <w:name w:val="D51EBE8171114B4196C27638AC16D370"/>
    <w:rsid w:val="00497693"/>
  </w:style>
  <w:style w:type="paragraph" w:customStyle="1" w:styleId="7D80573DADFC4145A48089728FAD2B48">
    <w:name w:val="7D80573DADFC4145A48089728FAD2B48"/>
    <w:rsid w:val="00497693"/>
  </w:style>
  <w:style w:type="paragraph" w:customStyle="1" w:styleId="E1C9D692BC944E12BC565A185C80C5E8">
    <w:name w:val="E1C9D692BC944E12BC565A185C80C5E8"/>
    <w:rsid w:val="00497693"/>
  </w:style>
  <w:style w:type="paragraph" w:customStyle="1" w:styleId="E8ADDDBE598E4B19A29ADA65B0842D07">
    <w:name w:val="E8ADDDBE598E4B19A29ADA65B0842D07"/>
    <w:rsid w:val="00497693"/>
  </w:style>
  <w:style w:type="paragraph" w:customStyle="1" w:styleId="1B68514333D443268F874346D9CF68EE">
    <w:name w:val="1B68514333D443268F874346D9CF68EE"/>
    <w:rsid w:val="00497693"/>
  </w:style>
  <w:style w:type="paragraph" w:customStyle="1" w:styleId="7CDB99628DA148E494874BFEE292EE4B">
    <w:name w:val="7CDB99628DA148E494874BFEE292EE4B"/>
    <w:rsid w:val="00497693"/>
  </w:style>
  <w:style w:type="paragraph" w:customStyle="1" w:styleId="0E999C4211524BA8AFA59037C854F8BA">
    <w:name w:val="0E999C4211524BA8AFA59037C854F8BA"/>
    <w:rsid w:val="00497693"/>
  </w:style>
  <w:style w:type="paragraph" w:customStyle="1" w:styleId="7C2C81789EE54279B9DAC64D3657511D">
    <w:name w:val="7C2C81789EE54279B9DAC64D3657511D"/>
    <w:rsid w:val="00497693"/>
  </w:style>
  <w:style w:type="paragraph" w:customStyle="1" w:styleId="0B0C197265FA4398AF9980C70B6F858E">
    <w:name w:val="0B0C197265FA4398AF9980C70B6F858E"/>
    <w:rsid w:val="00497693"/>
  </w:style>
  <w:style w:type="paragraph" w:customStyle="1" w:styleId="ADE86AC98A5B4C9C9F527302A12FE5E6">
    <w:name w:val="ADE86AC98A5B4C9C9F527302A12FE5E6"/>
    <w:rsid w:val="00497693"/>
  </w:style>
  <w:style w:type="paragraph" w:customStyle="1" w:styleId="4512A9283AAD4F0793F42334168F6B9F">
    <w:name w:val="4512A9283AAD4F0793F42334168F6B9F"/>
    <w:rsid w:val="00497693"/>
  </w:style>
  <w:style w:type="paragraph" w:customStyle="1" w:styleId="133D7B9CA32E4A3DBA9123A638E863B5">
    <w:name w:val="133D7B9CA32E4A3DBA9123A638E863B5"/>
    <w:rsid w:val="00497693"/>
  </w:style>
  <w:style w:type="paragraph" w:customStyle="1" w:styleId="40B4DFA82BBA408F9FDA4304580905AF">
    <w:name w:val="40B4DFA82BBA408F9FDA4304580905AF"/>
    <w:rsid w:val="00497693"/>
  </w:style>
  <w:style w:type="paragraph" w:customStyle="1" w:styleId="DFF41F32F7D84101B807331725320F33">
    <w:name w:val="DFF41F32F7D84101B807331725320F33"/>
    <w:rsid w:val="00497693"/>
  </w:style>
  <w:style w:type="paragraph" w:customStyle="1" w:styleId="672DA1AEAB5C42C183D74BB8AA6B08CC">
    <w:name w:val="672DA1AEAB5C42C183D74BB8AA6B08CC"/>
    <w:rsid w:val="00497693"/>
  </w:style>
  <w:style w:type="paragraph" w:customStyle="1" w:styleId="C953E577505D4B34A730BF47771430A7">
    <w:name w:val="C953E577505D4B34A730BF47771430A7"/>
    <w:rsid w:val="00497693"/>
  </w:style>
  <w:style w:type="paragraph" w:customStyle="1" w:styleId="B788E1D2E58F4ED795FCE49A0E17C767">
    <w:name w:val="B788E1D2E58F4ED795FCE49A0E17C767"/>
    <w:rsid w:val="00497693"/>
  </w:style>
  <w:style w:type="paragraph" w:customStyle="1" w:styleId="FD223E76A72B48C585C62E6AB546FC91">
    <w:name w:val="FD223E76A72B48C585C62E6AB546FC91"/>
    <w:rsid w:val="00497693"/>
  </w:style>
  <w:style w:type="paragraph" w:customStyle="1" w:styleId="3372D691AF9947BCB90353DA1E6B9D2B">
    <w:name w:val="3372D691AF9947BCB90353DA1E6B9D2B"/>
    <w:rsid w:val="00497693"/>
  </w:style>
  <w:style w:type="paragraph" w:customStyle="1" w:styleId="844DC226924444959F357430755E2964">
    <w:name w:val="844DC226924444959F357430755E2964"/>
    <w:rsid w:val="00497693"/>
  </w:style>
  <w:style w:type="paragraph" w:customStyle="1" w:styleId="113FB6721B994DD5B707BF06BAC2D4C6">
    <w:name w:val="113FB6721B994DD5B707BF06BAC2D4C6"/>
    <w:rsid w:val="00497693"/>
  </w:style>
  <w:style w:type="paragraph" w:customStyle="1" w:styleId="2FC9F2DD20954B6DB1F65C7D8F4D0966">
    <w:name w:val="2FC9F2DD20954B6DB1F65C7D8F4D0966"/>
    <w:rsid w:val="00497693"/>
  </w:style>
  <w:style w:type="paragraph" w:customStyle="1" w:styleId="FD78C4BEDA4549A7B6E6F27CFB8FA8E6">
    <w:name w:val="FD78C4BEDA4549A7B6E6F27CFB8FA8E6"/>
    <w:rsid w:val="00497693"/>
  </w:style>
  <w:style w:type="paragraph" w:customStyle="1" w:styleId="1B3A91A102B549C7846F06A15B1A79E3">
    <w:name w:val="1B3A91A102B549C7846F06A15B1A79E3"/>
    <w:rsid w:val="00497693"/>
  </w:style>
  <w:style w:type="paragraph" w:customStyle="1" w:styleId="C844D5C627054DCE94499A4647004877">
    <w:name w:val="C844D5C627054DCE94499A4647004877"/>
    <w:rsid w:val="00497693"/>
  </w:style>
  <w:style w:type="paragraph" w:customStyle="1" w:styleId="EC2AFD252F824CA183DF73F8E9076FEA">
    <w:name w:val="EC2AFD252F824CA183DF73F8E9076FEA"/>
    <w:rsid w:val="00497693"/>
  </w:style>
  <w:style w:type="paragraph" w:customStyle="1" w:styleId="3DA8E7DB92C94A328ECC2C0C43843C3D">
    <w:name w:val="3DA8E7DB92C94A328ECC2C0C43843C3D"/>
    <w:rsid w:val="00497693"/>
  </w:style>
  <w:style w:type="paragraph" w:customStyle="1" w:styleId="661BEAAC946F46789C2C78FFE71C6C8D">
    <w:name w:val="661BEAAC946F46789C2C78FFE71C6C8D"/>
    <w:rsid w:val="00497693"/>
  </w:style>
  <w:style w:type="paragraph" w:customStyle="1" w:styleId="3D6AF613467F4FA99FAD42EEDF22DE15">
    <w:name w:val="3D6AF613467F4FA99FAD42EEDF22DE15"/>
    <w:rsid w:val="00497693"/>
  </w:style>
  <w:style w:type="paragraph" w:customStyle="1" w:styleId="3AA8F304ADA448EB8761452AE93C64BB">
    <w:name w:val="3AA8F304ADA448EB8761452AE93C64BB"/>
    <w:rsid w:val="00497693"/>
  </w:style>
  <w:style w:type="paragraph" w:customStyle="1" w:styleId="381825F9C8D1449FB01C2EC1C652324D">
    <w:name w:val="381825F9C8D1449FB01C2EC1C652324D"/>
    <w:rsid w:val="00497693"/>
  </w:style>
  <w:style w:type="paragraph" w:customStyle="1" w:styleId="706D32ADD5DC44A5A1C7AB31997E2CF3">
    <w:name w:val="706D32ADD5DC44A5A1C7AB31997E2CF3"/>
    <w:rsid w:val="00497693"/>
  </w:style>
  <w:style w:type="paragraph" w:customStyle="1" w:styleId="5B9490865BEE47329519708941CB9309">
    <w:name w:val="5B9490865BEE47329519708941CB9309"/>
    <w:rsid w:val="00497693"/>
  </w:style>
  <w:style w:type="paragraph" w:customStyle="1" w:styleId="02FAB7CDB15D43BFBFEE3BFBD5161339">
    <w:name w:val="02FAB7CDB15D43BFBFEE3BFBD5161339"/>
    <w:rsid w:val="00497693"/>
  </w:style>
  <w:style w:type="paragraph" w:customStyle="1" w:styleId="920DCDC350DC479CA222D4FA428BAC57">
    <w:name w:val="920DCDC350DC479CA222D4FA428BAC57"/>
    <w:rsid w:val="00497693"/>
  </w:style>
  <w:style w:type="paragraph" w:customStyle="1" w:styleId="B0AC304636B34375B6A5C27921FC79CB">
    <w:name w:val="B0AC304636B34375B6A5C27921FC79CB"/>
    <w:rsid w:val="00497693"/>
  </w:style>
  <w:style w:type="paragraph" w:customStyle="1" w:styleId="68A4A429EB1948A2A0E75535EC2F74BB">
    <w:name w:val="68A4A429EB1948A2A0E75535EC2F74BB"/>
    <w:rsid w:val="00497693"/>
  </w:style>
  <w:style w:type="paragraph" w:customStyle="1" w:styleId="3E6B69023085420ABB5CC150C710792A">
    <w:name w:val="3E6B69023085420ABB5CC150C710792A"/>
    <w:rsid w:val="00497693"/>
  </w:style>
  <w:style w:type="paragraph" w:customStyle="1" w:styleId="281F0DAE0AD14474B9BEFC9CE9747013">
    <w:name w:val="281F0DAE0AD14474B9BEFC9CE9747013"/>
    <w:rsid w:val="00497693"/>
  </w:style>
  <w:style w:type="paragraph" w:customStyle="1" w:styleId="84D4CED5719B49F6B7955FC32575DB1A">
    <w:name w:val="84D4CED5719B49F6B7955FC32575DB1A"/>
    <w:rsid w:val="00497693"/>
  </w:style>
  <w:style w:type="paragraph" w:customStyle="1" w:styleId="4EDBBA2242F2426B9CA80ED329AA3424">
    <w:name w:val="4EDBBA2242F2426B9CA80ED329AA3424"/>
    <w:rsid w:val="00497693"/>
  </w:style>
  <w:style w:type="paragraph" w:customStyle="1" w:styleId="4FAFE7168B324A86904F530C4373961A">
    <w:name w:val="4FAFE7168B324A86904F530C4373961A"/>
    <w:rsid w:val="00497693"/>
  </w:style>
  <w:style w:type="paragraph" w:customStyle="1" w:styleId="0CD2B35244C445378F936DC733939C8D">
    <w:name w:val="0CD2B35244C445378F936DC733939C8D"/>
    <w:rsid w:val="00497693"/>
  </w:style>
  <w:style w:type="paragraph" w:customStyle="1" w:styleId="BB0F95C57C214FEAAF03BA684C0D7AAD">
    <w:name w:val="BB0F95C57C214FEAAF03BA684C0D7AAD"/>
    <w:rsid w:val="00497693"/>
  </w:style>
  <w:style w:type="paragraph" w:customStyle="1" w:styleId="E1D0BC2055884444B1F4BF0627CAF9C0">
    <w:name w:val="E1D0BC2055884444B1F4BF0627CAF9C0"/>
    <w:rsid w:val="00497693"/>
  </w:style>
  <w:style w:type="paragraph" w:customStyle="1" w:styleId="FBF21BDD42D8457080ED1E03A282F86F">
    <w:name w:val="FBF21BDD42D8457080ED1E03A282F86F"/>
    <w:rsid w:val="00497693"/>
  </w:style>
  <w:style w:type="paragraph" w:customStyle="1" w:styleId="C62ABD4D84884C18ACF443DC77BB3045">
    <w:name w:val="C62ABD4D84884C18ACF443DC77BB3045"/>
    <w:rsid w:val="00497693"/>
  </w:style>
  <w:style w:type="paragraph" w:customStyle="1" w:styleId="9FF9FEF9154246E9A764BA59F9858854">
    <w:name w:val="9FF9FEF9154246E9A764BA59F9858854"/>
    <w:rsid w:val="00497693"/>
  </w:style>
  <w:style w:type="paragraph" w:customStyle="1" w:styleId="619CDEC69E244B4ABD1FEC6D0A4607B9">
    <w:name w:val="619CDEC69E244B4ABD1FEC6D0A4607B9"/>
    <w:rsid w:val="00497693"/>
  </w:style>
  <w:style w:type="paragraph" w:customStyle="1" w:styleId="BF4F2EAE37A54E4C8345937B5FF63F62">
    <w:name w:val="BF4F2EAE37A54E4C8345937B5FF63F62"/>
    <w:rsid w:val="00497693"/>
  </w:style>
  <w:style w:type="paragraph" w:customStyle="1" w:styleId="9648DEC3ABB64865B5871A516AEA1321">
    <w:name w:val="9648DEC3ABB64865B5871A516AEA1321"/>
    <w:rsid w:val="00497693"/>
  </w:style>
  <w:style w:type="paragraph" w:customStyle="1" w:styleId="72D8AB8A9CC148CE8F4F0EC4734D3593">
    <w:name w:val="72D8AB8A9CC148CE8F4F0EC4734D3593"/>
    <w:rsid w:val="00497693"/>
  </w:style>
  <w:style w:type="paragraph" w:customStyle="1" w:styleId="B81C7AF7AFB440959CD4955A892B7ADE">
    <w:name w:val="B81C7AF7AFB440959CD4955A892B7ADE"/>
    <w:rsid w:val="00497693"/>
  </w:style>
  <w:style w:type="paragraph" w:customStyle="1" w:styleId="F75FD0C9583F45E8A2204D56A0029EF4">
    <w:name w:val="F75FD0C9583F45E8A2204D56A0029EF4"/>
    <w:rsid w:val="00497693"/>
  </w:style>
  <w:style w:type="paragraph" w:customStyle="1" w:styleId="646A3356D66849BCB458C0B5F9500035">
    <w:name w:val="646A3356D66849BCB458C0B5F9500035"/>
    <w:rsid w:val="00497693"/>
  </w:style>
  <w:style w:type="paragraph" w:customStyle="1" w:styleId="A3F3583E261A43538CAF62E7597F761B">
    <w:name w:val="A3F3583E261A43538CAF62E7597F761B"/>
    <w:rsid w:val="00497693"/>
  </w:style>
  <w:style w:type="paragraph" w:customStyle="1" w:styleId="3A377A7B90354A0C9D6169E6B6F5C306">
    <w:name w:val="3A377A7B90354A0C9D6169E6B6F5C306"/>
    <w:rsid w:val="00497693"/>
  </w:style>
  <w:style w:type="paragraph" w:customStyle="1" w:styleId="1308940A3B124C5D8FB61074CAD575DA">
    <w:name w:val="1308940A3B124C5D8FB61074CAD575DA"/>
    <w:rsid w:val="00497693"/>
  </w:style>
  <w:style w:type="paragraph" w:customStyle="1" w:styleId="01CEB2B1F790440F9C655D9BA836FCFC">
    <w:name w:val="01CEB2B1F790440F9C655D9BA836FCFC"/>
    <w:rsid w:val="00497693"/>
  </w:style>
  <w:style w:type="paragraph" w:customStyle="1" w:styleId="3BF326F6AD154D37A1D31A384AA76CC1">
    <w:name w:val="3BF326F6AD154D37A1D31A384AA76CC1"/>
    <w:rsid w:val="00497693"/>
  </w:style>
  <w:style w:type="paragraph" w:customStyle="1" w:styleId="04D0AE4866C54911ACB543A4B3DF8A07">
    <w:name w:val="04D0AE4866C54911ACB543A4B3DF8A07"/>
    <w:rsid w:val="00497693"/>
  </w:style>
  <w:style w:type="paragraph" w:customStyle="1" w:styleId="9A8719317E8146C9805BD887B3580F3F">
    <w:name w:val="9A8719317E8146C9805BD887B3580F3F"/>
    <w:rsid w:val="00497693"/>
  </w:style>
  <w:style w:type="paragraph" w:customStyle="1" w:styleId="72B6454E5C2E40DE897593D22C529A77">
    <w:name w:val="72B6454E5C2E40DE897593D22C529A77"/>
    <w:rsid w:val="00497693"/>
  </w:style>
  <w:style w:type="paragraph" w:customStyle="1" w:styleId="297D0D00899C4E00B87B3C6C2DBD5380">
    <w:name w:val="297D0D00899C4E00B87B3C6C2DBD5380"/>
    <w:rsid w:val="00497693"/>
  </w:style>
  <w:style w:type="paragraph" w:customStyle="1" w:styleId="F639F85145AD42D3B373B060834181CA">
    <w:name w:val="F639F85145AD42D3B373B060834181CA"/>
    <w:rsid w:val="00497693"/>
  </w:style>
  <w:style w:type="paragraph" w:customStyle="1" w:styleId="39244B6120B248F19D5175BFCD96E918">
    <w:name w:val="39244B6120B248F19D5175BFCD96E918"/>
    <w:rsid w:val="00497693"/>
  </w:style>
  <w:style w:type="paragraph" w:customStyle="1" w:styleId="0A8F5954A05E45B9ADE6A0B91E571DA1">
    <w:name w:val="0A8F5954A05E45B9ADE6A0B91E571DA1"/>
    <w:rsid w:val="00497693"/>
  </w:style>
  <w:style w:type="paragraph" w:customStyle="1" w:styleId="F89D4A928E194E3F89BB34AD9DA45F97">
    <w:name w:val="F89D4A928E194E3F89BB34AD9DA45F97"/>
    <w:rsid w:val="00497693"/>
  </w:style>
  <w:style w:type="paragraph" w:customStyle="1" w:styleId="33B15E4BFE4A47A7BEF6E4406E17BBFE">
    <w:name w:val="33B15E4BFE4A47A7BEF6E4406E17BBFE"/>
    <w:rsid w:val="00497693"/>
  </w:style>
  <w:style w:type="paragraph" w:customStyle="1" w:styleId="B2B73EB840CF40AE87C5D571A5600D65">
    <w:name w:val="B2B73EB840CF40AE87C5D571A5600D65"/>
    <w:rsid w:val="00497693"/>
  </w:style>
  <w:style w:type="paragraph" w:customStyle="1" w:styleId="B932D0ED58454EA9B3A690218AECEE21">
    <w:name w:val="B932D0ED58454EA9B3A690218AECEE21"/>
    <w:rsid w:val="00497693"/>
  </w:style>
  <w:style w:type="paragraph" w:customStyle="1" w:styleId="8F70D27F15594C99B11146E23BCC8936">
    <w:name w:val="8F70D27F15594C99B11146E23BCC8936"/>
    <w:rsid w:val="00497693"/>
  </w:style>
  <w:style w:type="paragraph" w:customStyle="1" w:styleId="39F5E0BE95834651B9A889918EB9EFAC">
    <w:name w:val="39F5E0BE95834651B9A889918EB9EFAC"/>
    <w:rsid w:val="00497693"/>
  </w:style>
  <w:style w:type="paragraph" w:customStyle="1" w:styleId="35AD74A967C94E9CBEBDC9DD7A6FFB4A">
    <w:name w:val="35AD74A967C94E9CBEBDC9DD7A6FFB4A"/>
    <w:rsid w:val="00497693"/>
  </w:style>
  <w:style w:type="paragraph" w:customStyle="1" w:styleId="7FB5213EC9724C2882268273CDBDDB3A">
    <w:name w:val="7FB5213EC9724C2882268273CDBDDB3A"/>
    <w:rsid w:val="00497693"/>
  </w:style>
  <w:style w:type="paragraph" w:customStyle="1" w:styleId="6FA4C2F8702C48B79D07C3E68DECB137">
    <w:name w:val="6FA4C2F8702C48B79D07C3E68DECB137"/>
    <w:rsid w:val="00497693"/>
  </w:style>
  <w:style w:type="paragraph" w:customStyle="1" w:styleId="290DDADF1DEB411C82A16104E4FFB2BA">
    <w:name w:val="290DDADF1DEB411C82A16104E4FFB2BA"/>
    <w:rsid w:val="00497693"/>
  </w:style>
  <w:style w:type="paragraph" w:customStyle="1" w:styleId="6CD7597D867B4B6E945348C3231A23A4">
    <w:name w:val="6CD7597D867B4B6E945348C3231A23A4"/>
    <w:rsid w:val="00497693"/>
  </w:style>
  <w:style w:type="paragraph" w:customStyle="1" w:styleId="058A7FBC31EF417B8A64B19F9F7088A2">
    <w:name w:val="058A7FBC31EF417B8A64B19F9F7088A2"/>
    <w:rsid w:val="00497693"/>
  </w:style>
  <w:style w:type="paragraph" w:customStyle="1" w:styleId="86294C2237C84548B57B8D0572590853">
    <w:name w:val="86294C2237C84548B57B8D0572590853"/>
    <w:rsid w:val="00497693"/>
  </w:style>
  <w:style w:type="paragraph" w:customStyle="1" w:styleId="EE018486B8934E4A823D38BB9D9CA445">
    <w:name w:val="EE018486B8934E4A823D38BB9D9CA445"/>
    <w:rsid w:val="00497693"/>
  </w:style>
  <w:style w:type="paragraph" w:customStyle="1" w:styleId="DCC2A7522A79419492D2135E857EA246">
    <w:name w:val="DCC2A7522A79419492D2135E857EA246"/>
    <w:rsid w:val="00497693"/>
  </w:style>
  <w:style w:type="paragraph" w:customStyle="1" w:styleId="11EFBA065E954D588FBC5456F3DEAC11">
    <w:name w:val="11EFBA065E954D588FBC5456F3DEAC11"/>
    <w:rsid w:val="00497693"/>
  </w:style>
  <w:style w:type="paragraph" w:customStyle="1" w:styleId="AD5557CB3DDE42BAB40A096EE129C285">
    <w:name w:val="AD5557CB3DDE42BAB40A096EE129C285"/>
    <w:rsid w:val="00497693"/>
  </w:style>
  <w:style w:type="paragraph" w:customStyle="1" w:styleId="B1ED75C90E8443999609855CA58FAE1B">
    <w:name w:val="B1ED75C90E8443999609855CA58FAE1B"/>
    <w:rsid w:val="00497693"/>
  </w:style>
  <w:style w:type="paragraph" w:customStyle="1" w:styleId="22C3A221CBEE431584EF7E06FF83C35D">
    <w:name w:val="22C3A221CBEE431584EF7E06FF83C35D"/>
    <w:rsid w:val="00497693"/>
  </w:style>
  <w:style w:type="paragraph" w:customStyle="1" w:styleId="F2E454E5108342548B83BC13A6C8AE44">
    <w:name w:val="F2E454E5108342548B83BC13A6C8AE44"/>
    <w:rsid w:val="00497693"/>
  </w:style>
  <w:style w:type="paragraph" w:customStyle="1" w:styleId="76D718E1D88E45E783254DB8911F0C24">
    <w:name w:val="76D718E1D88E45E783254DB8911F0C24"/>
    <w:rsid w:val="00497693"/>
  </w:style>
  <w:style w:type="paragraph" w:customStyle="1" w:styleId="B6947744AA6743AB8428ECD612336E6B">
    <w:name w:val="B6947744AA6743AB8428ECD612336E6B"/>
    <w:rsid w:val="00497693"/>
  </w:style>
  <w:style w:type="paragraph" w:customStyle="1" w:styleId="FACA6FC6E75A41A8933667743132FE43">
    <w:name w:val="FACA6FC6E75A41A8933667743132FE43"/>
    <w:rsid w:val="00497693"/>
  </w:style>
  <w:style w:type="paragraph" w:customStyle="1" w:styleId="8EDC28EB39AF46A582DCBF7E968CDEA9">
    <w:name w:val="8EDC28EB39AF46A582DCBF7E968CDEA9"/>
    <w:rsid w:val="00497693"/>
  </w:style>
  <w:style w:type="paragraph" w:customStyle="1" w:styleId="15D2350B8AE34E4CBDCF3C48F1FCCCA0">
    <w:name w:val="15D2350B8AE34E4CBDCF3C48F1FCCCA0"/>
    <w:rsid w:val="00497693"/>
  </w:style>
  <w:style w:type="paragraph" w:customStyle="1" w:styleId="84FDCECE9FBC4E2B8E50D4316DEEFBE5">
    <w:name w:val="84FDCECE9FBC4E2B8E50D4316DEEFBE5"/>
    <w:rsid w:val="00497693"/>
  </w:style>
  <w:style w:type="paragraph" w:customStyle="1" w:styleId="726A698E343D46D08434388B64D5FC08">
    <w:name w:val="726A698E343D46D08434388B64D5FC08"/>
    <w:rsid w:val="00497693"/>
  </w:style>
  <w:style w:type="paragraph" w:customStyle="1" w:styleId="91A747E9B6214E6FA44DC6CAD128E48B">
    <w:name w:val="91A747E9B6214E6FA44DC6CAD128E48B"/>
    <w:rsid w:val="00497693"/>
  </w:style>
  <w:style w:type="paragraph" w:customStyle="1" w:styleId="141D44E4E61C41F1BD574D63CFCD0DDA">
    <w:name w:val="141D44E4E61C41F1BD574D63CFCD0DDA"/>
    <w:rsid w:val="00497693"/>
  </w:style>
  <w:style w:type="paragraph" w:customStyle="1" w:styleId="788ADCE024264D71BD55652B7143C094">
    <w:name w:val="788ADCE024264D71BD55652B7143C094"/>
    <w:rsid w:val="00497693"/>
  </w:style>
  <w:style w:type="paragraph" w:customStyle="1" w:styleId="4C702A1F6B2144BDA1B991B1C94509E2">
    <w:name w:val="4C702A1F6B2144BDA1B991B1C94509E2"/>
    <w:rsid w:val="00497693"/>
  </w:style>
  <w:style w:type="paragraph" w:customStyle="1" w:styleId="5D9B42C5B5804630ADA2954572F725EC">
    <w:name w:val="5D9B42C5B5804630ADA2954572F725EC"/>
    <w:rsid w:val="00497693"/>
  </w:style>
  <w:style w:type="paragraph" w:customStyle="1" w:styleId="F706535B396F49CFB0426F50080FBB60">
    <w:name w:val="F706535B396F49CFB0426F50080FBB60"/>
    <w:rsid w:val="00497693"/>
  </w:style>
  <w:style w:type="paragraph" w:customStyle="1" w:styleId="7AFB8D6EC5D846BE8CC650ED1800B9E5">
    <w:name w:val="7AFB8D6EC5D846BE8CC650ED1800B9E5"/>
    <w:rsid w:val="00497693"/>
  </w:style>
  <w:style w:type="paragraph" w:customStyle="1" w:styleId="8B12669BCE4F4116A1D483C19E9D0A8D">
    <w:name w:val="8B12669BCE4F4116A1D483C19E9D0A8D"/>
    <w:rsid w:val="00497693"/>
  </w:style>
  <w:style w:type="paragraph" w:customStyle="1" w:styleId="DAD1C00BE037409C95B57FA303B84AB7">
    <w:name w:val="DAD1C00BE037409C95B57FA303B84AB7"/>
    <w:rsid w:val="00497693"/>
  </w:style>
  <w:style w:type="paragraph" w:customStyle="1" w:styleId="47EF49382F5645D6BC4C95236FAB423B">
    <w:name w:val="47EF49382F5645D6BC4C95236FAB423B"/>
    <w:rsid w:val="00497693"/>
  </w:style>
  <w:style w:type="paragraph" w:customStyle="1" w:styleId="890CF5488CA548B2AD04AA082A6D046E">
    <w:name w:val="890CF5488CA548B2AD04AA082A6D046E"/>
    <w:rsid w:val="00497693"/>
  </w:style>
  <w:style w:type="paragraph" w:customStyle="1" w:styleId="8D592F1E2E944F1D98D1554795839658">
    <w:name w:val="8D592F1E2E944F1D98D1554795839658"/>
    <w:rsid w:val="00497693"/>
  </w:style>
  <w:style w:type="paragraph" w:customStyle="1" w:styleId="5DA93F989C654CAEB996F54FF3646820">
    <w:name w:val="5DA93F989C654CAEB996F54FF3646820"/>
    <w:rsid w:val="00497693"/>
  </w:style>
  <w:style w:type="paragraph" w:customStyle="1" w:styleId="EE5B4B07E9FF463A8AF0D41376BE4A0C">
    <w:name w:val="EE5B4B07E9FF463A8AF0D41376BE4A0C"/>
    <w:rsid w:val="00497693"/>
  </w:style>
  <w:style w:type="paragraph" w:customStyle="1" w:styleId="8FEAE6030E2841A280BDA2759870B4AE">
    <w:name w:val="8FEAE6030E2841A280BDA2759870B4AE"/>
    <w:rsid w:val="00497693"/>
  </w:style>
  <w:style w:type="paragraph" w:customStyle="1" w:styleId="DE3B3412B674478297308E7BC9F832AD">
    <w:name w:val="DE3B3412B674478297308E7BC9F832AD"/>
    <w:rsid w:val="00497693"/>
  </w:style>
  <w:style w:type="paragraph" w:customStyle="1" w:styleId="2C20430F045B4A1F8DB8FA8F9A2359F9">
    <w:name w:val="2C20430F045B4A1F8DB8FA8F9A2359F9"/>
    <w:rsid w:val="00497693"/>
  </w:style>
  <w:style w:type="paragraph" w:customStyle="1" w:styleId="876918E5E94E4A70BC3998C831752EE3">
    <w:name w:val="876918E5E94E4A70BC3998C831752EE3"/>
    <w:rsid w:val="00497693"/>
  </w:style>
  <w:style w:type="paragraph" w:customStyle="1" w:styleId="6DF9372BC45A42B9AB013FF68D0C3BB9">
    <w:name w:val="6DF9372BC45A42B9AB013FF68D0C3BB9"/>
    <w:rsid w:val="00497693"/>
  </w:style>
  <w:style w:type="paragraph" w:customStyle="1" w:styleId="DA14BA49BE224FCDBFC3F48B304D2637">
    <w:name w:val="DA14BA49BE224FCDBFC3F48B304D2637"/>
    <w:rsid w:val="00497693"/>
  </w:style>
  <w:style w:type="paragraph" w:customStyle="1" w:styleId="547D81D1B43D4C61B3D73ED8C4ECBA22">
    <w:name w:val="547D81D1B43D4C61B3D73ED8C4ECBA22"/>
    <w:rsid w:val="00497693"/>
  </w:style>
  <w:style w:type="paragraph" w:customStyle="1" w:styleId="62732C63616740EA8D4EAE3ED11A373C">
    <w:name w:val="62732C63616740EA8D4EAE3ED11A373C"/>
    <w:rsid w:val="00497693"/>
  </w:style>
  <w:style w:type="paragraph" w:customStyle="1" w:styleId="4035802C14CA4615BC1FD7FAC4CFCEC4">
    <w:name w:val="4035802C14CA4615BC1FD7FAC4CFCEC4"/>
    <w:rsid w:val="00497693"/>
  </w:style>
  <w:style w:type="paragraph" w:customStyle="1" w:styleId="D1B1AD372CFD4D4AB0D646F8E51C2924">
    <w:name w:val="D1B1AD372CFD4D4AB0D646F8E51C2924"/>
    <w:rsid w:val="00497693"/>
  </w:style>
  <w:style w:type="paragraph" w:customStyle="1" w:styleId="5D4DB29ADB1A4B91B219DF3FFF0637C8">
    <w:name w:val="5D4DB29ADB1A4B91B219DF3FFF0637C8"/>
    <w:rsid w:val="00497693"/>
  </w:style>
  <w:style w:type="paragraph" w:customStyle="1" w:styleId="7AA349D551F042B3B9960C9BC7405BBB">
    <w:name w:val="7AA349D551F042B3B9960C9BC7405BBB"/>
    <w:rsid w:val="00497693"/>
  </w:style>
  <w:style w:type="paragraph" w:customStyle="1" w:styleId="C726DDA9B021400AB45DA4C6C34C5C64">
    <w:name w:val="C726DDA9B021400AB45DA4C6C34C5C64"/>
    <w:rsid w:val="00497693"/>
  </w:style>
  <w:style w:type="paragraph" w:customStyle="1" w:styleId="35C266D7FDBA4D999284E9E04740B789">
    <w:name w:val="35C266D7FDBA4D999284E9E04740B789"/>
    <w:rsid w:val="00497693"/>
  </w:style>
  <w:style w:type="paragraph" w:customStyle="1" w:styleId="D1CD7B8F79CA43CCB6588BE559497A4B">
    <w:name w:val="D1CD7B8F79CA43CCB6588BE559497A4B"/>
    <w:rsid w:val="00497693"/>
  </w:style>
  <w:style w:type="paragraph" w:customStyle="1" w:styleId="957984383F524251A31406CE5065B29A">
    <w:name w:val="957984383F524251A31406CE5065B29A"/>
    <w:rsid w:val="00497693"/>
  </w:style>
  <w:style w:type="paragraph" w:customStyle="1" w:styleId="8F65F37DC39F4D24915C00766900C30C">
    <w:name w:val="8F65F37DC39F4D24915C00766900C30C"/>
    <w:rsid w:val="00497693"/>
  </w:style>
  <w:style w:type="paragraph" w:customStyle="1" w:styleId="7E0706AA00774831A1E9E28EF07ED3A3">
    <w:name w:val="7E0706AA00774831A1E9E28EF07ED3A3"/>
    <w:rsid w:val="00497693"/>
  </w:style>
  <w:style w:type="paragraph" w:customStyle="1" w:styleId="EAC8A8BB95784521A26F1D6140FE2A3A">
    <w:name w:val="EAC8A8BB95784521A26F1D6140FE2A3A"/>
    <w:rsid w:val="00497693"/>
  </w:style>
  <w:style w:type="paragraph" w:customStyle="1" w:styleId="8BBB209705FD466E81F6054F26AC12F7">
    <w:name w:val="8BBB209705FD466E81F6054F26AC12F7"/>
    <w:rsid w:val="00497693"/>
  </w:style>
  <w:style w:type="paragraph" w:customStyle="1" w:styleId="A15E211ED408459D9E1E0E95BDE25CEE">
    <w:name w:val="A15E211ED408459D9E1E0E95BDE25CEE"/>
    <w:rsid w:val="00497693"/>
  </w:style>
  <w:style w:type="paragraph" w:customStyle="1" w:styleId="7925AA06318C458F893BE00A7E6C70C0">
    <w:name w:val="7925AA06318C458F893BE00A7E6C70C0"/>
    <w:rsid w:val="00497693"/>
  </w:style>
  <w:style w:type="paragraph" w:customStyle="1" w:styleId="E8F88F3CD42B4ED59911F891658DE6F4">
    <w:name w:val="E8F88F3CD42B4ED59911F891658DE6F4"/>
    <w:rsid w:val="00497693"/>
  </w:style>
  <w:style w:type="paragraph" w:customStyle="1" w:styleId="5D7C0E324A7747C8914F855D44FF4D99">
    <w:name w:val="5D7C0E324A7747C8914F855D44FF4D99"/>
    <w:rsid w:val="00497693"/>
  </w:style>
  <w:style w:type="paragraph" w:customStyle="1" w:styleId="4341D0D52DF24DBB834F266A6BEFF963">
    <w:name w:val="4341D0D52DF24DBB834F266A6BEFF963"/>
    <w:rsid w:val="00497693"/>
  </w:style>
  <w:style w:type="paragraph" w:customStyle="1" w:styleId="E71ED80EF3EB4206BFF310FEDA535D0C">
    <w:name w:val="E71ED80EF3EB4206BFF310FEDA535D0C"/>
    <w:rsid w:val="00497693"/>
  </w:style>
  <w:style w:type="paragraph" w:customStyle="1" w:styleId="6646DB924DC34FE297B01CA250B6D78A">
    <w:name w:val="6646DB924DC34FE297B01CA250B6D78A"/>
    <w:rsid w:val="00497693"/>
  </w:style>
  <w:style w:type="paragraph" w:customStyle="1" w:styleId="803FF345CC404893BFD6540B1ABC80C6">
    <w:name w:val="803FF345CC404893BFD6540B1ABC80C6"/>
    <w:rsid w:val="00497693"/>
  </w:style>
  <w:style w:type="paragraph" w:customStyle="1" w:styleId="B360EA5A7702482991D90DBAAA879F8A">
    <w:name w:val="B360EA5A7702482991D90DBAAA879F8A"/>
    <w:rsid w:val="00497693"/>
  </w:style>
  <w:style w:type="paragraph" w:customStyle="1" w:styleId="C6458E013A8D4EC5AA78123856397CD0">
    <w:name w:val="C6458E013A8D4EC5AA78123856397CD0"/>
    <w:rsid w:val="00497693"/>
  </w:style>
  <w:style w:type="paragraph" w:customStyle="1" w:styleId="D13A728ADAD940C7867D5E873CE6046B">
    <w:name w:val="D13A728ADAD940C7867D5E873CE6046B"/>
    <w:rsid w:val="00497693"/>
  </w:style>
  <w:style w:type="paragraph" w:customStyle="1" w:styleId="0C1C239AF6CD4B76A39AD8EE6818A580">
    <w:name w:val="0C1C239AF6CD4B76A39AD8EE6818A580"/>
    <w:rsid w:val="00497693"/>
  </w:style>
  <w:style w:type="paragraph" w:customStyle="1" w:styleId="BEECC5B94C404DC3B5471CCAA2756C93">
    <w:name w:val="BEECC5B94C404DC3B5471CCAA2756C93"/>
    <w:rsid w:val="00497693"/>
  </w:style>
  <w:style w:type="paragraph" w:customStyle="1" w:styleId="9EB19847B8204F7498EB17EA865D7A00">
    <w:name w:val="9EB19847B8204F7498EB17EA865D7A00"/>
    <w:rsid w:val="00497693"/>
  </w:style>
  <w:style w:type="paragraph" w:customStyle="1" w:styleId="556AE88F1B89429BA4186FF852FC3423">
    <w:name w:val="556AE88F1B89429BA4186FF852FC3423"/>
    <w:rsid w:val="00497693"/>
  </w:style>
  <w:style w:type="paragraph" w:customStyle="1" w:styleId="697718EDDC3D4318A3B99319E99DC2FB">
    <w:name w:val="697718EDDC3D4318A3B99319E99DC2FB"/>
    <w:rsid w:val="00497693"/>
  </w:style>
  <w:style w:type="paragraph" w:customStyle="1" w:styleId="7622F8911EB04DF2A5651CA813498AF0">
    <w:name w:val="7622F8911EB04DF2A5651CA813498AF0"/>
    <w:rsid w:val="00497693"/>
  </w:style>
  <w:style w:type="paragraph" w:customStyle="1" w:styleId="C7AA4065B9B14A84BC31470D94EFACF9">
    <w:name w:val="C7AA4065B9B14A84BC31470D94EFACF9"/>
    <w:rsid w:val="00497693"/>
  </w:style>
  <w:style w:type="paragraph" w:customStyle="1" w:styleId="9365015F0CAC4C13A497C9204C6F608F">
    <w:name w:val="9365015F0CAC4C13A497C9204C6F608F"/>
    <w:rsid w:val="00497693"/>
  </w:style>
  <w:style w:type="paragraph" w:customStyle="1" w:styleId="03A0918CA14548ACA6390C2A6108D3A2">
    <w:name w:val="03A0918CA14548ACA6390C2A6108D3A2"/>
    <w:rsid w:val="00497693"/>
  </w:style>
  <w:style w:type="paragraph" w:customStyle="1" w:styleId="6386443B323442548A5AC4A7081AB52F">
    <w:name w:val="6386443B323442548A5AC4A7081AB52F"/>
    <w:rsid w:val="00497693"/>
  </w:style>
  <w:style w:type="paragraph" w:customStyle="1" w:styleId="554B7AB0B2E14B5E90B57619713E78BA">
    <w:name w:val="554B7AB0B2E14B5E90B57619713E78BA"/>
    <w:rsid w:val="00497693"/>
  </w:style>
  <w:style w:type="paragraph" w:customStyle="1" w:styleId="3A72459F25AA4F9894B0FF7D9D02A0FC">
    <w:name w:val="3A72459F25AA4F9894B0FF7D9D02A0FC"/>
    <w:rsid w:val="00497693"/>
  </w:style>
  <w:style w:type="paragraph" w:customStyle="1" w:styleId="CEA926AF5EB0420991E0849123066FFE">
    <w:name w:val="CEA926AF5EB0420991E0849123066FFE"/>
    <w:rsid w:val="00497693"/>
  </w:style>
  <w:style w:type="paragraph" w:customStyle="1" w:styleId="B71568BBE2B0477EA6853BACB06161B9">
    <w:name w:val="B71568BBE2B0477EA6853BACB06161B9"/>
    <w:rsid w:val="00497693"/>
  </w:style>
  <w:style w:type="paragraph" w:customStyle="1" w:styleId="AEF8B9AED24246CAB46C3FF60E30E185">
    <w:name w:val="AEF8B9AED24246CAB46C3FF60E30E185"/>
    <w:rsid w:val="00497693"/>
  </w:style>
  <w:style w:type="paragraph" w:customStyle="1" w:styleId="9ED8EABC99BE4DF89B2F656230DA2F02">
    <w:name w:val="9ED8EABC99BE4DF89B2F656230DA2F02"/>
    <w:rsid w:val="00497693"/>
  </w:style>
  <w:style w:type="paragraph" w:customStyle="1" w:styleId="95B5FD57652B4042BFEB637EC19251CE">
    <w:name w:val="95B5FD57652B4042BFEB637EC19251CE"/>
    <w:rsid w:val="00497693"/>
  </w:style>
  <w:style w:type="paragraph" w:customStyle="1" w:styleId="3A27273A3FBD436F84926A5B2FDF175D">
    <w:name w:val="3A27273A3FBD436F84926A5B2FDF175D"/>
    <w:rsid w:val="00497693"/>
  </w:style>
  <w:style w:type="paragraph" w:customStyle="1" w:styleId="9D084A396C414DDB987F882ACE1004A4">
    <w:name w:val="9D084A396C414DDB987F882ACE1004A4"/>
    <w:rsid w:val="00497693"/>
  </w:style>
  <w:style w:type="paragraph" w:customStyle="1" w:styleId="54F7E0145FDB4F06900A9274B995B9D2">
    <w:name w:val="54F7E0145FDB4F06900A9274B995B9D2"/>
    <w:rsid w:val="00497693"/>
  </w:style>
  <w:style w:type="paragraph" w:customStyle="1" w:styleId="275223F7A05B455A9D21B219E50F361D">
    <w:name w:val="275223F7A05B455A9D21B219E50F361D"/>
    <w:rsid w:val="00497693"/>
  </w:style>
  <w:style w:type="paragraph" w:customStyle="1" w:styleId="8FD8267A12174AA5B112CDDDCFA95802">
    <w:name w:val="8FD8267A12174AA5B112CDDDCFA95802"/>
    <w:rsid w:val="00497693"/>
  </w:style>
  <w:style w:type="paragraph" w:customStyle="1" w:styleId="C98F07B97A094FEF870FB94BFEE1F7BE">
    <w:name w:val="C98F07B97A094FEF870FB94BFEE1F7BE"/>
    <w:rsid w:val="00497693"/>
  </w:style>
  <w:style w:type="paragraph" w:customStyle="1" w:styleId="C8C62DBFB4C64D7889236C244DA2AC37">
    <w:name w:val="C8C62DBFB4C64D7889236C244DA2AC37"/>
    <w:rsid w:val="00FB0018"/>
  </w:style>
  <w:style w:type="paragraph" w:customStyle="1" w:styleId="128E7586D6E646069A37E846A147DA49">
    <w:name w:val="128E7586D6E646069A37E846A147DA49"/>
    <w:rsid w:val="00FB0018"/>
  </w:style>
  <w:style w:type="paragraph" w:customStyle="1" w:styleId="557A85BCD8894D65BB9B9D18830E9F15">
    <w:name w:val="557A85BCD8894D65BB9B9D18830E9F15"/>
    <w:rsid w:val="00FB0018"/>
  </w:style>
  <w:style w:type="paragraph" w:customStyle="1" w:styleId="423774A0CE5E40F1BDC30B03ADAF000A">
    <w:name w:val="423774A0CE5E40F1BDC30B03ADAF000A"/>
    <w:rsid w:val="00FB0018"/>
  </w:style>
  <w:style w:type="paragraph" w:customStyle="1" w:styleId="99503FC686524893A052ABCFAA5E0154">
    <w:name w:val="99503FC686524893A052ABCFAA5E0154"/>
    <w:rsid w:val="00FB0018"/>
  </w:style>
  <w:style w:type="paragraph" w:customStyle="1" w:styleId="ABF4295F476744AEA9BFCD6CF0E0C556">
    <w:name w:val="ABF4295F476744AEA9BFCD6CF0E0C556"/>
    <w:rsid w:val="00FB0018"/>
  </w:style>
  <w:style w:type="paragraph" w:customStyle="1" w:styleId="859BAE620D3942EF93FB292C1F895FAD">
    <w:name w:val="859BAE620D3942EF93FB292C1F895FAD"/>
    <w:rsid w:val="00FB0018"/>
  </w:style>
  <w:style w:type="paragraph" w:customStyle="1" w:styleId="6B85E1CE7E90452AB887CF679BA31AEB">
    <w:name w:val="6B85E1CE7E90452AB887CF679BA31AEB"/>
    <w:rsid w:val="00FB0018"/>
  </w:style>
  <w:style w:type="paragraph" w:customStyle="1" w:styleId="036717DAF45D4510AB65A4DFFF153472">
    <w:name w:val="036717DAF45D4510AB65A4DFFF153472"/>
    <w:rsid w:val="00FB0018"/>
  </w:style>
  <w:style w:type="paragraph" w:customStyle="1" w:styleId="DF6A982724CC4ED187F704462B84E1B5">
    <w:name w:val="DF6A982724CC4ED187F704462B84E1B5"/>
    <w:rsid w:val="00FB0018"/>
  </w:style>
  <w:style w:type="paragraph" w:customStyle="1" w:styleId="E41365C5D6C841888545DA13E6C05A9F">
    <w:name w:val="E41365C5D6C841888545DA13E6C05A9F"/>
    <w:rsid w:val="00FB0018"/>
  </w:style>
  <w:style w:type="paragraph" w:customStyle="1" w:styleId="FA9B6DBC24BD42C8AF66867D8EE09F07">
    <w:name w:val="FA9B6DBC24BD42C8AF66867D8EE09F07"/>
    <w:rsid w:val="00FB0018"/>
  </w:style>
  <w:style w:type="paragraph" w:customStyle="1" w:styleId="59569C843C19416483B5C231ACFD787E">
    <w:name w:val="59569C843C19416483B5C231ACFD787E"/>
    <w:rsid w:val="00FB0018"/>
  </w:style>
  <w:style w:type="paragraph" w:customStyle="1" w:styleId="1A225735A13F4CDAA45E1B0354876F9A">
    <w:name w:val="1A225735A13F4CDAA45E1B0354876F9A"/>
    <w:rsid w:val="00FB0018"/>
  </w:style>
  <w:style w:type="paragraph" w:customStyle="1" w:styleId="12F1D28832C342EC92EF9AB376451A77">
    <w:name w:val="12F1D28832C342EC92EF9AB376451A77"/>
    <w:rsid w:val="00FB0018"/>
  </w:style>
  <w:style w:type="paragraph" w:customStyle="1" w:styleId="8277A4E13B2840F9A44E2A9F90645FD8">
    <w:name w:val="8277A4E13B2840F9A44E2A9F90645FD8"/>
    <w:rsid w:val="00FB0018"/>
  </w:style>
  <w:style w:type="paragraph" w:customStyle="1" w:styleId="CBF89504B3234FB495E75BEE13E1C881">
    <w:name w:val="CBF89504B3234FB495E75BEE13E1C881"/>
    <w:rsid w:val="00FB0018"/>
  </w:style>
  <w:style w:type="paragraph" w:customStyle="1" w:styleId="E0F029F5A94D48E0A3D81AC884930586">
    <w:name w:val="E0F029F5A94D48E0A3D81AC884930586"/>
    <w:rsid w:val="00FB0018"/>
  </w:style>
  <w:style w:type="paragraph" w:customStyle="1" w:styleId="F99FED561B1B492A96657598D411AD22">
    <w:name w:val="F99FED561B1B492A96657598D411AD22"/>
    <w:rsid w:val="00FB0018"/>
  </w:style>
  <w:style w:type="paragraph" w:customStyle="1" w:styleId="B0228D95C05742A882BA43F5B5F60606">
    <w:name w:val="B0228D95C05742A882BA43F5B5F60606"/>
    <w:rsid w:val="00FB0018"/>
  </w:style>
  <w:style w:type="paragraph" w:customStyle="1" w:styleId="58805A21DFDD4A9A95104C49DFCBA246">
    <w:name w:val="58805A21DFDD4A9A95104C49DFCBA246"/>
    <w:rsid w:val="00FB0018"/>
  </w:style>
  <w:style w:type="paragraph" w:customStyle="1" w:styleId="FE1EFFE8CAF9412AA6D85260D06A3837">
    <w:name w:val="FE1EFFE8CAF9412AA6D85260D06A3837"/>
    <w:rsid w:val="00FB0018"/>
  </w:style>
  <w:style w:type="paragraph" w:customStyle="1" w:styleId="EFFDB22A6D04444E883B87A3141E27B7">
    <w:name w:val="EFFDB22A6D04444E883B87A3141E27B7"/>
    <w:rsid w:val="00FB0018"/>
  </w:style>
  <w:style w:type="paragraph" w:customStyle="1" w:styleId="A36594BB3C644E2789A6E329E727BA5E">
    <w:name w:val="A36594BB3C644E2789A6E329E727BA5E"/>
    <w:rsid w:val="00FB0018"/>
  </w:style>
  <w:style w:type="paragraph" w:customStyle="1" w:styleId="B753577B7B624A0E92CD438B441CFF5D">
    <w:name w:val="B753577B7B624A0E92CD438B441CFF5D"/>
    <w:rsid w:val="00FB0018"/>
  </w:style>
  <w:style w:type="paragraph" w:customStyle="1" w:styleId="224C09FE3F4148F4ADB852BF1E9CE6C7">
    <w:name w:val="224C09FE3F4148F4ADB852BF1E9CE6C7"/>
    <w:rsid w:val="00FB0018"/>
  </w:style>
  <w:style w:type="paragraph" w:customStyle="1" w:styleId="C13F3E83D9C94F2BB2686FC5B431526D">
    <w:name w:val="C13F3E83D9C94F2BB2686FC5B431526D"/>
    <w:rsid w:val="00FB0018"/>
  </w:style>
  <w:style w:type="paragraph" w:customStyle="1" w:styleId="2D689758B0314D75BE75A92F6CE8B35D">
    <w:name w:val="2D689758B0314D75BE75A92F6CE8B35D"/>
    <w:rsid w:val="00FB0018"/>
  </w:style>
  <w:style w:type="paragraph" w:customStyle="1" w:styleId="B520C8331452428A838998D479BD4828">
    <w:name w:val="B520C8331452428A838998D479BD4828"/>
    <w:rsid w:val="00FB0018"/>
  </w:style>
  <w:style w:type="paragraph" w:customStyle="1" w:styleId="E7B49A1FB1C64667B9FD6B73558DC415">
    <w:name w:val="E7B49A1FB1C64667B9FD6B73558DC415"/>
    <w:rsid w:val="00FB0018"/>
  </w:style>
  <w:style w:type="paragraph" w:customStyle="1" w:styleId="5008A219F73945A386D2BF0AEC4D15CE">
    <w:name w:val="5008A219F73945A386D2BF0AEC4D15CE"/>
    <w:rsid w:val="00FB0018"/>
  </w:style>
  <w:style w:type="paragraph" w:customStyle="1" w:styleId="E5038EC5A05E430A8CC77B2713E6E11D">
    <w:name w:val="E5038EC5A05E430A8CC77B2713E6E11D"/>
    <w:rsid w:val="00FB0018"/>
  </w:style>
  <w:style w:type="paragraph" w:customStyle="1" w:styleId="E4BDC759BA2C409A88C5A7797045D1B9">
    <w:name w:val="E4BDC759BA2C409A88C5A7797045D1B9"/>
    <w:rsid w:val="00FB0018"/>
  </w:style>
  <w:style w:type="paragraph" w:customStyle="1" w:styleId="53A64918B0DE45F2AE6DAED45A60AE35">
    <w:name w:val="53A64918B0DE45F2AE6DAED45A60AE35"/>
    <w:rsid w:val="00FB0018"/>
  </w:style>
  <w:style w:type="paragraph" w:customStyle="1" w:styleId="ABD230CB587F45359D4C2400D29D4B20">
    <w:name w:val="ABD230CB587F45359D4C2400D29D4B20"/>
    <w:rsid w:val="00FB0018"/>
  </w:style>
  <w:style w:type="paragraph" w:customStyle="1" w:styleId="D243E4D977C344DE9C4194152F8C7648">
    <w:name w:val="D243E4D977C344DE9C4194152F8C7648"/>
    <w:rsid w:val="00FB0018"/>
  </w:style>
  <w:style w:type="paragraph" w:customStyle="1" w:styleId="FE2A139F267744F2B56E801F3AB07432">
    <w:name w:val="FE2A139F267744F2B56E801F3AB07432"/>
    <w:rsid w:val="00FB0018"/>
  </w:style>
  <w:style w:type="paragraph" w:customStyle="1" w:styleId="07ABA376DA10468FA63364354F95ADE5">
    <w:name w:val="07ABA376DA10468FA63364354F95ADE5"/>
    <w:rsid w:val="00FB0018"/>
  </w:style>
  <w:style w:type="paragraph" w:customStyle="1" w:styleId="CFCE6D858CA741ACBA838D2A28A5C922">
    <w:name w:val="CFCE6D858CA741ACBA838D2A28A5C922"/>
    <w:rsid w:val="00FB0018"/>
  </w:style>
  <w:style w:type="paragraph" w:customStyle="1" w:styleId="04936355A3E343E1A06922000D7B1914">
    <w:name w:val="04936355A3E343E1A06922000D7B1914"/>
    <w:rsid w:val="00FB0018"/>
  </w:style>
  <w:style w:type="paragraph" w:customStyle="1" w:styleId="550060297C014A5BB7CD81AED60D783A">
    <w:name w:val="550060297C014A5BB7CD81AED60D783A"/>
    <w:rsid w:val="00FB0018"/>
  </w:style>
  <w:style w:type="paragraph" w:customStyle="1" w:styleId="AD1BBBDBC3DB4975B9EB32A1277F6441">
    <w:name w:val="AD1BBBDBC3DB4975B9EB32A1277F6441"/>
    <w:rsid w:val="00FB0018"/>
  </w:style>
  <w:style w:type="paragraph" w:customStyle="1" w:styleId="EEDE4DC34A5A4770AC0B84D840DE27AB">
    <w:name w:val="EEDE4DC34A5A4770AC0B84D840DE27AB"/>
    <w:rsid w:val="00FB0018"/>
  </w:style>
  <w:style w:type="paragraph" w:customStyle="1" w:styleId="2897F20134B442C5BC132A291E476899">
    <w:name w:val="2897F20134B442C5BC132A291E476899"/>
    <w:rsid w:val="00FB0018"/>
  </w:style>
  <w:style w:type="paragraph" w:customStyle="1" w:styleId="840F1CC6F85D4E56848A523115DFCF33">
    <w:name w:val="840F1CC6F85D4E56848A523115DFCF33"/>
    <w:rsid w:val="00FB0018"/>
  </w:style>
  <w:style w:type="paragraph" w:customStyle="1" w:styleId="88F818D247E64EEEA6AE5D2175C5E20F">
    <w:name w:val="88F818D247E64EEEA6AE5D2175C5E20F"/>
    <w:rsid w:val="00FB0018"/>
  </w:style>
  <w:style w:type="paragraph" w:customStyle="1" w:styleId="FC5C6BF7F8E0480B9CB9F1E584A77986">
    <w:name w:val="FC5C6BF7F8E0480B9CB9F1E584A77986"/>
    <w:rsid w:val="00FB0018"/>
  </w:style>
  <w:style w:type="paragraph" w:customStyle="1" w:styleId="7D6911B9B4544284B2C59B50E42DB579">
    <w:name w:val="7D6911B9B4544284B2C59B50E42DB579"/>
    <w:rsid w:val="00FB0018"/>
  </w:style>
  <w:style w:type="paragraph" w:customStyle="1" w:styleId="501B92FF60624B0783C09175A16FF53B">
    <w:name w:val="501B92FF60624B0783C09175A16FF53B"/>
    <w:rsid w:val="00FB0018"/>
  </w:style>
  <w:style w:type="paragraph" w:customStyle="1" w:styleId="3C8C9C9F6E8649B6AAA4F06C295087C6">
    <w:name w:val="3C8C9C9F6E8649B6AAA4F06C295087C6"/>
    <w:rsid w:val="00FB0018"/>
  </w:style>
  <w:style w:type="paragraph" w:customStyle="1" w:styleId="84982BD4A51D444094EFD1C09D14BF4B">
    <w:name w:val="84982BD4A51D444094EFD1C09D14BF4B"/>
    <w:rsid w:val="00FB0018"/>
  </w:style>
  <w:style w:type="paragraph" w:customStyle="1" w:styleId="012894364AB24EBFB5ECFFFB44FE71C1">
    <w:name w:val="012894364AB24EBFB5ECFFFB44FE71C1"/>
    <w:rsid w:val="00FB0018"/>
  </w:style>
  <w:style w:type="paragraph" w:customStyle="1" w:styleId="32B7C155E88C4D5CA3F99F3978B19568">
    <w:name w:val="32B7C155E88C4D5CA3F99F3978B19568"/>
    <w:rsid w:val="00FB0018"/>
  </w:style>
  <w:style w:type="paragraph" w:customStyle="1" w:styleId="EF7F162051C049DD99A04BCDB6F0D138">
    <w:name w:val="EF7F162051C049DD99A04BCDB6F0D138"/>
    <w:rsid w:val="00FB0018"/>
  </w:style>
  <w:style w:type="paragraph" w:customStyle="1" w:styleId="1BEF2604774C4B1ABE0EB268FD2331EF">
    <w:name w:val="1BEF2604774C4B1ABE0EB268FD2331EF"/>
    <w:rsid w:val="00FB0018"/>
  </w:style>
  <w:style w:type="paragraph" w:customStyle="1" w:styleId="A9C9FFF854784D299ACFB3FAFBA6E2C0">
    <w:name w:val="A9C9FFF854784D299ACFB3FAFBA6E2C0"/>
    <w:rsid w:val="00FB0018"/>
  </w:style>
  <w:style w:type="paragraph" w:customStyle="1" w:styleId="32D9CB88D98648FBA103B8435F472C32">
    <w:name w:val="32D9CB88D98648FBA103B8435F472C32"/>
    <w:rsid w:val="00FB0018"/>
  </w:style>
  <w:style w:type="paragraph" w:customStyle="1" w:styleId="9EAA3B93B3474C86A128DDE6EA6CCD8B">
    <w:name w:val="9EAA3B93B3474C86A128DDE6EA6CCD8B"/>
    <w:rsid w:val="00FB0018"/>
  </w:style>
  <w:style w:type="paragraph" w:customStyle="1" w:styleId="C1121F79C9B74B159D3B09983A2753E8">
    <w:name w:val="C1121F79C9B74B159D3B09983A2753E8"/>
    <w:rsid w:val="00FB0018"/>
  </w:style>
  <w:style w:type="paragraph" w:customStyle="1" w:styleId="F45F54CDF2844029B55D3EF3EAA51B3E">
    <w:name w:val="F45F54CDF2844029B55D3EF3EAA51B3E"/>
    <w:rsid w:val="00FB0018"/>
  </w:style>
  <w:style w:type="paragraph" w:customStyle="1" w:styleId="FE1B3811E8E74E78B294694FB809AA9E">
    <w:name w:val="FE1B3811E8E74E78B294694FB809AA9E"/>
    <w:rsid w:val="00FB0018"/>
  </w:style>
  <w:style w:type="paragraph" w:customStyle="1" w:styleId="02AE0A6DE5D14DB281B5C8CE6F202CF5">
    <w:name w:val="02AE0A6DE5D14DB281B5C8CE6F202CF5"/>
    <w:rsid w:val="00FB0018"/>
  </w:style>
  <w:style w:type="paragraph" w:customStyle="1" w:styleId="95938189714E4F18B82A208BF5B2A612">
    <w:name w:val="95938189714E4F18B82A208BF5B2A612"/>
    <w:rsid w:val="00FB0018"/>
  </w:style>
  <w:style w:type="paragraph" w:customStyle="1" w:styleId="5E9B21F1D4584669A30E0BE8F02AB521">
    <w:name w:val="5E9B21F1D4584669A30E0BE8F02AB521"/>
    <w:rsid w:val="00FB0018"/>
  </w:style>
  <w:style w:type="paragraph" w:customStyle="1" w:styleId="54B63C45A48643E2BD2C926F57F41F92">
    <w:name w:val="54B63C45A48643E2BD2C926F57F41F92"/>
    <w:rsid w:val="00FB0018"/>
  </w:style>
  <w:style w:type="paragraph" w:customStyle="1" w:styleId="568DC008E8AE46A6BD5313720C6A8DAA">
    <w:name w:val="568DC008E8AE46A6BD5313720C6A8DAA"/>
    <w:rsid w:val="00FB0018"/>
  </w:style>
  <w:style w:type="paragraph" w:customStyle="1" w:styleId="94ECC7E27D2743F2911AEBFE79323911">
    <w:name w:val="94ECC7E27D2743F2911AEBFE79323911"/>
    <w:rsid w:val="00FB0018"/>
  </w:style>
  <w:style w:type="paragraph" w:customStyle="1" w:styleId="47D305E5801C45FE9165F28F38BE50EC">
    <w:name w:val="47D305E5801C45FE9165F28F38BE50EC"/>
    <w:rsid w:val="00FB0018"/>
  </w:style>
  <w:style w:type="paragraph" w:customStyle="1" w:styleId="24C723D9931B420DBD317D5E15DDC5F3">
    <w:name w:val="24C723D9931B420DBD317D5E15DDC5F3"/>
    <w:rsid w:val="00FB0018"/>
  </w:style>
  <w:style w:type="paragraph" w:customStyle="1" w:styleId="012B620F619C431EBFDB987428F75C87">
    <w:name w:val="012B620F619C431EBFDB987428F75C87"/>
    <w:rsid w:val="00FB0018"/>
  </w:style>
  <w:style w:type="paragraph" w:customStyle="1" w:styleId="4FDCB9F3556347229678E12BAAB6EB12">
    <w:name w:val="4FDCB9F3556347229678E12BAAB6EB12"/>
    <w:rsid w:val="00FB0018"/>
  </w:style>
  <w:style w:type="paragraph" w:customStyle="1" w:styleId="871BD4D4025843169D158E0CE5A0B45B">
    <w:name w:val="871BD4D4025843169D158E0CE5A0B45B"/>
    <w:rsid w:val="00FB0018"/>
  </w:style>
  <w:style w:type="paragraph" w:customStyle="1" w:styleId="F92A96B11E9E4ED2B41CD82FE7C104D1">
    <w:name w:val="F92A96B11E9E4ED2B41CD82FE7C104D1"/>
    <w:rsid w:val="00FB0018"/>
  </w:style>
  <w:style w:type="paragraph" w:customStyle="1" w:styleId="84921EDE52054961A1021040F196FDA0">
    <w:name w:val="84921EDE52054961A1021040F196FDA0"/>
    <w:rsid w:val="00FB0018"/>
  </w:style>
  <w:style w:type="paragraph" w:customStyle="1" w:styleId="C1AAC67BBE48486EA04B581376083B17">
    <w:name w:val="C1AAC67BBE48486EA04B581376083B17"/>
    <w:rsid w:val="00FB0018"/>
  </w:style>
  <w:style w:type="paragraph" w:customStyle="1" w:styleId="767026A2A71B4B9AA080C39ED1F9C41E">
    <w:name w:val="767026A2A71B4B9AA080C39ED1F9C41E"/>
    <w:rsid w:val="00FB0018"/>
  </w:style>
  <w:style w:type="paragraph" w:customStyle="1" w:styleId="8B9E44D080CA44418AF038846BC607E0">
    <w:name w:val="8B9E44D080CA44418AF038846BC607E0"/>
    <w:rsid w:val="00FB0018"/>
  </w:style>
  <w:style w:type="paragraph" w:customStyle="1" w:styleId="AB1C2B83295545038FDBF0BEFDA7E330">
    <w:name w:val="AB1C2B83295545038FDBF0BEFDA7E330"/>
    <w:rsid w:val="00FB0018"/>
  </w:style>
  <w:style w:type="paragraph" w:customStyle="1" w:styleId="9513CF6AB5C6422F89876269FA388850">
    <w:name w:val="9513CF6AB5C6422F89876269FA388850"/>
    <w:rsid w:val="00FB0018"/>
  </w:style>
  <w:style w:type="paragraph" w:customStyle="1" w:styleId="D9712855E039446BAA6EAB17CE0F6F48">
    <w:name w:val="D9712855E039446BAA6EAB17CE0F6F48"/>
    <w:rsid w:val="00FB0018"/>
  </w:style>
  <w:style w:type="paragraph" w:customStyle="1" w:styleId="06EABEC890A2402593E1AEAA06C06442">
    <w:name w:val="06EABEC890A2402593E1AEAA06C06442"/>
    <w:rsid w:val="00FB0018"/>
  </w:style>
  <w:style w:type="paragraph" w:customStyle="1" w:styleId="62C13A8A6C6C4F958A94A0C1FAE8D9C6">
    <w:name w:val="62C13A8A6C6C4F958A94A0C1FAE8D9C6"/>
    <w:rsid w:val="00FB0018"/>
  </w:style>
  <w:style w:type="paragraph" w:customStyle="1" w:styleId="BCCEF85189ED4E548DFE882016237F39">
    <w:name w:val="BCCEF85189ED4E548DFE882016237F39"/>
    <w:rsid w:val="00FB0018"/>
  </w:style>
  <w:style w:type="paragraph" w:customStyle="1" w:styleId="8FF79DFE0F5742EF92A48EFA578A60AD">
    <w:name w:val="8FF79DFE0F5742EF92A48EFA578A60AD"/>
    <w:rsid w:val="00FB0018"/>
  </w:style>
  <w:style w:type="paragraph" w:customStyle="1" w:styleId="178D76B1F2EB461F94E023A41F691981">
    <w:name w:val="178D76B1F2EB461F94E023A41F691981"/>
    <w:rsid w:val="00FB0018"/>
  </w:style>
  <w:style w:type="paragraph" w:customStyle="1" w:styleId="6262F5E5845245BBBC95D630A66F9174">
    <w:name w:val="6262F5E5845245BBBC95D630A66F9174"/>
    <w:rsid w:val="00FB0018"/>
  </w:style>
  <w:style w:type="paragraph" w:customStyle="1" w:styleId="4A450F57B2144AF0949057892CCEDB4C">
    <w:name w:val="4A450F57B2144AF0949057892CCEDB4C"/>
    <w:rsid w:val="00FB0018"/>
  </w:style>
  <w:style w:type="paragraph" w:customStyle="1" w:styleId="BD5FD5CE87A44DAB94B9636CA9B0B0E4">
    <w:name w:val="BD5FD5CE87A44DAB94B9636CA9B0B0E4"/>
    <w:rsid w:val="00FB0018"/>
  </w:style>
  <w:style w:type="paragraph" w:customStyle="1" w:styleId="41608846CE644542A0730938FBFB3FC3">
    <w:name w:val="41608846CE644542A0730938FBFB3FC3"/>
    <w:rsid w:val="00FB0018"/>
  </w:style>
  <w:style w:type="paragraph" w:customStyle="1" w:styleId="3A22D2605F95439F9FD438F9D74A9483">
    <w:name w:val="3A22D2605F95439F9FD438F9D74A9483"/>
    <w:rsid w:val="00FB0018"/>
  </w:style>
  <w:style w:type="paragraph" w:customStyle="1" w:styleId="93A0F7D932044EB49C36148FA88FE5B6">
    <w:name w:val="93A0F7D932044EB49C36148FA88FE5B6"/>
    <w:rsid w:val="00FB0018"/>
  </w:style>
  <w:style w:type="paragraph" w:customStyle="1" w:styleId="E30EDE8705264BD79084BEC6CB613399">
    <w:name w:val="E30EDE8705264BD79084BEC6CB613399"/>
    <w:rsid w:val="00FB0018"/>
  </w:style>
  <w:style w:type="paragraph" w:customStyle="1" w:styleId="E9755B97513A42748BAA55622485C7E3">
    <w:name w:val="E9755B97513A42748BAA55622485C7E3"/>
    <w:rsid w:val="00FB0018"/>
  </w:style>
  <w:style w:type="paragraph" w:customStyle="1" w:styleId="91B6A7D48EC64CE19363CB12C9B5B704">
    <w:name w:val="91B6A7D48EC64CE19363CB12C9B5B704"/>
    <w:rsid w:val="00FB0018"/>
  </w:style>
  <w:style w:type="paragraph" w:customStyle="1" w:styleId="BDBEF65DA0534937BBAAB95F856A4296">
    <w:name w:val="BDBEF65DA0534937BBAAB95F856A4296"/>
    <w:rsid w:val="00FB0018"/>
  </w:style>
  <w:style w:type="paragraph" w:customStyle="1" w:styleId="4EBE1305F2C54B8EB9E818CF30D74494">
    <w:name w:val="4EBE1305F2C54B8EB9E818CF30D74494"/>
    <w:rsid w:val="00FB0018"/>
  </w:style>
  <w:style w:type="paragraph" w:customStyle="1" w:styleId="DF520E091EF44565BD988FD7672A1697">
    <w:name w:val="DF520E091EF44565BD988FD7672A1697"/>
    <w:rsid w:val="00FB0018"/>
  </w:style>
  <w:style w:type="paragraph" w:customStyle="1" w:styleId="F44F610540C14143840677D5244ED8EA">
    <w:name w:val="F44F610540C14143840677D5244ED8EA"/>
    <w:rsid w:val="00FB0018"/>
  </w:style>
  <w:style w:type="paragraph" w:customStyle="1" w:styleId="69957051B36447F48E39047086D2CA3D">
    <w:name w:val="69957051B36447F48E39047086D2CA3D"/>
    <w:rsid w:val="00FB0018"/>
  </w:style>
  <w:style w:type="paragraph" w:customStyle="1" w:styleId="17C5130F29D34417A5629C99D3152447">
    <w:name w:val="17C5130F29D34417A5629C99D3152447"/>
    <w:rsid w:val="00FB0018"/>
  </w:style>
  <w:style w:type="paragraph" w:customStyle="1" w:styleId="0033C4490B7B4E9598E7178C27690700">
    <w:name w:val="0033C4490B7B4E9598E7178C27690700"/>
    <w:rsid w:val="00FB0018"/>
  </w:style>
  <w:style w:type="paragraph" w:customStyle="1" w:styleId="7E1EA3CA02A94938BE2BE5A3F4437E82">
    <w:name w:val="7E1EA3CA02A94938BE2BE5A3F4437E82"/>
    <w:rsid w:val="00FB0018"/>
  </w:style>
  <w:style w:type="paragraph" w:customStyle="1" w:styleId="EB4A91C0564C49B9899F0BD9B8B0E395">
    <w:name w:val="EB4A91C0564C49B9899F0BD9B8B0E395"/>
    <w:rsid w:val="00FB0018"/>
  </w:style>
  <w:style w:type="paragraph" w:customStyle="1" w:styleId="8171B8910CD742CF8FF7521915B80F64">
    <w:name w:val="8171B8910CD742CF8FF7521915B80F64"/>
    <w:rsid w:val="00FB0018"/>
  </w:style>
  <w:style w:type="paragraph" w:customStyle="1" w:styleId="48F0F89819CE46E5A0EF28BA4055AC77">
    <w:name w:val="48F0F89819CE46E5A0EF28BA4055AC77"/>
    <w:rsid w:val="00FB0018"/>
  </w:style>
  <w:style w:type="paragraph" w:customStyle="1" w:styleId="76B5E41E79284174B68A4D2797F73A5E">
    <w:name w:val="76B5E41E79284174B68A4D2797F73A5E"/>
    <w:rsid w:val="00FB0018"/>
  </w:style>
  <w:style w:type="paragraph" w:customStyle="1" w:styleId="AC06A33733AD4546905F0106854DA3C3">
    <w:name w:val="AC06A33733AD4546905F0106854DA3C3"/>
    <w:rsid w:val="00FB0018"/>
  </w:style>
  <w:style w:type="paragraph" w:customStyle="1" w:styleId="85DF7EC24AED41088CE8A311F9C7173B">
    <w:name w:val="85DF7EC24AED41088CE8A311F9C7173B"/>
    <w:rsid w:val="00FB0018"/>
  </w:style>
  <w:style w:type="paragraph" w:customStyle="1" w:styleId="06A7713D2E194D2587B554BFF18E0446">
    <w:name w:val="06A7713D2E194D2587B554BFF18E0446"/>
    <w:rsid w:val="00FB0018"/>
  </w:style>
  <w:style w:type="paragraph" w:customStyle="1" w:styleId="8CCD181870A54167918FEA075C72E593">
    <w:name w:val="8CCD181870A54167918FEA075C72E593"/>
    <w:rsid w:val="00FB0018"/>
  </w:style>
  <w:style w:type="paragraph" w:customStyle="1" w:styleId="0D60C753C74246DAA74BCFE418BF1300">
    <w:name w:val="0D60C753C74246DAA74BCFE418BF1300"/>
    <w:rsid w:val="00FB0018"/>
  </w:style>
  <w:style w:type="paragraph" w:customStyle="1" w:styleId="D21F9E961D154AB5BA2BE1057B02E921">
    <w:name w:val="D21F9E961D154AB5BA2BE1057B02E921"/>
    <w:rsid w:val="00FB0018"/>
  </w:style>
  <w:style w:type="paragraph" w:customStyle="1" w:styleId="4A02CA58C49B42A9AB0FF37B9E859563">
    <w:name w:val="4A02CA58C49B42A9AB0FF37B9E859563"/>
    <w:rsid w:val="00FB0018"/>
  </w:style>
  <w:style w:type="paragraph" w:customStyle="1" w:styleId="A9A5E914A9C447F281B83E03ADAB1397">
    <w:name w:val="A9A5E914A9C447F281B83E03ADAB1397"/>
    <w:rsid w:val="00FB0018"/>
  </w:style>
  <w:style w:type="paragraph" w:customStyle="1" w:styleId="F054CF23A9204B3F999890C3F62AF91F">
    <w:name w:val="F054CF23A9204B3F999890C3F62AF91F"/>
    <w:rsid w:val="00FB0018"/>
  </w:style>
  <w:style w:type="paragraph" w:customStyle="1" w:styleId="5601491874A54490923F070950C3F79C">
    <w:name w:val="5601491874A54490923F070950C3F79C"/>
    <w:rsid w:val="00FB0018"/>
  </w:style>
  <w:style w:type="paragraph" w:customStyle="1" w:styleId="68CD323F5F7044289EC0C125579AECB2">
    <w:name w:val="68CD323F5F7044289EC0C125579AECB2"/>
    <w:rsid w:val="00FB0018"/>
  </w:style>
  <w:style w:type="paragraph" w:customStyle="1" w:styleId="C160E473CC414CCD928CE60DEFCC87F8">
    <w:name w:val="C160E473CC414CCD928CE60DEFCC87F8"/>
    <w:rsid w:val="00FB0018"/>
  </w:style>
  <w:style w:type="paragraph" w:customStyle="1" w:styleId="12C787946DA643BD942A33B2EB58E51F">
    <w:name w:val="12C787946DA643BD942A33B2EB58E51F"/>
    <w:rsid w:val="00FB0018"/>
  </w:style>
  <w:style w:type="paragraph" w:customStyle="1" w:styleId="5E06E66932A84AB7B6173D80EBE2FE93">
    <w:name w:val="5E06E66932A84AB7B6173D80EBE2FE93"/>
    <w:rsid w:val="00FB0018"/>
  </w:style>
  <w:style w:type="paragraph" w:customStyle="1" w:styleId="E671424611F2459BA2F35E98182C4B54">
    <w:name w:val="E671424611F2459BA2F35E98182C4B54"/>
    <w:rsid w:val="00FB0018"/>
  </w:style>
  <w:style w:type="paragraph" w:customStyle="1" w:styleId="37F872B6AAEF4A1E804C64CAE0030C08">
    <w:name w:val="37F872B6AAEF4A1E804C64CAE0030C08"/>
    <w:rsid w:val="00FB0018"/>
  </w:style>
  <w:style w:type="paragraph" w:customStyle="1" w:styleId="9B6BC956055E4686ACF9E700A0EB1746">
    <w:name w:val="9B6BC956055E4686ACF9E700A0EB1746"/>
    <w:rsid w:val="00FB0018"/>
  </w:style>
  <w:style w:type="paragraph" w:customStyle="1" w:styleId="4C7CD01E5DFD4C448E11AD80EAEA0A36">
    <w:name w:val="4C7CD01E5DFD4C448E11AD80EAEA0A36"/>
    <w:rsid w:val="00FB0018"/>
  </w:style>
  <w:style w:type="paragraph" w:customStyle="1" w:styleId="C3F52F7BB6B34188BDD57BED655BCCB3">
    <w:name w:val="C3F52F7BB6B34188BDD57BED655BCCB3"/>
    <w:rsid w:val="00FB0018"/>
  </w:style>
  <w:style w:type="paragraph" w:customStyle="1" w:styleId="1027632111BA4EDAAB69D509BC563216">
    <w:name w:val="1027632111BA4EDAAB69D509BC563216"/>
    <w:rsid w:val="00FB0018"/>
  </w:style>
  <w:style w:type="paragraph" w:customStyle="1" w:styleId="A989974D30E548C7B2F99A552FFD15C0">
    <w:name w:val="A989974D30E548C7B2F99A552FFD15C0"/>
    <w:rsid w:val="00FB0018"/>
  </w:style>
  <w:style w:type="paragraph" w:customStyle="1" w:styleId="C436A6D3DF5C4D038E84A03B9492944B">
    <w:name w:val="C436A6D3DF5C4D038E84A03B9492944B"/>
    <w:rsid w:val="00FB0018"/>
  </w:style>
  <w:style w:type="paragraph" w:customStyle="1" w:styleId="9C5CB2D5D68E4F85AAB1136C568D5561">
    <w:name w:val="9C5CB2D5D68E4F85AAB1136C568D5561"/>
    <w:rsid w:val="00FB0018"/>
  </w:style>
  <w:style w:type="paragraph" w:customStyle="1" w:styleId="E91D7CA7EE484D9DB49874C09C9A4FE2">
    <w:name w:val="E91D7CA7EE484D9DB49874C09C9A4FE2"/>
    <w:rsid w:val="00FB0018"/>
  </w:style>
  <w:style w:type="paragraph" w:customStyle="1" w:styleId="2196F5CC09774F0E98EA14534D75C8B6">
    <w:name w:val="2196F5CC09774F0E98EA14534D75C8B6"/>
    <w:rsid w:val="00FB0018"/>
  </w:style>
  <w:style w:type="paragraph" w:customStyle="1" w:styleId="5C7CCB5874584CCABA77E313947200E4">
    <w:name w:val="5C7CCB5874584CCABA77E313947200E4"/>
    <w:rsid w:val="00FB0018"/>
  </w:style>
  <w:style w:type="paragraph" w:customStyle="1" w:styleId="F445C5FFF6874501A620856855B3C186">
    <w:name w:val="F445C5FFF6874501A620856855B3C186"/>
    <w:rsid w:val="00FB0018"/>
  </w:style>
  <w:style w:type="paragraph" w:customStyle="1" w:styleId="553C1263407A4DBAABEEFF76006DEF40">
    <w:name w:val="553C1263407A4DBAABEEFF76006DEF40"/>
    <w:rsid w:val="00FB0018"/>
  </w:style>
  <w:style w:type="paragraph" w:customStyle="1" w:styleId="583C24C7D01F47F399E204982C6D1135">
    <w:name w:val="583C24C7D01F47F399E204982C6D1135"/>
    <w:rsid w:val="00FB0018"/>
  </w:style>
  <w:style w:type="paragraph" w:customStyle="1" w:styleId="3171180F556C4A38AA02F162A489BEC5">
    <w:name w:val="3171180F556C4A38AA02F162A489BEC5"/>
    <w:rsid w:val="00FB0018"/>
  </w:style>
  <w:style w:type="paragraph" w:customStyle="1" w:styleId="D093B9E39C91459E8BBA560430F31282">
    <w:name w:val="D093B9E39C91459E8BBA560430F31282"/>
    <w:rsid w:val="00FB0018"/>
  </w:style>
  <w:style w:type="paragraph" w:customStyle="1" w:styleId="D869CC4E6D504EEC8E3FCB565694382F">
    <w:name w:val="D869CC4E6D504EEC8E3FCB565694382F"/>
    <w:rsid w:val="00FB0018"/>
  </w:style>
  <w:style w:type="paragraph" w:customStyle="1" w:styleId="9BF2DB31065C4486BAE87C13D39A0E01">
    <w:name w:val="9BF2DB31065C4486BAE87C13D39A0E01"/>
    <w:rsid w:val="00FB0018"/>
  </w:style>
  <w:style w:type="paragraph" w:customStyle="1" w:styleId="6EB8EDFD1DA24C0CB4AC7EE7E62985CD">
    <w:name w:val="6EB8EDFD1DA24C0CB4AC7EE7E62985CD"/>
    <w:rsid w:val="00FB0018"/>
  </w:style>
  <w:style w:type="paragraph" w:customStyle="1" w:styleId="1CE7255964FD466B984E4D85E2897821">
    <w:name w:val="1CE7255964FD466B984E4D85E2897821"/>
    <w:rsid w:val="00FB0018"/>
  </w:style>
  <w:style w:type="paragraph" w:customStyle="1" w:styleId="F4D52F39F25849349B96D9D73C2EBBFC">
    <w:name w:val="F4D52F39F25849349B96D9D73C2EBBFC"/>
    <w:rsid w:val="00FB0018"/>
  </w:style>
  <w:style w:type="paragraph" w:customStyle="1" w:styleId="BAF6AC4D91184DEAB48F6E562F5EA6C6">
    <w:name w:val="BAF6AC4D91184DEAB48F6E562F5EA6C6"/>
    <w:rsid w:val="00FB0018"/>
  </w:style>
  <w:style w:type="paragraph" w:customStyle="1" w:styleId="F09134A3C19E4D78AABD6571F8CB4E39">
    <w:name w:val="F09134A3C19E4D78AABD6571F8CB4E39"/>
    <w:rsid w:val="00FB0018"/>
  </w:style>
  <w:style w:type="paragraph" w:customStyle="1" w:styleId="0D321EAD1E7741F39522DD902B1E25A9">
    <w:name w:val="0D321EAD1E7741F39522DD902B1E25A9"/>
    <w:rsid w:val="00FB0018"/>
  </w:style>
  <w:style w:type="paragraph" w:customStyle="1" w:styleId="A7E3F663D3DA43F2B96F1EC9F6FAEB29">
    <w:name w:val="A7E3F663D3DA43F2B96F1EC9F6FAEB29"/>
    <w:rsid w:val="00FB0018"/>
  </w:style>
  <w:style w:type="paragraph" w:customStyle="1" w:styleId="1123A1E81E5D49F0815D6EF0C03CE3DE">
    <w:name w:val="1123A1E81E5D49F0815D6EF0C03CE3DE"/>
    <w:rsid w:val="00FB0018"/>
  </w:style>
  <w:style w:type="paragraph" w:customStyle="1" w:styleId="4515F412D575410CA24ADC9CAAA4DF6E">
    <w:name w:val="4515F412D575410CA24ADC9CAAA4DF6E"/>
    <w:rsid w:val="00FB0018"/>
  </w:style>
  <w:style w:type="paragraph" w:customStyle="1" w:styleId="0F76E76815A747BAA499BEA7584A9F62">
    <w:name w:val="0F76E76815A747BAA499BEA7584A9F62"/>
    <w:rsid w:val="00FB0018"/>
  </w:style>
  <w:style w:type="paragraph" w:customStyle="1" w:styleId="ABC123B45E454FA48F6168923DAC5BF3">
    <w:name w:val="ABC123B45E454FA48F6168923DAC5BF3"/>
    <w:rsid w:val="00FB0018"/>
  </w:style>
  <w:style w:type="paragraph" w:customStyle="1" w:styleId="BD497C6206834EF5981C414243C25CA9">
    <w:name w:val="BD497C6206834EF5981C414243C25CA9"/>
    <w:rsid w:val="00FB0018"/>
  </w:style>
  <w:style w:type="paragraph" w:customStyle="1" w:styleId="A6B6C5A8E4AC45E887A88E3CD9D2E3CF">
    <w:name w:val="A6B6C5A8E4AC45E887A88E3CD9D2E3CF"/>
    <w:rsid w:val="00FB0018"/>
  </w:style>
  <w:style w:type="paragraph" w:customStyle="1" w:styleId="A3E2AC64D3284C37BB0FA208F980600C">
    <w:name w:val="A3E2AC64D3284C37BB0FA208F980600C"/>
    <w:rsid w:val="00FB0018"/>
  </w:style>
  <w:style w:type="paragraph" w:customStyle="1" w:styleId="30B8214EFBBE420BB5C07EF95F0BD318">
    <w:name w:val="30B8214EFBBE420BB5C07EF95F0BD318"/>
    <w:rsid w:val="00FB0018"/>
  </w:style>
  <w:style w:type="paragraph" w:customStyle="1" w:styleId="D990AC6D27DA43E09BA0BDC87FC456E1">
    <w:name w:val="D990AC6D27DA43E09BA0BDC87FC456E1"/>
    <w:rsid w:val="00FB0018"/>
  </w:style>
  <w:style w:type="paragraph" w:customStyle="1" w:styleId="FE8F81407ABA4EE1A710B0EFB81B72E8">
    <w:name w:val="FE8F81407ABA4EE1A710B0EFB81B72E8"/>
    <w:rsid w:val="00FB0018"/>
  </w:style>
  <w:style w:type="paragraph" w:customStyle="1" w:styleId="2EB3624D4B85405FAA1203FFCDE2EB25">
    <w:name w:val="2EB3624D4B85405FAA1203FFCDE2EB25"/>
    <w:rsid w:val="00FB0018"/>
  </w:style>
  <w:style w:type="paragraph" w:customStyle="1" w:styleId="D0F3A7C45E9148B7962DDECE7F4A08BB">
    <w:name w:val="D0F3A7C45E9148B7962DDECE7F4A08BB"/>
    <w:rsid w:val="00FB0018"/>
  </w:style>
  <w:style w:type="paragraph" w:customStyle="1" w:styleId="71D504D97F9E4BF99EF52F604FBCD986">
    <w:name w:val="71D504D97F9E4BF99EF52F604FBCD986"/>
    <w:rsid w:val="00FB0018"/>
  </w:style>
  <w:style w:type="paragraph" w:customStyle="1" w:styleId="3C3B98F4C2E948ACB50641266E01E4AA">
    <w:name w:val="3C3B98F4C2E948ACB50641266E01E4AA"/>
    <w:rsid w:val="00FB0018"/>
  </w:style>
  <w:style w:type="paragraph" w:customStyle="1" w:styleId="C72E660E4D6F41C5A98E0E4F954E4611">
    <w:name w:val="C72E660E4D6F41C5A98E0E4F954E4611"/>
    <w:rsid w:val="00FB0018"/>
  </w:style>
  <w:style w:type="paragraph" w:customStyle="1" w:styleId="395F0509BCBB4936A8938A9F0EDF3376">
    <w:name w:val="395F0509BCBB4936A8938A9F0EDF3376"/>
    <w:rsid w:val="00FB0018"/>
  </w:style>
  <w:style w:type="paragraph" w:customStyle="1" w:styleId="993B84F0855443A0BDB26EB46160717A">
    <w:name w:val="993B84F0855443A0BDB26EB46160717A"/>
    <w:rsid w:val="00FB0018"/>
  </w:style>
  <w:style w:type="paragraph" w:customStyle="1" w:styleId="BDEF4B162370472FB2727E0E0AC19C38">
    <w:name w:val="BDEF4B162370472FB2727E0E0AC19C38"/>
    <w:rsid w:val="00FB0018"/>
  </w:style>
  <w:style w:type="paragraph" w:customStyle="1" w:styleId="FB2CEA9C0C1F43CBA95E4DF5FDD2454B">
    <w:name w:val="FB2CEA9C0C1F43CBA95E4DF5FDD2454B"/>
    <w:rsid w:val="00FB0018"/>
  </w:style>
  <w:style w:type="paragraph" w:customStyle="1" w:styleId="276C7AC27F16459C8B61D7F45E35F8BE">
    <w:name w:val="276C7AC27F16459C8B61D7F45E35F8BE"/>
    <w:rsid w:val="00FB0018"/>
  </w:style>
  <w:style w:type="paragraph" w:customStyle="1" w:styleId="C472BB29553C44928F5D933E948384FC">
    <w:name w:val="C472BB29553C44928F5D933E948384FC"/>
    <w:rsid w:val="00FB0018"/>
  </w:style>
  <w:style w:type="paragraph" w:customStyle="1" w:styleId="3015F40D39B44B14A4471D49C5E0E83F">
    <w:name w:val="3015F40D39B44B14A4471D49C5E0E83F"/>
    <w:rsid w:val="00FB0018"/>
  </w:style>
  <w:style w:type="paragraph" w:customStyle="1" w:styleId="63962443656A4D41B31EC368F4D1930D">
    <w:name w:val="63962443656A4D41B31EC368F4D1930D"/>
    <w:rsid w:val="00FB0018"/>
  </w:style>
  <w:style w:type="paragraph" w:customStyle="1" w:styleId="1A5D36BDAB01430A924964F7A064ED08">
    <w:name w:val="1A5D36BDAB01430A924964F7A064ED08"/>
    <w:rsid w:val="00FB0018"/>
  </w:style>
  <w:style w:type="paragraph" w:customStyle="1" w:styleId="41F14F34D48943A9B78911E1FBB66414">
    <w:name w:val="41F14F34D48943A9B78911E1FBB66414"/>
    <w:rsid w:val="00FB0018"/>
  </w:style>
  <w:style w:type="paragraph" w:customStyle="1" w:styleId="3EFA84091BE94070BB151EEDCDE01447">
    <w:name w:val="3EFA84091BE94070BB151EEDCDE01447"/>
    <w:rsid w:val="00FB0018"/>
  </w:style>
  <w:style w:type="paragraph" w:customStyle="1" w:styleId="2DB1AC22E2BF4C87856C51828D220C76">
    <w:name w:val="2DB1AC22E2BF4C87856C51828D220C76"/>
    <w:rsid w:val="00FB0018"/>
  </w:style>
  <w:style w:type="paragraph" w:customStyle="1" w:styleId="5D54F48AEE35465AB5DA88F68C2D406F">
    <w:name w:val="5D54F48AEE35465AB5DA88F68C2D406F"/>
    <w:rsid w:val="00FB0018"/>
  </w:style>
  <w:style w:type="paragraph" w:customStyle="1" w:styleId="43800270423D41BE83E98203891E3AD7">
    <w:name w:val="43800270423D41BE83E98203891E3AD7"/>
    <w:rsid w:val="00FB0018"/>
  </w:style>
  <w:style w:type="paragraph" w:customStyle="1" w:styleId="72A521DAF6C14079B81099573ABDBEED">
    <w:name w:val="72A521DAF6C14079B81099573ABDBEED"/>
    <w:rsid w:val="00FB0018"/>
  </w:style>
  <w:style w:type="paragraph" w:customStyle="1" w:styleId="DC5EA9C0FFEB43E8ABBEE97B87485D1A">
    <w:name w:val="DC5EA9C0FFEB43E8ABBEE97B87485D1A"/>
    <w:rsid w:val="00FB0018"/>
  </w:style>
  <w:style w:type="paragraph" w:customStyle="1" w:styleId="22DD68FA5BA643DE9B956AD6476DFB80">
    <w:name w:val="22DD68FA5BA643DE9B956AD6476DFB80"/>
    <w:rsid w:val="00FB0018"/>
  </w:style>
  <w:style w:type="paragraph" w:customStyle="1" w:styleId="DE48659C6A384205BA391B44FAE47074">
    <w:name w:val="DE48659C6A384205BA391B44FAE47074"/>
    <w:rsid w:val="00FB0018"/>
  </w:style>
  <w:style w:type="paragraph" w:customStyle="1" w:styleId="84145FF5FFBC49E981B2AD54158D7F45">
    <w:name w:val="84145FF5FFBC49E981B2AD54158D7F45"/>
    <w:rsid w:val="00FB0018"/>
  </w:style>
  <w:style w:type="paragraph" w:customStyle="1" w:styleId="C6CC98A016E141FC96132A5541177CDF">
    <w:name w:val="C6CC98A016E141FC96132A5541177CDF"/>
    <w:rsid w:val="00FB0018"/>
  </w:style>
  <w:style w:type="paragraph" w:customStyle="1" w:styleId="EFBF706434FC4DED832F576916C25E00">
    <w:name w:val="EFBF706434FC4DED832F576916C25E00"/>
    <w:rsid w:val="00FB0018"/>
  </w:style>
  <w:style w:type="paragraph" w:customStyle="1" w:styleId="03647A72CB1E46A5B1300B68D4EA341E">
    <w:name w:val="03647A72CB1E46A5B1300B68D4EA341E"/>
    <w:rsid w:val="00FB0018"/>
  </w:style>
  <w:style w:type="paragraph" w:customStyle="1" w:styleId="05129BA7D30B4B3B812D3DA8A66B1207">
    <w:name w:val="05129BA7D30B4B3B812D3DA8A66B1207"/>
    <w:rsid w:val="00FB0018"/>
  </w:style>
  <w:style w:type="paragraph" w:customStyle="1" w:styleId="1CFF8A65F13F4965BB7F74F9268CFA5D">
    <w:name w:val="1CFF8A65F13F4965BB7F74F9268CFA5D"/>
    <w:rsid w:val="00FB0018"/>
  </w:style>
  <w:style w:type="paragraph" w:customStyle="1" w:styleId="1C1DB25FB4DC4DA68C82B68C0C0D4FF0">
    <w:name w:val="1C1DB25FB4DC4DA68C82B68C0C0D4FF0"/>
    <w:rsid w:val="00FB0018"/>
  </w:style>
  <w:style w:type="paragraph" w:customStyle="1" w:styleId="0F0A321944B244608CCA5993BEA547E8">
    <w:name w:val="0F0A321944B244608CCA5993BEA547E8"/>
    <w:rsid w:val="00FB0018"/>
  </w:style>
  <w:style w:type="paragraph" w:customStyle="1" w:styleId="990C5025D28A49CB8EBBFF7273E3C8B6">
    <w:name w:val="990C5025D28A49CB8EBBFF7273E3C8B6"/>
    <w:rsid w:val="00FB0018"/>
  </w:style>
  <w:style w:type="paragraph" w:customStyle="1" w:styleId="8370699CAADB4193906EF507C6BB8559">
    <w:name w:val="8370699CAADB4193906EF507C6BB8559"/>
    <w:rsid w:val="00FB0018"/>
  </w:style>
  <w:style w:type="paragraph" w:customStyle="1" w:styleId="13F2274479B04DCE920E8F93FE8A6103">
    <w:name w:val="13F2274479B04DCE920E8F93FE8A6103"/>
    <w:rsid w:val="00FB0018"/>
  </w:style>
  <w:style w:type="paragraph" w:customStyle="1" w:styleId="70B09FD003104AB3A7934B54FAE403FD">
    <w:name w:val="70B09FD003104AB3A7934B54FAE403FD"/>
    <w:rsid w:val="00FB0018"/>
  </w:style>
  <w:style w:type="paragraph" w:customStyle="1" w:styleId="12D8B2CAC7D5477C8744608F9F37826B">
    <w:name w:val="12D8B2CAC7D5477C8744608F9F37826B"/>
    <w:rsid w:val="00FB0018"/>
  </w:style>
  <w:style w:type="paragraph" w:customStyle="1" w:styleId="DF7D7500CF824163A3522FE92F6B5502">
    <w:name w:val="DF7D7500CF824163A3522FE92F6B5502"/>
    <w:rsid w:val="00FB0018"/>
  </w:style>
  <w:style w:type="paragraph" w:customStyle="1" w:styleId="090DEC24902541E2B03A3E0B95B292F3">
    <w:name w:val="090DEC24902541E2B03A3E0B95B292F3"/>
    <w:rsid w:val="00FB0018"/>
  </w:style>
  <w:style w:type="paragraph" w:customStyle="1" w:styleId="3E42FB01C92447CF87D002BBBC7FE055">
    <w:name w:val="3E42FB01C92447CF87D002BBBC7FE055"/>
    <w:rsid w:val="00FB0018"/>
  </w:style>
  <w:style w:type="paragraph" w:customStyle="1" w:styleId="6A2028F9B8394B3D98E1D6E4B3D325A3">
    <w:name w:val="6A2028F9B8394B3D98E1D6E4B3D325A3"/>
    <w:rsid w:val="00FB0018"/>
  </w:style>
  <w:style w:type="paragraph" w:customStyle="1" w:styleId="23111C4F4F9C4FC08A6685C377069DD6">
    <w:name w:val="23111C4F4F9C4FC08A6685C377069DD6"/>
    <w:rsid w:val="00FB0018"/>
  </w:style>
  <w:style w:type="paragraph" w:customStyle="1" w:styleId="D6ACD68976B14EE6872C028262AB9476">
    <w:name w:val="D6ACD68976B14EE6872C028262AB9476"/>
    <w:rsid w:val="00FB0018"/>
  </w:style>
  <w:style w:type="paragraph" w:customStyle="1" w:styleId="97D1359C3B734AAA873C558649977934">
    <w:name w:val="97D1359C3B734AAA873C558649977934"/>
    <w:rsid w:val="00FB0018"/>
  </w:style>
  <w:style w:type="paragraph" w:customStyle="1" w:styleId="A543711E7D8B44C692E2FD595737769B">
    <w:name w:val="A543711E7D8B44C692E2FD595737769B"/>
    <w:rsid w:val="00FB0018"/>
  </w:style>
  <w:style w:type="paragraph" w:customStyle="1" w:styleId="4B8681DD64DD4FA1925A59B832E12DB8">
    <w:name w:val="4B8681DD64DD4FA1925A59B832E12DB8"/>
    <w:rsid w:val="00FB0018"/>
  </w:style>
  <w:style w:type="paragraph" w:customStyle="1" w:styleId="A15474EBF61944D7B8AC22406781B54B">
    <w:name w:val="A15474EBF61944D7B8AC22406781B54B"/>
    <w:rsid w:val="00FB0018"/>
  </w:style>
  <w:style w:type="paragraph" w:customStyle="1" w:styleId="08A0B5C0D7114B508040583ABF4E6EB6">
    <w:name w:val="08A0B5C0D7114B508040583ABF4E6EB6"/>
    <w:rsid w:val="00FB0018"/>
  </w:style>
  <w:style w:type="paragraph" w:customStyle="1" w:styleId="1DA9A5E01FFB40B889A696EE0FFBBA3B">
    <w:name w:val="1DA9A5E01FFB40B889A696EE0FFBBA3B"/>
    <w:rsid w:val="00FB0018"/>
  </w:style>
  <w:style w:type="paragraph" w:customStyle="1" w:styleId="36CD1EB17DCF4A3290DD801C1426662E">
    <w:name w:val="36CD1EB17DCF4A3290DD801C1426662E"/>
    <w:rsid w:val="00FB0018"/>
  </w:style>
  <w:style w:type="paragraph" w:customStyle="1" w:styleId="90B070D6E9FA49AB8ABBB2AC43B590A0">
    <w:name w:val="90B070D6E9FA49AB8ABBB2AC43B590A0"/>
    <w:rsid w:val="00FB0018"/>
  </w:style>
  <w:style w:type="paragraph" w:customStyle="1" w:styleId="2D371C8BA64A4607BBD7E54E2FB73B18">
    <w:name w:val="2D371C8BA64A4607BBD7E54E2FB73B18"/>
    <w:rsid w:val="00FB0018"/>
  </w:style>
  <w:style w:type="paragraph" w:customStyle="1" w:styleId="CE07630829634A0C84CDFD6D449488F9">
    <w:name w:val="CE07630829634A0C84CDFD6D449488F9"/>
    <w:rsid w:val="00FB0018"/>
  </w:style>
  <w:style w:type="paragraph" w:customStyle="1" w:styleId="521617EFB26141A7963B6A0E7229F2A4">
    <w:name w:val="521617EFB26141A7963B6A0E7229F2A4"/>
    <w:rsid w:val="00FB0018"/>
  </w:style>
  <w:style w:type="paragraph" w:customStyle="1" w:styleId="8EAFBDB40C3D4E48B83C2D60F8A2139A">
    <w:name w:val="8EAFBDB40C3D4E48B83C2D60F8A2139A"/>
    <w:rsid w:val="00FB0018"/>
  </w:style>
  <w:style w:type="paragraph" w:customStyle="1" w:styleId="5B92E575506D40AD884C13C72974F8D6">
    <w:name w:val="5B92E575506D40AD884C13C72974F8D6"/>
    <w:rsid w:val="00FB0018"/>
  </w:style>
  <w:style w:type="paragraph" w:customStyle="1" w:styleId="FC57B11661C24A53933C1C98C2BFA86F">
    <w:name w:val="FC57B11661C24A53933C1C98C2BFA86F"/>
    <w:rsid w:val="00FB0018"/>
  </w:style>
  <w:style w:type="paragraph" w:customStyle="1" w:styleId="3B1B8AB59EE941A99336CF21D8117D1D">
    <w:name w:val="3B1B8AB59EE941A99336CF21D8117D1D"/>
    <w:rsid w:val="00FB0018"/>
  </w:style>
  <w:style w:type="paragraph" w:customStyle="1" w:styleId="C72BE58F57D64903B7622C93A7D9211A">
    <w:name w:val="C72BE58F57D64903B7622C93A7D9211A"/>
    <w:rsid w:val="00FB0018"/>
  </w:style>
  <w:style w:type="paragraph" w:customStyle="1" w:styleId="4FD3A82DF0B4444AA5A5951599B7DAF3">
    <w:name w:val="4FD3A82DF0B4444AA5A5951599B7DAF3"/>
    <w:rsid w:val="00FB0018"/>
  </w:style>
  <w:style w:type="paragraph" w:customStyle="1" w:styleId="DC7D51DBC2B446CC998FD1EB2F67D0A6">
    <w:name w:val="DC7D51DBC2B446CC998FD1EB2F67D0A6"/>
    <w:rsid w:val="00FB0018"/>
  </w:style>
  <w:style w:type="paragraph" w:customStyle="1" w:styleId="268902FDF2664D1BA06EDDE31BBC58FE">
    <w:name w:val="268902FDF2664D1BA06EDDE31BBC58FE"/>
    <w:rsid w:val="00FB0018"/>
  </w:style>
  <w:style w:type="paragraph" w:customStyle="1" w:styleId="FED2B97D371649ABA15B34FEC9136D31">
    <w:name w:val="FED2B97D371649ABA15B34FEC9136D31"/>
    <w:rsid w:val="00FB0018"/>
  </w:style>
  <w:style w:type="paragraph" w:customStyle="1" w:styleId="F5204DA5302644B1B3BBB46D9BCA9EA4">
    <w:name w:val="F5204DA5302644B1B3BBB46D9BCA9EA4"/>
    <w:rsid w:val="00FB0018"/>
  </w:style>
  <w:style w:type="paragraph" w:customStyle="1" w:styleId="4CA0E85E3A9E4837A33ADC989F3969C0">
    <w:name w:val="4CA0E85E3A9E4837A33ADC989F3969C0"/>
    <w:rsid w:val="00FB0018"/>
  </w:style>
  <w:style w:type="paragraph" w:customStyle="1" w:styleId="828B7812B39B427EBBC071949D49F7AF">
    <w:name w:val="828B7812B39B427EBBC071949D49F7AF"/>
    <w:rsid w:val="00FB0018"/>
  </w:style>
  <w:style w:type="paragraph" w:customStyle="1" w:styleId="FAF000E82EA64996A28FD2C2E4352D08">
    <w:name w:val="FAF000E82EA64996A28FD2C2E4352D08"/>
    <w:rsid w:val="00FB0018"/>
  </w:style>
  <w:style w:type="paragraph" w:customStyle="1" w:styleId="9D32F333528A404E8EA644586E98D244">
    <w:name w:val="9D32F333528A404E8EA644586E98D244"/>
    <w:rsid w:val="00FB0018"/>
  </w:style>
  <w:style w:type="paragraph" w:customStyle="1" w:styleId="747C75D6A368439093BBF41906AE7635">
    <w:name w:val="747C75D6A368439093BBF41906AE7635"/>
    <w:rsid w:val="00FB0018"/>
  </w:style>
  <w:style w:type="paragraph" w:customStyle="1" w:styleId="1518CFB2AD7441C6A919B2202430E6B0">
    <w:name w:val="1518CFB2AD7441C6A919B2202430E6B0"/>
    <w:rsid w:val="00FB0018"/>
  </w:style>
  <w:style w:type="paragraph" w:customStyle="1" w:styleId="53CC6943A3034FF58B6DCC187DFB9D03">
    <w:name w:val="53CC6943A3034FF58B6DCC187DFB9D03"/>
    <w:rsid w:val="00FB0018"/>
  </w:style>
  <w:style w:type="paragraph" w:customStyle="1" w:styleId="E14568879C344418BCF03C57B2F211FA">
    <w:name w:val="E14568879C344418BCF03C57B2F211FA"/>
    <w:rsid w:val="00FB0018"/>
  </w:style>
  <w:style w:type="paragraph" w:customStyle="1" w:styleId="DBC871BE8AFD491CA3B803D15D660E5F">
    <w:name w:val="DBC871BE8AFD491CA3B803D15D660E5F"/>
    <w:rsid w:val="00FB0018"/>
  </w:style>
  <w:style w:type="paragraph" w:customStyle="1" w:styleId="C28F9EAC150745FB8A6B00B7D1535EFC">
    <w:name w:val="C28F9EAC150745FB8A6B00B7D1535EFC"/>
    <w:rsid w:val="00FB0018"/>
  </w:style>
  <w:style w:type="paragraph" w:customStyle="1" w:styleId="E292BBBA09AF4536A77A810BA3522782">
    <w:name w:val="E292BBBA09AF4536A77A810BA3522782"/>
    <w:rsid w:val="00FB0018"/>
  </w:style>
  <w:style w:type="paragraph" w:customStyle="1" w:styleId="3C37CE7608B549C887F81DC69E42D5A9">
    <w:name w:val="3C37CE7608B549C887F81DC69E42D5A9"/>
    <w:rsid w:val="00FB0018"/>
  </w:style>
  <w:style w:type="paragraph" w:customStyle="1" w:styleId="D74634F2FF454C998493E08E384B9602">
    <w:name w:val="D74634F2FF454C998493E08E384B9602"/>
    <w:rsid w:val="00FB0018"/>
  </w:style>
  <w:style w:type="paragraph" w:customStyle="1" w:styleId="5795AF3D6BD649E3B0F55A228E2A5712">
    <w:name w:val="5795AF3D6BD649E3B0F55A228E2A5712"/>
    <w:rsid w:val="00FB0018"/>
  </w:style>
  <w:style w:type="paragraph" w:customStyle="1" w:styleId="7E0467E5FC5045999C54CAFCB7B15EF9">
    <w:name w:val="7E0467E5FC5045999C54CAFCB7B15EF9"/>
    <w:rsid w:val="00FB0018"/>
  </w:style>
  <w:style w:type="paragraph" w:customStyle="1" w:styleId="3348D280F5024979B39EC13B160C1617">
    <w:name w:val="3348D280F5024979B39EC13B160C1617"/>
    <w:rsid w:val="00FB0018"/>
  </w:style>
  <w:style w:type="paragraph" w:customStyle="1" w:styleId="EDD4E65FCCFB423ABE47F0478C6D1606">
    <w:name w:val="EDD4E65FCCFB423ABE47F0478C6D1606"/>
    <w:rsid w:val="00FB0018"/>
  </w:style>
  <w:style w:type="paragraph" w:customStyle="1" w:styleId="19BEE797DCCB43A688810418895C634C">
    <w:name w:val="19BEE797DCCB43A688810418895C634C"/>
    <w:rsid w:val="00FB0018"/>
  </w:style>
  <w:style w:type="paragraph" w:customStyle="1" w:styleId="4616C79E90864C7F86D0B2DC10071BB5">
    <w:name w:val="4616C79E90864C7F86D0B2DC10071BB5"/>
    <w:rsid w:val="00FB0018"/>
  </w:style>
  <w:style w:type="paragraph" w:customStyle="1" w:styleId="A5A633443B6F44C9A90BE647204816EE">
    <w:name w:val="A5A633443B6F44C9A90BE647204816EE"/>
    <w:rsid w:val="00FB0018"/>
  </w:style>
  <w:style w:type="paragraph" w:customStyle="1" w:styleId="33CB508FB1D74DBD999234E9280140B8">
    <w:name w:val="33CB508FB1D74DBD999234E9280140B8"/>
    <w:rsid w:val="00FB0018"/>
  </w:style>
  <w:style w:type="paragraph" w:customStyle="1" w:styleId="D03D7B268D71473EA74B76AAD3764B80">
    <w:name w:val="D03D7B268D71473EA74B76AAD3764B80"/>
    <w:rsid w:val="00FB0018"/>
  </w:style>
  <w:style w:type="paragraph" w:customStyle="1" w:styleId="A59FFE3605D14FDD8060F5D358419330">
    <w:name w:val="A59FFE3605D14FDD8060F5D358419330"/>
    <w:rsid w:val="00FB0018"/>
  </w:style>
  <w:style w:type="paragraph" w:customStyle="1" w:styleId="6A84EC2B46774A21AB71F030B0D31360">
    <w:name w:val="6A84EC2B46774A21AB71F030B0D31360"/>
    <w:rsid w:val="00FB0018"/>
  </w:style>
  <w:style w:type="paragraph" w:customStyle="1" w:styleId="F04AE5482C954C8C8FDE67314B2712D6">
    <w:name w:val="F04AE5482C954C8C8FDE67314B2712D6"/>
    <w:rsid w:val="00FB0018"/>
  </w:style>
  <w:style w:type="paragraph" w:customStyle="1" w:styleId="7E5065C5DCF14234BA9BEE414518FF59">
    <w:name w:val="7E5065C5DCF14234BA9BEE414518FF59"/>
    <w:rsid w:val="00FB0018"/>
  </w:style>
  <w:style w:type="paragraph" w:customStyle="1" w:styleId="4737A48B5A31475A91EF6DB76C645560">
    <w:name w:val="4737A48B5A31475A91EF6DB76C645560"/>
    <w:rsid w:val="00FB0018"/>
  </w:style>
  <w:style w:type="paragraph" w:customStyle="1" w:styleId="C729C5CB0F8E4EA4AB82DE2CACA8C96B">
    <w:name w:val="C729C5CB0F8E4EA4AB82DE2CACA8C96B"/>
    <w:rsid w:val="00FB0018"/>
  </w:style>
  <w:style w:type="paragraph" w:customStyle="1" w:styleId="F8F79129F70644D8A8087CA6AE682E48">
    <w:name w:val="F8F79129F70644D8A8087CA6AE682E48"/>
    <w:rsid w:val="00FB0018"/>
  </w:style>
  <w:style w:type="paragraph" w:customStyle="1" w:styleId="FF53D555DC124D15A403DEE252CDAE86">
    <w:name w:val="FF53D555DC124D15A403DEE252CDAE86"/>
    <w:rsid w:val="00FB0018"/>
  </w:style>
  <w:style w:type="paragraph" w:customStyle="1" w:styleId="E882B2BC589D4E7DB1674A1C7141EDF3">
    <w:name w:val="E882B2BC589D4E7DB1674A1C7141EDF3"/>
    <w:rsid w:val="00FB0018"/>
  </w:style>
  <w:style w:type="paragraph" w:customStyle="1" w:styleId="9FD9BFDDE7A44E3EB0D04E43DA4867A0">
    <w:name w:val="9FD9BFDDE7A44E3EB0D04E43DA4867A0"/>
    <w:rsid w:val="00FB0018"/>
  </w:style>
  <w:style w:type="paragraph" w:customStyle="1" w:styleId="72776A6390AB4738B77A79DB214239A9">
    <w:name w:val="72776A6390AB4738B77A79DB214239A9"/>
    <w:rsid w:val="00FB0018"/>
  </w:style>
  <w:style w:type="paragraph" w:customStyle="1" w:styleId="944808AA1B9C45618416349CE095335A">
    <w:name w:val="944808AA1B9C45618416349CE095335A"/>
    <w:rsid w:val="00FB0018"/>
  </w:style>
  <w:style w:type="paragraph" w:customStyle="1" w:styleId="215D3779A4064DD7BEE29B274AF5216A">
    <w:name w:val="215D3779A4064DD7BEE29B274AF5216A"/>
    <w:rsid w:val="00FB0018"/>
  </w:style>
  <w:style w:type="paragraph" w:customStyle="1" w:styleId="6F1B85A6A26B4A549524C2E32C2E6137">
    <w:name w:val="6F1B85A6A26B4A549524C2E32C2E6137"/>
    <w:rsid w:val="00FB0018"/>
  </w:style>
  <w:style w:type="paragraph" w:customStyle="1" w:styleId="909CDC68281E46E6A9B1FF6EB8CE894E">
    <w:name w:val="909CDC68281E46E6A9B1FF6EB8CE894E"/>
    <w:rsid w:val="00FB0018"/>
  </w:style>
  <w:style w:type="paragraph" w:customStyle="1" w:styleId="A78F38F3E57A41BEA7F7B80C2FB8F2C3">
    <w:name w:val="A78F38F3E57A41BEA7F7B80C2FB8F2C3"/>
    <w:rsid w:val="00FB0018"/>
  </w:style>
  <w:style w:type="paragraph" w:customStyle="1" w:styleId="365D8C0F79644699908E4431AF7F7E92">
    <w:name w:val="365D8C0F79644699908E4431AF7F7E92"/>
    <w:rsid w:val="00FB0018"/>
  </w:style>
  <w:style w:type="paragraph" w:customStyle="1" w:styleId="9D2A81D8C70040A6ABBAD339B7DCC4C2">
    <w:name w:val="9D2A81D8C70040A6ABBAD339B7DCC4C2"/>
    <w:rsid w:val="00FB0018"/>
  </w:style>
  <w:style w:type="paragraph" w:customStyle="1" w:styleId="A51970B5C3464CDA9D9DF03201D0DFD2">
    <w:name w:val="A51970B5C3464CDA9D9DF03201D0DFD2"/>
    <w:rsid w:val="00FB0018"/>
  </w:style>
  <w:style w:type="paragraph" w:customStyle="1" w:styleId="9B6AF6B3D1FA4916B7B364723469931C">
    <w:name w:val="9B6AF6B3D1FA4916B7B364723469931C"/>
    <w:rsid w:val="00FB0018"/>
  </w:style>
  <w:style w:type="paragraph" w:customStyle="1" w:styleId="85A78048F7E948B5BD4F728F06A65F59">
    <w:name w:val="85A78048F7E948B5BD4F728F06A65F59"/>
    <w:rsid w:val="00FB0018"/>
  </w:style>
  <w:style w:type="paragraph" w:customStyle="1" w:styleId="00E811B098294D7AAB3C935046CE7579">
    <w:name w:val="00E811B098294D7AAB3C935046CE7579"/>
    <w:rsid w:val="00FB0018"/>
  </w:style>
  <w:style w:type="paragraph" w:customStyle="1" w:styleId="ED335935B19F400C8989DCA32F9F7E1B">
    <w:name w:val="ED335935B19F400C8989DCA32F9F7E1B"/>
    <w:rsid w:val="00FB0018"/>
  </w:style>
  <w:style w:type="paragraph" w:customStyle="1" w:styleId="B2D1EA95F25C46DEB9A3EC77E95227F6">
    <w:name w:val="B2D1EA95F25C46DEB9A3EC77E95227F6"/>
    <w:rsid w:val="00FB0018"/>
  </w:style>
  <w:style w:type="paragraph" w:customStyle="1" w:styleId="5BCF6039072846B88370FC013956CA02">
    <w:name w:val="5BCF6039072846B88370FC013956CA02"/>
    <w:rsid w:val="00FB0018"/>
  </w:style>
  <w:style w:type="paragraph" w:customStyle="1" w:styleId="3DF2BB1EDB5044DE844372E87AAAB7AB">
    <w:name w:val="3DF2BB1EDB5044DE844372E87AAAB7AB"/>
    <w:rsid w:val="00FB0018"/>
  </w:style>
  <w:style w:type="paragraph" w:customStyle="1" w:styleId="258F08FFDF074307BB25AE77A9F838CF">
    <w:name w:val="258F08FFDF074307BB25AE77A9F838CF"/>
    <w:rsid w:val="00FB0018"/>
  </w:style>
  <w:style w:type="paragraph" w:customStyle="1" w:styleId="B76909A6D0284F5F8E29B0ADDF4E8987">
    <w:name w:val="B76909A6D0284F5F8E29B0ADDF4E8987"/>
    <w:rsid w:val="00FB0018"/>
  </w:style>
  <w:style w:type="paragraph" w:customStyle="1" w:styleId="6F98EB08FD4A443CAD4BA692764B3810">
    <w:name w:val="6F98EB08FD4A443CAD4BA692764B3810"/>
    <w:rsid w:val="00FB0018"/>
  </w:style>
  <w:style w:type="paragraph" w:customStyle="1" w:styleId="875ED2E88BA94EF9A59D4EA1A6CC2FCF">
    <w:name w:val="875ED2E88BA94EF9A59D4EA1A6CC2FCF"/>
    <w:rsid w:val="00FB0018"/>
  </w:style>
  <w:style w:type="paragraph" w:customStyle="1" w:styleId="DBE67B7E1FE545C6AB8CB686A90283F8">
    <w:name w:val="DBE67B7E1FE545C6AB8CB686A90283F8"/>
    <w:rsid w:val="00FB0018"/>
  </w:style>
  <w:style w:type="paragraph" w:customStyle="1" w:styleId="9D69153162834C1EBED72268A693F6B6">
    <w:name w:val="9D69153162834C1EBED72268A693F6B6"/>
    <w:rsid w:val="00FB0018"/>
  </w:style>
  <w:style w:type="paragraph" w:customStyle="1" w:styleId="9816EC570AD84344ABCF7E8862E31957">
    <w:name w:val="9816EC570AD84344ABCF7E8862E31957"/>
    <w:rsid w:val="00FB0018"/>
  </w:style>
  <w:style w:type="paragraph" w:customStyle="1" w:styleId="E9B2ED5DFFF0457489F8E685D71BD6F7">
    <w:name w:val="E9B2ED5DFFF0457489F8E685D71BD6F7"/>
    <w:rsid w:val="00FB0018"/>
  </w:style>
  <w:style w:type="paragraph" w:customStyle="1" w:styleId="63EFF00479AE47E885F73E35E6B3DED7">
    <w:name w:val="63EFF00479AE47E885F73E35E6B3DED7"/>
    <w:rsid w:val="00FB0018"/>
  </w:style>
  <w:style w:type="paragraph" w:customStyle="1" w:styleId="7705C6A2485940048B461F01974EDC9D">
    <w:name w:val="7705C6A2485940048B461F01974EDC9D"/>
    <w:rsid w:val="00FB0018"/>
  </w:style>
  <w:style w:type="paragraph" w:customStyle="1" w:styleId="EF4338D3E2394A96A0DFB361947E7212">
    <w:name w:val="EF4338D3E2394A96A0DFB361947E7212"/>
    <w:rsid w:val="00FB0018"/>
  </w:style>
  <w:style w:type="paragraph" w:customStyle="1" w:styleId="BAFC3E855B24442690B8A649506FD5A2">
    <w:name w:val="BAFC3E855B24442690B8A649506FD5A2"/>
    <w:rsid w:val="00FB0018"/>
  </w:style>
  <w:style w:type="paragraph" w:customStyle="1" w:styleId="40D9470D6FED4BF7ACD1BF75BBB8B1B6">
    <w:name w:val="40D9470D6FED4BF7ACD1BF75BBB8B1B6"/>
    <w:rsid w:val="00FB0018"/>
  </w:style>
  <w:style w:type="paragraph" w:customStyle="1" w:styleId="BD3FF2B56FA444F284AA6D5C66A1672B">
    <w:name w:val="BD3FF2B56FA444F284AA6D5C66A1672B"/>
    <w:rsid w:val="00FB0018"/>
  </w:style>
  <w:style w:type="paragraph" w:customStyle="1" w:styleId="C17A743391E549EB8E34B36A7B8C8A60">
    <w:name w:val="C17A743391E549EB8E34B36A7B8C8A60"/>
    <w:rsid w:val="00FB0018"/>
  </w:style>
  <w:style w:type="paragraph" w:customStyle="1" w:styleId="F096784EF061431D9BF23E3BA112AB25">
    <w:name w:val="F096784EF061431D9BF23E3BA112AB25"/>
    <w:rsid w:val="00FB0018"/>
  </w:style>
  <w:style w:type="paragraph" w:customStyle="1" w:styleId="2455BCF6DD404F1F830973F9E8F0846E">
    <w:name w:val="2455BCF6DD404F1F830973F9E8F0846E"/>
    <w:rsid w:val="00FB0018"/>
  </w:style>
  <w:style w:type="paragraph" w:customStyle="1" w:styleId="45A08C09E8EF44BA9247706F399DB99A">
    <w:name w:val="45A08C09E8EF44BA9247706F399DB99A"/>
    <w:rsid w:val="00FB0018"/>
  </w:style>
  <w:style w:type="paragraph" w:customStyle="1" w:styleId="656CF185210142F0AC3DE3123A10E535">
    <w:name w:val="656CF185210142F0AC3DE3123A10E535"/>
    <w:rsid w:val="00FB0018"/>
  </w:style>
  <w:style w:type="paragraph" w:customStyle="1" w:styleId="914F5008BCC34A459E6A5DB2661FA437">
    <w:name w:val="914F5008BCC34A459E6A5DB2661FA437"/>
    <w:rsid w:val="00FB0018"/>
  </w:style>
  <w:style w:type="paragraph" w:customStyle="1" w:styleId="52531E74C6114C97894DB617E70E53EB">
    <w:name w:val="52531E74C6114C97894DB617E70E53EB"/>
    <w:rsid w:val="00FB0018"/>
  </w:style>
  <w:style w:type="paragraph" w:customStyle="1" w:styleId="F6E060DC165A4A838D23074F5FF64FDF">
    <w:name w:val="F6E060DC165A4A838D23074F5FF64FDF"/>
    <w:rsid w:val="00FB0018"/>
  </w:style>
  <w:style w:type="paragraph" w:customStyle="1" w:styleId="76FC38AEC7B64CA197FC1053EFB8D049">
    <w:name w:val="76FC38AEC7B64CA197FC1053EFB8D049"/>
    <w:rsid w:val="00FB0018"/>
  </w:style>
  <w:style w:type="paragraph" w:customStyle="1" w:styleId="A90C7DE05B17427F8C71C4083D98902D">
    <w:name w:val="A90C7DE05B17427F8C71C4083D98902D"/>
    <w:rsid w:val="00FB0018"/>
  </w:style>
  <w:style w:type="paragraph" w:customStyle="1" w:styleId="AB50BDCF84064591BCC51D2C4E8B0F75">
    <w:name w:val="AB50BDCF84064591BCC51D2C4E8B0F75"/>
    <w:rsid w:val="00FB0018"/>
  </w:style>
  <w:style w:type="paragraph" w:customStyle="1" w:styleId="DA7C7246641E41088E63FC1B4FD62F23">
    <w:name w:val="DA7C7246641E41088E63FC1B4FD62F23"/>
    <w:rsid w:val="00FB0018"/>
  </w:style>
  <w:style w:type="paragraph" w:customStyle="1" w:styleId="1BC9F236947848268A09D5326ABF93B7">
    <w:name w:val="1BC9F236947848268A09D5326ABF93B7"/>
    <w:rsid w:val="00FB0018"/>
  </w:style>
  <w:style w:type="paragraph" w:customStyle="1" w:styleId="932CA428C2B44991B471044F73A13389">
    <w:name w:val="932CA428C2B44991B471044F73A13389"/>
    <w:rsid w:val="00FB0018"/>
  </w:style>
  <w:style w:type="paragraph" w:customStyle="1" w:styleId="C3FB267B17C74C3EAF741C1A7A4EFB99">
    <w:name w:val="C3FB267B17C74C3EAF741C1A7A4EFB99"/>
    <w:rsid w:val="00FB0018"/>
  </w:style>
  <w:style w:type="paragraph" w:customStyle="1" w:styleId="71DB8C30352047239920A07782CBDF08">
    <w:name w:val="71DB8C30352047239920A07782CBDF08"/>
    <w:rsid w:val="00FB0018"/>
  </w:style>
  <w:style w:type="paragraph" w:customStyle="1" w:styleId="05A0617C373841059EE4D9A4D12ED6BA">
    <w:name w:val="05A0617C373841059EE4D9A4D12ED6BA"/>
    <w:rsid w:val="00FB0018"/>
  </w:style>
  <w:style w:type="paragraph" w:customStyle="1" w:styleId="E550BB5567F7483595CAC6E6BEBDF0B0">
    <w:name w:val="E550BB5567F7483595CAC6E6BEBDF0B0"/>
    <w:rsid w:val="00FB0018"/>
  </w:style>
  <w:style w:type="paragraph" w:customStyle="1" w:styleId="1A9F1E1FF9A24CBBA9ADDB26FA335670">
    <w:name w:val="1A9F1E1FF9A24CBBA9ADDB26FA335670"/>
    <w:rsid w:val="00FB0018"/>
  </w:style>
  <w:style w:type="paragraph" w:customStyle="1" w:styleId="E7542E6D539D4C5F91EE561A7A835611">
    <w:name w:val="E7542E6D539D4C5F91EE561A7A835611"/>
    <w:rsid w:val="00FB0018"/>
  </w:style>
  <w:style w:type="paragraph" w:customStyle="1" w:styleId="9E2BDADA246E4ED593622BA28FA35ADF">
    <w:name w:val="9E2BDADA246E4ED593622BA28FA35ADF"/>
    <w:rsid w:val="00FB0018"/>
  </w:style>
  <w:style w:type="paragraph" w:customStyle="1" w:styleId="6AF5A7ED11194C0694B3E1B3E16E31E9">
    <w:name w:val="6AF5A7ED11194C0694B3E1B3E16E31E9"/>
    <w:rsid w:val="00FB0018"/>
  </w:style>
  <w:style w:type="paragraph" w:customStyle="1" w:styleId="1DB37265229145568691A3C2784B186B">
    <w:name w:val="1DB37265229145568691A3C2784B186B"/>
    <w:rsid w:val="00FB0018"/>
  </w:style>
  <w:style w:type="paragraph" w:customStyle="1" w:styleId="7DC983FA40EC4C2AAFB1002796D94E9A">
    <w:name w:val="7DC983FA40EC4C2AAFB1002796D94E9A"/>
    <w:rsid w:val="00FB0018"/>
  </w:style>
  <w:style w:type="paragraph" w:customStyle="1" w:styleId="EF99D7A1155F4F419027729CF20D8343">
    <w:name w:val="EF99D7A1155F4F419027729CF20D8343"/>
    <w:rsid w:val="00FB0018"/>
  </w:style>
  <w:style w:type="paragraph" w:customStyle="1" w:styleId="09D54CADD0744DF79AA6E4BA62F66ED3">
    <w:name w:val="09D54CADD0744DF79AA6E4BA62F66ED3"/>
    <w:rsid w:val="00FB0018"/>
  </w:style>
  <w:style w:type="paragraph" w:customStyle="1" w:styleId="0A0F3A33B98548B4A6C35C3076426341">
    <w:name w:val="0A0F3A33B98548B4A6C35C3076426341"/>
    <w:rsid w:val="00FB0018"/>
  </w:style>
  <w:style w:type="paragraph" w:customStyle="1" w:styleId="1960A216164C4BABB3970D8A6C16FF3D">
    <w:name w:val="1960A216164C4BABB3970D8A6C16FF3D"/>
    <w:rsid w:val="00FB0018"/>
  </w:style>
  <w:style w:type="paragraph" w:customStyle="1" w:styleId="B0B275A3E85F40EFAFCEE45BFC32D752">
    <w:name w:val="B0B275A3E85F40EFAFCEE45BFC32D752"/>
    <w:rsid w:val="00FB0018"/>
  </w:style>
  <w:style w:type="paragraph" w:customStyle="1" w:styleId="3054FE95A6E14C9CA3346485908F7331">
    <w:name w:val="3054FE95A6E14C9CA3346485908F7331"/>
    <w:rsid w:val="00FB0018"/>
  </w:style>
  <w:style w:type="paragraph" w:customStyle="1" w:styleId="F0EFA2E5073C4C6CAB57A38810057846">
    <w:name w:val="F0EFA2E5073C4C6CAB57A38810057846"/>
    <w:rsid w:val="00FB0018"/>
  </w:style>
  <w:style w:type="paragraph" w:customStyle="1" w:styleId="2186771718A04733B9BEE4ACC5FFF176">
    <w:name w:val="2186771718A04733B9BEE4ACC5FFF176"/>
    <w:rsid w:val="00FB0018"/>
  </w:style>
  <w:style w:type="paragraph" w:customStyle="1" w:styleId="45807FC18B4D4B958D55D6E2AADF5B11">
    <w:name w:val="45807FC18B4D4B958D55D6E2AADF5B11"/>
    <w:rsid w:val="00FB0018"/>
  </w:style>
  <w:style w:type="paragraph" w:customStyle="1" w:styleId="9D9EB0E0FD444F97B97A49F53D228DAE">
    <w:name w:val="9D9EB0E0FD444F97B97A49F53D228DAE"/>
    <w:rsid w:val="00FB0018"/>
  </w:style>
  <w:style w:type="paragraph" w:customStyle="1" w:styleId="8225DC741FE44A6593687E288687A66E">
    <w:name w:val="8225DC741FE44A6593687E288687A66E"/>
    <w:rsid w:val="00FB0018"/>
  </w:style>
  <w:style w:type="paragraph" w:customStyle="1" w:styleId="05891AB71E39439D8DD95EBF960EB36B">
    <w:name w:val="05891AB71E39439D8DD95EBF960EB36B"/>
    <w:rsid w:val="00FB0018"/>
  </w:style>
  <w:style w:type="paragraph" w:customStyle="1" w:styleId="2AA2010516504807B138F584798CEC3F">
    <w:name w:val="2AA2010516504807B138F584798CEC3F"/>
    <w:rsid w:val="00FB0018"/>
  </w:style>
  <w:style w:type="paragraph" w:customStyle="1" w:styleId="1E6DA64CBA4E4F8DBAB9F83EC4427B8F">
    <w:name w:val="1E6DA64CBA4E4F8DBAB9F83EC4427B8F"/>
    <w:rsid w:val="00FB0018"/>
  </w:style>
  <w:style w:type="paragraph" w:customStyle="1" w:styleId="18EC80CDF9294289BB717CBCFAFF8297">
    <w:name w:val="18EC80CDF9294289BB717CBCFAFF8297"/>
    <w:rsid w:val="00FB0018"/>
  </w:style>
  <w:style w:type="paragraph" w:customStyle="1" w:styleId="581D36494E0849F2BFF8724D290B7BD7">
    <w:name w:val="581D36494E0849F2BFF8724D290B7BD7"/>
    <w:rsid w:val="00FB0018"/>
  </w:style>
  <w:style w:type="paragraph" w:customStyle="1" w:styleId="F3866086FEB94ECE8EF7124143D5DB1D">
    <w:name w:val="F3866086FEB94ECE8EF7124143D5DB1D"/>
    <w:rsid w:val="00FB0018"/>
  </w:style>
  <w:style w:type="paragraph" w:customStyle="1" w:styleId="D20AB13FD5FB4F6AACEB569763BA8D85">
    <w:name w:val="D20AB13FD5FB4F6AACEB569763BA8D85"/>
    <w:rsid w:val="00FB0018"/>
  </w:style>
  <w:style w:type="paragraph" w:customStyle="1" w:styleId="9A95C9959ACE4AAC9B6235C01F5C0CC3">
    <w:name w:val="9A95C9959ACE4AAC9B6235C01F5C0CC3"/>
    <w:rsid w:val="00FB0018"/>
  </w:style>
  <w:style w:type="paragraph" w:customStyle="1" w:styleId="A0A5A5B7C0804B63A80CA50262FCC8A9">
    <w:name w:val="A0A5A5B7C0804B63A80CA50262FCC8A9"/>
    <w:rsid w:val="00FB0018"/>
  </w:style>
  <w:style w:type="paragraph" w:customStyle="1" w:styleId="764BA84CA7C2493F95D157A441380286">
    <w:name w:val="764BA84CA7C2493F95D157A441380286"/>
    <w:rsid w:val="00FB0018"/>
  </w:style>
  <w:style w:type="paragraph" w:customStyle="1" w:styleId="7B7036B1B6C346D99F36E61EA76AC079">
    <w:name w:val="7B7036B1B6C346D99F36E61EA76AC079"/>
    <w:rsid w:val="00FB0018"/>
  </w:style>
  <w:style w:type="paragraph" w:customStyle="1" w:styleId="4D074D5F4050455AAC944D6C15FF0A84">
    <w:name w:val="4D074D5F4050455AAC944D6C15FF0A84"/>
    <w:rsid w:val="00FB0018"/>
  </w:style>
  <w:style w:type="paragraph" w:customStyle="1" w:styleId="C18A4539ED294383A7F533E858E0E2BE">
    <w:name w:val="C18A4539ED294383A7F533E858E0E2BE"/>
    <w:rsid w:val="00FB0018"/>
  </w:style>
  <w:style w:type="paragraph" w:customStyle="1" w:styleId="2D9011D2A56142D6B2BCAA4FC6852653">
    <w:name w:val="2D9011D2A56142D6B2BCAA4FC6852653"/>
    <w:rsid w:val="00FB0018"/>
  </w:style>
  <w:style w:type="paragraph" w:customStyle="1" w:styleId="28B5B72C399947DDB0EFC2EC3906046C">
    <w:name w:val="28B5B72C399947DDB0EFC2EC3906046C"/>
    <w:rsid w:val="00FB0018"/>
  </w:style>
  <w:style w:type="paragraph" w:customStyle="1" w:styleId="371B1CCF3B884475B5082ACB2157323F">
    <w:name w:val="371B1CCF3B884475B5082ACB2157323F"/>
    <w:rsid w:val="00FB0018"/>
  </w:style>
  <w:style w:type="paragraph" w:customStyle="1" w:styleId="4A1708DB02AC4118AAF14C4D8EBDDC46">
    <w:name w:val="4A1708DB02AC4118AAF14C4D8EBDDC46"/>
    <w:rsid w:val="00FB0018"/>
  </w:style>
  <w:style w:type="paragraph" w:customStyle="1" w:styleId="733CAA85CAFC42BF9C8DE5709D22298F">
    <w:name w:val="733CAA85CAFC42BF9C8DE5709D22298F"/>
    <w:rsid w:val="00FB0018"/>
  </w:style>
  <w:style w:type="paragraph" w:customStyle="1" w:styleId="BFA9A0B758A94B608ED6834A6DC0BD9A">
    <w:name w:val="BFA9A0B758A94B608ED6834A6DC0BD9A"/>
    <w:rsid w:val="00FB0018"/>
  </w:style>
  <w:style w:type="paragraph" w:customStyle="1" w:styleId="10DDA8E8AA5B4AA4B63DA173BF1A6BC7">
    <w:name w:val="10DDA8E8AA5B4AA4B63DA173BF1A6BC7"/>
    <w:rsid w:val="00FB0018"/>
  </w:style>
  <w:style w:type="paragraph" w:customStyle="1" w:styleId="6FE14E8E85BD4A4CB528CDE8F57744B3">
    <w:name w:val="6FE14E8E85BD4A4CB528CDE8F57744B3"/>
    <w:rsid w:val="00FB0018"/>
  </w:style>
  <w:style w:type="paragraph" w:customStyle="1" w:styleId="032D65D27E844DA28A1B8560CA8760BA">
    <w:name w:val="032D65D27E844DA28A1B8560CA8760BA"/>
    <w:rsid w:val="00FB0018"/>
  </w:style>
  <w:style w:type="paragraph" w:customStyle="1" w:styleId="4D8072AB1CF94EC0896CA478978C47E3">
    <w:name w:val="4D8072AB1CF94EC0896CA478978C47E3"/>
    <w:rsid w:val="00FB0018"/>
  </w:style>
  <w:style w:type="paragraph" w:customStyle="1" w:styleId="438852CC22AB4FA48878590C4E22C32E">
    <w:name w:val="438852CC22AB4FA48878590C4E22C32E"/>
    <w:rsid w:val="00FB0018"/>
  </w:style>
  <w:style w:type="paragraph" w:customStyle="1" w:styleId="6B68B629D01744EDACB5BDB8C1671B61">
    <w:name w:val="6B68B629D01744EDACB5BDB8C1671B61"/>
    <w:rsid w:val="00FB0018"/>
  </w:style>
  <w:style w:type="paragraph" w:customStyle="1" w:styleId="C4A09ED60B494C15A83818F73304CF87">
    <w:name w:val="C4A09ED60B494C15A83818F73304CF87"/>
    <w:rsid w:val="00FB0018"/>
  </w:style>
  <w:style w:type="paragraph" w:customStyle="1" w:styleId="D57F9AE504994193B2241B65B75390B1">
    <w:name w:val="D57F9AE504994193B2241B65B75390B1"/>
    <w:rsid w:val="00FB0018"/>
  </w:style>
  <w:style w:type="paragraph" w:customStyle="1" w:styleId="B1E5F387662A48A5809E89A3432F280D">
    <w:name w:val="B1E5F387662A48A5809E89A3432F280D"/>
    <w:rsid w:val="00FB0018"/>
  </w:style>
  <w:style w:type="paragraph" w:customStyle="1" w:styleId="37B41A784EE24ED0B728BFFE627C5D08">
    <w:name w:val="37B41A784EE24ED0B728BFFE627C5D08"/>
    <w:rsid w:val="00FB0018"/>
  </w:style>
  <w:style w:type="paragraph" w:customStyle="1" w:styleId="F87DBD5B8098493884A35F0AF44B4A98">
    <w:name w:val="F87DBD5B8098493884A35F0AF44B4A98"/>
    <w:rsid w:val="00FB0018"/>
  </w:style>
  <w:style w:type="paragraph" w:customStyle="1" w:styleId="B8956B6059784823991B1C56CC663134">
    <w:name w:val="B8956B6059784823991B1C56CC663134"/>
    <w:rsid w:val="00FB0018"/>
  </w:style>
  <w:style w:type="paragraph" w:customStyle="1" w:styleId="FE7EF776CA2B4E7D92A2B5CAAFDA9357">
    <w:name w:val="FE7EF776CA2B4E7D92A2B5CAAFDA9357"/>
    <w:rsid w:val="00FB0018"/>
  </w:style>
  <w:style w:type="paragraph" w:customStyle="1" w:styleId="4EBDA0E767314A69813DDDDDF73F44C7">
    <w:name w:val="4EBDA0E767314A69813DDDDDF73F44C7"/>
    <w:rsid w:val="00FB0018"/>
  </w:style>
  <w:style w:type="paragraph" w:customStyle="1" w:styleId="75C50CC706A944469A875F870897D21D">
    <w:name w:val="75C50CC706A944469A875F870897D21D"/>
    <w:rsid w:val="00FB0018"/>
  </w:style>
  <w:style w:type="paragraph" w:customStyle="1" w:styleId="5C87F2E6938C448E9526D74042EAF39C">
    <w:name w:val="5C87F2E6938C448E9526D74042EAF39C"/>
    <w:rsid w:val="00FB0018"/>
  </w:style>
  <w:style w:type="paragraph" w:customStyle="1" w:styleId="3497BB8ED0324A739497FD6BC0B79060">
    <w:name w:val="3497BB8ED0324A739497FD6BC0B79060"/>
    <w:rsid w:val="00FB0018"/>
  </w:style>
  <w:style w:type="paragraph" w:customStyle="1" w:styleId="8D381AE92C56436B9E26687AB5A333AE">
    <w:name w:val="8D381AE92C56436B9E26687AB5A333AE"/>
    <w:rsid w:val="00FB0018"/>
  </w:style>
  <w:style w:type="paragraph" w:customStyle="1" w:styleId="8B136886BCCD46CD932CAFCFB55DDDD3">
    <w:name w:val="8B136886BCCD46CD932CAFCFB55DDDD3"/>
    <w:rsid w:val="00FB0018"/>
  </w:style>
  <w:style w:type="paragraph" w:customStyle="1" w:styleId="56CD163DC2374734A292454DF5EC0EA6">
    <w:name w:val="56CD163DC2374734A292454DF5EC0EA6"/>
    <w:rsid w:val="00FB0018"/>
  </w:style>
  <w:style w:type="paragraph" w:customStyle="1" w:styleId="38034438634340E18B1B86847512B979">
    <w:name w:val="38034438634340E18B1B86847512B979"/>
    <w:rsid w:val="00FB0018"/>
  </w:style>
  <w:style w:type="paragraph" w:customStyle="1" w:styleId="743BEAB739714FE4BF5076941952049C">
    <w:name w:val="743BEAB739714FE4BF5076941952049C"/>
    <w:rsid w:val="00FB0018"/>
  </w:style>
  <w:style w:type="paragraph" w:customStyle="1" w:styleId="B95611D432724D9DBA3CFA3BFAD5DC9C">
    <w:name w:val="B95611D432724D9DBA3CFA3BFAD5DC9C"/>
    <w:rsid w:val="00FB0018"/>
  </w:style>
  <w:style w:type="paragraph" w:customStyle="1" w:styleId="5E4DE8302B8647F687BAF3686744514D">
    <w:name w:val="5E4DE8302B8647F687BAF3686744514D"/>
    <w:rsid w:val="00FB0018"/>
  </w:style>
  <w:style w:type="paragraph" w:customStyle="1" w:styleId="3D90682C0B77409A9447C34189A76D4F">
    <w:name w:val="3D90682C0B77409A9447C34189A76D4F"/>
    <w:rsid w:val="00FB0018"/>
  </w:style>
  <w:style w:type="paragraph" w:customStyle="1" w:styleId="15290FBCE255452187A946C95D91DA48">
    <w:name w:val="15290FBCE255452187A946C95D91DA48"/>
    <w:rsid w:val="00FB0018"/>
  </w:style>
  <w:style w:type="paragraph" w:customStyle="1" w:styleId="C6B640D29C2A4D8388DC4AB48C8198C4">
    <w:name w:val="C6B640D29C2A4D8388DC4AB48C8198C4"/>
    <w:rsid w:val="00FB0018"/>
  </w:style>
  <w:style w:type="paragraph" w:customStyle="1" w:styleId="8382AC24121C4D5CA7F5AA841DC0AC29">
    <w:name w:val="8382AC24121C4D5CA7F5AA841DC0AC29"/>
    <w:rsid w:val="00FB0018"/>
  </w:style>
  <w:style w:type="paragraph" w:customStyle="1" w:styleId="509F035E755243028D9C77126DC6DDAE">
    <w:name w:val="509F035E755243028D9C77126DC6DDAE"/>
    <w:rsid w:val="00FB0018"/>
  </w:style>
  <w:style w:type="paragraph" w:customStyle="1" w:styleId="B19C39AD4A234F5A8041721867F7EB44">
    <w:name w:val="B19C39AD4A234F5A8041721867F7EB44"/>
    <w:rsid w:val="00FB0018"/>
  </w:style>
  <w:style w:type="paragraph" w:customStyle="1" w:styleId="FF3C932C23C844358831D9EC97024CB5">
    <w:name w:val="FF3C932C23C844358831D9EC97024CB5"/>
    <w:rsid w:val="00FB0018"/>
  </w:style>
  <w:style w:type="paragraph" w:customStyle="1" w:styleId="C7F8F1435278448F80CADC954626B272">
    <w:name w:val="C7F8F1435278448F80CADC954626B272"/>
    <w:rsid w:val="00FB0018"/>
  </w:style>
  <w:style w:type="paragraph" w:customStyle="1" w:styleId="118E175F3C6E445381D94FB7E519B36A">
    <w:name w:val="118E175F3C6E445381D94FB7E519B36A"/>
    <w:rsid w:val="00FB0018"/>
  </w:style>
  <w:style w:type="paragraph" w:customStyle="1" w:styleId="7DFE0CBDDC5F4CC7833D0AB659BB27FE">
    <w:name w:val="7DFE0CBDDC5F4CC7833D0AB659BB27FE"/>
    <w:rsid w:val="00FB0018"/>
  </w:style>
  <w:style w:type="paragraph" w:customStyle="1" w:styleId="A5384363CA5F4B14A9CBC5B22F2412DC">
    <w:name w:val="A5384363CA5F4B14A9CBC5B22F2412DC"/>
    <w:rsid w:val="00FB0018"/>
  </w:style>
  <w:style w:type="paragraph" w:customStyle="1" w:styleId="1A309CEC6B3046578FBB6649E4B40157">
    <w:name w:val="1A309CEC6B3046578FBB6649E4B40157"/>
    <w:rsid w:val="00FB0018"/>
  </w:style>
  <w:style w:type="paragraph" w:customStyle="1" w:styleId="D85F7ECEAC134E789342C51012D0C47C">
    <w:name w:val="D85F7ECEAC134E789342C51012D0C47C"/>
    <w:rsid w:val="00FB0018"/>
  </w:style>
  <w:style w:type="paragraph" w:customStyle="1" w:styleId="B6CFDD4D41C940208B00C529BA6C45AF">
    <w:name w:val="B6CFDD4D41C940208B00C529BA6C45AF"/>
    <w:rsid w:val="00FB0018"/>
  </w:style>
  <w:style w:type="paragraph" w:customStyle="1" w:styleId="90280F6E73644AD289945F7C9EA416D8">
    <w:name w:val="90280F6E73644AD289945F7C9EA416D8"/>
    <w:rsid w:val="00FB0018"/>
  </w:style>
  <w:style w:type="paragraph" w:customStyle="1" w:styleId="8C70E4D32D6C4BA79BC055371F1E42BA">
    <w:name w:val="8C70E4D32D6C4BA79BC055371F1E42BA"/>
    <w:rsid w:val="00FB0018"/>
  </w:style>
  <w:style w:type="paragraph" w:customStyle="1" w:styleId="1EAB5316B28046899628D57023E3B0D6">
    <w:name w:val="1EAB5316B28046899628D57023E3B0D6"/>
    <w:rsid w:val="00FB0018"/>
  </w:style>
  <w:style w:type="paragraph" w:customStyle="1" w:styleId="94043ADDC3DE4BF5974281D6D9983380">
    <w:name w:val="94043ADDC3DE4BF5974281D6D9983380"/>
    <w:rsid w:val="00FB0018"/>
  </w:style>
  <w:style w:type="paragraph" w:customStyle="1" w:styleId="C413022539B04954B9E56C718D7D98F8">
    <w:name w:val="C413022539B04954B9E56C718D7D98F8"/>
    <w:rsid w:val="00FB0018"/>
  </w:style>
  <w:style w:type="paragraph" w:customStyle="1" w:styleId="8855EA75A7664F5BA7D9CC3EE4A313F3">
    <w:name w:val="8855EA75A7664F5BA7D9CC3EE4A313F3"/>
    <w:rsid w:val="00FB0018"/>
  </w:style>
  <w:style w:type="paragraph" w:customStyle="1" w:styleId="B08941BD41BD4E91BA93C974FAB70F24">
    <w:name w:val="B08941BD41BD4E91BA93C974FAB70F24"/>
    <w:rsid w:val="00FB0018"/>
  </w:style>
  <w:style w:type="paragraph" w:customStyle="1" w:styleId="266DDDBD57674261B1C466BF743781FD">
    <w:name w:val="266DDDBD57674261B1C466BF743781FD"/>
    <w:rsid w:val="00FB0018"/>
  </w:style>
  <w:style w:type="paragraph" w:customStyle="1" w:styleId="4D5100225E3A46D6B9ED678990F64905">
    <w:name w:val="4D5100225E3A46D6B9ED678990F64905"/>
    <w:rsid w:val="00FB0018"/>
  </w:style>
  <w:style w:type="paragraph" w:customStyle="1" w:styleId="EF52F45F7AC44AE2AAAF279DE589CC9B">
    <w:name w:val="EF52F45F7AC44AE2AAAF279DE589CC9B"/>
    <w:rsid w:val="00FB0018"/>
  </w:style>
  <w:style w:type="paragraph" w:customStyle="1" w:styleId="F4A0F98288EA4CF094001D541437D581">
    <w:name w:val="F4A0F98288EA4CF094001D541437D581"/>
    <w:rsid w:val="00FB0018"/>
  </w:style>
  <w:style w:type="paragraph" w:customStyle="1" w:styleId="0C928C39248E4423AF0E66A35AB5949F">
    <w:name w:val="0C928C39248E4423AF0E66A35AB5949F"/>
    <w:rsid w:val="00FB0018"/>
  </w:style>
  <w:style w:type="paragraph" w:customStyle="1" w:styleId="ADA0F6CBEA114F73A785C3694A5DCE21">
    <w:name w:val="ADA0F6CBEA114F73A785C3694A5DCE21"/>
    <w:rsid w:val="00FB0018"/>
  </w:style>
  <w:style w:type="paragraph" w:customStyle="1" w:styleId="7C98AC9EC42D4FFBAC0444BA69ACE5A6">
    <w:name w:val="7C98AC9EC42D4FFBAC0444BA69ACE5A6"/>
    <w:rsid w:val="00FB0018"/>
  </w:style>
  <w:style w:type="paragraph" w:customStyle="1" w:styleId="B202359B49234E34A21D45BAC553DDC4">
    <w:name w:val="B202359B49234E34A21D45BAC553DDC4"/>
    <w:rsid w:val="00FB0018"/>
  </w:style>
  <w:style w:type="paragraph" w:customStyle="1" w:styleId="52E103DB23814CB6B72DD195441A2BF1">
    <w:name w:val="52E103DB23814CB6B72DD195441A2BF1"/>
    <w:rsid w:val="00FB0018"/>
  </w:style>
  <w:style w:type="paragraph" w:customStyle="1" w:styleId="D3C6B21866954E9C80F36AD72BF776E7">
    <w:name w:val="D3C6B21866954E9C80F36AD72BF776E7"/>
    <w:rsid w:val="00FB0018"/>
  </w:style>
  <w:style w:type="paragraph" w:customStyle="1" w:styleId="3F0C77A6326A45C2940C392043C62B22">
    <w:name w:val="3F0C77A6326A45C2940C392043C62B22"/>
    <w:rsid w:val="00FB0018"/>
  </w:style>
  <w:style w:type="paragraph" w:customStyle="1" w:styleId="599DD11E36F74AC48BB18AC29BED7FDF">
    <w:name w:val="599DD11E36F74AC48BB18AC29BED7FDF"/>
    <w:rsid w:val="00FB0018"/>
  </w:style>
  <w:style w:type="paragraph" w:customStyle="1" w:styleId="079961251F8A429594A1BA4326CFF761">
    <w:name w:val="079961251F8A429594A1BA4326CFF761"/>
    <w:rsid w:val="00FB0018"/>
  </w:style>
  <w:style w:type="paragraph" w:customStyle="1" w:styleId="B7B0CCC503E2435C85A04F0DE0826249">
    <w:name w:val="B7B0CCC503E2435C85A04F0DE0826249"/>
    <w:rsid w:val="00FB0018"/>
  </w:style>
  <w:style w:type="paragraph" w:customStyle="1" w:styleId="51857DFFF55546F589112022A75B30C4">
    <w:name w:val="51857DFFF55546F589112022A75B30C4"/>
    <w:rsid w:val="00FB0018"/>
  </w:style>
  <w:style w:type="paragraph" w:customStyle="1" w:styleId="87629189ACBA4F459C6598E1C9A3C888">
    <w:name w:val="87629189ACBA4F459C6598E1C9A3C888"/>
    <w:rsid w:val="00FB0018"/>
  </w:style>
  <w:style w:type="paragraph" w:customStyle="1" w:styleId="4628F145A40D47909C5A29714F317A0F">
    <w:name w:val="4628F145A40D47909C5A29714F317A0F"/>
    <w:rsid w:val="00FB0018"/>
  </w:style>
  <w:style w:type="paragraph" w:customStyle="1" w:styleId="5179794063AA418BBC669FAA49ED5BB6">
    <w:name w:val="5179794063AA418BBC669FAA49ED5BB6"/>
    <w:rsid w:val="00FB0018"/>
  </w:style>
  <w:style w:type="paragraph" w:customStyle="1" w:styleId="464CF5C782FE421C9252DBC7EADA5D0C">
    <w:name w:val="464CF5C782FE421C9252DBC7EADA5D0C"/>
    <w:rsid w:val="00FB0018"/>
  </w:style>
  <w:style w:type="paragraph" w:customStyle="1" w:styleId="14A0CA478F394EA19065097F4B7BBEE2">
    <w:name w:val="14A0CA478F394EA19065097F4B7BBEE2"/>
    <w:rsid w:val="00FB0018"/>
  </w:style>
  <w:style w:type="paragraph" w:customStyle="1" w:styleId="DAF0DE1E9C9041FEB0F35D46F7040145">
    <w:name w:val="DAF0DE1E9C9041FEB0F35D46F7040145"/>
    <w:rsid w:val="00FB0018"/>
  </w:style>
  <w:style w:type="paragraph" w:customStyle="1" w:styleId="77B2CC9BC3FC4821A15B48516C5A5A5F">
    <w:name w:val="77B2CC9BC3FC4821A15B48516C5A5A5F"/>
    <w:rsid w:val="00FB0018"/>
  </w:style>
  <w:style w:type="paragraph" w:customStyle="1" w:styleId="8B9418CD03BF4310A609353ED15B563A">
    <w:name w:val="8B9418CD03BF4310A609353ED15B563A"/>
    <w:rsid w:val="00FB0018"/>
  </w:style>
  <w:style w:type="paragraph" w:customStyle="1" w:styleId="19B20D7D1CCE4B25BD7697502B054FD5">
    <w:name w:val="19B20D7D1CCE4B25BD7697502B054FD5"/>
    <w:rsid w:val="00FB0018"/>
  </w:style>
  <w:style w:type="paragraph" w:customStyle="1" w:styleId="D4239338712B4CC0BC19780E117E3B3C">
    <w:name w:val="D4239338712B4CC0BC19780E117E3B3C"/>
    <w:rsid w:val="00FB0018"/>
  </w:style>
  <w:style w:type="paragraph" w:customStyle="1" w:styleId="67AA516014CC4F369A12776E07BD523C">
    <w:name w:val="67AA516014CC4F369A12776E07BD523C"/>
    <w:rsid w:val="00FB0018"/>
  </w:style>
  <w:style w:type="paragraph" w:customStyle="1" w:styleId="D3FCEA03FE8F44D0B1FC2BD35FFF0933">
    <w:name w:val="D3FCEA03FE8F44D0B1FC2BD35FFF0933"/>
    <w:rsid w:val="00FB0018"/>
  </w:style>
  <w:style w:type="paragraph" w:customStyle="1" w:styleId="F0421983309043E7B61B05AD64943605">
    <w:name w:val="F0421983309043E7B61B05AD64943605"/>
    <w:rsid w:val="00FB0018"/>
  </w:style>
  <w:style w:type="paragraph" w:customStyle="1" w:styleId="81A2F3AAFF6F4942BC0A52767F7F052E">
    <w:name w:val="81A2F3AAFF6F4942BC0A52767F7F052E"/>
    <w:rsid w:val="00FB0018"/>
  </w:style>
  <w:style w:type="paragraph" w:customStyle="1" w:styleId="90923494E4D84BE588732F1EEFCFC9F1">
    <w:name w:val="90923494E4D84BE588732F1EEFCFC9F1"/>
    <w:rsid w:val="00FB0018"/>
  </w:style>
  <w:style w:type="paragraph" w:customStyle="1" w:styleId="67774FC7138B4B4E9E3F1CE4BD5CC408">
    <w:name w:val="67774FC7138B4B4E9E3F1CE4BD5CC408"/>
    <w:rsid w:val="00FB0018"/>
  </w:style>
  <w:style w:type="paragraph" w:customStyle="1" w:styleId="85C4BDCACE034682ADF937417C345F3F">
    <w:name w:val="85C4BDCACE034682ADF937417C345F3F"/>
    <w:rsid w:val="00FB0018"/>
  </w:style>
  <w:style w:type="paragraph" w:customStyle="1" w:styleId="030EA1E1EBAA49E7A8DFB6ABA48D6A77">
    <w:name w:val="030EA1E1EBAA49E7A8DFB6ABA48D6A77"/>
    <w:rsid w:val="00FB0018"/>
  </w:style>
  <w:style w:type="paragraph" w:customStyle="1" w:styleId="0E52E9138FA74ADAB52AD3F31CB1D4C6">
    <w:name w:val="0E52E9138FA74ADAB52AD3F31CB1D4C6"/>
    <w:rsid w:val="00FB0018"/>
  </w:style>
  <w:style w:type="paragraph" w:customStyle="1" w:styleId="BD7F1928AA014D4DA80A4BB6C0537ABE">
    <w:name w:val="BD7F1928AA014D4DA80A4BB6C0537ABE"/>
    <w:rsid w:val="00FB0018"/>
  </w:style>
  <w:style w:type="paragraph" w:customStyle="1" w:styleId="ABA6BDEACEB5498FA129CFBE7A90BC3B">
    <w:name w:val="ABA6BDEACEB5498FA129CFBE7A90BC3B"/>
    <w:rsid w:val="00FB0018"/>
  </w:style>
  <w:style w:type="paragraph" w:customStyle="1" w:styleId="C2F9E22AD1C941748B408B0D7B3DC7D0">
    <w:name w:val="C2F9E22AD1C941748B408B0D7B3DC7D0"/>
    <w:rsid w:val="00FB0018"/>
  </w:style>
  <w:style w:type="paragraph" w:customStyle="1" w:styleId="D4F3C261B4E6443E91EEAFE0F09B155F">
    <w:name w:val="D4F3C261B4E6443E91EEAFE0F09B155F"/>
    <w:rsid w:val="00FB0018"/>
  </w:style>
  <w:style w:type="paragraph" w:customStyle="1" w:styleId="5B18722B29434C89BB06982CDD33446A">
    <w:name w:val="5B18722B29434C89BB06982CDD33446A"/>
    <w:rsid w:val="00FB0018"/>
  </w:style>
  <w:style w:type="paragraph" w:customStyle="1" w:styleId="CE43AAB504504152954862ECA37E796C">
    <w:name w:val="CE43AAB504504152954862ECA37E796C"/>
    <w:rsid w:val="00FB0018"/>
  </w:style>
  <w:style w:type="paragraph" w:customStyle="1" w:styleId="3E8EDEEFF8A7424581685CBD65031ACE">
    <w:name w:val="3E8EDEEFF8A7424581685CBD65031ACE"/>
    <w:rsid w:val="00FB0018"/>
  </w:style>
  <w:style w:type="paragraph" w:customStyle="1" w:styleId="0F6436E65E5C4030B5D8F882C1963254">
    <w:name w:val="0F6436E65E5C4030B5D8F882C1963254"/>
    <w:rsid w:val="00FB0018"/>
  </w:style>
  <w:style w:type="paragraph" w:customStyle="1" w:styleId="A6B08099CCFB49D490FFDE41F41AC8B8">
    <w:name w:val="A6B08099CCFB49D490FFDE41F41AC8B8"/>
    <w:rsid w:val="00FB0018"/>
  </w:style>
  <w:style w:type="paragraph" w:customStyle="1" w:styleId="999FF8827083459CBCB3F4FCFB49E226">
    <w:name w:val="999FF8827083459CBCB3F4FCFB49E226"/>
    <w:rsid w:val="00FB0018"/>
  </w:style>
  <w:style w:type="paragraph" w:customStyle="1" w:styleId="29A4D443769245FEA4E99426121A8906">
    <w:name w:val="29A4D443769245FEA4E99426121A8906"/>
    <w:rsid w:val="00FB0018"/>
  </w:style>
  <w:style w:type="paragraph" w:customStyle="1" w:styleId="CF066E9AA3E946C0A8047F4A60F2F24C">
    <w:name w:val="CF066E9AA3E946C0A8047F4A60F2F24C"/>
    <w:rsid w:val="00FB0018"/>
  </w:style>
  <w:style w:type="paragraph" w:customStyle="1" w:styleId="BC6A5BC0E2BD4DC4AEA75498AECFE353">
    <w:name w:val="BC6A5BC0E2BD4DC4AEA75498AECFE353"/>
    <w:rsid w:val="00FB0018"/>
  </w:style>
  <w:style w:type="paragraph" w:customStyle="1" w:styleId="59BF4314077F453EB527B0BF6C604319">
    <w:name w:val="59BF4314077F453EB527B0BF6C604319"/>
    <w:rsid w:val="00FB0018"/>
  </w:style>
  <w:style w:type="paragraph" w:customStyle="1" w:styleId="F8E7D84B90BE44F6819549B440B01539">
    <w:name w:val="F8E7D84B90BE44F6819549B440B01539"/>
    <w:rsid w:val="00FB0018"/>
  </w:style>
  <w:style w:type="paragraph" w:customStyle="1" w:styleId="F10673DC9D6F405D8FC938435C82D548">
    <w:name w:val="F10673DC9D6F405D8FC938435C82D548"/>
    <w:rsid w:val="00FB0018"/>
  </w:style>
  <w:style w:type="paragraph" w:customStyle="1" w:styleId="B02E91E37B574163A8375530125FFE27">
    <w:name w:val="B02E91E37B574163A8375530125FFE27"/>
    <w:rsid w:val="00FB0018"/>
  </w:style>
  <w:style w:type="paragraph" w:customStyle="1" w:styleId="C2CC62E72D2F42A58CC6247E6F19CC45">
    <w:name w:val="C2CC62E72D2F42A58CC6247E6F19CC45"/>
    <w:rsid w:val="00FB0018"/>
  </w:style>
  <w:style w:type="paragraph" w:customStyle="1" w:styleId="DA081C9D3AF84113B7D05169BA10CD36">
    <w:name w:val="DA081C9D3AF84113B7D05169BA10CD36"/>
    <w:rsid w:val="00FB0018"/>
  </w:style>
  <w:style w:type="paragraph" w:customStyle="1" w:styleId="8BA599A915C2418589E446DD37095669">
    <w:name w:val="8BA599A915C2418589E446DD37095669"/>
    <w:rsid w:val="00FB0018"/>
  </w:style>
  <w:style w:type="paragraph" w:customStyle="1" w:styleId="A27873C5F3044F98B4D12AF54522001E">
    <w:name w:val="A27873C5F3044F98B4D12AF54522001E"/>
    <w:rsid w:val="00FB0018"/>
  </w:style>
  <w:style w:type="paragraph" w:customStyle="1" w:styleId="7FBE42903C014BCBB7B3FC0595053415">
    <w:name w:val="7FBE42903C014BCBB7B3FC0595053415"/>
    <w:rsid w:val="00FB0018"/>
  </w:style>
  <w:style w:type="paragraph" w:customStyle="1" w:styleId="B3D8AF5D623E4CDCB0C2F5EBA88EAAA8">
    <w:name w:val="B3D8AF5D623E4CDCB0C2F5EBA88EAAA8"/>
    <w:rsid w:val="00FB0018"/>
  </w:style>
  <w:style w:type="paragraph" w:customStyle="1" w:styleId="DBEB63EFDEB5423BB2FB0E64BF2798A3">
    <w:name w:val="DBEB63EFDEB5423BB2FB0E64BF2798A3"/>
    <w:rsid w:val="00FB0018"/>
  </w:style>
  <w:style w:type="paragraph" w:customStyle="1" w:styleId="48F3D47530DB4C8CB99ED4C1E336D5D6">
    <w:name w:val="48F3D47530DB4C8CB99ED4C1E336D5D6"/>
    <w:rsid w:val="00FB0018"/>
  </w:style>
  <w:style w:type="paragraph" w:customStyle="1" w:styleId="DF8C75E6EF6B446382AE2AA227DCA93E">
    <w:name w:val="DF8C75E6EF6B446382AE2AA227DCA93E"/>
    <w:rsid w:val="00FB0018"/>
  </w:style>
  <w:style w:type="paragraph" w:customStyle="1" w:styleId="74B206EB0D864077A83E847ADC5EA3B9">
    <w:name w:val="74B206EB0D864077A83E847ADC5EA3B9"/>
    <w:rsid w:val="00FB0018"/>
  </w:style>
  <w:style w:type="paragraph" w:customStyle="1" w:styleId="70974D61A537456597C032E604F83CBB">
    <w:name w:val="70974D61A537456597C032E604F83CBB"/>
    <w:rsid w:val="00FB0018"/>
  </w:style>
  <w:style w:type="paragraph" w:customStyle="1" w:styleId="1AAB428509D64386976D7966A01DA6D7">
    <w:name w:val="1AAB428509D64386976D7966A01DA6D7"/>
    <w:rsid w:val="00FB0018"/>
  </w:style>
  <w:style w:type="paragraph" w:customStyle="1" w:styleId="EADF7CFF4EE9439FA3F2064A87B1770D">
    <w:name w:val="EADF7CFF4EE9439FA3F2064A87B1770D"/>
    <w:rsid w:val="00FB0018"/>
  </w:style>
  <w:style w:type="paragraph" w:customStyle="1" w:styleId="FB55CB78ECBA4705A5A7DEE1E7AA660B">
    <w:name w:val="FB55CB78ECBA4705A5A7DEE1E7AA660B"/>
    <w:rsid w:val="00FB0018"/>
  </w:style>
  <w:style w:type="paragraph" w:customStyle="1" w:styleId="D7488516807046C4B93B05534277FCB5">
    <w:name w:val="D7488516807046C4B93B05534277FCB5"/>
    <w:rsid w:val="00FB0018"/>
  </w:style>
  <w:style w:type="paragraph" w:customStyle="1" w:styleId="A7AFC29987CA42C68DEC4C94062280B7">
    <w:name w:val="A7AFC29987CA42C68DEC4C94062280B7"/>
    <w:rsid w:val="00FB0018"/>
  </w:style>
  <w:style w:type="paragraph" w:customStyle="1" w:styleId="75AF10C68C2E4A66901C7A73D553B30B">
    <w:name w:val="75AF10C68C2E4A66901C7A73D553B30B"/>
    <w:rsid w:val="00FB0018"/>
  </w:style>
  <w:style w:type="paragraph" w:customStyle="1" w:styleId="3021D64ADC604962905B815A1EFBAB06">
    <w:name w:val="3021D64ADC604962905B815A1EFBAB06"/>
    <w:rsid w:val="00FB0018"/>
  </w:style>
  <w:style w:type="paragraph" w:customStyle="1" w:styleId="4EC572B1D3A6499689DA25ACEF9BA1ED">
    <w:name w:val="4EC572B1D3A6499689DA25ACEF9BA1ED"/>
    <w:rsid w:val="00FB0018"/>
  </w:style>
  <w:style w:type="paragraph" w:customStyle="1" w:styleId="9ABAB4753C064210BB650AA4C19B4037">
    <w:name w:val="9ABAB4753C064210BB650AA4C19B4037"/>
    <w:rsid w:val="00FB0018"/>
  </w:style>
  <w:style w:type="paragraph" w:customStyle="1" w:styleId="D438B825E66A4A7DAE17822D5F75621D">
    <w:name w:val="D438B825E66A4A7DAE17822D5F75621D"/>
    <w:rsid w:val="00FB0018"/>
  </w:style>
  <w:style w:type="paragraph" w:customStyle="1" w:styleId="DAFD58F2BF614305A0D4565F3609086B">
    <w:name w:val="DAFD58F2BF614305A0D4565F3609086B"/>
    <w:rsid w:val="00FB0018"/>
  </w:style>
  <w:style w:type="paragraph" w:customStyle="1" w:styleId="56152F123C6E431D8C23CE892F171891">
    <w:name w:val="56152F123C6E431D8C23CE892F171891"/>
    <w:rsid w:val="00FB0018"/>
  </w:style>
  <w:style w:type="paragraph" w:customStyle="1" w:styleId="2A4BC778530149808BAD2F52F8113D32">
    <w:name w:val="2A4BC778530149808BAD2F52F8113D32"/>
    <w:rsid w:val="00FB0018"/>
  </w:style>
  <w:style w:type="paragraph" w:customStyle="1" w:styleId="DC14A723BDE6480998A784EA3424E623">
    <w:name w:val="DC14A723BDE6480998A784EA3424E623"/>
    <w:rsid w:val="00FB0018"/>
  </w:style>
  <w:style w:type="paragraph" w:customStyle="1" w:styleId="6E2C6D007F2B49BCBB9FCB796D39A01D">
    <w:name w:val="6E2C6D007F2B49BCBB9FCB796D39A01D"/>
    <w:rsid w:val="00FB0018"/>
  </w:style>
  <w:style w:type="paragraph" w:customStyle="1" w:styleId="9D2875B49008481EA7557EBFEDC9A736">
    <w:name w:val="9D2875B49008481EA7557EBFEDC9A736"/>
    <w:rsid w:val="00FB0018"/>
  </w:style>
  <w:style w:type="paragraph" w:customStyle="1" w:styleId="0A890FFE4F854001856683B461F03636">
    <w:name w:val="0A890FFE4F854001856683B461F03636"/>
    <w:rsid w:val="00FB0018"/>
  </w:style>
  <w:style w:type="paragraph" w:customStyle="1" w:styleId="C4E8B5E324194DC4B751B7BC1092D239">
    <w:name w:val="C4E8B5E324194DC4B751B7BC1092D239"/>
    <w:rsid w:val="00FB0018"/>
  </w:style>
  <w:style w:type="paragraph" w:customStyle="1" w:styleId="5C6024F840534E7EBB8E07D86650FC2A">
    <w:name w:val="5C6024F840534E7EBB8E07D86650FC2A"/>
    <w:rsid w:val="00FB0018"/>
  </w:style>
  <w:style w:type="paragraph" w:customStyle="1" w:styleId="606C4787CAE84D889DB631B9799B5770">
    <w:name w:val="606C4787CAE84D889DB631B9799B5770"/>
    <w:rsid w:val="00FB0018"/>
  </w:style>
  <w:style w:type="paragraph" w:customStyle="1" w:styleId="7E290E801FC4424AA64FE123F67F9372">
    <w:name w:val="7E290E801FC4424AA64FE123F67F9372"/>
    <w:rsid w:val="00FB0018"/>
  </w:style>
  <w:style w:type="paragraph" w:customStyle="1" w:styleId="361A2195C91E4ECA8B478D1D9B1D41B0">
    <w:name w:val="361A2195C91E4ECA8B478D1D9B1D41B0"/>
    <w:rsid w:val="00FB0018"/>
  </w:style>
  <w:style w:type="paragraph" w:customStyle="1" w:styleId="60DE22BEF9CE48EC80658B94B230C66C">
    <w:name w:val="60DE22BEF9CE48EC80658B94B230C66C"/>
    <w:rsid w:val="00FB0018"/>
  </w:style>
  <w:style w:type="paragraph" w:customStyle="1" w:styleId="F3CC9FB600E04FC1ADF041DEFACAEE92">
    <w:name w:val="F3CC9FB600E04FC1ADF041DEFACAEE92"/>
    <w:rsid w:val="00FB0018"/>
  </w:style>
  <w:style w:type="paragraph" w:customStyle="1" w:styleId="A24AD32F732F4602A9957D5DE4087308">
    <w:name w:val="A24AD32F732F4602A9957D5DE4087308"/>
    <w:rsid w:val="00FB0018"/>
  </w:style>
  <w:style w:type="paragraph" w:customStyle="1" w:styleId="4C3EAEDF85624B2BB7653AF13F1BAB4B">
    <w:name w:val="4C3EAEDF85624B2BB7653AF13F1BAB4B"/>
    <w:rsid w:val="00FB0018"/>
  </w:style>
  <w:style w:type="paragraph" w:customStyle="1" w:styleId="183F85DF4DD74E41B2D33F1701355FC9">
    <w:name w:val="183F85DF4DD74E41B2D33F1701355FC9"/>
    <w:rsid w:val="00FB0018"/>
  </w:style>
  <w:style w:type="paragraph" w:customStyle="1" w:styleId="34D3FF5809044B3AAA507586A603A0E8">
    <w:name w:val="34D3FF5809044B3AAA507586A603A0E8"/>
    <w:rsid w:val="00FB0018"/>
  </w:style>
  <w:style w:type="paragraph" w:customStyle="1" w:styleId="BAA1C240FAC648D38B526A963F8C2062">
    <w:name w:val="BAA1C240FAC648D38B526A963F8C2062"/>
    <w:rsid w:val="00FB0018"/>
  </w:style>
  <w:style w:type="paragraph" w:customStyle="1" w:styleId="6ADC8AB944B7450CA23ED7650E9BC1A0">
    <w:name w:val="6ADC8AB944B7450CA23ED7650E9BC1A0"/>
    <w:rsid w:val="00FB0018"/>
  </w:style>
  <w:style w:type="paragraph" w:customStyle="1" w:styleId="6FCDAA82AAE5478F9422A61ACE1EAD6A">
    <w:name w:val="6FCDAA82AAE5478F9422A61ACE1EAD6A"/>
    <w:rsid w:val="00FB0018"/>
  </w:style>
  <w:style w:type="paragraph" w:customStyle="1" w:styleId="6DD4BFD4D71945138E275CE8A0F30BBE">
    <w:name w:val="6DD4BFD4D71945138E275CE8A0F30BBE"/>
    <w:rsid w:val="00FB0018"/>
  </w:style>
  <w:style w:type="paragraph" w:customStyle="1" w:styleId="A2D20968614B48058F8A6F29411FC89C">
    <w:name w:val="A2D20968614B48058F8A6F29411FC89C"/>
    <w:rsid w:val="00FB0018"/>
  </w:style>
  <w:style w:type="paragraph" w:customStyle="1" w:styleId="8C328A40B9D142A59451078EF8066D68">
    <w:name w:val="8C328A40B9D142A59451078EF8066D68"/>
    <w:rsid w:val="00FB0018"/>
  </w:style>
  <w:style w:type="paragraph" w:customStyle="1" w:styleId="594866DD6CD64B73BC937D1302C06E4F">
    <w:name w:val="594866DD6CD64B73BC937D1302C06E4F"/>
    <w:rsid w:val="00FB0018"/>
  </w:style>
  <w:style w:type="paragraph" w:customStyle="1" w:styleId="25516EAE987C4266B25F1DBD5946ACC7">
    <w:name w:val="25516EAE987C4266B25F1DBD5946ACC7"/>
    <w:rsid w:val="00FB0018"/>
  </w:style>
  <w:style w:type="paragraph" w:customStyle="1" w:styleId="53F6B78D5EA342AEA9334C9DA2BC1FBD">
    <w:name w:val="53F6B78D5EA342AEA9334C9DA2BC1FBD"/>
    <w:rsid w:val="00FB0018"/>
  </w:style>
  <w:style w:type="paragraph" w:customStyle="1" w:styleId="57DB2112547F4F7AABF22A74E4FF0C92">
    <w:name w:val="57DB2112547F4F7AABF22A74E4FF0C92"/>
    <w:rsid w:val="00FB0018"/>
  </w:style>
  <w:style w:type="paragraph" w:customStyle="1" w:styleId="216015B5CE4A4C08B76A1B9CA5EC61D4">
    <w:name w:val="216015B5CE4A4C08B76A1B9CA5EC61D4"/>
    <w:rsid w:val="00FB0018"/>
  </w:style>
  <w:style w:type="paragraph" w:customStyle="1" w:styleId="43A06A9998674EAF9A1B3A6FB3BDFE65">
    <w:name w:val="43A06A9998674EAF9A1B3A6FB3BDFE65"/>
    <w:rsid w:val="00FB0018"/>
  </w:style>
  <w:style w:type="paragraph" w:customStyle="1" w:styleId="393BA10BFADE4CB0A2830B89BC26A6A1">
    <w:name w:val="393BA10BFADE4CB0A2830B89BC26A6A1"/>
    <w:rsid w:val="00FB0018"/>
  </w:style>
  <w:style w:type="paragraph" w:customStyle="1" w:styleId="83DE4A8252DB4F5285C0DE4F0ADB55DD">
    <w:name w:val="83DE4A8252DB4F5285C0DE4F0ADB55DD"/>
    <w:rsid w:val="00FB0018"/>
  </w:style>
  <w:style w:type="paragraph" w:customStyle="1" w:styleId="F88119F5A1A1495596A9837DEC987A63">
    <w:name w:val="F88119F5A1A1495596A9837DEC987A63"/>
    <w:rsid w:val="00FB0018"/>
  </w:style>
  <w:style w:type="paragraph" w:customStyle="1" w:styleId="CEC2580F7DFD49BDB5DC83E6DC827EB5">
    <w:name w:val="CEC2580F7DFD49BDB5DC83E6DC827EB5"/>
    <w:rsid w:val="00FB0018"/>
  </w:style>
  <w:style w:type="paragraph" w:customStyle="1" w:styleId="09493D12B9104710BBE97D23DA19D59E">
    <w:name w:val="09493D12B9104710BBE97D23DA19D59E"/>
    <w:rsid w:val="00FB0018"/>
  </w:style>
  <w:style w:type="paragraph" w:customStyle="1" w:styleId="ED591C4A463B4485B2E1940AD204D84D">
    <w:name w:val="ED591C4A463B4485B2E1940AD204D84D"/>
    <w:rsid w:val="00FB0018"/>
  </w:style>
  <w:style w:type="paragraph" w:customStyle="1" w:styleId="5B736230FB3741579563709E352659AB">
    <w:name w:val="5B736230FB3741579563709E352659AB"/>
    <w:rsid w:val="00FB0018"/>
  </w:style>
  <w:style w:type="paragraph" w:customStyle="1" w:styleId="4945D61382ED43FAB549A01579B63239">
    <w:name w:val="4945D61382ED43FAB549A01579B63239"/>
    <w:rsid w:val="00FB0018"/>
  </w:style>
  <w:style w:type="paragraph" w:customStyle="1" w:styleId="C4F74835F5384CD7A1E8C7865EECE241">
    <w:name w:val="C4F74835F5384CD7A1E8C7865EECE241"/>
    <w:rsid w:val="00FB0018"/>
  </w:style>
  <w:style w:type="paragraph" w:customStyle="1" w:styleId="F68D41425AE9401099CC6DC41DDE4513">
    <w:name w:val="F68D41425AE9401099CC6DC41DDE4513"/>
    <w:rsid w:val="00FB0018"/>
  </w:style>
  <w:style w:type="paragraph" w:customStyle="1" w:styleId="B010661CDE844F45B6396168A6B1F9E5">
    <w:name w:val="B010661CDE844F45B6396168A6B1F9E5"/>
    <w:rsid w:val="00FB0018"/>
  </w:style>
  <w:style w:type="paragraph" w:customStyle="1" w:styleId="9D9AD0BE91024507B266420F22EECBDE">
    <w:name w:val="9D9AD0BE91024507B266420F22EECBDE"/>
    <w:rsid w:val="00FB0018"/>
  </w:style>
  <w:style w:type="paragraph" w:customStyle="1" w:styleId="F2C6AD56DB134851A7AF5DB8DE17A8B0">
    <w:name w:val="F2C6AD56DB134851A7AF5DB8DE17A8B0"/>
    <w:rsid w:val="00FB0018"/>
  </w:style>
  <w:style w:type="paragraph" w:customStyle="1" w:styleId="BC427DFC304F41E2B089BA7D5DC470F6">
    <w:name w:val="BC427DFC304F41E2B089BA7D5DC470F6"/>
    <w:rsid w:val="00FB0018"/>
  </w:style>
  <w:style w:type="paragraph" w:customStyle="1" w:styleId="D5A75FEA96054DE3B1C25AF005CC4B55">
    <w:name w:val="D5A75FEA96054DE3B1C25AF005CC4B55"/>
    <w:rsid w:val="00FB0018"/>
  </w:style>
  <w:style w:type="paragraph" w:customStyle="1" w:styleId="696B88FDED444D29B63904B2E59F27E4">
    <w:name w:val="696B88FDED444D29B63904B2E59F27E4"/>
    <w:rsid w:val="00FB0018"/>
  </w:style>
  <w:style w:type="paragraph" w:customStyle="1" w:styleId="FEA3543D387E4418A3EF8ED501D7CED3">
    <w:name w:val="FEA3543D387E4418A3EF8ED501D7CED3"/>
    <w:rsid w:val="00FB0018"/>
  </w:style>
  <w:style w:type="paragraph" w:customStyle="1" w:styleId="517516D78335409A989C7B9AB9743B5C">
    <w:name w:val="517516D78335409A989C7B9AB9743B5C"/>
    <w:rsid w:val="00FB0018"/>
  </w:style>
  <w:style w:type="paragraph" w:customStyle="1" w:styleId="C054E91C90B74EF6AE905A3D89752D88">
    <w:name w:val="C054E91C90B74EF6AE905A3D89752D88"/>
    <w:rsid w:val="00FB0018"/>
  </w:style>
  <w:style w:type="paragraph" w:customStyle="1" w:styleId="826E1C816F294FFCA481481D7F9B22DE">
    <w:name w:val="826E1C816F294FFCA481481D7F9B22DE"/>
    <w:rsid w:val="00FB0018"/>
  </w:style>
  <w:style w:type="paragraph" w:customStyle="1" w:styleId="DC78D5BA915F4813A626DC6FFB10F1B5">
    <w:name w:val="DC78D5BA915F4813A626DC6FFB10F1B5"/>
    <w:rsid w:val="00FB0018"/>
  </w:style>
  <w:style w:type="paragraph" w:customStyle="1" w:styleId="3C693687B8CD40C7A2D17123C476B79E">
    <w:name w:val="3C693687B8CD40C7A2D17123C476B79E"/>
    <w:rsid w:val="00FB0018"/>
  </w:style>
  <w:style w:type="paragraph" w:customStyle="1" w:styleId="C27213CA6EE84E21B6B12AA301156B49">
    <w:name w:val="C27213CA6EE84E21B6B12AA301156B49"/>
    <w:rsid w:val="00FB0018"/>
  </w:style>
  <w:style w:type="paragraph" w:customStyle="1" w:styleId="68AD6FFCC322446F88FA8ECF84C452B5">
    <w:name w:val="68AD6FFCC322446F88FA8ECF84C452B5"/>
    <w:rsid w:val="00FB0018"/>
  </w:style>
  <w:style w:type="paragraph" w:customStyle="1" w:styleId="E2B11DA9D7C54535900FE3983B1D2594">
    <w:name w:val="E2B11DA9D7C54535900FE3983B1D2594"/>
    <w:rsid w:val="00FB0018"/>
  </w:style>
  <w:style w:type="paragraph" w:customStyle="1" w:styleId="C486EF0A30CE453D98717C45A6EC8B9F">
    <w:name w:val="C486EF0A30CE453D98717C45A6EC8B9F"/>
    <w:rsid w:val="00FB0018"/>
  </w:style>
  <w:style w:type="paragraph" w:customStyle="1" w:styleId="8524F4D7F55E42D4B0F260752CA38419">
    <w:name w:val="8524F4D7F55E42D4B0F260752CA38419"/>
    <w:rsid w:val="00FB0018"/>
  </w:style>
  <w:style w:type="paragraph" w:customStyle="1" w:styleId="1E5B25D55B1042CF9AA2BB820E7D7A1B">
    <w:name w:val="1E5B25D55B1042CF9AA2BB820E7D7A1B"/>
    <w:rsid w:val="00FB0018"/>
  </w:style>
  <w:style w:type="paragraph" w:customStyle="1" w:styleId="ADFBB3E8E8234185919E3078E5D2D335">
    <w:name w:val="ADFBB3E8E8234185919E3078E5D2D335"/>
    <w:rsid w:val="00FB0018"/>
  </w:style>
  <w:style w:type="paragraph" w:customStyle="1" w:styleId="B2014CBBE165471584B24A2D09EA2BAC">
    <w:name w:val="B2014CBBE165471584B24A2D09EA2BAC"/>
    <w:rsid w:val="00FB0018"/>
  </w:style>
  <w:style w:type="paragraph" w:customStyle="1" w:styleId="EB8ED9998DC047E590B25F6686A7F065">
    <w:name w:val="EB8ED9998DC047E590B25F6686A7F065"/>
    <w:rsid w:val="00FB0018"/>
  </w:style>
  <w:style w:type="paragraph" w:customStyle="1" w:styleId="0B38071A07754D3C8F462C02C0928254">
    <w:name w:val="0B38071A07754D3C8F462C02C0928254"/>
    <w:rsid w:val="00FB0018"/>
  </w:style>
  <w:style w:type="paragraph" w:customStyle="1" w:styleId="6E4A504143F144669D84901FFD785C44">
    <w:name w:val="6E4A504143F144669D84901FFD785C44"/>
    <w:rsid w:val="00FB0018"/>
  </w:style>
  <w:style w:type="paragraph" w:customStyle="1" w:styleId="B379A150DA92406D9EBD1B62CA1115E6">
    <w:name w:val="B379A150DA92406D9EBD1B62CA1115E6"/>
    <w:rsid w:val="00FB0018"/>
  </w:style>
  <w:style w:type="paragraph" w:customStyle="1" w:styleId="E5E0C96235F44FA9AAAC6EAB83F5354D">
    <w:name w:val="E5E0C96235F44FA9AAAC6EAB83F5354D"/>
    <w:rsid w:val="00FB0018"/>
  </w:style>
  <w:style w:type="paragraph" w:customStyle="1" w:styleId="12AA11248DD543E1B42A7078D845065D">
    <w:name w:val="12AA11248DD543E1B42A7078D845065D"/>
    <w:rsid w:val="00FB0018"/>
  </w:style>
  <w:style w:type="paragraph" w:customStyle="1" w:styleId="4F0B1A6C106A49CD9DFB67B9582F865A">
    <w:name w:val="4F0B1A6C106A49CD9DFB67B9582F865A"/>
    <w:rsid w:val="00FB0018"/>
  </w:style>
  <w:style w:type="paragraph" w:customStyle="1" w:styleId="AB1AC3C365584565831879437F7E01C8">
    <w:name w:val="AB1AC3C365584565831879437F7E01C8"/>
    <w:rsid w:val="00FB0018"/>
  </w:style>
  <w:style w:type="paragraph" w:customStyle="1" w:styleId="78796751F6C34BF6A0A6FBE0A69D61BE">
    <w:name w:val="78796751F6C34BF6A0A6FBE0A69D61BE"/>
    <w:rsid w:val="00FB0018"/>
  </w:style>
  <w:style w:type="paragraph" w:customStyle="1" w:styleId="9A47645D4A8B4C5A86E2B4F344820B1E">
    <w:name w:val="9A47645D4A8B4C5A86E2B4F344820B1E"/>
    <w:rsid w:val="00FB0018"/>
  </w:style>
  <w:style w:type="paragraph" w:customStyle="1" w:styleId="565A88B3931242A2BEDC4F4AE7DC027D">
    <w:name w:val="565A88B3931242A2BEDC4F4AE7DC027D"/>
    <w:rsid w:val="00FB0018"/>
  </w:style>
  <w:style w:type="paragraph" w:customStyle="1" w:styleId="DD83B82A5E654BB8A43D8DB68834E97E">
    <w:name w:val="DD83B82A5E654BB8A43D8DB68834E97E"/>
    <w:rsid w:val="00FB0018"/>
  </w:style>
  <w:style w:type="paragraph" w:customStyle="1" w:styleId="320FC53059014872819BAC0648A0BB80">
    <w:name w:val="320FC53059014872819BAC0648A0BB80"/>
    <w:rsid w:val="00FB0018"/>
  </w:style>
  <w:style w:type="paragraph" w:customStyle="1" w:styleId="417426724C424400B1FC8A9ABCDBA6E5">
    <w:name w:val="417426724C424400B1FC8A9ABCDBA6E5"/>
    <w:rsid w:val="00FB0018"/>
  </w:style>
  <w:style w:type="paragraph" w:customStyle="1" w:styleId="2710D35FF5C94138949888B9DDA6C517">
    <w:name w:val="2710D35FF5C94138949888B9DDA6C517"/>
    <w:rsid w:val="00FB0018"/>
  </w:style>
  <w:style w:type="paragraph" w:customStyle="1" w:styleId="A678C59BFDEA4845806E13F842FAEE6F">
    <w:name w:val="A678C59BFDEA4845806E13F842FAEE6F"/>
    <w:rsid w:val="00FB0018"/>
  </w:style>
  <w:style w:type="paragraph" w:customStyle="1" w:styleId="8F537DB3CB114184905743DCC03D6589">
    <w:name w:val="8F537DB3CB114184905743DCC03D6589"/>
    <w:rsid w:val="00FB0018"/>
  </w:style>
  <w:style w:type="paragraph" w:customStyle="1" w:styleId="4B4C2CC5A8314DD79D660D42596E71D2">
    <w:name w:val="4B4C2CC5A8314DD79D660D42596E71D2"/>
    <w:rsid w:val="00FB0018"/>
  </w:style>
  <w:style w:type="paragraph" w:customStyle="1" w:styleId="9CE86B86EA884DE5AED4CA2BF2EE5EFB">
    <w:name w:val="9CE86B86EA884DE5AED4CA2BF2EE5EFB"/>
    <w:rsid w:val="00FB0018"/>
  </w:style>
  <w:style w:type="paragraph" w:customStyle="1" w:styleId="C50A7C272EED4630BDEC4455178A0202">
    <w:name w:val="C50A7C272EED4630BDEC4455178A0202"/>
    <w:rsid w:val="00FB0018"/>
  </w:style>
  <w:style w:type="paragraph" w:customStyle="1" w:styleId="633CDC8CEE5744E2977FE6B87B4909EE">
    <w:name w:val="633CDC8CEE5744E2977FE6B87B4909EE"/>
    <w:rsid w:val="00FB0018"/>
  </w:style>
  <w:style w:type="paragraph" w:customStyle="1" w:styleId="A1E20F2C45A24E6DA64EE619683B2535">
    <w:name w:val="A1E20F2C45A24E6DA64EE619683B2535"/>
    <w:rsid w:val="00FB0018"/>
  </w:style>
  <w:style w:type="paragraph" w:customStyle="1" w:styleId="0F782CDD7D554726918DCD2A5E9DFE8B">
    <w:name w:val="0F782CDD7D554726918DCD2A5E9DFE8B"/>
    <w:rsid w:val="00FB0018"/>
  </w:style>
  <w:style w:type="paragraph" w:customStyle="1" w:styleId="5A57025CE5F74DF99C4D14DAA3243917">
    <w:name w:val="5A57025CE5F74DF99C4D14DAA3243917"/>
    <w:rsid w:val="00FB0018"/>
  </w:style>
  <w:style w:type="paragraph" w:customStyle="1" w:styleId="0C441C858A4F480AA6CF216E9F827088">
    <w:name w:val="0C441C858A4F480AA6CF216E9F827088"/>
    <w:rsid w:val="00FB0018"/>
  </w:style>
  <w:style w:type="paragraph" w:customStyle="1" w:styleId="210AA595DFDB4A9FA8F788FE680165DF">
    <w:name w:val="210AA595DFDB4A9FA8F788FE680165DF"/>
    <w:rsid w:val="00FB0018"/>
  </w:style>
  <w:style w:type="paragraph" w:customStyle="1" w:styleId="FA8158285DB946479D38D575C447B9CA">
    <w:name w:val="FA8158285DB946479D38D575C447B9CA"/>
    <w:rsid w:val="00FB0018"/>
  </w:style>
  <w:style w:type="paragraph" w:customStyle="1" w:styleId="14426694A1B04DCC9FB19A11E6C1E493">
    <w:name w:val="14426694A1B04DCC9FB19A11E6C1E493"/>
    <w:rsid w:val="00FB0018"/>
  </w:style>
  <w:style w:type="paragraph" w:customStyle="1" w:styleId="9098E235A695469A86C9E66A7AB8FE6D">
    <w:name w:val="9098E235A695469A86C9E66A7AB8FE6D"/>
    <w:rsid w:val="00FB0018"/>
  </w:style>
  <w:style w:type="paragraph" w:customStyle="1" w:styleId="D64A4667A1A2499B978DBF29DA0CC2E6">
    <w:name w:val="D64A4667A1A2499B978DBF29DA0CC2E6"/>
    <w:rsid w:val="00FB0018"/>
  </w:style>
  <w:style w:type="paragraph" w:customStyle="1" w:styleId="7629FB59A6CE4892B510CF2DFB9CF0FC">
    <w:name w:val="7629FB59A6CE4892B510CF2DFB9CF0FC"/>
    <w:rsid w:val="00FB0018"/>
  </w:style>
  <w:style w:type="paragraph" w:customStyle="1" w:styleId="98D701AE8BDB4EBF87F2FE93B482EE62">
    <w:name w:val="98D701AE8BDB4EBF87F2FE93B482EE62"/>
    <w:rsid w:val="00FB0018"/>
  </w:style>
  <w:style w:type="paragraph" w:customStyle="1" w:styleId="620F9719D4184A7C8804EB74E590BB03">
    <w:name w:val="620F9719D4184A7C8804EB74E590BB03"/>
    <w:rsid w:val="00FB0018"/>
  </w:style>
  <w:style w:type="paragraph" w:customStyle="1" w:styleId="DA1E64EE5678483B815864EB40D325FF">
    <w:name w:val="DA1E64EE5678483B815864EB40D325FF"/>
    <w:rsid w:val="00FB0018"/>
  </w:style>
  <w:style w:type="paragraph" w:customStyle="1" w:styleId="4AA4569D8BE4463D9969BB5169DF8ED6">
    <w:name w:val="4AA4569D8BE4463D9969BB5169DF8ED6"/>
    <w:rsid w:val="00FB0018"/>
  </w:style>
  <w:style w:type="paragraph" w:customStyle="1" w:styleId="BD71DF61BC024C459495FA87B22DC6B7">
    <w:name w:val="BD71DF61BC024C459495FA87B22DC6B7"/>
    <w:rsid w:val="00FB0018"/>
  </w:style>
  <w:style w:type="paragraph" w:customStyle="1" w:styleId="0887193E34D74C9084D4D582D7AA7245">
    <w:name w:val="0887193E34D74C9084D4D582D7AA7245"/>
    <w:rsid w:val="00FB0018"/>
  </w:style>
  <w:style w:type="paragraph" w:customStyle="1" w:styleId="2ACD3CD4BECA4C99879A99379DF73B5E">
    <w:name w:val="2ACD3CD4BECA4C99879A99379DF73B5E"/>
    <w:rsid w:val="00FB0018"/>
  </w:style>
  <w:style w:type="paragraph" w:customStyle="1" w:styleId="25F8CDE247C743188E9EB8445B160100">
    <w:name w:val="25F8CDE247C743188E9EB8445B160100"/>
    <w:rsid w:val="00FB0018"/>
  </w:style>
  <w:style w:type="paragraph" w:customStyle="1" w:styleId="963D13B5B1324C6E8C45293D7AA0338A">
    <w:name w:val="963D13B5B1324C6E8C45293D7AA0338A"/>
    <w:rsid w:val="00FB0018"/>
  </w:style>
  <w:style w:type="paragraph" w:customStyle="1" w:styleId="D8CF54C2EA1448918F6A91A6C322075D">
    <w:name w:val="D8CF54C2EA1448918F6A91A6C322075D"/>
    <w:rsid w:val="00FB0018"/>
  </w:style>
  <w:style w:type="paragraph" w:customStyle="1" w:styleId="4C3BD135442B40F0ACA3DA139A158C1B">
    <w:name w:val="4C3BD135442B40F0ACA3DA139A158C1B"/>
    <w:rsid w:val="00FB0018"/>
  </w:style>
  <w:style w:type="paragraph" w:customStyle="1" w:styleId="35E4476617294DB28DBAF1169F2C642F">
    <w:name w:val="35E4476617294DB28DBAF1169F2C642F"/>
    <w:rsid w:val="00FB0018"/>
  </w:style>
  <w:style w:type="paragraph" w:customStyle="1" w:styleId="AC35F606CE454402AD854C0AD2AA294F">
    <w:name w:val="AC35F606CE454402AD854C0AD2AA294F"/>
    <w:rsid w:val="00FB0018"/>
  </w:style>
  <w:style w:type="paragraph" w:customStyle="1" w:styleId="242BCEC2ACB743079BC734E7FF9245CE">
    <w:name w:val="242BCEC2ACB743079BC734E7FF9245CE"/>
    <w:rsid w:val="00FB0018"/>
  </w:style>
  <w:style w:type="paragraph" w:customStyle="1" w:styleId="72274990B7F24578824220F957E3864E">
    <w:name w:val="72274990B7F24578824220F957E3864E"/>
    <w:rsid w:val="00FB0018"/>
  </w:style>
  <w:style w:type="paragraph" w:customStyle="1" w:styleId="A675EDD6B3584EF8B7480E20B529ABB7">
    <w:name w:val="A675EDD6B3584EF8B7480E20B529ABB7"/>
    <w:rsid w:val="00FB0018"/>
  </w:style>
  <w:style w:type="paragraph" w:customStyle="1" w:styleId="1C7309EA4DD74358851C494F31C820F3">
    <w:name w:val="1C7309EA4DD74358851C494F31C820F3"/>
    <w:rsid w:val="00FB0018"/>
  </w:style>
  <w:style w:type="paragraph" w:customStyle="1" w:styleId="B5044C45B4334022AC191BBF9BBFFAB7">
    <w:name w:val="B5044C45B4334022AC191BBF9BBFFAB7"/>
    <w:rsid w:val="00FB0018"/>
  </w:style>
  <w:style w:type="paragraph" w:customStyle="1" w:styleId="C7E3DA050CB640FE8EB27F7D33D6E13F">
    <w:name w:val="C7E3DA050CB640FE8EB27F7D33D6E13F"/>
    <w:rsid w:val="00FB0018"/>
  </w:style>
  <w:style w:type="paragraph" w:customStyle="1" w:styleId="51B60D869A7440B382AFA903A14C6117">
    <w:name w:val="51B60D869A7440B382AFA903A14C6117"/>
    <w:rsid w:val="00FB0018"/>
  </w:style>
  <w:style w:type="paragraph" w:customStyle="1" w:styleId="D90777D4F772487EB070BDB002CD1173">
    <w:name w:val="D90777D4F772487EB070BDB002CD1173"/>
    <w:rsid w:val="00FB0018"/>
  </w:style>
  <w:style w:type="paragraph" w:customStyle="1" w:styleId="D9105A909BE5495297B51EF21858E35A">
    <w:name w:val="D9105A909BE5495297B51EF21858E35A"/>
    <w:rsid w:val="00FB0018"/>
  </w:style>
  <w:style w:type="paragraph" w:customStyle="1" w:styleId="D165D12328374CE085E8690C1E685210">
    <w:name w:val="D165D12328374CE085E8690C1E685210"/>
    <w:rsid w:val="00FB0018"/>
  </w:style>
  <w:style w:type="paragraph" w:customStyle="1" w:styleId="2B198BA14F2A46DE84D83BA2D1250D0A">
    <w:name w:val="2B198BA14F2A46DE84D83BA2D1250D0A"/>
    <w:rsid w:val="00FB0018"/>
  </w:style>
  <w:style w:type="paragraph" w:customStyle="1" w:styleId="0B79C4491D2D4A0F991F802ED730BB08">
    <w:name w:val="0B79C4491D2D4A0F991F802ED730BB08"/>
    <w:rsid w:val="00FB0018"/>
  </w:style>
  <w:style w:type="paragraph" w:customStyle="1" w:styleId="6A39A924E30344E58A9D62F75882F5BB">
    <w:name w:val="6A39A924E30344E58A9D62F75882F5BB"/>
    <w:rsid w:val="00FB0018"/>
  </w:style>
  <w:style w:type="paragraph" w:customStyle="1" w:styleId="8B0687241A9A486DA990C33ED12AABF0">
    <w:name w:val="8B0687241A9A486DA990C33ED12AABF0"/>
    <w:rsid w:val="00FB0018"/>
  </w:style>
  <w:style w:type="paragraph" w:customStyle="1" w:styleId="23887F289C8D422FB33E1CC92443F39D">
    <w:name w:val="23887F289C8D422FB33E1CC92443F39D"/>
    <w:rsid w:val="00FB0018"/>
  </w:style>
  <w:style w:type="paragraph" w:customStyle="1" w:styleId="3BC5D95EF1CA4000B3BF2407F67FF99C">
    <w:name w:val="3BC5D95EF1CA4000B3BF2407F67FF99C"/>
    <w:rsid w:val="00FB0018"/>
  </w:style>
  <w:style w:type="paragraph" w:customStyle="1" w:styleId="161562F1EB69475FBC56399E688819F8">
    <w:name w:val="161562F1EB69475FBC56399E688819F8"/>
    <w:rsid w:val="00FB0018"/>
  </w:style>
  <w:style w:type="paragraph" w:customStyle="1" w:styleId="43D4C68EDF8F4419B938D61F2DD3FED0">
    <w:name w:val="43D4C68EDF8F4419B938D61F2DD3FED0"/>
    <w:rsid w:val="00FB0018"/>
  </w:style>
  <w:style w:type="paragraph" w:customStyle="1" w:styleId="2C0508FE76634BCCB1BDF6922641C0B5">
    <w:name w:val="2C0508FE76634BCCB1BDF6922641C0B5"/>
    <w:rsid w:val="00FB0018"/>
  </w:style>
  <w:style w:type="paragraph" w:customStyle="1" w:styleId="89E7C35D30BC436081FA728E089ADCB5">
    <w:name w:val="89E7C35D30BC436081FA728E089ADCB5"/>
    <w:rsid w:val="00FB0018"/>
  </w:style>
  <w:style w:type="paragraph" w:customStyle="1" w:styleId="2C1AB09DC93D4C42A19150061A275A86">
    <w:name w:val="2C1AB09DC93D4C42A19150061A275A86"/>
    <w:rsid w:val="00FB0018"/>
  </w:style>
  <w:style w:type="paragraph" w:customStyle="1" w:styleId="C4AD4A0A71F14944B8F0F4711F9F5B73">
    <w:name w:val="C4AD4A0A71F14944B8F0F4711F9F5B73"/>
    <w:rsid w:val="00FB0018"/>
  </w:style>
  <w:style w:type="paragraph" w:customStyle="1" w:styleId="5CBC1A687965489D84CD7974442C054B">
    <w:name w:val="5CBC1A687965489D84CD7974442C054B"/>
    <w:rsid w:val="00FB0018"/>
  </w:style>
  <w:style w:type="paragraph" w:customStyle="1" w:styleId="2E97899A42334469AF56C5511BB33DAE">
    <w:name w:val="2E97899A42334469AF56C5511BB33DAE"/>
    <w:rsid w:val="00FB0018"/>
  </w:style>
  <w:style w:type="paragraph" w:customStyle="1" w:styleId="97B3CE7192BF4DB2A5B1DAA141D61B55">
    <w:name w:val="97B3CE7192BF4DB2A5B1DAA141D61B55"/>
    <w:rsid w:val="00FB0018"/>
  </w:style>
  <w:style w:type="paragraph" w:customStyle="1" w:styleId="283D9DE6C51A40179131017DACBCD4AF">
    <w:name w:val="283D9DE6C51A40179131017DACBCD4AF"/>
    <w:rsid w:val="00FB0018"/>
  </w:style>
  <w:style w:type="paragraph" w:customStyle="1" w:styleId="43ADF0D89BC143B881840EA08940C5F3">
    <w:name w:val="43ADF0D89BC143B881840EA08940C5F3"/>
    <w:rsid w:val="00FB0018"/>
  </w:style>
  <w:style w:type="paragraph" w:customStyle="1" w:styleId="6051AE78BD2A4AE9A75A1C9BA085F6BC">
    <w:name w:val="6051AE78BD2A4AE9A75A1C9BA085F6BC"/>
    <w:rsid w:val="00FB0018"/>
  </w:style>
  <w:style w:type="paragraph" w:customStyle="1" w:styleId="FC7A1B06538249D1B7A84B12EE65837B">
    <w:name w:val="FC7A1B06538249D1B7A84B12EE65837B"/>
    <w:rsid w:val="00FB0018"/>
  </w:style>
  <w:style w:type="paragraph" w:customStyle="1" w:styleId="79C4ACC3EEC14817BF19E6F4FF1275FA">
    <w:name w:val="79C4ACC3EEC14817BF19E6F4FF1275FA"/>
    <w:rsid w:val="00FB0018"/>
  </w:style>
  <w:style w:type="paragraph" w:customStyle="1" w:styleId="7A3580AAE96744FC85BF6C10F9746BEF">
    <w:name w:val="7A3580AAE96744FC85BF6C10F9746BEF"/>
    <w:rsid w:val="00FB0018"/>
  </w:style>
  <w:style w:type="paragraph" w:customStyle="1" w:styleId="7E382BC0995843DC8B8610AC7D07069F">
    <w:name w:val="7E382BC0995843DC8B8610AC7D07069F"/>
    <w:rsid w:val="00FB0018"/>
  </w:style>
  <w:style w:type="paragraph" w:customStyle="1" w:styleId="F09D5AD1C14246E886B8EAC9EECB5AFE">
    <w:name w:val="F09D5AD1C14246E886B8EAC9EECB5AFE"/>
    <w:rsid w:val="00FB0018"/>
  </w:style>
  <w:style w:type="paragraph" w:customStyle="1" w:styleId="7025C634744641A99C844CD3B5DA5191">
    <w:name w:val="7025C634744641A99C844CD3B5DA5191"/>
    <w:rsid w:val="00FB0018"/>
  </w:style>
  <w:style w:type="paragraph" w:customStyle="1" w:styleId="B91943015AF94E8FBEF14DAAA379E77C">
    <w:name w:val="B91943015AF94E8FBEF14DAAA379E77C"/>
    <w:rsid w:val="00FB0018"/>
  </w:style>
  <w:style w:type="paragraph" w:customStyle="1" w:styleId="5BA6A17B3C6F4553BF95D70CE859124C">
    <w:name w:val="5BA6A17B3C6F4553BF95D70CE859124C"/>
    <w:rsid w:val="00FB0018"/>
  </w:style>
  <w:style w:type="paragraph" w:customStyle="1" w:styleId="E974037E985D43F493DCBE416A975AFB">
    <w:name w:val="E974037E985D43F493DCBE416A975AFB"/>
    <w:rsid w:val="00FB0018"/>
  </w:style>
  <w:style w:type="paragraph" w:customStyle="1" w:styleId="71ADF0261DCE457EB2D49EBD46ACF850">
    <w:name w:val="71ADF0261DCE457EB2D49EBD46ACF850"/>
    <w:rsid w:val="00FB0018"/>
  </w:style>
  <w:style w:type="paragraph" w:customStyle="1" w:styleId="4DB7AFADFECD4A6B99C3EF1562F8D3BB">
    <w:name w:val="4DB7AFADFECD4A6B99C3EF1562F8D3BB"/>
    <w:rsid w:val="00FB0018"/>
  </w:style>
  <w:style w:type="paragraph" w:customStyle="1" w:styleId="D2F88CF0EF544C4E8AB5021CCDE03E83">
    <w:name w:val="D2F88CF0EF544C4E8AB5021CCDE03E83"/>
    <w:rsid w:val="00FB0018"/>
  </w:style>
  <w:style w:type="paragraph" w:customStyle="1" w:styleId="17BE7B7E683B4BD1940C8F218A0F8D20">
    <w:name w:val="17BE7B7E683B4BD1940C8F218A0F8D20"/>
    <w:rsid w:val="00FB0018"/>
  </w:style>
  <w:style w:type="paragraph" w:customStyle="1" w:styleId="A658500524BE4CB7B92267ADA52B6489">
    <w:name w:val="A658500524BE4CB7B92267ADA52B6489"/>
    <w:rsid w:val="00FB0018"/>
  </w:style>
  <w:style w:type="paragraph" w:customStyle="1" w:styleId="1B74EE6D6B7A4EF680D41FE13DE049CE">
    <w:name w:val="1B74EE6D6B7A4EF680D41FE13DE049CE"/>
    <w:rsid w:val="00FB0018"/>
  </w:style>
  <w:style w:type="paragraph" w:customStyle="1" w:styleId="19C4137540A445DE907F4E6FD7D00218">
    <w:name w:val="19C4137540A445DE907F4E6FD7D00218"/>
    <w:rsid w:val="00FB0018"/>
  </w:style>
  <w:style w:type="paragraph" w:customStyle="1" w:styleId="A07E54C80D05471EACC7E28DC7F03041">
    <w:name w:val="A07E54C80D05471EACC7E28DC7F03041"/>
    <w:rsid w:val="00FB0018"/>
  </w:style>
  <w:style w:type="paragraph" w:customStyle="1" w:styleId="63A1DE47A15B4010A9516715876CA40C">
    <w:name w:val="63A1DE47A15B4010A9516715876CA40C"/>
    <w:rsid w:val="00FB0018"/>
  </w:style>
  <w:style w:type="paragraph" w:customStyle="1" w:styleId="581644D697C84474B9F9C028F0523E55">
    <w:name w:val="581644D697C84474B9F9C028F0523E55"/>
    <w:rsid w:val="00FB0018"/>
  </w:style>
  <w:style w:type="paragraph" w:customStyle="1" w:styleId="140CD2EE1E634AE9B4EBB5F8E81BE963">
    <w:name w:val="140CD2EE1E634AE9B4EBB5F8E81BE963"/>
    <w:rsid w:val="00FB0018"/>
  </w:style>
  <w:style w:type="paragraph" w:customStyle="1" w:styleId="22255CD5BA1540549DF38FF15F1D8D1D">
    <w:name w:val="22255CD5BA1540549DF38FF15F1D8D1D"/>
    <w:rsid w:val="00FB0018"/>
  </w:style>
  <w:style w:type="paragraph" w:customStyle="1" w:styleId="E376A205748444B88538C253D7C444D5">
    <w:name w:val="E376A205748444B88538C253D7C444D5"/>
    <w:rsid w:val="00FB0018"/>
  </w:style>
  <w:style w:type="paragraph" w:customStyle="1" w:styleId="F5DF87CA90E4472B9B8EAE09A20A86EF">
    <w:name w:val="F5DF87CA90E4472B9B8EAE09A20A86EF"/>
    <w:rsid w:val="00FB0018"/>
  </w:style>
  <w:style w:type="paragraph" w:customStyle="1" w:styleId="EDE98E0CFB864A1E94C124DA60D1AFCB">
    <w:name w:val="EDE98E0CFB864A1E94C124DA60D1AFCB"/>
    <w:rsid w:val="00FB0018"/>
  </w:style>
  <w:style w:type="paragraph" w:customStyle="1" w:styleId="6D505FA8789245149BCCD5719EA383DD">
    <w:name w:val="6D505FA8789245149BCCD5719EA383DD"/>
    <w:rsid w:val="00FB0018"/>
  </w:style>
  <w:style w:type="paragraph" w:customStyle="1" w:styleId="4810D695C24E495D84917A6569AE75C7">
    <w:name w:val="4810D695C24E495D84917A6569AE75C7"/>
    <w:rsid w:val="00FB0018"/>
  </w:style>
  <w:style w:type="paragraph" w:customStyle="1" w:styleId="C6BC6F4F55D5414BA2B0377B0E83ABA1">
    <w:name w:val="C6BC6F4F55D5414BA2B0377B0E83ABA1"/>
    <w:rsid w:val="00FB0018"/>
  </w:style>
  <w:style w:type="paragraph" w:customStyle="1" w:styleId="015D4A1D1A1D47D48916C9240E086C30">
    <w:name w:val="015D4A1D1A1D47D48916C9240E086C30"/>
    <w:rsid w:val="00FB0018"/>
  </w:style>
  <w:style w:type="paragraph" w:customStyle="1" w:styleId="57D7A0A046EB4666812B18088DE14563">
    <w:name w:val="57D7A0A046EB4666812B18088DE14563"/>
    <w:rsid w:val="00FB0018"/>
  </w:style>
  <w:style w:type="paragraph" w:customStyle="1" w:styleId="2879A01A34BF46EA8212E115C799C624">
    <w:name w:val="2879A01A34BF46EA8212E115C799C624"/>
    <w:rsid w:val="00FB0018"/>
  </w:style>
  <w:style w:type="paragraph" w:customStyle="1" w:styleId="3C0438D635C44ADE8A4E008E49503608">
    <w:name w:val="3C0438D635C44ADE8A4E008E49503608"/>
    <w:rsid w:val="00FB0018"/>
  </w:style>
  <w:style w:type="paragraph" w:customStyle="1" w:styleId="C4A3568B2D0848579B29B08E56A6D293">
    <w:name w:val="C4A3568B2D0848579B29B08E56A6D293"/>
    <w:rsid w:val="00FB0018"/>
  </w:style>
  <w:style w:type="paragraph" w:customStyle="1" w:styleId="7275791EA6FE4426982B94F45D7EE473">
    <w:name w:val="7275791EA6FE4426982B94F45D7EE473"/>
    <w:rsid w:val="00FB0018"/>
  </w:style>
  <w:style w:type="paragraph" w:customStyle="1" w:styleId="F68CC42A2B13406C8C57618B9A8F8708">
    <w:name w:val="F68CC42A2B13406C8C57618B9A8F8708"/>
    <w:rsid w:val="00FB0018"/>
  </w:style>
  <w:style w:type="paragraph" w:customStyle="1" w:styleId="DE698C1D2321400EBF315B8F73554019">
    <w:name w:val="DE698C1D2321400EBF315B8F73554019"/>
    <w:rsid w:val="00FB0018"/>
  </w:style>
  <w:style w:type="paragraph" w:customStyle="1" w:styleId="8420807C6EA24769B4551FF2379D2FD1">
    <w:name w:val="8420807C6EA24769B4551FF2379D2FD1"/>
    <w:rsid w:val="00FB0018"/>
  </w:style>
  <w:style w:type="paragraph" w:customStyle="1" w:styleId="74FAA77AE395437B81AC561A7EBCCF34">
    <w:name w:val="74FAA77AE395437B81AC561A7EBCCF34"/>
    <w:rsid w:val="00FB0018"/>
  </w:style>
  <w:style w:type="paragraph" w:customStyle="1" w:styleId="0CBF7C20BE4F48D6A4C641E33FF25E30">
    <w:name w:val="0CBF7C20BE4F48D6A4C641E33FF25E30"/>
    <w:rsid w:val="00FB0018"/>
  </w:style>
  <w:style w:type="paragraph" w:customStyle="1" w:styleId="47BFA70CADD540DF9515E542144152DD">
    <w:name w:val="47BFA70CADD540DF9515E542144152DD"/>
    <w:rsid w:val="00FB0018"/>
  </w:style>
  <w:style w:type="paragraph" w:customStyle="1" w:styleId="02C8BA8E45CE493ABBF9D443BE1E952A">
    <w:name w:val="02C8BA8E45CE493ABBF9D443BE1E952A"/>
    <w:rsid w:val="00FB0018"/>
  </w:style>
  <w:style w:type="paragraph" w:customStyle="1" w:styleId="13711161968C44EDA3E9E8D9860B2BC5">
    <w:name w:val="13711161968C44EDA3E9E8D9860B2BC5"/>
    <w:rsid w:val="00FB0018"/>
  </w:style>
  <w:style w:type="paragraph" w:customStyle="1" w:styleId="04D5D505B1D040E2A3BFE6FE46015DA5">
    <w:name w:val="04D5D505B1D040E2A3BFE6FE46015DA5"/>
    <w:rsid w:val="00FB0018"/>
  </w:style>
  <w:style w:type="paragraph" w:customStyle="1" w:styleId="536352FFF52E45F4B6BFFCAD6DE65AAB">
    <w:name w:val="536352FFF52E45F4B6BFFCAD6DE65AAB"/>
    <w:rsid w:val="00FB0018"/>
  </w:style>
  <w:style w:type="paragraph" w:customStyle="1" w:styleId="5FBD05624DFA409EA7EFD13CF335294A">
    <w:name w:val="5FBD05624DFA409EA7EFD13CF335294A"/>
    <w:rsid w:val="00FB0018"/>
  </w:style>
  <w:style w:type="paragraph" w:customStyle="1" w:styleId="1F66C4C968BB4F93A645BD1DED54AE48">
    <w:name w:val="1F66C4C968BB4F93A645BD1DED54AE48"/>
    <w:rsid w:val="00FB0018"/>
  </w:style>
  <w:style w:type="paragraph" w:customStyle="1" w:styleId="379C2634D1264F9A96B61FA2F59E5577">
    <w:name w:val="379C2634D1264F9A96B61FA2F59E5577"/>
    <w:rsid w:val="00FB0018"/>
  </w:style>
  <w:style w:type="paragraph" w:customStyle="1" w:styleId="FCE20CD6046A434CBECC22C3C846EFE6">
    <w:name w:val="FCE20CD6046A434CBECC22C3C846EFE6"/>
    <w:rsid w:val="00FB0018"/>
  </w:style>
  <w:style w:type="paragraph" w:customStyle="1" w:styleId="E57A6F977AC644ACA433492CDF291D2A">
    <w:name w:val="E57A6F977AC644ACA433492CDF291D2A"/>
    <w:rsid w:val="00FB0018"/>
  </w:style>
  <w:style w:type="paragraph" w:customStyle="1" w:styleId="09ADBBA846324124AB1CEC5F5019766C">
    <w:name w:val="09ADBBA846324124AB1CEC5F5019766C"/>
    <w:rsid w:val="00FB0018"/>
  </w:style>
  <w:style w:type="paragraph" w:customStyle="1" w:styleId="510580A70D74467EB46BD69E63A0C013">
    <w:name w:val="510580A70D74467EB46BD69E63A0C013"/>
    <w:rsid w:val="00FB0018"/>
  </w:style>
  <w:style w:type="paragraph" w:customStyle="1" w:styleId="A7C9E602C0D844EF9F12F3FB58839E13">
    <w:name w:val="A7C9E602C0D844EF9F12F3FB58839E13"/>
    <w:rsid w:val="00FB0018"/>
  </w:style>
  <w:style w:type="paragraph" w:customStyle="1" w:styleId="E5D4DD06F4174CD4A09137A9A13A6D8B">
    <w:name w:val="E5D4DD06F4174CD4A09137A9A13A6D8B"/>
    <w:rsid w:val="00FB0018"/>
  </w:style>
  <w:style w:type="paragraph" w:customStyle="1" w:styleId="27E1C5ECDA584A46B4A9881D75736619">
    <w:name w:val="27E1C5ECDA584A46B4A9881D75736619"/>
    <w:rsid w:val="00FB0018"/>
  </w:style>
  <w:style w:type="paragraph" w:customStyle="1" w:styleId="E0E7EE4BE1604BFCBED69842AD087211">
    <w:name w:val="E0E7EE4BE1604BFCBED69842AD087211"/>
    <w:rsid w:val="00FB0018"/>
  </w:style>
  <w:style w:type="paragraph" w:customStyle="1" w:styleId="3928D67DAE594704ADB74E68CADC39A9">
    <w:name w:val="3928D67DAE594704ADB74E68CADC39A9"/>
    <w:rsid w:val="00FB0018"/>
  </w:style>
  <w:style w:type="paragraph" w:customStyle="1" w:styleId="6657F328783F463A9346BC64E2C11841">
    <w:name w:val="6657F328783F463A9346BC64E2C11841"/>
    <w:rsid w:val="00FB0018"/>
  </w:style>
  <w:style w:type="paragraph" w:customStyle="1" w:styleId="9F0847693DC9489E9B63962D119DFB8A">
    <w:name w:val="9F0847693DC9489E9B63962D119DFB8A"/>
    <w:rsid w:val="00FB0018"/>
  </w:style>
  <w:style w:type="paragraph" w:customStyle="1" w:styleId="E1CDCA8946DE4F418D7091EA59E35556">
    <w:name w:val="E1CDCA8946DE4F418D7091EA59E35556"/>
    <w:rsid w:val="00FB0018"/>
  </w:style>
  <w:style w:type="paragraph" w:customStyle="1" w:styleId="F8A799FE0EB843779ED9CE03A4806BFE">
    <w:name w:val="F8A799FE0EB843779ED9CE03A4806BFE"/>
    <w:rsid w:val="00FB0018"/>
  </w:style>
  <w:style w:type="paragraph" w:customStyle="1" w:styleId="733985E6615E40949A4752D54200E495">
    <w:name w:val="733985E6615E40949A4752D54200E495"/>
    <w:rsid w:val="00FB0018"/>
  </w:style>
  <w:style w:type="paragraph" w:customStyle="1" w:styleId="E5F02B41A61E49B6891332F98EC7B7CE">
    <w:name w:val="E5F02B41A61E49B6891332F98EC7B7CE"/>
    <w:rsid w:val="00FB0018"/>
  </w:style>
  <w:style w:type="paragraph" w:customStyle="1" w:styleId="6F5E660BCC44483C8952353DD16F85EE">
    <w:name w:val="6F5E660BCC44483C8952353DD16F85EE"/>
    <w:rsid w:val="00497693"/>
    <w:rPr>
      <w:lang w:val="en-US" w:eastAsia="en-US"/>
    </w:rPr>
  </w:style>
  <w:style w:type="paragraph" w:customStyle="1" w:styleId="47C1DA69920D4C60B1A09CF6301CAA74">
    <w:name w:val="47C1DA69920D4C60B1A09CF6301CAA74"/>
    <w:rsid w:val="00497693"/>
    <w:rPr>
      <w:lang w:val="en-US" w:eastAsia="en-US"/>
    </w:rPr>
  </w:style>
  <w:style w:type="paragraph" w:customStyle="1" w:styleId="163554B284074B25A25DEF75253DE035">
    <w:name w:val="163554B284074B25A25DEF75253DE035"/>
    <w:rsid w:val="00497693"/>
    <w:rPr>
      <w:lang w:val="en-US" w:eastAsia="en-US"/>
    </w:rPr>
  </w:style>
  <w:style w:type="paragraph" w:customStyle="1" w:styleId="07D43776380B419B8F710A7C4B0FA619">
    <w:name w:val="07D43776380B419B8F710A7C4B0FA619"/>
    <w:rsid w:val="00497693"/>
    <w:rPr>
      <w:lang w:val="en-US" w:eastAsia="en-US"/>
    </w:rPr>
  </w:style>
  <w:style w:type="paragraph" w:customStyle="1" w:styleId="D88C5269228F41B593B13F6DAE800312">
    <w:name w:val="D88C5269228F41B593B13F6DAE800312"/>
    <w:rsid w:val="00497693"/>
    <w:rPr>
      <w:lang w:val="en-US" w:eastAsia="en-US"/>
    </w:rPr>
  </w:style>
  <w:style w:type="paragraph" w:customStyle="1" w:styleId="3F5A500049AC452C85B39827C53B6793">
    <w:name w:val="3F5A500049AC452C85B39827C53B6793"/>
    <w:rsid w:val="00497693"/>
    <w:rPr>
      <w:lang w:val="en-US" w:eastAsia="en-US"/>
    </w:rPr>
  </w:style>
  <w:style w:type="paragraph" w:customStyle="1" w:styleId="928F5CB092FD491EAB10258D09E01DD3">
    <w:name w:val="928F5CB092FD491EAB10258D09E01DD3"/>
    <w:rsid w:val="00497693"/>
    <w:rPr>
      <w:lang w:val="en-US" w:eastAsia="en-US"/>
    </w:rPr>
  </w:style>
  <w:style w:type="paragraph" w:customStyle="1" w:styleId="ABADD82387F644CB9B18AFEBF9C6AF68">
    <w:name w:val="ABADD82387F644CB9B18AFEBF9C6AF68"/>
    <w:rsid w:val="00497693"/>
    <w:rPr>
      <w:lang w:val="en-US" w:eastAsia="en-US"/>
    </w:rPr>
  </w:style>
  <w:style w:type="paragraph" w:customStyle="1" w:styleId="80DC9DAE3C7F47FB85848A5EE7C9FE78">
    <w:name w:val="80DC9DAE3C7F47FB85848A5EE7C9FE78"/>
    <w:rsid w:val="00497693"/>
    <w:rPr>
      <w:lang w:val="en-US" w:eastAsia="en-US"/>
    </w:rPr>
  </w:style>
  <w:style w:type="paragraph" w:customStyle="1" w:styleId="F9B8F461CEB04F22AD042C3593E5F9DD">
    <w:name w:val="F9B8F461CEB04F22AD042C3593E5F9DD"/>
    <w:rsid w:val="00497693"/>
    <w:rPr>
      <w:lang w:val="en-US" w:eastAsia="en-US"/>
    </w:rPr>
  </w:style>
  <w:style w:type="paragraph" w:customStyle="1" w:styleId="9D4CBE7D51F94B4C8EB1146FCB57700F">
    <w:name w:val="9D4CBE7D51F94B4C8EB1146FCB57700F"/>
    <w:rsid w:val="00497693"/>
    <w:rPr>
      <w:lang w:val="en-US" w:eastAsia="en-US"/>
    </w:rPr>
  </w:style>
  <w:style w:type="paragraph" w:customStyle="1" w:styleId="64C240A98DA646338E9977EBF18EA1AA">
    <w:name w:val="64C240A98DA646338E9977EBF18EA1AA"/>
    <w:rsid w:val="00497693"/>
    <w:rPr>
      <w:lang w:val="en-US" w:eastAsia="en-US"/>
    </w:rPr>
  </w:style>
  <w:style w:type="paragraph" w:customStyle="1" w:styleId="43E99503231546C399A596DA075280E5">
    <w:name w:val="43E99503231546C399A596DA075280E5"/>
    <w:rsid w:val="00497693"/>
    <w:rPr>
      <w:lang w:val="en-US" w:eastAsia="en-US"/>
    </w:rPr>
  </w:style>
  <w:style w:type="paragraph" w:customStyle="1" w:styleId="901D98E63E8847868098C2CC5A0C49C7">
    <w:name w:val="901D98E63E8847868098C2CC5A0C49C7"/>
    <w:rsid w:val="00497693"/>
    <w:rPr>
      <w:lang w:val="en-US" w:eastAsia="en-US"/>
    </w:rPr>
  </w:style>
  <w:style w:type="paragraph" w:customStyle="1" w:styleId="705DAD1F015446ABA025628B764E5615">
    <w:name w:val="705DAD1F015446ABA025628B764E5615"/>
    <w:rsid w:val="00497693"/>
    <w:rPr>
      <w:lang w:val="en-US" w:eastAsia="en-US"/>
    </w:rPr>
  </w:style>
  <w:style w:type="paragraph" w:customStyle="1" w:styleId="944108CD65384E5EBC2AE89B2803FBD6">
    <w:name w:val="944108CD65384E5EBC2AE89B2803FBD6"/>
    <w:rsid w:val="00497693"/>
    <w:rPr>
      <w:lang w:val="en-US" w:eastAsia="en-US"/>
    </w:rPr>
  </w:style>
  <w:style w:type="paragraph" w:customStyle="1" w:styleId="117049C0DD224B859F944248EA76759A">
    <w:name w:val="117049C0DD224B859F944248EA76759A"/>
    <w:rsid w:val="00497693"/>
    <w:rPr>
      <w:lang w:val="en-US" w:eastAsia="en-US"/>
    </w:rPr>
  </w:style>
  <w:style w:type="paragraph" w:customStyle="1" w:styleId="5ED37A91E7204112B4E7DE3DA9C63DC2">
    <w:name w:val="5ED37A91E7204112B4E7DE3DA9C63DC2"/>
    <w:rsid w:val="00497693"/>
    <w:rPr>
      <w:lang w:val="en-US" w:eastAsia="en-US"/>
    </w:rPr>
  </w:style>
  <w:style w:type="paragraph" w:customStyle="1" w:styleId="408A00E5396D42909D5F55F01789DAAA">
    <w:name w:val="408A00E5396D42909D5F55F01789DAAA"/>
    <w:rsid w:val="00497693"/>
    <w:rPr>
      <w:lang w:val="en-US" w:eastAsia="en-US"/>
    </w:rPr>
  </w:style>
  <w:style w:type="paragraph" w:customStyle="1" w:styleId="FE85BC8D9BBC4144BDDDCF19D82E46AC">
    <w:name w:val="FE85BC8D9BBC4144BDDDCF19D82E46AC"/>
    <w:rsid w:val="00497693"/>
    <w:rPr>
      <w:lang w:val="en-US" w:eastAsia="en-US"/>
    </w:rPr>
  </w:style>
  <w:style w:type="paragraph" w:customStyle="1" w:styleId="84B24D9B0FB748E7AC9599114A523AFA">
    <w:name w:val="84B24D9B0FB748E7AC9599114A523AFA"/>
    <w:rsid w:val="00497693"/>
    <w:rPr>
      <w:lang w:val="en-US" w:eastAsia="en-US"/>
    </w:rPr>
  </w:style>
  <w:style w:type="paragraph" w:customStyle="1" w:styleId="C152B61233C04916A75D067CEAA72F45">
    <w:name w:val="C152B61233C04916A75D067CEAA72F45"/>
    <w:rsid w:val="00497693"/>
    <w:rPr>
      <w:lang w:val="en-US" w:eastAsia="en-US"/>
    </w:rPr>
  </w:style>
  <w:style w:type="paragraph" w:customStyle="1" w:styleId="3F4C95A8E40E49B78A0C280A14EFD14C">
    <w:name w:val="3F4C95A8E40E49B78A0C280A14EFD14C"/>
    <w:rsid w:val="00497693"/>
    <w:rPr>
      <w:lang w:val="en-US" w:eastAsia="en-US"/>
    </w:rPr>
  </w:style>
  <w:style w:type="paragraph" w:customStyle="1" w:styleId="83EAFAAD30BD4D48931C21E8AFEA6F7D">
    <w:name w:val="83EAFAAD30BD4D48931C21E8AFEA6F7D"/>
    <w:rsid w:val="00497693"/>
    <w:rPr>
      <w:lang w:val="en-US" w:eastAsia="en-US"/>
    </w:rPr>
  </w:style>
  <w:style w:type="paragraph" w:customStyle="1" w:styleId="1045B6834B3E434E8F34EA37FCF2B364">
    <w:name w:val="1045B6834B3E434E8F34EA37FCF2B364"/>
    <w:rsid w:val="00497693"/>
    <w:rPr>
      <w:lang w:val="en-US" w:eastAsia="en-US"/>
    </w:rPr>
  </w:style>
  <w:style w:type="paragraph" w:customStyle="1" w:styleId="815ADF1C801A4FBD827F86E437FD77ED">
    <w:name w:val="815ADF1C801A4FBD827F86E437FD77ED"/>
    <w:rsid w:val="00497693"/>
    <w:rPr>
      <w:lang w:val="en-US" w:eastAsia="en-US"/>
    </w:rPr>
  </w:style>
  <w:style w:type="paragraph" w:customStyle="1" w:styleId="97F0DF4FA25F4070BF2425DDB211E70B">
    <w:name w:val="97F0DF4FA25F4070BF2425DDB211E70B"/>
    <w:rsid w:val="00497693"/>
    <w:rPr>
      <w:lang w:val="en-US" w:eastAsia="en-US"/>
    </w:rPr>
  </w:style>
  <w:style w:type="paragraph" w:customStyle="1" w:styleId="5B2B3D69870D4DA9A94D2CA07A62E6D4">
    <w:name w:val="5B2B3D69870D4DA9A94D2CA07A62E6D4"/>
    <w:rsid w:val="00497693"/>
    <w:rPr>
      <w:lang w:val="en-US" w:eastAsia="en-US"/>
    </w:rPr>
  </w:style>
  <w:style w:type="paragraph" w:customStyle="1" w:styleId="BE8CD2168ED44687A28A23B41FDCA549">
    <w:name w:val="BE8CD2168ED44687A28A23B41FDCA549"/>
    <w:rsid w:val="00497693"/>
    <w:rPr>
      <w:lang w:val="en-US" w:eastAsia="en-US"/>
    </w:rPr>
  </w:style>
  <w:style w:type="paragraph" w:customStyle="1" w:styleId="78DDCB8F9818404CBB09522D32BDB12C">
    <w:name w:val="78DDCB8F9818404CBB09522D32BDB12C"/>
    <w:rsid w:val="00497693"/>
    <w:rPr>
      <w:lang w:val="en-US" w:eastAsia="en-US"/>
    </w:rPr>
  </w:style>
  <w:style w:type="paragraph" w:customStyle="1" w:styleId="50FDE67E372549EDA808FF48DEE553FA">
    <w:name w:val="50FDE67E372549EDA808FF48DEE553FA"/>
    <w:rsid w:val="00497693"/>
    <w:rPr>
      <w:lang w:val="en-US" w:eastAsia="en-US"/>
    </w:rPr>
  </w:style>
  <w:style w:type="paragraph" w:customStyle="1" w:styleId="B15CB2B6C2C447168F09E12F9BCE562B">
    <w:name w:val="B15CB2B6C2C447168F09E12F9BCE562B"/>
    <w:rsid w:val="00497693"/>
    <w:rPr>
      <w:lang w:val="en-US" w:eastAsia="en-US"/>
    </w:rPr>
  </w:style>
  <w:style w:type="paragraph" w:customStyle="1" w:styleId="D84934893FC34089B7193DF77A6CD27A">
    <w:name w:val="D84934893FC34089B7193DF77A6CD27A"/>
    <w:rsid w:val="00497693"/>
    <w:rPr>
      <w:lang w:val="en-US" w:eastAsia="en-US"/>
    </w:rPr>
  </w:style>
  <w:style w:type="paragraph" w:customStyle="1" w:styleId="165C8DA1D8654DF2A94316C6210467AB">
    <w:name w:val="165C8DA1D8654DF2A94316C6210467AB"/>
    <w:rsid w:val="00497693"/>
    <w:rPr>
      <w:lang w:val="en-US" w:eastAsia="en-US"/>
    </w:rPr>
  </w:style>
  <w:style w:type="paragraph" w:customStyle="1" w:styleId="B8DC4C8F27604C1E9BAB20423C0BCCC1">
    <w:name w:val="B8DC4C8F27604C1E9BAB20423C0BCCC1"/>
    <w:rsid w:val="00497693"/>
    <w:rPr>
      <w:lang w:val="en-US" w:eastAsia="en-US"/>
    </w:rPr>
  </w:style>
  <w:style w:type="paragraph" w:customStyle="1" w:styleId="96E1992F725D4910927A948B79F9A35C">
    <w:name w:val="96E1992F725D4910927A948B79F9A35C"/>
    <w:rsid w:val="00497693"/>
    <w:rPr>
      <w:lang w:val="en-US" w:eastAsia="en-US"/>
    </w:rPr>
  </w:style>
  <w:style w:type="paragraph" w:customStyle="1" w:styleId="49A3DCB5B9964191A9DE24358D016FED">
    <w:name w:val="49A3DCB5B9964191A9DE24358D016FED"/>
    <w:rsid w:val="00497693"/>
    <w:rPr>
      <w:lang w:val="en-US" w:eastAsia="en-US"/>
    </w:rPr>
  </w:style>
  <w:style w:type="paragraph" w:customStyle="1" w:styleId="C074FC8D194B48668BBD1D1457F6BA6E">
    <w:name w:val="C074FC8D194B48668BBD1D1457F6BA6E"/>
    <w:rsid w:val="00497693"/>
    <w:rPr>
      <w:lang w:val="en-US" w:eastAsia="en-US"/>
    </w:rPr>
  </w:style>
  <w:style w:type="paragraph" w:customStyle="1" w:styleId="6179EA3906604D28897F98D2E2049488">
    <w:name w:val="6179EA3906604D28897F98D2E2049488"/>
    <w:rsid w:val="00497693"/>
    <w:rPr>
      <w:lang w:val="en-US" w:eastAsia="en-US"/>
    </w:rPr>
  </w:style>
  <w:style w:type="paragraph" w:customStyle="1" w:styleId="D5D859220A974194A900D4E224EB550B">
    <w:name w:val="D5D859220A974194A900D4E224EB550B"/>
    <w:rsid w:val="00214998"/>
    <w:rPr>
      <w:lang w:val="en-US" w:eastAsia="en-US"/>
    </w:rPr>
  </w:style>
  <w:style w:type="paragraph" w:customStyle="1" w:styleId="187EFB2C1681404E90DFA36DA810C1A7">
    <w:name w:val="187EFB2C1681404E90DFA36DA810C1A7"/>
    <w:rsid w:val="00214998"/>
    <w:rPr>
      <w:lang w:val="en-US" w:eastAsia="en-US"/>
    </w:rPr>
  </w:style>
  <w:style w:type="paragraph" w:customStyle="1" w:styleId="3CC23F054312471EA29AE447B202684C">
    <w:name w:val="3CC23F054312471EA29AE447B202684C"/>
    <w:rsid w:val="00214998"/>
    <w:rPr>
      <w:lang w:val="en-US" w:eastAsia="en-US"/>
    </w:rPr>
  </w:style>
  <w:style w:type="paragraph" w:customStyle="1" w:styleId="1F4C68F895444D61B1E97BBED6E1EAE4">
    <w:name w:val="1F4C68F895444D61B1E97BBED6E1EAE4"/>
    <w:rsid w:val="00214998"/>
    <w:rPr>
      <w:lang w:val="en-US" w:eastAsia="en-US"/>
    </w:rPr>
  </w:style>
  <w:style w:type="paragraph" w:customStyle="1" w:styleId="9BF7B9ACD1704CF792CDD1713090F57E">
    <w:name w:val="9BF7B9ACD1704CF792CDD1713090F57E"/>
    <w:rsid w:val="003E2B17"/>
    <w:rPr>
      <w:lang w:val="en-US" w:eastAsia="en-US"/>
    </w:rPr>
  </w:style>
  <w:style w:type="paragraph" w:customStyle="1" w:styleId="AD2135DF63374A18900A9036EC31FB67">
    <w:name w:val="AD2135DF63374A18900A9036EC31FB67"/>
    <w:rsid w:val="00DE7854"/>
  </w:style>
  <w:style w:type="paragraph" w:customStyle="1" w:styleId="A4AAFE2B2543486480B3CC6C108E2794">
    <w:name w:val="A4AAFE2B2543486480B3CC6C108E2794"/>
    <w:rsid w:val="00DE7854"/>
  </w:style>
  <w:style w:type="paragraph" w:customStyle="1" w:styleId="B77C923B1CE644FD81DB9EF624691038">
    <w:name w:val="B77C923B1CE644FD81DB9EF624691038"/>
    <w:rsid w:val="00DE7854"/>
  </w:style>
  <w:style w:type="paragraph" w:customStyle="1" w:styleId="D9B4B7E9E9734E37B785693182FC8741">
    <w:name w:val="D9B4B7E9E9734E37B785693182FC8741"/>
    <w:rsid w:val="00DE7854"/>
  </w:style>
  <w:style w:type="paragraph" w:customStyle="1" w:styleId="6F5896DA390E4B72BAD05923E4B6E81B">
    <w:name w:val="6F5896DA390E4B72BAD05923E4B6E81B"/>
    <w:rsid w:val="00DE7854"/>
  </w:style>
  <w:style w:type="paragraph" w:customStyle="1" w:styleId="C29EE8AD1C004227A0A73D56726C4962">
    <w:name w:val="C29EE8AD1C004227A0A73D56726C4962"/>
    <w:rsid w:val="00DE7854"/>
  </w:style>
  <w:style w:type="paragraph" w:customStyle="1" w:styleId="0173ECFFC2DD46F8A648608A32F43DB9">
    <w:name w:val="0173ECFFC2DD46F8A648608A32F43DB9"/>
    <w:rsid w:val="00DE7854"/>
  </w:style>
  <w:style w:type="paragraph" w:customStyle="1" w:styleId="35DE5B74A86447EFA187E012BCAF56A2">
    <w:name w:val="35DE5B74A86447EFA187E012BCAF56A2"/>
    <w:rsid w:val="00DE7854"/>
  </w:style>
  <w:style w:type="paragraph" w:customStyle="1" w:styleId="D4E04F6789514C039ECE7EBCEAFA0764">
    <w:name w:val="D4E04F6789514C039ECE7EBCEAFA0764"/>
    <w:rsid w:val="00DE7854"/>
  </w:style>
  <w:style w:type="paragraph" w:customStyle="1" w:styleId="73F250A29CC84B55B3B6554DB969A89F">
    <w:name w:val="73F250A29CC84B55B3B6554DB969A89F"/>
    <w:rsid w:val="00DE7854"/>
  </w:style>
  <w:style w:type="paragraph" w:customStyle="1" w:styleId="B56E6F199FE54466B4AB5E38A903A701">
    <w:name w:val="B56E6F199FE54466B4AB5E38A903A701"/>
    <w:rsid w:val="00DE7854"/>
  </w:style>
  <w:style w:type="paragraph" w:customStyle="1" w:styleId="9649CA8723D74E99A86DD1378643B8A4">
    <w:name w:val="9649CA8723D74E99A86DD1378643B8A4"/>
    <w:rsid w:val="00DE7854"/>
  </w:style>
  <w:style w:type="paragraph" w:customStyle="1" w:styleId="1E2D63884359400A8E423318231DD8AA">
    <w:name w:val="1E2D63884359400A8E423318231DD8AA"/>
    <w:rsid w:val="00DE7854"/>
  </w:style>
  <w:style w:type="paragraph" w:customStyle="1" w:styleId="F8739518848E40BFA47947E43E8A367B">
    <w:name w:val="F8739518848E40BFA47947E43E8A367B"/>
    <w:rsid w:val="00DE7854"/>
  </w:style>
  <w:style w:type="paragraph" w:customStyle="1" w:styleId="1755185951294816AD2D93A5B9FCA763">
    <w:name w:val="1755185951294816AD2D93A5B9FCA763"/>
    <w:rsid w:val="00DE7854"/>
  </w:style>
  <w:style w:type="paragraph" w:customStyle="1" w:styleId="50BA67CEB7614F999534FC61D115F05C">
    <w:name w:val="50BA67CEB7614F999534FC61D115F05C"/>
    <w:rsid w:val="00DE7854"/>
  </w:style>
  <w:style w:type="paragraph" w:customStyle="1" w:styleId="06C70BF3607B43428659EA8B909C0756">
    <w:name w:val="06C70BF3607B43428659EA8B909C0756"/>
    <w:rsid w:val="00DE7854"/>
  </w:style>
  <w:style w:type="paragraph" w:customStyle="1" w:styleId="E77849ADE87E4045A0BA0F58B632A1B8">
    <w:name w:val="E77849ADE87E4045A0BA0F58B632A1B8"/>
    <w:rsid w:val="00DE7854"/>
  </w:style>
  <w:style w:type="paragraph" w:customStyle="1" w:styleId="4C1BA41A56E048B59B0B2DFAC2BBDD01">
    <w:name w:val="4C1BA41A56E048B59B0B2DFAC2BBDD01"/>
    <w:rsid w:val="00DE7854"/>
  </w:style>
  <w:style w:type="paragraph" w:customStyle="1" w:styleId="CE74AB2BCBEF42B5B42FD31273EEE914">
    <w:name w:val="CE74AB2BCBEF42B5B42FD31273EEE914"/>
    <w:rsid w:val="00DE7854"/>
  </w:style>
  <w:style w:type="paragraph" w:customStyle="1" w:styleId="803EF679863E4B5F89143CC1610D0AA2">
    <w:name w:val="803EF679863E4B5F89143CC1610D0AA2"/>
    <w:rsid w:val="00DE7854"/>
  </w:style>
  <w:style w:type="paragraph" w:customStyle="1" w:styleId="A255D68F6BF54BC19C638BC170B8C38E">
    <w:name w:val="A255D68F6BF54BC19C638BC170B8C38E"/>
    <w:rsid w:val="00DE7854"/>
  </w:style>
  <w:style w:type="paragraph" w:customStyle="1" w:styleId="717E1429D1AB4EE1A842B65C1EF075D5">
    <w:name w:val="717E1429D1AB4EE1A842B65C1EF075D5"/>
    <w:rsid w:val="00DE7854"/>
  </w:style>
  <w:style w:type="paragraph" w:customStyle="1" w:styleId="0174A92A2BC244048AE0CA8D0EA386CA">
    <w:name w:val="0174A92A2BC244048AE0CA8D0EA386CA"/>
    <w:rsid w:val="00DE7854"/>
  </w:style>
  <w:style w:type="paragraph" w:customStyle="1" w:styleId="70A828C58FF74C79AB32B04886DB148A">
    <w:name w:val="70A828C58FF74C79AB32B04886DB148A"/>
    <w:rsid w:val="00DE7854"/>
  </w:style>
  <w:style w:type="paragraph" w:customStyle="1" w:styleId="7ACBD1C03F684E16A4DE7F5110F5E031">
    <w:name w:val="7ACBD1C03F684E16A4DE7F5110F5E031"/>
    <w:rsid w:val="00DE7854"/>
  </w:style>
  <w:style w:type="paragraph" w:customStyle="1" w:styleId="D1FCADCCC9474F369DE5DBCE2B2BC609">
    <w:name w:val="D1FCADCCC9474F369DE5DBCE2B2BC609"/>
    <w:rsid w:val="00DE7854"/>
  </w:style>
  <w:style w:type="paragraph" w:customStyle="1" w:styleId="B8665E802BD2409A88EA41DD920448E5">
    <w:name w:val="B8665E802BD2409A88EA41DD920448E5"/>
    <w:rsid w:val="00DE7854"/>
  </w:style>
  <w:style w:type="paragraph" w:customStyle="1" w:styleId="A9814E7C85A04E5685F4BB1D4B6E10F6">
    <w:name w:val="A9814E7C85A04E5685F4BB1D4B6E10F6"/>
    <w:rsid w:val="00DE7854"/>
  </w:style>
  <w:style w:type="paragraph" w:customStyle="1" w:styleId="A58A190FF91A4BC6B543420986BBFE49">
    <w:name w:val="A58A190FF91A4BC6B543420986BBFE49"/>
    <w:rsid w:val="00DE7854"/>
  </w:style>
  <w:style w:type="paragraph" w:customStyle="1" w:styleId="2107AC387CCA4CE2A286850B055BD103">
    <w:name w:val="2107AC387CCA4CE2A286850B055BD103"/>
    <w:rsid w:val="00DE7854"/>
  </w:style>
  <w:style w:type="paragraph" w:customStyle="1" w:styleId="880159BAFE0E469F952F78808149DF21">
    <w:name w:val="880159BAFE0E469F952F78808149DF21"/>
    <w:rsid w:val="00DE7854"/>
  </w:style>
  <w:style w:type="paragraph" w:customStyle="1" w:styleId="444F52865CFD4101BF35633FB3D1B95E">
    <w:name w:val="444F52865CFD4101BF35633FB3D1B95E"/>
    <w:rsid w:val="00DE7854"/>
  </w:style>
  <w:style w:type="paragraph" w:customStyle="1" w:styleId="FB05A0080AF0483AA49221E7946275E9">
    <w:name w:val="FB05A0080AF0483AA49221E7946275E9"/>
    <w:rsid w:val="00DE7854"/>
  </w:style>
  <w:style w:type="paragraph" w:customStyle="1" w:styleId="0CEE6E001EEC47D28B34A7885DCD430F">
    <w:name w:val="0CEE6E001EEC47D28B34A7885DCD430F"/>
    <w:rsid w:val="00DE7854"/>
  </w:style>
  <w:style w:type="paragraph" w:customStyle="1" w:styleId="C2923EBE461C42698CAA6642858774BF">
    <w:name w:val="C2923EBE461C42698CAA6642858774BF"/>
    <w:rsid w:val="00DE7854"/>
  </w:style>
  <w:style w:type="paragraph" w:customStyle="1" w:styleId="46B58F30E989471BB18CA96E035503D5">
    <w:name w:val="46B58F30E989471BB18CA96E035503D5"/>
    <w:rsid w:val="00DE7854"/>
  </w:style>
  <w:style w:type="paragraph" w:customStyle="1" w:styleId="3EA164B19BC5464A89D1AA53C639AA93">
    <w:name w:val="3EA164B19BC5464A89D1AA53C639AA93"/>
    <w:rsid w:val="00DE7854"/>
  </w:style>
  <w:style w:type="paragraph" w:customStyle="1" w:styleId="6ABE778E48104D43AB7E2C66B3F99375">
    <w:name w:val="6ABE778E48104D43AB7E2C66B3F99375"/>
    <w:rsid w:val="00DE7854"/>
  </w:style>
  <w:style w:type="paragraph" w:customStyle="1" w:styleId="B670FED2881B441694F4B27B0DA87AD1">
    <w:name w:val="B670FED2881B441694F4B27B0DA87AD1"/>
    <w:rsid w:val="00DE7854"/>
  </w:style>
  <w:style w:type="paragraph" w:customStyle="1" w:styleId="18F949D9D2AA4DD88C110188178BA866">
    <w:name w:val="18F949D9D2AA4DD88C110188178BA866"/>
    <w:rsid w:val="00DE7854"/>
  </w:style>
  <w:style w:type="paragraph" w:customStyle="1" w:styleId="01001A6A166A42698B633ED6AB65FAF4">
    <w:name w:val="01001A6A166A42698B633ED6AB65FAF4"/>
    <w:rsid w:val="00DE7854"/>
  </w:style>
  <w:style w:type="paragraph" w:customStyle="1" w:styleId="3A4CB9885F4E4FECBBB472A5D14C8255">
    <w:name w:val="3A4CB9885F4E4FECBBB472A5D14C8255"/>
    <w:rsid w:val="00DE7854"/>
  </w:style>
  <w:style w:type="paragraph" w:customStyle="1" w:styleId="181CF54677C842938E1CDA4D2E61041C">
    <w:name w:val="181CF54677C842938E1CDA4D2E61041C"/>
    <w:rsid w:val="00DE7854"/>
  </w:style>
  <w:style w:type="paragraph" w:customStyle="1" w:styleId="123CE74533EB493B961DCABB2EFD1699">
    <w:name w:val="123CE74533EB493B961DCABB2EFD1699"/>
    <w:rsid w:val="00DE7854"/>
  </w:style>
  <w:style w:type="paragraph" w:customStyle="1" w:styleId="C0080DE48C38425E90DFACD9C4B02690">
    <w:name w:val="C0080DE48C38425E90DFACD9C4B02690"/>
    <w:rsid w:val="00DE7854"/>
  </w:style>
  <w:style w:type="paragraph" w:customStyle="1" w:styleId="F4D2FAB6A1744F59B4896D31EBD7475D">
    <w:name w:val="F4D2FAB6A1744F59B4896D31EBD7475D"/>
    <w:rsid w:val="00DE7854"/>
  </w:style>
  <w:style w:type="paragraph" w:customStyle="1" w:styleId="80D2C596B06244DAA64A7639F00942B9">
    <w:name w:val="80D2C596B06244DAA64A7639F00942B9"/>
    <w:rsid w:val="00DE7854"/>
  </w:style>
  <w:style w:type="paragraph" w:customStyle="1" w:styleId="06464C0358D74A53ACFAB893F74A32E5">
    <w:name w:val="06464C0358D74A53ACFAB893F74A32E5"/>
    <w:rsid w:val="00DE7854"/>
  </w:style>
  <w:style w:type="paragraph" w:customStyle="1" w:styleId="CD1ED077F49C44938E8F56BAC0B4A9E0">
    <w:name w:val="CD1ED077F49C44938E8F56BAC0B4A9E0"/>
    <w:rsid w:val="00DE7854"/>
  </w:style>
  <w:style w:type="paragraph" w:customStyle="1" w:styleId="E04512883E0B4747A8BE270429612A3B">
    <w:name w:val="E04512883E0B4747A8BE270429612A3B"/>
    <w:rsid w:val="00DE7854"/>
  </w:style>
  <w:style w:type="paragraph" w:customStyle="1" w:styleId="55A53DB527C34EEE9CC19A74BC807F01">
    <w:name w:val="55A53DB527C34EEE9CC19A74BC807F01"/>
    <w:rsid w:val="00DE7854"/>
  </w:style>
  <w:style w:type="paragraph" w:customStyle="1" w:styleId="EFC4C0533FD54354873386B1F7C783DC">
    <w:name w:val="EFC4C0533FD54354873386B1F7C783DC"/>
    <w:rsid w:val="00DE7854"/>
  </w:style>
  <w:style w:type="paragraph" w:customStyle="1" w:styleId="CDC5DAD71281483F901E7E1B323BD019">
    <w:name w:val="CDC5DAD71281483F901E7E1B323BD019"/>
    <w:rsid w:val="00DE7854"/>
  </w:style>
  <w:style w:type="paragraph" w:customStyle="1" w:styleId="3ECB4B03A5D045C2B1F1F12CB4D8D205">
    <w:name w:val="3ECB4B03A5D045C2B1F1F12CB4D8D205"/>
    <w:rsid w:val="00DE7854"/>
  </w:style>
  <w:style w:type="paragraph" w:customStyle="1" w:styleId="2B41624FC38A414E979CC0468F417B93">
    <w:name w:val="2B41624FC38A414E979CC0468F417B93"/>
    <w:rsid w:val="00DE7854"/>
  </w:style>
  <w:style w:type="paragraph" w:customStyle="1" w:styleId="F7E86862940C4B908849AC0785F78F8F">
    <w:name w:val="F7E86862940C4B908849AC0785F78F8F"/>
    <w:rsid w:val="00DE7854"/>
  </w:style>
  <w:style w:type="paragraph" w:customStyle="1" w:styleId="1B9C31CAE1BE4F92A5B0A741F9F1DC3E">
    <w:name w:val="1B9C31CAE1BE4F92A5B0A741F9F1DC3E"/>
    <w:rsid w:val="00DE7854"/>
  </w:style>
  <w:style w:type="paragraph" w:customStyle="1" w:styleId="F1BAA6B863B0453F9B6D002FAE264E85">
    <w:name w:val="F1BAA6B863B0453F9B6D002FAE264E85"/>
    <w:rsid w:val="00DE7854"/>
  </w:style>
  <w:style w:type="paragraph" w:customStyle="1" w:styleId="696ACB053EE8461781B4954B8E97FA29">
    <w:name w:val="696ACB053EE8461781B4954B8E97FA29"/>
    <w:rsid w:val="00DE7854"/>
  </w:style>
  <w:style w:type="paragraph" w:customStyle="1" w:styleId="4D4E3AB5947F4EA3BFEF2A52BC116020">
    <w:name w:val="4D4E3AB5947F4EA3BFEF2A52BC116020"/>
    <w:rsid w:val="00DE7854"/>
  </w:style>
  <w:style w:type="paragraph" w:customStyle="1" w:styleId="B7BDC363AF2B47F8A2BC1058343F7582">
    <w:name w:val="B7BDC363AF2B47F8A2BC1058343F7582"/>
    <w:rsid w:val="00DE7854"/>
  </w:style>
  <w:style w:type="paragraph" w:customStyle="1" w:styleId="A50E2900D5A64B4FA39D3EBB90D6EB3E">
    <w:name w:val="A50E2900D5A64B4FA39D3EBB90D6EB3E"/>
    <w:rsid w:val="00DE7854"/>
  </w:style>
  <w:style w:type="paragraph" w:customStyle="1" w:styleId="BCE5698BA2D343E0971B07F232736FCC">
    <w:name w:val="BCE5698BA2D343E0971B07F232736FCC"/>
    <w:rsid w:val="00DE7854"/>
  </w:style>
  <w:style w:type="paragraph" w:customStyle="1" w:styleId="AC189F439C8B4F3CA8BDED0BC4444D4A">
    <w:name w:val="AC189F439C8B4F3CA8BDED0BC4444D4A"/>
    <w:rsid w:val="00DE7854"/>
  </w:style>
  <w:style w:type="paragraph" w:customStyle="1" w:styleId="359A636AA2934AF2A2EC8B5D91F363EE">
    <w:name w:val="359A636AA2934AF2A2EC8B5D91F363EE"/>
    <w:rsid w:val="00DE7854"/>
  </w:style>
  <w:style w:type="paragraph" w:customStyle="1" w:styleId="85559DEBFAC742F9B532AAC557138529">
    <w:name w:val="85559DEBFAC742F9B532AAC557138529"/>
    <w:rsid w:val="00DE7854"/>
  </w:style>
  <w:style w:type="paragraph" w:customStyle="1" w:styleId="ECD45ABB6662463381C3D01B2D59582E">
    <w:name w:val="ECD45ABB6662463381C3D01B2D59582E"/>
    <w:rsid w:val="00DE7854"/>
  </w:style>
  <w:style w:type="paragraph" w:customStyle="1" w:styleId="250858269C6E44158329435BA7368850">
    <w:name w:val="250858269C6E44158329435BA7368850"/>
    <w:rsid w:val="00DE7854"/>
  </w:style>
  <w:style w:type="paragraph" w:customStyle="1" w:styleId="D73FA918F4F44202A1516DB981664374">
    <w:name w:val="D73FA918F4F44202A1516DB981664374"/>
    <w:rsid w:val="00DE7854"/>
  </w:style>
  <w:style w:type="paragraph" w:customStyle="1" w:styleId="384113174B684228B1D77A30C0E82146">
    <w:name w:val="384113174B684228B1D77A30C0E82146"/>
    <w:rsid w:val="00DE7854"/>
  </w:style>
  <w:style w:type="paragraph" w:customStyle="1" w:styleId="5F6E1643B81A49AA8DC91ED8591FF1EB">
    <w:name w:val="5F6E1643B81A49AA8DC91ED8591FF1EB"/>
    <w:rsid w:val="00DE7854"/>
  </w:style>
  <w:style w:type="paragraph" w:customStyle="1" w:styleId="68B584FB9AE840AF92B3D8455571B027">
    <w:name w:val="68B584FB9AE840AF92B3D8455571B027"/>
    <w:rsid w:val="00DE7854"/>
  </w:style>
  <w:style w:type="paragraph" w:customStyle="1" w:styleId="78F6D9A80E1E44FE8F77AE0DE3977B8B">
    <w:name w:val="78F6D9A80E1E44FE8F77AE0DE3977B8B"/>
    <w:rsid w:val="00DE7854"/>
  </w:style>
  <w:style w:type="paragraph" w:customStyle="1" w:styleId="5FEEC9A2E40C4A36AB6F552AE5351165">
    <w:name w:val="5FEEC9A2E40C4A36AB6F552AE5351165"/>
    <w:rsid w:val="00DE7854"/>
  </w:style>
  <w:style w:type="paragraph" w:customStyle="1" w:styleId="03F135B776F34F1691F303F23B19899A">
    <w:name w:val="03F135B776F34F1691F303F23B19899A"/>
    <w:rsid w:val="00DE7854"/>
  </w:style>
  <w:style w:type="paragraph" w:customStyle="1" w:styleId="C0C36B9F201744C291DEABAFC41BE55F">
    <w:name w:val="C0C36B9F201744C291DEABAFC41BE55F"/>
    <w:rsid w:val="00DE7854"/>
  </w:style>
  <w:style w:type="paragraph" w:customStyle="1" w:styleId="017E183A56A644F8B7239D62F027A12B">
    <w:name w:val="017E183A56A644F8B7239D62F027A12B"/>
    <w:rsid w:val="00DE7854"/>
  </w:style>
  <w:style w:type="paragraph" w:customStyle="1" w:styleId="92FAC37D500F45C3B6B2EFCBA1709D28">
    <w:name w:val="92FAC37D500F45C3B6B2EFCBA1709D28"/>
    <w:rsid w:val="00DE7854"/>
  </w:style>
  <w:style w:type="paragraph" w:customStyle="1" w:styleId="44EEF2798D2B407EB5E5BE39E8097AE9">
    <w:name w:val="44EEF2798D2B407EB5E5BE39E8097AE9"/>
    <w:rsid w:val="00DE7854"/>
  </w:style>
  <w:style w:type="paragraph" w:customStyle="1" w:styleId="A9F1867267954BC7AAD5CFCD5C879D6E">
    <w:name w:val="A9F1867267954BC7AAD5CFCD5C879D6E"/>
    <w:rsid w:val="00DE7854"/>
  </w:style>
  <w:style w:type="paragraph" w:customStyle="1" w:styleId="F18BD468F2724EAE9D40773CB414EBBD">
    <w:name w:val="F18BD468F2724EAE9D40773CB414EBBD"/>
    <w:rsid w:val="00DE7854"/>
  </w:style>
  <w:style w:type="paragraph" w:customStyle="1" w:styleId="EE2D840E0FC54E0C9FBE4BD029B85BEE">
    <w:name w:val="EE2D840E0FC54E0C9FBE4BD029B85BEE"/>
    <w:rsid w:val="00DE7854"/>
  </w:style>
  <w:style w:type="paragraph" w:customStyle="1" w:styleId="E21F62C856324D9B886371075CD9A191">
    <w:name w:val="E21F62C856324D9B886371075CD9A191"/>
    <w:rsid w:val="00DE7854"/>
  </w:style>
  <w:style w:type="paragraph" w:customStyle="1" w:styleId="5A2389361840409A9718AF298A6B3972">
    <w:name w:val="5A2389361840409A9718AF298A6B3972"/>
    <w:rsid w:val="00DE7854"/>
  </w:style>
  <w:style w:type="paragraph" w:customStyle="1" w:styleId="C591B4CE1062448094BB6A02C8A8DC5E">
    <w:name w:val="C591B4CE1062448094BB6A02C8A8DC5E"/>
    <w:rsid w:val="00DE7854"/>
  </w:style>
  <w:style w:type="paragraph" w:customStyle="1" w:styleId="191B21F420134EBC8940120A4FF668F7">
    <w:name w:val="191B21F420134EBC8940120A4FF668F7"/>
    <w:rsid w:val="00DE7854"/>
  </w:style>
  <w:style w:type="paragraph" w:customStyle="1" w:styleId="87B75F7751E0417B9020F0B0ABE7B8BC">
    <w:name w:val="87B75F7751E0417B9020F0B0ABE7B8BC"/>
    <w:rsid w:val="00DE7854"/>
  </w:style>
  <w:style w:type="paragraph" w:customStyle="1" w:styleId="7579D52CD23743969DC7E0D44B94FEBF">
    <w:name w:val="7579D52CD23743969DC7E0D44B94FEBF"/>
    <w:rsid w:val="00DE7854"/>
  </w:style>
  <w:style w:type="paragraph" w:customStyle="1" w:styleId="675D651748B742EE87DD9DE14C8C732A">
    <w:name w:val="675D651748B742EE87DD9DE14C8C732A"/>
    <w:rsid w:val="00DE7854"/>
  </w:style>
  <w:style w:type="paragraph" w:customStyle="1" w:styleId="4B7630AB79D54DDE87DF3ABD9DA731FF">
    <w:name w:val="4B7630AB79D54DDE87DF3ABD9DA731FF"/>
    <w:rsid w:val="00DE7854"/>
  </w:style>
  <w:style w:type="paragraph" w:customStyle="1" w:styleId="10C4A6191A8D4787881A0F8C0F9757DB">
    <w:name w:val="10C4A6191A8D4787881A0F8C0F9757DB"/>
    <w:rsid w:val="00DE7854"/>
  </w:style>
  <w:style w:type="paragraph" w:customStyle="1" w:styleId="12AC99E91FC341A2959914B8E3AFE587">
    <w:name w:val="12AC99E91FC341A2959914B8E3AFE587"/>
    <w:rsid w:val="00DE7854"/>
  </w:style>
  <w:style w:type="paragraph" w:customStyle="1" w:styleId="8D36FC79DA124349A65F0F693C31B70A">
    <w:name w:val="8D36FC79DA124349A65F0F693C31B70A"/>
    <w:rsid w:val="00DE7854"/>
  </w:style>
  <w:style w:type="paragraph" w:customStyle="1" w:styleId="B9899BC2CD7F47FB80A3D77548059B0F">
    <w:name w:val="B9899BC2CD7F47FB80A3D77548059B0F"/>
    <w:rsid w:val="00DE7854"/>
  </w:style>
  <w:style w:type="paragraph" w:customStyle="1" w:styleId="7D2B04A051284FD881650F0A21D1AA99">
    <w:name w:val="7D2B04A051284FD881650F0A21D1AA99"/>
    <w:rsid w:val="00DE7854"/>
  </w:style>
  <w:style w:type="paragraph" w:customStyle="1" w:styleId="050CDA30A6424C29BE0D1102C4C4D64A">
    <w:name w:val="050CDA30A6424C29BE0D1102C4C4D64A"/>
    <w:rsid w:val="00DE7854"/>
  </w:style>
  <w:style w:type="paragraph" w:customStyle="1" w:styleId="51D17BCE44974D4ABEBF3F10466EDBDF">
    <w:name w:val="51D17BCE44974D4ABEBF3F10466EDBDF"/>
    <w:rsid w:val="00DE7854"/>
  </w:style>
  <w:style w:type="paragraph" w:customStyle="1" w:styleId="6B9BACFF233D4FACA32F493169C61E09">
    <w:name w:val="6B9BACFF233D4FACA32F493169C61E09"/>
    <w:rsid w:val="00DE7854"/>
  </w:style>
  <w:style w:type="paragraph" w:customStyle="1" w:styleId="4149DA7102D84429AD9E895D46324CE7">
    <w:name w:val="4149DA7102D84429AD9E895D46324CE7"/>
    <w:rsid w:val="00DE7854"/>
  </w:style>
  <w:style w:type="paragraph" w:customStyle="1" w:styleId="05AAFE1C8DB1497A974D15D2B96A42E5">
    <w:name w:val="05AAFE1C8DB1497A974D15D2B96A42E5"/>
    <w:rsid w:val="00DE7854"/>
  </w:style>
  <w:style w:type="paragraph" w:customStyle="1" w:styleId="AB5666E78BE346179E6C89A8BC45B231">
    <w:name w:val="AB5666E78BE346179E6C89A8BC45B231"/>
    <w:rsid w:val="00DE7854"/>
  </w:style>
  <w:style w:type="paragraph" w:customStyle="1" w:styleId="F3DCD134475749A0991B8D1B7E6738A0">
    <w:name w:val="F3DCD134475749A0991B8D1B7E6738A0"/>
    <w:rsid w:val="00DE7854"/>
  </w:style>
  <w:style w:type="paragraph" w:customStyle="1" w:styleId="751074688B104533AC8325896739C22E">
    <w:name w:val="751074688B104533AC8325896739C22E"/>
    <w:rsid w:val="00DE7854"/>
  </w:style>
  <w:style w:type="paragraph" w:customStyle="1" w:styleId="7295EE7F9394432E999FC490C02C6348">
    <w:name w:val="7295EE7F9394432E999FC490C02C6348"/>
    <w:rsid w:val="00DE7854"/>
  </w:style>
  <w:style w:type="paragraph" w:customStyle="1" w:styleId="C17CCFA731944963AB6FBE9F7324D20E">
    <w:name w:val="C17CCFA731944963AB6FBE9F7324D20E"/>
    <w:rsid w:val="00DE7854"/>
  </w:style>
  <w:style w:type="paragraph" w:customStyle="1" w:styleId="F336D21D3D7042B2A73D24E821DDC482">
    <w:name w:val="F336D21D3D7042B2A73D24E821DDC482"/>
    <w:rsid w:val="00DE7854"/>
  </w:style>
  <w:style w:type="paragraph" w:customStyle="1" w:styleId="E1D139BF38D34383BF3FCC616D36BFF7">
    <w:name w:val="E1D139BF38D34383BF3FCC616D36BFF7"/>
    <w:rsid w:val="00DE7854"/>
  </w:style>
  <w:style w:type="paragraph" w:customStyle="1" w:styleId="D59B6A563FA24D6E92EA11F0AEBFF0ED">
    <w:name w:val="D59B6A563FA24D6E92EA11F0AEBFF0ED"/>
    <w:rsid w:val="00DE7854"/>
  </w:style>
  <w:style w:type="paragraph" w:customStyle="1" w:styleId="6FBF2BE96ED14FEE881A159F0ED4D0C7">
    <w:name w:val="6FBF2BE96ED14FEE881A159F0ED4D0C7"/>
    <w:rsid w:val="00DE7854"/>
  </w:style>
  <w:style w:type="paragraph" w:customStyle="1" w:styleId="DB9E02979BD34F38BBEB0AE62D265C8D">
    <w:name w:val="DB9E02979BD34F38BBEB0AE62D265C8D"/>
    <w:rsid w:val="00DE7854"/>
  </w:style>
  <w:style w:type="paragraph" w:customStyle="1" w:styleId="1E3AC4E0BB7C4FE294F2C6876487E7A4">
    <w:name w:val="1E3AC4E0BB7C4FE294F2C6876487E7A4"/>
    <w:rsid w:val="00DE7854"/>
  </w:style>
  <w:style w:type="paragraph" w:customStyle="1" w:styleId="5FA134C978004F1FA68905041362F5C3">
    <w:name w:val="5FA134C978004F1FA68905041362F5C3"/>
    <w:rsid w:val="00DE7854"/>
  </w:style>
  <w:style w:type="paragraph" w:customStyle="1" w:styleId="DC3014BBEEE54955B49A949430E88E7C">
    <w:name w:val="DC3014BBEEE54955B49A949430E88E7C"/>
    <w:rsid w:val="00DE7854"/>
  </w:style>
  <w:style w:type="paragraph" w:customStyle="1" w:styleId="B9C6374EF5844F8D94A4F23AD1470B00">
    <w:name w:val="B9C6374EF5844F8D94A4F23AD1470B00"/>
    <w:rsid w:val="00DE7854"/>
  </w:style>
  <w:style w:type="paragraph" w:customStyle="1" w:styleId="951E15AC48574EF29263751E2D8CB47A">
    <w:name w:val="951E15AC48574EF29263751E2D8CB47A"/>
    <w:rsid w:val="00DE7854"/>
  </w:style>
  <w:style w:type="paragraph" w:customStyle="1" w:styleId="9315B9E8D6164D53B0E51F29713E72BF">
    <w:name w:val="9315B9E8D6164D53B0E51F29713E72BF"/>
    <w:rsid w:val="00DE7854"/>
  </w:style>
  <w:style w:type="paragraph" w:customStyle="1" w:styleId="05796B1F2A5A4EACB3F933BBFB73382F">
    <w:name w:val="05796B1F2A5A4EACB3F933BBFB73382F"/>
    <w:rsid w:val="00DE7854"/>
  </w:style>
  <w:style w:type="paragraph" w:customStyle="1" w:styleId="DD18C374CF8140CBB7DDE9F974D4C2F4">
    <w:name w:val="DD18C374CF8140CBB7DDE9F974D4C2F4"/>
    <w:rsid w:val="00DE7854"/>
  </w:style>
  <w:style w:type="paragraph" w:customStyle="1" w:styleId="0FE2608786DE4240A80857E70B87637D">
    <w:name w:val="0FE2608786DE4240A80857E70B87637D"/>
    <w:rsid w:val="00DE7854"/>
  </w:style>
  <w:style w:type="paragraph" w:customStyle="1" w:styleId="4BC87BA519F147E286E971AB62173FF8">
    <w:name w:val="4BC87BA519F147E286E971AB62173FF8"/>
    <w:rsid w:val="00DE7854"/>
  </w:style>
  <w:style w:type="paragraph" w:customStyle="1" w:styleId="2C8A2BF0FF0D48EC96713A6358C5B7FA">
    <w:name w:val="2C8A2BF0FF0D48EC96713A6358C5B7FA"/>
    <w:rsid w:val="00DE7854"/>
  </w:style>
  <w:style w:type="paragraph" w:customStyle="1" w:styleId="64C7C561DCC6459BADAE2F6FF0A7AF4E">
    <w:name w:val="64C7C561DCC6459BADAE2F6FF0A7AF4E"/>
    <w:rsid w:val="00DE7854"/>
  </w:style>
  <w:style w:type="paragraph" w:customStyle="1" w:styleId="C7915B7D998647E3830B1465AB7340E2">
    <w:name w:val="C7915B7D998647E3830B1465AB7340E2"/>
    <w:rsid w:val="00DE7854"/>
  </w:style>
  <w:style w:type="paragraph" w:customStyle="1" w:styleId="69FC35095B3D40C8BF6DA24ED522286A">
    <w:name w:val="69FC35095B3D40C8BF6DA24ED522286A"/>
    <w:rsid w:val="00DE7854"/>
  </w:style>
  <w:style w:type="paragraph" w:customStyle="1" w:styleId="3EC97D6548EA48E198C305D8AB7DA445">
    <w:name w:val="3EC97D6548EA48E198C305D8AB7DA445"/>
    <w:rsid w:val="00DE7854"/>
  </w:style>
  <w:style w:type="paragraph" w:customStyle="1" w:styleId="7BC5A78D86AE4AF59EA12B8B9BB86FB7">
    <w:name w:val="7BC5A78D86AE4AF59EA12B8B9BB86FB7"/>
    <w:rsid w:val="00DE7854"/>
  </w:style>
  <w:style w:type="paragraph" w:customStyle="1" w:styleId="ECE11DC3D3AF4802A10CFBD174C35666">
    <w:name w:val="ECE11DC3D3AF4802A10CFBD174C35666"/>
    <w:rsid w:val="00DE7854"/>
  </w:style>
  <w:style w:type="paragraph" w:customStyle="1" w:styleId="BC8A1E6EE4884ACEA65F16B0C28FFB35">
    <w:name w:val="BC8A1E6EE4884ACEA65F16B0C28FFB35"/>
    <w:rsid w:val="00DE7854"/>
  </w:style>
  <w:style w:type="paragraph" w:customStyle="1" w:styleId="318C063540504CB9A751F99A0FF0C72E">
    <w:name w:val="318C063540504CB9A751F99A0FF0C72E"/>
    <w:rsid w:val="00DE7854"/>
  </w:style>
  <w:style w:type="paragraph" w:customStyle="1" w:styleId="0A6F06F4665F4777AE2908B0617AD847">
    <w:name w:val="0A6F06F4665F4777AE2908B0617AD847"/>
    <w:rsid w:val="00DE7854"/>
  </w:style>
  <w:style w:type="paragraph" w:customStyle="1" w:styleId="915087A9F63343CF838525B747204568">
    <w:name w:val="915087A9F63343CF838525B747204568"/>
    <w:rsid w:val="00DE7854"/>
  </w:style>
  <w:style w:type="paragraph" w:customStyle="1" w:styleId="454E02538C834FF8A872EE4D467AE58F">
    <w:name w:val="454E02538C834FF8A872EE4D467AE58F"/>
    <w:rsid w:val="00DE7854"/>
  </w:style>
  <w:style w:type="paragraph" w:customStyle="1" w:styleId="588757A5F33D4424BDAD649103EDDF34">
    <w:name w:val="588757A5F33D4424BDAD649103EDDF34"/>
    <w:rsid w:val="00DE7854"/>
  </w:style>
  <w:style w:type="paragraph" w:customStyle="1" w:styleId="94DF2427A916439A9EFB1A2ECD66F30D">
    <w:name w:val="94DF2427A916439A9EFB1A2ECD66F30D"/>
    <w:rsid w:val="00DE7854"/>
  </w:style>
  <w:style w:type="paragraph" w:customStyle="1" w:styleId="0D9F9226E44142839AE900E905F69CBB">
    <w:name w:val="0D9F9226E44142839AE900E905F69CBB"/>
    <w:rsid w:val="00DE7854"/>
  </w:style>
  <w:style w:type="paragraph" w:customStyle="1" w:styleId="01183AD06CFB49858147B3833F5BEEDC">
    <w:name w:val="01183AD06CFB49858147B3833F5BEEDC"/>
    <w:rsid w:val="00DE7854"/>
  </w:style>
  <w:style w:type="paragraph" w:customStyle="1" w:styleId="CF9BC8E2ABB9420E9A599B95289E2A57">
    <w:name w:val="CF9BC8E2ABB9420E9A599B95289E2A57"/>
    <w:rsid w:val="00DE7854"/>
  </w:style>
  <w:style w:type="paragraph" w:customStyle="1" w:styleId="F7F2DDC41E534F828A7FD2F97D968B9F">
    <w:name w:val="F7F2DDC41E534F828A7FD2F97D968B9F"/>
    <w:rsid w:val="00DE7854"/>
  </w:style>
  <w:style w:type="paragraph" w:customStyle="1" w:styleId="7C3BAC8FEB8B40E0B712C892F18EE6C2">
    <w:name w:val="7C3BAC8FEB8B40E0B712C892F18EE6C2"/>
    <w:rsid w:val="00DE7854"/>
  </w:style>
  <w:style w:type="paragraph" w:customStyle="1" w:styleId="378DFFB4194A48FE93AD850497AE91B8">
    <w:name w:val="378DFFB4194A48FE93AD850497AE91B8"/>
    <w:rsid w:val="00DE7854"/>
  </w:style>
  <w:style w:type="paragraph" w:customStyle="1" w:styleId="56D3C0DDCFB24F72B785BE9EEBAC54FE">
    <w:name w:val="56D3C0DDCFB24F72B785BE9EEBAC54FE"/>
    <w:rsid w:val="00DE7854"/>
  </w:style>
  <w:style w:type="paragraph" w:customStyle="1" w:styleId="91281A3FEAB1488EB7042EFD5CECF1F2">
    <w:name w:val="91281A3FEAB1488EB7042EFD5CECF1F2"/>
    <w:rsid w:val="00DE7854"/>
  </w:style>
  <w:style w:type="paragraph" w:customStyle="1" w:styleId="DAB4B9291DB24066B8109B08515AEF71">
    <w:name w:val="DAB4B9291DB24066B8109B08515AEF71"/>
    <w:rsid w:val="00DE7854"/>
  </w:style>
  <w:style w:type="paragraph" w:customStyle="1" w:styleId="B1F32BA4995F47F4AE41EF2E06EB0249">
    <w:name w:val="B1F32BA4995F47F4AE41EF2E06EB0249"/>
    <w:rsid w:val="00DE7854"/>
  </w:style>
  <w:style w:type="paragraph" w:customStyle="1" w:styleId="277F799CD4C3478580BDB73B786F8907">
    <w:name w:val="277F799CD4C3478580BDB73B786F8907"/>
    <w:rsid w:val="00DE7854"/>
  </w:style>
  <w:style w:type="paragraph" w:customStyle="1" w:styleId="B0D8B7D7864F471884F69A45FDA2FD71">
    <w:name w:val="B0D8B7D7864F471884F69A45FDA2FD71"/>
    <w:rsid w:val="00DE7854"/>
  </w:style>
  <w:style w:type="paragraph" w:customStyle="1" w:styleId="1075588588E24EDA90DA86780B3BFB64">
    <w:name w:val="1075588588E24EDA90DA86780B3BFB64"/>
    <w:rsid w:val="00DE7854"/>
  </w:style>
  <w:style w:type="paragraph" w:customStyle="1" w:styleId="6B636EF9197A40C3910CDDB6954AFA1F">
    <w:name w:val="6B636EF9197A40C3910CDDB6954AFA1F"/>
    <w:rsid w:val="00DE7854"/>
  </w:style>
  <w:style w:type="paragraph" w:customStyle="1" w:styleId="3403846D84D44592BBC29D43B16234CE">
    <w:name w:val="3403846D84D44592BBC29D43B16234CE"/>
    <w:rsid w:val="00DE7854"/>
  </w:style>
  <w:style w:type="paragraph" w:customStyle="1" w:styleId="6B45DCF640514B689DFD11479B7661FA">
    <w:name w:val="6B45DCF640514B689DFD11479B7661FA"/>
    <w:rsid w:val="00DE7854"/>
  </w:style>
  <w:style w:type="paragraph" w:customStyle="1" w:styleId="C8C934FDA676425DAA483C16E6873E39">
    <w:name w:val="C8C934FDA676425DAA483C16E6873E39"/>
    <w:rsid w:val="00DE7854"/>
  </w:style>
  <w:style w:type="paragraph" w:customStyle="1" w:styleId="DE937C2808674EF8BE12C19A60D6E73F">
    <w:name w:val="DE937C2808674EF8BE12C19A60D6E73F"/>
    <w:rsid w:val="00DE7854"/>
  </w:style>
  <w:style w:type="paragraph" w:customStyle="1" w:styleId="37A19FAC53704FD7BE7E2F07B9808138">
    <w:name w:val="37A19FAC53704FD7BE7E2F07B9808138"/>
    <w:rsid w:val="00DE7854"/>
  </w:style>
  <w:style w:type="paragraph" w:customStyle="1" w:styleId="FFE6BA876B3D400A9D04BA58A8DB3840">
    <w:name w:val="FFE6BA876B3D400A9D04BA58A8DB3840"/>
    <w:rsid w:val="00DE7854"/>
  </w:style>
  <w:style w:type="paragraph" w:customStyle="1" w:styleId="3C77023CFE31415E874D8395432C0F37">
    <w:name w:val="3C77023CFE31415E874D8395432C0F37"/>
    <w:rsid w:val="00DE7854"/>
  </w:style>
  <w:style w:type="paragraph" w:customStyle="1" w:styleId="870C63ED5727480BB8095AABACC73A50">
    <w:name w:val="870C63ED5727480BB8095AABACC73A50"/>
    <w:rsid w:val="00DE7854"/>
  </w:style>
  <w:style w:type="paragraph" w:customStyle="1" w:styleId="226BEB2B0DD847F99C9A6DDB2C800EA5">
    <w:name w:val="226BEB2B0DD847F99C9A6DDB2C800EA5"/>
    <w:rsid w:val="00DE7854"/>
  </w:style>
  <w:style w:type="paragraph" w:customStyle="1" w:styleId="8A0F25938C954AB6BE7C26664FE5C2F1">
    <w:name w:val="8A0F25938C954AB6BE7C26664FE5C2F1"/>
    <w:rsid w:val="00DE7854"/>
  </w:style>
  <w:style w:type="paragraph" w:customStyle="1" w:styleId="8CE7433E3A3543E7BB1C4ADAFC859033">
    <w:name w:val="8CE7433E3A3543E7BB1C4ADAFC859033"/>
    <w:rsid w:val="00DE7854"/>
  </w:style>
  <w:style w:type="paragraph" w:customStyle="1" w:styleId="0875E3A22E01450FBB65B25B24109BAD">
    <w:name w:val="0875E3A22E01450FBB65B25B24109BAD"/>
    <w:rsid w:val="00DE7854"/>
  </w:style>
  <w:style w:type="paragraph" w:customStyle="1" w:styleId="9F42ABA5D7C1451DA6A6BE14E4D508CC">
    <w:name w:val="9F42ABA5D7C1451DA6A6BE14E4D508CC"/>
    <w:rsid w:val="00DE7854"/>
  </w:style>
  <w:style w:type="paragraph" w:customStyle="1" w:styleId="1F9C51D0B4AF4D82B0D001B23D2D9A4E">
    <w:name w:val="1F9C51D0B4AF4D82B0D001B23D2D9A4E"/>
    <w:rsid w:val="00DE7854"/>
  </w:style>
  <w:style w:type="paragraph" w:customStyle="1" w:styleId="6258C753445F4B7287CC253A4ADF5F35">
    <w:name w:val="6258C753445F4B7287CC253A4ADF5F35"/>
    <w:rsid w:val="00DE7854"/>
  </w:style>
  <w:style w:type="paragraph" w:customStyle="1" w:styleId="F1EE533E17904F3E911441651BE288FA">
    <w:name w:val="F1EE533E17904F3E911441651BE288FA"/>
    <w:rsid w:val="00DE7854"/>
  </w:style>
  <w:style w:type="paragraph" w:customStyle="1" w:styleId="3CA7CA154F3D486AAD07BC6260C6B5AD">
    <w:name w:val="3CA7CA154F3D486AAD07BC6260C6B5AD"/>
    <w:rsid w:val="00DE7854"/>
  </w:style>
  <w:style w:type="paragraph" w:customStyle="1" w:styleId="4BC00C43F0E142ABB8CF1AC814EBB60E">
    <w:name w:val="4BC00C43F0E142ABB8CF1AC814EBB60E"/>
    <w:rsid w:val="00DE7854"/>
  </w:style>
  <w:style w:type="paragraph" w:customStyle="1" w:styleId="3F37CA6C6EDE4E07BB1923127CCB868D">
    <w:name w:val="3F37CA6C6EDE4E07BB1923127CCB868D"/>
    <w:rsid w:val="00DE7854"/>
  </w:style>
  <w:style w:type="paragraph" w:customStyle="1" w:styleId="76A1409C2E664E778D52FC6B79AD27C3">
    <w:name w:val="76A1409C2E664E778D52FC6B79AD27C3"/>
    <w:rsid w:val="00DE7854"/>
  </w:style>
  <w:style w:type="paragraph" w:customStyle="1" w:styleId="F7A60D5007894580A4DBB96B9BDC4EFB">
    <w:name w:val="F7A60D5007894580A4DBB96B9BDC4EFB"/>
    <w:rsid w:val="00DE7854"/>
  </w:style>
  <w:style w:type="paragraph" w:customStyle="1" w:styleId="F4A02933797F4C77B5A231874A5E22A4">
    <w:name w:val="F4A02933797F4C77B5A231874A5E22A4"/>
    <w:rsid w:val="00DE7854"/>
  </w:style>
  <w:style w:type="paragraph" w:customStyle="1" w:styleId="5CE00E67C8CE474CB81EA0D09B251B90">
    <w:name w:val="5CE00E67C8CE474CB81EA0D09B251B90"/>
    <w:rsid w:val="00DE7854"/>
  </w:style>
  <w:style w:type="paragraph" w:customStyle="1" w:styleId="210BA59218F84CAD90D5056DA26BEBED">
    <w:name w:val="210BA59218F84CAD90D5056DA26BEBED"/>
    <w:rsid w:val="00DE7854"/>
  </w:style>
  <w:style w:type="paragraph" w:customStyle="1" w:styleId="919239F9CDF84485A8E890C421F44EF3">
    <w:name w:val="919239F9CDF84485A8E890C421F44EF3"/>
    <w:rsid w:val="00DE7854"/>
  </w:style>
  <w:style w:type="paragraph" w:customStyle="1" w:styleId="7352293D856A4CE9A9882ABAB1C58E6B">
    <w:name w:val="7352293D856A4CE9A9882ABAB1C58E6B"/>
    <w:rsid w:val="00DE7854"/>
  </w:style>
  <w:style w:type="paragraph" w:customStyle="1" w:styleId="A8B8B053EA594314A58641D27756060C">
    <w:name w:val="A8B8B053EA594314A58641D27756060C"/>
    <w:rsid w:val="00DE7854"/>
  </w:style>
  <w:style w:type="paragraph" w:customStyle="1" w:styleId="2C99937E06C047FD8A53C99261DC5819">
    <w:name w:val="2C99937E06C047FD8A53C99261DC5819"/>
    <w:rsid w:val="00DE7854"/>
  </w:style>
  <w:style w:type="paragraph" w:customStyle="1" w:styleId="C44235BDBDF3452190FF80116501C466">
    <w:name w:val="C44235BDBDF3452190FF80116501C466"/>
    <w:rsid w:val="00DE7854"/>
  </w:style>
  <w:style w:type="paragraph" w:customStyle="1" w:styleId="24DFF7971A3F4C6AB5D91AEC070E063A">
    <w:name w:val="24DFF7971A3F4C6AB5D91AEC070E063A"/>
    <w:rsid w:val="00DE7854"/>
  </w:style>
  <w:style w:type="paragraph" w:customStyle="1" w:styleId="622C20B0D82B44C38813F6AF4A667FA7">
    <w:name w:val="622C20B0D82B44C38813F6AF4A667FA7"/>
    <w:rsid w:val="00DE7854"/>
  </w:style>
  <w:style w:type="paragraph" w:customStyle="1" w:styleId="39A6C7D9A7444AA2AD84CEE0B63A3DA3">
    <w:name w:val="39A6C7D9A7444AA2AD84CEE0B63A3DA3"/>
    <w:rsid w:val="00DE7854"/>
  </w:style>
  <w:style w:type="paragraph" w:customStyle="1" w:styleId="58A59E8229F649EDACC2043B0E540E8F">
    <w:name w:val="58A59E8229F649EDACC2043B0E540E8F"/>
    <w:rsid w:val="00DE7854"/>
  </w:style>
  <w:style w:type="paragraph" w:customStyle="1" w:styleId="A12285861CF74199895D178AC86A8C1F">
    <w:name w:val="A12285861CF74199895D178AC86A8C1F"/>
    <w:rsid w:val="00DE7854"/>
  </w:style>
  <w:style w:type="paragraph" w:customStyle="1" w:styleId="AEAB9AD591DB45269D3C6E1780D0D45C">
    <w:name w:val="AEAB9AD591DB45269D3C6E1780D0D45C"/>
    <w:rsid w:val="00DE7854"/>
  </w:style>
  <w:style w:type="paragraph" w:customStyle="1" w:styleId="15299CCE5A5E4DF89858077EB613A10D">
    <w:name w:val="15299CCE5A5E4DF89858077EB613A10D"/>
    <w:rsid w:val="00DE7854"/>
  </w:style>
  <w:style w:type="paragraph" w:customStyle="1" w:styleId="B9A16FEF0B2E4A97B5A0F2D7491755CB">
    <w:name w:val="B9A16FEF0B2E4A97B5A0F2D7491755CB"/>
    <w:rsid w:val="00DE7854"/>
  </w:style>
  <w:style w:type="paragraph" w:customStyle="1" w:styleId="925D516DE7A34E08AB49417463D766E4">
    <w:name w:val="925D516DE7A34E08AB49417463D766E4"/>
    <w:rsid w:val="00DE7854"/>
  </w:style>
  <w:style w:type="paragraph" w:customStyle="1" w:styleId="D0D9BBA230FB4715909C84F707F3B29E">
    <w:name w:val="D0D9BBA230FB4715909C84F707F3B29E"/>
    <w:rsid w:val="00DE7854"/>
  </w:style>
  <w:style w:type="paragraph" w:customStyle="1" w:styleId="0D2640B62C3E496888FD468058A0EF0C">
    <w:name w:val="0D2640B62C3E496888FD468058A0EF0C"/>
    <w:rsid w:val="00DE7854"/>
  </w:style>
  <w:style w:type="paragraph" w:customStyle="1" w:styleId="2EEB625E518046AFB5717C839E598AB0">
    <w:name w:val="2EEB625E518046AFB5717C839E598AB0"/>
    <w:rsid w:val="00DE7854"/>
  </w:style>
  <w:style w:type="paragraph" w:customStyle="1" w:styleId="8285A2DC6104454B99557E8C40E6FA04">
    <w:name w:val="8285A2DC6104454B99557E8C40E6FA04"/>
    <w:rsid w:val="00DE7854"/>
  </w:style>
  <w:style w:type="paragraph" w:customStyle="1" w:styleId="A160472F8EBC4EC5BE504B78EABABD05">
    <w:name w:val="A160472F8EBC4EC5BE504B78EABABD05"/>
    <w:rsid w:val="00DE7854"/>
  </w:style>
  <w:style w:type="paragraph" w:customStyle="1" w:styleId="6AC2D9C36D1B4690BD1B8DAE9E81473C">
    <w:name w:val="6AC2D9C36D1B4690BD1B8DAE9E81473C"/>
    <w:rsid w:val="00DE7854"/>
  </w:style>
  <w:style w:type="paragraph" w:customStyle="1" w:styleId="319CD2EB9AB446A691DBDA5FCFC2E06D">
    <w:name w:val="319CD2EB9AB446A691DBDA5FCFC2E06D"/>
    <w:rsid w:val="00DE7854"/>
  </w:style>
  <w:style w:type="paragraph" w:customStyle="1" w:styleId="A179F33528CF46C2A5D03A1ABEE1DD2B">
    <w:name w:val="A179F33528CF46C2A5D03A1ABEE1DD2B"/>
    <w:rsid w:val="00DE7854"/>
  </w:style>
  <w:style w:type="paragraph" w:customStyle="1" w:styleId="AA03C45A21EC48AFB4F236E8FC8FE73A">
    <w:name w:val="AA03C45A21EC48AFB4F236E8FC8FE73A"/>
    <w:rsid w:val="00DE7854"/>
  </w:style>
  <w:style w:type="paragraph" w:customStyle="1" w:styleId="AC6F2EA911EC4373846D9E55DC2FFDEA">
    <w:name w:val="AC6F2EA911EC4373846D9E55DC2FFDEA"/>
    <w:rsid w:val="00DE7854"/>
  </w:style>
  <w:style w:type="paragraph" w:customStyle="1" w:styleId="5DCEADA46A174D04AC854D1CBB217FF8">
    <w:name w:val="5DCEADA46A174D04AC854D1CBB217FF8"/>
    <w:rsid w:val="00DE7854"/>
  </w:style>
  <w:style w:type="paragraph" w:customStyle="1" w:styleId="4190D3844FFA4877AC305D265D9803C4">
    <w:name w:val="4190D3844FFA4877AC305D265D9803C4"/>
    <w:rsid w:val="00DE7854"/>
  </w:style>
  <w:style w:type="paragraph" w:customStyle="1" w:styleId="13192293C4C24264986E35F43748CF91">
    <w:name w:val="13192293C4C24264986E35F43748CF91"/>
    <w:rsid w:val="00DE7854"/>
  </w:style>
  <w:style w:type="paragraph" w:customStyle="1" w:styleId="B2EB86B2BD4B451CA5BD59ED37F4A2A4">
    <w:name w:val="B2EB86B2BD4B451CA5BD59ED37F4A2A4"/>
    <w:rsid w:val="00DE7854"/>
  </w:style>
  <w:style w:type="paragraph" w:customStyle="1" w:styleId="1D7916FA75344089BBAC0112A17BF4F7">
    <w:name w:val="1D7916FA75344089BBAC0112A17BF4F7"/>
    <w:rsid w:val="00DE7854"/>
  </w:style>
  <w:style w:type="paragraph" w:customStyle="1" w:styleId="50E293048EF541C6B82F4796F8C9FE41">
    <w:name w:val="50E293048EF541C6B82F4796F8C9FE41"/>
    <w:rsid w:val="00DE7854"/>
  </w:style>
  <w:style w:type="paragraph" w:customStyle="1" w:styleId="5DE92BC689454B02A227E5B3C472B371">
    <w:name w:val="5DE92BC689454B02A227E5B3C472B371"/>
    <w:rsid w:val="00DE7854"/>
  </w:style>
  <w:style w:type="paragraph" w:customStyle="1" w:styleId="5280CF81861E40B49984AC95CFF70C69">
    <w:name w:val="5280CF81861E40B49984AC95CFF70C69"/>
    <w:rsid w:val="00DE7854"/>
  </w:style>
  <w:style w:type="paragraph" w:customStyle="1" w:styleId="23F54FA1C43C457484AAB0766DC9DA38">
    <w:name w:val="23F54FA1C43C457484AAB0766DC9DA38"/>
    <w:rsid w:val="00DE7854"/>
  </w:style>
  <w:style w:type="paragraph" w:customStyle="1" w:styleId="E2927C477A8D4C1884F753F16FB6ED89">
    <w:name w:val="E2927C477A8D4C1884F753F16FB6ED89"/>
    <w:rsid w:val="00DE7854"/>
  </w:style>
  <w:style w:type="paragraph" w:customStyle="1" w:styleId="D30BF6ED88A74970BBE8FB6ACD761969">
    <w:name w:val="D30BF6ED88A74970BBE8FB6ACD761969"/>
    <w:rsid w:val="00DE7854"/>
  </w:style>
  <w:style w:type="paragraph" w:customStyle="1" w:styleId="1675CC90034645B1B00EAE9A7E3723F5">
    <w:name w:val="1675CC90034645B1B00EAE9A7E3723F5"/>
    <w:rsid w:val="00DE7854"/>
  </w:style>
  <w:style w:type="paragraph" w:customStyle="1" w:styleId="0AC2AC6CF92A4C3B8E2B50E4B4049546">
    <w:name w:val="0AC2AC6CF92A4C3B8E2B50E4B4049546"/>
    <w:rsid w:val="00DE7854"/>
  </w:style>
  <w:style w:type="paragraph" w:customStyle="1" w:styleId="374142BD81804E93AD039D1CAA889315">
    <w:name w:val="374142BD81804E93AD039D1CAA889315"/>
    <w:rsid w:val="00DE7854"/>
  </w:style>
  <w:style w:type="paragraph" w:customStyle="1" w:styleId="18775465F82241E990E410BDE863C37E">
    <w:name w:val="18775465F82241E990E410BDE863C37E"/>
    <w:rsid w:val="00DE7854"/>
  </w:style>
  <w:style w:type="paragraph" w:customStyle="1" w:styleId="0AC997EDD7644788AE5731B07D027A52">
    <w:name w:val="0AC997EDD7644788AE5731B07D027A52"/>
    <w:rsid w:val="00DE7854"/>
  </w:style>
  <w:style w:type="paragraph" w:customStyle="1" w:styleId="D9C51A0F966C4C9CB38E21622613E091">
    <w:name w:val="D9C51A0F966C4C9CB38E21622613E091"/>
    <w:rsid w:val="00DE7854"/>
  </w:style>
  <w:style w:type="paragraph" w:customStyle="1" w:styleId="52C481B1E4424999BD2609A79A625A14">
    <w:name w:val="52C481B1E4424999BD2609A79A625A14"/>
    <w:rsid w:val="00DE7854"/>
  </w:style>
  <w:style w:type="paragraph" w:customStyle="1" w:styleId="A34579C2A8D8407AACE8011455C95677">
    <w:name w:val="A34579C2A8D8407AACE8011455C95677"/>
    <w:rsid w:val="00DE7854"/>
  </w:style>
  <w:style w:type="paragraph" w:customStyle="1" w:styleId="C7F325CFA14C430C84F274E9D7FEE06A">
    <w:name w:val="C7F325CFA14C430C84F274E9D7FEE06A"/>
    <w:rsid w:val="00DE7854"/>
  </w:style>
  <w:style w:type="paragraph" w:customStyle="1" w:styleId="3E937BCD7A024F3DA6175FBAAD04E004">
    <w:name w:val="3E937BCD7A024F3DA6175FBAAD04E004"/>
    <w:rsid w:val="00DE7854"/>
  </w:style>
  <w:style w:type="paragraph" w:customStyle="1" w:styleId="BFE2513C647F4FA78A14EACFD6B0FF66">
    <w:name w:val="BFE2513C647F4FA78A14EACFD6B0FF66"/>
    <w:rsid w:val="00DE7854"/>
  </w:style>
  <w:style w:type="paragraph" w:customStyle="1" w:styleId="24D15A10964240C28480FF69AF14E5C2">
    <w:name w:val="24D15A10964240C28480FF69AF14E5C2"/>
    <w:rsid w:val="00DE7854"/>
  </w:style>
  <w:style w:type="paragraph" w:customStyle="1" w:styleId="5DE12EF9C583436BABA0046809B2FAE2">
    <w:name w:val="5DE12EF9C583436BABA0046809B2FAE2"/>
    <w:rsid w:val="00DE7854"/>
  </w:style>
  <w:style w:type="paragraph" w:customStyle="1" w:styleId="A1209BE9FCDB4DE088182FF7AF0FBFA6">
    <w:name w:val="A1209BE9FCDB4DE088182FF7AF0FBFA6"/>
    <w:rsid w:val="00DE7854"/>
  </w:style>
  <w:style w:type="paragraph" w:customStyle="1" w:styleId="7446E7845EB142F2B0D2176C9D70CB6D">
    <w:name w:val="7446E7845EB142F2B0D2176C9D70CB6D"/>
    <w:rsid w:val="00DE7854"/>
  </w:style>
  <w:style w:type="paragraph" w:customStyle="1" w:styleId="FA5A1BD534D241AAA88693D01AA2DF01">
    <w:name w:val="FA5A1BD534D241AAA88693D01AA2DF01"/>
    <w:rsid w:val="00DE7854"/>
  </w:style>
  <w:style w:type="paragraph" w:customStyle="1" w:styleId="BE06CDD88548453CA5AF54D12D013276">
    <w:name w:val="BE06CDD88548453CA5AF54D12D013276"/>
    <w:rsid w:val="00DE7854"/>
  </w:style>
  <w:style w:type="paragraph" w:customStyle="1" w:styleId="CDBA2236D39048D4B1C79B810BDED08A">
    <w:name w:val="CDBA2236D39048D4B1C79B810BDED08A"/>
    <w:rsid w:val="00DE7854"/>
  </w:style>
  <w:style w:type="paragraph" w:customStyle="1" w:styleId="64B19D4323EB491593A49B43D9840E24">
    <w:name w:val="64B19D4323EB491593A49B43D9840E24"/>
    <w:rsid w:val="00DE7854"/>
  </w:style>
  <w:style w:type="paragraph" w:customStyle="1" w:styleId="77AE7D646018438DAF5992EA5A0D71AC">
    <w:name w:val="77AE7D646018438DAF5992EA5A0D71AC"/>
    <w:rsid w:val="00DE7854"/>
  </w:style>
  <w:style w:type="paragraph" w:customStyle="1" w:styleId="1EF0D24F56844984BFE8FC8976E8BC82">
    <w:name w:val="1EF0D24F56844984BFE8FC8976E8BC82"/>
    <w:rsid w:val="00DE7854"/>
  </w:style>
  <w:style w:type="paragraph" w:customStyle="1" w:styleId="BFFE9985A0314FA2AC5BC8D9D6BD63D1">
    <w:name w:val="BFFE9985A0314FA2AC5BC8D9D6BD63D1"/>
    <w:rsid w:val="00DE7854"/>
  </w:style>
  <w:style w:type="paragraph" w:customStyle="1" w:styleId="B62A034DEE58481EA2A57C0C8634AFE0">
    <w:name w:val="B62A034DEE58481EA2A57C0C8634AFE0"/>
    <w:rsid w:val="00DE7854"/>
  </w:style>
  <w:style w:type="paragraph" w:customStyle="1" w:styleId="D48B019CCF044C1E9006AEA41ADFDE4C">
    <w:name w:val="D48B019CCF044C1E9006AEA41ADFDE4C"/>
    <w:rsid w:val="00DE7854"/>
  </w:style>
  <w:style w:type="paragraph" w:customStyle="1" w:styleId="24B99560892C4A2CBF11FFF1482730A2">
    <w:name w:val="24B99560892C4A2CBF11FFF1482730A2"/>
    <w:rsid w:val="00DE7854"/>
  </w:style>
  <w:style w:type="paragraph" w:customStyle="1" w:styleId="E1F259498AE94EE0B0502ACB5F7F893A">
    <w:name w:val="E1F259498AE94EE0B0502ACB5F7F893A"/>
    <w:rsid w:val="00DE7854"/>
  </w:style>
  <w:style w:type="paragraph" w:customStyle="1" w:styleId="17C42CAC5466443692D5C735B09A9C5A">
    <w:name w:val="17C42CAC5466443692D5C735B09A9C5A"/>
    <w:rsid w:val="00DE7854"/>
  </w:style>
  <w:style w:type="paragraph" w:customStyle="1" w:styleId="78D65A7792A541868BD7B0194B4306C2">
    <w:name w:val="78D65A7792A541868BD7B0194B4306C2"/>
    <w:rsid w:val="00DE7854"/>
  </w:style>
  <w:style w:type="paragraph" w:customStyle="1" w:styleId="1268E9C2BB064702BD72C76073482489">
    <w:name w:val="1268E9C2BB064702BD72C76073482489"/>
    <w:rsid w:val="00DE7854"/>
  </w:style>
  <w:style w:type="paragraph" w:customStyle="1" w:styleId="D7C3A67977CF4063880C215C840AFC62">
    <w:name w:val="D7C3A67977CF4063880C215C840AFC62"/>
    <w:rsid w:val="00DE7854"/>
  </w:style>
  <w:style w:type="paragraph" w:customStyle="1" w:styleId="159D0CB2B8EF4048A4D9622D033E5778">
    <w:name w:val="159D0CB2B8EF4048A4D9622D033E5778"/>
    <w:rsid w:val="00DE7854"/>
  </w:style>
  <w:style w:type="paragraph" w:customStyle="1" w:styleId="41D40330F9AC4501B57E27B42D15CDCA">
    <w:name w:val="41D40330F9AC4501B57E27B42D15CDCA"/>
    <w:rsid w:val="00DE7854"/>
  </w:style>
  <w:style w:type="paragraph" w:customStyle="1" w:styleId="7FE262D8E9364FB581C23701C21DF397">
    <w:name w:val="7FE262D8E9364FB581C23701C21DF397"/>
    <w:rsid w:val="00DE7854"/>
  </w:style>
  <w:style w:type="paragraph" w:customStyle="1" w:styleId="D66FD5BFDE7D42558462438CCB46855C">
    <w:name w:val="D66FD5BFDE7D42558462438CCB46855C"/>
    <w:rsid w:val="00DE7854"/>
  </w:style>
  <w:style w:type="paragraph" w:customStyle="1" w:styleId="35072E5AD4AD420D87D1BB345A2BF8C4">
    <w:name w:val="35072E5AD4AD420D87D1BB345A2BF8C4"/>
    <w:rsid w:val="00DE7854"/>
  </w:style>
  <w:style w:type="paragraph" w:customStyle="1" w:styleId="53ACD27921AC4A68B62EB4808FAF4757">
    <w:name w:val="53ACD27921AC4A68B62EB4808FAF4757"/>
    <w:rsid w:val="00DE7854"/>
  </w:style>
  <w:style w:type="paragraph" w:customStyle="1" w:styleId="CE6D732D80D741E8875101534A23DE1D">
    <w:name w:val="CE6D732D80D741E8875101534A23DE1D"/>
    <w:rsid w:val="00DE7854"/>
  </w:style>
  <w:style w:type="paragraph" w:customStyle="1" w:styleId="C45E492ED8B44900AB494C4D3711C6AA">
    <w:name w:val="C45E492ED8B44900AB494C4D3711C6AA"/>
    <w:rsid w:val="00DE7854"/>
  </w:style>
  <w:style w:type="paragraph" w:customStyle="1" w:styleId="68A6CB1B11A94327807F5F0E77CBAD03">
    <w:name w:val="68A6CB1B11A94327807F5F0E77CBAD03"/>
    <w:rsid w:val="00DE7854"/>
  </w:style>
  <w:style w:type="paragraph" w:customStyle="1" w:styleId="1AA90FED0ECB44FBA9E5FCBC8CB790C1">
    <w:name w:val="1AA90FED0ECB44FBA9E5FCBC8CB790C1"/>
    <w:rsid w:val="00DE7854"/>
  </w:style>
  <w:style w:type="paragraph" w:customStyle="1" w:styleId="7B87ACE63BC64792A033FDFC590ED0D4">
    <w:name w:val="7B87ACE63BC64792A033FDFC590ED0D4"/>
    <w:rsid w:val="00DE7854"/>
  </w:style>
  <w:style w:type="paragraph" w:customStyle="1" w:styleId="C2E86587F7DE4193AE67DE97A138376E">
    <w:name w:val="C2E86587F7DE4193AE67DE97A138376E"/>
    <w:rsid w:val="00DE7854"/>
  </w:style>
  <w:style w:type="paragraph" w:customStyle="1" w:styleId="0087786EB2514301A1DBA5424EB98B4B">
    <w:name w:val="0087786EB2514301A1DBA5424EB98B4B"/>
    <w:rsid w:val="00DE7854"/>
  </w:style>
  <w:style w:type="paragraph" w:customStyle="1" w:styleId="F2331BC9B39749649B33705A4AF55A3C">
    <w:name w:val="F2331BC9B39749649B33705A4AF55A3C"/>
    <w:rsid w:val="00DE7854"/>
  </w:style>
  <w:style w:type="paragraph" w:customStyle="1" w:styleId="30946F2A5F37414AA004AB2448E9E495">
    <w:name w:val="30946F2A5F37414AA004AB2448E9E495"/>
    <w:rsid w:val="00DE7854"/>
  </w:style>
  <w:style w:type="paragraph" w:customStyle="1" w:styleId="E12134F7487D45419F4F0529A07722EF">
    <w:name w:val="E12134F7487D45419F4F0529A07722EF"/>
    <w:rsid w:val="00DE7854"/>
  </w:style>
  <w:style w:type="paragraph" w:customStyle="1" w:styleId="0E35BE82F54348C295F176F5DD4DE6B7">
    <w:name w:val="0E35BE82F54348C295F176F5DD4DE6B7"/>
    <w:rsid w:val="00DE7854"/>
  </w:style>
  <w:style w:type="paragraph" w:customStyle="1" w:styleId="2296CA6E2A5B491986B2B2503DF756B8">
    <w:name w:val="2296CA6E2A5B491986B2B2503DF756B8"/>
    <w:rsid w:val="00DE7854"/>
  </w:style>
  <w:style w:type="paragraph" w:customStyle="1" w:styleId="4C38037E8FA640519EF58C0443AF40F2">
    <w:name w:val="4C38037E8FA640519EF58C0443AF40F2"/>
    <w:rsid w:val="00DE7854"/>
  </w:style>
  <w:style w:type="paragraph" w:customStyle="1" w:styleId="FC0C0A6195B84CA19D5A593DC039F5DA">
    <w:name w:val="FC0C0A6195B84CA19D5A593DC039F5DA"/>
    <w:rsid w:val="00DE7854"/>
  </w:style>
  <w:style w:type="paragraph" w:customStyle="1" w:styleId="6CE7AFF36F684B04A387F896AF028C49">
    <w:name w:val="6CE7AFF36F684B04A387F896AF028C49"/>
    <w:rsid w:val="00DE7854"/>
  </w:style>
  <w:style w:type="paragraph" w:customStyle="1" w:styleId="0F73D7471D33420D95002EED1C24483A">
    <w:name w:val="0F73D7471D33420D95002EED1C24483A"/>
    <w:rsid w:val="00DE7854"/>
  </w:style>
  <w:style w:type="paragraph" w:customStyle="1" w:styleId="16FA5467B6EA45108D41BB60A75CF8E6">
    <w:name w:val="16FA5467B6EA45108D41BB60A75CF8E6"/>
    <w:rsid w:val="00DE7854"/>
  </w:style>
  <w:style w:type="paragraph" w:customStyle="1" w:styleId="FAECCC8E165D46BB9BAC9C53764E1871">
    <w:name w:val="FAECCC8E165D46BB9BAC9C53764E1871"/>
    <w:rsid w:val="00DE7854"/>
  </w:style>
  <w:style w:type="paragraph" w:customStyle="1" w:styleId="107DC6447B1349CC86C9046C6ABDE7E7">
    <w:name w:val="107DC6447B1349CC86C9046C6ABDE7E7"/>
    <w:rsid w:val="00DE7854"/>
  </w:style>
  <w:style w:type="paragraph" w:customStyle="1" w:styleId="FA4491CD3CAD496EA5A0E93318F1A905">
    <w:name w:val="FA4491CD3CAD496EA5A0E93318F1A905"/>
    <w:rsid w:val="00DE7854"/>
  </w:style>
  <w:style w:type="paragraph" w:customStyle="1" w:styleId="7527188167754D5AA2E65B45637434FC">
    <w:name w:val="7527188167754D5AA2E65B45637434FC"/>
    <w:rsid w:val="00DE7854"/>
  </w:style>
  <w:style w:type="paragraph" w:customStyle="1" w:styleId="35A3555994244DAC8CD8F2B32101C18B">
    <w:name w:val="35A3555994244DAC8CD8F2B32101C18B"/>
    <w:rsid w:val="00DE7854"/>
  </w:style>
  <w:style w:type="paragraph" w:customStyle="1" w:styleId="67F937B8F845433DAC3E8FBD35B6876D">
    <w:name w:val="67F937B8F845433DAC3E8FBD35B6876D"/>
    <w:rsid w:val="00DE7854"/>
  </w:style>
  <w:style w:type="paragraph" w:customStyle="1" w:styleId="2DC19876E7784BA09BB6963F9270B9DC">
    <w:name w:val="2DC19876E7784BA09BB6963F9270B9DC"/>
    <w:rsid w:val="00DE7854"/>
  </w:style>
  <w:style w:type="paragraph" w:customStyle="1" w:styleId="8AE64095DFCD4753960484598B2B5685">
    <w:name w:val="8AE64095DFCD4753960484598B2B5685"/>
    <w:rsid w:val="00DE7854"/>
  </w:style>
  <w:style w:type="paragraph" w:customStyle="1" w:styleId="0D1F358374574B5A8BC5408BC8346EBC">
    <w:name w:val="0D1F358374574B5A8BC5408BC8346EBC"/>
    <w:rsid w:val="00DE7854"/>
  </w:style>
  <w:style w:type="paragraph" w:customStyle="1" w:styleId="90029C82F0F84DDF807AC1165D400C15">
    <w:name w:val="90029C82F0F84DDF807AC1165D400C15"/>
    <w:rsid w:val="00DE7854"/>
  </w:style>
  <w:style w:type="paragraph" w:customStyle="1" w:styleId="1460F8035EB647399F32C552E7420604">
    <w:name w:val="1460F8035EB647399F32C552E7420604"/>
    <w:rsid w:val="00DE7854"/>
  </w:style>
  <w:style w:type="paragraph" w:customStyle="1" w:styleId="7892D4A1D1874F39A01715929C9B1B95">
    <w:name w:val="7892D4A1D1874F39A01715929C9B1B95"/>
    <w:rsid w:val="00DE7854"/>
  </w:style>
  <w:style w:type="paragraph" w:customStyle="1" w:styleId="3C4C58BB773C40FF8FA7079C3E62ABE2">
    <w:name w:val="3C4C58BB773C40FF8FA7079C3E62ABE2"/>
    <w:rsid w:val="00DE7854"/>
  </w:style>
  <w:style w:type="paragraph" w:customStyle="1" w:styleId="C5305DEAAF3344AAA3B40FA5A901616F">
    <w:name w:val="C5305DEAAF3344AAA3B40FA5A901616F"/>
    <w:rsid w:val="00DE7854"/>
  </w:style>
  <w:style w:type="paragraph" w:customStyle="1" w:styleId="CC2B9B99278A4810BDCACC4899AB7921">
    <w:name w:val="CC2B9B99278A4810BDCACC4899AB7921"/>
    <w:rsid w:val="00DE7854"/>
  </w:style>
  <w:style w:type="paragraph" w:customStyle="1" w:styleId="96204CF466F64CD89DBFC5C27CB1D475">
    <w:name w:val="96204CF466F64CD89DBFC5C27CB1D475"/>
    <w:rsid w:val="00DE7854"/>
  </w:style>
  <w:style w:type="paragraph" w:customStyle="1" w:styleId="FD3D43597EB14766A364E420E92A4013">
    <w:name w:val="FD3D43597EB14766A364E420E92A4013"/>
    <w:rsid w:val="00DE7854"/>
  </w:style>
  <w:style w:type="paragraph" w:customStyle="1" w:styleId="6442C90229374841B46B5841923A89DA">
    <w:name w:val="6442C90229374841B46B5841923A89DA"/>
    <w:rsid w:val="00DE7854"/>
  </w:style>
  <w:style w:type="paragraph" w:customStyle="1" w:styleId="92EF237F4DE34D6CAD7B8B940B05F90F">
    <w:name w:val="92EF237F4DE34D6CAD7B8B940B05F90F"/>
    <w:rsid w:val="00DE7854"/>
  </w:style>
  <w:style w:type="paragraph" w:customStyle="1" w:styleId="E6E6128C295D4881BF9FE8C0CEB910FC">
    <w:name w:val="E6E6128C295D4881BF9FE8C0CEB910FC"/>
    <w:rsid w:val="00DE7854"/>
  </w:style>
  <w:style w:type="paragraph" w:customStyle="1" w:styleId="1F8A3D43DD114EB99A74E584C44396B4">
    <w:name w:val="1F8A3D43DD114EB99A74E584C44396B4"/>
    <w:rsid w:val="00DE7854"/>
  </w:style>
  <w:style w:type="paragraph" w:customStyle="1" w:styleId="443F81C3638A4DA6948B96F666218164">
    <w:name w:val="443F81C3638A4DA6948B96F666218164"/>
    <w:rsid w:val="00DE7854"/>
  </w:style>
  <w:style w:type="paragraph" w:customStyle="1" w:styleId="303AE1C505464684A4DA04996D617A8E">
    <w:name w:val="303AE1C505464684A4DA04996D617A8E"/>
    <w:rsid w:val="00DE7854"/>
  </w:style>
  <w:style w:type="paragraph" w:customStyle="1" w:styleId="01C1062E8A344BCF87B086778C9881A1">
    <w:name w:val="01C1062E8A344BCF87B086778C9881A1"/>
    <w:rsid w:val="00DE7854"/>
  </w:style>
  <w:style w:type="paragraph" w:customStyle="1" w:styleId="7E2CF2F834854671B0F2DCFAF5C24A88">
    <w:name w:val="7E2CF2F834854671B0F2DCFAF5C24A88"/>
    <w:rsid w:val="00DE7854"/>
  </w:style>
  <w:style w:type="paragraph" w:customStyle="1" w:styleId="2E5150AD4AD7440385A8A1730EC43C15">
    <w:name w:val="2E5150AD4AD7440385A8A1730EC43C15"/>
    <w:rsid w:val="00DE7854"/>
  </w:style>
  <w:style w:type="paragraph" w:customStyle="1" w:styleId="4037D68F43C3448EBEF8D6B77EA23B07">
    <w:name w:val="4037D68F43C3448EBEF8D6B77EA23B07"/>
    <w:rsid w:val="00DE7854"/>
  </w:style>
  <w:style w:type="paragraph" w:customStyle="1" w:styleId="346E429C18164E588D1F3EE6CE2E68AA">
    <w:name w:val="346E429C18164E588D1F3EE6CE2E68AA"/>
    <w:rsid w:val="00DE7854"/>
  </w:style>
  <w:style w:type="paragraph" w:customStyle="1" w:styleId="D1E3FB860DAF4154B9B1AC4C66175F89">
    <w:name w:val="D1E3FB860DAF4154B9B1AC4C66175F89"/>
    <w:rsid w:val="00DE7854"/>
  </w:style>
  <w:style w:type="paragraph" w:customStyle="1" w:styleId="4ADEE328396C439EA2946A02CF1427E7">
    <w:name w:val="4ADEE328396C439EA2946A02CF1427E7"/>
    <w:rsid w:val="00DE7854"/>
  </w:style>
  <w:style w:type="paragraph" w:customStyle="1" w:styleId="2441700019F5471E8EB5D6EFAC5AE00A">
    <w:name w:val="2441700019F5471E8EB5D6EFAC5AE00A"/>
    <w:rsid w:val="00DE7854"/>
  </w:style>
  <w:style w:type="paragraph" w:customStyle="1" w:styleId="1645D3046AA941099696019078C9E0A8">
    <w:name w:val="1645D3046AA941099696019078C9E0A8"/>
    <w:rsid w:val="00DE7854"/>
  </w:style>
  <w:style w:type="paragraph" w:customStyle="1" w:styleId="5153A751610B4318833944B7F7E550EC">
    <w:name w:val="5153A751610B4318833944B7F7E550EC"/>
    <w:rsid w:val="00DE7854"/>
  </w:style>
  <w:style w:type="paragraph" w:customStyle="1" w:styleId="4DC7B6A53CA94884BDB84D84C70B839E">
    <w:name w:val="4DC7B6A53CA94884BDB84D84C70B839E"/>
    <w:rsid w:val="00DE7854"/>
  </w:style>
  <w:style w:type="paragraph" w:customStyle="1" w:styleId="3593D886A5B5489391592CF34ED7B945">
    <w:name w:val="3593D886A5B5489391592CF34ED7B945"/>
    <w:rsid w:val="00DE7854"/>
  </w:style>
  <w:style w:type="paragraph" w:customStyle="1" w:styleId="22F81DA0831F4EE394FDE00E2C16DC81">
    <w:name w:val="22F81DA0831F4EE394FDE00E2C16DC81"/>
    <w:rsid w:val="00DE7854"/>
  </w:style>
  <w:style w:type="paragraph" w:customStyle="1" w:styleId="A84BE74F2479438590F810FC31BD41AB">
    <w:name w:val="A84BE74F2479438590F810FC31BD41AB"/>
    <w:rsid w:val="00DE7854"/>
  </w:style>
  <w:style w:type="paragraph" w:customStyle="1" w:styleId="674189E8503C4C4688C59D1529C5DE10">
    <w:name w:val="674189E8503C4C4688C59D1529C5DE10"/>
    <w:rsid w:val="00DE7854"/>
  </w:style>
  <w:style w:type="paragraph" w:customStyle="1" w:styleId="CD5ECAD1C4534C0BBA8356B68D2F0CAD">
    <w:name w:val="CD5ECAD1C4534C0BBA8356B68D2F0CAD"/>
    <w:rsid w:val="00DE7854"/>
  </w:style>
  <w:style w:type="paragraph" w:customStyle="1" w:styleId="46CD8EF2DFFE430B92D2C8005C86C5FD">
    <w:name w:val="46CD8EF2DFFE430B92D2C8005C86C5FD"/>
    <w:rsid w:val="00DE7854"/>
  </w:style>
  <w:style w:type="paragraph" w:customStyle="1" w:styleId="01BF8DB44F0D44688C6753B0304C5538">
    <w:name w:val="01BF8DB44F0D44688C6753B0304C5538"/>
    <w:rsid w:val="00DE7854"/>
  </w:style>
  <w:style w:type="paragraph" w:customStyle="1" w:styleId="C64D7B99049542D4B8D1DDDBBF2767FA">
    <w:name w:val="C64D7B99049542D4B8D1DDDBBF2767FA"/>
    <w:rsid w:val="00DE7854"/>
  </w:style>
  <w:style w:type="paragraph" w:customStyle="1" w:styleId="69D4C218D89947209D630E6CCE32DD87">
    <w:name w:val="69D4C218D89947209D630E6CCE32DD87"/>
    <w:rsid w:val="00DE7854"/>
  </w:style>
  <w:style w:type="paragraph" w:customStyle="1" w:styleId="4895E274165748DC948266A068967B8E">
    <w:name w:val="4895E274165748DC948266A068967B8E"/>
    <w:rsid w:val="00DE7854"/>
  </w:style>
  <w:style w:type="paragraph" w:customStyle="1" w:styleId="065FB342E88D440EB87A344F7C24088B">
    <w:name w:val="065FB342E88D440EB87A344F7C24088B"/>
    <w:rsid w:val="00DE7854"/>
  </w:style>
  <w:style w:type="paragraph" w:customStyle="1" w:styleId="E668D7186B8F4218948C69045FD4D516">
    <w:name w:val="E668D7186B8F4218948C69045FD4D516"/>
    <w:rsid w:val="00DE7854"/>
  </w:style>
  <w:style w:type="paragraph" w:customStyle="1" w:styleId="4C0F5ECC2E52441690D7638030C0F3E4">
    <w:name w:val="4C0F5ECC2E52441690D7638030C0F3E4"/>
    <w:rsid w:val="00DE7854"/>
  </w:style>
  <w:style w:type="paragraph" w:customStyle="1" w:styleId="88EA1AEB4C5D468BA9D366FE6339887B">
    <w:name w:val="88EA1AEB4C5D468BA9D366FE6339887B"/>
    <w:rsid w:val="00DE7854"/>
  </w:style>
  <w:style w:type="paragraph" w:customStyle="1" w:styleId="F9E7A134B57A42F2AA59B9722421232D">
    <w:name w:val="F9E7A134B57A42F2AA59B9722421232D"/>
    <w:rsid w:val="00DE7854"/>
  </w:style>
  <w:style w:type="paragraph" w:customStyle="1" w:styleId="D8B1B4D2AD064A339F841DC410B49D8B">
    <w:name w:val="D8B1B4D2AD064A339F841DC410B49D8B"/>
    <w:rsid w:val="00DE7854"/>
  </w:style>
  <w:style w:type="paragraph" w:customStyle="1" w:styleId="BE0982735F784C47979315C98E30516C">
    <w:name w:val="BE0982735F784C47979315C98E30516C"/>
    <w:rsid w:val="00DE7854"/>
  </w:style>
  <w:style w:type="paragraph" w:customStyle="1" w:styleId="452556F5BB964E41BD96E2E173631981">
    <w:name w:val="452556F5BB964E41BD96E2E173631981"/>
    <w:rsid w:val="00DE7854"/>
  </w:style>
  <w:style w:type="paragraph" w:customStyle="1" w:styleId="DF600A1916B147F09424ADC34F6974E8">
    <w:name w:val="DF600A1916B147F09424ADC34F6974E8"/>
    <w:rsid w:val="00DE7854"/>
  </w:style>
  <w:style w:type="paragraph" w:customStyle="1" w:styleId="2973AA0258644663A169D02296245E90">
    <w:name w:val="2973AA0258644663A169D02296245E90"/>
    <w:rsid w:val="00DE7854"/>
  </w:style>
  <w:style w:type="paragraph" w:customStyle="1" w:styleId="A5F158E55F7B4FB98591BAF51FFEB44D">
    <w:name w:val="A5F158E55F7B4FB98591BAF51FFEB44D"/>
    <w:rsid w:val="00DE7854"/>
  </w:style>
  <w:style w:type="paragraph" w:customStyle="1" w:styleId="ADEAD6F8842E4EACBB0C4F341F594A86">
    <w:name w:val="ADEAD6F8842E4EACBB0C4F341F594A86"/>
    <w:rsid w:val="00DE7854"/>
  </w:style>
  <w:style w:type="paragraph" w:customStyle="1" w:styleId="E6A67B0339D341ED820A775C07699084">
    <w:name w:val="E6A67B0339D341ED820A775C07699084"/>
    <w:rsid w:val="00DE7854"/>
  </w:style>
  <w:style w:type="paragraph" w:customStyle="1" w:styleId="9C07B3CF89FD4CCF8977BBD721496856">
    <w:name w:val="9C07B3CF89FD4CCF8977BBD721496856"/>
    <w:rsid w:val="00DE7854"/>
  </w:style>
  <w:style w:type="paragraph" w:customStyle="1" w:styleId="AA377266396C496CB622809DFBECB6C6">
    <w:name w:val="AA377266396C496CB622809DFBECB6C6"/>
    <w:rsid w:val="00DE7854"/>
  </w:style>
  <w:style w:type="paragraph" w:customStyle="1" w:styleId="CFBCA96FC54648C48FAE7A426790BB70">
    <w:name w:val="CFBCA96FC54648C48FAE7A426790BB70"/>
    <w:rsid w:val="00DE7854"/>
  </w:style>
  <w:style w:type="paragraph" w:customStyle="1" w:styleId="95B24F361A2F4185AD1B1CB8550DF78B">
    <w:name w:val="95B24F361A2F4185AD1B1CB8550DF78B"/>
    <w:rsid w:val="00DE7854"/>
  </w:style>
  <w:style w:type="paragraph" w:customStyle="1" w:styleId="BB1C76A2EC3A42DF9D85534BED3B6812">
    <w:name w:val="BB1C76A2EC3A42DF9D85534BED3B6812"/>
    <w:rsid w:val="00DE7854"/>
  </w:style>
  <w:style w:type="paragraph" w:customStyle="1" w:styleId="B974D1D753734758B25428A72B8696C2">
    <w:name w:val="B974D1D753734758B25428A72B8696C2"/>
    <w:rsid w:val="00DE7854"/>
  </w:style>
  <w:style w:type="paragraph" w:customStyle="1" w:styleId="1F1F7EC7391C45CE8B316CB026F78436">
    <w:name w:val="1F1F7EC7391C45CE8B316CB026F78436"/>
    <w:rsid w:val="00DE7854"/>
  </w:style>
  <w:style w:type="paragraph" w:customStyle="1" w:styleId="56FD7776022F4D54B6DC1766BBF1C98A">
    <w:name w:val="56FD7776022F4D54B6DC1766BBF1C98A"/>
    <w:rsid w:val="00DE7854"/>
  </w:style>
  <w:style w:type="paragraph" w:customStyle="1" w:styleId="4C52179BAE494E4DADD73C4A455F4B9B">
    <w:name w:val="4C52179BAE494E4DADD73C4A455F4B9B"/>
    <w:rsid w:val="00DE7854"/>
  </w:style>
  <w:style w:type="paragraph" w:customStyle="1" w:styleId="337B9DF416E540C9ABD9A7400B79A821">
    <w:name w:val="337B9DF416E540C9ABD9A7400B79A821"/>
    <w:rsid w:val="00DE78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FF7CA-65BE-44F5-96BD-45EA9C3B7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0</TotalTime>
  <Pages>6</Pages>
  <Words>36794</Words>
  <Characters>209726</Characters>
  <Application>Microsoft Office Word</Application>
  <DocSecurity>0</DocSecurity>
  <Lines>1747</Lines>
  <Paragraphs>492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246028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Carla Angelica Co</cp:lastModifiedBy>
  <cp:revision>2</cp:revision>
  <cp:lastPrinted>2015-04-29T02:27:00Z</cp:lastPrinted>
  <dcterms:created xsi:type="dcterms:W3CDTF">2015-08-05T08:27:00Z</dcterms:created>
  <dcterms:modified xsi:type="dcterms:W3CDTF">2015-08-05T08:27:00Z</dcterms:modified>
</cp:coreProperties>
</file>