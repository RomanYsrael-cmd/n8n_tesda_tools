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3393" w:rsidRPr="0022568F" w:rsidRDefault="009601D5" w:rsidP="00A05D67">
      <w:pPr>
        <w:pStyle w:val="BodyCopy"/>
        <w:rPr>
          <w:noProof w:val="0"/>
        </w:rPr>
      </w:pPr>
      <w:r>
        <w:rPr>
          <w:noProof w:val="0"/>
        </w:rPr>
        <w:pict>
          <v:rect id="_x0000_s1082" style="position:absolute;margin-left:-130.8pt;margin-top:-74.55pt;width:608.75pt;height:866.25pt;z-index:251693056" fillcolor="#7f7f7f [1612]"/>
        </w:pict>
      </w:r>
      <w:r w:rsidR="005A6FFA" w:rsidRPr="0022568F">
        <w:rPr>
          <w:lang w:eastAsia="en-AU"/>
        </w:rPr>
        <w:drawing>
          <wp:anchor distT="0" distB="0" distL="114300" distR="114300" simplePos="0" relativeHeight="251697152" behindDoc="0" locked="0" layoutInCell="1" allowOverlap="1">
            <wp:simplePos x="0" y="0"/>
            <wp:positionH relativeFrom="column">
              <wp:posOffset>-384810</wp:posOffset>
            </wp:positionH>
            <wp:positionV relativeFrom="paragraph">
              <wp:posOffset>276225</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9" cstate="print"/>
                    <a:stretch>
                      <a:fillRect/>
                    </a:stretch>
                  </pic:blipFill>
                  <pic:spPr>
                    <a:xfrm>
                      <a:off x="0" y="0"/>
                      <a:ext cx="680720" cy="657225"/>
                    </a:xfrm>
                    <a:prstGeom prst="rect">
                      <a:avLst/>
                    </a:prstGeom>
                  </pic:spPr>
                </pic:pic>
              </a:graphicData>
            </a:graphic>
          </wp:anchor>
        </w:drawing>
      </w:r>
      <w:r w:rsidR="005A6FFA" w:rsidRPr="0022568F">
        <w:rPr>
          <w:lang w:eastAsia="en-AU"/>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1638300</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0" cstate="print"/>
                    <a:stretch>
                      <a:fillRect/>
                    </a:stretch>
                  </pic:blipFill>
                  <pic:spPr>
                    <a:xfrm>
                      <a:off x="0" y="0"/>
                      <a:ext cx="680720" cy="619125"/>
                    </a:xfrm>
                    <a:prstGeom prst="rect">
                      <a:avLst/>
                    </a:prstGeom>
                  </pic:spPr>
                </pic:pic>
              </a:graphicData>
            </a:graphic>
          </wp:anchor>
        </w:drawing>
      </w:r>
      <w:r w:rsidR="005A6FFA" w:rsidRPr="0022568F">
        <w:rPr>
          <w:lang w:eastAsia="en-AU"/>
        </w:rPr>
        <w:drawing>
          <wp:anchor distT="0" distB="0" distL="114300" distR="114300" simplePos="0" relativeHeight="251695104" behindDoc="0" locked="0" layoutInCell="1" allowOverlap="1">
            <wp:simplePos x="0" y="0"/>
            <wp:positionH relativeFrom="column">
              <wp:posOffset>-365760</wp:posOffset>
            </wp:positionH>
            <wp:positionV relativeFrom="paragraph">
              <wp:posOffset>981075</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1" cstate="print"/>
                    <a:stretch>
                      <a:fillRect/>
                    </a:stretch>
                  </pic:blipFill>
                  <pic:spPr>
                    <a:xfrm>
                      <a:off x="0" y="0"/>
                      <a:ext cx="622935" cy="619125"/>
                    </a:xfrm>
                    <a:prstGeom prst="rect">
                      <a:avLst/>
                    </a:prstGeom>
                  </pic:spPr>
                </pic:pic>
              </a:graphicData>
            </a:graphic>
          </wp:anchor>
        </w:drawing>
      </w:r>
      <w:r w:rsidR="00D13393" w:rsidRPr="0022568F">
        <w:rPr>
          <w:noProof w:val="0"/>
        </w:rPr>
        <w:t>E</w:t>
      </w:r>
    </w:p>
    <w:sdt>
      <w:sdtPr>
        <w:rPr>
          <w:noProof w:val="0"/>
        </w:rPr>
        <w:id w:val="9897582"/>
        <w:docPartObj>
          <w:docPartGallery w:val="Cover Pages"/>
          <w:docPartUnique/>
        </w:docPartObj>
      </w:sdtPr>
      <w:sdtContent>
        <w:p w:rsidR="003F504C" w:rsidRPr="0022568F" w:rsidRDefault="003F504C" w:rsidP="00A05D67">
          <w:pPr>
            <w:pStyle w:val="BodyCopy"/>
            <w:rPr>
              <w:noProof w:val="0"/>
            </w:rPr>
          </w:pPr>
        </w:p>
        <w:p w:rsidR="003F504C" w:rsidRPr="0022568F" w:rsidRDefault="009601D5" w:rsidP="00A05D67">
          <w:pPr>
            <w:pStyle w:val="BodyCopy"/>
            <w:rPr>
              <w:noProof w:val="0"/>
            </w:rPr>
          </w:pPr>
          <w:r>
            <w:rPr>
              <w:noProof w:val="0"/>
              <w:lang w:eastAsia="en-AU"/>
            </w:rPr>
            <w:pict>
              <v:shapetype id="_x0000_t202" coordsize="21600,21600" o:spt="202" path="m,l,21600r21600,l21600,xe">
                <v:stroke joinstyle="miter"/>
                <v:path gradientshapeok="t" o:connecttype="rect"/>
              </v:shapetype>
              <v:shape id="_x0000_s1085" type="#_x0000_t202" style="position:absolute;margin-left:40.3pt;margin-top:-2.1pt;width:408.2pt;height:155.6pt;z-index:251698176" fillcolor="#7f7f7f [1612]" stroked="f">
                <v:textbox style="mso-next-textbox:#_x0000_s1085">
                  <w:txbxContent>
                    <w:p w:rsidR="009601D5" w:rsidRDefault="009601D5" w:rsidP="00792FA4">
                      <w:pPr>
                        <w:pStyle w:val="ModuleNamecoverpage"/>
                        <w:jc w:val="right"/>
                      </w:pPr>
                      <w:fldSimple w:instr=" REF  ModuleName  \* MERGEFORMAT ">
                        <w:sdt>
                          <w:sdtPr>
                            <w:alias w:val="Title"/>
                            <w:tag w:val="Title"/>
                            <w:id w:val="27053691"/>
                            <w:lock w:val="sdtLocked"/>
                            <w:dataBinding w:prefixMappings="xmlns:ns0='http://schemas.openxmlformats.org/package/2006/metadata/core-properties' xmlns:ns1='http://purl.org/dc/elements/1.1/'" w:xpath="/ns0:coreProperties[1]/ns1:title[1]" w:storeItemID="{6C3C8BC8-F283-45AE-878A-BAB7291924A1}"/>
                            <w:text/>
                          </w:sdtPr>
                          <w:sdtContent>
                            <w:r w:rsidRPr="0022568F">
                              <w:t>Operate a cellar system</w:t>
                            </w:r>
                          </w:sdtContent>
                        </w:sdt>
                      </w:fldSimple>
                    </w:p>
                    <w:p w:rsidR="009601D5" w:rsidRDefault="009601D5" w:rsidP="00F45D9C">
                      <w:pPr>
                        <w:pStyle w:val="UnitCodeCoverpage"/>
                        <w:rPr>
                          <w:sz w:val="44"/>
                          <w:szCs w:val="44"/>
                        </w:rPr>
                      </w:pPr>
                      <w:fldSimple w:instr=" REF  UnitCode  \* MERGEFORMAT ">
                        <w:sdt>
                          <w:sdtPr>
                            <w:alias w:val="Unit Code"/>
                            <w:tag w:val="Unit Code"/>
                            <w:id w:val="27053692"/>
                            <w:lock w:val="sdtLocked"/>
                          </w:sdtPr>
                          <w:sdtEndPr>
                            <w:rPr>
                              <w:highlight w:val="yellow"/>
                            </w:rPr>
                          </w:sdtEndPr>
                          <w:sdtContent>
                            <w:r w:rsidRPr="0022568F">
                              <w:t>D1.HBS.CL5.05</w:t>
                            </w:r>
                          </w:sdtContent>
                        </w:sdt>
                      </w:fldSimple>
                    </w:p>
                    <w:p w:rsidR="009601D5" w:rsidRPr="00FA6265" w:rsidRDefault="009601D5" w:rsidP="00F45D9C">
                      <w:pPr>
                        <w:pStyle w:val="TraineeManualcoverpage"/>
                        <w:jc w:val="right"/>
                        <w:rPr>
                          <w:sz w:val="44"/>
                          <w:szCs w:val="44"/>
                        </w:rPr>
                      </w:pPr>
                      <w:sdt>
                        <w:sdtPr>
                          <w:alias w:val="Training Manual"/>
                          <w:tag w:val="Training Manual"/>
                          <w:id w:val="9181851"/>
                        </w:sdtPr>
                        <w:sdtContent>
                          <w:r w:rsidRPr="0046605B">
                            <w:t>Trainee Manual</w:t>
                          </w:r>
                        </w:sdtContent>
                      </w:sdt>
                    </w:p>
                  </w:txbxContent>
                </v:textbox>
              </v:shape>
            </w:pict>
          </w:r>
        </w:p>
      </w:sdtContent>
    </w:sdt>
    <w:p w:rsidR="009E071C" w:rsidRPr="0022568F" w:rsidRDefault="009E071C" w:rsidP="00A05D67">
      <w:pPr>
        <w:pStyle w:val="BodyCopy"/>
        <w:rPr>
          <w:noProof w:val="0"/>
        </w:rPr>
      </w:pPr>
    </w:p>
    <w:p w:rsidR="009E071C" w:rsidRPr="0022568F" w:rsidRDefault="009E071C" w:rsidP="00A05D67">
      <w:pPr>
        <w:pStyle w:val="BodyCopy"/>
        <w:rPr>
          <w:noProof w:val="0"/>
        </w:rPr>
      </w:pPr>
    </w:p>
    <w:p w:rsidR="003F504C" w:rsidRPr="0022568F" w:rsidRDefault="003F504C" w:rsidP="003F504C">
      <w:pPr>
        <w:pStyle w:val="BodyCopy"/>
        <w:rPr>
          <w:noProof w:val="0"/>
        </w:rPr>
      </w:pPr>
    </w:p>
    <w:p w:rsidR="008007D6" w:rsidRPr="0022568F" w:rsidRDefault="00F62DBA" w:rsidP="0022088B">
      <w:pPr>
        <w:pStyle w:val="BodyCopy"/>
        <w:rPr>
          <w:noProof w:val="0"/>
          <w:szCs w:val="28"/>
        </w:rPr>
      </w:pPr>
      <w:r>
        <w:rPr>
          <w:lang w:eastAsia="en-AU"/>
        </w:rPr>
        <w:drawing>
          <wp:anchor distT="0" distB="0" distL="114300" distR="114300" simplePos="0" relativeHeight="251711488" behindDoc="0" locked="0" layoutInCell="1" allowOverlap="1">
            <wp:simplePos x="0" y="0"/>
            <wp:positionH relativeFrom="column">
              <wp:posOffset>1793240</wp:posOffset>
            </wp:positionH>
            <wp:positionV relativeFrom="paragraph">
              <wp:posOffset>7306310</wp:posOffset>
            </wp:positionV>
            <wp:extent cx="622300" cy="650875"/>
            <wp:effectExtent l="19050" t="0" r="635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2300" cy="650875"/>
                    </a:xfrm>
                    <a:prstGeom prst="rect">
                      <a:avLst/>
                    </a:prstGeom>
                  </pic:spPr>
                </pic:pic>
              </a:graphicData>
            </a:graphic>
          </wp:anchor>
        </w:drawing>
      </w:r>
      <w:r>
        <w:rPr>
          <w:lang w:eastAsia="en-AU"/>
        </w:rPr>
        <w:drawing>
          <wp:anchor distT="0" distB="0" distL="114300" distR="114300" simplePos="0" relativeHeight="251712512" behindDoc="0" locked="0" layoutInCell="1" allowOverlap="1">
            <wp:simplePos x="0" y="0"/>
            <wp:positionH relativeFrom="column">
              <wp:posOffset>2355850</wp:posOffset>
            </wp:positionH>
            <wp:positionV relativeFrom="paragraph">
              <wp:posOffset>7223125</wp:posOffset>
            </wp:positionV>
            <wp:extent cx="2216150" cy="72009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16150" cy="720090"/>
                    </a:xfrm>
                    <a:prstGeom prst="rect">
                      <a:avLst/>
                    </a:prstGeom>
                  </pic:spPr>
                </pic:pic>
              </a:graphicData>
            </a:graphic>
          </wp:anchor>
        </w:drawing>
      </w:r>
      <w:r w:rsidRPr="00F62DBA">
        <w:rPr>
          <w:lang w:eastAsia="en-AU"/>
        </w:rPr>
        <w:drawing>
          <wp:anchor distT="0" distB="0" distL="114300" distR="114300" simplePos="0" relativeHeight="251808768" behindDoc="0" locked="0" layoutInCell="1" allowOverlap="1">
            <wp:simplePos x="0" y="0"/>
            <wp:positionH relativeFrom="column">
              <wp:posOffset>393989</wp:posOffset>
            </wp:positionH>
            <wp:positionV relativeFrom="paragraph">
              <wp:posOffset>7348336</wp:posOffset>
            </wp:positionV>
            <wp:extent cx="1248583" cy="568036"/>
            <wp:effectExtent l="19050" t="0" r="8717" b="0"/>
            <wp:wrapNone/>
            <wp:docPr id="1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8583" cy="568036"/>
                    </a:xfrm>
                    <a:prstGeom prst="rect">
                      <a:avLst/>
                    </a:prstGeom>
                  </pic:spPr>
                </pic:pic>
              </a:graphicData>
            </a:graphic>
          </wp:anchor>
        </w:drawing>
      </w:r>
      <w:r w:rsidR="009601D5">
        <w:rPr>
          <w:noProof w:val="0"/>
          <w:lang w:eastAsia="en-AU"/>
        </w:rPr>
        <w:pict>
          <v:rect id="_x0000_s1087" style="position:absolute;margin-left:-118pt;margin-top:555.4pt;width:687.35pt;height:101.1pt;z-index:251702272;mso-position-horizontal-relative:text;mso-position-vertical-relative:text" fillcolor="#5a5a5a [2109]" stroked="f"/>
        </w:pict>
      </w:r>
      <w:r w:rsidR="00525708">
        <w:rPr>
          <w:lang w:eastAsia="en-AU"/>
        </w:rPr>
        <w:drawing>
          <wp:anchor distT="0" distB="0" distL="114300" distR="114300" simplePos="0" relativeHeight="251727872" behindDoc="0" locked="0" layoutInCell="1" allowOverlap="1">
            <wp:simplePos x="0" y="0"/>
            <wp:positionH relativeFrom="column">
              <wp:posOffset>-1476375</wp:posOffset>
            </wp:positionH>
            <wp:positionV relativeFrom="paragraph">
              <wp:posOffset>864870</wp:posOffset>
            </wp:positionV>
            <wp:extent cx="7541260" cy="6186170"/>
            <wp:effectExtent l="19050" t="0" r="2540"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5" cstate="print"/>
                    <a:stretch>
                      <a:fillRect/>
                    </a:stretch>
                  </pic:blipFill>
                  <pic:spPr>
                    <a:xfrm>
                      <a:off x="0" y="0"/>
                      <a:ext cx="7541260" cy="6186170"/>
                    </a:xfrm>
                    <a:prstGeom prst="rect">
                      <a:avLst/>
                    </a:prstGeom>
                  </pic:spPr>
                </pic:pic>
              </a:graphicData>
            </a:graphic>
          </wp:anchor>
        </w:drawing>
      </w:r>
      <w:r w:rsidR="008007D6" w:rsidRPr="0022568F">
        <w:rPr>
          <w:noProof w:val="0"/>
        </w:rPr>
        <w:br w:type="page"/>
      </w:r>
    </w:p>
    <w:p w:rsidR="00D555D7" w:rsidRPr="0022568F" w:rsidRDefault="00D555D7" w:rsidP="00D555D7">
      <w:pPr>
        <w:rPr>
          <w:rFonts w:ascii="Helvetica" w:hAnsi="Helvetica"/>
        </w:rPr>
      </w:pPr>
    </w:p>
    <w:p w:rsidR="008007D6" w:rsidRPr="0022568F" w:rsidRDefault="008007D6" w:rsidP="00326643">
      <w:pPr>
        <w:pStyle w:val="TitleofTrainingMaterial"/>
        <w:sectPr w:rsidR="008007D6" w:rsidRPr="0022568F" w:rsidSect="00735CB3">
          <w:pgSz w:w="11906" w:h="16838" w:code="9"/>
          <w:pgMar w:top="1440" w:right="1440" w:bottom="1440" w:left="1701" w:header="709" w:footer="1113" w:gutter="0"/>
          <w:cols w:space="708"/>
          <w:titlePg/>
          <w:docGrid w:linePitch="360"/>
        </w:sectPr>
      </w:pPr>
    </w:p>
    <w:p w:rsidR="00850F3D" w:rsidRPr="0022568F" w:rsidRDefault="008F6409" w:rsidP="005A6FFA">
      <w:pPr>
        <w:pStyle w:val="TitleofTrainingMaterial"/>
      </w:pPr>
      <w:r w:rsidRPr="0022568F">
        <w:lastRenderedPageBreak/>
        <w:br/>
      </w:r>
      <w:r w:rsidRPr="0022568F">
        <w:br/>
      </w:r>
      <w:r w:rsidRPr="0022568F">
        <w:br/>
      </w:r>
      <w:bookmarkStart w:id="0"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Content>
          <w:r w:rsidR="00E841FD" w:rsidRPr="0022568F">
            <w:t>Operate a cellar system</w:t>
          </w:r>
        </w:sdtContent>
      </w:sdt>
      <w:bookmarkEnd w:id="0"/>
    </w:p>
    <w:bookmarkStart w:id="1" w:name="UnitCode" w:displacedByCustomXml="next"/>
    <w:sdt>
      <w:sdtPr>
        <w:alias w:val="Unit Code"/>
        <w:tag w:val="Unit Code"/>
        <w:id w:val="9181836"/>
        <w:lock w:val="sdtLocked"/>
        <w:placeholder>
          <w:docPart w:val="932AC317D4924CEB9D0C05154D71A2CE"/>
        </w:placeholder>
      </w:sdtPr>
      <w:sdtContent>
        <w:p w:rsidR="008D7C3E" w:rsidRPr="0022568F" w:rsidRDefault="00E82162" w:rsidP="00263BA9">
          <w:pPr>
            <w:pStyle w:val="UnitCode"/>
          </w:pPr>
          <w:r w:rsidRPr="0022568F">
            <w:t>D1.HBS.CL5.05</w:t>
          </w:r>
        </w:p>
      </w:sdtContent>
    </w:sdt>
    <w:bookmarkEnd w:id="1" w:displacedByCustomXml="prev"/>
    <w:bookmarkStart w:id="2" w:name="TraineeManual" w:displacedByCustomXml="next"/>
    <w:sdt>
      <w:sdtPr>
        <w:alias w:val="Training Manual"/>
        <w:tag w:val="Training Manual"/>
        <w:id w:val="83089919"/>
        <w:placeholder>
          <w:docPart w:val="C848866E7E78445D882DDA80E668B089"/>
        </w:placeholder>
      </w:sdtPr>
      <w:sdtContent>
        <w:p w:rsidR="00077251" w:rsidRPr="0022568F" w:rsidRDefault="00077251" w:rsidP="000C6630">
          <w:pPr>
            <w:pStyle w:val="TraineeManual"/>
            <w:rPr>
              <w:szCs w:val="22"/>
            </w:rPr>
          </w:pPr>
          <w:r w:rsidRPr="0022568F">
            <w:t>Trainee Manual</w:t>
          </w:r>
        </w:p>
      </w:sdtContent>
    </w:sdt>
    <w:bookmarkEnd w:id="2" w:displacedByCustomXml="prev"/>
    <w:p w:rsidR="008D7C3E" w:rsidRPr="0022568F" w:rsidRDefault="008D7C3E" w:rsidP="009D1817">
      <w:pPr>
        <w:pStyle w:val="BodyCopy"/>
        <w:rPr>
          <w:noProof w:val="0"/>
          <w:szCs w:val="28"/>
        </w:rPr>
      </w:pPr>
      <w:r w:rsidRPr="0022568F">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22568F" w:rsidTr="00E60317">
        <w:tc>
          <w:tcPr>
            <w:tcW w:w="5637" w:type="dxa"/>
          </w:tcPr>
          <w:p w:rsidR="00E60317" w:rsidRPr="0022568F" w:rsidRDefault="00F62DBA" w:rsidP="008D7C3E">
            <w:pPr>
              <w:pStyle w:val="BodyCopy-Introduction"/>
              <w:ind w:left="0"/>
              <w:rPr>
                <w:noProof w:val="0"/>
              </w:rPr>
            </w:pPr>
            <w:r>
              <w:rPr>
                <w:lang w:eastAsia="en-AU"/>
              </w:rPr>
              <w:lastRenderedPageBreak/>
              <w:drawing>
                <wp:anchor distT="0" distB="0" distL="114300" distR="114300" simplePos="0" relativeHeight="251717632" behindDoc="0" locked="0" layoutInCell="1" allowOverlap="1">
                  <wp:simplePos x="0" y="0"/>
                  <wp:positionH relativeFrom="column">
                    <wp:posOffset>-50165</wp:posOffset>
                  </wp:positionH>
                  <wp:positionV relativeFrom="paragraph">
                    <wp:posOffset>59055</wp:posOffset>
                  </wp:positionV>
                  <wp:extent cx="874395" cy="392430"/>
                  <wp:effectExtent l="19050" t="0" r="1905" b="0"/>
                  <wp:wrapSquare wrapText="bothSides"/>
                  <wp:docPr id="7"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stretch>
                            <a:fillRect/>
                          </a:stretch>
                        </pic:blipFill>
                        <pic:spPr>
                          <a:xfrm>
                            <a:off x="0" y="0"/>
                            <a:ext cx="874395" cy="392430"/>
                          </a:xfrm>
                          <a:prstGeom prst="rect">
                            <a:avLst/>
                          </a:prstGeom>
                        </pic:spPr>
                      </pic:pic>
                    </a:graphicData>
                  </a:graphic>
                </wp:anchor>
              </w:drawing>
            </w:r>
            <w:r w:rsidR="00E60317" w:rsidRPr="0022568F">
              <w:rPr>
                <w:lang w:eastAsia="en-AU"/>
              </w:rPr>
              <w:drawing>
                <wp:anchor distT="0" distB="0" distL="114300" distR="114300" simplePos="0" relativeHeight="25171558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7200" cy="466725"/>
                          </a:xfrm>
                          <a:prstGeom prst="rect">
                            <a:avLst/>
                          </a:prstGeom>
                        </pic:spPr>
                      </pic:pic>
                    </a:graphicData>
                  </a:graphic>
                </wp:anchor>
              </w:drawing>
            </w:r>
            <w:r w:rsidR="00E60317" w:rsidRPr="0022568F">
              <w:rPr>
                <w:lang w:eastAsia="en-AU"/>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69415" cy="540385"/>
                          </a:xfrm>
                          <a:prstGeom prst="rect">
                            <a:avLst/>
                          </a:prstGeom>
                        </pic:spPr>
                      </pic:pic>
                    </a:graphicData>
                  </a:graphic>
                </wp:anchor>
              </w:drawing>
            </w:r>
          </w:p>
        </w:tc>
      </w:tr>
    </w:tbl>
    <w:p w:rsidR="008D7C3E" w:rsidRPr="0022568F" w:rsidRDefault="008D7C3E" w:rsidP="008D7C3E">
      <w:pPr>
        <w:pStyle w:val="BodyCopy-Introduction"/>
        <w:rPr>
          <w:noProof w:val="0"/>
        </w:rPr>
      </w:pPr>
    </w:p>
    <w:tbl>
      <w:tblPr>
        <w:tblStyle w:val="TableGrid"/>
        <w:tblW w:w="691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tblGrid>
      <w:tr w:rsidR="00875435" w:rsidRPr="0022568F" w:rsidTr="00F62DBA">
        <w:trPr>
          <w:gridAfter w:val="1"/>
          <w:wAfter w:w="141" w:type="dxa"/>
        </w:trPr>
        <w:tc>
          <w:tcPr>
            <w:tcW w:w="6771" w:type="dxa"/>
            <w:gridSpan w:val="2"/>
          </w:tcPr>
          <w:p w:rsidR="00875435" w:rsidRPr="0022568F" w:rsidRDefault="00875435" w:rsidP="00875435">
            <w:pPr>
              <w:pStyle w:val="AcknowledgementsImprint"/>
              <w:spacing w:before="240" w:after="240"/>
              <w:ind w:left="0"/>
              <w:rPr>
                <w:lang w:val="en-AU"/>
              </w:rPr>
            </w:pPr>
            <w:r w:rsidRPr="0022568F">
              <w:rPr>
                <w:rStyle w:val="BodyCopyBold0"/>
                <w:rFonts w:ascii="Helvetica" w:hAnsi="Helvetica" w:cs="Helvetica 45 Light"/>
                <w:bCs w:val="0"/>
                <w:lang w:val="en-AU"/>
              </w:rPr>
              <w:t>Project Base</w:t>
            </w:r>
          </w:p>
        </w:tc>
      </w:tr>
      <w:tr w:rsidR="00875435" w:rsidRPr="0022568F" w:rsidTr="00F62DBA">
        <w:trPr>
          <w:gridAfter w:val="1"/>
          <w:wAfter w:w="141" w:type="dxa"/>
        </w:trPr>
        <w:tc>
          <w:tcPr>
            <w:tcW w:w="6771" w:type="dxa"/>
            <w:gridSpan w:val="2"/>
          </w:tcPr>
          <w:p w:rsidR="00875435" w:rsidRPr="0022568F" w:rsidRDefault="00875435" w:rsidP="00875435">
            <w:pPr>
              <w:pStyle w:val="AcknowledgementsImprint"/>
              <w:spacing w:before="0" w:after="0"/>
              <w:ind w:left="0"/>
              <w:rPr>
                <w:lang w:val="en-AU"/>
              </w:rPr>
            </w:pPr>
            <w:r w:rsidRPr="0022568F">
              <w:rPr>
                <w:lang w:val="en-AU"/>
              </w:rPr>
              <w:t>William Angliss Institute of TAFE</w:t>
            </w:r>
          </w:p>
        </w:tc>
      </w:tr>
      <w:tr w:rsidR="00875435" w:rsidRPr="0022568F" w:rsidTr="00F62DBA">
        <w:trPr>
          <w:gridAfter w:val="1"/>
          <w:wAfter w:w="141" w:type="dxa"/>
        </w:trPr>
        <w:tc>
          <w:tcPr>
            <w:tcW w:w="6771" w:type="dxa"/>
            <w:gridSpan w:val="2"/>
          </w:tcPr>
          <w:p w:rsidR="00875435" w:rsidRPr="0022568F" w:rsidRDefault="00875435" w:rsidP="00875435">
            <w:pPr>
              <w:pStyle w:val="AcknowledgementsImprint"/>
              <w:spacing w:before="0" w:after="0"/>
              <w:ind w:left="0"/>
              <w:rPr>
                <w:lang w:val="en-AU"/>
              </w:rPr>
            </w:pPr>
            <w:r w:rsidRPr="0022568F">
              <w:rPr>
                <w:lang w:val="en-AU"/>
              </w:rPr>
              <w:t>555 La Trobe Street</w:t>
            </w:r>
          </w:p>
        </w:tc>
      </w:tr>
      <w:tr w:rsidR="00875435" w:rsidRPr="0022568F" w:rsidTr="00F62DBA">
        <w:trPr>
          <w:gridAfter w:val="1"/>
          <w:wAfter w:w="141" w:type="dxa"/>
        </w:trPr>
        <w:tc>
          <w:tcPr>
            <w:tcW w:w="6771" w:type="dxa"/>
            <w:gridSpan w:val="2"/>
          </w:tcPr>
          <w:p w:rsidR="00875435" w:rsidRPr="0022568F" w:rsidRDefault="00875435" w:rsidP="00875435">
            <w:pPr>
              <w:pStyle w:val="AcknowledgementsImprint"/>
              <w:spacing w:before="0" w:after="0"/>
              <w:ind w:left="0"/>
              <w:rPr>
                <w:lang w:val="en-AU"/>
              </w:rPr>
            </w:pPr>
            <w:r w:rsidRPr="0022568F">
              <w:rPr>
                <w:lang w:val="en-AU"/>
              </w:rPr>
              <w:t>Melbourne 3000 Victoria</w:t>
            </w:r>
          </w:p>
        </w:tc>
      </w:tr>
      <w:tr w:rsidR="00875435" w:rsidRPr="0022568F" w:rsidTr="00F62DBA">
        <w:trPr>
          <w:gridAfter w:val="1"/>
          <w:wAfter w:w="141" w:type="dxa"/>
        </w:trPr>
        <w:tc>
          <w:tcPr>
            <w:tcW w:w="2376" w:type="dxa"/>
          </w:tcPr>
          <w:p w:rsidR="00875435" w:rsidRPr="0022568F" w:rsidRDefault="00875435" w:rsidP="00875435">
            <w:pPr>
              <w:pStyle w:val="AcknowledgementsImprint"/>
              <w:spacing w:before="0" w:after="0"/>
              <w:ind w:left="0"/>
              <w:rPr>
                <w:lang w:val="en-AU"/>
              </w:rPr>
            </w:pPr>
            <w:r w:rsidRPr="0022568F">
              <w:rPr>
                <w:lang w:val="en-AU"/>
              </w:rPr>
              <w:t>Telephone:</w:t>
            </w:r>
          </w:p>
        </w:tc>
        <w:tc>
          <w:tcPr>
            <w:tcW w:w="4395" w:type="dxa"/>
          </w:tcPr>
          <w:p w:rsidR="00875435" w:rsidRPr="0022568F" w:rsidRDefault="00875435" w:rsidP="00875435">
            <w:pPr>
              <w:pStyle w:val="AcknowledgementsImprint"/>
              <w:spacing w:before="0" w:after="0"/>
              <w:ind w:left="0"/>
              <w:rPr>
                <w:lang w:val="en-AU"/>
              </w:rPr>
            </w:pPr>
            <w:r w:rsidRPr="0022568F">
              <w:rPr>
                <w:lang w:val="en-AU"/>
              </w:rPr>
              <w:t>(03) 9606 2111</w:t>
            </w:r>
          </w:p>
        </w:tc>
      </w:tr>
      <w:tr w:rsidR="00875435" w:rsidRPr="0022568F" w:rsidTr="00F62DBA">
        <w:trPr>
          <w:gridAfter w:val="1"/>
          <w:wAfter w:w="141" w:type="dxa"/>
        </w:trPr>
        <w:tc>
          <w:tcPr>
            <w:tcW w:w="2376" w:type="dxa"/>
          </w:tcPr>
          <w:p w:rsidR="00875435" w:rsidRPr="0022568F" w:rsidRDefault="00875435" w:rsidP="00875435">
            <w:pPr>
              <w:pStyle w:val="AcknowledgementsImprint"/>
              <w:spacing w:before="0" w:after="0"/>
              <w:ind w:left="0"/>
              <w:rPr>
                <w:lang w:val="en-AU"/>
              </w:rPr>
            </w:pPr>
            <w:r w:rsidRPr="0022568F">
              <w:rPr>
                <w:lang w:val="en-AU"/>
              </w:rPr>
              <w:t>Facsimile:</w:t>
            </w:r>
          </w:p>
        </w:tc>
        <w:tc>
          <w:tcPr>
            <w:tcW w:w="4395" w:type="dxa"/>
          </w:tcPr>
          <w:p w:rsidR="00875435" w:rsidRPr="0022568F" w:rsidRDefault="00875435" w:rsidP="00875435">
            <w:pPr>
              <w:pStyle w:val="AcknowledgementsImprint"/>
              <w:spacing w:before="0" w:after="0"/>
              <w:ind w:left="0"/>
              <w:rPr>
                <w:lang w:val="en-AU"/>
              </w:rPr>
            </w:pPr>
            <w:r w:rsidRPr="0022568F">
              <w:rPr>
                <w:lang w:val="en-AU"/>
              </w:rPr>
              <w:t>(03) 9670 1330</w:t>
            </w:r>
          </w:p>
        </w:tc>
      </w:tr>
      <w:tr w:rsidR="00875435" w:rsidRPr="0022568F" w:rsidTr="00F62DBA">
        <w:trPr>
          <w:gridAfter w:val="1"/>
          <w:wAfter w:w="141" w:type="dxa"/>
        </w:trPr>
        <w:tc>
          <w:tcPr>
            <w:tcW w:w="6771" w:type="dxa"/>
            <w:gridSpan w:val="2"/>
          </w:tcPr>
          <w:p w:rsidR="00875435" w:rsidRPr="0022568F" w:rsidRDefault="00875435" w:rsidP="00875435">
            <w:pPr>
              <w:pStyle w:val="AcknowledgementsImprint"/>
              <w:spacing w:before="240" w:after="240"/>
              <w:ind w:left="0"/>
              <w:rPr>
                <w:b/>
                <w:lang w:val="en-AU"/>
              </w:rPr>
            </w:pPr>
            <w:r w:rsidRPr="0022568F">
              <w:rPr>
                <w:b/>
                <w:lang w:val="en-AU"/>
              </w:rPr>
              <w:t>Acknowledgements</w:t>
            </w:r>
          </w:p>
        </w:tc>
      </w:tr>
      <w:tr w:rsidR="00912FDA" w:rsidRPr="0022568F" w:rsidTr="00F62DBA">
        <w:trPr>
          <w:gridAfter w:val="1"/>
          <w:wAfter w:w="141" w:type="dxa"/>
        </w:trPr>
        <w:tc>
          <w:tcPr>
            <w:tcW w:w="2376" w:type="dxa"/>
          </w:tcPr>
          <w:p w:rsidR="00912FDA" w:rsidRPr="0022568F" w:rsidRDefault="00912FDA" w:rsidP="00875435">
            <w:pPr>
              <w:pStyle w:val="AcknowledgementsImprint"/>
              <w:spacing w:before="0" w:after="0"/>
              <w:ind w:left="0"/>
              <w:rPr>
                <w:lang w:val="en-AU"/>
              </w:rPr>
            </w:pPr>
            <w:r w:rsidRPr="0022568F">
              <w:rPr>
                <w:lang w:val="en-AU"/>
              </w:rPr>
              <w:t>Project Director:</w:t>
            </w:r>
          </w:p>
        </w:tc>
        <w:tc>
          <w:tcPr>
            <w:tcW w:w="4395" w:type="dxa"/>
          </w:tcPr>
          <w:p w:rsidR="00912FDA" w:rsidRPr="0022568F" w:rsidRDefault="00912FDA" w:rsidP="00875435">
            <w:pPr>
              <w:pStyle w:val="AcknowledgementsImprint"/>
              <w:spacing w:before="0" w:after="0"/>
              <w:ind w:left="0"/>
              <w:rPr>
                <w:lang w:val="en-AU"/>
              </w:rPr>
            </w:pPr>
            <w:r w:rsidRPr="0022568F">
              <w:rPr>
                <w:lang w:val="en-AU"/>
              </w:rPr>
              <w:t>Wayne Crosbie</w:t>
            </w:r>
          </w:p>
        </w:tc>
      </w:tr>
      <w:tr w:rsidR="00912FDA" w:rsidRPr="0022568F" w:rsidTr="00F62DBA">
        <w:trPr>
          <w:gridAfter w:val="1"/>
          <w:wAfter w:w="141" w:type="dxa"/>
        </w:trPr>
        <w:tc>
          <w:tcPr>
            <w:tcW w:w="2376" w:type="dxa"/>
          </w:tcPr>
          <w:p w:rsidR="00912FDA" w:rsidRPr="0022568F" w:rsidRDefault="00912FDA" w:rsidP="00875435">
            <w:pPr>
              <w:pStyle w:val="AcknowledgementsImprint"/>
              <w:spacing w:before="0" w:after="0"/>
              <w:ind w:left="0"/>
              <w:rPr>
                <w:lang w:val="en-AU"/>
              </w:rPr>
            </w:pPr>
            <w:r w:rsidRPr="0022568F">
              <w:rPr>
                <w:lang w:val="en-AU"/>
              </w:rPr>
              <w:t>Chief Writer:</w:t>
            </w:r>
          </w:p>
        </w:tc>
        <w:tc>
          <w:tcPr>
            <w:tcW w:w="4395" w:type="dxa"/>
          </w:tcPr>
          <w:p w:rsidR="00912FDA" w:rsidRPr="0022568F" w:rsidRDefault="00912FDA" w:rsidP="00875435">
            <w:pPr>
              <w:pStyle w:val="AcknowledgementsImprint"/>
              <w:spacing w:before="0" w:after="0"/>
              <w:ind w:left="0"/>
              <w:rPr>
                <w:lang w:val="en-AU"/>
              </w:rPr>
            </w:pPr>
            <w:r w:rsidRPr="0022568F">
              <w:rPr>
                <w:lang w:val="en-AU"/>
              </w:rPr>
              <w:t>Alan Hickman</w:t>
            </w:r>
          </w:p>
        </w:tc>
      </w:tr>
      <w:tr w:rsidR="00912FDA" w:rsidRPr="0022568F" w:rsidTr="00F62DBA">
        <w:trPr>
          <w:gridAfter w:val="1"/>
          <w:wAfter w:w="141" w:type="dxa"/>
        </w:trPr>
        <w:tc>
          <w:tcPr>
            <w:tcW w:w="2376" w:type="dxa"/>
          </w:tcPr>
          <w:p w:rsidR="00912FDA" w:rsidRPr="0022568F" w:rsidRDefault="00912FDA" w:rsidP="00875435">
            <w:pPr>
              <w:pStyle w:val="AcknowledgementsImprint"/>
              <w:spacing w:before="0" w:after="0"/>
              <w:ind w:left="0"/>
              <w:rPr>
                <w:lang w:val="en-AU"/>
              </w:rPr>
            </w:pPr>
            <w:r w:rsidRPr="0022568F">
              <w:rPr>
                <w:lang w:val="en-AU"/>
              </w:rPr>
              <w:t>Subject Writer:</w:t>
            </w:r>
          </w:p>
        </w:tc>
        <w:tc>
          <w:tcPr>
            <w:tcW w:w="4395" w:type="dxa"/>
          </w:tcPr>
          <w:p w:rsidR="00912FDA" w:rsidRPr="0022568F" w:rsidRDefault="00E44B65" w:rsidP="00875435">
            <w:pPr>
              <w:pStyle w:val="AcknowledgementsImprint"/>
              <w:spacing w:before="0" w:after="0"/>
              <w:ind w:left="0"/>
              <w:rPr>
                <w:lang w:val="en-AU"/>
              </w:rPr>
            </w:pPr>
            <w:r w:rsidRPr="0022568F">
              <w:rPr>
                <w:lang w:val="en-AU"/>
              </w:rPr>
              <w:t>Nick Hyland</w:t>
            </w:r>
          </w:p>
        </w:tc>
      </w:tr>
      <w:tr w:rsidR="00912FDA" w:rsidRPr="0022568F" w:rsidTr="00F62DBA">
        <w:trPr>
          <w:gridAfter w:val="1"/>
          <w:wAfter w:w="141" w:type="dxa"/>
        </w:trPr>
        <w:tc>
          <w:tcPr>
            <w:tcW w:w="2376" w:type="dxa"/>
          </w:tcPr>
          <w:p w:rsidR="00912FDA" w:rsidRPr="0022568F" w:rsidRDefault="00912FDA" w:rsidP="00BE6F3C">
            <w:pPr>
              <w:pStyle w:val="AcknowledgementsImprint"/>
              <w:spacing w:before="0" w:after="0"/>
              <w:ind w:left="0"/>
              <w:rPr>
                <w:lang w:val="en-AU"/>
              </w:rPr>
            </w:pPr>
            <w:r w:rsidRPr="0022568F">
              <w:rPr>
                <w:lang w:val="en-AU"/>
              </w:rPr>
              <w:t>Project Manager:</w:t>
            </w:r>
          </w:p>
        </w:tc>
        <w:tc>
          <w:tcPr>
            <w:tcW w:w="4395" w:type="dxa"/>
          </w:tcPr>
          <w:p w:rsidR="00912FDA" w:rsidRPr="0022568F" w:rsidRDefault="00912FDA" w:rsidP="00875435">
            <w:pPr>
              <w:pStyle w:val="AcknowledgementsImprint"/>
              <w:spacing w:before="0" w:after="0"/>
              <w:ind w:left="0"/>
              <w:rPr>
                <w:lang w:val="en-AU"/>
              </w:rPr>
            </w:pPr>
            <w:r w:rsidRPr="0022568F">
              <w:rPr>
                <w:lang w:val="en-AU"/>
              </w:rPr>
              <w:t>Alan Maguire</w:t>
            </w:r>
          </w:p>
        </w:tc>
      </w:tr>
      <w:tr w:rsidR="00BE6F3C" w:rsidRPr="0022568F" w:rsidTr="00F62DBA">
        <w:trPr>
          <w:gridAfter w:val="1"/>
          <w:wAfter w:w="141" w:type="dxa"/>
        </w:trPr>
        <w:tc>
          <w:tcPr>
            <w:tcW w:w="2376" w:type="dxa"/>
          </w:tcPr>
          <w:p w:rsidR="00BE6F3C" w:rsidRPr="0022568F" w:rsidRDefault="00BE6F3C" w:rsidP="00875435">
            <w:pPr>
              <w:pStyle w:val="AcknowledgementsImprint"/>
              <w:spacing w:before="0" w:after="0"/>
              <w:ind w:left="0"/>
              <w:rPr>
                <w:lang w:val="en-AU"/>
              </w:rPr>
            </w:pPr>
            <w:r w:rsidRPr="0022568F">
              <w:rPr>
                <w:lang w:val="en-AU"/>
              </w:rPr>
              <w:t>Editor:</w:t>
            </w:r>
          </w:p>
        </w:tc>
        <w:tc>
          <w:tcPr>
            <w:tcW w:w="4395" w:type="dxa"/>
          </w:tcPr>
          <w:p w:rsidR="00BE6F3C" w:rsidRPr="0022568F" w:rsidRDefault="00BE6F3C" w:rsidP="00875435">
            <w:pPr>
              <w:pStyle w:val="AcknowledgementsImprint"/>
              <w:spacing w:before="0" w:after="0"/>
              <w:ind w:left="0"/>
              <w:rPr>
                <w:lang w:val="en-AU"/>
              </w:rPr>
            </w:pPr>
            <w:r w:rsidRPr="0022568F">
              <w:rPr>
                <w:lang w:val="en-AU"/>
              </w:rPr>
              <w:t>Jim Irwin</w:t>
            </w:r>
          </w:p>
        </w:tc>
      </w:tr>
      <w:tr w:rsidR="00F62DBA" w:rsidRPr="00D905DA" w:rsidTr="00F62DBA">
        <w:tc>
          <w:tcPr>
            <w:tcW w:w="2376" w:type="dxa"/>
          </w:tcPr>
          <w:p w:rsidR="00F62DBA" w:rsidRPr="00D905DA" w:rsidRDefault="00F62DBA" w:rsidP="0004456A">
            <w:pPr>
              <w:pStyle w:val="AcknowledgementsImprint"/>
              <w:spacing w:before="0" w:after="0"/>
              <w:ind w:left="0"/>
              <w:rPr>
                <w:lang w:val="en-AU"/>
              </w:rPr>
            </w:pPr>
            <w:r w:rsidRPr="00D905DA">
              <w:rPr>
                <w:lang w:val="en-AU"/>
              </w:rPr>
              <w:t>DTP/Production:</w:t>
            </w:r>
          </w:p>
        </w:tc>
        <w:tc>
          <w:tcPr>
            <w:tcW w:w="4536" w:type="dxa"/>
            <w:gridSpan w:val="2"/>
          </w:tcPr>
          <w:p w:rsidR="00F62DBA" w:rsidRPr="00D905DA" w:rsidRDefault="00F62DBA" w:rsidP="0004456A">
            <w:pPr>
              <w:pStyle w:val="AcknowledgementsImprint"/>
              <w:spacing w:before="0" w:after="0"/>
              <w:ind w:left="0"/>
              <w:rPr>
                <w:lang w:val="en-AU"/>
              </w:rPr>
            </w:pPr>
            <w:r w:rsidRPr="00E521B9">
              <w:rPr>
                <w:lang w:val="en-AU"/>
              </w:rPr>
              <w:t>Daniel Chee, Mai Vu</w:t>
            </w:r>
            <w:r>
              <w:rPr>
                <w:lang w:val="en-AU"/>
              </w:rPr>
              <w:t xml:space="preserve">, </w:t>
            </w:r>
            <w:proofErr w:type="spellStart"/>
            <w:r>
              <w:rPr>
                <w:lang w:val="en-AU"/>
              </w:rPr>
              <w:t>Rin</w:t>
            </w:r>
            <w:r w:rsidRPr="00E521B9">
              <w:rPr>
                <w:lang w:val="en-AU"/>
              </w:rPr>
              <w:t>y</w:t>
            </w:r>
            <w:proofErr w:type="spellEnd"/>
            <w:r w:rsidRPr="00E521B9">
              <w:rPr>
                <w:lang w:val="en-AU"/>
              </w:rPr>
              <w:t xml:space="preserve"> </w:t>
            </w:r>
            <w:proofErr w:type="spellStart"/>
            <w:r w:rsidRPr="00E521B9">
              <w:rPr>
                <w:lang w:val="en-AU"/>
              </w:rPr>
              <w:t>Yasin</w:t>
            </w:r>
            <w:proofErr w:type="spellEnd"/>
            <w:r>
              <w:rPr>
                <w:lang w:val="en-AU"/>
              </w:rPr>
              <w:t>, Kaly Quach</w:t>
            </w:r>
          </w:p>
        </w:tc>
      </w:tr>
    </w:tbl>
    <w:p w:rsidR="00F62DBA" w:rsidRPr="00D905DA" w:rsidRDefault="00F62DBA" w:rsidP="00F62DBA">
      <w:pPr>
        <w:pStyle w:val="BodyCopy-Introduction"/>
        <w:rPr>
          <w:noProof w:val="0"/>
        </w:rPr>
      </w:pPr>
    </w:p>
    <w:p w:rsidR="00F62DBA" w:rsidRPr="0012258E" w:rsidRDefault="00F62DBA" w:rsidP="00F62DBA">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62DBA" w:rsidRPr="0012258E" w:rsidRDefault="00F62DBA" w:rsidP="00F62DBA">
      <w:pPr>
        <w:pStyle w:val="AcknowledgementsImprint"/>
        <w:rPr>
          <w:lang w:val="en-AU"/>
        </w:rPr>
      </w:pPr>
      <w:r w:rsidRPr="0012258E">
        <w:rPr>
          <w:lang w:val="en-AU"/>
        </w:rPr>
        <w:t xml:space="preserve">The ASEAN Secretariat is based in Jakarta, Indonesia. </w:t>
      </w:r>
    </w:p>
    <w:p w:rsidR="00F62DBA" w:rsidRPr="0012258E" w:rsidRDefault="00F62DBA" w:rsidP="00F62DBA">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F62DBA" w:rsidRPr="0012258E" w:rsidRDefault="00F62DBA" w:rsidP="00F62DBA">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F62DBA" w:rsidRPr="0012258E" w:rsidRDefault="00F62DBA" w:rsidP="00F62DBA">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F62DBA" w:rsidRPr="0012258E" w:rsidRDefault="00F62DBA" w:rsidP="00F62DBA">
      <w:pPr>
        <w:pStyle w:val="AcknowledgementsImprint"/>
        <w:rPr>
          <w:lang w:val="en-AU"/>
        </w:rPr>
      </w:pPr>
      <w:r w:rsidRPr="0012258E">
        <w:rPr>
          <w:lang w:val="en-AU"/>
        </w:rPr>
        <w:t xml:space="preserve">Copyright: Association of Southeast Asian Nations (ASEAN) 2013. </w:t>
      </w:r>
    </w:p>
    <w:p w:rsidR="00F62DBA" w:rsidRPr="0012258E" w:rsidRDefault="00F62DBA" w:rsidP="00F62DBA">
      <w:pPr>
        <w:pStyle w:val="AcknowledgementsImprint"/>
        <w:rPr>
          <w:lang w:val="en-AU"/>
        </w:rPr>
      </w:pPr>
      <w:r w:rsidRPr="0012258E">
        <w:rPr>
          <w:lang w:val="en-AU"/>
        </w:rPr>
        <w:t>All rights reserved.</w:t>
      </w:r>
    </w:p>
    <w:p w:rsidR="00F62DBA" w:rsidRPr="00B2364A" w:rsidRDefault="00F62DBA" w:rsidP="00F62DBA">
      <w:pPr>
        <w:pStyle w:val="AcknowledgementsImprintBold"/>
        <w:rPr>
          <w:sz w:val="18"/>
          <w:szCs w:val="18"/>
        </w:rPr>
      </w:pPr>
      <w:r w:rsidRPr="00B2364A">
        <w:rPr>
          <w:sz w:val="18"/>
          <w:szCs w:val="18"/>
        </w:rPr>
        <w:t>Disclaimer</w:t>
      </w:r>
    </w:p>
    <w:p w:rsidR="00F62DBA" w:rsidRPr="0012258E" w:rsidRDefault="00F62DBA" w:rsidP="00F62DBA">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62DBA" w:rsidRPr="00640A78" w:rsidRDefault="00F62DBA" w:rsidP="00F62DBA">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F62DBA" w:rsidRPr="0012258E" w:rsidRDefault="00F62DBA" w:rsidP="00F62DBA">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C17636">
        <w:rPr>
          <w:lang w:val="en-AU"/>
        </w:rPr>
        <w:t>X</w:t>
      </w:r>
      <w:bookmarkStart w:id="3" w:name="_GoBack"/>
      <w:bookmarkEnd w:id="3"/>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F62DBA" w:rsidRDefault="00F62DBA" w:rsidP="00F62DBA">
      <w:pPr>
        <w:pStyle w:val="AcknowledgementsImprint"/>
        <w:rPr>
          <w:lang w:val="en-AU"/>
        </w:rPr>
      </w:pPr>
    </w:p>
    <w:p w:rsidR="00F62DBA" w:rsidRPr="00D905DA" w:rsidRDefault="00F62DBA" w:rsidP="00F62DBA">
      <w:pPr>
        <w:pStyle w:val="AcknowledgementsImprint"/>
        <w:rPr>
          <w:lang w:val="en-AU"/>
        </w:rPr>
      </w:pPr>
      <w:r w:rsidRPr="00D905DA">
        <w:rPr>
          <w:lang w:val="en-AU"/>
        </w:rPr>
        <w:t xml:space="preserve">File name: </w:t>
      </w:r>
      <w:fldSimple w:instr=" FILENAME   \* MERGEFORMAT ">
        <w:r w:rsidR="00B05428" w:rsidRPr="00B05428">
          <w:rPr>
            <w:noProof/>
            <w:lang w:val="en-AU"/>
          </w:rPr>
          <w:t>TM_Operate a cellar</w:t>
        </w:r>
        <w:r w:rsidR="00B05428">
          <w:rPr>
            <w:noProof/>
          </w:rPr>
          <w:t xml:space="preserve"> system_refined</w:t>
        </w:r>
      </w:fldSimple>
    </w:p>
    <w:p w:rsidR="00850F3D" w:rsidRPr="0022568F" w:rsidRDefault="00850F3D" w:rsidP="00850F3D">
      <w:pPr>
        <w:pStyle w:val="BodyCopy"/>
        <w:rPr>
          <w:noProof w:val="0"/>
        </w:rPr>
      </w:pPr>
    </w:p>
    <w:p w:rsidR="00850F3D" w:rsidRPr="0022568F" w:rsidRDefault="00850F3D" w:rsidP="00850F3D">
      <w:pPr>
        <w:pStyle w:val="BodyCopy"/>
        <w:rPr>
          <w:noProof w:val="0"/>
        </w:rPr>
      </w:pPr>
    </w:p>
    <w:p w:rsidR="008E7626" w:rsidRPr="0022568F" w:rsidRDefault="008E7626" w:rsidP="00850F3D">
      <w:pPr>
        <w:pStyle w:val="BodyCopy"/>
        <w:rPr>
          <w:noProof w:val="0"/>
        </w:rPr>
        <w:sectPr w:rsidR="008E7626" w:rsidRPr="0022568F" w:rsidSect="00735CB3">
          <w:footerReference w:type="even" r:id="rId19"/>
          <w:footerReference w:type="default" r:id="rId20"/>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22568F" w:rsidTr="00E60317">
        <w:tc>
          <w:tcPr>
            <w:tcW w:w="5637" w:type="dxa"/>
          </w:tcPr>
          <w:p w:rsidR="00E60317" w:rsidRPr="0022568F" w:rsidRDefault="00F62DBA" w:rsidP="008E7626">
            <w:pPr>
              <w:pStyle w:val="BodyCopy"/>
              <w:rPr>
                <w:noProof w:val="0"/>
              </w:rPr>
            </w:pPr>
            <w:r>
              <w:rPr>
                <w:lang w:eastAsia="en-AU"/>
              </w:rPr>
              <w:lastRenderedPageBreak/>
              <w:drawing>
                <wp:anchor distT="0" distB="0" distL="114300" distR="114300" simplePos="0" relativeHeight="251721728" behindDoc="0" locked="0" layoutInCell="1" allowOverlap="1">
                  <wp:simplePos x="0" y="0"/>
                  <wp:positionH relativeFrom="column">
                    <wp:posOffset>-8255</wp:posOffset>
                  </wp:positionH>
                  <wp:positionV relativeFrom="paragraph">
                    <wp:posOffset>59055</wp:posOffset>
                  </wp:positionV>
                  <wp:extent cx="874395" cy="392430"/>
                  <wp:effectExtent l="19050" t="0" r="1905" b="0"/>
                  <wp:wrapSquare wrapText="bothSides"/>
                  <wp:docPr id="13"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stretch>
                            <a:fillRect/>
                          </a:stretch>
                        </pic:blipFill>
                        <pic:spPr>
                          <a:xfrm>
                            <a:off x="0" y="0"/>
                            <a:ext cx="874395" cy="392430"/>
                          </a:xfrm>
                          <a:prstGeom prst="rect">
                            <a:avLst/>
                          </a:prstGeom>
                        </pic:spPr>
                      </pic:pic>
                    </a:graphicData>
                  </a:graphic>
                </wp:anchor>
              </w:drawing>
            </w:r>
            <w:r w:rsidR="00E60317" w:rsidRPr="0022568F">
              <w:rPr>
                <w:lang w:eastAsia="en-AU"/>
              </w:rPr>
              <w:drawing>
                <wp:anchor distT="0" distB="0" distL="114300" distR="114300" simplePos="0" relativeHeight="251720704" behindDoc="0" locked="0" layoutInCell="1" allowOverlap="1">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76400" cy="542925"/>
                          </a:xfrm>
                          <a:prstGeom prst="rect">
                            <a:avLst/>
                          </a:prstGeom>
                        </pic:spPr>
                      </pic:pic>
                    </a:graphicData>
                  </a:graphic>
                </wp:anchor>
              </w:drawing>
            </w:r>
            <w:r w:rsidR="00E60317" w:rsidRPr="0022568F">
              <w:rPr>
                <w:lang w:eastAsia="en-AU"/>
              </w:rPr>
              <w:drawing>
                <wp:anchor distT="0" distB="0" distL="114300" distR="114300" simplePos="0" relativeHeight="251719680" behindDoc="0" locked="0" layoutInCell="1" allowOverlap="1">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7200" cy="466725"/>
                          </a:xfrm>
                          <a:prstGeom prst="rect">
                            <a:avLst/>
                          </a:prstGeom>
                        </pic:spPr>
                      </pic:pic>
                    </a:graphicData>
                  </a:graphic>
                </wp:anchor>
              </w:drawing>
            </w:r>
          </w:p>
        </w:tc>
      </w:tr>
    </w:tbl>
    <w:p w:rsidR="008E7626" w:rsidRPr="0022568F" w:rsidRDefault="008E7626" w:rsidP="008E7626">
      <w:pPr>
        <w:pStyle w:val="TableofContents"/>
      </w:pPr>
      <w:r w:rsidRPr="0022568F">
        <w:t>Table of contents</w:t>
      </w:r>
    </w:p>
    <w:p w:rsidR="00871235" w:rsidRDefault="00E407B1">
      <w:pPr>
        <w:pStyle w:val="TOC1"/>
        <w:rPr>
          <w:rFonts w:asciiTheme="minorHAnsi" w:hAnsiTheme="minorHAnsi"/>
        </w:rPr>
      </w:pPr>
      <w:r w:rsidRPr="0022568F">
        <w:rPr>
          <w:noProof w:val="0"/>
        </w:rPr>
        <w:fldChar w:fldCharType="begin"/>
      </w:r>
      <w:r w:rsidR="00E71DE9" w:rsidRPr="0022568F">
        <w:rPr>
          <w:noProof w:val="0"/>
        </w:rPr>
        <w:instrText xml:space="preserve"> TOC \h \z \t "Heading 1,1" </w:instrText>
      </w:r>
      <w:r w:rsidRPr="0022568F">
        <w:rPr>
          <w:noProof w:val="0"/>
        </w:rPr>
        <w:fldChar w:fldCharType="separate"/>
      </w:r>
      <w:hyperlink w:anchor="_Toc378614700" w:history="1">
        <w:r w:rsidR="00871235" w:rsidRPr="008A4215">
          <w:rPr>
            <w:rStyle w:val="Hyperlink"/>
          </w:rPr>
          <w:t>Introduction to trainee manual</w:t>
        </w:r>
        <w:r w:rsidR="00871235">
          <w:rPr>
            <w:webHidden/>
          </w:rPr>
          <w:tab/>
        </w:r>
        <w:r w:rsidR="00871235">
          <w:rPr>
            <w:webHidden/>
          </w:rPr>
          <w:fldChar w:fldCharType="begin"/>
        </w:r>
        <w:r w:rsidR="00871235">
          <w:rPr>
            <w:webHidden/>
          </w:rPr>
          <w:instrText xml:space="preserve"> PAGEREF _Toc378614700 \h </w:instrText>
        </w:r>
        <w:r w:rsidR="00871235">
          <w:rPr>
            <w:webHidden/>
          </w:rPr>
        </w:r>
        <w:r w:rsidR="00871235">
          <w:rPr>
            <w:webHidden/>
          </w:rPr>
          <w:fldChar w:fldCharType="separate"/>
        </w:r>
        <w:r w:rsidR="009601D5">
          <w:rPr>
            <w:webHidden/>
          </w:rPr>
          <w:t>1</w:t>
        </w:r>
        <w:r w:rsidR="00871235">
          <w:rPr>
            <w:webHidden/>
          </w:rPr>
          <w:fldChar w:fldCharType="end"/>
        </w:r>
      </w:hyperlink>
    </w:p>
    <w:p w:rsidR="00871235" w:rsidRDefault="009601D5">
      <w:pPr>
        <w:pStyle w:val="TOC1"/>
        <w:rPr>
          <w:rFonts w:asciiTheme="minorHAnsi" w:hAnsiTheme="minorHAnsi"/>
        </w:rPr>
      </w:pPr>
      <w:hyperlink w:anchor="_Toc378614701" w:history="1">
        <w:r w:rsidR="00871235" w:rsidRPr="008A4215">
          <w:rPr>
            <w:rStyle w:val="Hyperlink"/>
          </w:rPr>
          <w:t>Unit descriptor</w:t>
        </w:r>
        <w:r w:rsidR="00871235">
          <w:rPr>
            <w:webHidden/>
          </w:rPr>
          <w:tab/>
        </w:r>
        <w:r w:rsidR="00871235">
          <w:rPr>
            <w:webHidden/>
          </w:rPr>
          <w:fldChar w:fldCharType="begin"/>
        </w:r>
        <w:r w:rsidR="00871235">
          <w:rPr>
            <w:webHidden/>
          </w:rPr>
          <w:instrText xml:space="preserve"> PAGEREF _Toc378614701 \h </w:instrText>
        </w:r>
        <w:r w:rsidR="00871235">
          <w:rPr>
            <w:webHidden/>
          </w:rPr>
        </w:r>
        <w:r w:rsidR="00871235">
          <w:rPr>
            <w:webHidden/>
          </w:rPr>
          <w:fldChar w:fldCharType="separate"/>
        </w:r>
        <w:r>
          <w:rPr>
            <w:webHidden/>
          </w:rPr>
          <w:t>3</w:t>
        </w:r>
        <w:r w:rsidR="00871235">
          <w:rPr>
            <w:webHidden/>
          </w:rPr>
          <w:fldChar w:fldCharType="end"/>
        </w:r>
      </w:hyperlink>
    </w:p>
    <w:p w:rsidR="00871235" w:rsidRDefault="009601D5">
      <w:pPr>
        <w:pStyle w:val="TOC1"/>
        <w:rPr>
          <w:rFonts w:asciiTheme="minorHAnsi" w:hAnsiTheme="minorHAnsi"/>
        </w:rPr>
      </w:pPr>
      <w:hyperlink w:anchor="_Toc378614702" w:history="1">
        <w:r w:rsidR="00871235" w:rsidRPr="008A4215">
          <w:rPr>
            <w:rStyle w:val="Hyperlink"/>
          </w:rPr>
          <w:t>Assessment matrix</w:t>
        </w:r>
        <w:r w:rsidR="00871235">
          <w:rPr>
            <w:webHidden/>
          </w:rPr>
          <w:tab/>
        </w:r>
        <w:r w:rsidR="00871235">
          <w:rPr>
            <w:webHidden/>
          </w:rPr>
          <w:fldChar w:fldCharType="begin"/>
        </w:r>
        <w:r w:rsidR="00871235">
          <w:rPr>
            <w:webHidden/>
          </w:rPr>
          <w:instrText xml:space="preserve"> PAGEREF _Toc378614702 \h </w:instrText>
        </w:r>
        <w:r w:rsidR="00871235">
          <w:rPr>
            <w:webHidden/>
          </w:rPr>
        </w:r>
        <w:r w:rsidR="00871235">
          <w:rPr>
            <w:webHidden/>
          </w:rPr>
          <w:fldChar w:fldCharType="separate"/>
        </w:r>
        <w:r>
          <w:rPr>
            <w:webHidden/>
          </w:rPr>
          <w:t>5</w:t>
        </w:r>
        <w:r w:rsidR="00871235">
          <w:rPr>
            <w:webHidden/>
          </w:rPr>
          <w:fldChar w:fldCharType="end"/>
        </w:r>
      </w:hyperlink>
    </w:p>
    <w:p w:rsidR="00871235" w:rsidRDefault="009601D5">
      <w:pPr>
        <w:pStyle w:val="TOC1"/>
        <w:rPr>
          <w:rFonts w:asciiTheme="minorHAnsi" w:hAnsiTheme="minorHAnsi"/>
        </w:rPr>
      </w:pPr>
      <w:hyperlink w:anchor="_Toc378614703" w:history="1">
        <w:r w:rsidR="00871235" w:rsidRPr="008A4215">
          <w:rPr>
            <w:rStyle w:val="Hyperlink"/>
          </w:rPr>
          <w:t>Glossary</w:t>
        </w:r>
        <w:r w:rsidR="00871235">
          <w:rPr>
            <w:webHidden/>
          </w:rPr>
          <w:tab/>
        </w:r>
        <w:r w:rsidR="00871235">
          <w:rPr>
            <w:webHidden/>
          </w:rPr>
          <w:fldChar w:fldCharType="begin"/>
        </w:r>
        <w:r w:rsidR="00871235">
          <w:rPr>
            <w:webHidden/>
          </w:rPr>
          <w:instrText xml:space="preserve"> PAGEREF _Toc378614703 \h </w:instrText>
        </w:r>
        <w:r w:rsidR="00871235">
          <w:rPr>
            <w:webHidden/>
          </w:rPr>
        </w:r>
        <w:r w:rsidR="00871235">
          <w:rPr>
            <w:webHidden/>
          </w:rPr>
          <w:fldChar w:fldCharType="separate"/>
        </w:r>
        <w:r>
          <w:rPr>
            <w:webHidden/>
          </w:rPr>
          <w:t>7</w:t>
        </w:r>
        <w:r w:rsidR="00871235">
          <w:rPr>
            <w:webHidden/>
          </w:rPr>
          <w:fldChar w:fldCharType="end"/>
        </w:r>
      </w:hyperlink>
    </w:p>
    <w:p w:rsidR="00871235" w:rsidRDefault="009601D5">
      <w:pPr>
        <w:pStyle w:val="TOC1"/>
        <w:rPr>
          <w:rFonts w:asciiTheme="minorHAnsi" w:hAnsiTheme="minorHAnsi"/>
        </w:rPr>
      </w:pPr>
      <w:hyperlink w:anchor="_Toc378614704" w:history="1">
        <w:r w:rsidR="00871235" w:rsidRPr="008A4215">
          <w:rPr>
            <w:rStyle w:val="Hyperlink"/>
          </w:rPr>
          <w:t>Element 1: Operate and maintain bulk dispensing systems</w:t>
        </w:r>
        <w:r w:rsidR="00871235">
          <w:rPr>
            <w:webHidden/>
          </w:rPr>
          <w:tab/>
        </w:r>
        <w:r w:rsidR="00871235">
          <w:rPr>
            <w:webHidden/>
          </w:rPr>
          <w:fldChar w:fldCharType="begin"/>
        </w:r>
        <w:r w:rsidR="00871235">
          <w:rPr>
            <w:webHidden/>
          </w:rPr>
          <w:instrText xml:space="preserve"> PAGEREF _Toc378614704 \h </w:instrText>
        </w:r>
        <w:r w:rsidR="00871235">
          <w:rPr>
            <w:webHidden/>
          </w:rPr>
        </w:r>
        <w:r w:rsidR="00871235">
          <w:rPr>
            <w:webHidden/>
          </w:rPr>
          <w:fldChar w:fldCharType="separate"/>
        </w:r>
        <w:r>
          <w:rPr>
            <w:webHidden/>
          </w:rPr>
          <w:t>9</w:t>
        </w:r>
        <w:r w:rsidR="00871235">
          <w:rPr>
            <w:webHidden/>
          </w:rPr>
          <w:fldChar w:fldCharType="end"/>
        </w:r>
      </w:hyperlink>
    </w:p>
    <w:p w:rsidR="00871235" w:rsidRDefault="009601D5">
      <w:pPr>
        <w:pStyle w:val="TOC1"/>
        <w:rPr>
          <w:rFonts w:asciiTheme="minorHAnsi" w:hAnsiTheme="minorHAnsi"/>
        </w:rPr>
      </w:pPr>
      <w:hyperlink w:anchor="_Toc378614705" w:history="1">
        <w:r w:rsidR="00871235" w:rsidRPr="008A4215">
          <w:rPr>
            <w:rStyle w:val="Hyperlink"/>
          </w:rPr>
          <w:t>Element 2: Operate and maintain beer reticulation systems</w:t>
        </w:r>
        <w:r w:rsidR="00871235">
          <w:rPr>
            <w:webHidden/>
          </w:rPr>
          <w:tab/>
        </w:r>
        <w:r w:rsidR="00871235">
          <w:rPr>
            <w:webHidden/>
          </w:rPr>
          <w:fldChar w:fldCharType="begin"/>
        </w:r>
        <w:r w:rsidR="00871235">
          <w:rPr>
            <w:webHidden/>
          </w:rPr>
          <w:instrText xml:space="preserve"> PAGEREF _Toc378614705 \h </w:instrText>
        </w:r>
        <w:r w:rsidR="00871235">
          <w:rPr>
            <w:webHidden/>
          </w:rPr>
        </w:r>
        <w:r w:rsidR="00871235">
          <w:rPr>
            <w:webHidden/>
          </w:rPr>
          <w:fldChar w:fldCharType="separate"/>
        </w:r>
        <w:r>
          <w:rPr>
            <w:webHidden/>
          </w:rPr>
          <w:t>25</w:t>
        </w:r>
        <w:r w:rsidR="00871235">
          <w:rPr>
            <w:webHidden/>
          </w:rPr>
          <w:fldChar w:fldCharType="end"/>
        </w:r>
      </w:hyperlink>
    </w:p>
    <w:p w:rsidR="00871235" w:rsidRDefault="009601D5">
      <w:pPr>
        <w:pStyle w:val="TOC1"/>
        <w:rPr>
          <w:rFonts w:asciiTheme="minorHAnsi" w:hAnsiTheme="minorHAnsi"/>
        </w:rPr>
      </w:pPr>
      <w:hyperlink w:anchor="_Toc378614706" w:history="1">
        <w:r w:rsidR="00871235" w:rsidRPr="008A4215">
          <w:rPr>
            <w:rStyle w:val="Hyperlink"/>
          </w:rPr>
          <w:t>Element 3: Use and maintain refrigeration systems</w:t>
        </w:r>
        <w:r w:rsidR="00871235">
          <w:rPr>
            <w:webHidden/>
          </w:rPr>
          <w:tab/>
        </w:r>
        <w:r w:rsidR="00871235">
          <w:rPr>
            <w:webHidden/>
          </w:rPr>
          <w:fldChar w:fldCharType="begin"/>
        </w:r>
        <w:r w:rsidR="00871235">
          <w:rPr>
            <w:webHidden/>
          </w:rPr>
          <w:instrText xml:space="preserve"> PAGEREF _Toc378614706 \h </w:instrText>
        </w:r>
        <w:r w:rsidR="00871235">
          <w:rPr>
            <w:webHidden/>
          </w:rPr>
        </w:r>
        <w:r w:rsidR="00871235">
          <w:rPr>
            <w:webHidden/>
          </w:rPr>
          <w:fldChar w:fldCharType="separate"/>
        </w:r>
        <w:r>
          <w:rPr>
            <w:webHidden/>
          </w:rPr>
          <w:t>39</w:t>
        </w:r>
        <w:r w:rsidR="00871235">
          <w:rPr>
            <w:webHidden/>
          </w:rPr>
          <w:fldChar w:fldCharType="end"/>
        </w:r>
      </w:hyperlink>
    </w:p>
    <w:p w:rsidR="00871235" w:rsidRDefault="009601D5">
      <w:pPr>
        <w:pStyle w:val="TOC1"/>
        <w:rPr>
          <w:rFonts w:asciiTheme="minorHAnsi" w:hAnsiTheme="minorHAnsi"/>
        </w:rPr>
      </w:pPr>
      <w:hyperlink w:anchor="_Toc378614707" w:history="1">
        <w:r w:rsidR="00871235" w:rsidRPr="008A4215">
          <w:rPr>
            <w:rStyle w:val="Hyperlink"/>
          </w:rPr>
          <w:t>Element 4: Monitor quality of cellar products</w:t>
        </w:r>
        <w:r w:rsidR="00871235">
          <w:rPr>
            <w:webHidden/>
          </w:rPr>
          <w:tab/>
        </w:r>
        <w:r w:rsidR="00871235">
          <w:rPr>
            <w:webHidden/>
          </w:rPr>
          <w:fldChar w:fldCharType="begin"/>
        </w:r>
        <w:r w:rsidR="00871235">
          <w:rPr>
            <w:webHidden/>
          </w:rPr>
          <w:instrText xml:space="preserve"> PAGEREF _Toc378614707 \h </w:instrText>
        </w:r>
        <w:r w:rsidR="00871235">
          <w:rPr>
            <w:webHidden/>
          </w:rPr>
        </w:r>
        <w:r w:rsidR="00871235">
          <w:rPr>
            <w:webHidden/>
          </w:rPr>
          <w:fldChar w:fldCharType="separate"/>
        </w:r>
        <w:r>
          <w:rPr>
            <w:webHidden/>
          </w:rPr>
          <w:t>51</w:t>
        </w:r>
        <w:r w:rsidR="00871235">
          <w:rPr>
            <w:webHidden/>
          </w:rPr>
          <w:fldChar w:fldCharType="end"/>
        </w:r>
      </w:hyperlink>
    </w:p>
    <w:p w:rsidR="00871235" w:rsidRDefault="009601D5">
      <w:pPr>
        <w:pStyle w:val="TOC1"/>
        <w:rPr>
          <w:rFonts w:asciiTheme="minorHAnsi" w:hAnsiTheme="minorHAnsi"/>
        </w:rPr>
      </w:pPr>
      <w:hyperlink w:anchor="_Toc378614708" w:history="1">
        <w:r w:rsidR="00871235" w:rsidRPr="008A4215">
          <w:rPr>
            <w:rStyle w:val="Hyperlink"/>
          </w:rPr>
          <w:t>Presentation of written work</w:t>
        </w:r>
        <w:r w:rsidR="00871235">
          <w:rPr>
            <w:webHidden/>
          </w:rPr>
          <w:tab/>
        </w:r>
        <w:r w:rsidR="00871235">
          <w:rPr>
            <w:webHidden/>
          </w:rPr>
          <w:fldChar w:fldCharType="begin"/>
        </w:r>
        <w:r w:rsidR="00871235">
          <w:rPr>
            <w:webHidden/>
          </w:rPr>
          <w:instrText xml:space="preserve"> PAGEREF _Toc378614708 \h </w:instrText>
        </w:r>
        <w:r w:rsidR="00871235">
          <w:rPr>
            <w:webHidden/>
          </w:rPr>
        </w:r>
        <w:r w:rsidR="00871235">
          <w:rPr>
            <w:webHidden/>
          </w:rPr>
          <w:fldChar w:fldCharType="separate"/>
        </w:r>
        <w:r>
          <w:rPr>
            <w:webHidden/>
          </w:rPr>
          <w:t>63</w:t>
        </w:r>
        <w:r w:rsidR="00871235">
          <w:rPr>
            <w:webHidden/>
          </w:rPr>
          <w:fldChar w:fldCharType="end"/>
        </w:r>
      </w:hyperlink>
    </w:p>
    <w:p w:rsidR="00871235" w:rsidRDefault="009601D5">
      <w:pPr>
        <w:pStyle w:val="TOC1"/>
        <w:rPr>
          <w:rFonts w:asciiTheme="minorHAnsi" w:hAnsiTheme="minorHAnsi"/>
        </w:rPr>
      </w:pPr>
      <w:hyperlink w:anchor="_Toc378614709" w:history="1">
        <w:r w:rsidR="00871235" w:rsidRPr="008A4215">
          <w:rPr>
            <w:rStyle w:val="Hyperlink"/>
          </w:rPr>
          <w:t>Recommended reading</w:t>
        </w:r>
        <w:r w:rsidR="00871235">
          <w:rPr>
            <w:webHidden/>
          </w:rPr>
          <w:tab/>
        </w:r>
        <w:r w:rsidR="00871235">
          <w:rPr>
            <w:webHidden/>
          </w:rPr>
          <w:fldChar w:fldCharType="begin"/>
        </w:r>
        <w:r w:rsidR="00871235">
          <w:rPr>
            <w:webHidden/>
          </w:rPr>
          <w:instrText xml:space="preserve"> PAGEREF _Toc378614709 \h </w:instrText>
        </w:r>
        <w:r w:rsidR="00871235">
          <w:rPr>
            <w:webHidden/>
          </w:rPr>
        </w:r>
        <w:r w:rsidR="00871235">
          <w:rPr>
            <w:webHidden/>
          </w:rPr>
          <w:fldChar w:fldCharType="separate"/>
        </w:r>
        <w:r>
          <w:rPr>
            <w:webHidden/>
          </w:rPr>
          <w:t>65</w:t>
        </w:r>
        <w:r w:rsidR="00871235">
          <w:rPr>
            <w:webHidden/>
          </w:rPr>
          <w:fldChar w:fldCharType="end"/>
        </w:r>
      </w:hyperlink>
    </w:p>
    <w:p w:rsidR="00871235" w:rsidRDefault="009601D5">
      <w:pPr>
        <w:pStyle w:val="TOC1"/>
        <w:rPr>
          <w:rFonts w:asciiTheme="minorHAnsi" w:hAnsiTheme="minorHAnsi"/>
        </w:rPr>
      </w:pPr>
      <w:hyperlink w:anchor="_Toc378614710" w:history="1">
        <w:r w:rsidR="00871235" w:rsidRPr="008A4215">
          <w:rPr>
            <w:rStyle w:val="Hyperlink"/>
          </w:rPr>
          <w:t>Trainee evaluation sheet</w:t>
        </w:r>
        <w:r w:rsidR="00871235">
          <w:rPr>
            <w:webHidden/>
          </w:rPr>
          <w:tab/>
        </w:r>
        <w:r w:rsidR="00871235">
          <w:rPr>
            <w:webHidden/>
          </w:rPr>
          <w:fldChar w:fldCharType="begin"/>
        </w:r>
        <w:r w:rsidR="00871235">
          <w:rPr>
            <w:webHidden/>
          </w:rPr>
          <w:instrText xml:space="preserve"> PAGEREF _Toc378614710 \h </w:instrText>
        </w:r>
        <w:r w:rsidR="00871235">
          <w:rPr>
            <w:webHidden/>
          </w:rPr>
        </w:r>
        <w:r w:rsidR="00871235">
          <w:rPr>
            <w:webHidden/>
          </w:rPr>
          <w:fldChar w:fldCharType="separate"/>
        </w:r>
        <w:r>
          <w:rPr>
            <w:webHidden/>
          </w:rPr>
          <w:t>67</w:t>
        </w:r>
        <w:r w:rsidR="00871235">
          <w:rPr>
            <w:webHidden/>
          </w:rPr>
          <w:fldChar w:fldCharType="end"/>
        </w:r>
      </w:hyperlink>
    </w:p>
    <w:p w:rsidR="00871235" w:rsidRDefault="009601D5">
      <w:pPr>
        <w:pStyle w:val="TOC1"/>
        <w:rPr>
          <w:rFonts w:asciiTheme="minorHAnsi" w:hAnsiTheme="minorHAnsi"/>
        </w:rPr>
      </w:pPr>
      <w:hyperlink w:anchor="_Toc378614711" w:history="1">
        <w:r w:rsidR="00871235" w:rsidRPr="008A4215">
          <w:rPr>
            <w:rStyle w:val="Hyperlink"/>
          </w:rPr>
          <w:t>Trainee self-assessment checklist</w:t>
        </w:r>
        <w:r w:rsidR="00871235">
          <w:rPr>
            <w:webHidden/>
          </w:rPr>
          <w:tab/>
        </w:r>
        <w:r w:rsidR="00871235">
          <w:rPr>
            <w:webHidden/>
          </w:rPr>
          <w:fldChar w:fldCharType="begin"/>
        </w:r>
        <w:r w:rsidR="00871235">
          <w:rPr>
            <w:webHidden/>
          </w:rPr>
          <w:instrText xml:space="preserve"> PAGEREF _Toc378614711 \h </w:instrText>
        </w:r>
        <w:r w:rsidR="00871235">
          <w:rPr>
            <w:webHidden/>
          </w:rPr>
        </w:r>
        <w:r w:rsidR="00871235">
          <w:rPr>
            <w:webHidden/>
          </w:rPr>
          <w:fldChar w:fldCharType="separate"/>
        </w:r>
        <w:r>
          <w:rPr>
            <w:webHidden/>
          </w:rPr>
          <w:t>69</w:t>
        </w:r>
        <w:r w:rsidR="00871235">
          <w:rPr>
            <w:webHidden/>
          </w:rPr>
          <w:fldChar w:fldCharType="end"/>
        </w:r>
      </w:hyperlink>
    </w:p>
    <w:p w:rsidR="008E7626" w:rsidRPr="0022568F" w:rsidRDefault="00E407B1" w:rsidP="009F5B24">
      <w:pPr>
        <w:pStyle w:val="BodyCopy"/>
        <w:outlineLvl w:val="0"/>
        <w:rPr>
          <w:noProof w:val="0"/>
        </w:rPr>
      </w:pPr>
      <w:r w:rsidRPr="0022568F">
        <w:rPr>
          <w:noProof w:val="0"/>
        </w:rPr>
        <w:fldChar w:fldCharType="end"/>
      </w:r>
      <w:r w:rsidR="008E7626" w:rsidRPr="0022568F">
        <w:rPr>
          <w:noProof w:val="0"/>
        </w:rPr>
        <w:br w:type="page"/>
      </w:r>
    </w:p>
    <w:p w:rsidR="008E7626" w:rsidRPr="0022568F" w:rsidRDefault="008E7626" w:rsidP="008E7626">
      <w:pPr>
        <w:pStyle w:val="BodyCopy"/>
        <w:rPr>
          <w:noProof w:val="0"/>
        </w:rPr>
      </w:pPr>
    </w:p>
    <w:p w:rsidR="008E7626" w:rsidRPr="0022568F" w:rsidRDefault="008E7626" w:rsidP="008E7626">
      <w:pPr>
        <w:pStyle w:val="BodyCopy"/>
        <w:rPr>
          <w:noProof w:val="0"/>
        </w:rPr>
        <w:sectPr w:rsidR="008E7626" w:rsidRPr="0022568F" w:rsidSect="00735CB3">
          <w:footerReference w:type="even" r:id="rId21"/>
          <w:footerReference w:type="default" r:id="rId22"/>
          <w:pgSz w:w="11906" w:h="16838" w:code="9"/>
          <w:pgMar w:top="1440" w:right="1440" w:bottom="1440" w:left="1701" w:header="709" w:footer="255" w:gutter="0"/>
          <w:cols w:space="708"/>
          <w:docGrid w:linePitch="360"/>
        </w:sectPr>
      </w:pPr>
    </w:p>
    <w:p w:rsidR="00212D85" w:rsidRPr="0022568F" w:rsidRDefault="00212D85" w:rsidP="00212D85">
      <w:pPr>
        <w:pStyle w:val="Heading1"/>
      </w:pPr>
      <w:bookmarkStart w:id="4" w:name="_Toc334515496"/>
      <w:bookmarkStart w:id="5" w:name="_Toc378614700"/>
      <w:r w:rsidRPr="0022568F">
        <w:lastRenderedPageBreak/>
        <w:t>Introduction to trainee manual</w:t>
      </w:r>
      <w:bookmarkEnd w:id="4"/>
      <w:bookmarkEnd w:id="5"/>
    </w:p>
    <w:p w:rsidR="00212D85" w:rsidRPr="0022568F" w:rsidRDefault="00212D85" w:rsidP="00212D85">
      <w:pPr>
        <w:pStyle w:val="Heading3"/>
      </w:pPr>
      <w:r w:rsidRPr="0022568F">
        <w:t>To the Trainee</w:t>
      </w:r>
    </w:p>
    <w:p w:rsidR="00212D85" w:rsidRPr="0022568F" w:rsidRDefault="00212D85" w:rsidP="00212D85">
      <w:pPr>
        <w:pStyle w:val="BodyCopy"/>
        <w:rPr>
          <w:noProof w:val="0"/>
        </w:rPr>
      </w:pPr>
      <w:r w:rsidRPr="0022568F">
        <w:rPr>
          <w:noProof w:val="0"/>
        </w:rPr>
        <w:t>Congratulations on joining this course. This Trainee Manual is one part of a ‘toolbox’ which is a resource provided to trainees, trainers and assessors to help you become competent in various areas of your work.</w:t>
      </w:r>
    </w:p>
    <w:p w:rsidR="00212D85" w:rsidRPr="0022568F" w:rsidRDefault="00212D85" w:rsidP="00212D85">
      <w:pPr>
        <w:pStyle w:val="BodyCopy"/>
        <w:rPr>
          <w:noProof w:val="0"/>
        </w:rPr>
      </w:pPr>
      <w:r w:rsidRPr="0022568F">
        <w:rPr>
          <w:noProof w:val="0"/>
        </w:rPr>
        <w:t>The ‘toolbox’ consists of three elements:</w:t>
      </w:r>
    </w:p>
    <w:p w:rsidR="00212D85" w:rsidRPr="0022568F" w:rsidRDefault="00212D85" w:rsidP="00212D85">
      <w:pPr>
        <w:pStyle w:val="Bullet1"/>
      </w:pPr>
      <w:r w:rsidRPr="0022568F">
        <w:t>A Trainee Manual for you to read and study at home or in class</w:t>
      </w:r>
    </w:p>
    <w:p w:rsidR="00212D85" w:rsidRPr="0022568F" w:rsidRDefault="00212D85" w:rsidP="00212D85">
      <w:pPr>
        <w:pStyle w:val="Bullet1"/>
      </w:pPr>
      <w:r w:rsidRPr="0022568F">
        <w:t>A Trainer Guide with Power Point slides to help your Trainer explain the content of the training material and provide class activities to help with practice</w:t>
      </w:r>
    </w:p>
    <w:p w:rsidR="00212D85" w:rsidRPr="0022568F" w:rsidRDefault="00212D85" w:rsidP="00212D85">
      <w:pPr>
        <w:pStyle w:val="Bullet1"/>
      </w:pPr>
      <w:r w:rsidRPr="0022568F">
        <w:t>An Assessment Manual which provides your Assessor with oral and written questions and other assessment tasks to establish whether or not you have achieved competency.</w:t>
      </w:r>
    </w:p>
    <w:p w:rsidR="00212D85" w:rsidRPr="0022568F" w:rsidRDefault="00212D85" w:rsidP="00212D85">
      <w:pPr>
        <w:pStyle w:val="BodyCopy"/>
        <w:rPr>
          <w:noProof w:val="0"/>
        </w:rPr>
      </w:pPr>
      <w:r w:rsidRPr="0022568F">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BE6F3C" w:rsidRPr="0022568F">
        <w:rPr>
          <w:noProof w:val="0"/>
        </w:rPr>
        <w:t>throughout all</w:t>
      </w:r>
      <w:r w:rsidRPr="0022568F">
        <w:rPr>
          <w:noProof w:val="0"/>
        </w:rPr>
        <w:t xml:space="preserve"> the ASEAN member states.</w:t>
      </w:r>
    </w:p>
    <w:p w:rsidR="00212D85" w:rsidRPr="0022568F" w:rsidRDefault="00212D85" w:rsidP="00212D85">
      <w:pPr>
        <w:pStyle w:val="BodyCopy"/>
        <w:rPr>
          <w:noProof w:val="0"/>
        </w:rPr>
      </w:pPr>
      <w:r w:rsidRPr="0022568F">
        <w:rPr>
          <w:noProof w:val="0"/>
        </w:rPr>
        <w:t>What is the CBT and CBA system and why has it been adopted by ASEAN?</w:t>
      </w:r>
    </w:p>
    <w:p w:rsidR="00212D85" w:rsidRPr="0022568F" w:rsidRDefault="00212D85" w:rsidP="00212D85">
      <w:pPr>
        <w:pStyle w:val="BodyCopy"/>
        <w:rPr>
          <w:noProof w:val="0"/>
        </w:rPr>
      </w:pPr>
      <w:r w:rsidRPr="0022568F">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BE6F3C" w:rsidRPr="0022568F">
        <w:rPr>
          <w:noProof w:val="0"/>
        </w:rPr>
        <w:t>trainees’</w:t>
      </w:r>
      <w:r w:rsidRPr="0022568F">
        <w:rPr>
          <w:noProof w:val="0"/>
        </w:rPr>
        <w:t xml:space="preserve"> chances of obtaining employment.</w:t>
      </w:r>
    </w:p>
    <w:p w:rsidR="00212D85" w:rsidRPr="0022568F" w:rsidRDefault="00212D85" w:rsidP="00212D85">
      <w:pPr>
        <w:pStyle w:val="BodyCopy"/>
        <w:rPr>
          <w:noProof w:val="0"/>
        </w:rPr>
      </w:pPr>
      <w:r w:rsidRPr="0022568F">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12D85" w:rsidRPr="0022568F" w:rsidRDefault="00212D85" w:rsidP="00212D85">
      <w:pPr>
        <w:pStyle w:val="BodyCopy"/>
        <w:rPr>
          <w:noProof w:val="0"/>
        </w:rPr>
      </w:pPr>
      <w:r w:rsidRPr="0022568F">
        <w:rPr>
          <w:noProof w:val="0"/>
        </w:rPr>
        <w:t>What is a competency standard?</w:t>
      </w:r>
    </w:p>
    <w:p w:rsidR="00212D85" w:rsidRPr="0022568F" w:rsidRDefault="00212D85" w:rsidP="00212D85">
      <w:pPr>
        <w:pStyle w:val="BodyCopy"/>
        <w:rPr>
          <w:noProof w:val="0"/>
        </w:rPr>
      </w:pPr>
      <w:r w:rsidRPr="0022568F">
        <w:rPr>
          <w:noProof w:val="0"/>
        </w:rPr>
        <w:t>Competency standards are descriptions of the skills and knowledge required to perform a task or activity at the level of a required standard.</w:t>
      </w:r>
    </w:p>
    <w:p w:rsidR="00212D85" w:rsidRPr="0022568F" w:rsidRDefault="00212D85" w:rsidP="00212D85">
      <w:pPr>
        <w:pStyle w:val="BodyCopy"/>
        <w:rPr>
          <w:noProof w:val="0"/>
        </w:rPr>
      </w:pPr>
      <w:r w:rsidRPr="0022568F">
        <w:rPr>
          <w:noProof w:val="0"/>
        </w:rPr>
        <w:t>242 competency standards for the tourism and hospitality industries throughout the ASEAN region have been developed to cover all the knowledge, skills and attitudes required to work in the following occupational areas:</w:t>
      </w:r>
    </w:p>
    <w:p w:rsidR="00212D85" w:rsidRPr="0022568F" w:rsidRDefault="00212D85" w:rsidP="00212D85">
      <w:pPr>
        <w:pStyle w:val="Bullet1"/>
      </w:pPr>
      <w:r w:rsidRPr="0022568F">
        <w:t>Housekeeping</w:t>
      </w:r>
    </w:p>
    <w:p w:rsidR="00212D85" w:rsidRPr="0022568F" w:rsidRDefault="00212D85" w:rsidP="00212D85">
      <w:pPr>
        <w:pStyle w:val="Bullet1"/>
      </w:pPr>
      <w:r w:rsidRPr="0022568F">
        <w:t>Food Production</w:t>
      </w:r>
    </w:p>
    <w:p w:rsidR="00212D85" w:rsidRPr="0022568F" w:rsidRDefault="00212D85" w:rsidP="00212D85">
      <w:pPr>
        <w:pStyle w:val="Bullet1"/>
      </w:pPr>
      <w:r w:rsidRPr="0022568F">
        <w:t>Food and Beverage Service</w:t>
      </w:r>
    </w:p>
    <w:p w:rsidR="00212D85" w:rsidRPr="0022568F" w:rsidRDefault="00212D85" w:rsidP="00212D85">
      <w:pPr>
        <w:pStyle w:val="Bullet1"/>
      </w:pPr>
      <w:r w:rsidRPr="0022568F">
        <w:lastRenderedPageBreak/>
        <w:t>Front Office</w:t>
      </w:r>
    </w:p>
    <w:p w:rsidR="00212D85" w:rsidRPr="0022568F" w:rsidRDefault="00212D85" w:rsidP="00212D85">
      <w:pPr>
        <w:pStyle w:val="Bullet1"/>
      </w:pPr>
      <w:r w:rsidRPr="0022568F">
        <w:t>Travel Agencies</w:t>
      </w:r>
    </w:p>
    <w:p w:rsidR="00212D85" w:rsidRPr="0022568F" w:rsidRDefault="00212D85" w:rsidP="00212D85">
      <w:pPr>
        <w:pStyle w:val="Bullet1"/>
      </w:pPr>
      <w:r w:rsidRPr="0022568F">
        <w:t>Tour Operations.</w:t>
      </w:r>
    </w:p>
    <w:p w:rsidR="00212D85" w:rsidRPr="0022568F" w:rsidRDefault="00212D85" w:rsidP="00212D85">
      <w:pPr>
        <w:pStyle w:val="BodyCopy"/>
        <w:rPr>
          <w:noProof w:val="0"/>
        </w:rPr>
      </w:pPr>
      <w:r w:rsidRPr="0022568F">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2D85" w:rsidRPr="0022568F" w:rsidRDefault="00212D85" w:rsidP="00212D85">
      <w:pPr>
        <w:pStyle w:val="BodyCopy"/>
        <w:rPr>
          <w:noProof w:val="0"/>
        </w:rPr>
      </w:pPr>
      <w:r w:rsidRPr="0022568F">
        <w:rPr>
          <w:noProof w:val="0"/>
        </w:rPr>
        <w:t>There are other components of the competency standard:</w:t>
      </w:r>
    </w:p>
    <w:p w:rsidR="00212D85" w:rsidRPr="0022568F" w:rsidRDefault="00212D85" w:rsidP="00212D85">
      <w:pPr>
        <w:pStyle w:val="Bullet1"/>
      </w:pPr>
      <w:r w:rsidRPr="0022568F">
        <w:rPr>
          <w:i/>
        </w:rPr>
        <w:t xml:space="preserve">Unit Title: </w:t>
      </w:r>
      <w:r w:rsidRPr="0022568F">
        <w:t>statement about what is to be done in the workplace</w:t>
      </w:r>
    </w:p>
    <w:p w:rsidR="00212D85" w:rsidRPr="0022568F" w:rsidRDefault="00212D85" w:rsidP="00212D85">
      <w:pPr>
        <w:pStyle w:val="Bullet1"/>
      </w:pPr>
      <w:r w:rsidRPr="0022568F">
        <w:rPr>
          <w:i/>
        </w:rPr>
        <w:t xml:space="preserve">Unit Number: </w:t>
      </w:r>
      <w:r w:rsidRPr="0022568F">
        <w:t>unique number identifying the particular competency</w:t>
      </w:r>
    </w:p>
    <w:p w:rsidR="00212D85" w:rsidRPr="0022568F" w:rsidRDefault="00212D85" w:rsidP="00212D85">
      <w:pPr>
        <w:pStyle w:val="Bullet1"/>
      </w:pPr>
      <w:r w:rsidRPr="0022568F">
        <w:rPr>
          <w:i/>
        </w:rPr>
        <w:t xml:space="preserve">Nominal hours: </w:t>
      </w:r>
      <w:r w:rsidRPr="0022568F">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2D85" w:rsidRPr="0022568F" w:rsidRDefault="00212D85" w:rsidP="00212D85">
      <w:pPr>
        <w:pStyle w:val="BodyCopy"/>
        <w:rPr>
          <w:noProof w:val="0"/>
        </w:rPr>
      </w:pPr>
      <w:r w:rsidRPr="0022568F">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2D85" w:rsidRPr="0022568F" w:rsidRDefault="00212D85" w:rsidP="00212D85">
      <w:pPr>
        <w:pStyle w:val="BodyCopy"/>
        <w:rPr>
          <w:noProof w:val="0"/>
        </w:rPr>
      </w:pPr>
      <w:r w:rsidRPr="0022568F">
        <w:rPr>
          <w:noProof w:val="0"/>
        </w:rPr>
        <w:t>Your trainer and/or assessor may use other methods to assess you such as:</w:t>
      </w:r>
    </w:p>
    <w:p w:rsidR="00212D85" w:rsidRPr="0022568F" w:rsidRDefault="00212D85" w:rsidP="00212D85">
      <w:pPr>
        <w:pStyle w:val="Bullet1"/>
      </w:pPr>
      <w:r w:rsidRPr="0022568F">
        <w:t>Journals</w:t>
      </w:r>
    </w:p>
    <w:p w:rsidR="00212D85" w:rsidRPr="0022568F" w:rsidRDefault="00212D85" w:rsidP="00212D85">
      <w:pPr>
        <w:pStyle w:val="Bullet1"/>
      </w:pPr>
      <w:r w:rsidRPr="0022568F">
        <w:t>Oral presentations</w:t>
      </w:r>
    </w:p>
    <w:p w:rsidR="00212D85" w:rsidRPr="0022568F" w:rsidRDefault="00212D85" w:rsidP="00212D85">
      <w:pPr>
        <w:pStyle w:val="Bullet1"/>
      </w:pPr>
      <w:r w:rsidRPr="0022568F">
        <w:t>Role plays</w:t>
      </w:r>
    </w:p>
    <w:p w:rsidR="00212D85" w:rsidRPr="0022568F" w:rsidRDefault="00212D85" w:rsidP="00212D85">
      <w:pPr>
        <w:pStyle w:val="Bullet1"/>
      </w:pPr>
      <w:r w:rsidRPr="0022568F">
        <w:t>Log books</w:t>
      </w:r>
    </w:p>
    <w:p w:rsidR="00212D85" w:rsidRPr="0022568F" w:rsidRDefault="00212D85" w:rsidP="00212D85">
      <w:pPr>
        <w:pStyle w:val="Bullet1"/>
      </w:pPr>
      <w:r w:rsidRPr="0022568F">
        <w:t>Group projects</w:t>
      </w:r>
    </w:p>
    <w:p w:rsidR="00212D85" w:rsidRPr="0022568F" w:rsidRDefault="00212D85" w:rsidP="00212D85">
      <w:pPr>
        <w:pStyle w:val="Bullet1"/>
      </w:pPr>
      <w:r w:rsidRPr="0022568F">
        <w:t>Practical demonstrations.</w:t>
      </w:r>
    </w:p>
    <w:p w:rsidR="00212D85" w:rsidRPr="0022568F" w:rsidRDefault="00212D85" w:rsidP="00212D85">
      <w:pPr>
        <w:pStyle w:val="BodyCopy"/>
        <w:rPr>
          <w:noProof w:val="0"/>
        </w:rPr>
      </w:pPr>
      <w:r w:rsidRPr="0022568F">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2D85" w:rsidRPr="0022568F" w:rsidRDefault="00212D85" w:rsidP="00212D85">
      <w:pPr>
        <w:pStyle w:val="BodyCopy"/>
        <w:rPr>
          <w:noProof w:val="0"/>
          <w:lang w:eastAsia="en-AU"/>
        </w:rPr>
      </w:pPr>
    </w:p>
    <w:p w:rsidR="00212D85" w:rsidRPr="0022568F" w:rsidRDefault="00212D85" w:rsidP="00212D85">
      <w:pPr>
        <w:pStyle w:val="BodyCopy"/>
        <w:rPr>
          <w:noProof w:val="0"/>
          <w:lang w:eastAsia="en-AU"/>
        </w:rPr>
        <w:sectPr w:rsidR="00212D85" w:rsidRPr="0022568F" w:rsidSect="00735CB3">
          <w:headerReference w:type="even" r:id="rId23"/>
          <w:headerReference w:type="default" r:id="rId24"/>
          <w:footerReference w:type="even" r:id="rId25"/>
          <w:footerReference w:type="default" r:id="rId26"/>
          <w:pgSz w:w="11906" w:h="16838" w:code="9"/>
          <w:pgMar w:top="1440" w:right="1440" w:bottom="1440" w:left="1701" w:header="709" w:footer="16" w:gutter="0"/>
          <w:pgNumType w:start="1"/>
          <w:cols w:space="708"/>
          <w:docGrid w:linePitch="360"/>
        </w:sectPr>
      </w:pPr>
    </w:p>
    <w:p w:rsidR="00E952B0" w:rsidRPr="0022568F" w:rsidRDefault="00E71DE9" w:rsidP="00E71DE9">
      <w:pPr>
        <w:pStyle w:val="Heading1"/>
      </w:pPr>
      <w:bookmarkStart w:id="6" w:name="_Toc378614701"/>
      <w:r w:rsidRPr="0022568F">
        <w:lastRenderedPageBreak/>
        <w:t>Unit descript</w:t>
      </w:r>
      <w:r w:rsidR="00B957A8" w:rsidRPr="0022568F">
        <w:t>or</w:t>
      </w:r>
      <w:bookmarkEnd w:id="6"/>
    </w:p>
    <w:p w:rsidR="00B07E5C" w:rsidRPr="0022568F" w:rsidRDefault="009601D5" w:rsidP="00B07E5C">
      <w:pPr>
        <w:pStyle w:val="BodyCopyBold"/>
        <w:rPr>
          <w:noProof w:val="0"/>
        </w:rPr>
      </w:pPr>
      <w:fldSimple w:instr=" REF  ModuleName  \* MERGEFORMAT ">
        <w:sdt>
          <w:sdtPr>
            <w:rPr>
              <w:rFonts w:eastAsia="Times New Roman"/>
              <w:noProof w:val="0"/>
              <w:kern w:val="28"/>
              <w:lang w:eastAsia="en-US"/>
            </w:rPr>
            <w:alias w:val="Title"/>
            <w:tag w:val="Title"/>
            <w:id w:val="27053657"/>
            <w:lock w:val="sdtLocked"/>
            <w:dataBinding w:prefixMappings="xmlns:ns0='http://schemas.openxmlformats.org/package/2006/metadata/core-properties' xmlns:ns1='http://purl.org/dc/elements/1.1/'" w:xpath="/ns0:coreProperties[1]/ns1:title[1]" w:storeItemID="{6C3C8BC8-F283-45AE-878A-BAB7291924A1}"/>
            <w:text/>
          </w:sdtPr>
          <w:sdtContent>
            <w:r w:rsidR="002A0DE3" w:rsidRPr="002A0DE3">
              <w:rPr>
                <w:rFonts w:eastAsia="Times New Roman"/>
                <w:noProof w:val="0"/>
                <w:kern w:val="28"/>
                <w:lang w:eastAsia="en-US"/>
              </w:rPr>
              <w:t>Operate a cellar system</w:t>
            </w:r>
          </w:sdtContent>
        </w:sdt>
      </w:fldSimple>
    </w:p>
    <w:p w:rsidR="00E952B0" w:rsidRPr="0022568F" w:rsidRDefault="00E952B0" w:rsidP="00E952B0">
      <w:pPr>
        <w:pStyle w:val="BodyCopy"/>
        <w:rPr>
          <w:noProof w:val="0"/>
        </w:rPr>
      </w:pPr>
      <w:r w:rsidRPr="0022568F">
        <w:rPr>
          <w:noProof w:val="0"/>
        </w:rPr>
        <w:t xml:space="preserve">This unit deals with the skills and knowledge required to </w:t>
      </w:r>
      <w:r w:rsidR="00E407B1">
        <w:fldChar w:fldCharType="begin"/>
      </w:r>
      <w:r w:rsidR="00757FAA">
        <w:instrText xml:space="preserve"> REF  ModuleName  \* MERGEFORMAT </w:instrText>
      </w:r>
      <w:r w:rsidR="00E407B1">
        <w:fldChar w:fldCharType="separate"/>
      </w:r>
      <w:sdt>
        <w:sdtPr>
          <w:rPr>
            <w:noProof w:val="0"/>
          </w:rPr>
          <w:alias w:val="Title"/>
          <w:tag w:val="Title"/>
          <w:id w:val="27053658"/>
          <w:lock w:val="sdtLocked"/>
          <w:dataBinding w:prefixMappings="xmlns:ns0='http://schemas.openxmlformats.org/package/2006/metadata/core-properties' xmlns:ns1='http://purl.org/dc/elements/1.1/'" w:xpath="/ns0:coreProperties[1]/ns1:title[1]" w:storeItemID="{6C3C8BC8-F283-45AE-878A-BAB7291924A1}"/>
          <w:text/>
        </w:sdtPr>
        <w:sdtContent>
          <w:proofErr w:type="gramStart"/>
          <w:r w:rsidR="002A0DE3" w:rsidRPr="0022568F">
            <w:rPr>
              <w:noProof w:val="0"/>
            </w:rPr>
            <w:t>Operate</w:t>
          </w:r>
          <w:proofErr w:type="gramEnd"/>
          <w:r w:rsidR="002A0DE3" w:rsidRPr="0022568F">
            <w:rPr>
              <w:noProof w:val="0"/>
            </w:rPr>
            <w:t xml:space="preserve"> a cellar system</w:t>
          </w:r>
        </w:sdtContent>
      </w:sdt>
      <w:r w:rsidR="00E407B1">
        <w:fldChar w:fldCharType="end"/>
      </w:r>
      <w:r w:rsidR="00B07E5C" w:rsidRPr="0022568F">
        <w:rPr>
          <w:noProof w:val="0"/>
        </w:rPr>
        <w:t xml:space="preserve"> </w:t>
      </w:r>
      <w:r w:rsidRPr="0022568F">
        <w:rPr>
          <w:noProof w:val="0"/>
        </w:rPr>
        <w:t>in a range of settings within the hotel and travel industries workplace context.</w:t>
      </w:r>
    </w:p>
    <w:p w:rsidR="003C7D19" w:rsidRPr="0022568F" w:rsidRDefault="003C7D19" w:rsidP="003C7D19">
      <w:pPr>
        <w:pStyle w:val="BodyCopy"/>
        <w:rPr>
          <w:b/>
          <w:noProof w:val="0"/>
        </w:rPr>
      </w:pPr>
      <w:r w:rsidRPr="0022568F">
        <w:rPr>
          <w:b/>
          <w:noProof w:val="0"/>
        </w:rPr>
        <w:t xml:space="preserve">Unit Code: </w:t>
      </w:r>
    </w:p>
    <w:p w:rsidR="00727235" w:rsidRPr="0022568F" w:rsidRDefault="009601D5" w:rsidP="003C7D19">
      <w:pPr>
        <w:pStyle w:val="BodyCopy"/>
        <w:rPr>
          <w:b/>
          <w:noProof w:val="0"/>
        </w:rPr>
      </w:pPr>
      <w:fldSimple w:instr=" REF  UnitCode  \* MERGEFORMAT ">
        <w:sdt>
          <w:sdtPr>
            <w:rPr>
              <w:noProof w:val="0"/>
            </w:rPr>
            <w:alias w:val="Unit Code"/>
            <w:tag w:val="Unit Code"/>
            <w:id w:val="27053659"/>
            <w:lock w:val="sdtLocked"/>
            <w:placeholder>
              <w:docPart w:val="2B58EA6AD70E4B518250C49454231787"/>
            </w:placeholder>
          </w:sdtPr>
          <w:sdtContent>
            <w:r w:rsidR="002A0DE3" w:rsidRPr="0022568F">
              <w:rPr>
                <w:noProof w:val="0"/>
              </w:rPr>
              <w:t>D1.HBS.CL5.05</w:t>
            </w:r>
          </w:sdtContent>
        </w:sdt>
      </w:fldSimple>
    </w:p>
    <w:p w:rsidR="003C7D19" w:rsidRPr="0022568F" w:rsidRDefault="003C7D19" w:rsidP="003C7D19">
      <w:pPr>
        <w:pStyle w:val="BodyCopy"/>
        <w:rPr>
          <w:b/>
          <w:noProof w:val="0"/>
        </w:rPr>
      </w:pPr>
      <w:r w:rsidRPr="0022568F">
        <w:rPr>
          <w:b/>
          <w:noProof w:val="0"/>
        </w:rPr>
        <w:t>Nominal Hours:</w:t>
      </w:r>
    </w:p>
    <w:p w:rsidR="003C7D19" w:rsidRPr="0022568F" w:rsidRDefault="00E82162" w:rsidP="003C7D19">
      <w:pPr>
        <w:pStyle w:val="BodyCopy"/>
        <w:rPr>
          <w:noProof w:val="0"/>
        </w:rPr>
      </w:pPr>
      <w:r w:rsidRPr="0022568F">
        <w:rPr>
          <w:noProof w:val="0"/>
        </w:rPr>
        <w:t>45</w:t>
      </w:r>
    </w:p>
    <w:p w:rsidR="00E952B0" w:rsidRPr="0022568F" w:rsidRDefault="00E952B0" w:rsidP="00263BA9">
      <w:pPr>
        <w:pStyle w:val="Heading3"/>
      </w:pPr>
      <w:r w:rsidRPr="0022568F">
        <w:t xml:space="preserve">Element 1: </w:t>
      </w:r>
      <w:bookmarkStart w:id="7" w:name="Element1"/>
      <w:sdt>
        <w:sdtPr>
          <w:alias w:val="Element 1"/>
          <w:tag w:val="Element 1"/>
          <w:id w:val="83089941"/>
          <w:lock w:val="sdtLocked"/>
          <w:placeholder>
            <w:docPart w:val="932AC317D4924CEB9D0C05154D71A2CE"/>
          </w:placeholder>
        </w:sdtPr>
        <w:sdtContent>
          <w:r w:rsidR="00E82162" w:rsidRPr="0022568F">
            <w:t>Operate and maintain bulk dispensing systems</w:t>
          </w:r>
        </w:sdtContent>
      </w:sdt>
      <w:bookmarkEnd w:id="7"/>
    </w:p>
    <w:p w:rsidR="00E952B0" w:rsidRPr="0022568F" w:rsidRDefault="00E952B0" w:rsidP="00305692">
      <w:pPr>
        <w:pStyle w:val="BodyCopyBold"/>
        <w:rPr>
          <w:noProof w:val="0"/>
        </w:rPr>
      </w:pPr>
      <w:r w:rsidRPr="0022568F">
        <w:rPr>
          <w:noProof w:val="0"/>
        </w:rPr>
        <w:t>Performance Criteria</w:t>
      </w:r>
    </w:p>
    <w:p w:rsidR="00E952B0" w:rsidRPr="0022568F" w:rsidRDefault="00E952B0" w:rsidP="0089129F">
      <w:pPr>
        <w:pStyle w:val="BodyCopyIndent"/>
        <w:rPr>
          <w:noProof w:val="0"/>
        </w:rPr>
      </w:pPr>
      <w:r w:rsidRPr="0022568F">
        <w:rPr>
          <w:noProof w:val="0"/>
        </w:rPr>
        <w:t>1.1</w:t>
      </w:r>
      <w:r w:rsidRPr="0022568F">
        <w:rPr>
          <w:noProof w:val="0"/>
        </w:rPr>
        <w:tab/>
      </w:r>
      <w:bookmarkStart w:id="8" w:name="Criteria11"/>
      <w:sdt>
        <w:sdtPr>
          <w:rPr>
            <w:noProof w:val="0"/>
          </w:rPr>
          <w:alias w:val="Criteria 1.1"/>
          <w:tag w:val="Insert Criteria 1.1"/>
          <w:id w:val="83089944"/>
          <w:lock w:val="sdtLocked"/>
          <w:placeholder>
            <w:docPart w:val="932AC317D4924CEB9D0C05154D71A2CE"/>
          </w:placeholder>
        </w:sdtPr>
        <w:sdtContent>
          <w:r w:rsidR="00E82162" w:rsidRPr="0022568F">
            <w:rPr>
              <w:noProof w:val="0"/>
            </w:rPr>
            <w:t>Operate bulk dispensing systems in accordance with manufacturer's instructions and safety requirements</w:t>
          </w:r>
        </w:sdtContent>
      </w:sdt>
      <w:bookmarkEnd w:id="8"/>
    </w:p>
    <w:p w:rsidR="00305692" w:rsidRPr="0022568F" w:rsidRDefault="00E952B0" w:rsidP="0089129F">
      <w:pPr>
        <w:pStyle w:val="BodyCopyIndent"/>
        <w:rPr>
          <w:noProof w:val="0"/>
        </w:rPr>
      </w:pPr>
      <w:r w:rsidRPr="0022568F">
        <w:rPr>
          <w:noProof w:val="0"/>
        </w:rPr>
        <w:t>1.2</w:t>
      </w:r>
      <w:r w:rsidRPr="0022568F">
        <w:rPr>
          <w:noProof w:val="0"/>
        </w:rPr>
        <w:tab/>
      </w:r>
      <w:bookmarkStart w:id="9" w:name="Criteria12"/>
      <w:sdt>
        <w:sdtPr>
          <w:rPr>
            <w:noProof w:val="0"/>
          </w:rPr>
          <w:alias w:val="Criteria 1.2"/>
          <w:tag w:val="Insert Criteria 1.2"/>
          <w:id w:val="83089950"/>
          <w:lock w:val="sdtLocked"/>
          <w:placeholder>
            <w:docPart w:val="932AC317D4924CEB9D0C05154D71A2CE"/>
          </w:placeholder>
        </w:sdtPr>
        <w:sdtContent>
          <w:r w:rsidR="00E82162" w:rsidRPr="0022568F">
            <w:rPr>
              <w:noProof w:val="0"/>
              <w:szCs w:val="22"/>
            </w:rPr>
            <w:t>Monitor temperature, carbonation and pump pressure</w:t>
          </w:r>
        </w:sdtContent>
      </w:sdt>
      <w:bookmarkEnd w:id="9"/>
    </w:p>
    <w:p w:rsidR="00305692" w:rsidRPr="0022568F" w:rsidRDefault="00E952B0" w:rsidP="0089129F">
      <w:pPr>
        <w:pStyle w:val="BodyCopyIndent"/>
        <w:rPr>
          <w:noProof w:val="0"/>
        </w:rPr>
      </w:pPr>
      <w:r w:rsidRPr="0022568F">
        <w:rPr>
          <w:noProof w:val="0"/>
        </w:rPr>
        <w:t>1.3</w:t>
      </w:r>
      <w:r w:rsidRPr="0022568F">
        <w:rPr>
          <w:noProof w:val="0"/>
        </w:rPr>
        <w:tab/>
      </w:r>
      <w:bookmarkStart w:id="10" w:name="Criteria13"/>
      <w:sdt>
        <w:sdtPr>
          <w:rPr>
            <w:noProof w:val="0"/>
          </w:rPr>
          <w:alias w:val="Criteria 1.3"/>
          <w:tag w:val="Insert Criteria 1.3"/>
          <w:id w:val="83089954"/>
          <w:lock w:val="sdtLocked"/>
          <w:placeholder>
            <w:docPart w:val="932AC317D4924CEB9D0C05154D71A2CE"/>
          </w:placeholder>
        </w:sdtPr>
        <w:sdtContent>
          <w:r w:rsidR="00E82162" w:rsidRPr="0022568F">
            <w:rPr>
              <w:noProof w:val="0"/>
              <w:szCs w:val="22"/>
            </w:rPr>
            <w:t>Clean connectors, extractors and heads hygienically</w:t>
          </w:r>
        </w:sdtContent>
      </w:sdt>
      <w:bookmarkEnd w:id="10"/>
    </w:p>
    <w:p w:rsidR="00305692" w:rsidRPr="0022568F" w:rsidRDefault="00E952B0" w:rsidP="0089129F">
      <w:pPr>
        <w:pStyle w:val="BodyCopyIndent"/>
        <w:rPr>
          <w:noProof w:val="0"/>
        </w:rPr>
      </w:pPr>
      <w:r w:rsidRPr="0022568F">
        <w:rPr>
          <w:noProof w:val="0"/>
        </w:rPr>
        <w:t>1.4</w:t>
      </w:r>
      <w:r w:rsidRPr="0022568F">
        <w:rPr>
          <w:noProof w:val="0"/>
        </w:rPr>
        <w:tab/>
      </w:r>
      <w:bookmarkStart w:id="11" w:name="Criteria14"/>
      <w:sdt>
        <w:sdtPr>
          <w:rPr>
            <w:noProof w:val="0"/>
          </w:rPr>
          <w:alias w:val="Criteria 1.4"/>
          <w:tag w:val="Insert Criteria 1.4"/>
          <w:id w:val="83089957"/>
          <w:lock w:val="sdtLocked"/>
          <w:placeholder>
            <w:docPart w:val="932AC317D4924CEB9D0C05154D71A2CE"/>
          </w:placeholder>
        </w:sdtPr>
        <w:sdtContent>
          <w:r w:rsidR="00E82162" w:rsidRPr="0022568F">
            <w:rPr>
              <w:noProof w:val="0"/>
              <w:szCs w:val="22"/>
            </w:rPr>
            <w:t>Set up nitrogen and integrated systems safely in accordance with manufacturer's specifications</w:t>
          </w:r>
        </w:sdtContent>
      </w:sdt>
      <w:bookmarkEnd w:id="11"/>
    </w:p>
    <w:p w:rsidR="00E44B65" w:rsidRPr="0022568F" w:rsidRDefault="00E44B65" w:rsidP="0089129F">
      <w:pPr>
        <w:pStyle w:val="BodyCopyIndent"/>
        <w:rPr>
          <w:noProof w:val="0"/>
        </w:rPr>
      </w:pPr>
      <w:r w:rsidRPr="0022568F">
        <w:rPr>
          <w:noProof w:val="0"/>
        </w:rPr>
        <w:t>1.5</w:t>
      </w:r>
      <w:r w:rsidRPr="0022568F">
        <w:rPr>
          <w:noProof w:val="0"/>
        </w:rPr>
        <w:tab/>
      </w:r>
      <w:r w:rsidR="00E82162" w:rsidRPr="0022568F">
        <w:rPr>
          <w:noProof w:val="0"/>
        </w:rPr>
        <w:t>Identify faulty products and product delivery problems promptly and implement corrective action</w:t>
      </w:r>
    </w:p>
    <w:p w:rsidR="00E952B0" w:rsidRPr="0022568F" w:rsidRDefault="00E952B0" w:rsidP="00263BA9">
      <w:pPr>
        <w:pStyle w:val="Heading3"/>
      </w:pPr>
      <w:r w:rsidRPr="0022568F">
        <w:t xml:space="preserve">Element 2: </w:t>
      </w:r>
      <w:bookmarkStart w:id="12" w:name="Element2"/>
      <w:sdt>
        <w:sdtPr>
          <w:alias w:val="Element 2"/>
          <w:tag w:val="Element 2"/>
          <w:id w:val="83089997"/>
          <w:lock w:val="sdtLocked"/>
          <w:placeholder>
            <w:docPart w:val="932AC317D4924CEB9D0C05154D71A2CE"/>
          </w:placeholder>
        </w:sdtPr>
        <w:sdtContent>
          <w:r w:rsidR="00E82162" w:rsidRPr="0022568F">
            <w:t>Operate and maintain beer reticulation systems</w:t>
          </w:r>
        </w:sdtContent>
      </w:sdt>
      <w:bookmarkEnd w:id="12"/>
    </w:p>
    <w:p w:rsidR="00E952B0" w:rsidRPr="0022568F" w:rsidRDefault="00E952B0" w:rsidP="00E952B0">
      <w:pPr>
        <w:pStyle w:val="BodyCopy"/>
        <w:rPr>
          <w:b/>
          <w:noProof w:val="0"/>
        </w:rPr>
      </w:pPr>
      <w:r w:rsidRPr="0022568F">
        <w:rPr>
          <w:b/>
          <w:noProof w:val="0"/>
        </w:rPr>
        <w:t>Performance Criteria</w:t>
      </w:r>
    </w:p>
    <w:p w:rsidR="00E952B0" w:rsidRPr="0022568F" w:rsidRDefault="00E952B0" w:rsidP="0089129F">
      <w:pPr>
        <w:pStyle w:val="BodyCopyIndent"/>
        <w:rPr>
          <w:noProof w:val="0"/>
        </w:rPr>
      </w:pPr>
      <w:r w:rsidRPr="0022568F">
        <w:rPr>
          <w:noProof w:val="0"/>
        </w:rPr>
        <w:t>2.1</w:t>
      </w:r>
      <w:r w:rsidRPr="0022568F">
        <w:rPr>
          <w:noProof w:val="0"/>
        </w:rPr>
        <w:tab/>
      </w:r>
      <w:bookmarkStart w:id="13" w:name="Criteria21"/>
      <w:sdt>
        <w:sdtPr>
          <w:rPr>
            <w:noProof w:val="0"/>
          </w:rPr>
          <w:alias w:val="Criteria 2.1"/>
          <w:tag w:val="Criteria 2.1"/>
          <w:id w:val="83090002"/>
          <w:lock w:val="sdtLocked"/>
          <w:placeholder>
            <w:docPart w:val="932AC317D4924CEB9D0C05154D71A2CE"/>
          </w:placeholder>
        </w:sdtPr>
        <w:sdtContent>
          <w:r w:rsidR="00E82162" w:rsidRPr="0022568F">
            <w:rPr>
              <w:noProof w:val="0"/>
              <w:szCs w:val="22"/>
            </w:rPr>
            <w:t>Operate and clean beer reticulation systems in accordance with manufacturer’s instructions</w:t>
          </w:r>
        </w:sdtContent>
      </w:sdt>
      <w:bookmarkEnd w:id="13"/>
    </w:p>
    <w:p w:rsidR="00E952B0" w:rsidRPr="0022568F" w:rsidRDefault="00E952B0" w:rsidP="0089129F">
      <w:pPr>
        <w:pStyle w:val="BodyCopyIndent"/>
        <w:rPr>
          <w:noProof w:val="0"/>
        </w:rPr>
      </w:pPr>
      <w:r w:rsidRPr="0022568F">
        <w:rPr>
          <w:noProof w:val="0"/>
        </w:rPr>
        <w:t>2.2</w:t>
      </w:r>
      <w:r w:rsidRPr="0022568F">
        <w:rPr>
          <w:noProof w:val="0"/>
        </w:rPr>
        <w:tab/>
      </w:r>
      <w:bookmarkStart w:id="14" w:name="Criteria22"/>
      <w:sdt>
        <w:sdtPr>
          <w:rPr>
            <w:noProof w:val="0"/>
          </w:rPr>
          <w:alias w:val="Criteria2.2"/>
          <w:tag w:val="Criteria2.2"/>
          <w:id w:val="83090016"/>
          <w:lock w:val="sdtLocked"/>
          <w:placeholder>
            <w:docPart w:val="932AC317D4924CEB9D0C05154D71A2CE"/>
          </w:placeholder>
        </w:sdtPr>
        <w:sdtContent>
          <w:r w:rsidR="00E82162" w:rsidRPr="0022568F">
            <w:rPr>
              <w:noProof w:val="0"/>
              <w:szCs w:val="22"/>
            </w:rPr>
            <w:t>Follow safety procedures regarding handling, connecting and storing of gas</w:t>
          </w:r>
        </w:sdtContent>
      </w:sdt>
      <w:bookmarkEnd w:id="14"/>
    </w:p>
    <w:p w:rsidR="00E44B65" w:rsidRPr="0022568F" w:rsidRDefault="00E44B65">
      <w:pPr>
        <w:rPr>
          <w:rFonts w:ascii="Helvetica" w:eastAsiaTheme="majorEastAsia" w:hAnsi="Helvetica" w:cstheme="majorBidi"/>
          <w:b/>
          <w:bCs/>
          <w:color w:val="0000FF"/>
          <w:sz w:val="28"/>
        </w:rPr>
      </w:pPr>
      <w:r w:rsidRPr="0022568F">
        <w:rPr>
          <w:rFonts w:ascii="Helvetica" w:hAnsi="Helvetica"/>
        </w:rPr>
        <w:br w:type="page"/>
      </w:r>
    </w:p>
    <w:p w:rsidR="00305692" w:rsidRPr="0022568F" w:rsidRDefault="00305692" w:rsidP="00263BA9">
      <w:pPr>
        <w:pStyle w:val="Heading3"/>
      </w:pPr>
      <w:r w:rsidRPr="0022568F">
        <w:lastRenderedPageBreak/>
        <w:t xml:space="preserve">Element 3: </w:t>
      </w:r>
      <w:bookmarkStart w:id="15" w:name="Element3"/>
      <w:sdt>
        <w:sdtPr>
          <w:alias w:val="Element 3"/>
          <w:tag w:val="Element 3"/>
          <w:id w:val="83090210"/>
          <w:lock w:val="sdtLocked"/>
          <w:placeholder>
            <w:docPart w:val="932AC317D4924CEB9D0C05154D71A2CE"/>
          </w:placeholder>
        </w:sdtPr>
        <w:sdtContent>
          <w:r w:rsidR="00E82162" w:rsidRPr="0022568F">
            <w:t>Use and maintain refrigeration systems</w:t>
          </w:r>
        </w:sdtContent>
      </w:sdt>
      <w:bookmarkEnd w:id="15"/>
    </w:p>
    <w:p w:rsidR="00305692" w:rsidRPr="0022568F" w:rsidRDefault="00305692" w:rsidP="00305692">
      <w:pPr>
        <w:pStyle w:val="BodyCopy"/>
        <w:rPr>
          <w:b/>
          <w:noProof w:val="0"/>
        </w:rPr>
      </w:pPr>
      <w:r w:rsidRPr="0022568F">
        <w:rPr>
          <w:b/>
          <w:noProof w:val="0"/>
        </w:rPr>
        <w:t>Performance Criteria</w:t>
      </w:r>
    </w:p>
    <w:p w:rsidR="00305692" w:rsidRPr="0022568F" w:rsidRDefault="00305692" w:rsidP="0089129F">
      <w:pPr>
        <w:pStyle w:val="BodyCopyIndent"/>
        <w:rPr>
          <w:noProof w:val="0"/>
        </w:rPr>
      </w:pPr>
      <w:r w:rsidRPr="0022568F">
        <w:rPr>
          <w:noProof w:val="0"/>
        </w:rPr>
        <w:t>3.1</w:t>
      </w:r>
      <w:r w:rsidRPr="0022568F">
        <w:rPr>
          <w:noProof w:val="0"/>
        </w:rPr>
        <w:tab/>
      </w:r>
      <w:bookmarkStart w:id="16" w:name="Criteria31"/>
      <w:sdt>
        <w:sdtPr>
          <w:rPr>
            <w:noProof w:val="0"/>
          </w:rPr>
          <w:alias w:val="Criteria 3.1"/>
          <w:tag w:val="Criteria 3.1"/>
          <w:id w:val="83090154"/>
          <w:lock w:val="sdtLocked"/>
          <w:placeholder>
            <w:docPart w:val="932AC317D4924CEB9D0C05154D71A2CE"/>
          </w:placeholder>
        </w:sdtPr>
        <w:sdtContent>
          <w:r w:rsidR="00E82162" w:rsidRPr="0022568F">
            <w:rPr>
              <w:noProof w:val="0"/>
            </w:rPr>
            <w:t>Measure refrigerator temperatures accurately and adjust correctly to comply with product requirements</w:t>
          </w:r>
        </w:sdtContent>
      </w:sdt>
      <w:bookmarkEnd w:id="16"/>
    </w:p>
    <w:p w:rsidR="00305692" w:rsidRPr="0022568F" w:rsidRDefault="00305692" w:rsidP="0089129F">
      <w:pPr>
        <w:pStyle w:val="BodyCopyIndent"/>
        <w:rPr>
          <w:noProof w:val="0"/>
        </w:rPr>
      </w:pPr>
      <w:r w:rsidRPr="0022568F">
        <w:rPr>
          <w:noProof w:val="0"/>
        </w:rPr>
        <w:t>3.2</w:t>
      </w:r>
      <w:r w:rsidRPr="0022568F">
        <w:rPr>
          <w:noProof w:val="0"/>
        </w:rPr>
        <w:tab/>
      </w:r>
      <w:bookmarkStart w:id="17" w:name="Criteria32"/>
      <w:sdt>
        <w:sdtPr>
          <w:rPr>
            <w:noProof w:val="0"/>
          </w:rPr>
          <w:alias w:val="Insert Criteria 3.2"/>
          <w:tag w:val="Insert Criteria 3.2"/>
          <w:id w:val="83090158"/>
          <w:lock w:val="sdtLocked"/>
          <w:placeholder>
            <w:docPart w:val="932AC317D4924CEB9D0C05154D71A2CE"/>
          </w:placeholder>
        </w:sdtPr>
        <w:sdtContent>
          <w:r w:rsidR="00E82162" w:rsidRPr="0022568F">
            <w:rPr>
              <w:noProof w:val="0"/>
              <w:szCs w:val="22"/>
            </w:rPr>
            <w:t>Clean and maintain refrigerator components</w:t>
          </w:r>
        </w:sdtContent>
      </w:sdt>
      <w:bookmarkEnd w:id="17"/>
    </w:p>
    <w:p w:rsidR="00305692" w:rsidRPr="0022568F" w:rsidRDefault="00305692" w:rsidP="0089129F">
      <w:pPr>
        <w:pStyle w:val="BodyCopyIndent"/>
        <w:rPr>
          <w:noProof w:val="0"/>
        </w:rPr>
      </w:pPr>
      <w:r w:rsidRPr="0022568F">
        <w:rPr>
          <w:noProof w:val="0"/>
        </w:rPr>
        <w:t>3.3</w:t>
      </w:r>
      <w:r w:rsidRPr="0022568F">
        <w:rPr>
          <w:noProof w:val="0"/>
        </w:rPr>
        <w:tab/>
      </w:r>
      <w:bookmarkStart w:id="18" w:name="Criteria33"/>
      <w:sdt>
        <w:sdtPr>
          <w:rPr>
            <w:noProof w:val="0"/>
            <w:highlight w:val="yellow"/>
          </w:rPr>
          <w:alias w:val="Criteria 3.3"/>
          <w:tag w:val="Criteria 3.3"/>
          <w:id w:val="83090162"/>
          <w:lock w:val="sdtLocked"/>
          <w:placeholder>
            <w:docPart w:val="932AC317D4924CEB9D0C05154D71A2CE"/>
          </w:placeholder>
        </w:sdtPr>
        <w:sdtContent>
          <w:r w:rsidR="00E82162" w:rsidRPr="0022568F">
            <w:rPr>
              <w:noProof w:val="0"/>
              <w:szCs w:val="22"/>
            </w:rPr>
            <w:t>Set or re-set walk-in alarms to manufacturer's specifications</w:t>
          </w:r>
        </w:sdtContent>
      </w:sdt>
      <w:bookmarkEnd w:id="18"/>
    </w:p>
    <w:p w:rsidR="00305692" w:rsidRPr="0022568F" w:rsidRDefault="00305692" w:rsidP="0089129F">
      <w:pPr>
        <w:pStyle w:val="BodyCopyIndent"/>
        <w:rPr>
          <w:noProof w:val="0"/>
        </w:rPr>
      </w:pPr>
      <w:r w:rsidRPr="0022568F">
        <w:rPr>
          <w:noProof w:val="0"/>
        </w:rPr>
        <w:t>3.4</w:t>
      </w:r>
      <w:r w:rsidRPr="0022568F">
        <w:rPr>
          <w:noProof w:val="0"/>
        </w:rPr>
        <w:tab/>
      </w:r>
      <w:bookmarkStart w:id="19" w:name="Criteria34"/>
      <w:sdt>
        <w:sdtPr>
          <w:rPr>
            <w:noProof w:val="0"/>
          </w:rPr>
          <w:alias w:val="Criteria 3.4"/>
          <w:tag w:val="Criteria 3.4"/>
          <w:id w:val="83090166"/>
          <w:lock w:val="sdtLocked"/>
          <w:placeholder>
            <w:docPart w:val="932AC317D4924CEB9D0C05154D71A2CE"/>
          </w:placeholder>
        </w:sdtPr>
        <w:sdtContent>
          <w:r w:rsidR="00E82162" w:rsidRPr="0022568F">
            <w:rPr>
              <w:noProof w:val="0"/>
            </w:rPr>
            <w:t>Recognise and repair/report basic mechanical faults in accordance with enterprise procedures</w:t>
          </w:r>
        </w:sdtContent>
      </w:sdt>
      <w:bookmarkEnd w:id="19"/>
    </w:p>
    <w:p w:rsidR="00E82162" w:rsidRPr="0022568F" w:rsidRDefault="00E82162" w:rsidP="00E82162">
      <w:pPr>
        <w:pStyle w:val="Heading3"/>
      </w:pPr>
      <w:r w:rsidRPr="0022568F">
        <w:t>Element 4: Monitor quality of cellar products</w:t>
      </w:r>
    </w:p>
    <w:p w:rsidR="00E82162" w:rsidRPr="0022568F" w:rsidRDefault="00E82162" w:rsidP="0089129F">
      <w:pPr>
        <w:pStyle w:val="BodyCopyIndent"/>
        <w:rPr>
          <w:noProof w:val="0"/>
        </w:rPr>
      </w:pPr>
      <w:r w:rsidRPr="0022568F">
        <w:rPr>
          <w:noProof w:val="0"/>
        </w:rPr>
        <w:t>4.1</w:t>
      </w:r>
      <w:r w:rsidRPr="0022568F">
        <w:rPr>
          <w:noProof w:val="0"/>
        </w:rPr>
        <w:tab/>
        <w:t>Test regularly quality of cellar products and identify faults</w:t>
      </w:r>
    </w:p>
    <w:p w:rsidR="00E82162" w:rsidRPr="0022568F" w:rsidRDefault="00E82162" w:rsidP="0089129F">
      <w:pPr>
        <w:pStyle w:val="BodyCopyIndent"/>
        <w:rPr>
          <w:noProof w:val="0"/>
        </w:rPr>
      </w:pPr>
      <w:r w:rsidRPr="0022568F">
        <w:rPr>
          <w:noProof w:val="0"/>
        </w:rPr>
        <w:t>4.2</w:t>
      </w:r>
      <w:r w:rsidRPr="0022568F">
        <w:rPr>
          <w:noProof w:val="0"/>
        </w:rPr>
        <w:tab/>
        <w:t>Make adjustments within scope of individual responsibility or report faults to the appropriate person or people</w:t>
      </w:r>
    </w:p>
    <w:p w:rsidR="00E82162" w:rsidRPr="0022568F" w:rsidRDefault="00E82162" w:rsidP="0089129F">
      <w:pPr>
        <w:pStyle w:val="BodyCopyIndent"/>
        <w:rPr>
          <w:noProof w:val="0"/>
        </w:rPr>
      </w:pPr>
      <w:r w:rsidRPr="0022568F">
        <w:rPr>
          <w:noProof w:val="0"/>
        </w:rPr>
        <w:t>4.3</w:t>
      </w:r>
      <w:r w:rsidRPr="0022568F">
        <w:rPr>
          <w:noProof w:val="0"/>
        </w:rPr>
        <w:tab/>
        <w:t>Use bin and keg card systems to assist in monitoring the quality of products and controlling stock</w:t>
      </w:r>
    </w:p>
    <w:p w:rsidR="00E82162" w:rsidRPr="0022568F" w:rsidRDefault="00E82162" w:rsidP="0089129F">
      <w:pPr>
        <w:pStyle w:val="BodyCopyIndent"/>
        <w:rPr>
          <w:noProof w:val="0"/>
        </w:rPr>
      </w:pPr>
      <w:r w:rsidRPr="0022568F">
        <w:rPr>
          <w:noProof w:val="0"/>
        </w:rPr>
        <w:t>4.4</w:t>
      </w:r>
      <w:r w:rsidRPr="0022568F">
        <w:rPr>
          <w:noProof w:val="0"/>
        </w:rPr>
        <w:tab/>
        <w:t>Keep cellar tidy, clean and free from litter</w:t>
      </w:r>
    </w:p>
    <w:p w:rsidR="00E82162" w:rsidRPr="0022568F" w:rsidRDefault="00E82162" w:rsidP="0089129F">
      <w:pPr>
        <w:pStyle w:val="BodyCopyIndent"/>
        <w:rPr>
          <w:noProof w:val="0"/>
        </w:rPr>
      </w:pPr>
      <w:r w:rsidRPr="0022568F">
        <w:rPr>
          <w:noProof w:val="0"/>
        </w:rPr>
        <w:t>4.5</w:t>
      </w:r>
      <w:r w:rsidRPr="0022568F">
        <w:rPr>
          <w:noProof w:val="0"/>
        </w:rPr>
        <w:tab/>
        <w:t>Monitor cellar temperature</w:t>
      </w:r>
    </w:p>
    <w:p w:rsidR="00E82162" w:rsidRPr="0022568F" w:rsidRDefault="00E82162">
      <w:pPr>
        <w:rPr>
          <w:rFonts w:ascii="Helvetica" w:hAnsi="Helvetica" w:cs="Times New Roman"/>
          <w:szCs w:val="18"/>
        </w:rPr>
      </w:pPr>
    </w:p>
    <w:p w:rsidR="00E82162" w:rsidRPr="0022568F" w:rsidRDefault="00E82162">
      <w:pPr>
        <w:rPr>
          <w:rFonts w:ascii="Helvetica" w:hAnsi="Helvetica" w:cs="Times New Roman"/>
          <w:szCs w:val="18"/>
        </w:rPr>
        <w:sectPr w:rsidR="00E82162" w:rsidRPr="0022568F" w:rsidSect="00735CB3">
          <w:headerReference w:type="even" r:id="rId27"/>
          <w:headerReference w:type="default" r:id="rId28"/>
          <w:pgSz w:w="11906" w:h="16838" w:code="9"/>
          <w:pgMar w:top="1440" w:right="1440" w:bottom="1440" w:left="1701" w:header="709" w:footer="16" w:gutter="0"/>
          <w:cols w:space="708"/>
          <w:docGrid w:linePitch="360"/>
        </w:sectPr>
      </w:pPr>
    </w:p>
    <w:p w:rsidR="000F345B" w:rsidRPr="0022568F" w:rsidRDefault="000F345B" w:rsidP="00326643">
      <w:pPr>
        <w:pStyle w:val="Heading1"/>
      </w:pPr>
      <w:bookmarkStart w:id="20" w:name="_Toc378614702"/>
      <w:bookmarkStart w:id="21" w:name="_Toc294862958"/>
      <w:r w:rsidRPr="0022568F">
        <w:lastRenderedPageBreak/>
        <w:t>Assessment matrix</w:t>
      </w:r>
      <w:bookmarkEnd w:id="20"/>
    </w:p>
    <w:p w:rsidR="00EF0356" w:rsidRDefault="00EF0356" w:rsidP="00EE4BDA">
      <w:pPr>
        <w:pStyle w:val="BodyCopy"/>
        <w:rPr>
          <w:b/>
          <w:noProof w:val="0"/>
        </w:rPr>
      </w:pPr>
      <w:r w:rsidRPr="0022568F">
        <w:rPr>
          <w:b/>
          <w:noProof w:val="0"/>
        </w:rPr>
        <w:t>Showing mapping of Performance Criteria against Work Projects, Written Questions and Oral Questions</w:t>
      </w:r>
      <w:bookmarkEnd w:id="21"/>
    </w:p>
    <w:p w:rsidR="002A029B" w:rsidRPr="002A029B" w:rsidRDefault="002A029B" w:rsidP="00EE4BDA">
      <w:pPr>
        <w:pStyle w:val="BodyCopy"/>
      </w:pPr>
      <w:r w:rsidRPr="0067075A">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
        <w:gridCol w:w="14"/>
        <w:gridCol w:w="4464"/>
        <w:gridCol w:w="1280"/>
        <w:gridCol w:w="1359"/>
        <w:gridCol w:w="1222"/>
      </w:tblGrid>
      <w:tr w:rsidR="00BB41F2" w:rsidRPr="0022568F" w:rsidTr="00E44B65">
        <w:trPr>
          <w:tblHeader/>
        </w:trPr>
        <w:tc>
          <w:tcPr>
            <w:tcW w:w="5098" w:type="dxa"/>
            <w:gridSpan w:val="3"/>
            <w:tcBorders>
              <w:top w:val="nil"/>
              <w:left w:val="nil"/>
              <w:bottom w:val="single" w:sz="4" w:space="0" w:color="auto"/>
            </w:tcBorders>
          </w:tcPr>
          <w:p w:rsidR="00BB41F2" w:rsidRPr="0022568F" w:rsidRDefault="00BB41F2" w:rsidP="00BD4A09">
            <w:pPr>
              <w:pStyle w:val="TableHeading"/>
              <w:rPr>
                <w:noProof w:val="0"/>
              </w:rPr>
            </w:pPr>
          </w:p>
        </w:tc>
        <w:tc>
          <w:tcPr>
            <w:tcW w:w="1280" w:type="dxa"/>
            <w:tcBorders>
              <w:bottom w:val="single" w:sz="4" w:space="0" w:color="auto"/>
            </w:tcBorders>
            <w:shd w:val="clear" w:color="auto" w:fill="E36C0A" w:themeFill="accent6" w:themeFillShade="BF"/>
          </w:tcPr>
          <w:p w:rsidR="00BB41F2" w:rsidRPr="0022568F" w:rsidRDefault="00BB41F2" w:rsidP="00BD4A09">
            <w:pPr>
              <w:pStyle w:val="TableHeading"/>
              <w:jc w:val="center"/>
              <w:rPr>
                <w:noProof w:val="0"/>
              </w:rPr>
            </w:pPr>
            <w:r w:rsidRPr="0022568F">
              <w:rPr>
                <w:noProof w:val="0"/>
              </w:rPr>
              <w:t>Work Projects</w:t>
            </w:r>
          </w:p>
        </w:tc>
        <w:tc>
          <w:tcPr>
            <w:tcW w:w="1359" w:type="dxa"/>
            <w:tcBorders>
              <w:bottom w:val="single" w:sz="4" w:space="0" w:color="auto"/>
            </w:tcBorders>
            <w:shd w:val="clear" w:color="auto" w:fill="E36C0A" w:themeFill="accent6" w:themeFillShade="BF"/>
          </w:tcPr>
          <w:p w:rsidR="00BB41F2" w:rsidRPr="0022568F" w:rsidRDefault="00BB41F2" w:rsidP="00BD4A09">
            <w:pPr>
              <w:pStyle w:val="TableHeading"/>
              <w:jc w:val="center"/>
              <w:rPr>
                <w:noProof w:val="0"/>
              </w:rPr>
            </w:pPr>
            <w:r w:rsidRPr="0022568F">
              <w:rPr>
                <w:noProof w:val="0"/>
              </w:rPr>
              <w:t>Written Questions</w:t>
            </w:r>
          </w:p>
        </w:tc>
        <w:tc>
          <w:tcPr>
            <w:tcW w:w="1222" w:type="dxa"/>
            <w:tcBorders>
              <w:bottom w:val="single" w:sz="4" w:space="0" w:color="auto"/>
            </w:tcBorders>
            <w:shd w:val="clear" w:color="auto" w:fill="E36C0A" w:themeFill="accent6" w:themeFillShade="BF"/>
          </w:tcPr>
          <w:p w:rsidR="00BB41F2" w:rsidRPr="0022568F" w:rsidRDefault="00BB41F2" w:rsidP="00BD4A09">
            <w:pPr>
              <w:pStyle w:val="TableHeading"/>
              <w:jc w:val="center"/>
              <w:rPr>
                <w:noProof w:val="0"/>
              </w:rPr>
            </w:pPr>
            <w:r w:rsidRPr="0022568F">
              <w:rPr>
                <w:noProof w:val="0"/>
              </w:rPr>
              <w:t>Oral Questions</w:t>
            </w:r>
          </w:p>
        </w:tc>
      </w:tr>
      <w:tr w:rsidR="00BB41F2" w:rsidRPr="0022568F" w:rsidTr="00E44B65">
        <w:tc>
          <w:tcPr>
            <w:tcW w:w="8959" w:type="dxa"/>
            <w:gridSpan w:val="6"/>
            <w:shd w:val="clear" w:color="auto" w:fill="E36C0A" w:themeFill="accent6" w:themeFillShade="BF"/>
          </w:tcPr>
          <w:p w:rsidR="00BB41F2" w:rsidRPr="0022568F" w:rsidRDefault="00BB41F2" w:rsidP="00263BA9">
            <w:pPr>
              <w:pStyle w:val="TableHeading"/>
              <w:rPr>
                <w:noProof w:val="0"/>
              </w:rPr>
            </w:pPr>
            <w:r w:rsidRPr="0022568F">
              <w:rPr>
                <w:noProof w:val="0"/>
              </w:rPr>
              <w:t xml:space="preserve">Element 1: </w:t>
            </w:r>
            <w:fldSimple w:instr=" REF  Element1  \* MERGEFORMAT ">
              <w:sdt>
                <w:sdtPr>
                  <w:rPr>
                    <w:noProof w:val="0"/>
                  </w:rPr>
                  <w:alias w:val="Element 1"/>
                  <w:tag w:val="Element 1"/>
                  <w:id w:val="27053660"/>
                  <w:lock w:val="sdtLocked"/>
                  <w:placeholder>
                    <w:docPart w:val="E50B85041E5045889ACCF6C80006BFDA"/>
                  </w:placeholder>
                </w:sdtPr>
                <w:sdtContent>
                  <w:r w:rsidR="002A0DE3" w:rsidRPr="0022568F">
                    <w:rPr>
                      <w:noProof w:val="0"/>
                    </w:rPr>
                    <w:t>Operate and maintain bulk dispensing systems</w:t>
                  </w:r>
                </w:sdtContent>
              </w:sdt>
            </w:fldSimple>
          </w:p>
        </w:tc>
      </w:tr>
      <w:tr w:rsidR="00D13393" w:rsidRPr="0022568F" w:rsidTr="00735CB3">
        <w:tc>
          <w:tcPr>
            <w:tcW w:w="620" w:type="dxa"/>
          </w:tcPr>
          <w:p w:rsidR="00D13393" w:rsidRPr="0022568F" w:rsidRDefault="00D13393" w:rsidP="00E82162">
            <w:pPr>
              <w:pStyle w:val="TableText"/>
              <w:rPr>
                <w:noProof w:val="0"/>
              </w:rPr>
            </w:pPr>
            <w:r w:rsidRPr="0022568F">
              <w:rPr>
                <w:noProof w:val="0"/>
              </w:rPr>
              <w:t>1.1</w:t>
            </w:r>
          </w:p>
        </w:tc>
        <w:tc>
          <w:tcPr>
            <w:tcW w:w="4478" w:type="dxa"/>
            <w:gridSpan w:val="2"/>
          </w:tcPr>
          <w:p w:rsidR="00D13393" w:rsidRPr="0022568F" w:rsidRDefault="009601D5" w:rsidP="00E82162">
            <w:pPr>
              <w:pStyle w:val="TableText"/>
              <w:rPr>
                <w:noProof w:val="0"/>
              </w:rPr>
            </w:pPr>
            <w:fldSimple w:instr=" REF  Criteria11  \* MERGEFORMAT ">
              <w:sdt>
                <w:sdtPr>
                  <w:rPr>
                    <w:noProof w:val="0"/>
                  </w:rPr>
                  <w:alias w:val="Criteria 1.1"/>
                  <w:tag w:val="Insert Criteria 1.1"/>
                  <w:id w:val="27053661"/>
                  <w:lock w:val="sdtLocked"/>
                  <w:placeholder>
                    <w:docPart w:val="DE2B0499AD9E4BA0A6D25A080B933C1E"/>
                  </w:placeholder>
                </w:sdtPr>
                <w:sdtContent>
                  <w:r w:rsidR="002A0DE3" w:rsidRPr="0022568F">
                    <w:rPr>
                      <w:noProof w:val="0"/>
                    </w:rPr>
                    <w:t>Operate bulk dispensing systems in accordance with manufacturer's instructions and safety requirements</w:t>
                  </w:r>
                </w:sdtContent>
              </w:sdt>
            </w:fldSimple>
          </w:p>
        </w:tc>
        <w:tc>
          <w:tcPr>
            <w:tcW w:w="1280" w:type="dxa"/>
            <w:vAlign w:val="center"/>
          </w:tcPr>
          <w:p w:rsidR="00D13393" w:rsidRPr="0022568F" w:rsidRDefault="00D13393" w:rsidP="00735CB3">
            <w:pPr>
              <w:pStyle w:val="TableText"/>
              <w:jc w:val="center"/>
              <w:rPr>
                <w:noProof w:val="0"/>
              </w:rPr>
            </w:pPr>
            <w:r w:rsidRPr="0022568F">
              <w:rPr>
                <w:noProof w:val="0"/>
              </w:rPr>
              <w:t>1.1</w:t>
            </w:r>
          </w:p>
        </w:tc>
        <w:tc>
          <w:tcPr>
            <w:tcW w:w="1359" w:type="dxa"/>
            <w:vAlign w:val="center"/>
          </w:tcPr>
          <w:p w:rsidR="00D13393" w:rsidRPr="0022568F" w:rsidRDefault="00D13393" w:rsidP="00735CB3">
            <w:pPr>
              <w:pStyle w:val="TableText"/>
              <w:jc w:val="center"/>
              <w:rPr>
                <w:noProof w:val="0"/>
              </w:rPr>
            </w:pPr>
            <w:r w:rsidRPr="0022568F">
              <w:rPr>
                <w:noProof w:val="0"/>
              </w:rPr>
              <w:t>1,2</w:t>
            </w:r>
          </w:p>
        </w:tc>
        <w:tc>
          <w:tcPr>
            <w:tcW w:w="1222" w:type="dxa"/>
            <w:vAlign w:val="center"/>
          </w:tcPr>
          <w:p w:rsidR="00D13393" w:rsidRPr="0022568F" w:rsidRDefault="00D13393" w:rsidP="00735CB3">
            <w:pPr>
              <w:pStyle w:val="TableText"/>
              <w:jc w:val="center"/>
              <w:rPr>
                <w:noProof w:val="0"/>
              </w:rPr>
            </w:pPr>
            <w:r w:rsidRPr="0022568F">
              <w:rPr>
                <w:noProof w:val="0"/>
              </w:rPr>
              <w:t>1</w:t>
            </w:r>
          </w:p>
        </w:tc>
      </w:tr>
      <w:tr w:rsidR="00D13393" w:rsidRPr="0022568F" w:rsidTr="00735CB3">
        <w:tc>
          <w:tcPr>
            <w:tcW w:w="620" w:type="dxa"/>
          </w:tcPr>
          <w:p w:rsidR="00D13393" w:rsidRPr="0022568F" w:rsidRDefault="00D13393" w:rsidP="00E82162">
            <w:pPr>
              <w:pStyle w:val="TableText"/>
              <w:rPr>
                <w:noProof w:val="0"/>
              </w:rPr>
            </w:pPr>
            <w:r w:rsidRPr="0022568F">
              <w:rPr>
                <w:noProof w:val="0"/>
              </w:rPr>
              <w:t>1.2</w:t>
            </w:r>
          </w:p>
        </w:tc>
        <w:tc>
          <w:tcPr>
            <w:tcW w:w="4478" w:type="dxa"/>
            <w:gridSpan w:val="2"/>
          </w:tcPr>
          <w:p w:rsidR="00D13393" w:rsidRPr="0022568F" w:rsidRDefault="009601D5" w:rsidP="00E82162">
            <w:pPr>
              <w:pStyle w:val="TableText"/>
              <w:rPr>
                <w:noProof w:val="0"/>
              </w:rPr>
            </w:pPr>
            <w:fldSimple w:instr=" REF  Criteria12  \* MERGEFORMAT ">
              <w:sdt>
                <w:sdtPr>
                  <w:rPr>
                    <w:noProof w:val="0"/>
                  </w:rPr>
                  <w:alias w:val="Criteria 1.2"/>
                  <w:tag w:val="Insert Criteria 1.2"/>
                  <w:id w:val="27053662"/>
                  <w:lock w:val="sdtLocked"/>
                  <w:placeholder>
                    <w:docPart w:val="D8561C9EB90245A4B90EEBA7AED56B51"/>
                  </w:placeholder>
                </w:sdtPr>
                <w:sdtContent>
                  <w:r w:rsidR="002A0DE3" w:rsidRPr="0022568F">
                    <w:rPr>
                      <w:noProof w:val="0"/>
                    </w:rPr>
                    <w:t>Monitor temperature, carbonation and pump pressure</w:t>
                  </w:r>
                </w:sdtContent>
              </w:sdt>
            </w:fldSimple>
          </w:p>
        </w:tc>
        <w:tc>
          <w:tcPr>
            <w:tcW w:w="1280" w:type="dxa"/>
            <w:vAlign w:val="center"/>
          </w:tcPr>
          <w:p w:rsidR="00D13393" w:rsidRPr="0022568F" w:rsidRDefault="00D13393" w:rsidP="00735CB3">
            <w:pPr>
              <w:pStyle w:val="TableText"/>
              <w:jc w:val="center"/>
              <w:rPr>
                <w:noProof w:val="0"/>
              </w:rPr>
            </w:pPr>
            <w:r w:rsidRPr="0022568F">
              <w:rPr>
                <w:noProof w:val="0"/>
              </w:rPr>
              <w:t>1.2</w:t>
            </w:r>
          </w:p>
        </w:tc>
        <w:tc>
          <w:tcPr>
            <w:tcW w:w="1359" w:type="dxa"/>
            <w:vAlign w:val="center"/>
          </w:tcPr>
          <w:p w:rsidR="00D13393" w:rsidRPr="0022568F" w:rsidRDefault="00D13393" w:rsidP="00735CB3">
            <w:pPr>
              <w:pStyle w:val="TableText"/>
              <w:jc w:val="center"/>
              <w:rPr>
                <w:noProof w:val="0"/>
              </w:rPr>
            </w:pPr>
            <w:r w:rsidRPr="0022568F">
              <w:rPr>
                <w:noProof w:val="0"/>
              </w:rPr>
              <w:t>3,4</w:t>
            </w:r>
          </w:p>
        </w:tc>
        <w:tc>
          <w:tcPr>
            <w:tcW w:w="1222" w:type="dxa"/>
            <w:vAlign w:val="center"/>
          </w:tcPr>
          <w:p w:rsidR="00D13393" w:rsidRPr="0022568F" w:rsidRDefault="00D13393" w:rsidP="00735CB3">
            <w:pPr>
              <w:pStyle w:val="TableText"/>
              <w:jc w:val="center"/>
              <w:rPr>
                <w:noProof w:val="0"/>
              </w:rPr>
            </w:pPr>
            <w:r w:rsidRPr="0022568F">
              <w:rPr>
                <w:noProof w:val="0"/>
              </w:rPr>
              <w:t>2</w:t>
            </w:r>
          </w:p>
        </w:tc>
      </w:tr>
      <w:tr w:rsidR="00D13393" w:rsidRPr="0022568F" w:rsidTr="00735CB3">
        <w:tc>
          <w:tcPr>
            <w:tcW w:w="620" w:type="dxa"/>
          </w:tcPr>
          <w:p w:rsidR="00D13393" w:rsidRPr="0022568F" w:rsidRDefault="00D13393" w:rsidP="00E82162">
            <w:pPr>
              <w:pStyle w:val="TableText"/>
              <w:rPr>
                <w:noProof w:val="0"/>
              </w:rPr>
            </w:pPr>
            <w:r w:rsidRPr="0022568F">
              <w:rPr>
                <w:noProof w:val="0"/>
              </w:rPr>
              <w:t>1.3</w:t>
            </w:r>
          </w:p>
        </w:tc>
        <w:tc>
          <w:tcPr>
            <w:tcW w:w="4478" w:type="dxa"/>
            <w:gridSpan w:val="2"/>
          </w:tcPr>
          <w:p w:rsidR="00D13393" w:rsidRPr="0022568F" w:rsidRDefault="009601D5" w:rsidP="00E82162">
            <w:pPr>
              <w:pStyle w:val="TableText"/>
              <w:rPr>
                <w:noProof w:val="0"/>
              </w:rPr>
            </w:pPr>
            <w:fldSimple w:instr=" REF  Criteria13  \* MERGEFORMAT ">
              <w:sdt>
                <w:sdtPr>
                  <w:rPr>
                    <w:noProof w:val="0"/>
                  </w:rPr>
                  <w:alias w:val="Criteria 1.3"/>
                  <w:tag w:val="Insert Criteria 1.3"/>
                  <w:id w:val="27053663"/>
                  <w:lock w:val="sdtLocked"/>
                  <w:placeholder>
                    <w:docPart w:val="BA44A393D1A24819A6F45CBF22E6AFBF"/>
                  </w:placeholder>
                </w:sdtPr>
                <w:sdtContent>
                  <w:r w:rsidR="002A0DE3" w:rsidRPr="0022568F">
                    <w:rPr>
                      <w:noProof w:val="0"/>
                    </w:rPr>
                    <w:t>Clean connectors, extractors and heads hygienically</w:t>
                  </w:r>
                </w:sdtContent>
              </w:sdt>
            </w:fldSimple>
          </w:p>
        </w:tc>
        <w:tc>
          <w:tcPr>
            <w:tcW w:w="1280" w:type="dxa"/>
            <w:vAlign w:val="center"/>
          </w:tcPr>
          <w:p w:rsidR="00D13393" w:rsidRPr="0022568F" w:rsidRDefault="00D13393" w:rsidP="00735CB3">
            <w:pPr>
              <w:pStyle w:val="TableText"/>
              <w:jc w:val="center"/>
              <w:rPr>
                <w:noProof w:val="0"/>
              </w:rPr>
            </w:pPr>
            <w:r w:rsidRPr="0022568F">
              <w:rPr>
                <w:noProof w:val="0"/>
              </w:rPr>
              <w:t>1.3</w:t>
            </w:r>
          </w:p>
        </w:tc>
        <w:tc>
          <w:tcPr>
            <w:tcW w:w="1359" w:type="dxa"/>
            <w:vAlign w:val="center"/>
          </w:tcPr>
          <w:p w:rsidR="00D13393" w:rsidRPr="0022568F" w:rsidRDefault="00D13393" w:rsidP="00735CB3">
            <w:pPr>
              <w:pStyle w:val="TableText"/>
              <w:jc w:val="center"/>
              <w:rPr>
                <w:noProof w:val="0"/>
              </w:rPr>
            </w:pPr>
            <w:r w:rsidRPr="0022568F">
              <w:rPr>
                <w:noProof w:val="0"/>
              </w:rPr>
              <w:t>5,6</w:t>
            </w:r>
          </w:p>
        </w:tc>
        <w:tc>
          <w:tcPr>
            <w:tcW w:w="1222" w:type="dxa"/>
            <w:vAlign w:val="center"/>
          </w:tcPr>
          <w:p w:rsidR="00D13393" w:rsidRPr="0022568F" w:rsidRDefault="00D13393" w:rsidP="00735CB3">
            <w:pPr>
              <w:pStyle w:val="TableText"/>
              <w:jc w:val="center"/>
              <w:rPr>
                <w:noProof w:val="0"/>
              </w:rPr>
            </w:pPr>
            <w:r w:rsidRPr="0022568F">
              <w:rPr>
                <w:noProof w:val="0"/>
              </w:rPr>
              <w:t>3</w:t>
            </w:r>
          </w:p>
        </w:tc>
      </w:tr>
      <w:tr w:rsidR="00D13393" w:rsidRPr="0022568F" w:rsidTr="00735CB3">
        <w:tc>
          <w:tcPr>
            <w:tcW w:w="620" w:type="dxa"/>
          </w:tcPr>
          <w:p w:rsidR="00D13393" w:rsidRPr="0022568F" w:rsidRDefault="00D13393" w:rsidP="00E82162">
            <w:pPr>
              <w:pStyle w:val="TableText"/>
              <w:rPr>
                <w:noProof w:val="0"/>
              </w:rPr>
            </w:pPr>
            <w:r w:rsidRPr="0022568F">
              <w:rPr>
                <w:noProof w:val="0"/>
              </w:rPr>
              <w:t>1.4</w:t>
            </w:r>
          </w:p>
        </w:tc>
        <w:tc>
          <w:tcPr>
            <w:tcW w:w="4478" w:type="dxa"/>
            <w:gridSpan w:val="2"/>
          </w:tcPr>
          <w:p w:rsidR="00D13393" w:rsidRPr="0022568F" w:rsidRDefault="009601D5" w:rsidP="00E82162">
            <w:pPr>
              <w:pStyle w:val="TableText"/>
              <w:rPr>
                <w:noProof w:val="0"/>
              </w:rPr>
            </w:pPr>
            <w:fldSimple w:instr=" REF  Criteria14  \* MERGEFORMAT ">
              <w:sdt>
                <w:sdtPr>
                  <w:rPr>
                    <w:noProof w:val="0"/>
                  </w:rPr>
                  <w:alias w:val="Criteria 1.4"/>
                  <w:tag w:val="Insert Criteria 1.4"/>
                  <w:id w:val="27053664"/>
                  <w:lock w:val="sdtLocked"/>
                  <w:placeholder>
                    <w:docPart w:val="BF0B11618DD74DB7AC590557E1D1BC69"/>
                  </w:placeholder>
                </w:sdtPr>
                <w:sdtContent>
                  <w:r w:rsidR="002A0DE3" w:rsidRPr="0022568F">
                    <w:rPr>
                      <w:noProof w:val="0"/>
                    </w:rPr>
                    <w:t>Set up nitrogen and integrated systems safely in accordance with manufacturer's specifications</w:t>
                  </w:r>
                </w:sdtContent>
              </w:sdt>
            </w:fldSimple>
          </w:p>
        </w:tc>
        <w:tc>
          <w:tcPr>
            <w:tcW w:w="1280" w:type="dxa"/>
            <w:vAlign w:val="center"/>
          </w:tcPr>
          <w:p w:rsidR="00D13393" w:rsidRPr="0022568F" w:rsidRDefault="00D13393" w:rsidP="00735CB3">
            <w:pPr>
              <w:pStyle w:val="TableText"/>
              <w:jc w:val="center"/>
              <w:rPr>
                <w:noProof w:val="0"/>
              </w:rPr>
            </w:pPr>
            <w:r w:rsidRPr="0022568F">
              <w:rPr>
                <w:noProof w:val="0"/>
              </w:rPr>
              <w:t>1.4</w:t>
            </w:r>
          </w:p>
        </w:tc>
        <w:tc>
          <w:tcPr>
            <w:tcW w:w="1359" w:type="dxa"/>
            <w:vAlign w:val="center"/>
          </w:tcPr>
          <w:p w:rsidR="00D13393" w:rsidRPr="0022568F" w:rsidRDefault="00D13393" w:rsidP="00735CB3">
            <w:pPr>
              <w:pStyle w:val="TableText"/>
              <w:jc w:val="center"/>
              <w:rPr>
                <w:noProof w:val="0"/>
              </w:rPr>
            </w:pPr>
            <w:r w:rsidRPr="0022568F">
              <w:rPr>
                <w:noProof w:val="0"/>
              </w:rPr>
              <w:t>7,8</w:t>
            </w:r>
          </w:p>
        </w:tc>
        <w:tc>
          <w:tcPr>
            <w:tcW w:w="1222" w:type="dxa"/>
            <w:vAlign w:val="center"/>
          </w:tcPr>
          <w:p w:rsidR="00D13393" w:rsidRPr="0022568F" w:rsidRDefault="00D13393" w:rsidP="00735CB3">
            <w:pPr>
              <w:pStyle w:val="TableText"/>
              <w:jc w:val="center"/>
              <w:rPr>
                <w:noProof w:val="0"/>
              </w:rPr>
            </w:pPr>
            <w:r w:rsidRPr="0022568F">
              <w:rPr>
                <w:noProof w:val="0"/>
              </w:rPr>
              <w:t>4</w:t>
            </w:r>
          </w:p>
        </w:tc>
      </w:tr>
      <w:tr w:rsidR="00D13393" w:rsidRPr="0022568F" w:rsidTr="00735CB3">
        <w:tc>
          <w:tcPr>
            <w:tcW w:w="620" w:type="dxa"/>
          </w:tcPr>
          <w:p w:rsidR="00D13393" w:rsidRPr="0022568F" w:rsidRDefault="00D13393" w:rsidP="00E82162">
            <w:pPr>
              <w:pStyle w:val="TableText"/>
              <w:rPr>
                <w:noProof w:val="0"/>
              </w:rPr>
            </w:pPr>
            <w:r w:rsidRPr="0022568F">
              <w:rPr>
                <w:noProof w:val="0"/>
              </w:rPr>
              <w:t>1.5</w:t>
            </w:r>
          </w:p>
        </w:tc>
        <w:tc>
          <w:tcPr>
            <w:tcW w:w="4478" w:type="dxa"/>
            <w:gridSpan w:val="2"/>
          </w:tcPr>
          <w:p w:rsidR="00D13393" w:rsidRPr="0022568F" w:rsidRDefault="00D13393" w:rsidP="00E82162">
            <w:pPr>
              <w:pStyle w:val="TableText"/>
              <w:rPr>
                <w:noProof w:val="0"/>
              </w:rPr>
            </w:pPr>
            <w:r w:rsidRPr="0022568F">
              <w:rPr>
                <w:noProof w:val="0"/>
              </w:rPr>
              <w:t>Identify faulty products and product delivery problems promptly and implement corrective action</w:t>
            </w:r>
          </w:p>
        </w:tc>
        <w:tc>
          <w:tcPr>
            <w:tcW w:w="1280" w:type="dxa"/>
            <w:vAlign w:val="center"/>
          </w:tcPr>
          <w:p w:rsidR="00D13393" w:rsidRPr="0022568F" w:rsidRDefault="00D13393" w:rsidP="00735CB3">
            <w:pPr>
              <w:pStyle w:val="TableText"/>
              <w:jc w:val="center"/>
              <w:rPr>
                <w:noProof w:val="0"/>
              </w:rPr>
            </w:pPr>
            <w:r w:rsidRPr="0022568F">
              <w:rPr>
                <w:noProof w:val="0"/>
              </w:rPr>
              <w:t>1.5</w:t>
            </w:r>
          </w:p>
        </w:tc>
        <w:tc>
          <w:tcPr>
            <w:tcW w:w="1359" w:type="dxa"/>
            <w:vAlign w:val="center"/>
          </w:tcPr>
          <w:p w:rsidR="00D13393" w:rsidRPr="0022568F" w:rsidRDefault="00D13393" w:rsidP="00735CB3">
            <w:pPr>
              <w:pStyle w:val="TableText"/>
              <w:jc w:val="center"/>
              <w:rPr>
                <w:noProof w:val="0"/>
              </w:rPr>
            </w:pPr>
            <w:r w:rsidRPr="0022568F">
              <w:rPr>
                <w:noProof w:val="0"/>
              </w:rPr>
              <w:t>9,10</w:t>
            </w:r>
          </w:p>
        </w:tc>
        <w:tc>
          <w:tcPr>
            <w:tcW w:w="1222" w:type="dxa"/>
            <w:vAlign w:val="center"/>
          </w:tcPr>
          <w:p w:rsidR="00D13393" w:rsidRPr="0022568F" w:rsidRDefault="00D13393" w:rsidP="00735CB3">
            <w:pPr>
              <w:pStyle w:val="TableText"/>
              <w:jc w:val="center"/>
              <w:rPr>
                <w:noProof w:val="0"/>
              </w:rPr>
            </w:pPr>
            <w:r w:rsidRPr="0022568F">
              <w:rPr>
                <w:noProof w:val="0"/>
              </w:rPr>
              <w:t>5</w:t>
            </w:r>
          </w:p>
        </w:tc>
      </w:tr>
      <w:tr w:rsidR="00BB41F2" w:rsidRPr="0022568F" w:rsidTr="00E44B65">
        <w:tc>
          <w:tcPr>
            <w:tcW w:w="8959" w:type="dxa"/>
            <w:gridSpan w:val="6"/>
            <w:shd w:val="clear" w:color="auto" w:fill="E36C0A" w:themeFill="accent6" w:themeFillShade="BF"/>
          </w:tcPr>
          <w:p w:rsidR="00BB41F2" w:rsidRPr="0022568F" w:rsidRDefault="00BB41F2" w:rsidP="00263BA9">
            <w:pPr>
              <w:pStyle w:val="TableHeading"/>
              <w:rPr>
                <w:noProof w:val="0"/>
              </w:rPr>
            </w:pPr>
            <w:r w:rsidRPr="0022568F">
              <w:rPr>
                <w:noProof w:val="0"/>
              </w:rPr>
              <w:t xml:space="preserve">Element 2: </w:t>
            </w:r>
            <w:fldSimple w:instr=" REF  Element2  \* MERGEFORMAT ">
              <w:sdt>
                <w:sdtPr>
                  <w:rPr>
                    <w:noProof w:val="0"/>
                  </w:rPr>
                  <w:alias w:val="Element 2"/>
                  <w:tag w:val="Element 2"/>
                  <w:id w:val="27053665"/>
                  <w:lock w:val="sdtLocked"/>
                  <w:placeholder>
                    <w:docPart w:val="1D767172D68147D9A5304353E11E0918"/>
                  </w:placeholder>
                </w:sdtPr>
                <w:sdtContent>
                  <w:r w:rsidR="002A0DE3" w:rsidRPr="0022568F">
                    <w:rPr>
                      <w:noProof w:val="0"/>
                    </w:rPr>
                    <w:t>Operate and maintain beer reticulation systems</w:t>
                  </w:r>
                </w:sdtContent>
              </w:sdt>
            </w:fldSimple>
          </w:p>
        </w:tc>
      </w:tr>
      <w:tr w:rsidR="00D13393" w:rsidRPr="0022568F" w:rsidTr="00735CB3">
        <w:tc>
          <w:tcPr>
            <w:tcW w:w="634" w:type="dxa"/>
            <w:gridSpan w:val="2"/>
          </w:tcPr>
          <w:p w:rsidR="00D13393" w:rsidRPr="0022568F" w:rsidRDefault="00D13393" w:rsidP="00E82162">
            <w:pPr>
              <w:pStyle w:val="TableText"/>
              <w:rPr>
                <w:noProof w:val="0"/>
              </w:rPr>
            </w:pPr>
            <w:r w:rsidRPr="0022568F">
              <w:rPr>
                <w:noProof w:val="0"/>
              </w:rPr>
              <w:t>2.1</w:t>
            </w:r>
          </w:p>
        </w:tc>
        <w:tc>
          <w:tcPr>
            <w:tcW w:w="4464" w:type="dxa"/>
            <w:vAlign w:val="center"/>
          </w:tcPr>
          <w:p w:rsidR="00D13393" w:rsidRPr="0022568F" w:rsidRDefault="009601D5" w:rsidP="00E82162">
            <w:pPr>
              <w:pStyle w:val="TableText"/>
              <w:rPr>
                <w:noProof w:val="0"/>
              </w:rPr>
            </w:pPr>
            <w:fldSimple w:instr=" REF  Criteria21  \* MERGEFORMAT ">
              <w:sdt>
                <w:sdtPr>
                  <w:rPr>
                    <w:noProof w:val="0"/>
                  </w:rPr>
                  <w:alias w:val="Criteria 2.1"/>
                  <w:tag w:val="Criteria 2.1"/>
                  <w:id w:val="27053666"/>
                  <w:lock w:val="sdtLocked"/>
                  <w:placeholder>
                    <w:docPart w:val="FB0919DED49F42A581BD4CBE26D4FB17"/>
                  </w:placeholder>
                </w:sdtPr>
                <w:sdtContent>
                  <w:r w:rsidR="002A0DE3" w:rsidRPr="0022568F">
                    <w:rPr>
                      <w:noProof w:val="0"/>
                    </w:rPr>
                    <w:t>Operate and clean beer reticulation systems in accordance with manufacturer’s instructions</w:t>
                  </w:r>
                </w:sdtContent>
              </w:sdt>
            </w:fldSimple>
          </w:p>
        </w:tc>
        <w:tc>
          <w:tcPr>
            <w:tcW w:w="1280" w:type="dxa"/>
            <w:vAlign w:val="center"/>
          </w:tcPr>
          <w:p w:rsidR="00D13393" w:rsidRPr="0022568F" w:rsidRDefault="00D13393" w:rsidP="00735CB3">
            <w:pPr>
              <w:pStyle w:val="TableText"/>
              <w:jc w:val="center"/>
              <w:rPr>
                <w:noProof w:val="0"/>
              </w:rPr>
            </w:pPr>
            <w:r w:rsidRPr="0022568F">
              <w:rPr>
                <w:noProof w:val="0"/>
              </w:rPr>
              <w:t>2.1</w:t>
            </w:r>
          </w:p>
        </w:tc>
        <w:tc>
          <w:tcPr>
            <w:tcW w:w="1359" w:type="dxa"/>
            <w:vAlign w:val="center"/>
          </w:tcPr>
          <w:p w:rsidR="00D13393" w:rsidRPr="0022568F" w:rsidRDefault="00D13393" w:rsidP="00735CB3">
            <w:pPr>
              <w:pStyle w:val="TableText"/>
              <w:spacing w:after="100"/>
              <w:jc w:val="center"/>
              <w:rPr>
                <w:noProof w:val="0"/>
              </w:rPr>
            </w:pPr>
            <w:r w:rsidRPr="0022568F">
              <w:rPr>
                <w:noProof w:val="0"/>
              </w:rPr>
              <w:t>11,12</w:t>
            </w:r>
          </w:p>
        </w:tc>
        <w:tc>
          <w:tcPr>
            <w:tcW w:w="1222" w:type="dxa"/>
            <w:vAlign w:val="center"/>
          </w:tcPr>
          <w:p w:rsidR="00D13393" w:rsidRPr="0022568F" w:rsidRDefault="00D13393" w:rsidP="00735CB3">
            <w:pPr>
              <w:pStyle w:val="TableText"/>
              <w:spacing w:after="100"/>
              <w:jc w:val="center"/>
              <w:rPr>
                <w:noProof w:val="0"/>
              </w:rPr>
            </w:pPr>
            <w:r w:rsidRPr="0022568F">
              <w:rPr>
                <w:noProof w:val="0"/>
              </w:rPr>
              <w:t>6</w:t>
            </w:r>
          </w:p>
        </w:tc>
      </w:tr>
      <w:tr w:rsidR="00D13393" w:rsidRPr="0022568F" w:rsidTr="00735CB3">
        <w:tc>
          <w:tcPr>
            <w:tcW w:w="634" w:type="dxa"/>
            <w:gridSpan w:val="2"/>
          </w:tcPr>
          <w:p w:rsidR="00D13393" w:rsidRPr="0022568F" w:rsidRDefault="00D13393" w:rsidP="00E82162">
            <w:pPr>
              <w:pStyle w:val="TableText"/>
              <w:rPr>
                <w:noProof w:val="0"/>
              </w:rPr>
            </w:pPr>
            <w:r w:rsidRPr="0022568F">
              <w:rPr>
                <w:noProof w:val="0"/>
              </w:rPr>
              <w:t>2.2</w:t>
            </w:r>
          </w:p>
        </w:tc>
        <w:tc>
          <w:tcPr>
            <w:tcW w:w="4464" w:type="dxa"/>
            <w:vAlign w:val="center"/>
          </w:tcPr>
          <w:p w:rsidR="00D13393" w:rsidRPr="0022568F" w:rsidRDefault="009601D5" w:rsidP="00E82162">
            <w:pPr>
              <w:pStyle w:val="TableText"/>
              <w:rPr>
                <w:noProof w:val="0"/>
              </w:rPr>
            </w:pPr>
            <w:fldSimple w:instr=" REF  Criteria22  \* MERGEFORMAT ">
              <w:sdt>
                <w:sdtPr>
                  <w:rPr>
                    <w:noProof w:val="0"/>
                  </w:rPr>
                  <w:alias w:val="Criteria2.2"/>
                  <w:tag w:val="Criteria2.2"/>
                  <w:id w:val="27053667"/>
                  <w:lock w:val="sdtLocked"/>
                  <w:placeholder>
                    <w:docPart w:val="0DA287C6EE8A4685A5701A76EBE6CB66"/>
                  </w:placeholder>
                </w:sdtPr>
                <w:sdtContent>
                  <w:r w:rsidR="002A0DE3" w:rsidRPr="0022568F">
                    <w:rPr>
                      <w:noProof w:val="0"/>
                    </w:rPr>
                    <w:t>Follow safety procedures regarding handling, connecting and storing of gas</w:t>
                  </w:r>
                </w:sdtContent>
              </w:sdt>
            </w:fldSimple>
          </w:p>
        </w:tc>
        <w:tc>
          <w:tcPr>
            <w:tcW w:w="1280" w:type="dxa"/>
            <w:vAlign w:val="center"/>
          </w:tcPr>
          <w:p w:rsidR="00D13393" w:rsidRPr="0022568F" w:rsidRDefault="00D13393" w:rsidP="00735CB3">
            <w:pPr>
              <w:pStyle w:val="TableText"/>
              <w:jc w:val="center"/>
              <w:rPr>
                <w:noProof w:val="0"/>
              </w:rPr>
            </w:pPr>
            <w:r w:rsidRPr="0022568F">
              <w:rPr>
                <w:noProof w:val="0"/>
              </w:rPr>
              <w:t>2.2</w:t>
            </w:r>
          </w:p>
        </w:tc>
        <w:tc>
          <w:tcPr>
            <w:tcW w:w="1359" w:type="dxa"/>
            <w:vAlign w:val="center"/>
          </w:tcPr>
          <w:p w:rsidR="00D13393" w:rsidRPr="0022568F" w:rsidRDefault="00D13393" w:rsidP="00735CB3">
            <w:pPr>
              <w:pStyle w:val="TableText"/>
              <w:spacing w:after="100"/>
              <w:jc w:val="center"/>
              <w:rPr>
                <w:noProof w:val="0"/>
              </w:rPr>
            </w:pPr>
            <w:r w:rsidRPr="0022568F">
              <w:rPr>
                <w:noProof w:val="0"/>
              </w:rPr>
              <w:t>13,14</w:t>
            </w:r>
          </w:p>
        </w:tc>
        <w:tc>
          <w:tcPr>
            <w:tcW w:w="1222" w:type="dxa"/>
            <w:vAlign w:val="center"/>
          </w:tcPr>
          <w:p w:rsidR="00D13393" w:rsidRPr="0022568F" w:rsidRDefault="00D13393" w:rsidP="00735CB3">
            <w:pPr>
              <w:pStyle w:val="TableText"/>
              <w:spacing w:after="100"/>
              <w:jc w:val="center"/>
              <w:rPr>
                <w:noProof w:val="0"/>
              </w:rPr>
            </w:pPr>
            <w:r w:rsidRPr="0022568F">
              <w:rPr>
                <w:noProof w:val="0"/>
              </w:rPr>
              <w:t>7</w:t>
            </w:r>
          </w:p>
        </w:tc>
      </w:tr>
      <w:tr w:rsidR="006C2C0E" w:rsidRPr="0022568F" w:rsidTr="00E44B65">
        <w:tc>
          <w:tcPr>
            <w:tcW w:w="8959" w:type="dxa"/>
            <w:gridSpan w:val="6"/>
            <w:shd w:val="clear" w:color="auto" w:fill="E36C0A" w:themeFill="accent6" w:themeFillShade="BF"/>
          </w:tcPr>
          <w:p w:rsidR="006C2C0E" w:rsidRPr="0022568F" w:rsidRDefault="006C2C0E" w:rsidP="002A029B">
            <w:pPr>
              <w:pStyle w:val="TableHeading"/>
              <w:keepNext/>
              <w:rPr>
                <w:noProof w:val="0"/>
              </w:rPr>
            </w:pPr>
            <w:r w:rsidRPr="0022568F">
              <w:rPr>
                <w:noProof w:val="0"/>
              </w:rPr>
              <w:lastRenderedPageBreak/>
              <w:t xml:space="preserve">Element 3: </w:t>
            </w:r>
            <w:fldSimple w:instr=" REF  Element3  \* MERGEFORMAT ">
              <w:sdt>
                <w:sdtPr>
                  <w:rPr>
                    <w:noProof w:val="0"/>
                  </w:rPr>
                  <w:alias w:val="Element 3"/>
                  <w:tag w:val="Element 3"/>
                  <w:id w:val="27053668"/>
                  <w:lock w:val="sdtLocked"/>
                  <w:placeholder>
                    <w:docPart w:val="4E6A76595295480D866155191B64FADD"/>
                  </w:placeholder>
                </w:sdtPr>
                <w:sdtContent>
                  <w:r w:rsidR="002A0DE3" w:rsidRPr="0022568F">
                    <w:rPr>
                      <w:noProof w:val="0"/>
                    </w:rPr>
                    <w:t>Use and maintain refrigeration systems</w:t>
                  </w:r>
                </w:sdtContent>
              </w:sdt>
            </w:fldSimple>
          </w:p>
        </w:tc>
      </w:tr>
      <w:tr w:rsidR="00D13393" w:rsidRPr="0022568F" w:rsidTr="00735CB3">
        <w:tc>
          <w:tcPr>
            <w:tcW w:w="620" w:type="dxa"/>
          </w:tcPr>
          <w:p w:rsidR="00D13393" w:rsidRPr="0022568F" w:rsidRDefault="00D13393" w:rsidP="002A029B">
            <w:pPr>
              <w:pStyle w:val="TableText"/>
              <w:keepNext/>
              <w:rPr>
                <w:noProof w:val="0"/>
              </w:rPr>
            </w:pPr>
            <w:r w:rsidRPr="0022568F">
              <w:rPr>
                <w:noProof w:val="0"/>
              </w:rPr>
              <w:t>3.1</w:t>
            </w:r>
          </w:p>
        </w:tc>
        <w:tc>
          <w:tcPr>
            <w:tcW w:w="4478" w:type="dxa"/>
            <w:gridSpan w:val="2"/>
          </w:tcPr>
          <w:p w:rsidR="00D13393" w:rsidRPr="0022568F" w:rsidRDefault="009601D5" w:rsidP="002A029B">
            <w:pPr>
              <w:pStyle w:val="TableText"/>
              <w:keepNext/>
              <w:rPr>
                <w:noProof w:val="0"/>
              </w:rPr>
            </w:pPr>
            <w:fldSimple w:instr=" REF  Criteria31  \* MERGEFORMAT ">
              <w:sdt>
                <w:sdtPr>
                  <w:rPr>
                    <w:noProof w:val="0"/>
                  </w:rPr>
                  <w:alias w:val="Criteria 3.1"/>
                  <w:tag w:val="Criteria 3.1"/>
                  <w:id w:val="27053669"/>
                  <w:lock w:val="sdtLocked"/>
                  <w:placeholder>
                    <w:docPart w:val="D63FF315A1194662A3C54D427A0EC496"/>
                  </w:placeholder>
                </w:sdtPr>
                <w:sdtContent>
                  <w:r w:rsidR="002A0DE3" w:rsidRPr="0022568F">
                    <w:rPr>
                      <w:noProof w:val="0"/>
                    </w:rPr>
                    <w:t>Measure refrigerator temperatures accurately and adjust correctly to comply with product requirements</w:t>
                  </w:r>
                </w:sdtContent>
              </w:sdt>
            </w:fldSimple>
          </w:p>
        </w:tc>
        <w:tc>
          <w:tcPr>
            <w:tcW w:w="1280" w:type="dxa"/>
            <w:vAlign w:val="center"/>
          </w:tcPr>
          <w:p w:rsidR="00D13393" w:rsidRPr="0022568F" w:rsidRDefault="00D13393" w:rsidP="002A029B">
            <w:pPr>
              <w:pStyle w:val="TableText"/>
              <w:keepNext/>
              <w:jc w:val="center"/>
              <w:rPr>
                <w:noProof w:val="0"/>
              </w:rPr>
            </w:pPr>
            <w:r w:rsidRPr="0022568F">
              <w:rPr>
                <w:noProof w:val="0"/>
              </w:rPr>
              <w:t>3.1</w:t>
            </w:r>
          </w:p>
        </w:tc>
        <w:tc>
          <w:tcPr>
            <w:tcW w:w="1359" w:type="dxa"/>
            <w:vAlign w:val="center"/>
          </w:tcPr>
          <w:p w:rsidR="00D13393" w:rsidRPr="0022568F" w:rsidRDefault="00D13393" w:rsidP="002A029B">
            <w:pPr>
              <w:pStyle w:val="TableText"/>
              <w:keepNext/>
              <w:spacing w:after="100"/>
              <w:jc w:val="center"/>
              <w:rPr>
                <w:noProof w:val="0"/>
              </w:rPr>
            </w:pPr>
            <w:r w:rsidRPr="0022568F">
              <w:rPr>
                <w:noProof w:val="0"/>
              </w:rPr>
              <w:t>15,16</w:t>
            </w:r>
          </w:p>
        </w:tc>
        <w:tc>
          <w:tcPr>
            <w:tcW w:w="1222" w:type="dxa"/>
            <w:vAlign w:val="center"/>
          </w:tcPr>
          <w:p w:rsidR="00D13393" w:rsidRPr="0022568F" w:rsidRDefault="00D13393" w:rsidP="002A029B">
            <w:pPr>
              <w:pStyle w:val="TableText"/>
              <w:keepNext/>
              <w:spacing w:after="100"/>
              <w:jc w:val="center"/>
              <w:rPr>
                <w:noProof w:val="0"/>
              </w:rPr>
            </w:pPr>
            <w:r w:rsidRPr="0022568F">
              <w:rPr>
                <w:noProof w:val="0"/>
              </w:rPr>
              <w:t>8</w:t>
            </w:r>
          </w:p>
        </w:tc>
      </w:tr>
      <w:tr w:rsidR="00D13393" w:rsidRPr="0022568F" w:rsidTr="00735CB3">
        <w:tc>
          <w:tcPr>
            <w:tcW w:w="620" w:type="dxa"/>
          </w:tcPr>
          <w:p w:rsidR="00D13393" w:rsidRPr="0022568F" w:rsidRDefault="00D13393" w:rsidP="002A029B">
            <w:pPr>
              <w:pStyle w:val="TableText"/>
              <w:keepNext/>
              <w:rPr>
                <w:noProof w:val="0"/>
              </w:rPr>
            </w:pPr>
            <w:r w:rsidRPr="0022568F">
              <w:rPr>
                <w:noProof w:val="0"/>
              </w:rPr>
              <w:t>3.2</w:t>
            </w:r>
          </w:p>
        </w:tc>
        <w:tc>
          <w:tcPr>
            <w:tcW w:w="4478" w:type="dxa"/>
            <w:gridSpan w:val="2"/>
          </w:tcPr>
          <w:p w:rsidR="00D13393" w:rsidRPr="0022568F" w:rsidRDefault="009601D5" w:rsidP="002A029B">
            <w:pPr>
              <w:pStyle w:val="TableText"/>
              <w:keepNext/>
              <w:rPr>
                <w:noProof w:val="0"/>
              </w:rPr>
            </w:pPr>
            <w:fldSimple w:instr=" REF  Criteria32  \* MERGEFORMAT ">
              <w:sdt>
                <w:sdtPr>
                  <w:rPr>
                    <w:noProof w:val="0"/>
                  </w:rPr>
                  <w:alias w:val="Insert Criteria 3.2"/>
                  <w:tag w:val="Insert Criteria 3.2"/>
                  <w:id w:val="27053670"/>
                  <w:lock w:val="sdtLocked"/>
                  <w:placeholder>
                    <w:docPart w:val="2115BFA99C62400E9380B96CE8288BB2"/>
                  </w:placeholder>
                </w:sdtPr>
                <w:sdtContent>
                  <w:r w:rsidR="002A0DE3" w:rsidRPr="0022568F">
                    <w:rPr>
                      <w:noProof w:val="0"/>
                    </w:rPr>
                    <w:t>Clean and maintain refrigerator components</w:t>
                  </w:r>
                </w:sdtContent>
              </w:sdt>
            </w:fldSimple>
          </w:p>
        </w:tc>
        <w:tc>
          <w:tcPr>
            <w:tcW w:w="1280" w:type="dxa"/>
            <w:vAlign w:val="center"/>
          </w:tcPr>
          <w:p w:rsidR="00D13393" w:rsidRPr="0022568F" w:rsidRDefault="00D13393" w:rsidP="002A029B">
            <w:pPr>
              <w:pStyle w:val="TableText"/>
              <w:keepNext/>
              <w:jc w:val="center"/>
              <w:rPr>
                <w:noProof w:val="0"/>
              </w:rPr>
            </w:pPr>
            <w:r w:rsidRPr="0022568F">
              <w:rPr>
                <w:noProof w:val="0"/>
              </w:rPr>
              <w:t>3.2</w:t>
            </w:r>
          </w:p>
        </w:tc>
        <w:tc>
          <w:tcPr>
            <w:tcW w:w="1359" w:type="dxa"/>
            <w:vAlign w:val="center"/>
          </w:tcPr>
          <w:p w:rsidR="00D13393" w:rsidRPr="0022568F" w:rsidRDefault="00D13393" w:rsidP="002A029B">
            <w:pPr>
              <w:pStyle w:val="TableText"/>
              <w:keepNext/>
              <w:spacing w:after="100"/>
              <w:jc w:val="center"/>
              <w:rPr>
                <w:noProof w:val="0"/>
              </w:rPr>
            </w:pPr>
            <w:r w:rsidRPr="0022568F">
              <w:rPr>
                <w:noProof w:val="0"/>
              </w:rPr>
              <w:t>17,18</w:t>
            </w:r>
          </w:p>
        </w:tc>
        <w:tc>
          <w:tcPr>
            <w:tcW w:w="1222" w:type="dxa"/>
            <w:vAlign w:val="center"/>
          </w:tcPr>
          <w:p w:rsidR="00D13393" w:rsidRPr="0022568F" w:rsidRDefault="00D13393" w:rsidP="002A029B">
            <w:pPr>
              <w:pStyle w:val="TableText"/>
              <w:keepNext/>
              <w:spacing w:after="100"/>
              <w:jc w:val="center"/>
              <w:rPr>
                <w:noProof w:val="0"/>
              </w:rPr>
            </w:pPr>
            <w:r w:rsidRPr="0022568F">
              <w:rPr>
                <w:noProof w:val="0"/>
              </w:rPr>
              <w:t>9</w:t>
            </w:r>
          </w:p>
        </w:tc>
      </w:tr>
      <w:tr w:rsidR="00D13393" w:rsidRPr="0022568F" w:rsidTr="00735CB3">
        <w:tc>
          <w:tcPr>
            <w:tcW w:w="620" w:type="dxa"/>
          </w:tcPr>
          <w:p w:rsidR="00D13393" w:rsidRPr="0022568F" w:rsidRDefault="00D13393" w:rsidP="002A029B">
            <w:pPr>
              <w:pStyle w:val="TableText"/>
              <w:keepNext/>
              <w:rPr>
                <w:noProof w:val="0"/>
              </w:rPr>
            </w:pPr>
            <w:r w:rsidRPr="0022568F">
              <w:rPr>
                <w:noProof w:val="0"/>
              </w:rPr>
              <w:t>3.3</w:t>
            </w:r>
          </w:p>
        </w:tc>
        <w:tc>
          <w:tcPr>
            <w:tcW w:w="4478" w:type="dxa"/>
            <w:gridSpan w:val="2"/>
          </w:tcPr>
          <w:p w:rsidR="00D13393" w:rsidRPr="0022568F" w:rsidRDefault="009601D5" w:rsidP="002A029B">
            <w:pPr>
              <w:pStyle w:val="TableText"/>
              <w:keepNext/>
              <w:rPr>
                <w:noProof w:val="0"/>
              </w:rPr>
            </w:pPr>
            <w:fldSimple w:instr=" REF  Criteria33  \* MERGEFORMAT ">
              <w:sdt>
                <w:sdtPr>
                  <w:rPr>
                    <w:noProof w:val="0"/>
                    <w:highlight w:val="yellow"/>
                  </w:rPr>
                  <w:alias w:val="Criteria 3.3"/>
                  <w:tag w:val="Criteria 3.3"/>
                  <w:id w:val="27053671"/>
                  <w:lock w:val="sdtLocked"/>
                  <w:placeholder>
                    <w:docPart w:val="C1BEDD668C974879B75E95E857CCAF25"/>
                  </w:placeholder>
                </w:sdtPr>
                <w:sdtContent>
                  <w:r w:rsidR="002A0DE3" w:rsidRPr="0022568F">
                    <w:rPr>
                      <w:noProof w:val="0"/>
                    </w:rPr>
                    <w:t>Set or re-set walk-in alarms to manufacturer's specifications</w:t>
                  </w:r>
                </w:sdtContent>
              </w:sdt>
            </w:fldSimple>
          </w:p>
        </w:tc>
        <w:tc>
          <w:tcPr>
            <w:tcW w:w="1280" w:type="dxa"/>
            <w:vAlign w:val="center"/>
          </w:tcPr>
          <w:p w:rsidR="00D13393" w:rsidRPr="0022568F" w:rsidRDefault="00D13393" w:rsidP="002A029B">
            <w:pPr>
              <w:pStyle w:val="TableText"/>
              <w:keepNext/>
              <w:jc w:val="center"/>
              <w:rPr>
                <w:noProof w:val="0"/>
              </w:rPr>
            </w:pPr>
            <w:r w:rsidRPr="0022568F">
              <w:rPr>
                <w:noProof w:val="0"/>
              </w:rPr>
              <w:t>3.3</w:t>
            </w:r>
          </w:p>
        </w:tc>
        <w:tc>
          <w:tcPr>
            <w:tcW w:w="1359" w:type="dxa"/>
            <w:vAlign w:val="center"/>
          </w:tcPr>
          <w:p w:rsidR="00D13393" w:rsidRPr="0022568F" w:rsidRDefault="00D13393" w:rsidP="002A029B">
            <w:pPr>
              <w:pStyle w:val="TableText"/>
              <w:keepNext/>
              <w:spacing w:after="100"/>
              <w:jc w:val="center"/>
              <w:rPr>
                <w:noProof w:val="0"/>
              </w:rPr>
            </w:pPr>
            <w:r w:rsidRPr="0022568F">
              <w:rPr>
                <w:noProof w:val="0"/>
              </w:rPr>
              <w:t>19</w:t>
            </w:r>
          </w:p>
        </w:tc>
        <w:tc>
          <w:tcPr>
            <w:tcW w:w="1222" w:type="dxa"/>
            <w:vAlign w:val="center"/>
          </w:tcPr>
          <w:p w:rsidR="00D13393" w:rsidRPr="0022568F" w:rsidRDefault="00D13393" w:rsidP="002A029B">
            <w:pPr>
              <w:pStyle w:val="TableText"/>
              <w:keepNext/>
              <w:spacing w:after="100"/>
              <w:jc w:val="center"/>
              <w:rPr>
                <w:noProof w:val="0"/>
              </w:rPr>
            </w:pPr>
            <w:r w:rsidRPr="0022568F">
              <w:rPr>
                <w:noProof w:val="0"/>
              </w:rPr>
              <w:t>10</w:t>
            </w:r>
          </w:p>
        </w:tc>
      </w:tr>
      <w:tr w:rsidR="00D13393" w:rsidRPr="0022568F" w:rsidTr="00735CB3">
        <w:tc>
          <w:tcPr>
            <w:tcW w:w="620" w:type="dxa"/>
          </w:tcPr>
          <w:p w:rsidR="00D13393" w:rsidRPr="0022568F" w:rsidRDefault="00D13393" w:rsidP="00E82162">
            <w:pPr>
              <w:pStyle w:val="TableText"/>
              <w:rPr>
                <w:noProof w:val="0"/>
              </w:rPr>
            </w:pPr>
            <w:r w:rsidRPr="0022568F">
              <w:rPr>
                <w:noProof w:val="0"/>
              </w:rPr>
              <w:t>3.4</w:t>
            </w:r>
          </w:p>
        </w:tc>
        <w:tc>
          <w:tcPr>
            <w:tcW w:w="4478" w:type="dxa"/>
            <w:gridSpan w:val="2"/>
          </w:tcPr>
          <w:p w:rsidR="00D13393" w:rsidRPr="0022568F" w:rsidRDefault="009601D5" w:rsidP="00E82162">
            <w:pPr>
              <w:pStyle w:val="TableText"/>
              <w:rPr>
                <w:noProof w:val="0"/>
              </w:rPr>
            </w:pPr>
            <w:fldSimple w:instr=" REF  Criteria34  \* MERGEFORMAT ">
              <w:sdt>
                <w:sdtPr>
                  <w:rPr>
                    <w:noProof w:val="0"/>
                  </w:rPr>
                  <w:alias w:val="Criteria 3.4"/>
                  <w:tag w:val="Criteria 3.4"/>
                  <w:id w:val="27053672"/>
                  <w:lock w:val="sdtLocked"/>
                  <w:placeholder>
                    <w:docPart w:val="21EADB34C5AE4938B7B57563D6CD6F7B"/>
                  </w:placeholder>
                </w:sdtPr>
                <w:sdtContent>
                  <w:r w:rsidR="002A0DE3" w:rsidRPr="0022568F">
                    <w:rPr>
                      <w:noProof w:val="0"/>
                    </w:rPr>
                    <w:t>Recognise and repair/report basic mechanical faults in accordance with enterprise procedures</w:t>
                  </w:r>
                </w:sdtContent>
              </w:sdt>
            </w:fldSimple>
          </w:p>
        </w:tc>
        <w:tc>
          <w:tcPr>
            <w:tcW w:w="1280" w:type="dxa"/>
            <w:vAlign w:val="center"/>
          </w:tcPr>
          <w:p w:rsidR="00D13393" w:rsidRPr="0022568F" w:rsidRDefault="00D13393" w:rsidP="00735CB3">
            <w:pPr>
              <w:pStyle w:val="TableText"/>
              <w:jc w:val="center"/>
              <w:rPr>
                <w:noProof w:val="0"/>
              </w:rPr>
            </w:pPr>
            <w:r w:rsidRPr="0022568F">
              <w:rPr>
                <w:noProof w:val="0"/>
              </w:rPr>
              <w:t>3.4</w:t>
            </w:r>
          </w:p>
        </w:tc>
        <w:tc>
          <w:tcPr>
            <w:tcW w:w="1359" w:type="dxa"/>
            <w:vAlign w:val="center"/>
          </w:tcPr>
          <w:p w:rsidR="00D13393" w:rsidRPr="0022568F" w:rsidRDefault="00D13393" w:rsidP="00735CB3">
            <w:pPr>
              <w:pStyle w:val="TableText"/>
              <w:spacing w:after="100"/>
              <w:jc w:val="center"/>
              <w:rPr>
                <w:noProof w:val="0"/>
              </w:rPr>
            </w:pPr>
            <w:r w:rsidRPr="0022568F">
              <w:rPr>
                <w:noProof w:val="0"/>
              </w:rPr>
              <w:t>20</w:t>
            </w:r>
          </w:p>
        </w:tc>
        <w:tc>
          <w:tcPr>
            <w:tcW w:w="1222" w:type="dxa"/>
            <w:vAlign w:val="center"/>
          </w:tcPr>
          <w:p w:rsidR="00D13393" w:rsidRPr="0022568F" w:rsidRDefault="00D13393" w:rsidP="00735CB3">
            <w:pPr>
              <w:pStyle w:val="TableText"/>
              <w:spacing w:after="100"/>
              <w:jc w:val="center"/>
              <w:rPr>
                <w:noProof w:val="0"/>
              </w:rPr>
            </w:pPr>
            <w:r w:rsidRPr="0022568F">
              <w:rPr>
                <w:noProof w:val="0"/>
              </w:rPr>
              <w:t>11</w:t>
            </w:r>
          </w:p>
        </w:tc>
      </w:tr>
      <w:tr w:rsidR="00E82162" w:rsidRPr="0022568F" w:rsidTr="00E82162">
        <w:tc>
          <w:tcPr>
            <w:tcW w:w="8959" w:type="dxa"/>
            <w:gridSpan w:val="6"/>
            <w:shd w:val="clear" w:color="auto" w:fill="E36C0A" w:themeFill="accent6" w:themeFillShade="BF"/>
            <w:vAlign w:val="center"/>
          </w:tcPr>
          <w:p w:rsidR="00E82162" w:rsidRPr="0022568F" w:rsidRDefault="00E82162" w:rsidP="0089129F">
            <w:pPr>
              <w:pStyle w:val="TableHeading"/>
              <w:keepNext/>
              <w:rPr>
                <w:noProof w:val="0"/>
              </w:rPr>
            </w:pPr>
            <w:r w:rsidRPr="0022568F">
              <w:rPr>
                <w:noProof w:val="0"/>
              </w:rPr>
              <w:t>Element 4: Monitor quality of cellar products</w:t>
            </w:r>
          </w:p>
        </w:tc>
      </w:tr>
      <w:tr w:rsidR="00D13393" w:rsidRPr="0022568F" w:rsidTr="00735CB3">
        <w:tc>
          <w:tcPr>
            <w:tcW w:w="620" w:type="dxa"/>
          </w:tcPr>
          <w:p w:rsidR="00D13393" w:rsidRPr="0022568F" w:rsidRDefault="00D13393" w:rsidP="00E82162">
            <w:pPr>
              <w:pStyle w:val="TableText"/>
              <w:rPr>
                <w:noProof w:val="0"/>
              </w:rPr>
            </w:pPr>
            <w:r w:rsidRPr="0022568F">
              <w:rPr>
                <w:noProof w:val="0"/>
              </w:rPr>
              <w:t>4.1</w:t>
            </w:r>
          </w:p>
        </w:tc>
        <w:tc>
          <w:tcPr>
            <w:tcW w:w="4478" w:type="dxa"/>
            <w:gridSpan w:val="2"/>
          </w:tcPr>
          <w:p w:rsidR="00D13393" w:rsidRPr="0022568F" w:rsidRDefault="00D13393" w:rsidP="00E82162">
            <w:pPr>
              <w:pStyle w:val="TableText"/>
              <w:rPr>
                <w:noProof w:val="0"/>
              </w:rPr>
            </w:pPr>
            <w:r w:rsidRPr="0022568F">
              <w:rPr>
                <w:noProof w:val="0"/>
              </w:rPr>
              <w:t>Test regularly quality of cellar products and identify faults</w:t>
            </w:r>
          </w:p>
        </w:tc>
        <w:tc>
          <w:tcPr>
            <w:tcW w:w="1280" w:type="dxa"/>
            <w:vAlign w:val="center"/>
          </w:tcPr>
          <w:p w:rsidR="00D13393" w:rsidRPr="0022568F" w:rsidRDefault="00D13393" w:rsidP="00735CB3">
            <w:pPr>
              <w:pStyle w:val="TableText"/>
              <w:jc w:val="center"/>
              <w:rPr>
                <w:noProof w:val="0"/>
              </w:rPr>
            </w:pPr>
            <w:r w:rsidRPr="0022568F">
              <w:rPr>
                <w:noProof w:val="0"/>
              </w:rPr>
              <w:t>4.1</w:t>
            </w:r>
          </w:p>
        </w:tc>
        <w:tc>
          <w:tcPr>
            <w:tcW w:w="1359" w:type="dxa"/>
            <w:vAlign w:val="center"/>
          </w:tcPr>
          <w:p w:rsidR="00D13393" w:rsidRPr="0022568F" w:rsidRDefault="00D13393" w:rsidP="00735CB3">
            <w:pPr>
              <w:pStyle w:val="TableText"/>
              <w:jc w:val="center"/>
              <w:rPr>
                <w:noProof w:val="0"/>
              </w:rPr>
            </w:pPr>
            <w:r w:rsidRPr="0022568F">
              <w:rPr>
                <w:noProof w:val="0"/>
              </w:rPr>
              <w:t>21,22</w:t>
            </w:r>
          </w:p>
        </w:tc>
        <w:tc>
          <w:tcPr>
            <w:tcW w:w="1222" w:type="dxa"/>
            <w:vAlign w:val="center"/>
          </w:tcPr>
          <w:p w:rsidR="00D13393" w:rsidRPr="0022568F" w:rsidRDefault="00D13393" w:rsidP="00735CB3">
            <w:pPr>
              <w:pStyle w:val="TableText"/>
              <w:jc w:val="center"/>
              <w:rPr>
                <w:noProof w:val="0"/>
              </w:rPr>
            </w:pPr>
            <w:r w:rsidRPr="0022568F">
              <w:rPr>
                <w:noProof w:val="0"/>
              </w:rPr>
              <w:t>12</w:t>
            </w:r>
          </w:p>
        </w:tc>
      </w:tr>
      <w:tr w:rsidR="00D13393" w:rsidRPr="0022568F" w:rsidTr="00735CB3">
        <w:tc>
          <w:tcPr>
            <w:tcW w:w="620" w:type="dxa"/>
          </w:tcPr>
          <w:p w:rsidR="00D13393" w:rsidRPr="0022568F" w:rsidRDefault="00D13393" w:rsidP="00E82162">
            <w:pPr>
              <w:pStyle w:val="TableText"/>
              <w:rPr>
                <w:noProof w:val="0"/>
              </w:rPr>
            </w:pPr>
            <w:r w:rsidRPr="0022568F">
              <w:rPr>
                <w:noProof w:val="0"/>
              </w:rPr>
              <w:t>4.2</w:t>
            </w:r>
          </w:p>
        </w:tc>
        <w:tc>
          <w:tcPr>
            <w:tcW w:w="4478" w:type="dxa"/>
            <w:gridSpan w:val="2"/>
          </w:tcPr>
          <w:p w:rsidR="00D13393" w:rsidRPr="0022568F" w:rsidRDefault="00D13393" w:rsidP="00E82162">
            <w:pPr>
              <w:pStyle w:val="TableText"/>
              <w:rPr>
                <w:noProof w:val="0"/>
              </w:rPr>
            </w:pPr>
            <w:r w:rsidRPr="0022568F">
              <w:rPr>
                <w:noProof w:val="0"/>
              </w:rPr>
              <w:t>Make adjustments within scope of individual responsibility or report faults to the appropriate person or people</w:t>
            </w:r>
          </w:p>
        </w:tc>
        <w:tc>
          <w:tcPr>
            <w:tcW w:w="1280" w:type="dxa"/>
            <w:vAlign w:val="center"/>
          </w:tcPr>
          <w:p w:rsidR="00D13393" w:rsidRPr="0022568F" w:rsidRDefault="00D13393" w:rsidP="00735CB3">
            <w:pPr>
              <w:pStyle w:val="TableText"/>
              <w:jc w:val="center"/>
              <w:rPr>
                <w:noProof w:val="0"/>
              </w:rPr>
            </w:pPr>
            <w:r w:rsidRPr="0022568F">
              <w:rPr>
                <w:noProof w:val="0"/>
              </w:rPr>
              <w:t>4.2</w:t>
            </w:r>
          </w:p>
        </w:tc>
        <w:tc>
          <w:tcPr>
            <w:tcW w:w="1359" w:type="dxa"/>
            <w:vAlign w:val="center"/>
          </w:tcPr>
          <w:p w:rsidR="00D13393" w:rsidRPr="0022568F" w:rsidRDefault="00D13393" w:rsidP="00735CB3">
            <w:pPr>
              <w:pStyle w:val="TableText"/>
              <w:jc w:val="center"/>
              <w:rPr>
                <w:noProof w:val="0"/>
              </w:rPr>
            </w:pPr>
            <w:r w:rsidRPr="0022568F">
              <w:rPr>
                <w:noProof w:val="0"/>
              </w:rPr>
              <w:t>23,24</w:t>
            </w:r>
          </w:p>
        </w:tc>
        <w:tc>
          <w:tcPr>
            <w:tcW w:w="1222" w:type="dxa"/>
            <w:vAlign w:val="center"/>
          </w:tcPr>
          <w:p w:rsidR="00D13393" w:rsidRPr="0022568F" w:rsidRDefault="00D13393" w:rsidP="00735CB3">
            <w:pPr>
              <w:pStyle w:val="TableText"/>
              <w:jc w:val="center"/>
              <w:rPr>
                <w:noProof w:val="0"/>
              </w:rPr>
            </w:pPr>
            <w:r w:rsidRPr="0022568F">
              <w:rPr>
                <w:noProof w:val="0"/>
              </w:rPr>
              <w:t>13</w:t>
            </w:r>
          </w:p>
        </w:tc>
      </w:tr>
      <w:tr w:rsidR="00D13393" w:rsidRPr="0022568F" w:rsidTr="00735CB3">
        <w:tc>
          <w:tcPr>
            <w:tcW w:w="620" w:type="dxa"/>
          </w:tcPr>
          <w:p w:rsidR="00D13393" w:rsidRPr="0022568F" w:rsidRDefault="00D13393" w:rsidP="00E82162">
            <w:pPr>
              <w:pStyle w:val="TableText"/>
              <w:rPr>
                <w:noProof w:val="0"/>
              </w:rPr>
            </w:pPr>
            <w:r w:rsidRPr="0022568F">
              <w:rPr>
                <w:noProof w:val="0"/>
              </w:rPr>
              <w:t>4.3</w:t>
            </w:r>
          </w:p>
        </w:tc>
        <w:tc>
          <w:tcPr>
            <w:tcW w:w="4478" w:type="dxa"/>
            <w:gridSpan w:val="2"/>
          </w:tcPr>
          <w:p w:rsidR="00D13393" w:rsidRPr="0022568F" w:rsidRDefault="00D13393" w:rsidP="00E82162">
            <w:pPr>
              <w:pStyle w:val="TableText"/>
              <w:rPr>
                <w:noProof w:val="0"/>
              </w:rPr>
            </w:pPr>
            <w:r w:rsidRPr="0022568F">
              <w:rPr>
                <w:noProof w:val="0"/>
              </w:rPr>
              <w:t>Use bin and keg card systems to assist in monitoring the quality of products and controlling stock</w:t>
            </w:r>
          </w:p>
        </w:tc>
        <w:tc>
          <w:tcPr>
            <w:tcW w:w="1280" w:type="dxa"/>
            <w:vAlign w:val="center"/>
          </w:tcPr>
          <w:p w:rsidR="00D13393" w:rsidRPr="0022568F" w:rsidRDefault="00D13393" w:rsidP="00735CB3">
            <w:pPr>
              <w:pStyle w:val="TableText"/>
              <w:jc w:val="center"/>
              <w:rPr>
                <w:noProof w:val="0"/>
              </w:rPr>
            </w:pPr>
            <w:r w:rsidRPr="0022568F">
              <w:rPr>
                <w:noProof w:val="0"/>
              </w:rPr>
              <w:t>4.3</w:t>
            </w:r>
          </w:p>
        </w:tc>
        <w:tc>
          <w:tcPr>
            <w:tcW w:w="1359" w:type="dxa"/>
            <w:vAlign w:val="center"/>
          </w:tcPr>
          <w:p w:rsidR="00D13393" w:rsidRPr="0022568F" w:rsidRDefault="00D13393" w:rsidP="00735CB3">
            <w:pPr>
              <w:pStyle w:val="TableText"/>
              <w:jc w:val="center"/>
              <w:rPr>
                <w:noProof w:val="0"/>
              </w:rPr>
            </w:pPr>
            <w:r w:rsidRPr="0022568F">
              <w:rPr>
                <w:noProof w:val="0"/>
              </w:rPr>
              <w:t>25,26</w:t>
            </w:r>
          </w:p>
        </w:tc>
        <w:tc>
          <w:tcPr>
            <w:tcW w:w="1222" w:type="dxa"/>
            <w:vAlign w:val="center"/>
          </w:tcPr>
          <w:p w:rsidR="00D13393" w:rsidRPr="0022568F" w:rsidRDefault="00D13393" w:rsidP="00735CB3">
            <w:pPr>
              <w:pStyle w:val="TableText"/>
              <w:jc w:val="center"/>
              <w:rPr>
                <w:noProof w:val="0"/>
              </w:rPr>
            </w:pPr>
            <w:r w:rsidRPr="0022568F">
              <w:rPr>
                <w:noProof w:val="0"/>
              </w:rPr>
              <w:t>14</w:t>
            </w:r>
          </w:p>
        </w:tc>
      </w:tr>
      <w:tr w:rsidR="00D13393" w:rsidRPr="0022568F" w:rsidTr="00735CB3">
        <w:tc>
          <w:tcPr>
            <w:tcW w:w="620" w:type="dxa"/>
          </w:tcPr>
          <w:p w:rsidR="00D13393" w:rsidRPr="0022568F" w:rsidRDefault="00D13393" w:rsidP="00E82162">
            <w:pPr>
              <w:pStyle w:val="TableText"/>
              <w:rPr>
                <w:noProof w:val="0"/>
              </w:rPr>
            </w:pPr>
            <w:r w:rsidRPr="0022568F">
              <w:rPr>
                <w:noProof w:val="0"/>
              </w:rPr>
              <w:t>4.4</w:t>
            </w:r>
          </w:p>
        </w:tc>
        <w:tc>
          <w:tcPr>
            <w:tcW w:w="4478" w:type="dxa"/>
            <w:gridSpan w:val="2"/>
          </w:tcPr>
          <w:p w:rsidR="00D13393" w:rsidRPr="0022568F" w:rsidRDefault="00D13393" w:rsidP="00E82162">
            <w:pPr>
              <w:pStyle w:val="TableText"/>
              <w:rPr>
                <w:noProof w:val="0"/>
              </w:rPr>
            </w:pPr>
            <w:r w:rsidRPr="0022568F">
              <w:rPr>
                <w:noProof w:val="0"/>
              </w:rPr>
              <w:t>Keep cellar tidy, clean and free from litter</w:t>
            </w:r>
          </w:p>
        </w:tc>
        <w:tc>
          <w:tcPr>
            <w:tcW w:w="1280" w:type="dxa"/>
            <w:vAlign w:val="center"/>
          </w:tcPr>
          <w:p w:rsidR="00D13393" w:rsidRPr="0022568F" w:rsidRDefault="00D13393" w:rsidP="00735CB3">
            <w:pPr>
              <w:pStyle w:val="TableText"/>
              <w:jc w:val="center"/>
              <w:rPr>
                <w:noProof w:val="0"/>
              </w:rPr>
            </w:pPr>
            <w:r w:rsidRPr="0022568F">
              <w:rPr>
                <w:noProof w:val="0"/>
              </w:rPr>
              <w:t>4.4</w:t>
            </w:r>
          </w:p>
        </w:tc>
        <w:tc>
          <w:tcPr>
            <w:tcW w:w="1359" w:type="dxa"/>
            <w:vAlign w:val="center"/>
          </w:tcPr>
          <w:p w:rsidR="00D13393" w:rsidRPr="0022568F" w:rsidRDefault="00D13393" w:rsidP="00735CB3">
            <w:pPr>
              <w:pStyle w:val="TableText"/>
              <w:jc w:val="center"/>
              <w:rPr>
                <w:noProof w:val="0"/>
              </w:rPr>
            </w:pPr>
            <w:r w:rsidRPr="0022568F">
              <w:rPr>
                <w:noProof w:val="0"/>
              </w:rPr>
              <w:t>27,28</w:t>
            </w:r>
          </w:p>
        </w:tc>
        <w:tc>
          <w:tcPr>
            <w:tcW w:w="1222" w:type="dxa"/>
            <w:vAlign w:val="center"/>
          </w:tcPr>
          <w:p w:rsidR="00D13393" w:rsidRPr="0022568F" w:rsidRDefault="00D13393" w:rsidP="00735CB3">
            <w:pPr>
              <w:pStyle w:val="TableText"/>
              <w:jc w:val="center"/>
              <w:rPr>
                <w:noProof w:val="0"/>
              </w:rPr>
            </w:pPr>
            <w:r w:rsidRPr="0022568F">
              <w:rPr>
                <w:noProof w:val="0"/>
              </w:rPr>
              <w:t>15</w:t>
            </w:r>
          </w:p>
        </w:tc>
      </w:tr>
      <w:tr w:rsidR="00D13393" w:rsidRPr="0022568F" w:rsidTr="00735CB3">
        <w:tc>
          <w:tcPr>
            <w:tcW w:w="620" w:type="dxa"/>
          </w:tcPr>
          <w:p w:rsidR="00D13393" w:rsidRPr="0022568F" w:rsidRDefault="00D13393" w:rsidP="00E82162">
            <w:pPr>
              <w:pStyle w:val="TableText"/>
              <w:rPr>
                <w:noProof w:val="0"/>
              </w:rPr>
            </w:pPr>
            <w:r w:rsidRPr="0022568F">
              <w:rPr>
                <w:noProof w:val="0"/>
              </w:rPr>
              <w:t>4.5</w:t>
            </w:r>
          </w:p>
        </w:tc>
        <w:tc>
          <w:tcPr>
            <w:tcW w:w="4478" w:type="dxa"/>
            <w:gridSpan w:val="2"/>
          </w:tcPr>
          <w:p w:rsidR="00D13393" w:rsidRPr="0022568F" w:rsidRDefault="00D13393" w:rsidP="00E82162">
            <w:pPr>
              <w:pStyle w:val="TableText"/>
              <w:rPr>
                <w:noProof w:val="0"/>
              </w:rPr>
            </w:pPr>
            <w:r w:rsidRPr="0022568F">
              <w:rPr>
                <w:noProof w:val="0"/>
              </w:rPr>
              <w:t>Monitor cellar temperature</w:t>
            </w:r>
          </w:p>
        </w:tc>
        <w:tc>
          <w:tcPr>
            <w:tcW w:w="1280" w:type="dxa"/>
            <w:vAlign w:val="center"/>
          </w:tcPr>
          <w:p w:rsidR="00D13393" w:rsidRPr="0022568F" w:rsidRDefault="00D13393" w:rsidP="00735CB3">
            <w:pPr>
              <w:pStyle w:val="TableText"/>
              <w:jc w:val="center"/>
              <w:rPr>
                <w:noProof w:val="0"/>
              </w:rPr>
            </w:pPr>
            <w:r w:rsidRPr="0022568F">
              <w:rPr>
                <w:noProof w:val="0"/>
              </w:rPr>
              <w:t>4.5</w:t>
            </w:r>
          </w:p>
        </w:tc>
        <w:tc>
          <w:tcPr>
            <w:tcW w:w="1359" w:type="dxa"/>
            <w:vAlign w:val="center"/>
          </w:tcPr>
          <w:p w:rsidR="00D13393" w:rsidRPr="0022568F" w:rsidRDefault="00D13393" w:rsidP="00735CB3">
            <w:pPr>
              <w:pStyle w:val="TableText"/>
              <w:jc w:val="center"/>
              <w:rPr>
                <w:noProof w:val="0"/>
              </w:rPr>
            </w:pPr>
            <w:r w:rsidRPr="0022568F">
              <w:rPr>
                <w:noProof w:val="0"/>
              </w:rPr>
              <w:t>29,30</w:t>
            </w:r>
          </w:p>
        </w:tc>
        <w:tc>
          <w:tcPr>
            <w:tcW w:w="1222" w:type="dxa"/>
            <w:vAlign w:val="center"/>
          </w:tcPr>
          <w:p w:rsidR="00D13393" w:rsidRPr="0022568F" w:rsidRDefault="00D13393" w:rsidP="00735CB3">
            <w:pPr>
              <w:pStyle w:val="TableText"/>
              <w:jc w:val="center"/>
              <w:rPr>
                <w:noProof w:val="0"/>
              </w:rPr>
            </w:pPr>
            <w:r w:rsidRPr="0022568F">
              <w:rPr>
                <w:noProof w:val="0"/>
              </w:rPr>
              <w:t>16</w:t>
            </w:r>
          </w:p>
        </w:tc>
      </w:tr>
    </w:tbl>
    <w:p w:rsidR="00F45814" w:rsidRPr="0022568F" w:rsidRDefault="00F45814" w:rsidP="00F45814">
      <w:pPr>
        <w:pStyle w:val="BodyCopy"/>
        <w:rPr>
          <w:noProof w:val="0"/>
        </w:rPr>
      </w:pPr>
    </w:p>
    <w:p w:rsidR="00F45814" w:rsidRPr="0022568F" w:rsidRDefault="00F45814" w:rsidP="00F45814">
      <w:pPr>
        <w:pStyle w:val="BodyCopy"/>
        <w:rPr>
          <w:noProof w:val="0"/>
        </w:rPr>
      </w:pPr>
    </w:p>
    <w:p w:rsidR="00F45814" w:rsidRPr="0022568F" w:rsidRDefault="00F45814" w:rsidP="00BB41F2">
      <w:pPr>
        <w:rPr>
          <w:rFonts w:ascii="Helvetica" w:hAnsi="Helvetica"/>
        </w:rPr>
        <w:sectPr w:rsidR="00F45814" w:rsidRPr="0022568F" w:rsidSect="00735CB3">
          <w:headerReference w:type="even" r:id="rId29"/>
          <w:headerReference w:type="default" r:id="rId30"/>
          <w:pgSz w:w="11906" w:h="16838" w:code="9"/>
          <w:pgMar w:top="1440" w:right="1440" w:bottom="1440" w:left="1701" w:header="709" w:footer="20" w:gutter="0"/>
          <w:cols w:space="708"/>
          <w:docGrid w:linePitch="360"/>
        </w:sectPr>
      </w:pPr>
    </w:p>
    <w:p w:rsidR="00EF0356" w:rsidRPr="0022568F" w:rsidRDefault="00EF0356" w:rsidP="00326643">
      <w:pPr>
        <w:pStyle w:val="Heading1"/>
      </w:pPr>
      <w:bookmarkStart w:id="22" w:name="_Toc294862959"/>
      <w:bookmarkStart w:id="23" w:name="_Toc378614703"/>
      <w:r w:rsidRPr="0022568F">
        <w:lastRenderedPageBreak/>
        <w:t>Glossary</w:t>
      </w:r>
      <w:bookmarkEnd w:id="22"/>
      <w:bookmarkEnd w:id="23"/>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735CB3" w:rsidRPr="0022568F" w:rsidTr="00735CB3">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735CB3" w:rsidRPr="0022568F" w:rsidRDefault="00735CB3" w:rsidP="00735CB3">
            <w:pPr>
              <w:pStyle w:val="TableHeading"/>
              <w:rPr>
                <w:noProof w:val="0"/>
              </w:rPr>
            </w:pPr>
            <w:r w:rsidRPr="0022568F">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735CB3" w:rsidRPr="0022568F" w:rsidRDefault="00735CB3" w:rsidP="00735CB3">
            <w:pPr>
              <w:pStyle w:val="TableHeading"/>
              <w:rPr>
                <w:noProof w:val="0"/>
              </w:rPr>
            </w:pPr>
            <w:r w:rsidRPr="0022568F">
              <w:rPr>
                <w:noProof w:val="0"/>
              </w:rPr>
              <w:t>Explanation</w:t>
            </w:r>
          </w:p>
        </w:tc>
      </w:tr>
      <w:tr w:rsidR="00735CB3" w:rsidRPr="0022568F" w:rsidTr="00735CB3">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35CB3" w:rsidRPr="0022568F" w:rsidRDefault="00735CB3" w:rsidP="00735CB3">
            <w:pPr>
              <w:suppressAutoHyphens/>
              <w:spacing w:before="120" w:after="120"/>
              <w:rPr>
                <w:rFonts w:ascii="Helvetica" w:eastAsia="Calibri" w:hAnsi="Helvetica" w:cs="Calibri"/>
                <w:b/>
                <w:lang w:eastAsia="ar-SA"/>
              </w:rPr>
            </w:pPr>
            <w:r w:rsidRPr="0022568F">
              <w:rPr>
                <w:rFonts w:ascii="Helvetica" w:eastAsia="Calibri" w:hAnsi="Helvetica" w:cs="Calibri"/>
                <w:b/>
                <w:lang w:eastAsia="ar-SA"/>
              </w:rPr>
              <w:t>Beer line</w:t>
            </w:r>
          </w:p>
        </w:tc>
        <w:tc>
          <w:tcPr>
            <w:tcW w:w="5245" w:type="dxa"/>
            <w:tcBorders>
              <w:top w:val="single" w:sz="4" w:space="0" w:color="auto"/>
              <w:left w:val="single" w:sz="4" w:space="0" w:color="auto"/>
              <w:bottom w:val="single" w:sz="4" w:space="0" w:color="auto"/>
              <w:right w:val="single" w:sz="4" w:space="0" w:color="auto"/>
            </w:tcBorders>
            <w:vAlign w:val="center"/>
          </w:tcPr>
          <w:p w:rsidR="00735CB3" w:rsidRPr="0022568F" w:rsidRDefault="00735CB3" w:rsidP="00735CB3">
            <w:pPr>
              <w:suppressAutoHyphens/>
              <w:spacing w:before="120" w:after="120"/>
              <w:rPr>
                <w:rFonts w:ascii="Helvetica" w:eastAsia="Calibri" w:hAnsi="Helvetica" w:cs="Calibri"/>
                <w:lang w:eastAsia="ar-SA"/>
              </w:rPr>
            </w:pPr>
            <w:r w:rsidRPr="0022568F">
              <w:rPr>
                <w:rFonts w:ascii="Helvetica" w:hAnsi="Helvetica" w:cs="Avenir-Light"/>
              </w:rPr>
              <w:t xml:space="preserve">Between coupler and faucet, beer travels through beer line selected to fit the needs of the specific </w:t>
            </w:r>
            <w:r w:rsidR="0022568F" w:rsidRPr="0022568F">
              <w:rPr>
                <w:rFonts w:ascii="Helvetica" w:hAnsi="Helvetica" w:cs="Avenir-Light"/>
              </w:rPr>
              <w:t>draft</w:t>
            </w:r>
            <w:r w:rsidRPr="0022568F">
              <w:rPr>
                <w:rFonts w:ascii="Helvetica" w:hAnsi="Helvetica" w:cs="Avenir-Light"/>
              </w:rPr>
              <w:t xml:space="preserve"> application</w:t>
            </w:r>
          </w:p>
        </w:tc>
      </w:tr>
      <w:tr w:rsidR="00735CB3" w:rsidRPr="0022568F" w:rsidTr="00735CB3">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35CB3" w:rsidRPr="0022568F" w:rsidRDefault="00735CB3" w:rsidP="00735CB3">
            <w:pPr>
              <w:suppressAutoHyphens/>
              <w:spacing w:before="120" w:after="120"/>
              <w:rPr>
                <w:rFonts w:ascii="Helvetica" w:eastAsia="Calibri" w:hAnsi="Helvetica" w:cs="Calibri"/>
                <w:b/>
                <w:lang w:eastAsia="ar-SA"/>
              </w:rPr>
            </w:pPr>
            <w:r w:rsidRPr="0022568F">
              <w:rPr>
                <w:rFonts w:ascii="Helvetica" w:eastAsia="Calibri" w:hAnsi="Helvetica" w:cs="Calibri"/>
                <w:b/>
                <w:lang w:eastAsia="ar-SA"/>
              </w:rPr>
              <w:t>Beer tap</w:t>
            </w:r>
          </w:p>
        </w:tc>
        <w:tc>
          <w:tcPr>
            <w:tcW w:w="5245" w:type="dxa"/>
            <w:tcBorders>
              <w:top w:val="single" w:sz="4" w:space="0" w:color="auto"/>
              <w:left w:val="single" w:sz="4" w:space="0" w:color="auto"/>
              <w:bottom w:val="single" w:sz="4" w:space="0" w:color="auto"/>
              <w:right w:val="single" w:sz="4" w:space="0" w:color="auto"/>
            </w:tcBorders>
            <w:vAlign w:val="center"/>
          </w:tcPr>
          <w:p w:rsidR="00735CB3" w:rsidRPr="0022568F" w:rsidRDefault="006004CF" w:rsidP="006004CF">
            <w:pPr>
              <w:suppressAutoHyphens/>
              <w:spacing w:before="120" w:after="120"/>
              <w:rPr>
                <w:rFonts w:ascii="Helvetica" w:eastAsia="Calibri" w:hAnsi="Helvetica" w:cs="Calibri"/>
                <w:lang w:eastAsia="ar-SA"/>
              </w:rPr>
            </w:pPr>
            <w:r w:rsidRPr="0022568F">
              <w:rPr>
                <w:rFonts w:ascii="Helvetica" w:eastAsia="Calibri" w:hAnsi="Helvetica" w:cs="Calibri"/>
                <w:lang w:eastAsia="ar-SA"/>
              </w:rPr>
              <w:t xml:space="preserve">On/off tap to </w:t>
            </w:r>
            <w:r w:rsidR="00735CB3" w:rsidRPr="0022568F">
              <w:rPr>
                <w:rFonts w:ascii="Helvetica" w:eastAsia="Calibri" w:hAnsi="Helvetica" w:cs="Calibri"/>
                <w:lang w:eastAsia="ar-SA"/>
              </w:rPr>
              <w:t>dispense</w:t>
            </w:r>
            <w:r w:rsidRPr="0022568F">
              <w:rPr>
                <w:rFonts w:ascii="Helvetica" w:eastAsia="Calibri" w:hAnsi="Helvetica" w:cs="Calibri"/>
                <w:lang w:eastAsia="ar-SA"/>
              </w:rPr>
              <w:t xml:space="preserve"> beer </w:t>
            </w:r>
            <w:r w:rsidR="00735CB3" w:rsidRPr="0022568F">
              <w:rPr>
                <w:rFonts w:ascii="Helvetica" w:eastAsia="Calibri" w:hAnsi="Helvetica" w:cs="Calibri"/>
                <w:lang w:eastAsia="ar-SA"/>
              </w:rPr>
              <w:t>into a glass</w:t>
            </w:r>
          </w:p>
        </w:tc>
      </w:tr>
      <w:tr w:rsidR="00735CB3" w:rsidRPr="0022568F" w:rsidTr="00735CB3">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35CB3" w:rsidRPr="0022568F" w:rsidRDefault="00735CB3" w:rsidP="00735CB3">
            <w:pPr>
              <w:suppressAutoHyphens/>
              <w:spacing w:before="120" w:after="120"/>
              <w:rPr>
                <w:rFonts w:ascii="Helvetica" w:eastAsia="Calibri" w:hAnsi="Helvetica" w:cs="Calibri"/>
                <w:b/>
                <w:lang w:eastAsia="ar-SA"/>
              </w:rPr>
            </w:pPr>
            <w:r w:rsidRPr="0022568F">
              <w:rPr>
                <w:rFonts w:ascii="Helvetica" w:eastAsia="Calibri" w:hAnsi="Helvetica" w:cs="Calibri"/>
                <w:b/>
                <w:lang w:eastAsia="ar-SA"/>
              </w:rPr>
              <w:t>Cellar</w:t>
            </w:r>
          </w:p>
        </w:tc>
        <w:tc>
          <w:tcPr>
            <w:tcW w:w="5245" w:type="dxa"/>
            <w:tcBorders>
              <w:top w:val="single" w:sz="4" w:space="0" w:color="auto"/>
              <w:left w:val="single" w:sz="4" w:space="0" w:color="auto"/>
              <w:bottom w:val="single" w:sz="4" w:space="0" w:color="auto"/>
              <w:right w:val="single" w:sz="4" w:space="0" w:color="auto"/>
            </w:tcBorders>
            <w:vAlign w:val="center"/>
          </w:tcPr>
          <w:p w:rsidR="00735CB3" w:rsidRPr="0022568F" w:rsidRDefault="00735CB3" w:rsidP="00735CB3">
            <w:pPr>
              <w:suppressAutoHyphens/>
              <w:spacing w:before="120" w:after="120"/>
              <w:rPr>
                <w:rFonts w:ascii="Helvetica" w:eastAsia="Calibri" w:hAnsi="Helvetica" w:cs="Calibri"/>
                <w:lang w:eastAsia="ar-SA"/>
              </w:rPr>
            </w:pPr>
            <w:r w:rsidRPr="0022568F">
              <w:rPr>
                <w:rFonts w:ascii="Helvetica" w:eastAsia="Calibri" w:hAnsi="Helvetica" w:cs="Calibri"/>
                <w:lang w:eastAsia="ar-SA"/>
              </w:rPr>
              <w:t>T</w:t>
            </w:r>
            <w:r w:rsidRPr="0022568F">
              <w:rPr>
                <w:rFonts w:ascii="Helvetica" w:eastAsia="Calibri" w:hAnsi="Helvetica"/>
                <w:lang w:eastAsia="ar-SA"/>
              </w:rPr>
              <w:t xml:space="preserve">he </w:t>
            </w:r>
            <w:r w:rsidR="00FB2FFF" w:rsidRPr="0022568F">
              <w:rPr>
                <w:rFonts w:ascii="Helvetica" w:eastAsia="Calibri" w:hAnsi="Helvetica"/>
                <w:lang w:eastAsia="ar-SA"/>
              </w:rPr>
              <w:t xml:space="preserve">main area designed to store </w:t>
            </w:r>
            <w:r w:rsidRPr="0022568F">
              <w:rPr>
                <w:rFonts w:ascii="Helvetica" w:eastAsia="Calibri" w:hAnsi="Helvetica"/>
                <w:lang w:eastAsia="ar-SA"/>
              </w:rPr>
              <w:t>alcohol that is to be served in a bar operation</w:t>
            </w:r>
          </w:p>
        </w:tc>
      </w:tr>
      <w:tr w:rsidR="00735CB3" w:rsidRPr="0022568F" w:rsidTr="00735CB3">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35CB3" w:rsidRPr="0022568F" w:rsidRDefault="00735CB3" w:rsidP="00735CB3">
            <w:pPr>
              <w:suppressAutoHyphens/>
              <w:spacing w:before="120" w:after="120"/>
              <w:rPr>
                <w:rFonts w:ascii="Helvetica" w:eastAsia="Calibri" w:hAnsi="Helvetica" w:cs="Calibri"/>
                <w:b/>
                <w:lang w:eastAsia="ar-SA"/>
              </w:rPr>
            </w:pPr>
            <w:r w:rsidRPr="0022568F">
              <w:rPr>
                <w:rFonts w:ascii="Helvetica" w:eastAsia="Calibri" w:hAnsi="Helvetica" w:cs="Calibri"/>
                <w:b/>
                <w:lang w:eastAsia="ar-SA"/>
              </w:rPr>
              <w:t>CO</w:t>
            </w:r>
            <w:r w:rsidRPr="0022568F">
              <w:rPr>
                <w:rFonts w:ascii="Helvetica" w:eastAsia="Calibri" w:hAnsi="Helvetica" w:cs="Calibri"/>
                <w:b/>
                <w:vertAlign w:val="subscript"/>
                <w:lang w:eastAsia="ar-SA"/>
              </w:rPr>
              <w:t>2</w:t>
            </w:r>
          </w:p>
        </w:tc>
        <w:tc>
          <w:tcPr>
            <w:tcW w:w="5245" w:type="dxa"/>
            <w:tcBorders>
              <w:top w:val="single" w:sz="4" w:space="0" w:color="auto"/>
              <w:left w:val="single" w:sz="4" w:space="0" w:color="auto"/>
              <w:bottom w:val="single" w:sz="4" w:space="0" w:color="auto"/>
              <w:right w:val="single" w:sz="4" w:space="0" w:color="auto"/>
            </w:tcBorders>
            <w:vAlign w:val="center"/>
          </w:tcPr>
          <w:p w:rsidR="00735CB3" w:rsidRPr="0022568F" w:rsidRDefault="00735CB3" w:rsidP="00735CB3">
            <w:pPr>
              <w:suppressAutoHyphens/>
              <w:spacing w:before="120" w:after="120"/>
              <w:rPr>
                <w:rFonts w:ascii="Helvetica" w:eastAsia="Calibri" w:hAnsi="Helvetica" w:cs="Calibri"/>
                <w:lang w:eastAsia="ar-SA"/>
              </w:rPr>
            </w:pPr>
            <w:r w:rsidRPr="0022568F">
              <w:rPr>
                <w:rFonts w:ascii="Helvetica" w:eastAsia="Calibri" w:hAnsi="Helvetica" w:cs="Arial"/>
                <w:lang w:eastAsia="ar-SA"/>
              </w:rPr>
              <w:t>Carbon Dioxide</w:t>
            </w:r>
          </w:p>
        </w:tc>
      </w:tr>
      <w:tr w:rsidR="00194C9C" w:rsidRPr="0022568F" w:rsidTr="00735CB3">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94C9C" w:rsidRPr="0022568F" w:rsidRDefault="00194C9C" w:rsidP="00735CB3">
            <w:pPr>
              <w:suppressAutoHyphens/>
              <w:spacing w:before="120" w:after="120"/>
              <w:rPr>
                <w:rFonts w:ascii="Helvetica" w:eastAsia="Calibri" w:hAnsi="Helvetica" w:cs="Calibri"/>
                <w:b/>
                <w:lang w:eastAsia="ar-SA"/>
              </w:rPr>
            </w:pPr>
            <w:r w:rsidRPr="00194C9C">
              <w:rPr>
                <w:rFonts w:ascii="Helvetica" w:eastAsia="Calibri" w:hAnsi="Helvetica" w:cs="Calibri"/>
                <w:b/>
                <w:lang w:eastAsia="ar-SA"/>
              </w:rPr>
              <w:t>°C</w:t>
            </w:r>
          </w:p>
        </w:tc>
        <w:tc>
          <w:tcPr>
            <w:tcW w:w="5245" w:type="dxa"/>
            <w:tcBorders>
              <w:top w:val="single" w:sz="4" w:space="0" w:color="auto"/>
              <w:left w:val="single" w:sz="4" w:space="0" w:color="auto"/>
              <w:bottom w:val="single" w:sz="4" w:space="0" w:color="auto"/>
              <w:right w:val="single" w:sz="4" w:space="0" w:color="auto"/>
            </w:tcBorders>
            <w:vAlign w:val="center"/>
          </w:tcPr>
          <w:p w:rsidR="00194C9C" w:rsidRPr="0022568F" w:rsidRDefault="00194C9C" w:rsidP="00735CB3">
            <w:pPr>
              <w:suppressAutoHyphens/>
              <w:spacing w:before="120" w:after="120"/>
              <w:rPr>
                <w:rFonts w:ascii="Helvetica" w:eastAsia="Calibri" w:hAnsi="Helvetica" w:cs="Arial"/>
                <w:lang w:eastAsia="ar-SA"/>
              </w:rPr>
            </w:pPr>
            <w:r>
              <w:rPr>
                <w:rFonts w:ascii="Helvetica" w:eastAsia="Calibri" w:hAnsi="Helvetica" w:cs="Arial"/>
                <w:lang w:eastAsia="ar-SA"/>
              </w:rPr>
              <w:t>Degree Celsius</w:t>
            </w:r>
          </w:p>
        </w:tc>
      </w:tr>
      <w:tr w:rsidR="00735CB3" w:rsidRPr="0022568F" w:rsidTr="00735CB3">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35CB3" w:rsidRPr="0022568F" w:rsidRDefault="00735CB3" w:rsidP="00735CB3">
            <w:pPr>
              <w:suppressAutoHyphens/>
              <w:spacing w:before="120" w:after="120"/>
              <w:rPr>
                <w:rFonts w:ascii="Helvetica" w:eastAsia="Calibri" w:hAnsi="Helvetica" w:cs="Calibri"/>
                <w:b/>
                <w:lang w:eastAsia="ar-SA"/>
              </w:rPr>
            </w:pPr>
            <w:r w:rsidRPr="0022568F">
              <w:rPr>
                <w:rFonts w:ascii="Helvetica" w:eastAsia="Calibri" w:hAnsi="Helvetica" w:cs="Calibri"/>
                <w:b/>
                <w:lang w:eastAsia="ar-SA"/>
              </w:rPr>
              <w:t>Dispense</w:t>
            </w:r>
          </w:p>
        </w:tc>
        <w:tc>
          <w:tcPr>
            <w:tcW w:w="5245" w:type="dxa"/>
            <w:tcBorders>
              <w:top w:val="single" w:sz="4" w:space="0" w:color="auto"/>
              <w:left w:val="single" w:sz="4" w:space="0" w:color="auto"/>
              <w:bottom w:val="single" w:sz="4" w:space="0" w:color="auto"/>
              <w:right w:val="single" w:sz="4" w:space="0" w:color="auto"/>
            </w:tcBorders>
            <w:vAlign w:val="center"/>
          </w:tcPr>
          <w:p w:rsidR="00735CB3" w:rsidRPr="0022568F" w:rsidRDefault="00735CB3" w:rsidP="00735CB3">
            <w:pPr>
              <w:suppressAutoHyphens/>
              <w:spacing w:before="120" w:after="120"/>
              <w:rPr>
                <w:rFonts w:ascii="Helvetica" w:eastAsia="Calibri" w:hAnsi="Helvetica" w:cs="Calibri"/>
                <w:lang w:eastAsia="ar-SA"/>
              </w:rPr>
            </w:pPr>
            <w:r w:rsidRPr="0022568F">
              <w:rPr>
                <w:rFonts w:ascii="Helvetica" w:eastAsia="Calibri" w:hAnsi="Helvetica" w:cs="Calibri"/>
                <w:lang w:eastAsia="ar-SA"/>
              </w:rPr>
              <w:t>To pour beverage</w:t>
            </w:r>
          </w:p>
        </w:tc>
      </w:tr>
      <w:tr w:rsidR="00735CB3" w:rsidRPr="0022568F" w:rsidTr="00735CB3">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35CB3" w:rsidRPr="0022568F" w:rsidRDefault="00735CB3" w:rsidP="00735CB3">
            <w:pPr>
              <w:autoSpaceDE w:val="0"/>
              <w:autoSpaceDN w:val="0"/>
              <w:adjustRightInd w:val="0"/>
              <w:spacing w:before="120" w:after="120"/>
              <w:rPr>
                <w:rFonts w:ascii="Helvetica" w:hAnsi="Helvetica" w:cs="Impact"/>
                <w:b/>
              </w:rPr>
            </w:pPr>
            <w:r w:rsidRPr="0022568F">
              <w:rPr>
                <w:rFonts w:ascii="Helvetica" w:hAnsi="Helvetica" w:cs="Impact"/>
                <w:b/>
              </w:rPr>
              <w:t>Faucet</w:t>
            </w:r>
          </w:p>
        </w:tc>
        <w:tc>
          <w:tcPr>
            <w:tcW w:w="5245" w:type="dxa"/>
            <w:tcBorders>
              <w:top w:val="single" w:sz="4" w:space="0" w:color="auto"/>
              <w:left w:val="single" w:sz="4" w:space="0" w:color="auto"/>
              <w:bottom w:val="single" w:sz="4" w:space="0" w:color="auto"/>
              <w:right w:val="single" w:sz="4" w:space="0" w:color="auto"/>
            </w:tcBorders>
            <w:vAlign w:val="center"/>
          </w:tcPr>
          <w:p w:rsidR="00735CB3" w:rsidRPr="0022568F" w:rsidRDefault="006004CF" w:rsidP="00735CB3">
            <w:pPr>
              <w:suppressAutoHyphens/>
              <w:spacing w:before="120" w:after="120"/>
              <w:rPr>
                <w:rFonts w:ascii="Helvetica" w:eastAsia="Calibri" w:hAnsi="Helvetica" w:cs="Calibri"/>
                <w:lang w:eastAsia="ar-SA"/>
              </w:rPr>
            </w:pPr>
            <w:r w:rsidRPr="0022568F">
              <w:rPr>
                <w:rFonts w:ascii="Helvetica" w:hAnsi="Helvetica" w:cs="Avenir-Light"/>
              </w:rPr>
              <w:t>Tap</w:t>
            </w:r>
            <w:r w:rsidR="00CB1E51" w:rsidRPr="0022568F">
              <w:rPr>
                <w:rFonts w:ascii="Helvetica" w:hAnsi="Helvetica" w:cs="Avenir-Light"/>
              </w:rPr>
              <w:t xml:space="preserve"> used to</w:t>
            </w:r>
            <w:r w:rsidR="00735CB3" w:rsidRPr="0022568F">
              <w:rPr>
                <w:rFonts w:ascii="Helvetica" w:hAnsi="Helvetica" w:cs="Avenir-Light"/>
              </w:rPr>
              <w:t xml:space="preserve"> dispense beer to the glass</w:t>
            </w:r>
          </w:p>
        </w:tc>
      </w:tr>
      <w:tr w:rsidR="00735CB3" w:rsidRPr="0022568F" w:rsidTr="00735CB3">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35CB3" w:rsidRPr="0022568F" w:rsidRDefault="00735CB3" w:rsidP="00735CB3">
            <w:pPr>
              <w:autoSpaceDE w:val="0"/>
              <w:autoSpaceDN w:val="0"/>
              <w:adjustRightInd w:val="0"/>
              <w:spacing w:before="120" w:after="120"/>
              <w:rPr>
                <w:rFonts w:ascii="Helvetica" w:hAnsi="Helvetica" w:cs="Impact"/>
                <w:b/>
              </w:rPr>
            </w:pPr>
            <w:r w:rsidRPr="0022568F">
              <w:rPr>
                <w:rFonts w:ascii="Helvetica" w:hAnsi="Helvetica" w:cs="Impact"/>
                <w:b/>
              </w:rPr>
              <w:t>Gas Source</w:t>
            </w:r>
          </w:p>
        </w:tc>
        <w:tc>
          <w:tcPr>
            <w:tcW w:w="5245" w:type="dxa"/>
            <w:tcBorders>
              <w:top w:val="single" w:sz="4" w:space="0" w:color="auto"/>
              <w:left w:val="single" w:sz="4" w:space="0" w:color="auto"/>
              <w:bottom w:val="single" w:sz="4" w:space="0" w:color="auto"/>
              <w:right w:val="single" w:sz="4" w:space="0" w:color="auto"/>
            </w:tcBorders>
            <w:vAlign w:val="center"/>
          </w:tcPr>
          <w:p w:rsidR="00735CB3" w:rsidRPr="0022568F" w:rsidRDefault="006004CF" w:rsidP="00735CB3">
            <w:pPr>
              <w:suppressAutoHyphens/>
              <w:spacing w:before="120" w:after="120"/>
              <w:rPr>
                <w:rFonts w:ascii="Helvetica" w:eastAsia="Calibri" w:hAnsi="Helvetica" w:cs="Calibri"/>
                <w:lang w:eastAsia="ar-SA"/>
              </w:rPr>
            </w:pPr>
            <w:r w:rsidRPr="0022568F">
              <w:rPr>
                <w:rFonts w:ascii="Helvetica" w:hAnsi="Helvetica" w:cs="Avenir-Light"/>
              </w:rPr>
              <w:t>G</w:t>
            </w:r>
            <w:r w:rsidR="00735CB3" w:rsidRPr="0022568F">
              <w:rPr>
                <w:rFonts w:ascii="Helvetica" w:hAnsi="Helvetica" w:cs="Avenir-Light"/>
              </w:rPr>
              <w:t xml:space="preserve">as </w:t>
            </w:r>
            <w:r w:rsidRPr="0022568F">
              <w:rPr>
                <w:rFonts w:ascii="Helvetica" w:hAnsi="Helvetica" w:cs="Avenir-Light"/>
              </w:rPr>
              <w:t xml:space="preserve">used to supply </w:t>
            </w:r>
            <w:r w:rsidR="00735CB3" w:rsidRPr="0022568F">
              <w:rPr>
                <w:rFonts w:ascii="Helvetica" w:hAnsi="Helvetica" w:cs="Avenir-Light"/>
              </w:rPr>
              <w:t>pressure to push beer from the keg to the faucet</w:t>
            </w:r>
          </w:p>
        </w:tc>
      </w:tr>
      <w:tr w:rsidR="00735CB3" w:rsidRPr="0022568F" w:rsidTr="00735CB3">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35CB3" w:rsidRPr="0022568F" w:rsidRDefault="00735CB3" w:rsidP="00735CB3">
            <w:pPr>
              <w:suppressAutoHyphens/>
              <w:spacing w:before="120" w:after="120"/>
              <w:rPr>
                <w:rFonts w:ascii="Helvetica" w:eastAsia="Calibri" w:hAnsi="Helvetica" w:cs="Calibri"/>
                <w:b/>
                <w:lang w:eastAsia="ar-SA"/>
              </w:rPr>
            </w:pPr>
            <w:r w:rsidRPr="0022568F">
              <w:rPr>
                <w:rFonts w:ascii="Helvetica" w:eastAsia="Calibri" w:hAnsi="Helvetica" w:cs="Calibri"/>
                <w:b/>
                <w:lang w:eastAsia="ar-SA"/>
              </w:rPr>
              <w:t>Keg</w:t>
            </w:r>
          </w:p>
        </w:tc>
        <w:tc>
          <w:tcPr>
            <w:tcW w:w="5245" w:type="dxa"/>
            <w:tcBorders>
              <w:top w:val="single" w:sz="4" w:space="0" w:color="auto"/>
              <w:left w:val="single" w:sz="4" w:space="0" w:color="auto"/>
              <w:bottom w:val="single" w:sz="4" w:space="0" w:color="auto"/>
              <w:right w:val="single" w:sz="4" w:space="0" w:color="auto"/>
            </w:tcBorders>
            <w:vAlign w:val="center"/>
          </w:tcPr>
          <w:p w:rsidR="00735CB3" w:rsidRPr="0022568F" w:rsidRDefault="006004CF" w:rsidP="006004CF">
            <w:pPr>
              <w:shd w:val="clear" w:color="auto" w:fill="FFFFFF"/>
              <w:spacing w:before="120" w:after="120"/>
              <w:rPr>
                <w:rFonts w:ascii="Helvetica" w:hAnsi="Helvetica" w:cs="Arial"/>
              </w:rPr>
            </w:pPr>
            <w:r w:rsidRPr="0022568F">
              <w:rPr>
                <w:rFonts w:ascii="Helvetica" w:hAnsi="Helvetica" w:cs="Arial"/>
              </w:rPr>
              <w:t>A</w:t>
            </w:r>
            <w:r w:rsidR="00735CB3" w:rsidRPr="0022568F">
              <w:rPr>
                <w:rFonts w:ascii="Helvetica" w:hAnsi="Helvetica" w:cs="Arial"/>
              </w:rPr>
              <w:t xml:space="preserve"> cask or barrel, usually holding </w:t>
            </w:r>
            <w:r w:rsidRPr="0022568F">
              <w:rPr>
                <w:rFonts w:ascii="Helvetica" w:hAnsi="Helvetica" w:cs="Arial"/>
              </w:rPr>
              <w:t>from 20 to 50</w:t>
            </w:r>
            <w:r w:rsidR="00735CB3" w:rsidRPr="0022568F">
              <w:rPr>
                <w:rFonts w:ascii="Helvetica" w:hAnsi="Helvetica" w:cs="Arial"/>
              </w:rPr>
              <w:t xml:space="preserve"> litres</w:t>
            </w:r>
          </w:p>
        </w:tc>
      </w:tr>
      <w:tr w:rsidR="00735CB3" w:rsidRPr="0022568F" w:rsidTr="00735CB3">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35CB3" w:rsidRPr="0022568F" w:rsidRDefault="00735CB3" w:rsidP="00735CB3">
            <w:pPr>
              <w:autoSpaceDE w:val="0"/>
              <w:autoSpaceDN w:val="0"/>
              <w:adjustRightInd w:val="0"/>
              <w:spacing w:before="120" w:after="120"/>
              <w:rPr>
                <w:rFonts w:ascii="Helvetica" w:hAnsi="Helvetica" w:cs="Impact"/>
                <w:b/>
              </w:rPr>
            </w:pPr>
            <w:r w:rsidRPr="0022568F">
              <w:rPr>
                <w:rFonts w:ascii="Helvetica" w:hAnsi="Helvetica" w:cs="Impact"/>
                <w:b/>
              </w:rPr>
              <w:t>Regulator</w:t>
            </w:r>
          </w:p>
        </w:tc>
        <w:tc>
          <w:tcPr>
            <w:tcW w:w="5245" w:type="dxa"/>
            <w:tcBorders>
              <w:top w:val="single" w:sz="4" w:space="0" w:color="auto"/>
              <w:left w:val="single" w:sz="4" w:space="0" w:color="auto"/>
              <w:bottom w:val="single" w:sz="4" w:space="0" w:color="auto"/>
              <w:right w:val="single" w:sz="4" w:space="0" w:color="auto"/>
            </w:tcBorders>
            <w:vAlign w:val="center"/>
          </w:tcPr>
          <w:p w:rsidR="00735CB3" w:rsidRPr="0022568F" w:rsidRDefault="00735CB3" w:rsidP="00735CB3">
            <w:pPr>
              <w:suppressAutoHyphens/>
              <w:spacing w:before="120" w:after="120"/>
              <w:rPr>
                <w:rFonts w:ascii="Helvetica" w:eastAsia="Calibri" w:hAnsi="Helvetica" w:cs="Calibri"/>
                <w:lang w:eastAsia="ar-SA"/>
              </w:rPr>
            </w:pPr>
            <w:r w:rsidRPr="0022568F">
              <w:rPr>
                <w:rFonts w:ascii="Helvetica" w:hAnsi="Helvetica" w:cs="Avenir-Light"/>
              </w:rPr>
              <w:t>A regulator adjusts and controls the flow of gas from any source</w:t>
            </w:r>
          </w:p>
        </w:tc>
      </w:tr>
      <w:tr w:rsidR="00735CB3" w:rsidRPr="0022568F" w:rsidTr="00735CB3">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35CB3" w:rsidRPr="0022568F" w:rsidRDefault="00735CB3" w:rsidP="00735CB3">
            <w:pPr>
              <w:suppressAutoHyphens/>
              <w:spacing w:before="120" w:after="120"/>
              <w:rPr>
                <w:rFonts w:ascii="Helvetica" w:eastAsia="Calibri" w:hAnsi="Helvetica" w:cs="Calibri"/>
                <w:b/>
                <w:lang w:eastAsia="ar-SA"/>
              </w:rPr>
            </w:pPr>
            <w:r w:rsidRPr="0022568F">
              <w:rPr>
                <w:rFonts w:ascii="Helvetica" w:eastAsia="Calibri" w:hAnsi="Helvetica" w:cs="Calibri"/>
                <w:b/>
                <w:lang w:eastAsia="ar-SA"/>
              </w:rPr>
              <w:t>Sanitise</w:t>
            </w:r>
          </w:p>
        </w:tc>
        <w:tc>
          <w:tcPr>
            <w:tcW w:w="5245" w:type="dxa"/>
            <w:tcBorders>
              <w:top w:val="single" w:sz="4" w:space="0" w:color="auto"/>
              <w:left w:val="single" w:sz="4" w:space="0" w:color="auto"/>
              <w:bottom w:val="single" w:sz="4" w:space="0" w:color="auto"/>
              <w:right w:val="single" w:sz="4" w:space="0" w:color="auto"/>
            </w:tcBorders>
            <w:vAlign w:val="center"/>
          </w:tcPr>
          <w:p w:rsidR="00735CB3" w:rsidRPr="0022568F" w:rsidRDefault="006004CF" w:rsidP="00735CB3">
            <w:pPr>
              <w:suppressAutoHyphens/>
              <w:spacing w:before="120" w:after="120"/>
              <w:rPr>
                <w:rFonts w:ascii="Helvetica" w:eastAsia="Calibri" w:hAnsi="Helvetica" w:cs="Calibri"/>
                <w:lang w:eastAsia="ar-SA"/>
              </w:rPr>
            </w:pPr>
            <w:r w:rsidRPr="0022568F">
              <w:rPr>
                <w:rFonts w:ascii="Helvetica" w:eastAsia="Calibri" w:hAnsi="Helvetica" w:cs="Calibri"/>
                <w:lang w:eastAsia="ar-SA"/>
              </w:rPr>
              <w:t>Use of heat and or chemical to kill bacteria</w:t>
            </w:r>
            <w:r w:rsidR="006E19A9" w:rsidRPr="0022568F">
              <w:rPr>
                <w:rFonts w:ascii="Helvetica" w:eastAsia="Calibri" w:hAnsi="Helvetica" w:cs="Calibri"/>
                <w:lang w:eastAsia="ar-SA"/>
              </w:rPr>
              <w:t>, fungi and viruses</w:t>
            </w:r>
          </w:p>
        </w:tc>
      </w:tr>
      <w:tr w:rsidR="00735CB3" w:rsidRPr="0022568F" w:rsidTr="00735CB3">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35CB3" w:rsidRPr="0022568F" w:rsidRDefault="00735CB3" w:rsidP="00735CB3">
            <w:pPr>
              <w:suppressAutoHyphens/>
              <w:spacing w:before="120" w:after="120"/>
              <w:rPr>
                <w:rFonts w:ascii="Helvetica" w:eastAsia="Calibri" w:hAnsi="Helvetica" w:cs="Arial"/>
                <w:b/>
                <w:lang w:eastAsia="ar-SA"/>
              </w:rPr>
            </w:pPr>
            <w:r w:rsidRPr="0022568F">
              <w:rPr>
                <w:rFonts w:ascii="Helvetica" w:eastAsia="Calibri" w:hAnsi="Helvetica" w:cs="Arial"/>
                <w:b/>
                <w:lang w:eastAsia="ar-SA"/>
              </w:rPr>
              <w:t>Soda</w:t>
            </w:r>
          </w:p>
        </w:tc>
        <w:tc>
          <w:tcPr>
            <w:tcW w:w="5245" w:type="dxa"/>
            <w:tcBorders>
              <w:top w:val="single" w:sz="4" w:space="0" w:color="auto"/>
              <w:left w:val="single" w:sz="4" w:space="0" w:color="auto"/>
              <w:bottom w:val="single" w:sz="4" w:space="0" w:color="auto"/>
              <w:right w:val="single" w:sz="4" w:space="0" w:color="auto"/>
            </w:tcBorders>
            <w:vAlign w:val="center"/>
          </w:tcPr>
          <w:p w:rsidR="00735CB3" w:rsidRPr="0022568F" w:rsidRDefault="00735CB3" w:rsidP="00735CB3">
            <w:pPr>
              <w:suppressAutoHyphens/>
              <w:spacing w:before="120" w:after="120"/>
              <w:rPr>
                <w:rFonts w:ascii="Helvetica" w:eastAsia="Calibri" w:hAnsi="Helvetica" w:cs="Calibri"/>
                <w:lang w:eastAsia="ar-SA"/>
              </w:rPr>
            </w:pPr>
            <w:r w:rsidRPr="0022568F">
              <w:rPr>
                <w:rFonts w:ascii="Helvetica" w:eastAsia="Calibri" w:hAnsi="Helvetica" w:cs="Calibri"/>
                <w:lang w:eastAsia="ar-SA"/>
              </w:rPr>
              <w:t>Carbonated non-alcoholic beverage</w:t>
            </w:r>
          </w:p>
        </w:tc>
      </w:tr>
      <w:tr w:rsidR="00735CB3" w:rsidRPr="0022568F" w:rsidTr="00735CB3">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35CB3" w:rsidRPr="0022568F" w:rsidRDefault="00735CB3" w:rsidP="00735CB3">
            <w:pPr>
              <w:suppressAutoHyphens/>
              <w:spacing w:before="120" w:after="120"/>
              <w:rPr>
                <w:rFonts w:ascii="Helvetica" w:eastAsia="Calibri" w:hAnsi="Helvetica" w:cs="Calibri"/>
                <w:b/>
                <w:lang w:eastAsia="ar-SA"/>
              </w:rPr>
            </w:pPr>
            <w:r w:rsidRPr="0022568F">
              <w:rPr>
                <w:rFonts w:ascii="Helvetica" w:eastAsia="Calibri" w:hAnsi="Helvetica" w:cs="Arial"/>
                <w:b/>
                <w:lang w:eastAsia="ar-SA"/>
              </w:rPr>
              <w:t>Syrup</w:t>
            </w:r>
          </w:p>
        </w:tc>
        <w:tc>
          <w:tcPr>
            <w:tcW w:w="5245" w:type="dxa"/>
            <w:tcBorders>
              <w:top w:val="single" w:sz="4" w:space="0" w:color="auto"/>
              <w:left w:val="single" w:sz="4" w:space="0" w:color="auto"/>
              <w:bottom w:val="single" w:sz="4" w:space="0" w:color="auto"/>
              <w:right w:val="single" w:sz="4" w:space="0" w:color="auto"/>
            </w:tcBorders>
            <w:vAlign w:val="center"/>
          </w:tcPr>
          <w:p w:rsidR="00735CB3" w:rsidRPr="0022568F" w:rsidRDefault="00735CB3" w:rsidP="00735CB3">
            <w:pPr>
              <w:suppressAutoHyphens/>
              <w:spacing w:before="120" w:after="120"/>
              <w:rPr>
                <w:rFonts w:ascii="Helvetica" w:eastAsia="Calibri" w:hAnsi="Helvetica" w:cs="Calibri"/>
                <w:lang w:eastAsia="ar-SA"/>
              </w:rPr>
            </w:pPr>
            <w:r w:rsidRPr="0022568F">
              <w:rPr>
                <w:rFonts w:ascii="Helvetica" w:eastAsia="Calibri" w:hAnsi="Helvetica" w:cs="Calibri"/>
                <w:lang w:eastAsia="ar-SA"/>
              </w:rPr>
              <w:t xml:space="preserve">A concentrated beverage </w:t>
            </w:r>
            <w:r w:rsidR="00CB1E51" w:rsidRPr="0022568F">
              <w:rPr>
                <w:rFonts w:ascii="Helvetica" w:eastAsia="Calibri" w:hAnsi="Helvetica" w:cs="Calibri"/>
                <w:lang w:eastAsia="ar-SA"/>
              </w:rPr>
              <w:t xml:space="preserve">flavouring </w:t>
            </w:r>
            <w:r w:rsidRPr="0022568F">
              <w:rPr>
                <w:rFonts w:ascii="Helvetica" w:eastAsia="Calibri" w:hAnsi="Helvetica" w:cs="Calibri"/>
                <w:lang w:eastAsia="ar-SA"/>
              </w:rPr>
              <w:t>agent</w:t>
            </w:r>
          </w:p>
        </w:tc>
      </w:tr>
      <w:tr w:rsidR="00735CB3" w:rsidRPr="0022568F" w:rsidTr="00735CB3">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35CB3" w:rsidRPr="0022568F" w:rsidRDefault="00735CB3" w:rsidP="00735CB3">
            <w:pPr>
              <w:autoSpaceDE w:val="0"/>
              <w:autoSpaceDN w:val="0"/>
              <w:adjustRightInd w:val="0"/>
              <w:spacing w:before="120" w:after="120"/>
              <w:rPr>
                <w:rFonts w:ascii="Helvetica" w:hAnsi="Helvetica" w:cs="Impact"/>
                <w:b/>
              </w:rPr>
            </w:pPr>
            <w:r w:rsidRPr="0022568F">
              <w:rPr>
                <w:rFonts w:ascii="Helvetica" w:hAnsi="Helvetica" w:cs="Impact"/>
                <w:b/>
              </w:rPr>
              <w:t>Tail Pieces and Connectors</w:t>
            </w:r>
          </w:p>
        </w:tc>
        <w:tc>
          <w:tcPr>
            <w:tcW w:w="5245" w:type="dxa"/>
            <w:tcBorders>
              <w:top w:val="single" w:sz="4" w:space="0" w:color="auto"/>
              <w:left w:val="single" w:sz="4" w:space="0" w:color="auto"/>
              <w:bottom w:val="single" w:sz="4" w:space="0" w:color="auto"/>
              <w:right w:val="single" w:sz="4" w:space="0" w:color="auto"/>
            </w:tcBorders>
            <w:vAlign w:val="center"/>
          </w:tcPr>
          <w:p w:rsidR="00735CB3" w:rsidRPr="0022568F" w:rsidRDefault="00735CB3" w:rsidP="00735CB3">
            <w:pPr>
              <w:suppressAutoHyphens/>
              <w:spacing w:before="120" w:after="120"/>
              <w:rPr>
                <w:rFonts w:ascii="Helvetica" w:eastAsia="Calibri" w:hAnsi="Helvetica" w:cs="Calibri"/>
                <w:lang w:eastAsia="ar-SA"/>
              </w:rPr>
            </w:pPr>
            <w:r w:rsidRPr="0022568F">
              <w:rPr>
                <w:rFonts w:ascii="Helvetica" w:hAnsi="Helvetica" w:cs="Avenir-Light"/>
              </w:rPr>
              <w:t>Tail pieces connect couplers, wall bracket, shanks or any other piece of equipment to vinyl tubing or other types of beer line</w:t>
            </w:r>
          </w:p>
        </w:tc>
      </w:tr>
      <w:tr w:rsidR="00735CB3" w:rsidRPr="0022568F" w:rsidTr="00735CB3">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35CB3" w:rsidRPr="0022568F" w:rsidRDefault="00735CB3" w:rsidP="00735CB3">
            <w:pPr>
              <w:suppressAutoHyphens/>
              <w:spacing w:before="120" w:after="120"/>
              <w:rPr>
                <w:rFonts w:ascii="Helvetica" w:eastAsia="Calibri" w:hAnsi="Helvetica" w:cs="Calibri"/>
                <w:b/>
                <w:lang w:eastAsia="ar-SA"/>
              </w:rPr>
            </w:pPr>
            <w:r w:rsidRPr="0022568F">
              <w:rPr>
                <w:rFonts w:ascii="Helvetica" w:eastAsia="Calibri" w:hAnsi="Helvetica" w:cs="Arial"/>
                <w:b/>
                <w:bCs/>
                <w:lang w:eastAsia="ar-SA"/>
              </w:rPr>
              <w:t>Thermostat</w:t>
            </w:r>
          </w:p>
        </w:tc>
        <w:tc>
          <w:tcPr>
            <w:tcW w:w="5245" w:type="dxa"/>
            <w:tcBorders>
              <w:top w:val="single" w:sz="4" w:space="0" w:color="auto"/>
              <w:left w:val="single" w:sz="4" w:space="0" w:color="auto"/>
              <w:bottom w:val="single" w:sz="4" w:space="0" w:color="auto"/>
              <w:right w:val="single" w:sz="4" w:space="0" w:color="auto"/>
            </w:tcBorders>
            <w:vAlign w:val="center"/>
          </w:tcPr>
          <w:p w:rsidR="00735CB3" w:rsidRPr="0022568F" w:rsidRDefault="00735CB3" w:rsidP="006E19A9">
            <w:pPr>
              <w:suppressAutoHyphens/>
              <w:spacing w:before="120" w:after="120"/>
              <w:rPr>
                <w:rFonts w:ascii="Helvetica" w:eastAsia="Calibri" w:hAnsi="Helvetica" w:cs="Calibri"/>
                <w:lang w:eastAsia="ar-SA"/>
              </w:rPr>
            </w:pPr>
            <w:r w:rsidRPr="0022568F">
              <w:rPr>
                <w:rFonts w:ascii="Helvetica" w:eastAsia="Calibri" w:hAnsi="Helvetica" w:cs="Calibri"/>
                <w:lang w:eastAsia="ar-SA"/>
              </w:rPr>
              <w:t xml:space="preserve">Tool </w:t>
            </w:r>
            <w:r w:rsidR="006E19A9" w:rsidRPr="0022568F">
              <w:rPr>
                <w:rFonts w:ascii="Helvetica" w:eastAsia="Calibri" w:hAnsi="Helvetica" w:cs="Calibri"/>
                <w:lang w:eastAsia="ar-SA"/>
              </w:rPr>
              <w:t xml:space="preserve">which </w:t>
            </w:r>
            <w:r w:rsidRPr="0022568F">
              <w:rPr>
                <w:rFonts w:ascii="Helvetica" w:eastAsia="Calibri" w:hAnsi="Helvetica" w:cs="Calibri"/>
                <w:lang w:eastAsia="ar-SA"/>
              </w:rPr>
              <w:t>measure</w:t>
            </w:r>
            <w:r w:rsidR="006E19A9" w:rsidRPr="0022568F">
              <w:rPr>
                <w:rFonts w:ascii="Helvetica" w:eastAsia="Calibri" w:hAnsi="Helvetica" w:cs="Calibri"/>
                <w:lang w:eastAsia="ar-SA"/>
              </w:rPr>
              <w:t>s</w:t>
            </w:r>
            <w:r w:rsidRPr="0022568F">
              <w:rPr>
                <w:rFonts w:ascii="Helvetica" w:eastAsia="Calibri" w:hAnsi="Helvetica" w:cs="Calibri"/>
                <w:lang w:eastAsia="ar-SA"/>
              </w:rPr>
              <w:t xml:space="preserve"> temperature</w:t>
            </w:r>
            <w:r w:rsidR="006E19A9" w:rsidRPr="0022568F">
              <w:rPr>
                <w:rFonts w:ascii="Helvetica" w:eastAsia="Calibri" w:hAnsi="Helvetica" w:cs="Calibri"/>
                <w:lang w:eastAsia="ar-SA"/>
              </w:rPr>
              <w:t xml:space="preserve"> to open or close a valve</w:t>
            </w:r>
          </w:p>
        </w:tc>
      </w:tr>
    </w:tbl>
    <w:p w:rsidR="00D555D7" w:rsidRPr="0022568F" w:rsidRDefault="00D555D7">
      <w:pPr>
        <w:rPr>
          <w:rFonts w:ascii="Helvetica" w:eastAsia="Calibri" w:hAnsi="Helvetica" w:cs="Calibri"/>
          <w:szCs w:val="16"/>
          <w:lang w:eastAsia="ar-SA"/>
        </w:rPr>
      </w:pPr>
      <w:r w:rsidRPr="0022568F">
        <w:rPr>
          <w:rFonts w:ascii="Helvetica" w:hAnsi="Helvetica"/>
        </w:rPr>
        <w:br w:type="page"/>
      </w:r>
    </w:p>
    <w:p w:rsidR="00D555D7" w:rsidRPr="0022568F" w:rsidRDefault="00D555D7">
      <w:pPr>
        <w:rPr>
          <w:rFonts w:ascii="Helvetica" w:eastAsia="Calibri" w:hAnsi="Helvetica" w:cs="Calibri"/>
          <w:szCs w:val="16"/>
          <w:lang w:eastAsia="ar-SA"/>
        </w:rPr>
      </w:pPr>
    </w:p>
    <w:p w:rsidR="00EF0356" w:rsidRPr="0022568F" w:rsidRDefault="00EF0356" w:rsidP="00EF0356">
      <w:pPr>
        <w:pStyle w:val="BodyCopy"/>
        <w:rPr>
          <w:noProof w:val="0"/>
        </w:rPr>
        <w:sectPr w:rsidR="00EF0356" w:rsidRPr="0022568F" w:rsidSect="00735CB3">
          <w:headerReference w:type="even" r:id="rId31"/>
          <w:headerReference w:type="default" r:id="rId32"/>
          <w:pgSz w:w="11906" w:h="16838" w:code="9"/>
          <w:pgMar w:top="1440" w:right="1440" w:bottom="1440" w:left="1701" w:header="709" w:footer="20" w:gutter="0"/>
          <w:cols w:space="708"/>
          <w:docGrid w:linePitch="360"/>
        </w:sectPr>
      </w:pPr>
    </w:p>
    <w:p w:rsidR="00EF0356" w:rsidRPr="0022568F" w:rsidRDefault="00EF0356" w:rsidP="00326643">
      <w:pPr>
        <w:pStyle w:val="Heading1"/>
      </w:pPr>
      <w:bookmarkStart w:id="24" w:name="_Toc294862960"/>
      <w:bookmarkStart w:id="25" w:name="_Toc378614704"/>
      <w:r w:rsidRPr="0022568F">
        <w:lastRenderedPageBreak/>
        <w:t>Element 1:</w:t>
      </w:r>
      <w:bookmarkEnd w:id="24"/>
      <w:r w:rsidR="00F45D9C" w:rsidRPr="0022568F">
        <w:br/>
      </w:r>
      <w:fldSimple w:instr=" REF  Element1  \* MERGEFORMAT ">
        <w:sdt>
          <w:sdtPr>
            <w:alias w:val="Element 1"/>
            <w:tag w:val="Element 1"/>
            <w:id w:val="27053673"/>
            <w:lock w:val="sdtLocked"/>
            <w:placeholder>
              <w:docPart w:val="B451ACEA4B4D4320A197311B5E37B1C6"/>
            </w:placeholder>
          </w:sdtPr>
          <w:sdtContent>
            <w:r w:rsidR="002A0DE3" w:rsidRPr="0022568F">
              <w:t>Operate and maintain bulk dispensing systems</w:t>
            </w:r>
          </w:sdtContent>
        </w:sdt>
        <w:bookmarkEnd w:id="25"/>
      </w:fldSimple>
    </w:p>
    <w:p w:rsidR="00EF0356" w:rsidRPr="0022568F" w:rsidRDefault="00EF0356" w:rsidP="00EF0356">
      <w:pPr>
        <w:pStyle w:val="Heading2"/>
      </w:pPr>
      <w:r w:rsidRPr="0022568F">
        <w:t>1.1</w:t>
      </w:r>
      <w:r w:rsidRPr="0022568F">
        <w:tab/>
      </w:r>
      <w:fldSimple w:instr=" REF  Criteria11  \* MERGEFORMAT ">
        <w:sdt>
          <w:sdtPr>
            <w:alias w:val="Criteria 1.1"/>
            <w:tag w:val="Insert Criteria 1.1"/>
            <w:id w:val="27053674"/>
            <w:lock w:val="sdtLocked"/>
            <w:placeholder>
              <w:docPart w:val="E50A457A01F3451288AE20C0E77446BC"/>
            </w:placeholder>
          </w:sdtPr>
          <w:sdtContent>
            <w:r w:rsidR="002A0DE3" w:rsidRPr="0022568F">
              <w:t>Operate bulk dispensing systems in accordance with manufacturer's instructions and safety requirements</w:t>
            </w:r>
          </w:sdtContent>
        </w:sdt>
      </w:fldSimple>
    </w:p>
    <w:p w:rsidR="00A937E4" w:rsidRPr="0022568F" w:rsidRDefault="00EF0356" w:rsidP="004F0AC3">
      <w:pPr>
        <w:pStyle w:val="Heading3"/>
        <w:spacing w:before="160" w:after="160"/>
      </w:pPr>
      <w:r w:rsidRPr="0022568F">
        <w:t>Introduction</w:t>
      </w:r>
    </w:p>
    <w:p w:rsidR="00A937E4" w:rsidRPr="0022568F" w:rsidRDefault="004F0AC3" w:rsidP="003C5A06">
      <w:pPr>
        <w:pStyle w:val="BodyCopy"/>
        <w:rPr>
          <w:noProof w:val="0"/>
        </w:rPr>
      </w:pPr>
      <w:r w:rsidRPr="0022568F">
        <w:rPr>
          <w:lang w:eastAsia="en-AU"/>
        </w:rPr>
        <w:drawing>
          <wp:anchor distT="0" distB="0" distL="114300" distR="114300" simplePos="0" relativeHeight="251729920" behindDoc="0" locked="0" layoutInCell="1" allowOverlap="1">
            <wp:simplePos x="0" y="0"/>
            <wp:positionH relativeFrom="column">
              <wp:posOffset>3710940</wp:posOffset>
            </wp:positionH>
            <wp:positionV relativeFrom="paragraph">
              <wp:posOffset>622300</wp:posOffset>
            </wp:positionV>
            <wp:extent cx="1966595" cy="1299845"/>
            <wp:effectExtent l="19050" t="0" r="0" b="0"/>
            <wp:wrapSquare wrapText="bothSides"/>
            <wp:docPr id="5" name="Picture 4" descr="MP900444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003[1].JPG"/>
                    <pic:cNvPicPr/>
                  </pic:nvPicPr>
                  <pic:blipFill>
                    <a:blip r:embed="rId33" cstate="print"/>
                    <a:stretch>
                      <a:fillRect/>
                    </a:stretch>
                  </pic:blipFill>
                  <pic:spPr>
                    <a:xfrm>
                      <a:off x="0" y="0"/>
                      <a:ext cx="1966595" cy="1299845"/>
                    </a:xfrm>
                    <a:prstGeom prst="rect">
                      <a:avLst/>
                    </a:prstGeom>
                  </pic:spPr>
                </pic:pic>
              </a:graphicData>
            </a:graphic>
          </wp:anchor>
        </w:drawing>
      </w:r>
      <w:r w:rsidR="00332E2E" w:rsidRPr="0022568F">
        <w:rPr>
          <w:noProof w:val="0"/>
        </w:rPr>
        <w:t>A</w:t>
      </w:r>
      <w:r w:rsidR="008869D0" w:rsidRPr="0022568F">
        <w:rPr>
          <w:noProof w:val="0"/>
        </w:rPr>
        <w:t>ll beverage estab</w:t>
      </w:r>
      <w:r w:rsidR="00A937E4" w:rsidRPr="0022568F">
        <w:rPr>
          <w:noProof w:val="0"/>
        </w:rPr>
        <w:t xml:space="preserve">lishments will serve a range of beverage items to customers. Whilst </w:t>
      </w:r>
      <w:r w:rsidR="00536B2E" w:rsidRPr="0022568F">
        <w:rPr>
          <w:noProof w:val="0"/>
        </w:rPr>
        <w:t>the names and brands of beverage items may differ to suit the needs of the establishment, the most common types of beverages will be served in all establishments.</w:t>
      </w:r>
      <w:r w:rsidR="00A937E4" w:rsidRPr="0022568F">
        <w:rPr>
          <w:noProof w:val="0"/>
        </w:rPr>
        <w:t xml:space="preserve"> </w:t>
      </w:r>
    </w:p>
    <w:p w:rsidR="0072223F" w:rsidRPr="0022568F" w:rsidRDefault="0072223F" w:rsidP="003C5A06">
      <w:pPr>
        <w:pStyle w:val="BodyCopy"/>
        <w:rPr>
          <w:noProof w:val="0"/>
        </w:rPr>
      </w:pPr>
      <w:r w:rsidRPr="0022568F">
        <w:rPr>
          <w:noProof w:val="0"/>
        </w:rPr>
        <w:t>Many bars, especially those who operate high volume sales will have cellar operations to help facilitate their operations.</w:t>
      </w:r>
    </w:p>
    <w:p w:rsidR="00332E2E" w:rsidRPr="0022568F" w:rsidRDefault="00332E2E" w:rsidP="003C5A06">
      <w:pPr>
        <w:pStyle w:val="BodyCopy"/>
        <w:rPr>
          <w:noProof w:val="0"/>
        </w:rPr>
      </w:pPr>
      <w:r w:rsidRPr="0022568F">
        <w:rPr>
          <w:noProof w:val="0"/>
        </w:rPr>
        <w:t>Most food and beverage establishments deal with large volumes of trade each and every day.</w:t>
      </w:r>
    </w:p>
    <w:p w:rsidR="00332E2E" w:rsidRPr="0022568F" w:rsidRDefault="00332E2E" w:rsidP="003C5A06">
      <w:pPr>
        <w:pStyle w:val="BodyCopy"/>
        <w:rPr>
          <w:noProof w:val="0"/>
        </w:rPr>
      </w:pPr>
      <w:r w:rsidRPr="0022568F">
        <w:rPr>
          <w:noProof w:val="0"/>
        </w:rPr>
        <w:t>It is essential that any bar operation is able to prepare and serve beverages:</w:t>
      </w:r>
    </w:p>
    <w:p w:rsidR="00332E2E" w:rsidRPr="0022568F" w:rsidRDefault="00332E2E" w:rsidP="003C5A06">
      <w:pPr>
        <w:pStyle w:val="Bullet1"/>
      </w:pPr>
      <w:r w:rsidRPr="0022568F">
        <w:t xml:space="preserve">In a desired state </w:t>
      </w:r>
    </w:p>
    <w:p w:rsidR="00332E2E" w:rsidRPr="0022568F" w:rsidRDefault="00332E2E" w:rsidP="003C5A06">
      <w:pPr>
        <w:pStyle w:val="Bullet1"/>
      </w:pPr>
      <w:r w:rsidRPr="0022568F">
        <w:t>Consistently</w:t>
      </w:r>
    </w:p>
    <w:p w:rsidR="00332E2E" w:rsidRPr="0022568F" w:rsidRDefault="00332E2E" w:rsidP="003C5A06">
      <w:pPr>
        <w:pStyle w:val="Bullet1"/>
      </w:pPr>
      <w:r w:rsidRPr="0022568F">
        <w:t>In a timely manner</w:t>
      </w:r>
    </w:p>
    <w:p w:rsidR="00332E2E" w:rsidRPr="0022568F" w:rsidRDefault="00332E2E" w:rsidP="003C5A06">
      <w:pPr>
        <w:pStyle w:val="Bullet1"/>
        <w:spacing w:after="240"/>
      </w:pPr>
      <w:r w:rsidRPr="0022568F">
        <w:t>To maximise profits</w:t>
      </w:r>
      <w:r w:rsidR="00735CB3" w:rsidRPr="0022568F">
        <w:t>.</w:t>
      </w:r>
    </w:p>
    <w:p w:rsidR="008869D0" w:rsidRPr="0022568F" w:rsidRDefault="008869D0" w:rsidP="00735CB3">
      <w:pPr>
        <w:pStyle w:val="BodyCopy"/>
        <w:rPr>
          <w:noProof w:val="0"/>
        </w:rPr>
      </w:pPr>
      <w:r w:rsidRPr="0022568F">
        <w:rPr>
          <w:noProof w:val="0"/>
        </w:rPr>
        <w:t>This section will focus on what equipment is commonly found in a cellar operation and the role of the cellar operator in ensuring this area is run efficiently.</w:t>
      </w:r>
    </w:p>
    <w:p w:rsidR="00822DDD" w:rsidRPr="0022568F" w:rsidRDefault="00822DDD" w:rsidP="004F0AC3">
      <w:pPr>
        <w:pStyle w:val="Heading3"/>
        <w:spacing w:before="160" w:after="160"/>
      </w:pPr>
      <w:r w:rsidRPr="0022568F">
        <w:t>Cellar area</w:t>
      </w:r>
    </w:p>
    <w:p w:rsidR="00822DDD" w:rsidRPr="0022568F" w:rsidRDefault="00822DDD" w:rsidP="00822DDD">
      <w:pPr>
        <w:autoSpaceDE w:val="0"/>
        <w:autoSpaceDN w:val="0"/>
        <w:adjustRightInd w:val="0"/>
        <w:spacing w:before="80" w:after="120" w:line="240" w:lineRule="auto"/>
        <w:rPr>
          <w:rFonts w:ascii="Helvetica" w:hAnsi="Helvetica" w:cs="Times New Roman"/>
          <w:color w:val="000000"/>
        </w:rPr>
      </w:pPr>
      <w:r w:rsidRPr="0022568F">
        <w:rPr>
          <w:rFonts w:ascii="Helvetica" w:hAnsi="Helvetica" w:cs="Times New Roman"/>
          <w:color w:val="000000"/>
        </w:rPr>
        <w:t xml:space="preserve">This is the main area designed to store all alcohol </w:t>
      </w:r>
      <w:r w:rsidR="00CB1E51" w:rsidRPr="0022568F">
        <w:rPr>
          <w:rFonts w:ascii="Helvetica" w:hAnsi="Helvetica" w:cs="Times New Roman"/>
          <w:color w:val="000000"/>
        </w:rPr>
        <w:t xml:space="preserve">and associated products </w:t>
      </w:r>
      <w:r w:rsidRPr="0022568F">
        <w:rPr>
          <w:rFonts w:ascii="Helvetica" w:hAnsi="Helvetica" w:cs="Times New Roman"/>
          <w:color w:val="000000"/>
        </w:rPr>
        <w:t xml:space="preserve">that </w:t>
      </w:r>
      <w:r w:rsidR="00CB1E51" w:rsidRPr="0022568F">
        <w:rPr>
          <w:rFonts w:ascii="Helvetica" w:hAnsi="Helvetica" w:cs="Times New Roman"/>
          <w:color w:val="000000"/>
        </w:rPr>
        <w:t>are</w:t>
      </w:r>
      <w:r w:rsidRPr="0022568F">
        <w:rPr>
          <w:rFonts w:ascii="Helvetica" w:hAnsi="Helvetica" w:cs="Times New Roman"/>
          <w:color w:val="000000"/>
        </w:rPr>
        <w:t xml:space="preserve"> to be served in a bar operation.</w:t>
      </w:r>
    </w:p>
    <w:p w:rsidR="00822DDD" w:rsidRPr="0022568F" w:rsidRDefault="00822DDD" w:rsidP="00822DDD">
      <w:pPr>
        <w:autoSpaceDE w:val="0"/>
        <w:autoSpaceDN w:val="0"/>
        <w:adjustRightInd w:val="0"/>
        <w:spacing w:before="80" w:after="120" w:line="240" w:lineRule="auto"/>
        <w:rPr>
          <w:rFonts w:ascii="Helvetica" w:hAnsi="Helvetica" w:cs="Times New Roman"/>
          <w:color w:val="000000"/>
        </w:rPr>
      </w:pPr>
      <w:r w:rsidRPr="0022568F">
        <w:rPr>
          <w:rFonts w:ascii="Helvetica" w:hAnsi="Helvetica" w:cs="Times New Roman"/>
          <w:color w:val="000000"/>
        </w:rPr>
        <w:t xml:space="preserve">This includes, but </w:t>
      </w:r>
      <w:r w:rsidR="00CB1E51" w:rsidRPr="0022568F">
        <w:rPr>
          <w:rFonts w:ascii="Helvetica" w:hAnsi="Helvetica" w:cs="Times New Roman"/>
          <w:color w:val="000000"/>
        </w:rPr>
        <w:t xml:space="preserve">is </w:t>
      </w:r>
      <w:r w:rsidRPr="0022568F">
        <w:rPr>
          <w:rFonts w:ascii="Helvetica" w:hAnsi="Helvetica" w:cs="Times New Roman"/>
          <w:color w:val="000000"/>
        </w:rPr>
        <w:t>not limited to:</w:t>
      </w:r>
    </w:p>
    <w:p w:rsidR="00822DDD" w:rsidRPr="0022568F" w:rsidRDefault="00822DDD" w:rsidP="00735CB3">
      <w:pPr>
        <w:pStyle w:val="Bullet1"/>
      </w:pPr>
      <w:r w:rsidRPr="0022568F">
        <w:t>Wine casks, bottles and bulk boxes</w:t>
      </w:r>
    </w:p>
    <w:p w:rsidR="00822DDD" w:rsidRPr="0022568F" w:rsidRDefault="00822DDD" w:rsidP="00735CB3">
      <w:pPr>
        <w:pStyle w:val="Bullet1"/>
      </w:pPr>
      <w:r w:rsidRPr="0022568F">
        <w:t>Beer kegs, bottles, cans and cartons</w:t>
      </w:r>
    </w:p>
    <w:p w:rsidR="00822DDD" w:rsidRPr="0022568F" w:rsidRDefault="00822DDD" w:rsidP="00735CB3">
      <w:pPr>
        <w:pStyle w:val="Bullet1"/>
      </w:pPr>
      <w:r w:rsidRPr="0022568F">
        <w:t>Spirit bottles and bulk containers</w:t>
      </w:r>
      <w:r w:rsidR="00332E2E" w:rsidRPr="0022568F">
        <w:rPr>
          <w:rFonts w:cs="Arial"/>
        </w:rPr>
        <w:t xml:space="preserve"> </w:t>
      </w:r>
    </w:p>
    <w:p w:rsidR="00822DDD" w:rsidRPr="0022568F" w:rsidRDefault="00822DDD" w:rsidP="00735CB3">
      <w:pPr>
        <w:pStyle w:val="Bullet1"/>
      </w:pPr>
      <w:r w:rsidRPr="0022568F">
        <w:t>Soft drink bottles, cans and bulk boxes</w:t>
      </w:r>
    </w:p>
    <w:p w:rsidR="00822DDD" w:rsidRPr="0022568F" w:rsidRDefault="00822DDD" w:rsidP="00735CB3">
      <w:pPr>
        <w:pStyle w:val="Bullet1"/>
      </w:pPr>
      <w:r w:rsidRPr="0022568F">
        <w:t>Juices</w:t>
      </w:r>
      <w:r w:rsidR="00CB1E51" w:rsidRPr="0022568F">
        <w:t>, milk, cream</w:t>
      </w:r>
    </w:p>
    <w:p w:rsidR="00822DDD" w:rsidRPr="0022568F" w:rsidRDefault="00822DDD" w:rsidP="00735CB3">
      <w:pPr>
        <w:pStyle w:val="Bullet1"/>
      </w:pPr>
      <w:r w:rsidRPr="0022568F">
        <w:t>Snacks</w:t>
      </w:r>
      <w:r w:rsidR="003C5A06" w:rsidRPr="0022568F">
        <w:t>.</w:t>
      </w:r>
    </w:p>
    <w:p w:rsidR="003413E6" w:rsidRPr="0022568F" w:rsidRDefault="003413E6" w:rsidP="003413E6">
      <w:pPr>
        <w:pStyle w:val="Heading3"/>
      </w:pPr>
      <w:r w:rsidRPr="0022568F">
        <w:lastRenderedPageBreak/>
        <w:t>Bulk dispensing systems</w:t>
      </w:r>
    </w:p>
    <w:p w:rsidR="003413E6" w:rsidRPr="0022568F" w:rsidRDefault="003413E6" w:rsidP="003C5A06">
      <w:pPr>
        <w:pStyle w:val="BodyCopy"/>
        <w:rPr>
          <w:noProof w:val="0"/>
        </w:rPr>
      </w:pPr>
      <w:r w:rsidRPr="0022568F">
        <w:rPr>
          <w:noProof w:val="0"/>
        </w:rPr>
        <w:t>One of the main components of a cellar operation is the use of bulk dispensing systems.</w:t>
      </w:r>
    </w:p>
    <w:p w:rsidR="003413E6" w:rsidRPr="0022568F" w:rsidRDefault="003413E6" w:rsidP="003C5A06">
      <w:pPr>
        <w:pStyle w:val="BodyCopy"/>
        <w:rPr>
          <w:noProof w:val="0"/>
        </w:rPr>
      </w:pPr>
      <w:r w:rsidRPr="0022568F">
        <w:rPr>
          <w:noProof w:val="0"/>
        </w:rPr>
        <w:t xml:space="preserve">In order to be able to serve large volumes of beverages in an appropriate time, most establishments will use bulk dispensing systems. </w:t>
      </w:r>
    </w:p>
    <w:p w:rsidR="003413E6" w:rsidRPr="0022568F" w:rsidRDefault="003413E6" w:rsidP="003C5A06">
      <w:pPr>
        <w:pStyle w:val="BodyCopyBold"/>
        <w:rPr>
          <w:noProof w:val="0"/>
        </w:rPr>
      </w:pPr>
      <w:r w:rsidRPr="0022568F">
        <w:rPr>
          <w:noProof w:val="0"/>
        </w:rPr>
        <w:t>Benefits of bulk dispensing systems</w:t>
      </w:r>
    </w:p>
    <w:p w:rsidR="003413E6" w:rsidRPr="0022568F" w:rsidRDefault="003413E6" w:rsidP="00735CB3">
      <w:pPr>
        <w:pStyle w:val="Bullet1"/>
      </w:pPr>
      <w:r w:rsidRPr="0022568F">
        <w:t>Provides accurate and</w:t>
      </w:r>
      <w:r w:rsidR="004F0AC3" w:rsidRPr="0022568F">
        <w:t xml:space="preserve"> consistent drink portion sizes</w:t>
      </w:r>
    </w:p>
    <w:p w:rsidR="003413E6" w:rsidRPr="0022568F" w:rsidRDefault="003413E6" w:rsidP="00735CB3">
      <w:pPr>
        <w:pStyle w:val="Bullet1"/>
      </w:pPr>
      <w:r w:rsidRPr="0022568F">
        <w:t>Improves speed of beverage dispensing</w:t>
      </w:r>
    </w:p>
    <w:p w:rsidR="003413E6" w:rsidRPr="0022568F" w:rsidRDefault="003413E6" w:rsidP="00735CB3">
      <w:pPr>
        <w:pStyle w:val="Bullet1"/>
      </w:pPr>
      <w:r w:rsidRPr="0022568F">
        <w:t>Increases volume of sales</w:t>
      </w:r>
    </w:p>
    <w:p w:rsidR="003413E6" w:rsidRPr="0022568F" w:rsidRDefault="003413E6" w:rsidP="00735CB3">
      <w:pPr>
        <w:pStyle w:val="Bullet1"/>
      </w:pPr>
      <w:r w:rsidRPr="0022568F">
        <w:t>Improves efficiency for staff</w:t>
      </w:r>
    </w:p>
    <w:p w:rsidR="003413E6" w:rsidRPr="0022568F" w:rsidRDefault="003413E6" w:rsidP="00735CB3">
      <w:pPr>
        <w:pStyle w:val="Bullet1"/>
      </w:pPr>
      <w:r w:rsidRPr="0022568F">
        <w:t>Reduces waiting time for customers</w:t>
      </w:r>
    </w:p>
    <w:p w:rsidR="003413E6" w:rsidRPr="0022568F" w:rsidRDefault="003413E6" w:rsidP="004F0AC3">
      <w:pPr>
        <w:pStyle w:val="Bullet1"/>
        <w:spacing w:after="240"/>
      </w:pPr>
      <w:r w:rsidRPr="0022568F">
        <w:t>Provides a clear record of drinks poured by station, shift and staff member</w:t>
      </w:r>
      <w:r w:rsidR="003C5A06" w:rsidRPr="0022568F">
        <w:t>.</w:t>
      </w:r>
    </w:p>
    <w:p w:rsidR="003413E6" w:rsidRPr="0022568F" w:rsidRDefault="0022568F" w:rsidP="003C5A06">
      <w:pPr>
        <w:pStyle w:val="BodyCopyBold"/>
        <w:rPr>
          <w:noProof w:val="0"/>
        </w:rPr>
      </w:pPr>
      <w:r w:rsidRPr="0022568F">
        <w:rPr>
          <w:lang w:eastAsia="en-AU"/>
        </w:rPr>
        <w:drawing>
          <wp:anchor distT="0" distB="0" distL="114300" distR="114300" simplePos="0" relativeHeight="251730944" behindDoc="0" locked="0" layoutInCell="1" allowOverlap="1">
            <wp:simplePos x="0" y="0"/>
            <wp:positionH relativeFrom="column">
              <wp:posOffset>4819650</wp:posOffset>
            </wp:positionH>
            <wp:positionV relativeFrom="paragraph">
              <wp:posOffset>182880</wp:posOffset>
            </wp:positionV>
            <wp:extent cx="914400" cy="1531620"/>
            <wp:effectExtent l="19050" t="0" r="0" b="0"/>
            <wp:wrapSquare wrapText="bothSides"/>
            <wp:docPr id="10" name="Picture 10" descr="http://ts4.mm.bing.net/th?id=H.4765447629636387&amp;pid=15.1&amp;H=160&amp;W=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ts4.mm.bing.net/th?id=H.4765447629636387&amp;pid=15.1&amp;H=160&amp;W=96">
                      <a:hlinkClick r:id="rId34"/>
                    </pic:cNvPr>
                    <pic:cNvPicPr>
                      <a:picLocks noChangeAspect="1" noChangeArrowheads="1"/>
                    </pic:cNvPicPr>
                  </pic:nvPicPr>
                  <pic:blipFill>
                    <a:blip r:embed="rId35" cstate="print"/>
                    <a:srcRect/>
                    <a:stretch>
                      <a:fillRect/>
                    </a:stretch>
                  </pic:blipFill>
                  <pic:spPr bwMode="auto">
                    <a:xfrm>
                      <a:off x="0" y="0"/>
                      <a:ext cx="914400" cy="1531620"/>
                    </a:xfrm>
                    <a:prstGeom prst="rect">
                      <a:avLst/>
                    </a:prstGeom>
                    <a:noFill/>
                    <a:ln w="9525">
                      <a:noFill/>
                      <a:miter lim="800000"/>
                      <a:headEnd/>
                      <a:tailEnd/>
                    </a:ln>
                  </pic:spPr>
                </pic:pic>
              </a:graphicData>
            </a:graphic>
          </wp:anchor>
        </w:drawing>
      </w:r>
      <w:r w:rsidR="003413E6" w:rsidRPr="0022568F">
        <w:rPr>
          <w:noProof w:val="0"/>
        </w:rPr>
        <w:t xml:space="preserve">Types of bulk dispensing systems </w:t>
      </w:r>
    </w:p>
    <w:p w:rsidR="003413E6" w:rsidRPr="0022568F" w:rsidRDefault="003413E6" w:rsidP="004F0AC3">
      <w:pPr>
        <w:pStyle w:val="BodyCopy"/>
        <w:rPr>
          <w:noProof w:val="0"/>
        </w:rPr>
      </w:pPr>
      <w:r w:rsidRPr="0022568F">
        <w:rPr>
          <w:noProof w:val="0"/>
        </w:rPr>
        <w:t>These may include:</w:t>
      </w:r>
    </w:p>
    <w:p w:rsidR="003413E6" w:rsidRPr="0022568F" w:rsidRDefault="003413E6" w:rsidP="00735CB3">
      <w:pPr>
        <w:pStyle w:val="Bullet1"/>
      </w:pPr>
      <w:r w:rsidRPr="0022568F">
        <w:t>Beer</w:t>
      </w:r>
    </w:p>
    <w:p w:rsidR="003413E6" w:rsidRPr="0022568F" w:rsidRDefault="003413E6" w:rsidP="00735CB3">
      <w:pPr>
        <w:pStyle w:val="Bullet1"/>
      </w:pPr>
      <w:r w:rsidRPr="0022568F">
        <w:t>Spirits</w:t>
      </w:r>
    </w:p>
    <w:p w:rsidR="003413E6" w:rsidRPr="0022568F" w:rsidRDefault="003413E6" w:rsidP="00735CB3">
      <w:pPr>
        <w:pStyle w:val="Bullet1"/>
      </w:pPr>
      <w:r w:rsidRPr="0022568F">
        <w:t>Wine</w:t>
      </w:r>
    </w:p>
    <w:p w:rsidR="003413E6" w:rsidRPr="0022568F" w:rsidRDefault="00CB1E51" w:rsidP="00735CB3">
      <w:pPr>
        <w:pStyle w:val="Bullet1"/>
      </w:pPr>
      <w:r w:rsidRPr="0022568F">
        <w:t>Post-mix</w:t>
      </w:r>
    </w:p>
    <w:p w:rsidR="003413E6" w:rsidRPr="0022568F" w:rsidRDefault="003413E6" w:rsidP="00822DDD">
      <w:pPr>
        <w:autoSpaceDE w:val="0"/>
        <w:autoSpaceDN w:val="0"/>
        <w:adjustRightInd w:val="0"/>
        <w:spacing w:before="240" w:after="240" w:line="240" w:lineRule="auto"/>
        <w:rPr>
          <w:rFonts w:ascii="Helvetica" w:hAnsi="Helvetica" w:cs="Times New Roman"/>
          <w:color w:val="0000FF"/>
          <w:sz w:val="28"/>
          <w:szCs w:val="28"/>
        </w:rPr>
      </w:pPr>
      <w:r w:rsidRPr="0022568F">
        <w:rPr>
          <w:rFonts w:ascii="Helvetica" w:hAnsi="Helvetica" w:cs="Times New Roman"/>
          <w:b/>
          <w:color w:val="0000FF"/>
          <w:sz w:val="28"/>
          <w:szCs w:val="28"/>
        </w:rPr>
        <w:t>Beer system</w:t>
      </w:r>
    </w:p>
    <w:p w:rsidR="003413E6" w:rsidRPr="0022568F" w:rsidRDefault="00587BB5" w:rsidP="004F0AC3">
      <w:pPr>
        <w:pStyle w:val="BodyCopy"/>
        <w:rPr>
          <w:noProof w:val="0"/>
        </w:rPr>
      </w:pPr>
      <w:r w:rsidRPr="0022568F">
        <w:rPr>
          <w:rFonts w:cs="Times New Roman"/>
          <w:noProof w:val="0"/>
          <w:color w:val="000000"/>
        </w:rPr>
        <w:t>Keg beer is the most common bulk beer dispensing system.</w:t>
      </w:r>
      <w:r w:rsidR="003413E6" w:rsidRPr="0022568F">
        <w:rPr>
          <w:rFonts w:cs="Times New Roman"/>
          <w:noProof w:val="0"/>
          <w:color w:val="000000"/>
        </w:rPr>
        <w:t xml:space="preserve"> </w:t>
      </w:r>
      <w:r w:rsidR="003413E6" w:rsidRPr="0022568F">
        <w:rPr>
          <w:bCs/>
          <w:noProof w:val="0"/>
        </w:rPr>
        <w:t>Keg beer</w:t>
      </w:r>
      <w:r w:rsidR="003413E6" w:rsidRPr="0022568F">
        <w:rPr>
          <w:noProof w:val="0"/>
        </w:rPr>
        <w:t xml:space="preserve"> is a term for beer which is served from a pressurised keg.</w:t>
      </w:r>
    </w:p>
    <w:p w:rsidR="003413E6" w:rsidRPr="0022568F" w:rsidRDefault="004F0AC3" w:rsidP="004F0AC3">
      <w:pPr>
        <w:pStyle w:val="BodyCopy"/>
        <w:rPr>
          <w:noProof w:val="0"/>
        </w:rPr>
      </w:pPr>
      <w:r w:rsidRPr="0022568F">
        <w:rPr>
          <w:lang w:eastAsia="en-AU"/>
        </w:rPr>
        <w:drawing>
          <wp:anchor distT="0" distB="0" distL="114300" distR="114300" simplePos="0" relativeHeight="251728896" behindDoc="0" locked="0" layoutInCell="1" allowOverlap="1">
            <wp:simplePos x="0" y="0"/>
            <wp:positionH relativeFrom="column">
              <wp:posOffset>-19050</wp:posOffset>
            </wp:positionH>
            <wp:positionV relativeFrom="paragraph">
              <wp:posOffset>78740</wp:posOffset>
            </wp:positionV>
            <wp:extent cx="990600" cy="1514475"/>
            <wp:effectExtent l="19050" t="0" r="0" b="0"/>
            <wp:wrapSquare wrapText="bothSides"/>
            <wp:docPr id="4" name="Picture 7" descr="http://ts4.mm.bing.net/th?id=H.4738050039808987&amp;pid=15.1&amp;H=160&amp;W=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ts4.mm.bing.net/th?id=H.4738050039808987&amp;pid=15.1&amp;H=160&amp;W=105">
                      <a:hlinkClick r:id="rId36"/>
                    </pic:cNvPr>
                    <pic:cNvPicPr>
                      <a:picLocks noChangeAspect="1" noChangeArrowheads="1"/>
                    </pic:cNvPicPr>
                  </pic:nvPicPr>
                  <pic:blipFill>
                    <a:blip r:embed="rId37" cstate="print"/>
                    <a:srcRect/>
                    <a:stretch>
                      <a:fillRect/>
                    </a:stretch>
                  </pic:blipFill>
                  <pic:spPr bwMode="auto">
                    <a:xfrm>
                      <a:off x="0" y="0"/>
                      <a:ext cx="990600" cy="1514475"/>
                    </a:xfrm>
                    <a:prstGeom prst="rect">
                      <a:avLst/>
                    </a:prstGeom>
                    <a:noFill/>
                    <a:ln w="9525">
                      <a:noFill/>
                      <a:miter lim="800000"/>
                      <a:headEnd/>
                      <a:tailEnd/>
                    </a:ln>
                  </pic:spPr>
                </pic:pic>
              </a:graphicData>
            </a:graphic>
          </wp:anchor>
        </w:drawing>
      </w:r>
      <w:r w:rsidR="003413E6" w:rsidRPr="0022568F">
        <w:rPr>
          <w:noProof w:val="0"/>
        </w:rPr>
        <w:t>Kegs are commonly used in many establishments as they store large quantities of beer, which not only makes the sale of beer cost effective but the transporting of beer easier, as large kegs are moved as opposed</w:t>
      </w:r>
      <w:r w:rsidR="003C5A06" w:rsidRPr="0022568F">
        <w:rPr>
          <w:noProof w:val="0"/>
        </w:rPr>
        <w:t xml:space="preserve"> to.</w:t>
      </w:r>
    </w:p>
    <w:p w:rsidR="003413E6" w:rsidRPr="0022568F" w:rsidRDefault="003413E6" w:rsidP="004F0AC3">
      <w:pPr>
        <w:pStyle w:val="BodyCopy"/>
        <w:rPr>
          <w:noProof w:val="0"/>
          <w:szCs w:val="22"/>
        </w:rPr>
      </w:pPr>
      <w:r w:rsidRPr="0022568F">
        <w:rPr>
          <w:noProof w:val="0"/>
          <w:szCs w:val="22"/>
        </w:rPr>
        <w:t xml:space="preserve">A keg has a single opening in the centre of the top to which a flow pipe is attached. Kegs are artificially pressurised after </w:t>
      </w:r>
      <w:r w:rsidRPr="0022568F">
        <w:rPr>
          <w:rFonts w:eastAsiaTheme="majorEastAsia"/>
          <w:noProof w:val="0"/>
          <w:szCs w:val="22"/>
        </w:rPr>
        <w:t>fermentation</w:t>
      </w:r>
      <w:r w:rsidRPr="0022568F">
        <w:rPr>
          <w:noProof w:val="0"/>
          <w:szCs w:val="22"/>
        </w:rPr>
        <w:t xml:space="preserve"> with </w:t>
      </w:r>
      <w:r w:rsidRPr="0022568F">
        <w:rPr>
          <w:rFonts w:eastAsiaTheme="majorEastAsia"/>
          <w:noProof w:val="0"/>
          <w:szCs w:val="22"/>
        </w:rPr>
        <w:t>carbon dioxide</w:t>
      </w:r>
      <w:r w:rsidRPr="0022568F">
        <w:rPr>
          <w:noProof w:val="0"/>
          <w:szCs w:val="22"/>
        </w:rPr>
        <w:t xml:space="preserve"> or a mixture of carbon dioxide and </w:t>
      </w:r>
      <w:r w:rsidRPr="0022568F">
        <w:rPr>
          <w:rFonts w:eastAsiaTheme="majorEastAsia"/>
          <w:noProof w:val="0"/>
          <w:szCs w:val="22"/>
        </w:rPr>
        <w:t>nitrogen</w:t>
      </w:r>
      <w:r w:rsidRPr="0022568F">
        <w:rPr>
          <w:noProof w:val="0"/>
          <w:szCs w:val="22"/>
        </w:rPr>
        <w:t xml:space="preserve"> gas.</w:t>
      </w:r>
    </w:p>
    <w:p w:rsidR="003413E6" w:rsidRPr="0022568F" w:rsidRDefault="003413E6" w:rsidP="004F0AC3">
      <w:pPr>
        <w:pStyle w:val="BodyCopy"/>
        <w:rPr>
          <w:noProof w:val="0"/>
          <w:szCs w:val="22"/>
        </w:rPr>
      </w:pPr>
      <w:r w:rsidRPr="0022568F">
        <w:rPr>
          <w:noProof w:val="0"/>
          <w:szCs w:val="22"/>
        </w:rPr>
        <w:t>The finer workings of beer systems will be described in more detail in Section 2.1 of this manual.</w:t>
      </w:r>
    </w:p>
    <w:p w:rsidR="003C5A06" w:rsidRPr="0022568F" w:rsidRDefault="003C5A06">
      <w:pPr>
        <w:rPr>
          <w:rFonts w:ascii="Helvetica" w:hAnsi="Helvetica" w:cs="Times New Roman"/>
          <w:b/>
          <w:color w:val="0000FF"/>
          <w:sz w:val="28"/>
          <w:szCs w:val="28"/>
        </w:rPr>
      </w:pPr>
      <w:r w:rsidRPr="0022568F">
        <w:rPr>
          <w:rFonts w:ascii="Helvetica" w:hAnsi="Helvetica" w:cs="Times New Roman"/>
          <w:b/>
          <w:color w:val="0000FF"/>
          <w:sz w:val="28"/>
          <w:szCs w:val="28"/>
        </w:rPr>
        <w:br w:type="page"/>
      </w:r>
    </w:p>
    <w:p w:rsidR="003413E6" w:rsidRPr="0022568F" w:rsidRDefault="003413E6" w:rsidP="003413E6">
      <w:pPr>
        <w:autoSpaceDE w:val="0"/>
        <w:autoSpaceDN w:val="0"/>
        <w:adjustRightInd w:val="0"/>
        <w:spacing w:before="240" w:after="240" w:line="240" w:lineRule="auto"/>
        <w:rPr>
          <w:rFonts w:ascii="Helvetica" w:hAnsi="Helvetica" w:cs="Times New Roman"/>
          <w:b/>
          <w:color w:val="0000FF"/>
          <w:sz w:val="28"/>
          <w:szCs w:val="28"/>
        </w:rPr>
      </w:pPr>
      <w:r w:rsidRPr="0022568F">
        <w:rPr>
          <w:rFonts w:ascii="Helvetica" w:hAnsi="Helvetica" w:cs="Times New Roman"/>
          <w:b/>
          <w:color w:val="0000FF"/>
          <w:sz w:val="28"/>
          <w:szCs w:val="28"/>
        </w:rPr>
        <w:lastRenderedPageBreak/>
        <w:t>Spirits system</w:t>
      </w:r>
    </w:p>
    <w:p w:rsidR="003413E6" w:rsidRPr="0022568F" w:rsidRDefault="003413E6" w:rsidP="00D04C7B">
      <w:pPr>
        <w:autoSpaceDE w:val="0"/>
        <w:autoSpaceDN w:val="0"/>
        <w:adjustRightInd w:val="0"/>
        <w:spacing w:before="80" w:after="120" w:line="240" w:lineRule="auto"/>
        <w:rPr>
          <w:rFonts w:ascii="Helvetica" w:hAnsi="Helvetica" w:cs="Times New Roman"/>
        </w:rPr>
      </w:pPr>
      <w:r w:rsidRPr="0022568F">
        <w:rPr>
          <w:rFonts w:ascii="Helvetica" w:hAnsi="Helvetica" w:cs="Times New Roman"/>
        </w:rPr>
        <w:t>Electronic dispensing units (</w:t>
      </w:r>
      <w:r w:rsidRPr="0022568F">
        <w:rPr>
          <w:rStyle w:val="BodyCopyChar1"/>
          <w:noProof w:val="0"/>
          <w:lang w:val="en-AU"/>
        </w:rPr>
        <w:t>EDU) are becoming popular as it not only makes the pouring of spirits more consistent and accurate</w:t>
      </w:r>
      <w:r w:rsidRPr="0022568F">
        <w:rPr>
          <w:rFonts w:ascii="Helvetica" w:hAnsi="Helvetica" w:cs="Times New Roman"/>
        </w:rPr>
        <w:t>, but an easier process.</w:t>
      </w:r>
    </w:p>
    <w:p w:rsidR="00D04C7B" w:rsidRPr="0022568F" w:rsidRDefault="00D04C7B" w:rsidP="004F0AC3">
      <w:pPr>
        <w:pStyle w:val="BodyCopyBold"/>
        <w:rPr>
          <w:noProof w:val="0"/>
        </w:rPr>
      </w:pPr>
      <w:r w:rsidRPr="0022568F">
        <w:rPr>
          <w:noProof w:val="0"/>
        </w:rPr>
        <w:t>Bottle dispensing units</w:t>
      </w:r>
    </w:p>
    <w:p w:rsidR="00D04C7B" w:rsidRPr="0022568F" w:rsidRDefault="00D04C7B" w:rsidP="00B67CD2">
      <w:pPr>
        <w:autoSpaceDE w:val="0"/>
        <w:autoSpaceDN w:val="0"/>
        <w:adjustRightInd w:val="0"/>
        <w:spacing w:before="80" w:after="120" w:line="240" w:lineRule="auto"/>
        <w:rPr>
          <w:rFonts w:ascii="Helvetica" w:hAnsi="Helvetica" w:cs="Times New Roman"/>
        </w:rPr>
      </w:pPr>
      <w:r w:rsidRPr="0022568F">
        <w:rPr>
          <w:rFonts w:ascii="Helvetica" w:hAnsi="Helvetica" w:cs="Times New Roman"/>
        </w:rPr>
        <w:t>These units draw spirit units directly from bottles.</w:t>
      </w:r>
    </w:p>
    <w:p w:rsidR="00D04C7B" w:rsidRPr="0022568F" w:rsidRDefault="00D04C7B" w:rsidP="00B67CD2">
      <w:pPr>
        <w:autoSpaceDE w:val="0"/>
        <w:autoSpaceDN w:val="0"/>
        <w:adjustRightInd w:val="0"/>
        <w:spacing w:before="80" w:after="120" w:line="240" w:lineRule="auto"/>
        <w:rPr>
          <w:rFonts w:ascii="Helvetica" w:hAnsi="Helvetica" w:cs="Times New Roman"/>
        </w:rPr>
      </w:pPr>
      <w:r w:rsidRPr="0022568F">
        <w:rPr>
          <w:rFonts w:ascii="Helvetica" w:hAnsi="Helvetica" w:cs="Times New Roman"/>
        </w:rPr>
        <w:t>This allows a specific measure of spirit, normally in 30ml volumes, to be served.</w:t>
      </w:r>
    </w:p>
    <w:p w:rsidR="00D04C7B" w:rsidRPr="0022568F" w:rsidRDefault="00D04C7B" w:rsidP="00B67CD2">
      <w:pPr>
        <w:autoSpaceDE w:val="0"/>
        <w:autoSpaceDN w:val="0"/>
        <w:adjustRightInd w:val="0"/>
        <w:spacing w:before="80" w:after="120" w:line="240" w:lineRule="auto"/>
        <w:rPr>
          <w:rFonts w:ascii="Helvetica" w:hAnsi="Helvetica" w:cs="Times New Roman"/>
        </w:rPr>
      </w:pPr>
      <w:r w:rsidRPr="0022568F">
        <w:rPr>
          <w:rFonts w:ascii="Helvetica" w:hAnsi="Helvetica" w:cs="Times New Roman"/>
        </w:rPr>
        <w:t>The only handling of bottles will take place when bottles are empty.</w:t>
      </w:r>
      <w:r w:rsidR="00587BB5" w:rsidRPr="0022568F">
        <w:rPr>
          <w:rFonts w:ascii="Helvetica" w:hAnsi="Helvetica"/>
          <w:color w:val="292929"/>
          <w:sz w:val="18"/>
          <w:szCs w:val="18"/>
        </w:rPr>
        <w:t xml:space="preserve"> </w:t>
      </w:r>
    </w:p>
    <w:p w:rsidR="00D04C7B" w:rsidRPr="0022568F" w:rsidRDefault="00D04C7B" w:rsidP="00B67CD2">
      <w:pPr>
        <w:autoSpaceDE w:val="0"/>
        <w:autoSpaceDN w:val="0"/>
        <w:adjustRightInd w:val="0"/>
        <w:spacing w:before="80" w:after="120" w:line="240" w:lineRule="auto"/>
        <w:rPr>
          <w:rFonts w:ascii="Helvetica" w:hAnsi="Helvetica" w:cs="Times New Roman"/>
        </w:rPr>
      </w:pPr>
      <w:r w:rsidRPr="0022568F">
        <w:rPr>
          <w:rFonts w:ascii="Helvetica" w:hAnsi="Helvetica" w:cs="Times New Roman"/>
        </w:rPr>
        <w:t xml:space="preserve">In most cases an accurate record of the number of dispensed shots are recorded which helps the reconciliation process and identifies when </w:t>
      </w:r>
      <w:r w:rsidR="00587BB5" w:rsidRPr="0022568F">
        <w:rPr>
          <w:rFonts w:ascii="Helvetica" w:hAnsi="Helvetica" w:cs="Times New Roman"/>
          <w:noProof/>
        </w:rPr>
        <w:drawing>
          <wp:anchor distT="0" distB="0" distL="0" distR="0" simplePos="0" relativeHeight="251732992" behindDoc="0" locked="0" layoutInCell="1" allowOverlap="0">
            <wp:simplePos x="0" y="0"/>
            <wp:positionH relativeFrom="column">
              <wp:posOffset>3939540</wp:posOffset>
            </wp:positionH>
            <wp:positionV relativeFrom="line">
              <wp:posOffset>184785</wp:posOffset>
            </wp:positionV>
            <wp:extent cx="1790700" cy="1104900"/>
            <wp:effectExtent l="19050" t="0" r="0" b="0"/>
            <wp:wrapSquare wrapText="bothSides"/>
            <wp:docPr id="65" name="Picture 65" descr="http://www.premierhospitality.com.au/main/img_1202267649_15121_1205107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www.premierhospitality.com.au/main/img_1202267649_15121_1205107002.jpg"/>
                    <pic:cNvPicPr>
                      <a:picLocks noChangeAspect="1" noChangeArrowheads="1"/>
                    </pic:cNvPicPr>
                  </pic:nvPicPr>
                  <pic:blipFill>
                    <a:blip r:embed="rId38" cstate="print"/>
                    <a:srcRect/>
                    <a:stretch>
                      <a:fillRect/>
                    </a:stretch>
                  </pic:blipFill>
                  <pic:spPr bwMode="auto">
                    <a:xfrm>
                      <a:off x="0" y="0"/>
                      <a:ext cx="1790700" cy="1104900"/>
                    </a:xfrm>
                    <a:prstGeom prst="rect">
                      <a:avLst/>
                    </a:prstGeom>
                    <a:noFill/>
                    <a:ln w="9525">
                      <a:noFill/>
                      <a:miter lim="800000"/>
                      <a:headEnd/>
                      <a:tailEnd/>
                    </a:ln>
                  </pic:spPr>
                </pic:pic>
              </a:graphicData>
            </a:graphic>
          </wp:anchor>
        </w:drawing>
      </w:r>
      <w:r w:rsidR="003C5A06" w:rsidRPr="0022568F">
        <w:rPr>
          <w:rFonts w:ascii="Helvetica" w:hAnsi="Helvetica" w:cs="Times New Roman"/>
        </w:rPr>
        <w:t>discrepancies</w:t>
      </w:r>
      <w:r w:rsidRPr="0022568F">
        <w:rPr>
          <w:rFonts w:ascii="Helvetica" w:hAnsi="Helvetica" w:cs="Times New Roman"/>
        </w:rPr>
        <w:t xml:space="preserve"> exist.</w:t>
      </w:r>
    </w:p>
    <w:p w:rsidR="00D04C7B" w:rsidRPr="0022568F" w:rsidRDefault="00D04C7B" w:rsidP="004F0AC3">
      <w:pPr>
        <w:pStyle w:val="BodyCopyBold"/>
        <w:rPr>
          <w:noProof w:val="0"/>
        </w:rPr>
      </w:pPr>
      <w:r w:rsidRPr="0022568F">
        <w:rPr>
          <w:noProof w:val="0"/>
        </w:rPr>
        <w:t>Bulk dispensing units</w:t>
      </w:r>
    </w:p>
    <w:p w:rsidR="00B67CD2" w:rsidRPr="0022568F" w:rsidRDefault="00B67CD2" w:rsidP="00B67CD2">
      <w:pPr>
        <w:autoSpaceDE w:val="0"/>
        <w:autoSpaceDN w:val="0"/>
        <w:adjustRightInd w:val="0"/>
        <w:spacing w:before="80" w:after="120" w:line="240" w:lineRule="auto"/>
        <w:rPr>
          <w:rFonts w:ascii="Helvetica" w:hAnsi="Helvetica" w:cs="Arial"/>
        </w:rPr>
      </w:pPr>
      <w:r w:rsidRPr="0022568F">
        <w:rPr>
          <w:rStyle w:val="BodyCopyChar1"/>
          <w:noProof w:val="0"/>
          <w:lang w:val="en-AU"/>
        </w:rPr>
        <w:t>These are common in high volume establishments allowing</w:t>
      </w:r>
      <w:r w:rsidR="003413E6" w:rsidRPr="0022568F">
        <w:rPr>
          <w:rStyle w:val="BodyCopyChar1"/>
          <w:noProof w:val="0"/>
          <w:lang w:val="en-AU"/>
        </w:rPr>
        <w:t xml:space="preserve"> a number of spirits to be fed from a central store, drawing directly from 20</w:t>
      </w:r>
      <w:r w:rsidR="003413E6" w:rsidRPr="0022568F">
        <w:rPr>
          <w:rFonts w:ascii="Helvetica" w:hAnsi="Helvetica" w:cs="Arial"/>
        </w:rPr>
        <w:t xml:space="preserve"> litre plastic bulk liquor containers</w:t>
      </w:r>
      <w:r w:rsidRPr="0022568F">
        <w:rPr>
          <w:rFonts w:ascii="Helvetica" w:hAnsi="Helvetica" w:cs="Arial"/>
        </w:rPr>
        <w:t>.</w:t>
      </w:r>
    </w:p>
    <w:p w:rsidR="00F431DA" w:rsidRPr="0022568F" w:rsidRDefault="00F431DA" w:rsidP="004F0AC3">
      <w:pPr>
        <w:pStyle w:val="BodyCopyBold"/>
        <w:rPr>
          <w:noProof w:val="0"/>
        </w:rPr>
      </w:pPr>
      <w:r w:rsidRPr="0022568F">
        <w:rPr>
          <w:noProof w:val="0"/>
        </w:rPr>
        <w:t>Spirit guns</w:t>
      </w:r>
    </w:p>
    <w:p w:rsidR="00F431DA" w:rsidRPr="0022568F" w:rsidRDefault="00F431DA" w:rsidP="00B67CD2">
      <w:pPr>
        <w:autoSpaceDE w:val="0"/>
        <w:autoSpaceDN w:val="0"/>
        <w:adjustRightInd w:val="0"/>
        <w:spacing w:before="80" w:after="120" w:line="240" w:lineRule="auto"/>
        <w:rPr>
          <w:rFonts w:ascii="Helvetica" w:hAnsi="Helvetica" w:cs="Arial"/>
        </w:rPr>
      </w:pPr>
      <w:r w:rsidRPr="0022568F">
        <w:rPr>
          <w:rFonts w:ascii="Helvetica" w:hAnsi="Helvetica" w:cs="Arial"/>
        </w:rPr>
        <w:t xml:space="preserve">Enables pre-mixed </w:t>
      </w:r>
      <w:r w:rsidRPr="0022568F">
        <w:rPr>
          <w:rStyle w:val="BodyCopyChar1"/>
          <w:noProof w:val="0"/>
          <w:lang w:val="en-AU"/>
        </w:rPr>
        <w:t>spirits to be served in a simple to use ‘gun’. This gun operates in a similar fashion to a soda post mix</w:t>
      </w:r>
      <w:r w:rsidRPr="0022568F">
        <w:rPr>
          <w:rFonts w:ascii="Helvetica" w:hAnsi="Helvetica" w:cs="Arial"/>
        </w:rPr>
        <w:t xml:space="preserve"> system. This will be explained later in the section.</w:t>
      </w:r>
    </w:p>
    <w:p w:rsidR="00B67CD2" w:rsidRPr="0022568F" w:rsidRDefault="00B67CD2" w:rsidP="004F0AC3">
      <w:pPr>
        <w:pStyle w:val="BodyCopyBold"/>
        <w:rPr>
          <w:noProof w:val="0"/>
        </w:rPr>
      </w:pPr>
      <w:r w:rsidRPr="0022568F">
        <w:rPr>
          <w:noProof w:val="0"/>
        </w:rPr>
        <w:t>Benefits of dispensing units</w:t>
      </w:r>
    </w:p>
    <w:p w:rsidR="00B67CD2" w:rsidRPr="0022568F" w:rsidRDefault="00B67CD2" w:rsidP="004F0AC3">
      <w:pPr>
        <w:pStyle w:val="BodyCopy"/>
        <w:rPr>
          <w:noProof w:val="0"/>
        </w:rPr>
      </w:pPr>
      <w:r w:rsidRPr="0022568F">
        <w:rPr>
          <w:noProof w:val="0"/>
        </w:rPr>
        <w:t>There are many benefits of using electronic spirit dispensing systems including:</w:t>
      </w:r>
    </w:p>
    <w:p w:rsidR="00D04C7B" w:rsidRPr="0022568F" w:rsidRDefault="00D04C7B" w:rsidP="00735CB3">
      <w:pPr>
        <w:pStyle w:val="Bullet1"/>
        <w:rPr>
          <w:rFonts w:cs="Times New Roman"/>
        </w:rPr>
      </w:pPr>
      <w:r w:rsidRPr="0022568F">
        <w:t xml:space="preserve">Simple bottle loading and replacement </w:t>
      </w:r>
    </w:p>
    <w:p w:rsidR="00B67CD2" w:rsidRPr="0022568F" w:rsidRDefault="00B67CD2" w:rsidP="00735CB3">
      <w:pPr>
        <w:pStyle w:val="Bullet1"/>
        <w:rPr>
          <w:rFonts w:cs="Times New Roman"/>
        </w:rPr>
      </w:pPr>
      <w:r w:rsidRPr="0022568F">
        <w:t>Reduced wastage of spirits</w:t>
      </w:r>
    </w:p>
    <w:p w:rsidR="00B67CD2" w:rsidRPr="0022568F" w:rsidRDefault="00D04C7B" w:rsidP="00735CB3">
      <w:pPr>
        <w:pStyle w:val="Bullet1"/>
        <w:rPr>
          <w:rFonts w:cs="Times New Roman"/>
        </w:rPr>
      </w:pPr>
      <w:r w:rsidRPr="0022568F">
        <w:t>Easy assembly of minimal parts for</w:t>
      </w:r>
      <w:r w:rsidR="003C5A06" w:rsidRPr="0022568F">
        <w:t xml:space="preserve"> quick washing and maintenance</w:t>
      </w:r>
    </w:p>
    <w:p w:rsidR="00B67CD2" w:rsidRPr="0022568F" w:rsidRDefault="00D04C7B" w:rsidP="00735CB3">
      <w:pPr>
        <w:pStyle w:val="Bullet1"/>
        <w:rPr>
          <w:rFonts w:cs="Times New Roman"/>
        </w:rPr>
      </w:pPr>
      <w:r w:rsidRPr="0022568F">
        <w:t>Factory-set displacement valve and clear viewing bowl ensur</w:t>
      </w:r>
      <w:r w:rsidR="003C5A06" w:rsidRPr="0022568F">
        <w:t>e accurate measures every time</w:t>
      </w:r>
    </w:p>
    <w:p w:rsidR="00B67CD2" w:rsidRPr="0022568F" w:rsidRDefault="00D04C7B" w:rsidP="00735CB3">
      <w:pPr>
        <w:pStyle w:val="Bullet1"/>
        <w:rPr>
          <w:rFonts w:cs="Times New Roman"/>
        </w:rPr>
      </w:pPr>
      <w:r w:rsidRPr="0022568F">
        <w:t>Dispensing indicator lights</w:t>
      </w:r>
      <w:r w:rsidR="003C5A06" w:rsidRPr="0022568F">
        <w:t xml:space="preserve"> guarantee a fool-proof system</w:t>
      </w:r>
    </w:p>
    <w:p w:rsidR="00B67CD2" w:rsidRPr="0022568F" w:rsidRDefault="00D04C7B" w:rsidP="00735CB3">
      <w:pPr>
        <w:pStyle w:val="Bullet1"/>
        <w:rPr>
          <w:rFonts w:cs="Times New Roman"/>
        </w:rPr>
      </w:pPr>
      <w:r w:rsidRPr="0022568F">
        <w:t xml:space="preserve">Digital counters record every shot dispensed </w:t>
      </w:r>
      <w:r w:rsidR="003C5A06" w:rsidRPr="0022568F">
        <w:t>for accurate assessment checks</w:t>
      </w:r>
    </w:p>
    <w:p w:rsidR="00B67CD2" w:rsidRPr="0022568F" w:rsidRDefault="00D04C7B" w:rsidP="00735CB3">
      <w:pPr>
        <w:pStyle w:val="Bullet1"/>
        <w:rPr>
          <w:rFonts w:cs="Times New Roman"/>
        </w:rPr>
      </w:pPr>
      <w:r w:rsidRPr="0022568F">
        <w:t>Low impact, single-tou</w:t>
      </w:r>
      <w:r w:rsidR="003C5A06" w:rsidRPr="0022568F">
        <w:t>ch button makes pouring simple</w:t>
      </w:r>
    </w:p>
    <w:p w:rsidR="00D04C7B" w:rsidRPr="0022568F" w:rsidRDefault="00D04C7B" w:rsidP="00735CB3">
      <w:pPr>
        <w:pStyle w:val="Bullet1"/>
        <w:rPr>
          <w:rFonts w:cs="Times New Roman"/>
        </w:rPr>
      </w:pPr>
      <w:r w:rsidRPr="0022568F">
        <w:t>Reliable power supply unit with lock</w:t>
      </w:r>
      <w:r w:rsidR="003C5A06" w:rsidRPr="0022568F">
        <w:t>able keys for maximum security.</w:t>
      </w:r>
    </w:p>
    <w:p w:rsidR="00EC08AA" w:rsidRPr="0022568F" w:rsidRDefault="00EC08AA" w:rsidP="00587BB5">
      <w:pPr>
        <w:autoSpaceDE w:val="0"/>
        <w:autoSpaceDN w:val="0"/>
        <w:adjustRightInd w:val="0"/>
        <w:spacing w:before="240" w:after="240" w:line="240" w:lineRule="auto"/>
        <w:rPr>
          <w:rFonts w:ascii="Helvetica" w:hAnsi="Helvetica" w:cs="Times New Roman"/>
          <w:b/>
          <w:color w:val="0000FF"/>
          <w:sz w:val="28"/>
          <w:szCs w:val="28"/>
        </w:rPr>
      </w:pPr>
      <w:r w:rsidRPr="0022568F">
        <w:rPr>
          <w:rFonts w:ascii="Helvetica" w:hAnsi="Helvetica" w:cs="Times New Roman"/>
          <w:b/>
          <w:color w:val="0000FF"/>
          <w:sz w:val="28"/>
          <w:szCs w:val="28"/>
        </w:rPr>
        <w:t>Wine system</w:t>
      </w:r>
    </w:p>
    <w:p w:rsidR="00587BB5" w:rsidRPr="0022568F" w:rsidRDefault="00587BB5" w:rsidP="004F0AC3">
      <w:pPr>
        <w:pStyle w:val="BodyCopy"/>
        <w:rPr>
          <w:noProof w:val="0"/>
        </w:rPr>
      </w:pPr>
      <w:r w:rsidRPr="0022568F">
        <w:rPr>
          <w:noProof w:val="0"/>
        </w:rPr>
        <w:t>Bulk wine dispensing systems have become a great revenue earner for many beverage establishments.</w:t>
      </w:r>
    </w:p>
    <w:p w:rsidR="00587BB5" w:rsidRPr="0022568F" w:rsidRDefault="00587BB5" w:rsidP="004F0AC3">
      <w:pPr>
        <w:pStyle w:val="BodyCopy"/>
        <w:rPr>
          <w:noProof w:val="0"/>
        </w:rPr>
      </w:pPr>
      <w:r w:rsidRPr="0022568F">
        <w:rPr>
          <w:noProof w:val="0"/>
        </w:rPr>
        <w:t xml:space="preserve">As the demand for wine continues to grow, so does the need to satisfy customers with innovative and environmentally friendly wine service. </w:t>
      </w:r>
    </w:p>
    <w:p w:rsidR="00587BB5" w:rsidRPr="0022568F" w:rsidRDefault="00587BB5" w:rsidP="004F0AC3">
      <w:pPr>
        <w:pStyle w:val="BodyCopy"/>
        <w:rPr>
          <w:noProof w:val="0"/>
        </w:rPr>
      </w:pPr>
      <w:r w:rsidRPr="0022568F">
        <w:rPr>
          <w:noProof w:val="0"/>
        </w:rPr>
        <w:t>As previously discussed, there are many benefits of using bulk dispensing units, and this also applies with the service of high volume wine.</w:t>
      </w:r>
    </w:p>
    <w:p w:rsidR="00587BB5" w:rsidRPr="0022568F" w:rsidRDefault="00587BB5" w:rsidP="004F0AC3">
      <w:pPr>
        <w:pStyle w:val="BodyCopy"/>
        <w:rPr>
          <w:noProof w:val="0"/>
        </w:rPr>
      </w:pPr>
      <w:r w:rsidRPr="0022568F">
        <w:rPr>
          <w:noProof w:val="0"/>
        </w:rPr>
        <w:t xml:space="preserve">Serving glasses or carafes of your wine from a dispense tap is highly efficient. </w:t>
      </w:r>
    </w:p>
    <w:p w:rsidR="004F0AC3" w:rsidRPr="0022568F" w:rsidRDefault="004F0AC3">
      <w:pPr>
        <w:rPr>
          <w:rFonts w:ascii="Helvetica" w:hAnsi="Helvetica"/>
        </w:rPr>
      </w:pPr>
      <w:r w:rsidRPr="0022568F">
        <w:rPr>
          <w:rFonts w:ascii="Helvetica" w:hAnsi="Helvetica"/>
        </w:rPr>
        <w:br w:type="page"/>
      </w:r>
    </w:p>
    <w:p w:rsidR="00587BB5" w:rsidRPr="0022568F" w:rsidRDefault="00587BB5" w:rsidP="00587BB5">
      <w:pPr>
        <w:spacing w:before="80" w:after="120" w:line="240" w:lineRule="auto"/>
        <w:rPr>
          <w:rFonts w:ascii="Helvetica" w:hAnsi="Helvetica"/>
        </w:rPr>
      </w:pPr>
      <w:r w:rsidRPr="0022568F">
        <w:rPr>
          <w:rFonts w:ascii="Helvetica" w:hAnsi="Helvetica"/>
        </w:rPr>
        <w:lastRenderedPageBreak/>
        <w:t>Benefits of using a bulk wine dispensing unit include:</w:t>
      </w:r>
    </w:p>
    <w:p w:rsidR="00587BB5" w:rsidRPr="0022568F" w:rsidRDefault="00587BB5" w:rsidP="00735CB3">
      <w:pPr>
        <w:pStyle w:val="Bullet1"/>
      </w:pPr>
      <w:r w:rsidRPr="0022568F">
        <w:t>It replaces the need to orde</w:t>
      </w:r>
      <w:r w:rsidR="004F0AC3" w:rsidRPr="0022568F">
        <w:t>r, open and stock wine bottles</w:t>
      </w:r>
    </w:p>
    <w:p w:rsidR="00587BB5" w:rsidRPr="0022568F" w:rsidRDefault="00587BB5" w:rsidP="00735CB3">
      <w:pPr>
        <w:pStyle w:val="Bullet1"/>
      </w:pPr>
      <w:r w:rsidRPr="0022568F">
        <w:t>It reduces the cost of packaging</w:t>
      </w:r>
      <w:r w:rsidR="004F0AC3" w:rsidRPr="0022568F">
        <w:t xml:space="preserve"> when purchasing wines in bulk</w:t>
      </w:r>
    </w:p>
    <w:p w:rsidR="00587BB5" w:rsidRPr="0022568F" w:rsidRDefault="00587BB5" w:rsidP="00735CB3">
      <w:pPr>
        <w:pStyle w:val="Bullet1"/>
      </w:pPr>
      <w:r w:rsidRPr="0022568F">
        <w:t>Spoila</w:t>
      </w:r>
      <w:r w:rsidR="004F0AC3" w:rsidRPr="0022568F">
        <w:t>ge is practically non-existent</w:t>
      </w:r>
    </w:p>
    <w:p w:rsidR="00587BB5" w:rsidRPr="0022568F" w:rsidRDefault="00FB2FFF" w:rsidP="00735CB3">
      <w:pPr>
        <w:pStyle w:val="Bullet1"/>
      </w:pPr>
      <w:r w:rsidRPr="0022568F">
        <w:t>It r</w:t>
      </w:r>
      <w:r w:rsidR="00587BB5" w:rsidRPr="0022568F">
        <w:t>educes loss of quality from opened bottles</w:t>
      </w:r>
    </w:p>
    <w:p w:rsidR="00587BB5" w:rsidRPr="0022568F" w:rsidRDefault="00587BB5" w:rsidP="00735CB3">
      <w:pPr>
        <w:pStyle w:val="Bullet1"/>
      </w:pPr>
      <w:r w:rsidRPr="0022568F">
        <w:t>I</w:t>
      </w:r>
      <w:r w:rsidR="00FB2FFF" w:rsidRPr="0022568F">
        <w:t>t i</w:t>
      </w:r>
      <w:r w:rsidRPr="0022568F">
        <w:t xml:space="preserve">s an effective technique to increase sales by offering small sample </w:t>
      </w:r>
      <w:r w:rsidR="003C5A06" w:rsidRPr="0022568F">
        <w:t>pours.</w:t>
      </w:r>
    </w:p>
    <w:p w:rsidR="003413E6" w:rsidRPr="0022568F" w:rsidRDefault="00587BB5" w:rsidP="003413E6">
      <w:pPr>
        <w:autoSpaceDE w:val="0"/>
        <w:autoSpaceDN w:val="0"/>
        <w:adjustRightInd w:val="0"/>
        <w:spacing w:before="240" w:after="240" w:line="240" w:lineRule="auto"/>
        <w:rPr>
          <w:rFonts w:ascii="Helvetica" w:hAnsi="Helvetica" w:cs="Times New Roman"/>
          <w:b/>
          <w:color w:val="0000FF"/>
          <w:sz w:val="28"/>
          <w:szCs w:val="28"/>
        </w:rPr>
      </w:pPr>
      <w:r w:rsidRPr="0022568F">
        <w:rPr>
          <w:rFonts w:ascii="Helvetica" w:hAnsi="Helvetica" w:cs="Times New Roman"/>
          <w:b/>
          <w:color w:val="0000FF"/>
          <w:sz w:val="28"/>
          <w:szCs w:val="28"/>
        </w:rPr>
        <w:t>P</w:t>
      </w:r>
      <w:r w:rsidR="003C5A06" w:rsidRPr="0022568F">
        <w:rPr>
          <w:rFonts w:ascii="Helvetica" w:hAnsi="Helvetica" w:cs="Times New Roman"/>
          <w:b/>
          <w:color w:val="0000FF"/>
          <w:sz w:val="28"/>
          <w:szCs w:val="28"/>
        </w:rPr>
        <w:t>ost-mix system</w:t>
      </w:r>
    </w:p>
    <w:p w:rsidR="003413E6" w:rsidRPr="0022568F" w:rsidRDefault="004F0AC3" w:rsidP="004F0AC3">
      <w:pPr>
        <w:pStyle w:val="BodyCopy"/>
        <w:rPr>
          <w:noProof w:val="0"/>
        </w:rPr>
      </w:pPr>
      <w:r w:rsidRPr="0022568F">
        <w:rPr>
          <w:lang w:eastAsia="en-AU"/>
        </w:rPr>
        <w:drawing>
          <wp:anchor distT="0" distB="0" distL="114300" distR="114300" simplePos="0" relativeHeight="251735040" behindDoc="0" locked="0" layoutInCell="1" allowOverlap="1">
            <wp:simplePos x="0" y="0"/>
            <wp:positionH relativeFrom="column">
              <wp:posOffset>4185920</wp:posOffset>
            </wp:positionH>
            <wp:positionV relativeFrom="paragraph">
              <wp:posOffset>80010</wp:posOffset>
            </wp:positionV>
            <wp:extent cx="1409700" cy="1057275"/>
            <wp:effectExtent l="19050" t="0" r="0" b="0"/>
            <wp:wrapSquare wrapText="bothSides"/>
            <wp:docPr id="14" name="Picture 13" descr="http://ts1.mm.bing.net/th?id=H.4747228357592048&amp;pid=15.1&amp;H=120&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ts1.mm.bing.net/th?id=H.4747228357592048&amp;pid=15.1&amp;H=120&amp;W=160">
                      <a:hlinkClick r:id="rId39"/>
                    </pic:cNvPr>
                    <pic:cNvPicPr>
                      <a:picLocks noChangeAspect="1" noChangeArrowheads="1"/>
                    </pic:cNvPicPr>
                  </pic:nvPicPr>
                  <pic:blipFill>
                    <a:blip r:embed="rId40" cstate="print">
                      <a:lum bright="10000" contrast="20000"/>
                    </a:blip>
                    <a:srcRect/>
                    <a:stretch>
                      <a:fillRect/>
                    </a:stretch>
                  </pic:blipFill>
                  <pic:spPr bwMode="auto">
                    <a:xfrm>
                      <a:off x="0" y="0"/>
                      <a:ext cx="1409700" cy="1057275"/>
                    </a:xfrm>
                    <a:prstGeom prst="rect">
                      <a:avLst/>
                    </a:prstGeom>
                    <a:noFill/>
                    <a:ln w="9525">
                      <a:noFill/>
                      <a:miter lim="800000"/>
                      <a:headEnd/>
                      <a:tailEnd/>
                    </a:ln>
                  </pic:spPr>
                </pic:pic>
              </a:graphicData>
            </a:graphic>
          </wp:anchor>
        </w:drawing>
      </w:r>
      <w:r w:rsidR="003413E6" w:rsidRPr="0022568F">
        <w:rPr>
          <w:noProof w:val="0"/>
        </w:rPr>
        <w:t>A post mix system is the collective of equipment used to serve high volumes of carbonated beverages.</w:t>
      </w:r>
    </w:p>
    <w:p w:rsidR="003413E6" w:rsidRPr="0022568F" w:rsidRDefault="003413E6" w:rsidP="004F0AC3">
      <w:pPr>
        <w:pStyle w:val="BodyCopy"/>
        <w:rPr>
          <w:noProof w:val="0"/>
        </w:rPr>
      </w:pPr>
      <w:r w:rsidRPr="0022568F">
        <w:rPr>
          <w:noProof w:val="0"/>
        </w:rPr>
        <w:t xml:space="preserve">A soda or </w:t>
      </w:r>
      <w:r w:rsidRPr="0022568F">
        <w:rPr>
          <w:bCs/>
          <w:noProof w:val="0"/>
        </w:rPr>
        <w:t>bar gun</w:t>
      </w:r>
      <w:r w:rsidRPr="0022568F">
        <w:rPr>
          <w:noProof w:val="0"/>
        </w:rPr>
        <w:t xml:space="preserve"> is a device used by </w:t>
      </w:r>
      <w:r w:rsidRPr="0022568F">
        <w:rPr>
          <w:rFonts w:eastAsiaTheme="majorEastAsia"/>
          <w:noProof w:val="0"/>
        </w:rPr>
        <w:t>bars</w:t>
      </w:r>
      <w:r w:rsidRPr="0022568F">
        <w:rPr>
          <w:noProof w:val="0"/>
        </w:rPr>
        <w:t xml:space="preserve"> to serve various types of carbonated and non-carbonated drinks. A soda gun has the ability to serve any beverage that is some combination of </w:t>
      </w:r>
      <w:r w:rsidRPr="0022568F">
        <w:rPr>
          <w:rFonts w:eastAsiaTheme="majorEastAsia"/>
          <w:noProof w:val="0"/>
        </w:rPr>
        <w:t>syrup</w:t>
      </w:r>
      <w:r w:rsidRPr="0022568F">
        <w:rPr>
          <w:noProof w:val="0"/>
        </w:rPr>
        <w:t xml:space="preserve">, water and </w:t>
      </w:r>
      <w:r w:rsidRPr="0022568F">
        <w:rPr>
          <w:rFonts w:eastAsiaTheme="majorEastAsia"/>
          <w:noProof w:val="0"/>
        </w:rPr>
        <w:t>carbon dioxide</w:t>
      </w:r>
      <w:r w:rsidRPr="0022568F">
        <w:rPr>
          <w:noProof w:val="0"/>
        </w:rPr>
        <w:t xml:space="preserve">. This includes </w:t>
      </w:r>
      <w:r w:rsidRPr="0022568F">
        <w:rPr>
          <w:rFonts w:eastAsiaTheme="majorEastAsia"/>
          <w:noProof w:val="0"/>
        </w:rPr>
        <w:t>soft drinks</w:t>
      </w:r>
      <w:r w:rsidRPr="0022568F">
        <w:rPr>
          <w:noProof w:val="0"/>
        </w:rPr>
        <w:t xml:space="preserve">, </w:t>
      </w:r>
      <w:r w:rsidRPr="0022568F">
        <w:rPr>
          <w:rFonts w:eastAsiaTheme="majorEastAsia"/>
          <w:noProof w:val="0"/>
        </w:rPr>
        <w:t>iced tea</w:t>
      </w:r>
      <w:r w:rsidRPr="0022568F">
        <w:rPr>
          <w:noProof w:val="0"/>
        </w:rPr>
        <w:t xml:space="preserve">, </w:t>
      </w:r>
      <w:r w:rsidRPr="0022568F">
        <w:rPr>
          <w:rFonts w:eastAsiaTheme="majorEastAsia"/>
          <w:noProof w:val="0"/>
        </w:rPr>
        <w:t>carbonated water</w:t>
      </w:r>
      <w:r w:rsidRPr="0022568F">
        <w:rPr>
          <w:noProof w:val="0"/>
        </w:rPr>
        <w:t xml:space="preserve">, and plain </w:t>
      </w:r>
      <w:r w:rsidRPr="0022568F">
        <w:rPr>
          <w:rFonts w:eastAsiaTheme="majorEastAsia"/>
          <w:noProof w:val="0"/>
        </w:rPr>
        <w:t>water</w:t>
      </w:r>
      <w:r w:rsidRPr="0022568F">
        <w:rPr>
          <w:noProof w:val="0"/>
        </w:rPr>
        <w:t xml:space="preserve">. </w:t>
      </w:r>
    </w:p>
    <w:p w:rsidR="00F431DA" w:rsidRPr="0022568F" w:rsidRDefault="003413E6" w:rsidP="004F0AC3">
      <w:pPr>
        <w:pStyle w:val="BodyCopy"/>
        <w:rPr>
          <w:noProof w:val="0"/>
        </w:rPr>
      </w:pPr>
      <w:r w:rsidRPr="0022568F">
        <w:rPr>
          <w:noProof w:val="0"/>
        </w:rPr>
        <w:t>Soda guns have buttons corresponding to the drink to be served. Each button is generally labelled with one letter; the meanings of these letters are almost universal.</w:t>
      </w:r>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3C5A06" w:rsidRPr="0022568F" w:rsidTr="003C5A06">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3C5A06" w:rsidRPr="0022568F" w:rsidRDefault="003C5A06" w:rsidP="003C5A06">
            <w:pPr>
              <w:pStyle w:val="TableHeading"/>
              <w:rPr>
                <w:noProof w:val="0"/>
                <w:sz w:val="24"/>
                <w:szCs w:val="24"/>
              </w:rPr>
            </w:pPr>
            <w:r w:rsidRPr="0022568F">
              <w:rPr>
                <w:noProof w:val="0"/>
              </w:rPr>
              <w:t>Button</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3C5A06" w:rsidRPr="0022568F" w:rsidRDefault="003C5A06" w:rsidP="003C5A06">
            <w:pPr>
              <w:pStyle w:val="TableHeading"/>
              <w:rPr>
                <w:noProof w:val="0"/>
                <w:sz w:val="24"/>
                <w:szCs w:val="24"/>
              </w:rPr>
            </w:pPr>
            <w:r w:rsidRPr="0022568F">
              <w:rPr>
                <w:noProof w:val="0"/>
              </w:rPr>
              <w:t>Meaning</w:t>
            </w:r>
          </w:p>
        </w:tc>
      </w:tr>
      <w:tr w:rsidR="003C5A06" w:rsidRPr="0022568F" w:rsidTr="003C5A0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5A06" w:rsidRPr="0022568F" w:rsidRDefault="003C5A06" w:rsidP="003C5A06">
            <w:pPr>
              <w:pStyle w:val="TableText"/>
              <w:rPr>
                <w:b/>
                <w:noProof w:val="0"/>
                <w:szCs w:val="24"/>
              </w:rPr>
            </w:pPr>
            <w:r w:rsidRPr="0022568F">
              <w:rPr>
                <w:b/>
                <w:noProof w:val="0"/>
              </w:rPr>
              <w:t>Q</w:t>
            </w:r>
          </w:p>
        </w:tc>
        <w:tc>
          <w:tcPr>
            <w:tcW w:w="5245" w:type="dxa"/>
            <w:tcBorders>
              <w:top w:val="single" w:sz="4" w:space="0" w:color="auto"/>
              <w:left w:val="single" w:sz="4" w:space="0" w:color="auto"/>
              <w:bottom w:val="single" w:sz="4" w:space="0" w:color="auto"/>
              <w:right w:val="single" w:sz="4" w:space="0" w:color="auto"/>
            </w:tcBorders>
            <w:vAlign w:val="center"/>
          </w:tcPr>
          <w:p w:rsidR="003C5A06" w:rsidRPr="0022568F" w:rsidRDefault="003C5A06" w:rsidP="003C5A06">
            <w:pPr>
              <w:pStyle w:val="TableText"/>
              <w:rPr>
                <w:noProof w:val="0"/>
                <w:szCs w:val="24"/>
              </w:rPr>
            </w:pPr>
            <w:r w:rsidRPr="0022568F">
              <w:rPr>
                <w:noProof w:val="0"/>
              </w:rPr>
              <w:t xml:space="preserve">Tonic Water </w:t>
            </w:r>
          </w:p>
        </w:tc>
      </w:tr>
      <w:tr w:rsidR="003C5A06" w:rsidRPr="0022568F" w:rsidTr="003C5A0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5A06" w:rsidRPr="0022568F" w:rsidRDefault="003C5A06" w:rsidP="003C5A06">
            <w:pPr>
              <w:pStyle w:val="TableText"/>
              <w:rPr>
                <w:b/>
                <w:noProof w:val="0"/>
                <w:szCs w:val="24"/>
              </w:rPr>
            </w:pPr>
            <w:r w:rsidRPr="0022568F">
              <w:rPr>
                <w:b/>
                <w:noProof w:val="0"/>
              </w:rPr>
              <w:t>L</w:t>
            </w:r>
          </w:p>
        </w:tc>
        <w:tc>
          <w:tcPr>
            <w:tcW w:w="5245" w:type="dxa"/>
            <w:tcBorders>
              <w:top w:val="single" w:sz="4" w:space="0" w:color="auto"/>
              <w:left w:val="single" w:sz="4" w:space="0" w:color="auto"/>
              <w:bottom w:val="single" w:sz="4" w:space="0" w:color="auto"/>
              <w:right w:val="single" w:sz="4" w:space="0" w:color="auto"/>
            </w:tcBorders>
            <w:vAlign w:val="center"/>
          </w:tcPr>
          <w:p w:rsidR="003C5A06" w:rsidRPr="0022568F" w:rsidRDefault="003C5A06" w:rsidP="003C5A06">
            <w:pPr>
              <w:pStyle w:val="TableText"/>
              <w:rPr>
                <w:noProof w:val="0"/>
                <w:szCs w:val="24"/>
              </w:rPr>
            </w:pPr>
            <w:r w:rsidRPr="0022568F">
              <w:rPr>
                <w:noProof w:val="0"/>
              </w:rPr>
              <w:t>Lemon-lime (7-Up, Sprite, Sierra Mist)</w:t>
            </w:r>
          </w:p>
        </w:tc>
      </w:tr>
      <w:tr w:rsidR="003C5A06" w:rsidRPr="0022568F" w:rsidTr="003C5A0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5A06" w:rsidRPr="0022568F" w:rsidRDefault="003C5A06" w:rsidP="003C5A06">
            <w:pPr>
              <w:pStyle w:val="TableText"/>
              <w:rPr>
                <w:b/>
                <w:noProof w:val="0"/>
                <w:szCs w:val="24"/>
              </w:rPr>
            </w:pPr>
            <w:r w:rsidRPr="0022568F">
              <w:rPr>
                <w:b/>
                <w:noProof w:val="0"/>
              </w:rPr>
              <w:t>G</w:t>
            </w:r>
          </w:p>
        </w:tc>
        <w:tc>
          <w:tcPr>
            <w:tcW w:w="5245" w:type="dxa"/>
            <w:tcBorders>
              <w:top w:val="single" w:sz="4" w:space="0" w:color="auto"/>
              <w:left w:val="single" w:sz="4" w:space="0" w:color="auto"/>
              <w:bottom w:val="single" w:sz="4" w:space="0" w:color="auto"/>
              <w:right w:val="single" w:sz="4" w:space="0" w:color="auto"/>
            </w:tcBorders>
            <w:vAlign w:val="center"/>
          </w:tcPr>
          <w:p w:rsidR="003C5A06" w:rsidRPr="0022568F" w:rsidRDefault="003C5A06" w:rsidP="003C5A06">
            <w:pPr>
              <w:pStyle w:val="TableText"/>
              <w:rPr>
                <w:noProof w:val="0"/>
                <w:szCs w:val="24"/>
              </w:rPr>
            </w:pPr>
            <w:r w:rsidRPr="0022568F">
              <w:rPr>
                <w:noProof w:val="0"/>
              </w:rPr>
              <w:t>Ginger Ale</w:t>
            </w:r>
          </w:p>
        </w:tc>
      </w:tr>
      <w:tr w:rsidR="003C5A06" w:rsidRPr="0022568F" w:rsidTr="003C5A0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5A06" w:rsidRPr="0022568F" w:rsidRDefault="003C5A06" w:rsidP="003C5A06">
            <w:pPr>
              <w:pStyle w:val="TableText"/>
              <w:rPr>
                <w:b/>
                <w:noProof w:val="0"/>
                <w:szCs w:val="24"/>
              </w:rPr>
            </w:pPr>
            <w:r w:rsidRPr="0022568F">
              <w:rPr>
                <w:b/>
                <w:noProof w:val="0"/>
              </w:rPr>
              <w:t>C</w:t>
            </w:r>
          </w:p>
        </w:tc>
        <w:tc>
          <w:tcPr>
            <w:tcW w:w="5245" w:type="dxa"/>
            <w:tcBorders>
              <w:top w:val="single" w:sz="4" w:space="0" w:color="auto"/>
              <w:left w:val="single" w:sz="4" w:space="0" w:color="auto"/>
              <w:bottom w:val="single" w:sz="4" w:space="0" w:color="auto"/>
              <w:right w:val="single" w:sz="4" w:space="0" w:color="auto"/>
            </w:tcBorders>
            <w:vAlign w:val="center"/>
          </w:tcPr>
          <w:p w:rsidR="003C5A06" w:rsidRPr="0022568F" w:rsidRDefault="003C5A06" w:rsidP="003C5A06">
            <w:pPr>
              <w:pStyle w:val="TableText"/>
              <w:rPr>
                <w:noProof w:val="0"/>
                <w:szCs w:val="24"/>
              </w:rPr>
            </w:pPr>
            <w:r w:rsidRPr="0022568F">
              <w:rPr>
                <w:noProof w:val="0"/>
              </w:rPr>
              <w:t>Coca-Cola</w:t>
            </w:r>
          </w:p>
        </w:tc>
      </w:tr>
      <w:tr w:rsidR="003C5A06" w:rsidRPr="0022568F" w:rsidTr="003C5A0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5A06" w:rsidRPr="0022568F" w:rsidRDefault="003C5A06" w:rsidP="003C5A06">
            <w:pPr>
              <w:pStyle w:val="TableText"/>
              <w:rPr>
                <w:b/>
                <w:noProof w:val="0"/>
                <w:szCs w:val="24"/>
              </w:rPr>
            </w:pPr>
            <w:r w:rsidRPr="0022568F">
              <w:rPr>
                <w:b/>
                <w:noProof w:val="0"/>
              </w:rPr>
              <w:t>D</w:t>
            </w:r>
          </w:p>
        </w:tc>
        <w:tc>
          <w:tcPr>
            <w:tcW w:w="5245" w:type="dxa"/>
            <w:tcBorders>
              <w:top w:val="single" w:sz="4" w:space="0" w:color="auto"/>
              <w:left w:val="single" w:sz="4" w:space="0" w:color="auto"/>
              <w:bottom w:val="single" w:sz="4" w:space="0" w:color="auto"/>
              <w:right w:val="single" w:sz="4" w:space="0" w:color="auto"/>
            </w:tcBorders>
            <w:vAlign w:val="center"/>
          </w:tcPr>
          <w:p w:rsidR="003C5A06" w:rsidRPr="0022568F" w:rsidRDefault="003C5A06" w:rsidP="003C5A06">
            <w:pPr>
              <w:pStyle w:val="TableText"/>
              <w:rPr>
                <w:noProof w:val="0"/>
                <w:szCs w:val="24"/>
              </w:rPr>
            </w:pPr>
            <w:r w:rsidRPr="0022568F">
              <w:rPr>
                <w:noProof w:val="0"/>
              </w:rPr>
              <w:t>Diet Coke</w:t>
            </w:r>
          </w:p>
        </w:tc>
      </w:tr>
      <w:tr w:rsidR="003C5A06" w:rsidRPr="0022568F" w:rsidTr="003C5A0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5A06" w:rsidRPr="0022568F" w:rsidRDefault="003C5A06" w:rsidP="003C5A06">
            <w:pPr>
              <w:pStyle w:val="TableText"/>
              <w:rPr>
                <w:b/>
                <w:noProof w:val="0"/>
                <w:szCs w:val="24"/>
              </w:rPr>
            </w:pPr>
            <w:r w:rsidRPr="0022568F">
              <w:rPr>
                <w:b/>
                <w:noProof w:val="0"/>
              </w:rPr>
              <w:t>S</w:t>
            </w:r>
          </w:p>
        </w:tc>
        <w:tc>
          <w:tcPr>
            <w:tcW w:w="5245" w:type="dxa"/>
            <w:tcBorders>
              <w:top w:val="single" w:sz="4" w:space="0" w:color="auto"/>
              <w:left w:val="single" w:sz="4" w:space="0" w:color="auto"/>
              <w:bottom w:val="single" w:sz="4" w:space="0" w:color="auto"/>
              <w:right w:val="single" w:sz="4" w:space="0" w:color="auto"/>
            </w:tcBorders>
            <w:vAlign w:val="center"/>
          </w:tcPr>
          <w:p w:rsidR="003C5A06" w:rsidRPr="0022568F" w:rsidRDefault="003C5A06" w:rsidP="003C5A06">
            <w:pPr>
              <w:pStyle w:val="TableText"/>
              <w:rPr>
                <w:noProof w:val="0"/>
                <w:szCs w:val="24"/>
              </w:rPr>
            </w:pPr>
            <w:r w:rsidRPr="0022568F">
              <w:rPr>
                <w:noProof w:val="0"/>
              </w:rPr>
              <w:t>Club Soda</w:t>
            </w:r>
          </w:p>
        </w:tc>
      </w:tr>
      <w:tr w:rsidR="003C5A06" w:rsidRPr="0022568F" w:rsidTr="003C5A0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5A06" w:rsidRPr="0022568F" w:rsidRDefault="003C5A06" w:rsidP="003C5A06">
            <w:pPr>
              <w:pStyle w:val="TableText"/>
              <w:rPr>
                <w:b/>
                <w:noProof w:val="0"/>
                <w:szCs w:val="24"/>
              </w:rPr>
            </w:pPr>
            <w:r w:rsidRPr="0022568F">
              <w:rPr>
                <w:b/>
                <w:noProof w:val="0"/>
              </w:rPr>
              <w:t>W</w:t>
            </w:r>
          </w:p>
        </w:tc>
        <w:tc>
          <w:tcPr>
            <w:tcW w:w="5245" w:type="dxa"/>
            <w:tcBorders>
              <w:top w:val="single" w:sz="4" w:space="0" w:color="auto"/>
              <w:left w:val="single" w:sz="4" w:space="0" w:color="auto"/>
              <w:bottom w:val="single" w:sz="4" w:space="0" w:color="auto"/>
              <w:right w:val="single" w:sz="4" w:space="0" w:color="auto"/>
            </w:tcBorders>
            <w:vAlign w:val="center"/>
          </w:tcPr>
          <w:p w:rsidR="003C5A06" w:rsidRPr="0022568F" w:rsidRDefault="003C5A06" w:rsidP="003C5A06">
            <w:pPr>
              <w:pStyle w:val="TableText"/>
              <w:rPr>
                <w:noProof w:val="0"/>
                <w:szCs w:val="24"/>
              </w:rPr>
            </w:pPr>
            <w:r w:rsidRPr="0022568F">
              <w:rPr>
                <w:noProof w:val="0"/>
              </w:rPr>
              <w:t>Water</w:t>
            </w:r>
          </w:p>
        </w:tc>
      </w:tr>
      <w:tr w:rsidR="003C5A06" w:rsidRPr="0022568F" w:rsidTr="003C5A0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5A06" w:rsidRPr="0022568F" w:rsidRDefault="003C5A06" w:rsidP="003C5A06">
            <w:pPr>
              <w:pStyle w:val="TableText"/>
              <w:rPr>
                <w:b/>
                <w:noProof w:val="0"/>
                <w:szCs w:val="24"/>
              </w:rPr>
            </w:pPr>
            <w:r w:rsidRPr="0022568F">
              <w:rPr>
                <w:b/>
                <w:noProof w:val="0"/>
              </w:rPr>
              <w:t>O</w:t>
            </w:r>
          </w:p>
        </w:tc>
        <w:tc>
          <w:tcPr>
            <w:tcW w:w="5245" w:type="dxa"/>
            <w:tcBorders>
              <w:top w:val="single" w:sz="4" w:space="0" w:color="auto"/>
              <w:left w:val="single" w:sz="4" w:space="0" w:color="auto"/>
              <w:bottom w:val="single" w:sz="4" w:space="0" w:color="auto"/>
              <w:right w:val="single" w:sz="4" w:space="0" w:color="auto"/>
            </w:tcBorders>
            <w:vAlign w:val="center"/>
          </w:tcPr>
          <w:p w:rsidR="003C5A06" w:rsidRPr="0022568F" w:rsidRDefault="003C5A06" w:rsidP="003C5A06">
            <w:pPr>
              <w:pStyle w:val="TableText"/>
              <w:rPr>
                <w:noProof w:val="0"/>
                <w:szCs w:val="24"/>
              </w:rPr>
            </w:pPr>
            <w:r w:rsidRPr="0022568F">
              <w:rPr>
                <w:noProof w:val="0"/>
              </w:rPr>
              <w:t>Orange Soda</w:t>
            </w:r>
          </w:p>
        </w:tc>
      </w:tr>
      <w:tr w:rsidR="003C5A06" w:rsidRPr="0022568F" w:rsidTr="003C5A0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5A06" w:rsidRPr="0022568F" w:rsidRDefault="003C5A06" w:rsidP="003C5A06">
            <w:pPr>
              <w:pStyle w:val="TableText"/>
              <w:rPr>
                <w:b/>
                <w:noProof w:val="0"/>
                <w:szCs w:val="24"/>
              </w:rPr>
            </w:pPr>
            <w:r w:rsidRPr="0022568F">
              <w:rPr>
                <w:b/>
                <w:noProof w:val="0"/>
              </w:rPr>
              <w:t>P</w:t>
            </w:r>
          </w:p>
        </w:tc>
        <w:tc>
          <w:tcPr>
            <w:tcW w:w="5245" w:type="dxa"/>
            <w:tcBorders>
              <w:top w:val="single" w:sz="4" w:space="0" w:color="auto"/>
              <w:left w:val="single" w:sz="4" w:space="0" w:color="auto"/>
              <w:bottom w:val="single" w:sz="4" w:space="0" w:color="auto"/>
              <w:right w:val="single" w:sz="4" w:space="0" w:color="auto"/>
            </w:tcBorders>
            <w:vAlign w:val="center"/>
          </w:tcPr>
          <w:p w:rsidR="003C5A06" w:rsidRPr="0022568F" w:rsidRDefault="003C5A06" w:rsidP="003C5A06">
            <w:pPr>
              <w:pStyle w:val="TableText"/>
              <w:rPr>
                <w:noProof w:val="0"/>
                <w:szCs w:val="24"/>
              </w:rPr>
            </w:pPr>
            <w:r w:rsidRPr="0022568F">
              <w:rPr>
                <w:noProof w:val="0"/>
              </w:rPr>
              <w:t>Pineapple juice</w:t>
            </w:r>
          </w:p>
        </w:tc>
      </w:tr>
      <w:tr w:rsidR="003C5A06" w:rsidRPr="0022568F" w:rsidTr="003C5A0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5A06" w:rsidRPr="0022568F" w:rsidRDefault="003C5A06" w:rsidP="003C5A06">
            <w:pPr>
              <w:pStyle w:val="TableText"/>
              <w:rPr>
                <w:b/>
                <w:noProof w:val="0"/>
                <w:szCs w:val="24"/>
              </w:rPr>
            </w:pPr>
            <w:r w:rsidRPr="0022568F">
              <w:rPr>
                <w:b/>
                <w:noProof w:val="0"/>
              </w:rPr>
              <w:t>C</w:t>
            </w:r>
          </w:p>
        </w:tc>
        <w:tc>
          <w:tcPr>
            <w:tcW w:w="5245" w:type="dxa"/>
            <w:tcBorders>
              <w:top w:val="single" w:sz="4" w:space="0" w:color="auto"/>
              <w:left w:val="single" w:sz="4" w:space="0" w:color="auto"/>
              <w:bottom w:val="single" w:sz="4" w:space="0" w:color="auto"/>
              <w:right w:val="single" w:sz="4" w:space="0" w:color="auto"/>
            </w:tcBorders>
            <w:vAlign w:val="center"/>
          </w:tcPr>
          <w:p w:rsidR="003C5A06" w:rsidRPr="0022568F" w:rsidRDefault="003C5A06" w:rsidP="003C5A06">
            <w:pPr>
              <w:pStyle w:val="TableText"/>
              <w:rPr>
                <w:noProof w:val="0"/>
                <w:szCs w:val="24"/>
              </w:rPr>
            </w:pPr>
            <w:r w:rsidRPr="0022568F">
              <w:rPr>
                <w:noProof w:val="0"/>
              </w:rPr>
              <w:t>Cranberry soda</w:t>
            </w:r>
          </w:p>
        </w:tc>
      </w:tr>
      <w:tr w:rsidR="003C5A06" w:rsidRPr="0022568F" w:rsidTr="003C5A0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5A06" w:rsidRPr="0022568F" w:rsidRDefault="003C5A06" w:rsidP="003C5A06">
            <w:pPr>
              <w:pStyle w:val="TableText"/>
              <w:rPr>
                <w:b/>
                <w:noProof w:val="0"/>
                <w:szCs w:val="24"/>
              </w:rPr>
            </w:pPr>
            <w:r w:rsidRPr="0022568F">
              <w:rPr>
                <w:b/>
                <w:noProof w:val="0"/>
              </w:rPr>
              <w:t>SS</w:t>
            </w:r>
          </w:p>
        </w:tc>
        <w:tc>
          <w:tcPr>
            <w:tcW w:w="5245" w:type="dxa"/>
            <w:tcBorders>
              <w:top w:val="single" w:sz="4" w:space="0" w:color="auto"/>
              <w:left w:val="single" w:sz="4" w:space="0" w:color="auto"/>
              <w:bottom w:val="single" w:sz="4" w:space="0" w:color="auto"/>
              <w:right w:val="single" w:sz="4" w:space="0" w:color="auto"/>
            </w:tcBorders>
            <w:vAlign w:val="center"/>
          </w:tcPr>
          <w:p w:rsidR="003C5A06" w:rsidRPr="0022568F" w:rsidRDefault="003C5A06" w:rsidP="003C5A06">
            <w:pPr>
              <w:pStyle w:val="TableText"/>
              <w:rPr>
                <w:noProof w:val="0"/>
                <w:szCs w:val="24"/>
              </w:rPr>
            </w:pPr>
            <w:r w:rsidRPr="0022568F">
              <w:rPr>
                <w:noProof w:val="0"/>
              </w:rPr>
              <w:t>Sour Mix</w:t>
            </w:r>
          </w:p>
        </w:tc>
      </w:tr>
    </w:tbl>
    <w:p w:rsidR="003C5A06" w:rsidRPr="0022568F" w:rsidRDefault="003C5A06" w:rsidP="005F3117">
      <w:pPr>
        <w:pStyle w:val="BodyCopy"/>
        <w:rPr>
          <w:rStyle w:val="mw-headline"/>
          <w:b/>
          <w:noProof w:val="0"/>
        </w:rPr>
      </w:pPr>
      <w:r w:rsidRPr="0022568F">
        <w:rPr>
          <w:rStyle w:val="mw-headline"/>
          <w:noProof w:val="0"/>
        </w:rPr>
        <w:br w:type="page"/>
      </w:r>
    </w:p>
    <w:p w:rsidR="003413E6" w:rsidRPr="0022568F" w:rsidRDefault="003413E6" w:rsidP="00BC553F">
      <w:pPr>
        <w:pStyle w:val="BodyCopyBold"/>
        <w:spacing w:after="120"/>
        <w:rPr>
          <w:noProof w:val="0"/>
        </w:rPr>
      </w:pPr>
      <w:r w:rsidRPr="0022568F">
        <w:rPr>
          <w:rStyle w:val="mw-headline"/>
          <w:noProof w:val="0"/>
          <w:szCs w:val="22"/>
        </w:rPr>
        <w:lastRenderedPageBreak/>
        <w:t>Comparison with bottled drinks</w:t>
      </w:r>
    </w:p>
    <w:p w:rsidR="003413E6" w:rsidRPr="0022568F" w:rsidRDefault="003413E6" w:rsidP="004F0AC3">
      <w:pPr>
        <w:pStyle w:val="BodyCopy"/>
        <w:rPr>
          <w:noProof w:val="0"/>
        </w:rPr>
      </w:pPr>
      <w:r w:rsidRPr="0022568F">
        <w:rPr>
          <w:noProof w:val="0"/>
        </w:rPr>
        <w:t>The advantages of dispensing from a bar gun instead of bottles include:</w:t>
      </w:r>
    </w:p>
    <w:p w:rsidR="003413E6" w:rsidRPr="0022568F" w:rsidRDefault="00BC553F" w:rsidP="00735CB3">
      <w:pPr>
        <w:pStyle w:val="Bullet1"/>
      </w:pPr>
      <w:r w:rsidRPr="0022568F">
        <w:rPr>
          <w:noProof/>
          <w:lang w:eastAsia="en-AU"/>
        </w:rPr>
        <w:drawing>
          <wp:anchor distT="0" distB="0" distL="114300" distR="114300" simplePos="0" relativeHeight="251803648" behindDoc="0" locked="0" layoutInCell="1" allowOverlap="1">
            <wp:simplePos x="0" y="0"/>
            <wp:positionH relativeFrom="column">
              <wp:posOffset>4653915</wp:posOffset>
            </wp:positionH>
            <wp:positionV relativeFrom="paragraph">
              <wp:posOffset>71120</wp:posOffset>
            </wp:positionV>
            <wp:extent cx="1017905" cy="1019810"/>
            <wp:effectExtent l="19050" t="0" r="0" b="0"/>
            <wp:wrapSquare wrapText="bothSides"/>
            <wp:docPr id="40" name="Picture 6" descr="C:\Documents and Settings\Godaishu\Local Settings\Temporary Internet Files\Content.IE5\AIDHLZ6J\MP90043047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Godaishu\Local Settings\Temporary Internet Files\Content.IE5\AIDHLZ6J\MP900430477[1].jpg"/>
                    <pic:cNvPicPr>
                      <a:picLocks noChangeAspect="1" noChangeArrowheads="1"/>
                    </pic:cNvPicPr>
                  </pic:nvPicPr>
                  <pic:blipFill>
                    <a:blip r:embed="rId41" cstate="print"/>
                    <a:srcRect/>
                    <a:stretch>
                      <a:fillRect/>
                    </a:stretch>
                  </pic:blipFill>
                  <pic:spPr bwMode="auto">
                    <a:xfrm>
                      <a:off x="0" y="0"/>
                      <a:ext cx="1017905" cy="1019810"/>
                    </a:xfrm>
                    <a:prstGeom prst="rect">
                      <a:avLst/>
                    </a:prstGeom>
                    <a:noFill/>
                    <a:ln w="9525">
                      <a:noFill/>
                      <a:miter lim="800000"/>
                      <a:headEnd/>
                      <a:tailEnd/>
                    </a:ln>
                  </pic:spPr>
                </pic:pic>
              </a:graphicData>
            </a:graphic>
          </wp:anchor>
        </w:drawing>
      </w:r>
      <w:r w:rsidR="003413E6" w:rsidRPr="0022568F">
        <w:t>Lower cost of transport - because water is added at the point of sale</w:t>
      </w:r>
    </w:p>
    <w:p w:rsidR="003413E6" w:rsidRPr="0022568F" w:rsidRDefault="003413E6" w:rsidP="00735CB3">
      <w:pPr>
        <w:pStyle w:val="Bullet1"/>
      </w:pPr>
      <w:r w:rsidRPr="0022568F">
        <w:t xml:space="preserve">Convenience - no need to locate and open bottles or cans; a single canister contains much more product than a bottle </w:t>
      </w:r>
    </w:p>
    <w:p w:rsidR="003413E6" w:rsidRPr="0022568F" w:rsidRDefault="003413E6" w:rsidP="00735CB3">
      <w:pPr>
        <w:pStyle w:val="Bullet1"/>
      </w:pPr>
      <w:r w:rsidRPr="0022568F">
        <w:t>A freshly carbonated drink for the consumer</w:t>
      </w:r>
    </w:p>
    <w:p w:rsidR="003413E6" w:rsidRPr="0022568F" w:rsidRDefault="003413E6" w:rsidP="00735CB3">
      <w:pPr>
        <w:pStyle w:val="Bullet1"/>
      </w:pPr>
      <w:r w:rsidRPr="0022568F">
        <w:t xml:space="preserve">Much more profitable product for the venue - a glass of post mix costs </w:t>
      </w:r>
      <w:r w:rsidR="002410BF" w:rsidRPr="0022568F">
        <w:t>far less than</w:t>
      </w:r>
      <w:r w:rsidRPr="0022568F">
        <w:t xml:space="preserve"> the same amount of </w:t>
      </w:r>
      <w:r w:rsidR="002410BF" w:rsidRPr="0022568F">
        <w:t xml:space="preserve">comparable </w:t>
      </w:r>
      <w:r w:rsidRPr="0022568F">
        <w:t xml:space="preserve">drink from a bottle. </w:t>
      </w:r>
    </w:p>
    <w:p w:rsidR="003413E6" w:rsidRPr="0022568F" w:rsidRDefault="00BE6F3C" w:rsidP="00BC553F">
      <w:pPr>
        <w:pStyle w:val="BodyCopy"/>
        <w:spacing w:after="120"/>
        <w:rPr>
          <w:noProof w:val="0"/>
        </w:rPr>
      </w:pPr>
      <w:r w:rsidRPr="0022568F">
        <w:rPr>
          <w:noProof w:val="0"/>
        </w:rPr>
        <w:t>Post-mix</w:t>
      </w:r>
      <w:r w:rsidR="003413E6" w:rsidRPr="0022568F">
        <w:rPr>
          <w:noProof w:val="0"/>
        </w:rPr>
        <w:t xml:space="preserve"> systems result in significantly decreases green house gas emissions due to reduced weight in the supply of the concentrated bag-in-box syrup versus supply and recycling of bottled beverages.</w:t>
      </w:r>
    </w:p>
    <w:p w:rsidR="003413E6" w:rsidRPr="0022568F" w:rsidRDefault="003413E6" w:rsidP="00BC553F">
      <w:pPr>
        <w:pStyle w:val="BodyCopy"/>
        <w:spacing w:after="120"/>
        <w:rPr>
          <w:noProof w:val="0"/>
        </w:rPr>
      </w:pPr>
      <w:r w:rsidRPr="0022568F">
        <w:rPr>
          <w:noProof w:val="0"/>
        </w:rPr>
        <w:t>If the system is not properly maintained</w:t>
      </w:r>
      <w:r w:rsidR="005F3117" w:rsidRPr="0022568F">
        <w:rPr>
          <w:noProof w:val="0"/>
        </w:rPr>
        <w:t>,</w:t>
      </w:r>
      <w:r w:rsidRPr="0022568F">
        <w:rPr>
          <w:noProof w:val="0"/>
        </w:rPr>
        <w:t xml:space="preserve"> it will serve an inferior drink. If the bar owner chooses, he or she can set the ratio of syrup to water to a lower than optimal rate, thus saving the restaurant money in syrup costs but resulting in an inferior drink.</w:t>
      </w:r>
    </w:p>
    <w:p w:rsidR="003413E6" w:rsidRPr="0022568F" w:rsidRDefault="003413E6" w:rsidP="00BC553F">
      <w:pPr>
        <w:pStyle w:val="BodyCopyBold"/>
        <w:spacing w:after="120"/>
        <w:rPr>
          <w:noProof w:val="0"/>
        </w:rPr>
      </w:pPr>
      <w:r w:rsidRPr="0022568F">
        <w:rPr>
          <w:rStyle w:val="mw-headline"/>
          <w:noProof w:val="0"/>
          <w:szCs w:val="22"/>
        </w:rPr>
        <w:t>Post mix soda gun</w:t>
      </w:r>
    </w:p>
    <w:p w:rsidR="003413E6" w:rsidRPr="0022568F" w:rsidRDefault="003413E6" w:rsidP="00BC553F">
      <w:pPr>
        <w:pStyle w:val="BodyCopy"/>
        <w:spacing w:after="120"/>
        <w:rPr>
          <w:noProof w:val="0"/>
        </w:rPr>
      </w:pPr>
      <w:r w:rsidRPr="0022568F">
        <w:rPr>
          <w:noProof w:val="0"/>
        </w:rPr>
        <w:t>A post mix soda gun combines concentrated syrup from a bag-in-box and mixes it with filtered tap water, either carbonated or n</w:t>
      </w:r>
      <w:r w:rsidR="00FB2FFF" w:rsidRPr="0022568F">
        <w:rPr>
          <w:noProof w:val="0"/>
        </w:rPr>
        <w:t>on-carbonated at the point of dis</w:t>
      </w:r>
      <w:r w:rsidRPr="0022568F">
        <w:rPr>
          <w:noProof w:val="0"/>
        </w:rPr>
        <w:t xml:space="preserve">pense. For a post mix soda gun to function it must be connected to a bag-in-box system, including pumps, a chiller, water filtration system and a carbonator. </w:t>
      </w:r>
    </w:p>
    <w:p w:rsidR="003413E6" w:rsidRPr="0022568F" w:rsidRDefault="003413E6" w:rsidP="00BC553F">
      <w:pPr>
        <w:pStyle w:val="BodyCopy"/>
        <w:spacing w:after="120"/>
        <w:rPr>
          <w:noProof w:val="0"/>
        </w:rPr>
      </w:pPr>
      <w:r w:rsidRPr="0022568F">
        <w:rPr>
          <w:noProof w:val="0"/>
        </w:rPr>
        <w:t>Due to the complexity and expense of purchasing and configuring the entire system that runs the soda gun, in most cases the restaurant relies on their beverage supplier to supply the equipment and handle the installation and maintenance. A post-mix soda gun is able to supply any beverage product that can be dispensed in bag-in-box form that does not have pulp.</w:t>
      </w:r>
    </w:p>
    <w:p w:rsidR="003413E6" w:rsidRPr="0022568F" w:rsidRDefault="003413E6" w:rsidP="00BC553F">
      <w:pPr>
        <w:pStyle w:val="BodyCopyBold"/>
        <w:spacing w:after="120"/>
        <w:rPr>
          <w:noProof w:val="0"/>
        </w:rPr>
      </w:pPr>
      <w:r w:rsidRPr="0022568F">
        <w:rPr>
          <w:rStyle w:val="mw-headline"/>
          <w:noProof w:val="0"/>
          <w:szCs w:val="22"/>
        </w:rPr>
        <w:t>Pre mix soda gun</w:t>
      </w:r>
    </w:p>
    <w:p w:rsidR="003413E6" w:rsidRPr="0022568F" w:rsidRDefault="003413E6" w:rsidP="00BC553F">
      <w:pPr>
        <w:pStyle w:val="BodyCopy"/>
        <w:spacing w:after="120"/>
        <w:rPr>
          <w:noProof w:val="0"/>
          <w:szCs w:val="22"/>
        </w:rPr>
      </w:pPr>
      <w:r w:rsidRPr="0022568F">
        <w:rPr>
          <w:noProof w:val="0"/>
          <w:szCs w:val="22"/>
        </w:rPr>
        <w:t xml:space="preserve">Premix soda </w:t>
      </w:r>
      <w:r w:rsidRPr="0022568F">
        <w:rPr>
          <w:noProof w:val="0"/>
        </w:rPr>
        <w:t>guns are connected to a simpler system that closely resembles a draft beer system. The drink is supplied to a restaurant in pressur</w:t>
      </w:r>
      <w:r w:rsidR="00BE6F3C" w:rsidRPr="0022568F">
        <w:rPr>
          <w:noProof w:val="0"/>
        </w:rPr>
        <w:t>is</w:t>
      </w:r>
      <w:r w:rsidRPr="0022568F">
        <w:rPr>
          <w:noProof w:val="0"/>
        </w:rPr>
        <w:t>ed canisters that are connected to the premix soda gun</w:t>
      </w:r>
      <w:r w:rsidRPr="0022568F">
        <w:rPr>
          <w:noProof w:val="0"/>
          <w:szCs w:val="22"/>
        </w:rPr>
        <w:t>. Premix soda guns are primarily used in countries where the supply of water cannot easily be filtered to a level suitable for use in a restaurant.</w:t>
      </w:r>
    </w:p>
    <w:p w:rsidR="0072223F" w:rsidRPr="0022568F" w:rsidRDefault="00822DDD" w:rsidP="004F0AC3">
      <w:pPr>
        <w:autoSpaceDE w:val="0"/>
        <w:autoSpaceDN w:val="0"/>
        <w:adjustRightInd w:val="0"/>
        <w:spacing w:before="160" w:after="160" w:line="240" w:lineRule="auto"/>
        <w:rPr>
          <w:rFonts w:ascii="Helvetica" w:hAnsi="Helvetica" w:cs="Times New Roman"/>
          <w:b/>
          <w:color w:val="0000FF"/>
          <w:sz w:val="28"/>
          <w:szCs w:val="28"/>
        </w:rPr>
      </w:pPr>
      <w:r w:rsidRPr="0022568F">
        <w:rPr>
          <w:rFonts w:ascii="Helvetica" w:hAnsi="Helvetica" w:cs="Times New Roman"/>
          <w:b/>
          <w:color w:val="0000FF"/>
          <w:sz w:val="28"/>
          <w:szCs w:val="28"/>
        </w:rPr>
        <w:t>Other c</w:t>
      </w:r>
      <w:r w:rsidR="0072223F" w:rsidRPr="0022568F">
        <w:rPr>
          <w:rFonts w:ascii="Helvetica" w:hAnsi="Helvetica" w:cs="Times New Roman"/>
          <w:b/>
          <w:color w:val="0000FF"/>
          <w:sz w:val="28"/>
          <w:szCs w:val="28"/>
        </w:rPr>
        <w:t>omponents</w:t>
      </w:r>
      <w:r w:rsidR="008869D0" w:rsidRPr="0022568F">
        <w:rPr>
          <w:rFonts w:ascii="Helvetica" w:hAnsi="Helvetica" w:cs="Times New Roman"/>
          <w:b/>
          <w:color w:val="0000FF"/>
          <w:sz w:val="28"/>
          <w:szCs w:val="28"/>
        </w:rPr>
        <w:t xml:space="preserve"> of a cellar</w:t>
      </w:r>
    </w:p>
    <w:p w:rsidR="0072223F" w:rsidRPr="0022568F" w:rsidRDefault="0072223F" w:rsidP="00822DDD">
      <w:pPr>
        <w:autoSpaceDE w:val="0"/>
        <w:autoSpaceDN w:val="0"/>
        <w:adjustRightInd w:val="0"/>
        <w:spacing w:before="80" w:after="120" w:line="240" w:lineRule="auto"/>
        <w:rPr>
          <w:rFonts w:ascii="Helvetica" w:hAnsi="Helvetica" w:cs="Times New Roman"/>
          <w:color w:val="000000"/>
        </w:rPr>
      </w:pPr>
      <w:r w:rsidRPr="0022568F">
        <w:rPr>
          <w:rFonts w:ascii="Helvetica" w:hAnsi="Helvetica" w:cs="Times New Roman"/>
          <w:color w:val="000000"/>
        </w:rPr>
        <w:t>The different components that make up a ful</w:t>
      </w:r>
      <w:r w:rsidR="008869D0" w:rsidRPr="0022568F">
        <w:rPr>
          <w:rFonts w:ascii="Helvetica" w:hAnsi="Helvetica" w:cs="Times New Roman"/>
          <w:color w:val="000000"/>
        </w:rPr>
        <w:t>ly operational cellar</w:t>
      </w:r>
      <w:r w:rsidR="00822DDD" w:rsidRPr="0022568F">
        <w:rPr>
          <w:rFonts w:ascii="Helvetica" w:hAnsi="Helvetica" w:cs="Times New Roman"/>
          <w:color w:val="000000"/>
        </w:rPr>
        <w:t>, besides the above mentioned bulk dispensing units in</w:t>
      </w:r>
      <w:r w:rsidR="008869D0" w:rsidRPr="0022568F">
        <w:rPr>
          <w:rFonts w:ascii="Helvetica" w:hAnsi="Helvetica" w:cs="Times New Roman"/>
          <w:color w:val="000000"/>
        </w:rPr>
        <w:t>clude, but are not limited to:</w:t>
      </w:r>
      <w:r w:rsidRPr="0022568F">
        <w:rPr>
          <w:rFonts w:ascii="Helvetica" w:hAnsi="Helvetica" w:cs="Times New Roman"/>
          <w:color w:val="000000"/>
        </w:rPr>
        <w:t xml:space="preserve"> </w:t>
      </w:r>
    </w:p>
    <w:p w:rsidR="0072223F" w:rsidRPr="0022568F" w:rsidRDefault="009232D7" w:rsidP="00735CB3">
      <w:pPr>
        <w:pStyle w:val="Bullet1"/>
      </w:pPr>
      <w:r w:rsidRPr="0022568F">
        <w:t>C</w:t>
      </w:r>
      <w:r w:rsidR="0072223F" w:rsidRPr="0022568F">
        <w:t xml:space="preserve">ool room </w:t>
      </w:r>
    </w:p>
    <w:p w:rsidR="0072223F" w:rsidRPr="0022568F" w:rsidRDefault="00822DDD" w:rsidP="00735CB3">
      <w:pPr>
        <w:pStyle w:val="Bullet1"/>
      </w:pPr>
      <w:r w:rsidRPr="0022568F">
        <w:t>T</w:t>
      </w:r>
      <w:r w:rsidR="0072223F" w:rsidRPr="0022568F">
        <w:t xml:space="preserve">ransfer leads </w:t>
      </w:r>
    </w:p>
    <w:p w:rsidR="0072223F" w:rsidRPr="0022568F" w:rsidRDefault="00822DDD" w:rsidP="00735CB3">
      <w:pPr>
        <w:pStyle w:val="Bullet1"/>
      </w:pPr>
      <w:r w:rsidRPr="0022568F">
        <w:t>C</w:t>
      </w:r>
      <w:r w:rsidR="0072223F" w:rsidRPr="0022568F">
        <w:t xml:space="preserve">ouplers </w:t>
      </w:r>
    </w:p>
    <w:p w:rsidR="0072223F" w:rsidRPr="0022568F" w:rsidRDefault="00822DDD" w:rsidP="00735CB3">
      <w:pPr>
        <w:pStyle w:val="Bullet1"/>
      </w:pPr>
      <w:r w:rsidRPr="0022568F">
        <w:t>C</w:t>
      </w:r>
      <w:r w:rsidR="0072223F" w:rsidRPr="0022568F">
        <w:t xml:space="preserve">onnectors </w:t>
      </w:r>
    </w:p>
    <w:p w:rsidR="0072223F" w:rsidRPr="0022568F" w:rsidRDefault="00822DDD" w:rsidP="00735CB3">
      <w:pPr>
        <w:pStyle w:val="Bullet1"/>
      </w:pPr>
      <w:r w:rsidRPr="0022568F">
        <w:t>G</w:t>
      </w:r>
      <w:r w:rsidR="0072223F" w:rsidRPr="0022568F">
        <w:t xml:space="preserve">as regulators </w:t>
      </w:r>
    </w:p>
    <w:p w:rsidR="0072223F" w:rsidRPr="0022568F" w:rsidRDefault="00822DDD" w:rsidP="00735CB3">
      <w:pPr>
        <w:pStyle w:val="Bullet1"/>
      </w:pPr>
      <w:r w:rsidRPr="0022568F">
        <w:t>C</w:t>
      </w:r>
      <w:r w:rsidR="0072223F" w:rsidRPr="0022568F">
        <w:t xml:space="preserve">hemicals, cleaning equipment and procedures </w:t>
      </w:r>
    </w:p>
    <w:p w:rsidR="0072223F" w:rsidRPr="0022568F" w:rsidRDefault="00822DDD" w:rsidP="00735CB3">
      <w:pPr>
        <w:pStyle w:val="Bullet1"/>
      </w:pPr>
      <w:r w:rsidRPr="0022568F">
        <w:t>S</w:t>
      </w:r>
      <w:r w:rsidR="0072223F" w:rsidRPr="0022568F">
        <w:t xml:space="preserve">afety goggles and gloves </w:t>
      </w:r>
    </w:p>
    <w:p w:rsidR="0072223F" w:rsidRPr="0022568F" w:rsidRDefault="00822DDD" w:rsidP="00735CB3">
      <w:pPr>
        <w:pStyle w:val="Bullet1"/>
      </w:pPr>
      <w:r w:rsidRPr="0022568F">
        <w:t>A</w:t>
      </w:r>
      <w:r w:rsidR="0072223F" w:rsidRPr="0022568F">
        <w:t xml:space="preserve">pproved cleaning keg or dosing unit </w:t>
      </w:r>
    </w:p>
    <w:p w:rsidR="0072223F" w:rsidRPr="0022568F" w:rsidRDefault="00822DDD" w:rsidP="00A937E4">
      <w:pPr>
        <w:pStyle w:val="Bullet1"/>
      </w:pPr>
      <w:r w:rsidRPr="0022568F">
        <w:t>A</w:t>
      </w:r>
      <w:r w:rsidR="0072223F" w:rsidRPr="0022568F">
        <w:t>ppropriate stock</w:t>
      </w:r>
      <w:r w:rsidR="005F3117" w:rsidRPr="0022568F">
        <w:t>.</w:t>
      </w:r>
    </w:p>
    <w:p w:rsidR="0072223F" w:rsidRPr="0022568F" w:rsidRDefault="0072223F" w:rsidP="00415076">
      <w:pPr>
        <w:autoSpaceDE w:val="0"/>
        <w:autoSpaceDN w:val="0"/>
        <w:adjustRightInd w:val="0"/>
        <w:spacing w:before="240" w:after="160" w:line="240" w:lineRule="auto"/>
        <w:rPr>
          <w:rFonts w:ascii="Helvetica" w:hAnsi="Helvetica" w:cs="Verdana"/>
          <w:b/>
          <w:bCs/>
          <w:color w:val="0000FF"/>
          <w:sz w:val="28"/>
          <w:szCs w:val="28"/>
        </w:rPr>
      </w:pPr>
      <w:r w:rsidRPr="0022568F">
        <w:rPr>
          <w:rFonts w:ascii="Helvetica" w:hAnsi="Helvetica" w:cs="Verdana"/>
          <w:b/>
          <w:bCs/>
          <w:color w:val="0000FF"/>
          <w:sz w:val="28"/>
          <w:szCs w:val="28"/>
        </w:rPr>
        <w:lastRenderedPageBreak/>
        <w:t>Role of cellar attendant</w:t>
      </w:r>
    </w:p>
    <w:p w:rsidR="00332E2E" w:rsidRPr="0022568F" w:rsidRDefault="00415076" w:rsidP="00415076">
      <w:pPr>
        <w:autoSpaceDE w:val="0"/>
        <w:autoSpaceDN w:val="0"/>
        <w:adjustRightInd w:val="0"/>
        <w:spacing w:before="80" w:after="120" w:line="240" w:lineRule="auto"/>
        <w:rPr>
          <w:rFonts w:ascii="Helvetica" w:hAnsi="Helvetica" w:cs="Verdana"/>
          <w:bCs/>
          <w:color w:val="000000"/>
        </w:rPr>
      </w:pPr>
      <w:r w:rsidRPr="0022568F">
        <w:rPr>
          <w:rFonts w:ascii="Helvetica" w:hAnsi="Helvetica" w:cs="Verdana"/>
          <w:bCs/>
          <w:noProof/>
          <w:color w:val="000000"/>
        </w:rPr>
        <w:drawing>
          <wp:anchor distT="0" distB="0" distL="114300" distR="114300" simplePos="0" relativeHeight="251804672" behindDoc="0" locked="0" layoutInCell="1" allowOverlap="1">
            <wp:simplePos x="0" y="0"/>
            <wp:positionH relativeFrom="column">
              <wp:posOffset>4067175</wp:posOffset>
            </wp:positionH>
            <wp:positionV relativeFrom="paragraph">
              <wp:posOffset>389890</wp:posOffset>
            </wp:positionV>
            <wp:extent cx="1562100" cy="1343025"/>
            <wp:effectExtent l="19050" t="0" r="0" b="9525"/>
            <wp:wrapSquare wrapText="bothSides"/>
            <wp:docPr id="56" name="Picture 55" descr="Ash_Street_Cellar_gallery__600x400-600x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h_Street_Cellar_gallery__600x400-600x400.jpg"/>
                    <pic:cNvPicPr/>
                  </pic:nvPicPr>
                  <pic:blipFill>
                    <a:blip r:embed="rId42" cstate="print">
                      <a:lum contrast="10000"/>
                    </a:blip>
                    <a:srcRect l="13044" r="37924" b="37008"/>
                    <a:stretch>
                      <a:fillRect/>
                    </a:stretch>
                  </pic:blipFill>
                  <pic:spPr>
                    <a:xfrm flipH="1">
                      <a:off x="0" y="0"/>
                      <a:ext cx="1562100" cy="1343025"/>
                    </a:xfrm>
                    <a:prstGeom prst="rect">
                      <a:avLst/>
                    </a:prstGeom>
                  </pic:spPr>
                </pic:pic>
              </a:graphicData>
            </a:graphic>
          </wp:anchor>
        </w:drawing>
      </w:r>
      <w:r w:rsidR="00332E2E" w:rsidRPr="0022568F">
        <w:rPr>
          <w:rFonts w:ascii="Helvetica" w:hAnsi="Helvetica" w:cs="Verdana"/>
          <w:bCs/>
          <w:color w:val="000000"/>
        </w:rPr>
        <w:t>To date we have looked at some of the key pieces of equipment located in a cellar. Now it is time to look at the role of the person responsible for this area. The role of the cellar attendant may be filled by one person or the activities associated with this role shared amongst bar staff.</w:t>
      </w:r>
    </w:p>
    <w:p w:rsidR="00021431" w:rsidRPr="0022568F" w:rsidRDefault="00021431" w:rsidP="00415076">
      <w:pPr>
        <w:autoSpaceDE w:val="0"/>
        <w:autoSpaceDN w:val="0"/>
        <w:adjustRightInd w:val="0"/>
        <w:spacing w:before="80" w:after="120" w:line="240" w:lineRule="auto"/>
        <w:rPr>
          <w:rFonts w:ascii="Helvetica" w:hAnsi="Helvetica" w:cs="Verdana"/>
          <w:color w:val="000000"/>
        </w:rPr>
      </w:pPr>
      <w:r w:rsidRPr="0022568F">
        <w:rPr>
          <w:rFonts w:ascii="Helvetica" w:hAnsi="Helvetica" w:cs="Verdana"/>
          <w:color w:val="000000"/>
        </w:rPr>
        <w:t xml:space="preserve">The cellar attendant plays an important role in ensuring adequate supplies of beverages to bars and controlling stock to avoid waste or theft. A good cellar attendant will therefore contribute directly to the profitability and smooth running of an establishment. </w:t>
      </w:r>
    </w:p>
    <w:p w:rsidR="00021431" w:rsidRPr="0022568F" w:rsidRDefault="00332E2E" w:rsidP="00415076">
      <w:pPr>
        <w:pStyle w:val="BodyCopyBold"/>
        <w:spacing w:after="100"/>
        <w:rPr>
          <w:noProof w:val="0"/>
        </w:rPr>
      </w:pPr>
      <w:r w:rsidRPr="0022568F">
        <w:rPr>
          <w:noProof w:val="0"/>
        </w:rPr>
        <w:t>Bulk Beverage system</w:t>
      </w:r>
    </w:p>
    <w:p w:rsidR="00021431" w:rsidRPr="0022568F" w:rsidRDefault="00021431" w:rsidP="00415076">
      <w:pPr>
        <w:pStyle w:val="Bullet1"/>
        <w:spacing w:after="100"/>
      </w:pPr>
      <w:r w:rsidRPr="0022568F">
        <w:t xml:space="preserve">Cleaning and maintaining the </w:t>
      </w:r>
      <w:r w:rsidR="0022568F" w:rsidRPr="0022568F">
        <w:t>draft</w:t>
      </w:r>
      <w:r w:rsidRPr="0022568F">
        <w:t xml:space="preserve"> beer system and keeping records up </w:t>
      </w:r>
      <w:r w:rsidR="005F3117" w:rsidRPr="0022568F">
        <w:t>to date of equipment servicing</w:t>
      </w:r>
    </w:p>
    <w:p w:rsidR="00021431" w:rsidRPr="0022568F" w:rsidRDefault="00021431" w:rsidP="00415076">
      <w:pPr>
        <w:pStyle w:val="Bullet1"/>
        <w:spacing w:after="100"/>
      </w:pPr>
      <w:r w:rsidRPr="0022568F">
        <w:t>Monitoring the quality, temperatu</w:t>
      </w:r>
      <w:r w:rsidR="005F3117" w:rsidRPr="0022568F">
        <w:t>re and service of beer in bars</w:t>
      </w:r>
    </w:p>
    <w:p w:rsidR="00021431" w:rsidRPr="0022568F" w:rsidRDefault="00021431" w:rsidP="00415076">
      <w:pPr>
        <w:pStyle w:val="Bullet1"/>
        <w:spacing w:after="100"/>
      </w:pPr>
      <w:r w:rsidRPr="0022568F">
        <w:t>Ability to find and correct fau</w:t>
      </w:r>
      <w:r w:rsidR="006E19A9" w:rsidRPr="0022568F">
        <w:t>lts in the draft</w:t>
      </w:r>
      <w:r w:rsidR="005F3117" w:rsidRPr="0022568F">
        <w:t xml:space="preserve"> beer system</w:t>
      </w:r>
    </w:p>
    <w:p w:rsidR="00021431" w:rsidRPr="0022568F" w:rsidRDefault="00021431" w:rsidP="00415076">
      <w:pPr>
        <w:pStyle w:val="Bullet1"/>
        <w:spacing w:after="100"/>
      </w:pPr>
      <w:r w:rsidRPr="0022568F">
        <w:t>Monitoring bulk pos</w:t>
      </w:r>
      <w:r w:rsidR="005F3117" w:rsidRPr="0022568F">
        <w:t>t mix, wine and spirit systems</w:t>
      </w:r>
    </w:p>
    <w:p w:rsidR="00021431" w:rsidRPr="0022568F" w:rsidRDefault="00021431" w:rsidP="00415076">
      <w:pPr>
        <w:pStyle w:val="Bullet1"/>
        <w:spacing w:after="100"/>
      </w:pPr>
      <w:r w:rsidRPr="0022568F">
        <w:t xml:space="preserve">Observing current Standards for </w:t>
      </w:r>
      <w:r w:rsidR="007A4451" w:rsidRPr="007A4451">
        <w:t>occupational safety and health</w:t>
      </w:r>
      <w:r w:rsidR="007A4451">
        <w:t xml:space="preserve"> </w:t>
      </w:r>
      <w:r w:rsidRPr="0022568F">
        <w:t>including the safe use of gas and chemicals and t</w:t>
      </w:r>
      <w:r w:rsidR="005F3117" w:rsidRPr="0022568F">
        <w:t>he hygienic handling of alcohol.</w:t>
      </w:r>
    </w:p>
    <w:p w:rsidR="00021431" w:rsidRPr="0022568F" w:rsidRDefault="00332E2E" w:rsidP="00415076">
      <w:pPr>
        <w:pStyle w:val="BodyCopyBold"/>
        <w:spacing w:after="100"/>
        <w:rPr>
          <w:noProof w:val="0"/>
        </w:rPr>
      </w:pPr>
      <w:r w:rsidRPr="0022568F">
        <w:rPr>
          <w:noProof w:val="0"/>
        </w:rPr>
        <w:t>Stock control</w:t>
      </w:r>
    </w:p>
    <w:p w:rsidR="00021431" w:rsidRPr="0022568F" w:rsidRDefault="00021431" w:rsidP="00415076">
      <w:pPr>
        <w:pStyle w:val="Bullet1"/>
        <w:spacing w:after="100"/>
      </w:pPr>
      <w:r w:rsidRPr="0022568F">
        <w:t>Knowledge of all liquor groups and correct storage procedu</w:t>
      </w:r>
      <w:r w:rsidR="005F3117" w:rsidRPr="0022568F">
        <w:t>res for stock</w:t>
      </w:r>
    </w:p>
    <w:p w:rsidR="00021431" w:rsidRPr="0022568F" w:rsidRDefault="005F3117" w:rsidP="00415076">
      <w:pPr>
        <w:pStyle w:val="Bullet1"/>
        <w:spacing w:after="100"/>
      </w:pPr>
      <w:r w:rsidRPr="0022568F">
        <w:t>Ordering stock from suppliers</w:t>
      </w:r>
    </w:p>
    <w:p w:rsidR="00021431" w:rsidRPr="0022568F" w:rsidRDefault="005F3117" w:rsidP="00415076">
      <w:pPr>
        <w:pStyle w:val="Bullet1"/>
        <w:spacing w:after="100"/>
      </w:pPr>
      <w:r w:rsidRPr="0022568F">
        <w:t>Supplying stock to bars</w:t>
      </w:r>
    </w:p>
    <w:p w:rsidR="00021431" w:rsidRPr="0022568F" w:rsidRDefault="00021431" w:rsidP="00415076">
      <w:pPr>
        <w:pStyle w:val="Bullet1"/>
        <w:spacing w:after="100"/>
      </w:pPr>
      <w:r w:rsidRPr="0022568F">
        <w:t xml:space="preserve">Receiving, checking and storing deliveries, checking invoices and delivery notes and </w:t>
      </w:r>
      <w:r w:rsidR="005F3117" w:rsidRPr="0022568F">
        <w:t>dealing with any discrepancies</w:t>
      </w:r>
    </w:p>
    <w:p w:rsidR="00021431" w:rsidRPr="0022568F" w:rsidRDefault="00021431" w:rsidP="00415076">
      <w:pPr>
        <w:pStyle w:val="Bullet1"/>
        <w:spacing w:after="100"/>
      </w:pPr>
      <w:r w:rsidRPr="0022568F">
        <w:t xml:space="preserve">Maintaining the cellar records of all stock coming in and going </w:t>
      </w:r>
      <w:r w:rsidR="005F3117" w:rsidRPr="0022568F">
        <w:t>out</w:t>
      </w:r>
    </w:p>
    <w:p w:rsidR="00021431" w:rsidRPr="0022568F" w:rsidRDefault="005F3117" w:rsidP="00415076">
      <w:pPr>
        <w:pStyle w:val="Bullet1"/>
        <w:spacing w:after="100"/>
      </w:pPr>
      <w:r w:rsidRPr="0022568F">
        <w:t>Conducting regular stock takes</w:t>
      </w:r>
    </w:p>
    <w:p w:rsidR="00021431" w:rsidRPr="0022568F" w:rsidRDefault="00021431" w:rsidP="00415076">
      <w:pPr>
        <w:pStyle w:val="Bullet1"/>
        <w:spacing w:after="100"/>
      </w:pPr>
      <w:r w:rsidRPr="0022568F">
        <w:t xml:space="preserve">Keeping all cellar and storage areas locked and </w:t>
      </w:r>
      <w:r w:rsidR="005F3117" w:rsidRPr="0022568F">
        <w:t>controlling access to the keys</w:t>
      </w:r>
    </w:p>
    <w:p w:rsidR="00021431" w:rsidRPr="0022568F" w:rsidRDefault="00021431" w:rsidP="00415076">
      <w:pPr>
        <w:pStyle w:val="Bullet1"/>
        <w:spacing w:after="100"/>
      </w:pPr>
      <w:r w:rsidRPr="0022568F">
        <w:t xml:space="preserve">Rotating and storing stock correctly to avoid deterioration or spoilage. </w:t>
      </w:r>
    </w:p>
    <w:p w:rsidR="00021431" w:rsidRPr="0022568F" w:rsidRDefault="00021431" w:rsidP="00415076">
      <w:pPr>
        <w:pStyle w:val="BodyCopyBold"/>
        <w:spacing w:after="100"/>
        <w:rPr>
          <w:noProof w:val="0"/>
        </w:rPr>
      </w:pPr>
      <w:r w:rsidRPr="0022568F">
        <w:rPr>
          <w:noProof w:val="0"/>
        </w:rPr>
        <w:t xml:space="preserve">Safety guidelines for the Cellar Attendant: </w:t>
      </w:r>
    </w:p>
    <w:p w:rsidR="00021431" w:rsidRPr="0022568F" w:rsidRDefault="00021431" w:rsidP="00415076">
      <w:pPr>
        <w:pStyle w:val="Bullet1"/>
        <w:spacing w:after="100"/>
      </w:pPr>
      <w:r w:rsidRPr="0022568F">
        <w:t>Wear safety boots</w:t>
      </w:r>
    </w:p>
    <w:p w:rsidR="00021431" w:rsidRPr="0022568F" w:rsidRDefault="00021431" w:rsidP="00415076">
      <w:pPr>
        <w:pStyle w:val="Bullet1"/>
        <w:spacing w:after="100"/>
      </w:pPr>
      <w:r w:rsidRPr="0022568F">
        <w:t>Wear Personal Protective Equ</w:t>
      </w:r>
      <w:r w:rsidR="005F3117" w:rsidRPr="0022568F">
        <w:t>ipment when handling chemicals</w:t>
      </w:r>
    </w:p>
    <w:p w:rsidR="00021431" w:rsidRPr="0022568F" w:rsidRDefault="005F3117" w:rsidP="00415076">
      <w:pPr>
        <w:pStyle w:val="Bullet1"/>
        <w:spacing w:after="100"/>
      </w:pPr>
      <w:r w:rsidRPr="0022568F">
        <w:t>Beware of CO</w:t>
      </w:r>
      <w:r w:rsidRPr="0022568F">
        <w:rPr>
          <w:vertAlign w:val="subscript"/>
        </w:rPr>
        <w:t>2</w:t>
      </w:r>
      <w:r w:rsidRPr="0022568F">
        <w:t xml:space="preserve"> gas leaks</w:t>
      </w:r>
    </w:p>
    <w:p w:rsidR="00021431" w:rsidRPr="0022568F" w:rsidRDefault="00021431" w:rsidP="00415076">
      <w:pPr>
        <w:pStyle w:val="Bullet1"/>
        <w:spacing w:after="100"/>
      </w:pPr>
      <w:r w:rsidRPr="0022568F">
        <w:t>Beware of li</w:t>
      </w:r>
      <w:r w:rsidR="005F3117" w:rsidRPr="0022568F">
        <w:t>ght fittings in wet conditions</w:t>
      </w:r>
    </w:p>
    <w:p w:rsidR="00021431" w:rsidRPr="0022568F" w:rsidRDefault="00021431" w:rsidP="00415076">
      <w:pPr>
        <w:pStyle w:val="Bullet1"/>
        <w:spacing w:after="100"/>
      </w:pPr>
      <w:r w:rsidRPr="0022568F">
        <w:t>Do not lift full kegs, use a trolley, or for short distances, roll keg along on bottom rim. Lift using your legs not your</w:t>
      </w:r>
      <w:r w:rsidR="005F3117" w:rsidRPr="0022568F">
        <w:t xml:space="preserve"> back</w:t>
      </w:r>
    </w:p>
    <w:p w:rsidR="00021431" w:rsidRPr="0022568F" w:rsidRDefault="00021431" w:rsidP="00415076">
      <w:pPr>
        <w:pStyle w:val="Bullet1"/>
        <w:spacing w:after="100"/>
      </w:pPr>
      <w:r w:rsidRPr="0022568F">
        <w:t>Keep the cellar cle</w:t>
      </w:r>
      <w:r w:rsidR="005F3117" w:rsidRPr="0022568F">
        <w:t>an, neat and tidy at all times</w:t>
      </w:r>
    </w:p>
    <w:p w:rsidR="00021431" w:rsidRPr="0022568F" w:rsidRDefault="00021431" w:rsidP="00415076">
      <w:pPr>
        <w:pStyle w:val="Bullet1"/>
        <w:spacing w:after="100"/>
      </w:pPr>
      <w:r w:rsidRPr="0022568F">
        <w:t>Keep cellar equipment in good repair and take f</w:t>
      </w:r>
      <w:r w:rsidR="005F3117" w:rsidRPr="0022568F">
        <w:t>aulty equipment out of service</w:t>
      </w:r>
    </w:p>
    <w:p w:rsidR="00021431" w:rsidRPr="0022568F" w:rsidRDefault="00021431" w:rsidP="00415076">
      <w:pPr>
        <w:pStyle w:val="Bullet1"/>
        <w:spacing w:after="100"/>
      </w:pPr>
      <w:r w:rsidRPr="0022568F">
        <w:t>Report unsafe equipme</w:t>
      </w:r>
      <w:r w:rsidR="005F3117" w:rsidRPr="0022568F">
        <w:t>nt or conditions to management</w:t>
      </w:r>
    </w:p>
    <w:p w:rsidR="00021431" w:rsidRPr="0022568F" w:rsidRDefault="00021431" w:rsidP="00735CB3">
      <w:pPr>
        <w:pStyle w:val="Bullet1"/>
      </w:pPr>
      <w:r w:rsidRPr="0022568F">
        <w:t xml:space="preserve">Employ a service technician to repair equipment you are uncertain of handling and especially high risk equipment such as gas valves, refrigeration equipment and anything electrical. </w:t>
      </w:r>
    </w:p>
    <w:p w:rsidR="00292B74" w:rsidRPr="0022568F" w:rsidRDefault="00292B74" w:rsidP="00292B74">
      <w:pPr>
        <w:pStyle w:val="Heading2"/>
      </w:pPr>
      <w:r w:rsidRPr="0022568F">
        <w:lastRenderedPageBreak/>
        <w:t>1.2</w:t>
      </w:r>
      <w:r w:rsidRPr="0022568F">
        <w:tab/>
      </w:r>
      <w:fldSimple w:instr=" REF  Criteria12  \* MERGEFORMAT ">
        <w:sdt>
          <w:sdtPr>
            <w:alias w:val="Criteria 1.2"/>
            <w:tag w:val="Insert Criteria 1.2"/>
            <w:id w:val="27053675"/>
            <w:lock w:val="sdtLocked"/>
            <w:placeholder>
              <w:docPart w:val="82D5D6903DD44D41850BD0F62D05F2A8"/>
            </w:placeholder>
          </w:sdtPr>
          <w:sdtContent>
            <w:r w:rsidR="002A0DE3" w:rsidRPr="002A0DE3">
              <w:rPr>
                <w:rFonts w:cs="Arial"/>
                <w:szCs w:val="22"/>
              </w:rPr>
              <w:t>Monitor temperature, carbonation and pump pressure</w:t>
            </w:r>
          </w:sdtContent>
        </w:sdt>
      </w:fldSimple>
    </w:p>
    <w:p w:rsidR="00292B74" w:rsidRPr="0022568F" w:rsidRDefault="00292B74" w:rsidP="00292B74">
      <w:pPr>
        <w:pStyle w:val="Heading2"/>
      </w:pPr>
      <w:r w:rsidRPr="0022568F">
        <w:t>1.3</w:t>
      </w:r>
      <w:r w:rsidRPr="0022568F">
        <w:tab/>
      </w:r>
      <w:fldSimple w:instr=" REF  Criteria13  \* MERGEFORMAT ">
        <w:sdt>
          <w:sdtPr>
            <w:alias w:val="Criteria 1.3"/>
            <w:tag w:val="Insert Criteria 1.3"/>
            <w:id w:val="27053676"/>
            <w:lock w:val="sdtLocked"/>
            <w:placeholder>
              <w:docPart w:val="801D94944C8F44C7802320F5660B279A"/>
            </w:placeholder>
          </w:sdtPr>
          <w:sdtContent>
            <w:r w:rsidR="002A0DE3" w:rsidRPr="002A0DE3">
              <w:rPr>
                <w:rFonts w:cs="Arial"/>
                <w:szCs w:val="22"/>
              </w:rPr>
              <w:t>Clean connectors, extractors and heads hygienically</w:t>
            </w:r>
          </w:sdtContent>
        </w:sdt>
      </w:fldSimple>
    </w:p>
    <w:p w:rsidR="00292B74" w:rsidRPr="0022568F" w:rsidRDefault="00292B74" w:rsidP="00292B74">
      <w:pPr>
        <w:pStyle w:val="Heading2"/>
      </w:pPr>
      <w:r w:rsidRPr="0022568F">
        <w:t>1.4</w:t>
      </w:r>
      <w:r w:rsidRPr="0022568F">
        <w:tab/>
      </w:r>
      <w:fldSimple w:instr=" REF  Criteria14  \* MERGEFORMAT ">
        <w:sdt>
          <w:sdtPr>
            <w:alias w:val="Criteria 1.4"/>
            <w:tag w:val="Insert Criteria 1.4"/>
            <w:id w:val="27053677"/>
            <w:lock w:val="sdtLocked"/>
            <w:placeholder>
              <w:docPart w:val="5DF9962B47E94BC9875CAE8DBB37C127"/>
            </w:placeholder>
          </w:sdtPr>
          <w:sdtContent>
            <w:r w:rsidR="002A0DE3" w:rsidRPr="002A0DE3">
              <w:rPr>
                <w:rFonts w:cs="Arial"/>
                <w:szCs w:val="22"/>
              </w:rPr>
              <w:t>Set up nitrogen and integrated systems safely in accordance with manufacturer's specifications</w:t>
            </w:r>
          </w:sdtContent>
        </w:sdt>
      </w:fldSimple>
    </w:p>
    <w:p w:rsidR="00AB05E9" w:rsidRPr="0022568F" w:rsidRDefault="00AB05E9" w:rsidP="00AB05E9">
      <w:pPr>
        <w:pStyle w:val="Heading2"/>
      </w:pPr>
      <w:r w:rsidRPr="0022568F">
        <w:t>1.5</w:t>
      </w:r>
      <w:r w:rsidRPr="0022568F">
        <w:tab/>
        <w:t>Identify faulty products and product delivery problems promptly and implement corrective action</w:t>
      </w:r>
    </w:p>
    <w:p w:rsidR="00F401A3" w:rsidRPr="0022568F" w:rsidRDefault="00F401A3" w:rsidP="00F401A3">
      <w:pPr>
        <w:spacing w:before="240" w:after="240" w:line="240" w:lineRule="auto"/>
        <w:rPr>
          <w:rFonts w:ascii="Helvetica" w:hAnsi="Helvetica"/>
          <w:b/>
          <w:color w:val="0000FF"/>
          <w:sz w:val="28"/>
          <w:szCs w:val="28"/>
        </w:rPr>
      </w:pPr>
      <w:r w:rsidRPr="0022568F">
        <w:rPr>
          <w:rFonts w:ascii="Helvetica" w:hAnsi="Helvetica"/>
          <w:b/>
          <w:color w:val="0000FF"/>
          <w:sz w:val="28"/>
          <w:szCs w:val="28"/>
        </w:rPr>
        <w:t>Introduction</w:t>
      </w:r>
    </w:p>
    <w:p w:rsidR="00F401A3" w:rsidRPr="0022568F" w:rsidRDefault="00F401A3" w:rsidP="005F3117">
      <w:pPr>
        <w:pStyle w:val="BodyCopy"/>
        <w:rPr>
          <w:noProof w:val="0"/>
        </w:rPr>
      </w:pPr>
      <w:r w:rsidRPr="0022568F">
        <w:rPr>
          <w:noProof w:val="0"/>
        </w:rPr>
        <w:t>For the purposes of this manual, these sections have been grouped together. Given that most bulk alcohol dispensing units have their own parts, designs and characteristics it is important to describe how to operate and maintain each system, as opposed to explaining key activities that may not relate or require different maintenance tasks, depending on the system itself.</w:t>
      </w:r>
    </w:p>
    <w:p w:rsidR="00F401A3" w:rsidRPr="0022568F" w:rsidRDefault="00F07908" w:rsidP="005F3117">
      <w:pPr>
        <w:pStyle w:val="BodyCopy"/>
        <w:rPr>
          <w:noProof w:val="0"/>
        </w:rPr>
      </w:pPr>
      <w:r w:rsidRPr="0022568F">
        <w:rPr>
          <w:lang w:eastAsia="en-AU"/>
        </w:rPr>
        <w:drawing>
          <wp:anchor distT="0" distB="0" distL="114300" distR="114300" simplePos="0" relativeHeight="251806720" behindDoc="0" locked="0" layoutInCell="1" allowOverlap="1">
            <wp:simplePos x="0" y="0"/>
            <wp:positionH relativeFrom="column">
              <wp:posOffset>4187190</wp:posOffset>
            </wp:positionH>
            <wp:positionV relativeFrom="paragraph">
              <wp:posOffset>33655</wp:posOffset>
            </wp:positionV>
            <wp:extent cx="1612900" cy="914400"/>
            <wp:effectExtent l="19050" t="0" r="6350" b="0"/>
            <wp:wrapSquare wrapText="bothSides"/>
            <wp:docPr id="88" name="Picture 87" descr="images-stories-pagepics-digishot101-250x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stories-pagepics-digishot101-250x250.jpg"/>
                    <pic:cNvPicPr/>
                  </pic:nvPicPr>
                  <pic:blipFill>
                    <a:blip r:embed="rId43" cstate="print">
                      <a:grayscl/>
                    </a:blip>
                    <a:stretch>
                      <a:fillRect/>
                    </a:stretch>
                  </pic:blipFill>
                  <pic:spPr>
                    <a:xfrm>
                      <a:off x="0" y="0"/>
                      <a:ext cx="1612900" cy="914400"/>
                    </a:xfrm>
                    <a:prstGeom prst="rect">
                      <a:avLst/>
                    </a:prstGeom>
                  </pic:spPr>
                </pic:pic>
              </a:graphicData>
            </a:graphic>
          </wp:anchor>
        </w:drawing>
      </w:r>
      <w:r w:rsidR="00F401A3" w:rsidRPr="0022568F">
        <w:rPr>
          <w:noProof w:val="0"/>
        </w:rPr>
        <w:t>It is important to note that for each of the above mentioned bulk dispensing systems, different manufacturers will have different requirements. The manual tries to provide generic information that for the most part provides an understanding of how the systems work in general.</w:t>
      </w:r>
    </w:p>
    <w:p w:rsidR="00F401A3" w:rsidRPr="0022568F" w:rsidRDefault="00F07908" w:rsidP="005F3117">
      <w:pPr>
        <w:pStyle w:val="BodyCopy"/>
        <w:rPr>
          <w:noProof w:val="0"/>
        </w:rPr>
      </w:pPr>
      <w:r w:rsidRPr="0022568F">
        <w:rPr>
          <w:lang w:eastAsia="en-AU"/>
        </w:rPr>
        <w:drawing>
          <wp:anchor distT="0" distB="0" distL="114300" distR="114300" simplePos="0" relativeHeight="251805696" behindDoc="0" locked="0" layoutInCell="1" allowOverlap="1">
            <wp:simplePos x="0" y="0"/>
            <wp:positionH relativeFrom="column">
              <wp:posOffset>4152265</wp:posOffset>
            </wp:positionH>
            <wp:positionV relativeFrom="paragraph">
              <wp:posOffset>144145</wp:posOffset>
            </wp:positionV>
            <wp:extent cx="1647825" cy="1304925"/>
            <wp:effectExtent l="19050" t="0" r="9525" b="0"/>
            <wp:wrapSquare wrapText="bothSides"/>
            <wp:docPr id="81" name="Picture 80" descr="tn2_3x3_O2RN040412205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2_3x3_O2RN040412205243.jpg"/>
                    <pic:cNvPicPr/>
                  </pic:nvPicPr>
                  <pic:blipFill>
                    <a:blip r:embed="rId44" cstate="print">
                      <a:grayscl/>
                    </a:blip>
                    <a:srcRect t="12717" b="8092"/>
                    <a:stretch>
                      <a:fillRect/>
                    </a:stretch>
                  </pic:blipFill>
                  <pic:spPr>
                    <a:xfrm>
                      <a:off x="0" y="0"/>
                      <a:ext cx="1647825" cy="1304925"/>
                    </a:xfrm>
                    <a:prstGeom prst="rect">
                      <a:avLst/>
                    </a:prstGeom>
                  </pic:spPr>
                </pic:pic>
              </a:graphicData>
            </a:graphic>
          </wp:anchor>
        </w:drawing>
      </w:r>
      <w:r w:rsidR="00F401A3" w:rsidRPr="0022568F">
        <w:rPr>
          <w:noProof w:val="0"/>
        </w:rPr>
        <w:t>In this section we will explore how to operate and maintain:</w:t>
      </w:r>
    </w:p>
    <w:p w:rsidR="00F401A3" w:rsidRPr="0022568F" w:rsidRDefault="00F401A3" w:rsidP="005F3117">
      <w:pPr>
        <w:pStyle w:val="Bullet1"/>
      </w:pPr>
      <w:r w:rsidRPr="0022568F">
        <w:t>Spirit dispensing systems</w:t>
      </w:r>
    </w:p>
    <w:p w:rsidR="00F401A3" w:rsidRPr="0022568F" w:rsidRDefault="00F401A3" w:rsidP="005F3117">
      <w:pPr>
        <w:pStyle w:val="Bullet1"/>
      </w:pPr>
      <w:r w:rsidRPr="0022568F">
        <w:t>Wine dispensing systems</w:t>
      </w:r>
    </w:p>
    <w:p w:rsidR="00F401A3" w:rsidRPr="0022568F" w:rsidRDefault="00F401A3" w:rsidP="005F3117">
      <w:pPr>
        <w:pStyle w:val="Bullet1"/>
      </w:pPr>
      <w:r w:rsidRPr="0022568F">
        <w:t>Post mix dispensing systems</w:t>
      </w:r>
      <w:r w:rsidR="005F3117" w:rsidRPr="0022568F">
        <w:t>.</w:t>
      </w:r>
    </w:p>
    <w:p w:rsidR="00612E04" w:rsidRPr="0022568F" w:rsidRDefault="00F401A3" w:rsidP="00F401A3">
      <w:pPr>
        <w:spacing w:before="80" w:after="120" w:line="240" w:lineRule="auto"/>
        <w:rPr>
          <w:rFonts w:ascii="Helvetica" w:hAnsi="Helvetica"/>
        </w:rPr>
      </w:pPr>
      <w:r w:rsidRPr="0022568F">
        <w:rPr>
          <w:rFonts w:ascii="Helvetica" w:hAnsi="Helvetica"/>
        </w:rPr>
        <w:t>In section 2 of this manual we will explore how to operate and maintain beer dispensing systems.</w:t>
      </w:r>
    </w:p>
    <w:p w:rsidR="00AB05E9" w:rsidRPr="0022568F" w:rsidRDefault="00AB05E9">
      <w:pPr>
        <w:rPr>
          <w:rFonts w:ascii="Helvetica" w:hAnsi="Helvetica"/>
          <w:b/>
          <w:color w:val="0000FF"/>
          <w:sz w:val="28"/>
          <w:szCs w:val="28"/>
        </w:rPr>
      </w:pPr>
      <w:r w:rsidRPr="0022568F">
        <w:rPr>
          <w:rFonts w:ascii="Helvetica" w:hAnsi="Helvetica"/>
          <w:b/>
          <w:color w:val="0000FF"/>
          <w:sz w:val="28"/>
          <w:szCs w:val="28"/>
        </w:rPr>
        <w:br w:type="page"/>
      </w:r>
    </w:p>
    <w:p w:rsidR="00612E04" w:rsidRPr="0022568F" w:rsidRDefault="00612E04" w:rsidP="00612E04">
      <w:pPr>
        <w:spacing w:before="240" w:after="240" w:line="240" w:lineRule="auto"/>
        <w:rPr>
          <w:rFonts w:ascii="Helvetica" w:hAnsi="Helvetica"/>
          <w:b/>
          <w:color w:val="0000FF"/>
          <w:sz w:val="28"/>
          <w:szCs w:val="28"/>
        </w:rPr>
      </w:pPr>
      <w:r w:rsidRPr="0022568F">
        <w:rPr>
          <w:rFonts w:ascii="Helvetica" w:hAnsi="Helvetica"/>
          <w:b/>
          <w:color w:val="0000FF"/>
          <w:sz w:val="28"/>
          <w:szCs w:val="28"/>
        </w:rPr>
        <w:lastRenderedPageBreak/>
        <w:t>Spirit dispensing systems</w:t>
      </w:r>
    </w:p>
    <w:p w:rsidR="007D0010" w:rsidRPr="0022568F" w:rsidRDefault="007D0010" w:rsidP="00E030E4">
      <w:pPr>
        <w:pStyle w:val="BodyCopyBold"/>
        <w:rPr>
          <w:noProof w:val="0"/>
        </w:rPr>
      </w:pPr>
      <w:r w:rsidRPr="0022568F">
        <w:rPr>
          <w:noProof w:val="0"/>
        </w:rPr>
        <w:t>Using spirit bottle dispensing units</w:t>
      </w:r>
    </w:p>
    <w:p w:rsidR="005F3117" w:rsidRPr="0022568F" w:rsidRDefault="007D0010" w:rsidP="00E030E4">
      <w:pPr>
        <w:pStyle w:val="BodyCopy"/>
        <w:rPr>
          <w:noProof w:val="0"/>
        </w:rPr>
      </w:pPr>
      <w:r w:rsidRPr="0022568F">
        <w:rPr>
          <w:noProof w:val="0"/>
        </w:rPr>
        <w:t>Whilst different spirit dispensing systems require different instructions, most bottle dispensing units have similar usage procedures. These simple procedures are explained below.</w:t>
      </w:r>
    </w:p>
    <w:tbl>
      <w:tblPr>
        <w:tblStyle w:val="TableGrid"/>
        <w:tblW w:w="0" w:type="auto"/>
        <w:tblLook w:val="04A0" w:firstRow="1" w:lastRow="0" w:firstColumn="1" w:lastColumn="0" w:noHBand="0" w:noVBand="1"/>
      </w:tblPr>
      <w:tblGrid>
        <w:gridCol w:w="5920"/>
        <w:gridCol w:w="3061"/>
      </w:tblGrid>
      <w:tr w:rsidR="005F3117" w:rsidRPr="0022568F" w:rsidTr="00E030E4">
        <w:trPr>
          <w:trHeight w:val="454"/>
        </w:trPr>
        <w:tc>
          <w:tcPr>
            <w:tcW w:w="5920" w:type="dxa"/>
            <w:vAlign w:val="center"/>
          </w:tcPr>
          <w:p w:rsidR="005F3117" w:rsidRPr="0022568F" w:rsidRDefault="005F3117" w:rsidP="00E030E4">
            <w:pPr>
              <w:pStyle w:val="BodyCopyIndent"/>
              <w:spacing w:before="120" w:after="120"/>
              <w:rPr>
                <w:noProof w:val="0"/>
              </w:rPr>
            </w:pPr>
            <w:r w:rsidRPr="0022568F">
              <w:rPr>
                <w:noProof w:val="0"/>
              </w:rPr>
              <w:t>1</w:t>
            </w:r>
            <w:r w:rsidRPr="0022568F">
              <w:rPr>
                <w:noProof w:val="0"/>
              </w:rPr>
              <w:tab/>
              <w:t xml:space="preserve">After installing the Spirit Dispenser, release the dispenser from its support pushing downwards from the </w:t>
            </w:r>
            <w:r w:rsidR="00BE6F3C" w:rsidRPr="0022568F">
              <w:rPr>
                <w:noProof w:val="0"/>
              </w:rPr>
              <w:t>aluminium</w:t>
            </w:r>
            <w:r w:rsidRPr="0022568F">
              <w:rPr>
                <w:noProof w:val="0"/>
              </w:rPr>
              <w:t xml:space="preserve"> pine located below the hook.</w:t>
            </w:r>
          </w:p>
        </w:tc>
        <w:tc>
          <w:tcPr>
            <w:tcW w:w="3061" w:type="dxa"/>
            <w:vAlign w:val="center"/>
          </w:tcPr>
          <w:p w:rsidR="005F3117" w:rsidRPr="0022568F" w:rsidRDefault="005F3117" w:rsidP="00E030E4">
            <w:pPr>
              <w:spacing w:before="240" w:after="240"/>
              <w:jc w:val="center"/>
              <w:rPr>
                <w:rFonts w:ascii="Helvetica" w:hAnsi="Helvetica"/>
              </w:rPr>
            </w:pPr>
            <w:r w:rsidRPr="0022568F">
              <w:rPr>
                <w:rFonts w:ascii="Helvetica" w:hAnsi="Helvetica"/>
                <w:noProof/>
              </w:rPr>
              <w:drawing>
                <wp:inline distT="0" distB="0" distL="0" distR="0">
                  <wp:extent cx="676275" cy="676275"/>
                  <wp:effectExtent l="19050" t="0" r="9525" b="0"/>
                  <wp:docPr id="74" name="Picture 5" descr="http://spiritdispenser.com/26_01_04/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iritdispenser.com/26_01_04/1.gif"/>
                          <pic:cNvPicPr>
                            <a:picLocks noChangeAspect="1" noChangeArrowheads="1"/>
                          </pic:cNvPicPr>
                        </pic:nvPicPr>
                        <pic:blipFill>
                          <a:blip r:embed="rId45" cstate="print"/>
                          <a:srcRect/>
                          <a:stretch>
                            <a:fillRect/>
                          </a:stretch>
                        </pic:blipFill>
                        <pic:spPr bwMode="auto">
                          <a:xfrm>
                            <a:off x="0" y="0"/>
                            <a:ext cx="676275" cy="676275"/>
                          </a:xfrm>
                          <a:prstGeom prst="rect">
                            <a:avLst/>
                          </a:prstGeom>
                          <a:noFill/>
                          <a:ln w="9525">
                            <a:noFill/>
                            <a:miter lim="800000"/>
                            <a:headEnd/>
                            <a:tailEnd/>
                          </a:ln>
                        </pic:spPr>
                      </pic:pic>
                    </a:graphicData>
                  </a:graphic>
                </wp:inline>
              </w:drawing>
            </w:r>
          </w:p>
        </w:tc>
      </w:tr>
      <w:tr w:rsidR="005F3117" w:rsidRPr="0022568F" w:rsidTr="00E030E4">
        <w:trPr>
          <w:trHeight w:val="454"/>
        </w:trPr>
        <w:tc>
          <w:tcPr>
            <w:tcW w:w="5920" w:type="dxa"/>
            <w:vAlign w:val="center"/>
          </w:tcPr>
          <w:p w:rsidR="005F3117" w:rsidRPr="0022568F" w:rsidRDefault="005F3117" w:rsidP="00E030E4">
            <w:pPr>
              <w:pStyle w:val="BodyCopyIndent"/>
              <w:spacing w:before="120" w:after="120"/>
              <w:rPr>
                <w:noProof w:val="0"/>
              </w:rPr>
            </w:pPr>
            <w:r w:rsidRPr="0022568F">
              <w:rPr>
                <w:noProof w:val="0"/>
              </w:rPr>
              <w:t>2</w:t>
            </w:r>
            <w:r w:rsidRPr="0022568F">
              <w:rPr>
                <w:noProof w:val="0"/>
              </w:rPr>
              <w:tab/>
              <w:t>Invert the dispenser with the rubber cone and introduce it into the bottle bracket while pressing firmly.</w:t>
            </w:r>
          </w:p>
        </w:tc>
        <w:tc>
          <w:tcPr>
            <w:tcW w:w="3061" w:type="dxa"/>
            <w:vAlign w:val="center"/>
          </w:tcPr>
          <w:p w:rsidR="005F3117" w:rsidRPr="0022568F" w:rsidRDefault="005F3117" w:rsidP="00E030E4">
            <w:pPr>
              <w:spacing w:before="240" w:after="240"/>
              <w:jc w:val="center"/>
              <w:rPr>
                <w:rFonts w:ascii="Helvetica" w:hAnsi="Helvetica"/>
              </w:rPr>
            </w:pPr>
            <w:r w:rsidRPr="0022568F">
              <w:rPr>
                <w:rFonts w:ascii="Helvetica" w:hAnsi="Helvetica"/>
                <w:noProof/>
              </w:rPr>
              <w:drawing>
                <wp:inline distT="0" distB="0" distL="0" distR="0">
                  <wp:extent cx="685800" cy="685800"/>
                  <wp:effectExtent l="19050" t="0" r="0" b="0"/>
                  <wp:docPr id="87" name="Picture 6" descr="http://spiritdispenser.com/26_01_04/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piritdispenser.com/26_01_04/2.gif"/>
                          <pic:cNvPicPr>
                            <a:picLocks noChangeAspect="1" noChangeArrowheads="1"/>
                          </pic:cNvPicPr>
                        </pic:nvPicPr>
                        <pic:blipFill>
                          <a:blip r:embed="rId46" cstate="print"/>
                          <a:srcRect/>
                          <a:stretch>
                            <a:fillRect/>
                          </a:stretch>
                        </pic:blipFill>
                        <pic:spPr bwMode="auto">
                          <a:xfrm>
                            <a:off x="0" y="0"/>
                            <a:ext cx="685800" cy="685800"/>
                          </a:xfrm>
                          <a:prstGeom prst="rect">
                            <a:avLst/>
                          </a:prstGeom>
                          <a:noFill/>
                          <a:ln w="9525">
                            <a:noFill/>
                            <a:miter lim="800000"/>
                            <a:headEnd/>
                            <a:tailEnd/>
                          </a:ln>
                        </pic:spPr>
                      </pic:pic>
                    </a:graphicData>
                  </a:graphic>
                </wp:inline>
              </w:drawing>
            </w:r>
          </w:p>
        </w:tc>
      </w:tr>
      <w:tr w:rsidR="005F3117" w:rsidRPr="0022568F" w:rsidTr="00E030E4">
        <w:trPr>
          <w:trHeight w:val="454"/>
        </w:trPr>
        <w:tc>
          <w:tcPr>
            <w:tcW w:w="5920" w:type="dxa"/>
            <w:vAlign w:val="center"/>
          </w:tcPr>
          <w:p w:rsidR="005F3117" w:rsidRPr="0022568F" w:rsidRDefault="005F3117" w:rsidP="00E030E4">
            <w:pPr>
              <w:pStyle w:val="BodyCopyIndent"/>
              <w:spacing w:before="120" w:after="120"/>
              <w:rPr>
                <w:noProof w:val="0"/>
              </w:rPr>
            </w:pPr>
            <w:r w:rsidRPr="0022568F">
              <w:rPr>
                <w:noProof w:val="0"/>
              </w:rPr>
              <w:t>3</w:t>
            </w:r>
            <w:r w:rsidRPr="0022568F">
              <w:rPr>
                <w:noProof w:val="0"/>
              </w:rPr>
              <w:tab/>
              <w:t xml:space="preserve">While firmly holding the bottle with one hand and the dispenser with the other, place the bottle vertically with the tip downwards, introduce it into the support and wait until the drink deposit is full. </w:t>
            </w:r>
          </w:p>
        </w:tc>
        <w:tc>
          <w:tcPr>
            <w:tcW w:w="3061" w:type="dxa"/>
            <w:vAlign w:val="center"/>
          </w:tcPr>
          <w:p w:rsidR="005F3117" w:rsidRPr="0022568F" w:rsidRDefault="005F3117" w:rsidP="00E030E4">
            <w:pPr>
              <w:spacing w:before="240" w:after="240"/>
              <w:jc w:val="center"/>
              <w:rPr>
                <w:rFonts w:ascii="Helvetica" w:hAnsi="Helvetica"/>
              </w:rPr>
            </w:pPr>
            <w:r w:rsidRPr="0022568F">
              <w:rPr>
                <w:rFonts w:ascii="Helvetica" w:hAnsi="Helvetica"/>
                <w:noProof/>
              </w:rPr>
              <w:drawing>
                <wp:inline distT="0" distB="0" distL="0" distR="0">
                  <wp:extent cx="704850" cy="704850"/>
                  <wp:effectExtent l="19050" t="0" r="0" b="0"/>
                  <wp:docPr id="82" name="Picture 7" descr="http://spiritdispenser.com/26_01_0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iritdispenser.com/26_01_04/3.gif"/>
                          <pic:cNvPicPr>
                            <a:picLocks noChangeAspect="1" noChangeArrowheads="1"/>
                          </pic:cNvPicPr>
                        </pic:nvPicPr>
                        <pic:blipFill>
                          <a:blip r:embed="rId47" cstate="print"/>
                          <a:srcRect/>
                          <a:stretch>
                            <a:fillRect/>
                          </a:stretch>
                        </pic:blipFill>
                        <pic:spPr bwMode="auto">
                          <a:xfrm>
                            <a:off x="0" y="0"/>
                            <a:ext cx="704850" cy="704850"/>
                          </a:xfrm>
                          <a:prstGeom prst="rect">
                            <a:avLst/>
                          </a:prstGeom>
                          <a:noFill/>
                          <a:ln w="9525">
                            <a:noFill/>
                            <a:miter lim="800000"/>
                            <a:headEnd/>
                            <a:tailEnd/>
                          </a:ln>
                        </pic:spPr>
                      </pic:pic>
                    </a:graphicData>
                  </a:graphic>
                </wp:inline>
              </w:drawing>
            </w:r>
          </w:p>
        </w:tc>
      </w:tr>
      <w:tr w:rsidR="005F3117" w:rsidRPr="0022568F" w:rsidTr="00E030E4">
        <w:trPr>
          <w:trHeight w:val="454"/>
        </w:trPr>
        <w:tc>
          <w:tcPr>
            <w:tcW w:w="5920" w:type="dxa"/>
            <w:vAlign w:val="center"/>
          </w:tcPr>
          <w:p w:rsidR="005F3117" w:rsidRPr="0022568F" w:rsidRDefault="005F3117" w:rsidP="00E030E4">
            <w:pPr>
              <w:pStyle w:val="BodyCopyIndent"/>
              <w:spacing w:before="120" w:after="120"/>
              <w:rPr>
                <w:noProof w:val="0"/>
              </w:rPr>
            </w:pPr>
            <w:r w:rsidRPr="0022568F">
              <w:rPr>
                <w:noProof w:val="0"/>
              </w:rPr>
              <w:t>4</w:t>
            </w:r>
            <w:r w:rsidRPr="0022568F">
              <w:rPr>
                <w:noProof w:val="0"/>
              </w:rPr>
              <w:tab/>
              <w:t xml:space="preserve">Place the edge of the glass below the star and press upwards firmly until the deposit is empty. Clear the glass quickly. Remember that you must never interrupt the filling process. </w:t>
            </w:r>
          </w:p>
        </w:tc>
        <w:tc>
          <w:tcPr>
            <w:tcW w:w="3061" w:type="dxa"/>
            <w:vAlign w:val="center"/>
          </w:tcPr>
          <w:p w:rsidR="005F3117" w:rsidRPr="0022568F" w:rsidRDefault="005F3117" w:rsidP="00E030E4">
            <w:pPr>
              <w:spacing w:before="240" w:after="240"/>
              <w:jc w:val="center"/>
              <w:rPr>
                <w:rFonts w:ascii="Helvetica" w:hAnsi="Helvetica"/>
              </w:rPr>
            </w:pPr>
            <w:r w:rsidRPr="0022568F">
              <w:rPr>
                <w:rFonts w:ascii="Helvetica" w:hAnsi="Helvetica"/>
                <w:noProof/>
              </w:rPr>
              <w:drawing>
                <wp:inline distT="0" distB="0" distL="0" distR="0">
                  <wp:extent cx="723900" cy="723900"/>
                  <wp:effectExtent l="19050" t="0" r="0" b="0"/>
                  <wp:docPr id="85" name="Picture 8" descr="http://spiritdispenser.com/26_01_0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piritdispenser.com/26_01_04/4.gif"/>
                          <pic:cNvPicPr>
                            <a:picLocks noChangeAspect="1" noChangeArrowheads="1"/>
                          </pic:cNvPicPr>
                        </pic:nvPicPr>
                        <pic:blipFill>
                          <a:blip r:embed="rId48" cstate="print"/>
                          <a:srcRect/>
                          <a:stretch>
                            <a:fillRect/>
                          </a:stretch>
                        </pic:blipFill>
                        <pic:spPr bwMode="auto">
                          <a:xfrm>
                            <a:off x="0" y="0"/>
                            <a:ext cx="723900" cy="723900"/>
                          </a:xfrm>
                          <a:prstGeom prst="rect">
                            <a:avLst/>
                          </a:prstGeom>
                          <a:noFill/>
                          <a:ln w="9525">
                            <a:noFill/>
                            <a:miter lim="800000"/>
                            <a:headEnd/>
                            <a:tailEnd/>
                          </a:ln>
                        </pic:spPr>
                      </pic:pic>
                    </a:graphicData>
                  </a:graphic>
                </wp:inline>
              </w:drawing>
            </w:r>
          </w:p>
        </w:tc>
      </w:tr>
      <w:tr w:rsidR="005F3117" w:rsidRPr="0022568F" w:rsidTr="00E030E4">
        <w:trPr>
          <w:trHeight w:val="454"/>
        </w:trPr>
        <w:tc>
          <w:tcPr>
            <w:tcW w:w="5920" w:type="dxa"/>
            <w:vAlign w:val="center"/>
          </w:tcPr>
          <w:p w:rsidR="005F3117" w:rsidRPr="0022568F" w:rsidRDefault="005F3117" w:rsidP="00E030E4">
            <w:pPr>
              <w:pStyle w:val="BodyCopyIndent"/>
              <w:spacing w:before="120" w:after="120"/>
              <w:rPr>
                <w:noProof w:val="0"/>
              </w:rPr>
            </w:pPr>
            <w:r w:rsidRPr="0022568F">
              <w:rPr>
                <w:noProof w:val="0"/>
              </w:rPr>
              <w:t>5</w:t>
            </w:r>
            <w:r w:rsidRPr="0022568F">
              <w:rPr>
                <w:noProof w:val="0"/>
              </w:rPr>
              <w:tab/>
              <w:t>Once a week, it is recommended to clean the dispensing mechanism used for syrupy liqueurs</w:t>
            </w:r>
            <w:r w:rsidR="00F1586E" w:rsidRPr="0022568F">
              <w:rPr>
                <w:noProof w:val="0"/>
              </w:rPr>
              <w:t>, or spirits with a high content</w:t>
            </w:r>
            <w:r w:rsidRPr="0022568F">
              <w:rPr>
                <w:noProof w:val="0"/>
              </w:rPr>
              <w:t xml:space="preserve"> of sugar. </w:t>
            </w:r>
          </w:p>
        </w:tc>
        <w:tc>
          <w:tcPr>
            <w:tcW w:w="3061" w:type="dxa"/>
            <w:vAlign w:val="center"/>
          </w:tcPr>
          <w:p w:rsidR="005F3117" w:rsidRPr="0022568F" w:rsidRDefault="005F3117" w:rsidP="00E030E4">
            <w:pPr>
              <w:spacing w:before="240" w:after="240"/>
              <w:jc w:val="center"/>
              <w:rPr>
                <w:rFonts w:ascii="Helvetica" w:hAnsi="Helvetica"/>
              </w:rPr>
            </w:pPr>
            <w:r w:rsidRPr="0022568F">
              <w:rPr>
                <w:rFonts w:ascii="Helvetica" w:hAnsi="Helvetica"/>
                <w:noProof/>
              </w:rPr>
              <w:drawing>
                <wp:inline distT="0" distB="0" distL="0" distR="0">
                  <wp:extent cx="600075" cy="600075"/>
                  <wp:effectExtent l="19050" t="0" r="9525" b="0"/>
                  <wp:docPr id="86" name="Picture 9" descr="http://spiritdispenser.com/26_01_0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piritdispenser.com/26_01_04/5.gif"/>
                          <pic:cNvPicPr>
                            <a:picLocks noChangeAspect="1" noChangeArrowheads="1"/>
                          </pic:cNvPicPr>
                        </pic:nvPicPr>
                        <pic:blipFill>
                          <a:blip r:embed="rId49" cstate="print"/>
                          <a:srcRect/>
                          <a:stretch>
                            <a:fillRect/>
                          </a:stretch>
                        </pic:blipFill>
                        <pic:spPr bwMode="auto">
                          <a:xfrm>
                            <a:off x="0" y="0"/>
                            <a:ext cx="600075" cy="600075"/>
                          </a:xfrm>
                          <a:prstGeom prst="rect">
                            <a:avLst/>
                          </a:prstGeom>
                          <a:noFill/>
                          <a:ln w="9525">
                            <a:noFill/>
                            <a:miter lim="800000"/>
                            <a:headEnd/>
                            <a:tailEnd/>
                          </a:ln>
                        </pic:spPr>
                      </pic:pic>
                    </a:graphicData>
                  </a:graphic>
                </wp:inline>
              </w:drawing>
            </w:r>
          </w:p>
        </w:tc>
      </w:tr>
    </w:tbl>
    <w:p w:rsidR="00612E04" w:rsidRPr="0022568F" w:rsidRDefault="00612E04" w:rsidP="005F3117">
      <w:pPr>
        <w:pStyle w:val="BodyCopy"/>
        <w:rPr>
          <w:noProof w:val="0"/>
          <w:szCs w:val="28"/>
        </w:rPr>
      </w:pPr>
      <w:r w:rsidRPr="0022568F">
        <w:rPr>
          <w:noProof w:val="0"/>
          <w:szCs w:val="28"/>
        </w:rPr>
        <w:br w:type="page"/>
      </w:r>
    </w:p>
    <w:p w:rsidR="003A31FF" w:rsidRPr="0022568F" w:rsidRDefault="00612E04" w:rsidP="003A31FF">
      <w:pPr>
        <w:spacing w:before="240" w:after="240" w:line="240" w:lineRule="auto"/>
        <w:rPr>
          <w:rFonts w:ascii="Helvetica" w:hAnsi="Helvetica"/>
          <w:b/>
          <w:color w:val="0000FF"/>
          <w:sz w:val="28"/>
          <w:szCs w:val="28"/>
        </w:rPr>
      </w:pPr>
      <w:r w:rsidRPr="0022568F">
        <w:rPr>
          <w:rFonts w:ascii="Helvetica" w:hAnsi="Helvetica"/>
          <w:b/>
          <w:color w:val="0000FF"/>
          <w:sz w:val="28"/>
          <w:szCs w:val="28"/>
        </w:rPr>
        <w:lastRenderedPageBreak/>
        <w:t>Wine dispensing systems</w:t>
      </w:r>
    </w:p>
    <w:p w:rsidR="003A31FF" w:rsidRPr="0022568F" w:rsidRDefault="003A31FF" w:rsidP="003A31FF">
      <w:pPr>
        <w:spacing w:before="80" w:after="120" w:line="240" w:lineRule="auto"/>
        <w:rPr>
          <w:rFonts w:ascii="Helvetica" w:hAnsi="Helvetica"/>
        </w:rPr>
      </w:pPr>
      <w:r w:rsidRPr="0022568F">
        <w:rPr>
          <w:rFonts w:ascii="Helvetica" w:hAnsi="Helvetica"/>
        </w:rPr>
        <w:t>Wine</w:t>
      </w:r>
      <w:r w:rsidRPr="0022568F">
        <w:rPr>
          <w:rStyle w:val="Emphasis"/>
          <w:rFonts w:ascii="Helvetica" w:hAnsi="Helvetica"/>
        </w:rPr>
        <w:t xml:space="preserve"> </w:t>
      </w:r>
      <w:r w:rsidRPr="0022568F">
        <w:rPr>
          <w:rStyle w:val="Emphasis"/>
          <w:rFonts w:ascii="Helvetica" w:hAnsi="Helvetica"/>
          <w:i w:val="0"/>
        </w:rPr>
        <w:t>preservation</w:t>
      </w:r>
      <w:r w:rsidRPr="0022568F">
        <w:rPr>
          <w:rFonts w:ascii="Helvetica" w:hAnsi="Helvetica"/>
        </w:rPr>
        <w:t xml:space="preserve"> and dispensing systems are becoming popular in many beverage establishments. These systems are normally designed to fit and preserve </w:t>
      </w:r>
      <w:r w:rsidR="00491B4A" w:rsidRPr="0022568F">
        <w:rPr>
          <w:rFonts w:ascii="Helvetica" w:hAnsi="Helvetica"/>
        </w:rPr>
        <w:t>one to 8</w:t>
      </w:r>
      <w:r w:rsidRPr="0022568F">
        <w:rPr>
          <w:rFonts w:ascii="Helvetica" w:hAnsi="Helvetica"/>
        </w:rPr>
        <w:t xml:space="preserve"> bottles depending on the specific equipment being used.</w:t>
      </w:r>
    </w:p>
    <w:p w:rsidR="003A31FF" w:rsidRPr="0022568F" w:rsidRDefault="00E030E4" w:rsidP="005F3117">
      <w:pPr>
        <w:pStyle w:val="BodyCopyBold"/>
        <w:rPr>
          <w:noProof w:val="0"/>
        </w:rPr>
      </w:pPr>
      <w:r w:rsidRPr="0022568F">
        <w:rPr>
          <w:lang w:eastAsia="en-AU"/>
        </w:rPr>
        <w:drawing>
          <wp:anchor distT="0" distB="0" distL="114300" distR="114300" simplePos="0" relativeHeight="251745280" behindDoc="0" locked="0" layoutInCell="1" allowOverlap="1">
            <wp:simplePos x="0" y="0"/>
            <wp:positionH relativeFrom="column">
              <wp:posOffset>4796790</wp:posOffset>
            </wp:positionH>
            <wp:positionV relativeFrom="paragraph">
              <wp:posOffset>73660</wp:posOffset>
            </wp:positionV>
            <wp:extent cx="895350" cy="1371600"/>
            <wp:effectExtent l="19050" t="0" r="0" b="0"/>
            <wp:wrapSquare wrapText="bothSides"/>
            <wp:docPr id="34" name="Picture 21" descr="Dispensers &amp; Pre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spensers &amp; Preservation"/>
                    <pic:cNvPicPr>
                      <a:picLocks noChangeAspect="1" noChangeArrowheads="1"/>
                    </pic:cNvPicPr>
                  </pic:nvPicPr>
                  <pic:blipFill>
                    <a:blip r:embed="rId50" cstate="print"/>
                    <a:srcRect/>
                    <a:stretch>
                      <a:fillRect/>
                    </a:stretch>
                  </pic:blipFill>
                  <pic:spPr bwMode="auto">
                    <a:xfrm>
                      <a:off x="0" y="0"/>
                      <a:ext cx="895350" cy="1371600"/>
                    </a:xfrm>
                    <a:prstGeom prst="rect">
                      <a:avLst/>
                    </a:prstGeom>
                    <a:noFill/>
                    <a:ln w="9525">
                      <a:noFill/>
                      <a:miter lim="800000"/>
                      <a:headEnd/>
                      <a:tailEnd/>
                    </a:ln>
                  </pic:spPr>
                </pic:pic>
              </a:graphicData>
            </a:graphic>
          </wp:anchor>
        </w:drawing>
      </w:r>
      <w:r w:rsidR="003A31FF" w:rsidRPr="0022568F">
        <w:rPr>
          <w:noProof w:val="0"/>
        </w:rPr>
        <w:t>Benefits of wine dispensing systems</w:t>
      </w:r>
    </w:p>
    <w:p w:rsidR="003A31FF" w:rsidRPr="0022568F" w:rsidRDefault="003A31FF" w:rsidP="00735CB3">
      <w:pPr>
        <w:pStyle w:val="Bullet1"/>
      </w:pPr>
      <w:r w:rsidRPr="0022568F">
        <w:t>Helps aid fast dispensing of wine in high volume environments</w:t>
      </w:r>
    </w:p>
    <w:p w:rsidR="003A31FF" w:rsidRPr="0022568F" w:rsidRDefault="003A31FF" w:rsidP="00735CB3">
      <w:pPr>
        <w:pStyle w:val="Bullet1"/>
      </w:pPr>
      <w:r w:rsidRPr="0022568F">
        <w:t xml:space="preserve">These systems will preserve wine with nitrogen gas to prevent off </w:t>
      </w:r>
      <w:r w:rsidR="005F3117" w:rsidRPr="0022568F">
        <w:t>flavours</w:t>
      </w:r>
      <w:r w:rsidRPr="0022568F">
        <w:t xml:space="preserve"> or </w:t>
      </w:r>
      <w:r w:rsidR="005F3117" w:rsidRPr="0022568F">
        <w:t>colours caused by oxidation</w:t>
      </w:r>
    </w:p>
    <w:p w:rsidR="003A31FF" w:rsidRPr="0022568F" w:rsidRDefault="003A31FF" w:rsidP="00735CB3">
      <w:pPr>
        <w:pStyle w:val="Bullet1"/>
      </w:pPr>
      <w:r w:rsidRPr="0022568F">
        <w:t>Ensure quality of wine remains</w:t>
      </w:r>
    </w:p>
    <w:p w:rsidR="003A31FF" w:rsidRPr="0022568F" w:rsidRDefault="003A31FF" w:rsidP="00735CB3">
      <w:pPr>
        <w:pStyle w:val="Bullet1"/>
      </w:pPr>
      <w:r w:rsidRPr="0022568F">
        <w:t>Reduces wastage</w:t>
      </w:r>
    </w:p>
    <w:p w:rsidR="003A31FF" w:rsidRPr="0022568F" w:rsidRDefault="003A31FF" w:rsidP="00735CB3">
      <w:pPr>
        <w:pStyle w:val="Bullet1"/>
      </w:pPr>
      <w:r w:rsidRPr="0022568F">
        <w:t>Increase the value of every bottle of wine dispensed</w:t>
      </w:r>
      <w:r w:rsidR="005F3117" w:rsidRPr="0022568F">
        <w:t>.</w:t>
      </w:r>
    </w:p>
    <w:p w:rsidR="003A31FF" w:rsidRPr="0022568F" w:rsidRDefault="003A31FF" w:rsidP="005F3117">
      <w:pPr>
        <w:pStyle w:val="BodyCopyBold"/>
        <w:rPr>
          <w:noProof w:val="0"/>
        </w:rPr>
      </w:pPr>
      <w:r w:rsidRPr="0022568F">
        <w:rPr>
          <w:noProof w:val="0"/>
        </w:rPr>
        <w:t>Steps to using wine dispensers</w:t>
      </w:r>
    </w:p>
    <w:p w:rsidR="003A31FF" w:rsidRPr="0022568F" w:rsidRDefault="003A31FF" w:rsidP="00E030E4">
      <w:pPr>
        <w:pStyle w:val="BodyCopy"/>
        <w:rPr>
          <w:noProof w:val="0"/>
        </w:rPr>
      </w:pPr>
      <w:r w:rsidRPr="0022568F">
        <w:rPr>
          <w:noProof w:val="0"/>
        </w:rPr>
        <w:t xml:space="preserve">Again different models will have different </w:t>
      </w:r>
      <w:r w:rsidR="005F3117" w:rsidRPr="0022568F">
        <w:rPr>
          <w:noProof w:val="0"/>
        </w:rPr>
        <w:t>instructions;</w:t>
      </w:r>
      <w:r w:rsidRPr="0022568F">
        <w:rPr>
          <w:noProof w:val="0"/>
        </w:rPr>
        <w:t xml:space="preserve"> however the general technique is similar.</w:t>
      </w:r>
    </w:p>
    <w:p w:rsidR="003A31FF" w:rsidRPr="0022568F" w:rsidRDefault="003A31FF" w:rsidP="00E030E4">
      <w:pPr>
        <w:pStyle w:val="BodyCopy"/>
        <w:rPr>
          <w:noProof w:val="0"/>
        </w:rPr>
      </w:pPr>
      <w:r w:rsidRPr="0022568F">
        <w:rPr>
          <w:noProof w:val="0"/>
        </w:rPr>
        <w:t>Wine dispensers use compressed gas cylinders, with each disposable cylinder having the ability to preserve and dispense up to 25 bottles of wine.</w:t>
      </w:r>
    </w:p>
    <w:p w:rsidR="003A31FF" w:rsidRPr="0022568F" w:rsidRDefault="003A31FF" w:rsidP="00735CB3">
      <w:pPr>
        <w:pStyle w:val="Bullet1"/>
      </w:pPr>
      <w:r w:rsidRPr="0022568F">
        <w:rPr>
          <w:noProof/>
          <w:lang w:eastAsia="en-AU"/>
        </w:rPr>
        <w:drawing>
          <wp:anchor distT="0" distB="0" distL="114300" distR="114300" simplePos="0" relativeHeight="251746304" behindDoc="0" locked="0" layoutInCell="1" allowOverlap="1">
            <wp:simplePos x="0" y="0"/>
            <wp:positionH relativeFrom="column">
              <wp:posOffset>4210685</wp:posOffset>
            </wp:positionH>
            <wp:positionV relativeFrom="paragraph">
              <wp:posOffset>29845</wp:posOffset>
            </wp:positionV>
            <wp:extent cx="1402715" cy="1042670"/>
            <wp:effectExtent l="19050" t="0" r="6985" b="0"/>
            <wp:wrapSquare wrapText="bothSides"/>
            <wp:docPr id="35" name="image-slider1-image" descr="http://www.vintagecellars.com/images/vintage/products/big/634_b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lider1-image" descr="http://www.vintagecellars.com/images/vintage/products/big/634_big.jpg"/>
                    <pic:cNvPicPr>
                      <a:picLocks noChangeAspect="1" noChangeArrowheads="1"/>
                    </pic:cNvPicPr>
                  </pic:nvPicPr>
                  <pic:blipFill>
                    <a:blip r:embed="rId51" cstate="print"/>
                    <a:srcRect/>
                    <a:stretch>
                      <a:fillRect/>
                    </a:stretch>
                  </pic:blipFill>
                  <pic:spPr bwMode="auto">
                    <a:xfrm>
                      <a:off x="0" y="0"/>
                      <a:ext cx="1402715" cy="1042670"/>
                    </a:xfrm>
                    <a:prstGeom prst="rect">
                      <a:avLst/>
                    </a:prstGeom>
                    <a:noFill/>
                    <a:ln w="9525">
                      <a:noFill/>
                      <a:miter lim="800000"/>
                      <a:headEnd/>
                      <a:tailEnd/>
                    </a:ln>
                  </pic:spPr>
                </pic:pic>
              </a:graphicData>
            </a:graphic>
          </wp:anchor>
        </w:drawing>
      </w:r>
      <w:r w:rsidRPr="0022568F">
        <w:t>Uncork or open the wine and insert the dispenser</w:t>
      </w:r>
      <w:r w:rsidRPr="0022568F">
        <w:rPr>
          <w:rFonts w:cs="Arial Unicode MS"/>
        </w:rPr>
        <w:t>’</w:t>
      </w:r>
      <w:r w:rsidR="005F3117" w:rsidRPr="0022568F">
        <w:t>s stopper faucet</w:t>
      </w:r>
    </w:p>
    <w:p w:rsidR="003A31FF" w:rsidRPr="0022568F" w:rsidRDefault="003A31FF" w:rsidP="00735CB3">
      <w:pPr>
        <w:pStyle w:val="Bullet1"/>
      </w:pPr>
      <w:r w:rsidRPr="0022568F">
        <w:t>Plug in the gas source</w:t>
      </w:r>
    </w:p>
    <w:p w:rsidR="003A31FF" w:rsidRPr="0022568F" w:rsidRDefault="00491B4A" w:rsidP="00735CB3">
      <w:pPr>
        <w:pStyle w:val="Bullet1"/>
      </w:pPr>
      <w:r w:rsidRPr="0022568F">
        <w:t>D</w:t>
      </w:r>
      <w:r w:rsidR="003A31FF" w:rsidRPr="0022568F">
        <w:t>ispense your</w:t>
      </w:r>
      <w:r w:rsidRPr="0022568F">
        <w:t xml:space="preserve"> wine into glasses for serving</w:t>
      </w:r>
    </w:p>
    <w:p w:rsidR="00491B4A" w:rsidRPr="0022568F" w:rsidRDefault="003A31FF" w:rsidP="00735CB3">
      <w:pPr>
        <w:pStyle w:val="Bullet1"/>
      </w:pPr>
      <w:r w:rsidRPr="0022568F">
        <w:t>After using the wine dispenser, unplug the tubing an</w:t>
      </w:r>
      <w:r w:rsidR="005F3117" w:rsidRPr="0022568F">
        <w:t>d store the unfinished bottles</w:t>
      </w:r>
    </w:p>
    <w:p w:rsidR="003A31FF" w:rsidRPr="0022568F" w:rsidRDefault="003A31FF" w:rsidP="00735CB3">
      <w:pPr>
        <w:pStyle w:val="Bullet1"/>
      </w:pPr>
      <w:r w:rsidRPr="0022568F">
        <w:t>Wine that is served with a wine dispenser should be stored</w:t>
      </w:r>
      <w:r w:rsidRPr="0022568F">
        <w:rPr>
          <w:color w:val="5E5B28"/>
          <w:sz w:val="18"/>
          <w:szCs w:val="18"/>
        </w:rPr>
        <w:t xml:space="preserve"> </w:t>
      </w:r>
      <w:r w:rsidR="00491B4A" w:rsidRPr="0022568F">
        <w:t xml:space="preserve">in </w:t>
      </w:r>
      <w:r w:rsidRPr="0022568F">
        <w:t>the same way you would store that wine were you not using the dispenser.</w:t>
      </w:r>
    </w:p>
    <w:p w:rsidR="00612E04" w:rsidRPr="0022568F" w:rsidRDefault="00612E04" w:rsidP="00612E04">
      <w:pPr>
        <w:spacing w:before="240" w:after="240" w:line="240" w:lineRule="auto"/>
        <w:rPr>
          <w:rFonts w:ascii="Helvetica" w:hAnsi="Helvetica"/>
          <w:b/>
          <w:color w:val="0000FF"/>
          <w:sz w:val="28"/>
          <w:szCs w:val="28"/>
        </w:rPr>
      </w:pPr>
      <w:r w:rsidRPr="0022568F">
        <w:rPr>
          <w:rFonts w:ascii="Helvetica" w:hAnsi="Helvetica"/>
          <w:b/>
          <w:color w:val="0000FF"/>
          <w:sz w:val="28"/>
          <w:szCs w:val="28"/>
        </w:rPr>
        <w:t>Post mix dispensing systems</w:t>
      </w:r>
    </w:p>
    <w:p w:rsidR="00612E04" w:rsidRPr="0022568F" w:rsidRDefault="00612E04" w:rsidP="00B47FF9">
      <w:pPr>
        <w:autoSpaceDE w:val="0"/>
        <w:autoSpaceDN w:val="0"/>
        <w:adjustRightInd w:val="0"/>
        <w:spacing w:before="80" w:after="120" w:line="240" w:lineRule="auto"/>
        <w:rPr>
          <w:rFonts w:ascii="Helvetica" w:hAnsi="Helvetica" w:cs="Arial"/>
        </w:rPr>
      </w:pPr>
      <w:r w:rsidRPr="0022568F">
        <w:rPr>
          <w:rFonts w:ascii="Helvetica" w:hAnsi="Helvetica" w:cs="Arial"/>
        </w:rPr>
        <w:t xml:space="preserve">A post-mix system is like a miniature soft drink factory. A carbonator carbonates the water </w:t>
      </w:r>
      <w:r w:rsidRPr="0022568F">
        <w:rPr>
          <w:rStyle w:val="BodyCopyChar1"/>
          <w:noProof w:val="0"/>
          <w:lang w:val="en-AU"/>
        </w:rPr>
        <w:t>from the building water</w:t>
      </w:r>
      <w:r w:rsidR="00B83AEA" w:rsidRPr="0022568F">
        <w:rPr>
          <w:rStyle w:val="BodyCopyChar1"/>
          <w:noProof w:val="0"/>
          <w:lang w:val="en-AU"/>
        </w:rPr>
        <w:t xml:space="preserve"> </w:t>
      </w:r>
      <w:r w:rsidRPr="0022568F">
        <w:rPr>
          <w:rStyle w:val="BodyCopyChar1"/>
          <w:noProof w:val="0"/>
          <w:lang w:val="en-AU"/>
        </w:rPr>
        <w:t xml:space="preserve">supply. It is then refrigerated along with syrup that is pumped from </w:t>
      </w:r>
      <w:r w:rsidR="00B83AEA" w:rsidRPr="0022568F">
        <w:rPr>
          <w:rStyle w:val="BodyCopyChar1"/>
          <w:noProof w:val="0"/>
          <w:lang w:val="en-AU"/>
        </w:rPr>
        <w:t>large</w:t>
      </w:r>
      <w:r w:rsidRPr="0022568F">
        <w:rPr>
          <w:rStyle w:val="BodyCopyChar1"/>
          <w:noProof w:val="0"/>
          <w:lang w:val="en-AU"/>
        </w:rPr>
        <w:t xml:space="preserve"> container</w:t>
      </w:r>
      <w:r w:rsidR="00B83AEA" w:rsidRPr="0022568F">
        <w:rPr>
          <w:rStyle w:val="BodyCopyChar1"/>
          <w:noProof w:val="0"/>
          <w:lang w:val="en-AU"/>
        </w:rPr>
        <w:t xml:space="preserve">s containing popular </w:t>
      </w:r>
      <w:r w:rsidR="005F3117" w:rsidRPr="0022568F">
        <w:rPr>
          <w:rStyle w:val="BodyCopyChar1"/>
          <w:noProof w:val="0"/>
          <w:lang w:val="en-AU"/>
        </w:rPr>
        <w:t>beverages that</w:t>
      </w:r>
      <w:r w:rsidR="00B83AEA" w:rsidRPr="0022568F">
        <w:rPr>
          <w:rStyle w:val="BodyCopyChar1"/>
          <w:noProof w:val="0"/>
          <w:lang w:val="en-AU"/>
        </w:rPr>
        <w:t xml:space="preserve"> are served by themselves or combined with common spirits</w:t>
      </w:r>
      <w:r w:rsidRPr="0022568F">
        <w:rPr>
          <w:rStyle w:val="BodyCopyChar1"/>
          <w:noProof w:val="0"/>
          <w:lang w:val="en-AU"/>
        </w:rPr>
        <w:t>. These two ingredients are</w:t>
      </w:r>
      <w:r w:rsidR="00B83AEA" w:rsidRPr="0022568F">
        <w:rPr>
          <w:rStyle w:val="BodyCopyChar1"/>
          <w:noProof w:val="0"/>
          <w:lang w:val="en-AU"/>
        </w:rPr>
        <w:t xml:space="preserve"> </w:t>
      </w:r>
      <w:r w:rsidRPr="0022568F">
        <w:rPr>
          <w:rStyle w:val="BodyCopyChar1"/>
          <w:noProof w:val="0"/>
          <w:lang w:val="en-AU"/>
        </w:rPr>
        <w:t>then precisely mixed within the dispensing valve and poured into the cup. A finished drink manufactured</w:t>
      </w:r>
      <w:r w:rsidR="00B83AEA" w:rsidRPr="0022568F">
        <w:rPr>
          <w:rFonts w:ascii="Helvetica" w:hAnsi="Helvetica" w:cs="Arial"/>
        </w:rPr>
        <w:t xml:space="preserve"> </w:t>
      </w:r>
      <w:r w:rsidRPr="0022568F">
        <w:rPr>
          <w:rFonts w:ascii="Helvetica" w:hAnsi="Helvetica" w:cs="Arial"/>
        </w:rPr>
        <w:t>on-site.</w:t>
      </w:r>
    </w:p>
    <w:p w:rsidR="00B83AEA" w:rsidRPr="0022568F" w:rsidRDefault="00B83AEA" w:rsidP="00E030E4">
      <w:pPr>
        <w:pStyle w:val="BodyCopyBold"/>
        <w:rPr>
          <w:noProof w:val="0"/>
        </w:rPr>
      </w:pPr>
      <w:r w:rsidRPr="0022568F">
        <w:rPr>
          <w:noProof w:val="0"/>
        </w:rPr>
        <w:t>Main components of a post mix dispensing system</w:t>
      </w:r>
    </w:p>
    <w:p w:rsidR="00B83AEA" w:rsidRPr="0022568F" w:rsidRDefault="00B83AEA" w:rsidP="00E030E4">
      <w:pPr>
        <w:pStyle w:val="BodyCopy"/>
        <w:rPr>
          <w:noProof w:val="0"/>
        </w:rPr>
      </w:pPr>
      <w:r w:rsidRPr="0022568F">
        <w:rPr>
          <w:noProof w:val="0"/>
        </w:rPr>
        <w:t>The main components include:</w:t>
      </w:r>
    </w:p>
    <w:p w:rsidR="00B83AEA" w:rsidRPr="0022568F" w:rsidRDefault="008A1FEF" w:rsidP="005F3117">
      <w:pPr>
        <w:pStyle w:val="Bullet1"/>
      </w:pPr>
      <w:r w:rsidRPr="0022568F">
        <w:t>W</w:t>
      </w:r>
      <w:r w:rsidR="00B83AEA" w:rsidRPr="0022568F">
        <w:t>ater</w:t>
      </w:r>
      <w:r w:rsidRPr="0022568F">
        <w:t xml:space="preserve"> – main ingredient of all beverages</w:t>
      </w:r>
    </w:p>
    <w:p w:rsidR="00BE43F8" w:rsidRPr="0022568F" w:rsidRDefault="00BE43F8" w:rsidP="005F3117">
      <w:pPr>
        <w:pStyle w:val="Bullet1"/>
      </w:pPr>
      <w:r w:rsidRPr="0022568F">
        <w:t>CO</w:t>
      </w:r>
      <w:r w:rsidRPr="0022568F">
        <w:rPr>
          <w:vertAlign w:val="subscript"/>
        </w:rPr>
        <w:t>2</w:t>
      </w:r>
      <w:r w:rsidRPr="0022568F">
        <w:t xml:space="preserve"> – this is used to CO</w:t>
      </w:r>
      <w:r w:rsidRPr="0022568F">
        <w:rPr>
          <w:vertAlign w:val="subscript"/>
        </w:rPr>
        <w:t>2</w:t>
      </w:r>
      <w:r w:rsidRPr="0022568F">
        <w:t xml:space="preserve"> is used to carbonate the water and to propel the syrup. CO</w:t>
      </w:r>
      <w:r w:rsidRPr="0022568F">
        <w:rPr>
          <w:vertAlign w:val="subscript"/>
        </w:rPr>
        <w:t>2</w:t>
      </w:r>
      <w:r w:rsidRPr="0022568F">
        <w:t xml:space="preserve"> is dissolved into water by lowering the temperature of the water or increasing the pressure of the CO</w:t>
      </w:r>
      <w:r w:rsidRPr="0022568F">
        <w:rPr>
          <w:vertAlign w:val="subscript"/>
        </w:rPr>
        <w:t>2</w:t>
      </w:r>
      <w:r w:rsidRPr="0022568F">
        <w:t xml:space="preserve"> gas using a carbonator. Booster pumps force the water to increase in pressure, allowing the CO</w:t>
      </w:r>
      <w:r w:rsidRPr="0022568F">
        <w:rPr>
          <w:vertAlign w:val="subscript"/>
        </w:rPr>
        <w:t>2</w:t>
      </w:r>
      <w:r w:rsidRPr="0022568F">
        <w:t xml:space="preserve"> to dissolve into the water.</w:t>
      </w:r>
    </w:p>
    <w:p w:rsidR="00BE43F8" w:rsidRPr="0022568F" w:rsidRDefault="00BE43F8" w:rsidP="005F3117">
      <w:pPr>
        <w:pStyle w:val="Bullet1"/>
      </w:pPr>
      <w:r w:rsidRPr="0022568F">
        <w:t>Carbonator</w:t>
      </w:r>
    </w:p>
    <w:p w:rsidR="005F3117" w:rsidRPr="0022568F" w:rsidRDefault="00D45730" w:rsidP="005F3117">
      <w:pPr>
        <w:pStyle w:val="Bullet1"/>
      </w:pPr>
      <w:r w:rsidRPr="0022568F">
        <w:rPr>
          <w:noProof/>
          <w:lang w:eastAsia="en-AU"/>
        </w:rPr>
        <w:lastRenderedPageBreak/>
        <w:drawing>
          <wp:anchor distT="0" distB="0" distL="114300" distR="114300" simplePos="0" relativeHeight="251747328" behindDoc="0" locked="0" layoutInCell="1" allowOverlap="1">
            <wp:simplePos x="0" y="0"/>
            <wp:positionH relativeFrom="column">
              <wp:posOffset>4381500</wp:posOffset>
            </wp:positionH>
            <wp:positionV relativeFrom="paragraph">
              <wp:posOffset>17145</wp:posOffset>
            </wp:positionV>
            <wp:extent cx="1323975" cy="990600"/>
            <wp:effectExtent l="19050" t="0" r="9525" b="0"/>
            <wp:wrapSquare wrapText="bothSides"/>
            <wp:docPr id="36" name="Picture 35" descr="IMG_2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2.jpg"/>
                    <pic:cNvPicPr/>
                  </pic:nvPicPr>
                  <pic:blipFill>
                    <a:blip r:embed="rId52" cstate="print"/>
                    <a:stretch>
                      <a:fillRect/>
                    </a:stretch>
                  </pic:blipFill>
                  <pic:spPr>
                    <a:xfrm>
                      <a:off x="0" y="0"/>
                      <a:ext cx="1323975" cy="990600"/>
                    </a:xfrm>
                    <a:prstGeom prst="rect">
                      <a:avLst/>
                    </a:prstGeom>
                  </pic:spPr>
                </pic:pic>
              </a:graphicData>
            </a:graphic>
          </wp:anchor>
        </w:drawing>
      </w:r>
      <w:r w:rsidR="00BE43F8" w:rsidRPr="0022568F">
        <w:t>S</w:t>
      </w:r>
      <w:r w:rsidR="00B83AEA" w:rsidRPr="0022568F">
        <w:t>yrup</w:t>
      </w:r>
      <w:r w:rsidR="008A1FEF" w:rsidRPr="0022568F">
        <w:t xml:space="preserve"> – contains the ‘flavour’ of the beverage</w:t>
      </w:r>
      <w:r w:rsidR="00BE43F8" w:rsidRPr="0022568F">
        <w:t xml:space="preserve">. Soda water is mixed with </w:t>
      </w:r>
      <w:r w:rsidR="005F3117" w:rsidRPr="0022568F">
        <w:t>flavoured</w:t>
      </w:r>
      <w:r w:rsidR="00BE43F8" w:rsidRPr="0022568F">
        <w:t xml:space="preserve"> syrup in order to create the soft drink. The syrup and carbonated water mix together and exit out of the nozzle, which is activated a lever is pulled down or a button pushed. The syrup is often stored in plastic bags that are hooked up to</w:t>
      </w:r>
      <w:r w:rsidR="00BE43F8" w:rsidRPr="0022568F">
        <w:rPr>
          <w:color w:val="000000"/>
        </w:rPr>
        <w:t xml:space="preserve"> tubes. The soda </w:t>
      </w:r>
      <w:r w:rsidR="005F3117" w:rsidRPr="0022568F">
        <w:rPr>
          <w:color w:val="000000"/>
        </w:rPr>
        <w:t>flavouring</w:t>
      </w:r>
      <w:r w:rsidR="00BE43F8" w:rsidRPr="0022568F">
        <w:rPr>
          <w:color w:val="000000"/>
        </w:rPr>
        <w:t xml:space="preserve"> is drawn from the plastic bags using air pressure. </w:t>
      </w:r>
    </w:p>
    <w:p w:rsidR="008A1FEF" w:rsidRPr="0022568F" w:rsidRDefault="008A1FEF" w:rsidP="005F3117">
      <w:pPr>
        <w:pStyle w:val="Bullet1"/>
        <w:numPr>
          <w:ilvl w:val="0"/>
          <w:numId w:val="0"/>
        </w:numPr>
        <w:ind w:left="357"/>
      </w:pPr>
      <w:r w:rsidRPr="0022568F">
        <w:t>Dispenser – pours finished product into selected container or glass</w:t>
      </w:r>
      <w:r w:rsidR="0022568F">
        <w:t>.</w:t>
      </w:r>
    </w:p>
    <w:p w:rsidR="00F6267F" w:rsidRPr="0022568F" w:rsidRDefault="00F6267F" w:rsidP="005F3117">
      <w:pPr>
        <w:pStyle w:val="BodyCopyBold"/>
        <w:rPr>
          <w:noProof w:val="0"/>
        </w:rPr>
      </w:pPr>
      <w:r w:rsidRPr="0022568F">
        <w:rPr>
          <w:noProof w:val="0"/>
        </w:rPr>
        <w:t>Types of systems</w:t>
      </w:r>
    </w:p>
    <w:p w:rsidR="00F6267F" w:rsidRPr="0022568F" w:rsidRDefault="00F6267F" w:rsidP="005F3117">
      <w:pPr>
        <w:pStyle w:val="BodyCopy"/>
        <w:rPr>
          <w:b/>
          <w:noProof w:val="0"/>
        </w:rPr>
      </w:pPr>
      <w:r w:rsidRPr="0022568F">
        <w:rPr>
          <w:noProof w:val="0"/>
        </w:rPr>
        <w:t>There are three main systems. These include</w:t>
      </w:r>
      <w:r w:rsidRPr="0022568F">
        <w:rPr>
          <w:b/>
          <w:noProof w:val="0"/>
        </w:rPr>
        <w:t>:</w:t>
      </w:r>
    </w:p>
    <w:p w:rsidR="00F6267F" w:rsidRPr="0022568F" w:rsidRDefault="00F6267F" w:rsidP="00B47FF9">
      <w:pPr>
        <w:shd w:val="clear" w:color="auto" w:fill="FFFFFF"/>
        <w:autoSpaceDE w:val="0"/>
        <w:autoSpaceDN w:val="0"/>
        <w:adjustRightInd w:val="0"/>
        <w:spacing w:before="80" w:after="120" w:line="240" w:lineRule="auto"/>
        <w:rPr>
          <w:rFonts w:ascii="Helvetica" w:hAnsi="Helvetica" w:cs="Arial"/>
          <w:u w:val="single"/>
        </w:rPr>
      </w:pPr>
      <w:r w:rsidRPr="0022568F">
        <w:rPr>
          <w:rFonts w:ascii="Helvetica" w:hAnsi="Helvetica" w:cs="Arial"/>
          <w:u w:val="single"/>
        </w:rPr>
        <w:t>Countertop electric refrigeration</w:t>
      </w:r>
    </w:p>
    <w:p w:rsidR="00F6267F" w:rsidRPr="0022568F" w:rsidRDefault="00F6267F" w:rsidP="005F3117">
      <w:pPr>
        <w:pStyle w:val="BodyCopy"/>
        <w:rPr>
          <w:noProof w:val="0"/>
        </w:rPr>
      </w:pPr>
      <w:r w:rsidRPr="0022568F">
        <w:rPr>
          <w:noProof w:val="0"/>
        </w:rPr>
        <w:t>The countertop dispenser is a mechanically refrigerated water bath style cooling unit with valves mounted on the front of the dispenser.</w:t>
      </w:r>
    </w:p>
    <w:p w:rsidR="00F6267F" w:rsidRPr="0022568F" w:rsidRDefault="00E030E4" w:rsidP="00B47FF9">
      <w:pPr>
        <w:autoSpaceDE w:val="0"/>
        <w:autoSpaceDN w:val="0"/>
        <w:adjustRightInd w:val="0"/>
        <w:spacing w:before="80" w:after="120" w:line="240" w:lineRule="auto"/>
        <w:rPr>
          <w:rFonts w:ascii="Helvetica" w:hAnsi="Helvetica" w:cs="Arial"/>
          <w:u w:val="single"/>
        </w:rPr>
      </w:pPr>
      <w:r w:rsidRPr="0022568F">
        <w:rPr>
          <w:rFonts w:ascii="Helvetica" w:hAnsi="Helvetica" w:cs="Arial"/>
          <w:noProof/>
          <w:u w:val="single"/>
        </w:rPr>
        <w:drawing>
          <wp:anchor distT="0" distB="0" distL="114300" distR="114300" simplePos="0" relativeHeight="251748352" behindDoc="0" locked="0" layoutInCell="1" allowOverlap="1">
            <wp:simplePos x="0" y="0"/>
            <wp:positionH relativeFrom="column">
              <wp:posOffset>4433570</wp:posOffset>
            </wp:positionH>
            <wp:positionV relativeFrom="paragraph">
              <wp:posOffset>31750</wp:posOffset>
            </wp:positionV>
            <wp:extent cx="1304290" cy="1757045"/>
            <wp:effectExtent l="19050" t="0" r="0" b="0"/>
            <wp:wrapSquare wrapText="bothSides"/>
            <wp:docPr id="37" name="Picture 36" descr="IMG_2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4.jpg"/>
                    <pic:cNvPicPr/>
                  </pic:nvPicPr>
                  <pic:blipFill>
                    <a:blip r:embed="rId53" cstate="print"/>
                    <a:stretch>
                      <a:fillRect/>
                    </a:stretch>
                  </pic:blipFill>
                  <pic:spPr>
                    <a:xfrm>
                      <a:off x="0" y="0"/>
                      <a:ext cx="1304290" cy="1757045"/>
                    </a:xfrm>
                    <a:prstGeom prst="rect">
                      <a:avLst/>
                    </a:prstGeom>
                  </pic:spPr>
                </pic:pic>
              </a:graphicData>
            </a:graphic>
          </wp:anchor>
        </w:drawing>
      </w:r>
      <w:r w:rsidR="00675502" w:rsidRPr="0022568F">
        <w:rPr>
          <w:rFonts w:ascii="Helvetica" w:hAnsi="Helvetica" w:cs="Arial"/>
          <w:u w:val="single"/>
        </w:rPr>
        <w:t>Ice cooled system</w:t>
      </w:r>
    </w:p>
    <w:p w:rsidR="00675502" w:rsidRPr="0022568F" w:rsidRDefault="00675502" w:rsidP="005F3117">
      <w:pPr>
        <w:pStyle w:val="BodyCopy"/>
        <w:rPr>
          <w:noProof w:val="0"/>
        </w:rPr>
      </w:pPr>
      <w:r w:rsidRPr="0022568F">
        <w:rPr>
          <w:noProof w:val="0"/>
        </w:rPr>
        <w:t>With an ice-cooled system the refrigeration type is the main difference. Here the refrigeration consists of a bin which holds ice and has a cold plate in the bottom, through which the syrup and water is cooled for your post-mix drink</w:t>
      </w:r>
      <w:r w:rsidR="0022568F">
        <w:rPr>
          <w:noProof w:val="0"/>
        </w:rPr>
        <w:t>.</w:t>
      </w:r>
    </w:p>
    <w:p w:rsidR="00675502" w:rsidRPr="0022568F" w:rsidRDefault="00675502" w:rsidP="00B47FF9">
      <w:pPr>
        <w:autoSpaceDE w:val="0"/>
        <w:autoSpaceDN w:val="0"/>
        <w:adjustRightInd w:val="0"/>
        <w:spacing w:before="80" w:after="120" w:line="240" w:lineRule="auto"/>
        <w:rPr>
          <w:rFonts w:ascii="Helvetica" w:hAnsi="Helvetica" w:cs="Arial"/>
          <w:u w:val="single"/>
        </w:rPr>
      </w:pPr>
      <w:r w:rsidRPr="0022568F">
        <w:rPr>
          <w:rFonts w:ascii="Helvetica" w:hAnsi="Helvetica" w:cs="Arial"/>
          <w:u w:val="single"/>
        </w:rPr>
        <w:t>Remote Refrigeration Cooling</w:t>
      </w:r>
    </w:p>
    <w:p w:rsidR="00675502" w:rsidRPr="0022568F" w:rsidRDefault="00675502" w:rsidP="005F3117">
      <w:pPr>
        <w:pStyle w:val="BodyCopy"/>
        <w:rPr>
          <w:noProof w:val="0"/>
        </w:rPr>
      </w:pPr>
      <w:r w:rsidRPr="0022568F">
        <w:rPr>
          <w:noProof w:val="0"/>
        </w:rPr>
        <w:t>A remote system separates the dispensing valves from the refrigeration system. Carbonated water or water bath water is circulated between the refrigeration unit and the dispensing valves to insure that a cold product will be dispensed.</w:t>
      </w:r>
    </w:p>
    <w:p w:rsidR="00675502" w:rsidRPr="0022568F" w:rsidRDefault="00675502" w:rsidP="005F3117">
      <w:pPr>
        <w:pStyle w:val="BodyCopy"/>
        <w:rPr>
          <w:noProof w:val="0"/>
        </w:rPr>
      </w:pPr>
      <w:r w:rsidRPr="0022568F">
        <w:rPr>
          <w:noProof w:val="0"/>
        </w:rPr>
        <w:t>Regardless of the system being used, the ability to serve top quality drinks, insuring customer satisfaction and guaranteeing optimum profits are all dependent on properly functioning equipment</w:t>
      </w:r>
      <w:r w:rsidR="005F3117" w:rsidRPr="0022568F">
        <w:rPr>
          <w:noProof w:val="0"/>
        </w:rPr>
        <w:t>.</w:t>
      </w:r>
    </w:p>
    <w:p w:rsidR="003F4A68" w:rsidRPr="0022568F" w:rsidRDefault="00675502" w:rsidP="00B47FF9">
      <w:pPr>
        <w:autoSpaceDE w:val="0"/>
        <w:autoSpaceDN w:val="0"/>
        <w:adjustRightInd w:val="0"/>
        <w:spacing w:before="80" w:after="120" w:line="240" w:lineRule="auto"/>
        <w:rPr>
          <w:rFonts w:ascii="Helvetica" w:hAnsi="Helvetica" w:cs="Arial"/>
          <w:b/>
        </w:rPr>
      </w:pPr>
      <w:r w:rsidRPr="0022568F">
        <w:rPr>
          <w:rFonts w:ascii="Helvetica" w:hAnsi="Helvetica" w:cs="Arial"/>
          <w:b/>
        </w:rPr>
        <w:t>H</w:t>
      </w:r>
      <w:r w:rsidR="003F4A68" w:rsidRPr="0022568F">
        <w:rPr>
          <w:rFonts w:ascii="Helvetica" w:hAnsi="Helvetica" w:cs="Arial"/>
          <w:b/>
        </w:rPr>
        <w:t>andling CO</w:t>
      </w:r>
      <w:r w:rsidR="003F4A68" w:rsidRPr="0022568F">
        <w:rPr>
          <w:rFonts w:ascii="Helvetica" w:hAnsi="Helvetica" w:cs="Arial"/>
          <w:b/>
          <w:vertAlign w:val="subscript"/>
        </w:rPr>
        <w:t>2</w:t>
      </w:r>
      <w:r w:rsidR="003F4A68" w:rsidRPr="0022568F">
        <w:rPr>
          <w:rFonts w:ascii="Helvetica" w:hAnsi="Helvetica" w:cs="Arial"/>
          <w:b/>
        </w:rPr>
        <w:t xml:space="preserve"> (Carbon Dioxide)</w:t>
      </w:r>
    </w:p>
    <w:p w:rsidR="003F4A68" w:rsidRPr="0022568F" w:rsidRDefault="003F4A68" w:rsidP="00E030E4">
      <w:pPr>
        <w:pStyle w:val="BodyCopy"/>
        <w:rPr>
          <w:noProof w:val="0"/>
        </w:rPr>
      </w:pPr>
      <w:r w:rsidRPr="0022568F">
        <w:rPr>
          <w:noProof w:val="0"/>
        </w:rPr>
        <w:t>The CO</w:t>
      </w:r>
      <w:r w:rsidRPr="0022568F">
        <w:rPr>
          <w:noProof w:val="0"/>
          <w:vertAlign w:val="subscript"/>
        </w:rPr>
        <w:t>2</w:t>
      </w:r>
      <w:r w:rsidRPr="0022568F">
        <w:rPr>
          <w:noProof w:val="0"/>
        </w:rPr>
        <w:t xml:space="preserve"> can run out and you need to know how to replenish it.</w:t>
      </w:r>
      <w:r w:rsidR="0045416E" w:rsidRPr="0022568F">
        <w:rPr>
          <w:noProof w:val="0"/>
        </w:rPr>
        <w:t xml:space="preserve"> </w:t>
      </w:r>
    </w:p>
    <w:p w:rsidR="003F4A68" w:rsidRPr="0022568F" w:rsidRDefault="0045416E" w:rsidP="00E030E4">
      <w:pPr>
        <w:pStyle w:val="BodyCopy"/>
        <w:rPr>
          <w:bCs/>
          <w:noProof w:val="0"/>
        </w:rPr>
      </w:pPr>
      <w:r w:rsidRPr="0022568F">
        <w:rPr>
          <w:noProof w:val="0"/>
        </w:rPr>
        <w:t>Not only is it important to replace CO</w:t>
      </w:r>
      <w:r w:rsidRPr="0022568F">
        <w:rPr>
          <w:noProof w:val="0"/>
          <w:vertAlign w:val="subscript"/>
        </w:rPr>
        <w:t>2</w:t>
      </w:r>
      <w:r w:rsidRPr="0022568F">
        <w:rPr>
          <w:noProof w:val="0"/>
        </w:rPr>
        <w:t xml:space="preserve"> correctly to ensure the quality of beverages, but it is essential </w:t>
      </w:r>
      <w:r w:rsidRPr="0022568F">
        <w:rPr>
          <w:bCs/>
          <w:noProof w:val="0"/>
        </w:rPr>
        <w:t xml:space="preserve">to prevent </w:t>
      </w:r>
      <w:r w:rsidR="003F4A68" w:rsidRPr="0022568F">
        <w:rPr>
          <w:bCs/>
          <w:noProof w:val="0"/>
        </w:rPr>
        <w:t>CO</w:t>
      </w:r>
      <w:r w:rsidR="003F4A68" w:rsidRPr="0022568F">
        <w:rPr>
          <w:bCs/>
          <w:noProof w:val="0"/>
          <w:vertAlign w:val="subscript"/>
        </w:rPr>
        <w:t>2</w:t>
      </w:r>
      <w:r w:rsidR="003F4A68" w:rsidRPr="0022568F">
        <w:rPr>
          <w:bCs/>
          <w:noProof w:val="0"/>
        </w:rPr>
        <w:t xml:space="preserve"> gas leaks in the entire CO</w:t>
      </w:r>
      <w:r w:rsidR="003F4A68" w:rsidRPr="0022568F">
        <w:rPr>
          <w:bCs/>
          <w:noProof w:val="0"/>
          <w:vertAlign w:val="subscript"/>
        </w:rPr>
        <w:t>2</w:t>
      </w:r>
      <w:r w:rsidR="003F4A68" w:rsidRPr="0022568F">
        <w:rPr>
          <w:bCs/>
          <w:noProof w:val="0"/>
        </w:rPr>
        <w:t xml:space="preserve"> and soft drink system. </w:t>
      </w:r>
    </w:p>
    <w:p w:rsidR="003F4A68" w:rsidRPr="0022568F" w:rsidRDefault="003F4A68" w:rsidP="00E030E4">
      <w:pPr>
        <w:pStyle w:val="BodyCopy"/>
        <w:rPr>
          <w:bCs/>
          <w:noProof w:val="0"/>
        </w:rPr>
      </w:pPr>
      <w:r w:rsidRPr="0022568F">
        <w:rPr>
          <w:bCs/>
          <w:noProof w:val="0"/>
        </w:rPr>
        <w:t>If a CO</w:t>
      </w:r>
      <w:r w:rsidRPr="0022568F">
        <w:rPr>
          <w:bCs/>
          <w:noProof w:val="0"/>
          <w:vertAlign w:val="subscript"/>
        </w:rPr>
        <w:t>2</w:t>
      </w:r>
      <w:r w:rsidRPr="0022568F">
        <w:rPr>
          <w:bCs/>
          <w:noProof w:val="0"/>
        </w:rPr>
        <w:t xml:space="preserve"> gas leak is suspected, particularly in a small area, </w:t>
      </w:r>
      <w:r w:rsidRPr="0022568F">
        <w:rPr>
          <w:bCs/>
          <w:i/>
          <w:iCs/>
          <w:noProof w:val="0"/>
        </w:rPr>
        <w:t xml:space="preserve">immediately </w:t>
      </w:r>
      <w:r w:rsidRPr="0022568F">
        <w:rPr>
          <w:bCs/>
          <w:noProof w:val="0"/>
        </w:rPr>
        <w:t xml:space="preserve">ventilate the contaminated area before attempting to repair the leak. </w:t>
      </w:r>
    </w:p>
    <w:p w:rsidR="003F4A68" w:rsidRPr="0022568F" w:rsidRDefault="003F4A68" w:rsidP="00E030E4">
      <w:pPr>
        <w:pStyle w:val="BodyCopy"/>
        <w:rPr>
          <w:bCs/>
          <w:noProof w:val="0"/>
        </w:rPr>
      </w:pPr>
      <w:r w:rsidRPr="0022568F">
        <w:rPr>
          <w:bCs/>
          <w:noProof w:val="0"/>
        </w:rPr>
        <w:t>Personnel exposed to high concentration of CO</w:t>
      </w:r>
      <w:r w:rsidRPr="0022568F">
        <w:rPr>
          <w:bCs/>
          <w:noProof w:val="0"/>
          <w:vertAlign w:val="subscript"/>
        </w:rPr>
        <w:t>2</w:t>
      </w:r>
      <w:r w:rsidRPr="0022568F">
        <w:rPr>
          <w:bCs/>
          <w:noProof w:val="0"/>
        </w:rPr>
        <w:t xml:space="preserve"> gas will experience tremors which are followed rapidly by loss of consciousness and suffocation.</w:t>
      </w:r>
    </w:p>
    <w:p w:rsidR="0045416E" w:rsidRPr="0022568F" w:rsidRDefault="0045416E" w:rsidP="00E030E4">
      <w:pPr>
        <w:pStyle w:val="BodyCopy"/>
        <w:rPr>
          <w:noProof w:val="0"/>
        </w:rPr>
      </w:pPr>
      <w:r w:rsidRPr="0022568F">
        <w:rPr>
          <w:noProof w:val="0"/>
        </w:rPr>
        <w:t>Most CO</w:t>
      </w:r>
      <w:r w:rsidRPr="0022568F">
        <w:rPr>
          <w:noProof w:val="0"/>
          <w:vertAlign w:val="subscript"/>
        </w:rPr>
        <w:t>2</w:t>
      </w:r>
      <w:r w:rsidRPr="0022568F">
        <w:rPr>
          <w:noProof w:val="0"/>
        </w:rPr>
        <w:t xml:space="preserve"> cylinder regulator has a PSI gauge that indicates the internal pressure in the cylinder. This gauge shows when the cylinder is about to go empty.</w:t>
      </w:r>
    </w:p>
    <w:p w:rsidR="0045416E" w:rsidRPr="0022568F" w:rsidRDefault="0045416E" w:rsidP="00E030E4">
      <w:pPr>
        <w:pStyle w:val="BodyCopy"/>
        <w:rPr>
          <w:noProof w:val="0"/>
        </w:rPr>
      </w:pPr>
      <w:r w:rsidRPr="0022568F">
        <w:rPr>
          <w:noProof w:val="0"/>
        </w:rPr>
        <w:t xml:space="preserve">A </w:t>
      </w:r>
      <w:r w:rsidR="005F3117" w:rsidRPr="0022568F">
        <w:rPr>
          <w:noProof w:val="0"/>
        </w:rPr>
        <w:t>gauge</w:t>
      </w:r>
      <w:r w:rsidRPr="0022568F">
        <w:rPr>
          <w:noProof w:val="0"/>
        </w:rPr>
        <w:t xml:space="preserve"> will indicate when all the liquid CO</w:t>
      </w:r>
      <w:r w:rsidRPr="0022568F">
        <w:rPr>
          <w:noProof w:val="0"/>
          <w:vertAlign w:val="subscript"/>
        </w:rPr>
        <w:t>2</w:t>
      </w:r>
      <w:r w:rsidRPr="0022568F">
        <w:rPr>
          <w:noProof w:val="0"/>
        </w:rPr>
        <w:t xml:space="preserve"> has been used and only gas remains.</w:t>
      </w:r>
    </w:p>
    <w:p w:rsidR="003F4A68" w:rsidRPr="0022568F" w:rsidRDefault="0045416E" w:rsidP="00E030E4">
      <w:pPr>
        <w:pStyle w:val="BodyCopy"/>
        <w:rPr>
          <w:noProof w:val="0"/>
        </w:rPr>
      </w:pPr>
      <w:r w:rsidRPr="0022568F">
        <w:rPr>
          <w:noProof w:val="0"/>
        </w:rPr>
        <w:t xml:space="preserve">This is the best time to replace the cylinder before it runs </w:t>
      </w:r>
      <w:r w:rsidR="005F3117" w:rsidRPr="0022568F">
        <w:rPr>
          <w:noProof w:val="0"/>
        </w:rPr>
        <w:t>out. The</w:t>
      </w:r>
      <w:r w:rsidRPr="0022568F">
        <w:rPr>
          <w:noProof w:val="0"/>
        </w:rPr>
        <w:t xml:space="preserve"> cylinder valve must be open or the gauge will not register.</w:t>
      </w:r>
    </w:p>
    <w:p w:rsidR="000B684B" w:rsidRPr="0022568F" w:rsidRDefault="000B684B" w:rsidP="00E030E4">
      <w:pPr>
        <w:pStyle w:val="BodyCopy"/>
        <w:rPr>
          <w:noProof w:val="0"/>
        </w:rPr>
      </w:pPr>
      <w:r w:rsidRPr="0022568F">
        <w:rPr>
          <w:noProof w:val="0"/>
        </w:rPr>
        <w:t>When changing an empty cylinder it is important to record the operating pressure so the pressure can be reset later.</w:t>
      </w:r>
    </w:p>
    <w:p w:rsidR="005F3117" w:rsidRPr="0022568F" w:rsidRDefault="005F3117" w:rsidP="00E030E4">
      <w:pPr>
        <w:pStyle w:val="BodyCopy"/>
        <w:rPr>
          <w:b/>
          <w:noProof w:val="0"/>
        </w:rPr>
      </w:pPr>
      <w:r w:rsidRPr="0022568F">
        <w:rPr>
          <w:b/>
          <w:noProof w:val="0"/>
        </w:rPr>
        <w:br w:type="page"/>
      </w:r>
    </w:p>
    <w:p w:rsidR="000B684B" w:rsidRPr="0022568F" w:rsidRDefault="000B684B" w:rsidP="00E030E4">
      <w:pPr>
        <w:autoSpaceDE w:val="0"/>
        <w:autoSpaceDN w:val="0"/>
        <w:adjustRightInd w:val="0"/>
        <w:spacing w:before="80" w:after="120" w:line="240" w:lineRule="auto"/>
        <w:rPr>
          <w:rFonts w:ascii="Helvetica" w:hAnsi="Helvetica" w:cs="Arial"/>
          <w:b/>
        </w:rPr>
      </w:pPr>
      <w:r w:rsidRPr="0022568F">
        <w:rPr>
          <w:rFonts w:ascii="Helvetica" w:hAnsi="Helvetica" w:cs="Arial"/>
          <w:b/>
        </w:rPr>
        <w:lastRenderedPageBreak/>
        <w:t>Changing the CO</w:t>
      </w:r>
      <w:r w:rsidRPr="0022568F">
        <w:rPr>
          <w:rFonts w:ascii="Helvetica" w:hAnsi="Helvetica" w:cs="Arial"/>
          <w:b/>
          <w:vertAlign w:val="subscript"/>
        </w:rPr>
        <w:t>2</w:t>
      </w:r>
      <w:r w:rsidRPr="0022568F">
        <w:rPr>
          <w:rFonts w:ascii="Helvetica" w:hAnsi="Helvetica" w:cs="Arial"/>
          <w:b/>
        </w:rPr>
        <w:t xml:space="preserve"> Cylinder</w:t>
      </w:r>
    </w:p>
    <w:p w:rsidR="000B684B" w:rsidRPr="0022568F" w:rsidRDefault="000B684B" w:rsidP="00E030E4">
      <w:pPr>
        <w:pStyle w:val="BodyCopy"/>
        <w:spacing w:after="120"/>
        <w:rPr>
          <w:noProof w:val="0"/>
        </w:rPr>
      </w:pPr>
      <w:r w:rsidRPr="0022568F">
        <w:rPr>
          <w:noProof w:val="0"/>
        </w:rPr>
        <w:t xml:space="preserve">Fully close the cylinder valve and adjust the regulator to zero pressure by turning the screw </w:t>
      </w:r>
      <w:r w:rsidR="005F3117" w:rsidRPr="0022568F">
        <w:rPr>
          <w:noProof w:val="0"/>
        </w:rPr>
        <w:t>counter clockwise</w:t>
      </w:r>
      <w:r w:rsidRPr="0022568F">
        <w:rPr>
          <w:noProof w:val="0"/>
        </w:rPr>
        <w:t>.</w:t>
      </w:r>
    </w:p>
    <w:p w:rsidR="000B684B" w:rsidRPr="0022568F" w:rsidRDefault="000B684B" w:rsidP="00E030E4">
      <w:pPr>
        <w:pStyle w:val="BodyCopy"/>
        <w:spacing w:after="120"/>
        <w:rPr>
          <w:noProof w:val="0"/>
        </w:rPr>
      </w:pPr>
      <w:r w:rsidRPr="0022568F">
        <w:rPr>
          <w:noProof w:val="0"/>
        </w:rPr>
        <w:t>This protects the regulator against damage when installing it on a full cylinder.</w:t>
      </w:r>
    </w:p>
    <w:p w:rsidR="000B684B" w:rsidRPr="0022568F" w:rsidRDefault="000B684B" w:rsidP="00E030E4">
      <w:pPr>
        <w:pStyle w:val="BodyCopy"/>
        <w:spacing w:after="120"/>
        <w:rPr>
          <w:noProof w:val="0"/>
        </w:rPr>
      </w:pPr>
      <w:r w:rsidRPr="0022568F">
        <w:rPr>
          <w:noProof w:val="0"/>
        </w:rPr>
        <w:t>Using a wrench, loosen the coupling nut and remove the regulator from the cylinder. It is normal for a small amount of CO</w:t>
      </w:r>
      <w:r w:rsidRPr="0022568F">
        <w:rPr>
          <w:noProof w:val="0"/>
          <w:vertAlign w:val="subscript"/>
        </w:rPr>
        <w:t>2</w:t>
      </w:r>
      <w:r w:rsidRPr="0022568F">
        <w:rPr>
          <w:noProof w:val="0"/>
        </w:rPr>
        <w:t xml:space="preserve"> gas to escape when removing the regulator.</w:t>
      </w:r>
    </w:p>
    <w:p w:rsidR="00C17830" w:rsidRPr="0022568F" w:rsidRDefault="00C17830" w:rsidP="00E030E4">
      <w:pPr>
        <w:pStyle w:val="BodyCopy"/>
        <w:spacing w:after="120"/>
        <w:rPr>
          <w:noProof w:val="0"/>
        </w:rPr>
      </w:pPr>
      <w:r w:rsidRPr="0022568F">
        <w:rPr>
          <w:noProof w:val="0"/>
        </w:rPr>
        <w:t>Remove the chain or whatever is securing the cylinder and remove the empty cylinder. Move a full cylinder in place and secure it. Attach the regulator to the cylinder and tighten the coupling nut and open the valve.</w:t>
      </w:r>
    </w:p>
    <w:p w:rsidR="00C17830" w:rsidRPr="0022568F" w:rsidRDefault="00C17830" w:rsidP="00E030E4">
      <w:pPr>
        <w:pStyle w:val="BodyCopy"/>
        <w:spacing w:after="120"/>
        <w:rPr>
          <w:noProof w:val="0"/>
        </w:rPr>
      </w:pPr>
      <w:r w:rsidRPr="0022568F">
        <w:rPr>
          <w:noProof w:val="0"/>
        </w:rPr>
        <w:t>The regulator should now be adjusted to the operating pressure recorded earlier. Your CO</w:t>
      </w:r>
      <w:r w:rsidRPr="0022568F">
        <w:rPr>
          <w:noProof w:val="0"/>
          <w:vertAlign w:val="subscript"/>
        </w:rPr>
        <w:t>2</w:t>
      </w:r>
      <w:r w:rsidRPr="0022568F">
        <w:rPr>
          <w:noProof w:val="0"/>
        </w:rPr>
        <w:t xml:space="preserve"> system is now in back in operation.</w:t>
      </w:r>
    </w:p>
    <w:p w:rsidR="00C17830" w:rsidRPr="0022568F" w:rsidRDefault="00C17830" w:rsidP="00E030E4">
      <w:pPr>
        <w:pStyle w:val="BodyCopy"/>
        <w:spacing w:after="120"/>
        <w:rPr>
          <w:noProof w:val="0"/>
        </w:rPr>
      </w:pPr>
      <w:r w:rsidRPr="0022568F">
        <w:rPr>
          <w:noProof w:val="0"/>
        </w:rPr>
        <w:t>Always keep the cylinder valve closed when the cylinder is not in use</w:t>
      </w:r>
      <w:r w:rsidR="0022568F">
        <w:rPr>
          <w:noProof w:val="0"/>
        </w:rPr>
        <w:t>. Even if the cylinder is empty, a</w:t>
      </w:r>
      <w:r w:rsidRPr="0022568F">
        <w:rPr>
          <w:noProof w:val="0"/>
        </w:rPr>
        <w:t>lways store the cylinder in a well ventilated area. CO</w:t>
      </w:r>
      <w:r w:rsidRPr="0022568F">
        <w:rPr>
          <w:noProof w:val="0"/>
          <w:vertAlign w:val="subscript"/>
        </w:rPr>
        <w:t xml:space="preserve">2 </w:t>
      </w:r>
      <w:r w:rsidRPr="0022568F">
        <w:rPr>
          <w:noProof w:val="0"/>
        </w:rPr>
        <w:t>can accumulate in closed areas and this can be dangerous.</w:t>
      </w:r>
    </w:p>
    <w:p w:rsidR="003F4A68" w:rsidRPr="0022568F" w:rsidRDefault="00AC0227" w:rsidP="00E030E4">
      <w:pPr>
        <w:spacing w:before="80" w:after="120" w:line="240" w:lineRule="auto"/>
        <w:rPr>
          <w:rFonts w:ascii="Helvetica" w:hAnsi="Helvetica" w:cs="Arial"/>
          <w:b/>
        </w:rPr>
      </w:pPr>
      <w:r w:rsidRPr="0022568F">
        <w:rPr>
          <w:rFonts w:ascii="Helvetica" w:hAnsi="Helvetica" w:cs="Arial"/>
          <w:b/>
        </w:rPr>
        <w:t>Handling box syrup</w:t>
      </w:r>
    </w:p>
    <w:p w:rsidR="00AC0227" w:rsidRPr="0022568F" w:rsidRDefault="00AC0227" w:rsidP="00E030E4">
      <w:pPr>
        <w:pStyle w:val="BodyCopy"/>
        <w:spacing w:after="120"/>
        <w:rPr>
          <w:noProof w:val="0"/>
        </w:rPr>
      </w:pPr>
      <w:r w:rsidRPr="0022568F">
        <w:rPr>
          <w:noProof w:val="0"/>
        </w:rPr>
        <w:t xml:space="preserve">Post-Mix </w:t>
      </w:r>
      <w:r w:rsidR="00F65E15" w:rsidRPr="0022568F">
        <w:rPr>
          <w:noProof w:val="0"/>
        </w:rPr>
        <w:t>s</w:t>
      </w:r>
      <w:r w:rsidR="009278BD" w:rsidRPr="0022568F">
        <w:rPr>
          <w:noProof w:val="0"/>
        </w:rPr>
        <w:t>yrup</w:t>
      </w:r>
      <w:r w:rsidRPr="0022568F">
        <w:rPr>
          <w:noProof w:val="0"/>
        </w:rPr>
        <w:t xml:space="preserve"> containers </w:t>
      </w:r>
      <w:r w:rsidR="006E19A9" w:rsidRPr="0022568F">
        <w:rPr>
          <w:noProof w:val="0"/>
        </w:rPr>
        <w:t xml:space="preserve">are usually cardboard outer boxes containing a strong plastic inner bag of </w:t>
      </w:r>
      <w:r w:rsidRPr="0022568F">
        <w:rPr>
          <w:noProof w:val="0"/>
        </w:rPr>
        <w:t>syrup. When a container becomes empty it is simple to remove it and replace it with a full container.</w:t>
      </w:r>
    </w:p>
    <w:p w:rsidR="00AC0227" w:rsidRPr="0022568F" w:rsidRDefault="00AC0227" w:rsidP="00E030E4">
      <w:pPr>
        <w:pStyle w:val="BodyCopy"/>
        <w:spacing w:after="120"/>
        <w:rPr>
          <w:noProof w:val="0"/>
        </w:rPr>
      </w:pPr>
      <w:r w:rsidRPr="0022568F">
        <w:rPr>
          <w:noProof w:val="0"/>
        </w:rPr>
        <w:t xml:space="preserve">The syrup pump is connected to the </w:t>
      </w:r>
      <w:r w:rsidR="00F65E15" w:rsidRPr="0022568F">
        <w:rPr>
          <w:noProof w:val="0"/>
        </w:rPr>
        <w:t>syrup</w:t>
      </w:r>
      <w:r w:rsidRPr="0022568F">
        <w:rPr>
          <w:noProof w:val="0"/>
        </w:rPr>
        <w:t xml:space="preserve"> container with a Quick-Disconnect. </w:t>
      </w:r>
    </w:p>
    <w:p w:rsidR="00AC0227" w:rsidRPr="0022568F" w:rsidRDefault="00AC0227" w:rsidP="00E030E4">
      <w:pPr>
        <w:pStyle w:val="BodyCopy"/>
        <w:spacing w:after="120"/>
        <w:rPr>
          <w:noProof w:val="0"/>
        </w:rPr>
      </w:pPr>
      <w:r w:rsidRPr="0022568F">
        <w:rPr>
          <w:noProof w:val="0"/>
        </w:rPr>
        <w:t>The Quick-Disconnect can be removed from the bag by withdrawing the plunger and then lifting the Quick-Disconnect from the bag fitting.</w:t>
      </w:r>
    </w:p>
    <w:p w:rsidR="00AC0227" w:rsidRPr="0022568F" w:rsidRDefault="00AC0227" w:rsidP="00E030E4">
      <w:pPr>
        <w:pStyle w:val="BodyCopy"/>
        <w:spacing w:after="120"/>
        <w:rPr>
          <w:noProof w:val="0"/>
        </w:rPr>
      </w:pPr>
      <w:r w:rsidRPr="0022568F">
        <w:rPr>
          <w:noProof w:val="0"/>
        </w:rPr>
        <w:t xml:space="preserve">Remove the empty </w:t>
      </w:r>
      <w:r w:rsidR="00F65E15" w:rsidRPr="0022568F">
        <w:rPr>
          <w:noProof w:val="0"/>
        </w:rPr>
        <w:t>syrup box.</w:t>
      </w:r>
    </w:p>
    <w:p w:rsidR="00AC0227" w:rsidRPr="0022568F" w:rsidRDefault="00AC0227" w:rsidP="00E030E4">
      <w:pPr>
        <w:pStyle w:val="BodyCopy"/>
        <w:spacing w:after="120"/>
        <w:rPr>
          <w:noProof w:val="0"/>
        </w:rPr>
      </w:pPr>
      <w:r w:rsidRPr="0022568F">
        <w:rPr>
          <w:noProof w:val="0"/>
        </w:rPr>
        <w:t xml:space="preserve">On a new </w:t>
      </w:r>
      <w:r w:rsidR="00F65E15" w:rsidRPr="0022568F">
        <w:rPr>
          <w:noProof w:val="0"/>
        </w:rPr>
        <w:t xml:space="preserve">syrup </w:t>
      </w:r>
      <w:r w:rsidRPr="0022568F">
        <w:rPr>
          <w:noProof w:val="0"/>
        </w:rPr>
        <w:t>container pull out the bag fitting</w:t>
      </w:r>
      <w:r w:rsidR="00F65E15" w:rsidRPr="0022568F">
        <w:rPr>
          <w:noProof w:val="0"/>
        </w:rPr>
        <w:t xml:space="preserve"> </w:t>
      </w:r>
      <w:r w:rsidRPr="0022568F">
        <w:rPr>
          <w:noProof w:val="0"/>
        </w:rPr>
        <w:t>and lock it in place with the box tab.</w:t>
      </w:r>
    </w:p>
    <w:p w:rsidR="00AC0227" w:rsidRPr="0022568F" w:rsidRDefault="00AC0227" w:rsidP="00E030E4">
      <w:pPr>
        <w:pStyle w:val="BodyCopy"/>
        <w:spacing w:after="120"/>
        <w:rPr>
          <w:noProof w:val="0"/>
        </w:rPr>
      </w:pPr>
      <w:r w:rsidRPr="0022568F">
        <w:rPr>
          <w:noProof w:val="0"/>
        </w:rPr>
        <w:t xml:space="preserve">Before connecting the quick-disconnect to a new </w:t>
      </w:r>
      <w:r w:rsidR="00F65E15" w:rsidRPr="0022568F">
        <w:rPr>
          <w:noProof w:val="0"/>
        </w:rPr>
        <w:t xml:space="preserve">syrup </w:t>
      </w:r>
      <w:r w:rsidRPr="0022568F">
        <w:rPr>
          <w:noProof w:val="0"/>
        </w:rPr>
        <w:t>container, rinse the quick–disconnect in</w:t>
      </w:r>
      <w:r w:rsidR="00F65E15" w:rsidRPr="0022568F">
        <w:rPr>
          <w:noProof w:val="0"/>
        </w:rPr>
        <w:t xml:space="preserve"> </w:t>
      </w:r>
      <w:r w:rsidRPr="0022568F">
        <w:rPr>
          <w:noProof w:val="0"/>
        </w:rPr>
        <w:t>warm water to remove any syrup residue that may</w:t>
      </w:r>
      <w:r w:rsidR="00F65E15" w:rsidRPr="0022568F">
        <w:rPr>
          <w:noProof w:val="0"/>
        </w:rPr>
        <w:t xml:space="preserve"> </w:t>
      </w:r>
      <w:r w:rsidRPr="0022568F">
        <w:rPr>
          <w:noProof w:val="0"/>
        </w:rPr>
        <w:t>have accumulated. This will keep the Quick-Disconnect</w:t>
      </w:r>
      <w:r w:rsidR="00F65E15" w:rsidRPr="0022568F">
        <w:rPr>
          <w:noProof w:val="0"/>
        </w:rPr>
        <w:t xml:space="preserve"> </w:t>
      </w:r>
      <w:r w:rsidRPr="0022568F">
        <w:rPr>
          <w:noProof w:val="0"/>
        </w:rPr>
        <w:t>operating freely.</w:t>
      </w:r>
    </w:p>
    <w:p w:rsidR="00AC0227" w:rsidRPr="0022568F" w:rsidRDefault="00AC0227" w:rsidP="00E030E4">
      <w:pPr>
        <w:pStyle w:val="BodyCopy"/>
        <w:spacing w:after="120"/>
        <w:rPr>
          <w:noProof w:val="0"/>
        </w:rPr>
      </w:pPr>
      <w:r w:rsidRPr="0022568F">
        <w:rPr>
          <w:noProof w:val="0"/>
        </w:rPr>
        <w:t>Attach the quick disconnect to the bag fitting and engage</w:t>
      </w:r>
      <w:r w:rsidR="00F65E15" w:rsidRPr="0022568F">
        <w:rPr>
          <w:noProof w:val="0"/>
        </w:rPr>
        <w:t xml:space="preserve"> </w:t>
      </w:r>
      <w:r w:rsidRPr="0022568F">
        <w:rPr>
          <w:noProof w:val="0"/>
        </w:rPr>
        <w:t>it by pressing the probe into the fitting.</w:t>
      </w:r>
    </w:p>
    <w:p w:rsidR="00AC0227" w:rsidRPr="0022568F" w:rsidRDefault="00AC0227" w:rsidP="00E030E4">
      <w:pPr>
        <w:pStyle w:val="BodyCopy"/>
        <w:spacing w:after="120"/>
        <w:rPr>
          <w:noProof w:val="0"/>
        </w:rPr>
      </w:pPr>
      <w:r w:rsidRPr="0022568F">
        <w:rPr>
          <w:noProof w:val="0"/>
        </w:rPr>
        <w:t>Spilled syrup will attract insects and promote bacteria growth, so clean up any spilled syrup immediately</w:t>
      </w:r>
      <w:r w:rsidR="00F65E15" w:rsidRPr="0022568F">
        <w:rPr>
          <w:noProof w:val="0"/>
        </w:rPr>
        <w:t>.</w:t>
      </w:r>
    </w:p>
    <w:p w:rsidR="00F65E15" w:rsidRPr="0022568F" w:rsidRDefault="00F65E15" w:rsidP="00E030E4">
      <w:pPr>
        <w:pStyle w:val="BodyCopy"/>
        <w:spacing w:after="120"/>
        <w:rPr>
          <w:b/>
          <w:noProof w:val="0"/>
        </w:rPr>
      </w:pPr>
      <w:r w:rsidRPr="0022568F">
        <w:rPr>
          <w:noProof w:val="0"/>
        </w:rPr>
        <w:t>It is important to keep the area clean.</w:t>
      </w:r>
    </w:p>
    <w:p w:rsidR="00A54203" w:rsidRPr="0022568F" w:rsidRDefault="00A54203" w:rsidP="00E030E4">
      <w:pPr>
        <w:pStyle w:val="Heading2"/>
        <w:shd w:val="clear" w:color="auto" w:fill="FFFFFF"/>
        <w:spacing w:before="80" w:after="120"/>
        <w:rPr>
          <w:rFonts w:cs="Arial"/>
          <w:color w:val="000000"/>
          <w:sz w:val="22"/>
          <w:szCs w:val="22"/>
        </w:rPr>
      </w:pPr>
      <w:r w:rsidRPr="0022568F">
        <w:rPr>
          <w:rFonts w:cs="Arial"/>
          <w:color w:val="000000"/>
          <w:sz w:val="22"/>
          <w:szCs w:val="22"/>
        </w:rPr>
        <w:t>General cleaning activities</w:t>
      </w:r>
    </w:p>
    <w:p w:rsidR="00A54203" w:rsidRPr="0022568F" w:rsidRDefault="00A54203" w:rsidP="00B47FF9">
      <w:pPr>
        <w:pStyle w:val="Heading2"/>
        <w:shd w:val="clear" w:color="auto" w:fill="FFFFFF"/>
        <w:spacing w:before="80" w:after="120"/>
        <w:rPr>
          <w:rFonts w:cs="Arial"/>
          <w:b w:val="0"/>
          <w:color w:val="000000"/>
          <w:sz w:val="22"/>
          <w:szCs w:val="22"/>
          <w:u w:val="single"/>
        </w:rPr>
      </w:pPr>
      <w:r w:rsidRPr="0022568F">
        <w:rPr>
          <w:rFonts w:cs="Arial"/>
          <w:b w:val="0"/>
          <w:color w:val="000000"/>
          <w:sz w:val="22"/>
          <w:szCs w:val="22"/>
          <w:u w:val="single"/>
        </w:rPr>
        <w:t>Daily Cleaning</w:t>
      </w:r>
    </w:p>
    <w:p w:rsidR="00A54203" w:rsidRPr="0022568F" w:rsidRDefault="00A54203" w:rsidP="00735CB3">
      <w:pPr>
        <w:pStyle w:val="Bullet1"/>
      </w:pPr>
      <w:r w:rsidRPr="0022568F">
        <w:t>Take off the cup rest from the machine to wash in w</w:t>
      </w:r>
      <w:r w:rsidR="00D046D4" w:rsidRPr="0022568F">
        <w:t>arm soapy water, then reinstall</w:t>
      </w:r>
    </w:p>
    <w:p w:rsidR="00C109D5" w:rsidRPr="0022568F" w:rsidRDefault="00A54203" w:rsidP="00735CB3">
      <w:pPr>
        <w:pStyle w:val="Bullet1"/>
      </w:pPr>
      <w:r w:rsidRPr="0022568F">
        <w:t>Wash the exterior down, again using warm soapy wat</w:t>
      </w:r>
      <w:r w:rsidR="00D046D4" w:rsidRPr="0022568F">
        <w:t>er, rinse it and dry thoroughly</w:t>
      </w:r>
    </w:p>
    <w:p w:rsidR="00A54203" w:rsidRPr="0022568F" w:rsidRDefault="00A54203" w:rsidP="00735CB3">
      <w:pPr>
        <w:pStyle w:val="Bullet1"/>
      </w:pPr>
      <w:r w:rsidRPr="0022568F">
        <w:t>Remove the valve nozzles from the machine and wash it in warm, soapy water. Reinstall.</w:t>
      </w:r>
    </w:p>
    <w:p w:rsidR="00A54203" w:rsidRPr="0022568F" w:rsidRDefault="00A54203" w:rsidP="00B47FF9">
      <w:pPr>
        <w:pStyle w:val="Heading2"/>
        <w:shd w:val="clear" w:color="auto" w:fill="FFFFFF"/>
        <w:spacing w:before="80" w:after="120"/>
        <w:rPr>
          <w:rFonts w:cs="Arial"/>
          <w:b w:val="0"/>
          <w:color w:val="000000"/>
          <w:sz w:val="22"/>
          <w:szCs w:val="22"/>
          <w:u w:val="single"/>
        </w:rPr>
      </w:pPr>
      <w:r w:rsidRPr="0022568F">
        <w:rPr>
          <w:rFonts w:cs="Arial"/>
          <w:b w:val="0"/>
          <w:color w:val="000000"/>
          <w:sz w:val="22"/>
          <w:szCs w:val="22"/>
          <w:u w:val="single"/>
        </w:rPr>
        <w:t>Weekly Cleaning</w:t>
      </w:r>
    </w:p>
    <w:p w:rsidR="00A54203" w:rsidRPr="0022568F" w:rsidRDefault="00A54203" w:rsidP="00735CB3">
      <w:pPr>
        <w:pStyle w:val="Bullet1"/>
      </w:pPr>
      <w:r w:rsidRPr="0022568F">
        <w:t>W</w:t>
      </w:r>
      <w:r w:rsidR="00D046D4" w:rsidRPr="0022568F">
        <w:t>ash the diffusers in warm water</w:t>
      </w:r>
    </w:p>
    <w:p w:rsidR="00A54203" w:rsidRPr="0022568F" w:rsidRDefault="006E19A9" w:rsidP="00735CB3">
      <w:pPr>
        <w:pStyle w:val="Bullet1"/>
      </w:pPr>
      <w:r w:rsidRPr="0022568F">
        <w:t>Clean the ice c</w:t>
      </w:r>
      <w:r w:rsidR="00D046D4" w:rsidRPr="0022568F">
        <w:t>hute</w:t>
      </w:r>
    </w:p>
    <w:p w:rsidR="00A54203" w:rsidRPr="0022568F" w:rsidRDefault="00A54203" w:rsidP="00735CB3">
      <w:pPr>
        <w:pStyle w:val="Bullet1"/>
      </w:pPr>
      <w:r w:rsidRPr="0022568F">
        <w:t>Wash the nozzles with warm water.</w:t>
      </w:r>
    </w:p>
    <w:p w:rsidR="00A54203" w:rsidRPr="0022568F" w:rsidRDefault="00A54203" w:rsidP="00B47FF9">
      <w:pPr>
        <w:pStyle w:val="Heading2"/>
        <w:shd w:val="clear" w:color="auto" w:fill="FFFFFF"/>
        <w:spacing w:before="80" w:after="120"/>
        <w:rPr>
          <w:rFonts w:cs="Arial"/>
          <w:b w:val="0"/>
          <w:color w:val="000000"/>
          <w:sz w:val="22"/>
          <w:szCs w:val="22"/>
          <w:u w:val="single"/>
        </w:rPr>
      </w:pPr>
      <w:r w:rsidRPr="0022568F">
        <w:rPr>
          <w:rFonts w:cs="Arial"/>
          <w:b w:val="0"/>
          <w:color w:val="000000"/>
          <w:sz w:val="22"/>
          <w:szCs w:val="22"/>
          <w:u w:val="single"/>
        </w:rPr>
        <w:lastRenderedPageBreak/>
        <w:t>Monthly Cleaning</w:t>
      </w:r>
    </w:p>
    <w:p w:rsidR="00A54203" w:rsidRPr="0022568F" w:rsidRDefault="00A54203" w:rsidP="00E030E4">
      <w:pPr>
        <w:pStyle w:val="Bullet1"/>
        <w:spacing w:after="100"/>
      </w:pPr>
      <w:r w:rsidRPr="0022568F">
        <w:t>Remove the splash plate a</w:t>
      </w:r>
      <w:r w:rsidR="00D046D4" w:rsidRPr="0022568F">
        <w:t>nd clean it in warm soapy water</w:t>
      </w:r>
    </w:p>
    <w:p w:rsidR="00A54203" w:rsidRPr="0022568F" w:rsidRDefault="00A54203" w:rsidP="00E030E4">
      <w:pPr>
        <w:pStyle w:val="Bullet1"/>
        <w:spacing w:after="100"/>
      </w:pPr>
      <w:r w:rsidRPr="0022568F">
        <w:t>Clean the panel behind the splash plate with warm, soapy water. Replace the spl</w:t>
      </w:r>
      <w:r w:rsidR="00D046D4" w:rsidRPr="0022568F">
        <w:t>ash plate</w:t>
      </w:r>
    </w:p>
    <w:p w:rsidR="00A54203" w:rsidRPr="0022568F" w:rsidRDefault="00A54203" w:rsidP="00E030E4">
      <w:pPr>
        <w:pStyle w:val="Bullet1"/>
        <w:spacing w:after="100"/>
      </w:pPr>
      <w:r w:rsidRPr="0022568F">
        <w:t>Flush the syrup lines:</w:t>
      </w:r>
    </w:p>
    <w:p w:rsidR="00A54203" w:rsidRPr="0022568F" w:rsidRDefault="00D046D4" w:rsidP="00E030E4">
      <w:pPr>
        <w:pStyle w:val="Bullet2"/>
        <w:spacing w:after="100"/>
        <w:rPr>
          <w:lang w:val="en-AU"/>
        </w:rPr>
      </w:pPr>
      <w:r w:rsidRPr="0022568F">
        <w:rPr>
          <w:lang w:val="en-AU"/>
        </w:rPr>
        <w:t>Sanit</w:t>
      </w:r>
      <w:r w:rsidR="00BE6F3C" w:rsidRPr="0022568F">
        <w:rPr>
          <w:lang w:val="en-AU"/>
        </w:rPr>
        <w:t>is</w:t>
      </w:r>
      <w:r w:rsidRPr="0022568F">
        <w:rPr>
          <w:lang w:val="en-AU"/>
        </w:rPr>
        <w:t>e a bucket</w:t>
      </w:r>
    </w:p>
    <w:p w:rsidR="00A54203" w:rsidRPr="0022568F" w:rsidRDefault="00A54203" w:rsidP="00E030E4">
      <w:pPr>
        <w:pStyle w:val="Bullet2"/>
        <w:spacing w:after="100"/>
        <w:rPr>
          <w:lang w:val="en-AU"/>
        </w:rPr>
      </w:pPr>
      <w:r w:rsidRPr="0022568F">
        <w:rPr>
          <w:lang w:val="en-AU"/>
        </w:rPr>
        <w:t>Fill the bucket with water and a sanit</w:t>
      </w:r>
      <w:r w:rsidR="00BE6F3C" w:rsidRPr="0022568F">
        <w:rPr>
          <w:lang w:val="en-AU"/>
        </w:rPr>
        <w:t>is</w:t>
      </w:r>
      <w:r w:rsidRPr="0022568F">
        <w:rPr>
          <w:lang w:val="en-AU"/>
        </w:rPr>
        <w:t>ing solution as r</w:t>
      </w:r>
      <w:r w:rsidR="00D046D4" w:rsidRPr="0022568F">
        <w:rPr>
          <w:lang w:val="en-AU"/>
        </w:rPr>
        <w:t>ecommended by your manufacturer</w:t>
      </w:r>
    </w:p>
    <w:p w:rsidR="00A54203" w:rsidRPr="0022568F" w:rsidRDefault="00D046D4" w:rsidP="00E030E4">
      <w:pPr>
        <w:pStyle w:val="Bullet2"/>
        <w:spacing w:after="100"/>
        <w:rPr>
          <w:lang w:val="en-AU"/>
        </w:rPr>
      </w:pPr>
      <w:r w:rsidRPr="0022568F">
        <w:rPr>
          <w:lang w:val="en-AU"/>
        </w:rPr>
        <w:t>Wear clean plastic gloves</w:t>
      </w:r>
    </w:p>
    <w:p w:rsidR="00A54203" w:rsidRPr="0022568F" w:rsidRDefault="00A54203" w:rsidP="00E030E4">
      <w:pPr>
        <w:pStyle w:val="Bullet2"/>
        <w:spacing w:after="100"/>
        <w:rPr>
          <w:lang w:val="en-AU"/>
        </w:rPr>
      </w:pPr>
      <w:r w:rsidRPr="0022568F">
        <w:rPr>
          <w:lang w:val="en-AU"/>
        </w:rPr>
        <w:t>Remove the sy</w:t>
      </w:r>
      <w:r w:rsidR="00D046D4" w:rsidRPr="0022568F">
        <w:rPr>
          <w:lang w:val="en-AU"/>
        </w:rPr>
        <w:t>rup line from all bags in boxes</w:t>
      </w:r>
    </w:p>
    <w:p w:rsidR="00A54203" w:rsidRPr="0022568F" w:rsidRDefault="00A54203" w:rsidP="00E030E4">
      <w:pPr>
        <w:pStyle w:val="Bullet2"/>
        <w:spacing w:after="100"/>
        <w:rPr>
          <w:lang w:val="en-AU"/>
        </w:rPr>
      </w:pPr>
      <w:r w:rsidRPr="0022568F">
        <w:rPr>
          <w:lang w:val="en-AU"/>
        </w:rPr>
        <w:t>Open the valve and soak it in your bucke</w:t>
      </w:r>
      <w:r w:rsidR="00D046D4" w:rsidRPr="0022568F">
        <w:rPr>
          <w:lang w:val="en-AU"/>
        </w:rPr>
        <w:t>t</w:t>
      </w:r>
    </w:p>
    <w:p w:rsidR="00A54203" w:rsidRPr="0022568F" w:rsidRDefault="00A54203" w:rsidP="00E030E4">
      <w:pPr>
        <w:pStyle w:val="Bullet2"/>
        <w:spacing w:after="100"/>
        <w:rPr>
          <w:lang w:val="en-AU"/>
        </w:rPr>
      </w:pPr>
      <w:r w:rsidRPr="0022568F">
        <w:rPr>
          <w:lang w:val="en-AU"/>
        </w:rPr>
        <w:t>Use a plastic bag o</w:t>
      </w:r>
      <w:r w:rsidR="00D046D4" w:rsidRPr="0022568F">
        <w:rPr>
          <w:lang w:val="en-AU"/>
        </w:rPr>
        <w:t>r glove to cover the connectors</w:t>
      </w:r>
    </w:p>
    <w:p w:rsidR="00A54203" w:rsidRPr="0022568F" w:rsidRDefault="00A54203" w:rsidP="00E030E4">
      <w:pPr>
        <w:pStyle w:val="Bullet2"/>
        <w:spacing w:after="100"/>
        <w:rPr>
          <w:lang w:val="en-AU"/>
        </w:rPr>
      </w:pPr>
      <w:r w:rsidRPr="0022568F">
        <w:rPr>
          <w:lang w:val="en-AU"/>
        </w:rPr>
        <w:t>Empty, rinse, and fill the bucket with h</w:t>
      </w:r>
      <w:r w:rsidR="00D046D4" w:rsidRPr="0022568F">
        <w:rPr>
          <w:lang w:val="en-AU"/>
        </w:rPr>
        <w:t xml:space="preserve">ot water, not </w:t>
      </w:r>
      <w:r w:rsidR="00194C9C">
        <w:rPr>
          <w:lang w:val="en-AU"/>
        </w:rPr>
        <w:t>above 80</w:t>
      </w:r>
      <w:r w:rsidR="00194C9C" w:rsidRPr="0022568F">
        <w:t>°C</w:t>
      </w:r>
    </w:p>
    <w:p w:rsidR="00A54203" w:rsidRPr="0022568F" w:rsidRDefault="00A54203" w:rsidP="00E030E4">
      <w:pPr>
        <w:pStyle w:val="Bullet2"/>
        <w:spacing w:after="100"/>
        <w:rPr>
          <w:lang w:val="en-AU"/>
        </w:rPr>
      </w:pPr>
      <w:r w:rsidRPr="0022568F">
        <w:rPr>
          <w:lang w:val="en-AU"/>
        </w:rPr>
        <w:t>Take plastic from the conne</w:t>
      </w:r>
      <w:r w:rsidR="00D046D4" w:rsidRPr="0022568F">
        <w:rPr>
          <w:lang w:val="en-AU"/>
        </w:rPr>
        <w:t>ctor and place in the hot water</w:t>
      </w:r>
    </w:p>
    <w:p w:rsidR="00A54203" w:rsidRPr="0022568F" w:rsidRDefault="00A54203" w:rsidP="00E030E4">
      <w:pPr>
        <w:pStyle w:val="Bullet2"/>
        <w:spacing w:after="100"/>
        <w:rPr>
          <w:lang w:val="en-AU"/>
        </w:rPr>
      </w:pPr>
      <w:r w:rsidRPr="0022568F">
        <w:rPr>
          <w:lang w:val="en-AU"/>
        </w:rPr>
        <w:t>Activat</w:t>
      </w:r>
      <w:r w:rsidR="00D046D4" w:rsidRPr="0022568F">
        <w:rPr>
          <w:lang w:val="en-AU"/>
        </w:rPr>
        <w:t>e the valve at the soda machine</w:t>
      </w:r>
    </w:p>
    <w:p w:rsidR="00A54203" w:rsidRPr="0022568F" w:rsidRDefault="00A54203" w:rsidP="00E030E4">
      <w:pPr>
        <w:pStyle w:val="Bullet2"/>
        <w:spacing w:after="100"/>
        <w:rPr>
          <w:lang w:val="en-AU"/>
        </w:rPr>
      </w:pPr>
      <w:r w:rsidRPr="0022568F">
        <w:rPr>
          <w:lang w:val="en-AU"/>
        </w:rPr>
        <w:t>Flush the line until the bucket is empt</w:t>
      </w:r>
      <w:r w:rsidR="00D046D4" w:rsidRPr="0022568F">
        <w:rPr>
          <w:lang w:val="en-AU"/>
        </w:rPr>
        <w:t>y and repeat two or three times</w:t>
      </w:r>
    </w:p>
    <w:p w:rsidR="00A54203" w:rsidRPr="0022568F" w:rsidRDefault="00A54203" w:rsidP="00E030E4">
      <w:pPr>
        <w:pStyle w:val="Bullet2"/>
        <w:spacing w:after="100"/>
        <w:rPr>
          <w:lang w:val="en-AU"/>
        </w:rPr>
      </w:pPr>
      <w:r w:rsidRPr="0022568F">
        <w:rPr>
          <w:lang w:val="en-AU"/>
        </w:rPr>
        <w:t xml:space="preserve">Take the connector from the bucket and </w:t>
      </w:r>
      <w:r w:rsidR="00D046D4" w:rsidRPr="0022568F">
        <w:rPr>
          <w:lang w:val="en-AU"/>
        </w:rPr>
        <w:t>attach it to the new bag in box</w:t>
      </w:r>
    </w:p>
    <w:p w:rsidR="00A54203" w:rsidRPr="0022568F" w:rsidRDefault="00A54203" w:rsidP="00E030E4">
      <w:pPr>
        <w:pStyle w:val="Bullet2"/>
        <w:spacing w:after="100"/>
        <w:rPr>
          <w:lang w:val="en-AU"/>
        </w:rPr>
      </w:pPr>
      <w:r w:rsidRPr="0022568F">
        <w:rPr>
          <w:lang w:val="en-AU"/>
        </w:rPr>
        <w:t>Activate the valve at the soda machine until all the water flushes through.</w:t>
      </w:r>
    </w:p>
    <w:p w:rsidR="009278BD" w:rsidRPr="0022568F" w:rsidRDefault="009278BD" w:rsidP="00B47FF9">
      <w:pPr>
        <w:shd w:val="clear" w:color="auto" w:fill="FFFFFF"/>
        <w:spacing w:before="80" w:after="120" w:line="240" w:lineRule="auto"/>
        <w:rPr>
          <w:rFonts w:ascii="Helvetica" w:hAnsi="Helvetica" w:cs="Arial"/>
          <w:b/>
          <w:color w:val="000000"/>
        </w:rPr>
      </w:pPr>
      <w:r w:rsidRPr="0022568F">
        <w:rPr>
          <w:rFonts w:ascii="Helvetica" w:hAnsi="Helvetica" w:cs="Arial"/>
          <w:b/>
          <w:color w:val="000000"/>
        </w:rPr>
        <w:t>Cleaning soda dispensing lines</w:t>
      </w:r>
    </w:p>
    <w:p w:rsidR="00D555D7" w:rsidRPr="0022568F" w:rsidRDefault="009278BD" w:rsidP="00E030E4">
      <w:pPr>
        <w:pStyle w:val="BodyCopy"/>
        <w:spacing w:after="120"/>
        <w:rPr>
          <w:noProof w:val="0"/>
        </w:rPr>
      </w:pPr>
      <w:r w:rsidRPr="0022568F">
        <w:rPr>
          <w:noProof w:val="0"/>
        </w:rPr>
        <w:t xml:space="preserve">Soda dispensers can develop a funny or off taste for a few reasons. The two most common causes are changing soda </w:t>
      </w:r>
      <w:r w:rsidR="00D046D4" w:rsidRPr="0022568F">
        <w:rPr>
          <w:noProof w:val="0"/>
        </w:rPr>
        <w:t>flavours</w:t>
      </w:r>
      <w:r w:rsidRPr="0022568F">
        <w:rPr>
          <w:noProof w:val="0"/>
        </w:rPr>
        <w:t xml:space="preserve"> or </w:t>
      </w:r>
      <w:r w:rsidR="00BE6F3C" w:rsidRPr="0022568F">
        <w:rPr>
          <w:noProof w:val="0"/>
        </w:rPr>
        <w:t>mould</w:t>
      </w:r>
      <w:r w:rsidRPr="0022568F">
        <w:rPr>
          <w:noProof w:val="0"/>
        </w:rPr>
        <w:t xml:space="preserve"> and mildew growing in the lines. Both of these circumstances can happen with a </w:t>
      </w:r>
      <w:r w:rsidR="00BE6F3C" w:rsidRPr="0022568F">
        <w:rPr>
          <w:noProof w:val="0"/>
        </w:rPr>
        <w:t>flavour</w:t>
      </w:r>
      <w:r w:rsidRPr="0022568F">
        <w:rPr>
          <w:noProof w:val="0"/>
        </w:rPr>
        <w:t xml:space="preserve"> that isn't very popular and thus not used very much.</w:t>
      </w:r>
    </w:p>
    <w:p w:rsidR="009278BD" w:rsidRPr="0022568F" w:rsidRDefault="009278BD" w:rsidP="00E030E4">
      <w:pPr>
        <w:pStyle w:val="BodyCopy"/>
        <w:spacing w:after="120"/>
        <w:rPr>
          <w:noProof w:val="0"/>
        </w:rPr>
      </w:pPr>
      <w:r w:rsidRPr="0022568F">
        <w:rPr>
          <w:noProof w:val="0"/>
        </w:rPr>
        <w:t xml:space="preserve">Syrup can stay in the line instead of being flushed through by regular use. The syrup can dry and leave residue on the inside of the lines, or air pockets can form which can hold </w:t>
      </w:r>
      <w:r w:rsidR="00BE6F3C" w:rsidRPr="0022568F">
        <w:rPr>
          <w:noProof w:val="0"/>
        </w:rPr>
        <w:t>mould</w:t>
      </w:r>
      <w:r w:rsidRPr="0022568F">
        <w:rPr>
          <w:noProof w:val="0"/>
        </w:rPr>
        <w:t xml:space="preserve"> spores. Both of these problems can be remedied by flushing and cleaning the lines in your soda machine.</w:t>
      </w:r>
    </w:p>
    <w:p w:rsidR="009278BD" w:rsidRPr="0022568F" w:rsidRDefault="009278BD" w:rsidP="003C5A06">
      <w:pPr>
        <w:pStyle w:val="Bullet1"/>
      </w:pPr>
      <w:r w:rsidRPr="0022568F">
        <w:t>Remove the take-up end of the line from the syrup bag. Place the take-up line end into a bucket with 2 gallons of hot water. Push the soda dispenser lever as if you were filling a cup. The machine will begin to suck the hot water into the lines. Run the full bu</w:t>
      </w:r>
      <w:r w:rsidR="00D046D4" w:rsidRPr="0022568F">
        <w:t>cket of water through the lines</w:t>
      </w:r>
    </w:p>
    <w:p w:rsidR="009278BD" w:rsidRPr="0022568F" w:rsidRDefault="009278BD" w:rsidP="003C5A06">
      <w:pPr>
        <w:pStyle w:val="Bullet1"/>
      </w:pPr>
      <w:r w:rsidRPr="0022568F">
        <w:t>Mix together 2 gallons of hot water and 1 cup of baking soda. Stir thoroughly to make sure that all of the baking soda has dissolved. Run the entire contents of this bucket through your soda lines</w:t>
      </w:r>
    </w:p>
    <w:p w:rsidR="009278BD" w:rsidRPr="0022568F" w:rsidRDefault="009278BD" w:rsidP="003C5A06">
      <w:pPr>
        <w:pStyle w:val="Bullet1"/>
      </w:pPr>
      <w:r w:rsidRPr="0022568F">
        <w:t>Make 2 gallons of sanit</w:t>
      </w:r>
      <w:r w:rsidR="00BE6F3C" w:rsidRPr="0022568F">
        <w:t>is</w:t>
      </w:r>
      <w:r w:rsidRPr="0022568F">
        <w:t>ing solution. Most restaurants will have their own brand of commercial sanit</w:t>
      </w:r>
      <w:r w:rsidR="00BE6F3C" w:rsidRPr="0022568F">
        <w:t>is</w:t>
      </w:r>
      <w:r w:rsidRPr="0022568F">
        <w:t>er. Mix yours according to the package directions. If you have no sanit</w:t>
      </w:r>
      <w:r w:rsidR="00BE6F3C" w:rsidRPr="0022568F">
        <w:t>is</w:t>
      </w:r>
      <w:r w:rsidRPr="0022568F">
        <w:t>er on hand, make a sanit</w:t>
      </w:r>
      <w:r w:rsidR="00BE6F3C" w:rsidRPr="0022568F">
        <w:t>is</w:t>
      </w:r>
      <w:r w:rsidRPr="0022568F">
        <w:t>ing bleach solution by mixing 2 tbs. of household bleach with 2 gallons of warm water. Mix all solutions carefully, paying attention to water temperature requirements as well as ingredient amounts. Most sanit</w:t>
      </w:r>
      <w:r w:rsidR="00BE6F3C" w:rsidRPr="0022568F">
        <w:t>is</w:t>
      </w:r>
      <w:r w:rsidRPr="0022568F">
        <w:t>ers require room temperature water instead of hot water. Run this s</w:t>
      </w:r>
      <w:r w:rsidR="00D046D4" w:rsidRPr="0022568F">
        <w:t>olution through your soda lines</w:t>
      </w:r>
    </w:p>
    <w:p w:rsidR="009278BD" w:rsidRPr="0022568F" w:rsidRDefault="009278BD" w:rsidP="003C5A06">
      <w:pPr>
        <w:pStyle w:val="Bullet1"/>
      </w:pPr>
      <w:r w:rsidRPr="0022568F">
        <w:t>Place the take-up end of the soda line into another bucket of hot water. Run 3 gallons of clear water through your lines to completely rinse them of residue. Reconnect the take-up end of the line to the syrup bag. Discard the first half gallon of dispensed soda.</w:t>
      </w:r>
    </w:p>
    <w:p w:rsidR="009278BD" w:rsidRPr="0022568F" w:rsidRDefault="009278BD" w:rsidP="00B47FF9">
      <w:pPr>
        <w:shd w:val="clear" w:color="auto" w:fill="FFFFFF"/>
        <w:spacing w:before="80" w:after="120" w:line="240" w:lineRule="auto"/>
        <w:rPr>
          <w:rFonts w:ascii="Helvetica" w:hAnsi="Helvetica" w:cs="Arial"/>
          <w:b/>
          <w:color w:val="000000"/>
        </w:rPr>
      </w:pPr>
      <w:r w:rsidRPr="0022568F">
        <w:rPr>
          <w:rFonts w:ascii="Helvetica" w:hAnsi="Helvetica" w:cs="Arial"/>
          <w:b/>
          <w:color w:val="000000"/>
        </w:rPr>
        <w:lastRenderedPageBreak/>
        <w:t>Sanitising soda machines</w:t>
      </w:r>
    </w:p>
    <w:p w:rsidR="00C30C47" w:rsidRPr="0022568F" w:rsidRDefault="009278BD" w:rsidP="00B47FF9">
      <w:pPr>
        <w:pStyle w:val="NormalWeb"/>
        <w:shd w:val="clear" w:color="auto" w:fill="FFFFFF"/>
        <w:spacing w:before="80" w:after="120" w:line="240" w:lineRule="auto"/>
        <w:rPr>
          <w:rFonts w:ascii="Helvetica" w:hAnsi="Helvetica" w:cs="Arial"/>
          <w:color w:val="000000"/>
          <w:sz w:val="22"/>
          <w:szCs w:val="22"/>
        </w:rPr>
      </w:pPr>
      <w:r w:rsidRPr="0022568F">
        <w:rPr>
          <w:rFonts w:ascii="Helvetica" w:hAnsi="Helvetica" w:cs="Arial"/>
          <w:color w:val="000000"/>
          <w:sz w:val="22"/>
          <w:szCs w:val="22"/>
        </w:rPr>
        <w:t>Keeping the nozzles properly cleaned and the soda machine properly sanit</w:t>
      </w:r>
      <w:r w:rsidR="00BE6F3C" w:rsidRPr="0022568F">
        <w:rPr>
          <w:rFonts w:ascii="Helvetica" w:hAnsi="Helvetica" w:cs="Arial"/>
          <w:color w:val="000000"/>
          <w:sz w:val="22"/>
          <w:szCs w:val="22"/>
        </w:rPr>
        <w:t>is</w:t>
      </w:r>
      <w:r w:rsidRPr="0022568F">
        <w:rPr>
          <w:rFonts w:ascii="Helvetica" w:hAnsi="Helvetica" w:cs="Arial"/>
          <w:color w:val="000000"/>
          <w:sz w:val="22"/>
          <w:szCs w:val="22"/>
        </w:rPr>
        <w:t>ed is important to avoid health risks, but the costs and effort are minimal. Only the nozzles need to be sanit</w:t>
      </w:r>
      <w:r w:rsidR="00BE6F3C" w:rsidRPr="0022568F">
        <w:rPr>
          <w:rFonts w:ascii="Helvetica" w:hAnsi="Helvetica" w:cs="Arial"/>
          <w:color w:val="000000"/>
          <w:sz w:val="22"/>
          <w:szCs w:val="22"/>
        </w:rPr>
        <w:t>is</w:t>
      </w:r>
      <w:r w:rsidRPr="0022568F">
        <w:rPr>
          <w:rFonts w:ascii="Helvetica" w:hAnsi="Helvetica" w:cs="Arial"/>
          <w:color w:val="000000"/>
          <w:sz w:val="22"/>
          <w:szCs w:val="22"/>
        </w:rPr>
        <w:t xml:space="preserve">ed as the actual soda lines are </w:t>
      </w:r>
      <w:r w:rsidR="00C30C47" w:rsidRPr="0022568F">
        <w:rPr>
          <w:rFonts w:ascii="Helvetica" w:hAnsi="Helvetica" w:cs="Arial"/>
          <w:color w:val="000000"/>
          <w:sz w:val="22"/>
          <w:szCs w:val="22"/>
        </w:rPr>
        <w:t>not exposed to air or bacteria</w:t>
      </w:r>
    </w:p>
    <w:p w:rsidR="009278BD" w:rsidRPr="0022568F" w:rsidRDefault="009278BD" w:rsidP="003C5A06">
      <w:pPr>
        <w:pStyle w:val="Bullet1"/>
      </w:pPr>
      <w:r w:rsidRPr="0022568F">
        <w:t>Mix the sanit</w:t>
      </w:r>
      <w:r w:rsidR="00BE6F3C" w:rsidRPr="0022568F">
        <w:t>is</w:t>
      </w:r>
      <w:r w:rsidRPr="0022568F">
        <w:t>er with cold water in a sink or bucket. Sanit</w:t>
      </w:r>
      <w:r w:rsidR="00BE6F3C" w:rsidRPr="0022568F">
        <w:t>is</w:t>
      </w:r>
      <w:r w:rsidRPr="0022568F">
        <w:t>ing solution is available at restaurant supply stores and usually comes with test strips. After adding the proper ratio of sanit</w:t>
      </w:r>
      <w:r w:rsidR="00BE6F3C" w:rsidRPr="0022568F">
        <w:t>is</w:t>
      </w:r>
      <w:r w:rsidRPr="0022568F">
        <w:t xml:space="preserve">er to water as outlined on the package, dip a test strip into the water to verify </w:t>
      </w:r>
      <w:r w:rsidR="00D046D4" w:rsidRPr="0022568F">
        <w:t>the proper amount has been used</w:t>
      </w:r>
    </w:p>
    <w:p w:rsidR="009278BD" w:rsidRPr="0022568F" w:rsidRDefault="009278BD" w:rsidP="003C5A06">
      <w:pPr>
        <w:pStyle w:val="Bullet1"/>
      </w:pPr>
      <w:r w:rsidRPr="0022568F">
        <w:t>Unscrew the nozzle from the fountain or gun. Under the nozzle is the diffuser. Twist this off as well. Soak both in the sanit</w:t>
      </w:r>
      <w:r w:rsidR="00BE6F3C" w:rsidRPr="0022568F">
        <w:t>is</w:t>
      </w:r>
      <w:r w:rsidRPr="0022568F">
        <w:t>ing solution for a several minutes while you sanit</w:t>
      </w:r>
      <w:r w:rsidR="00BE6F3C" w:rsidRPr="0022568F">
        <w:t>is</w:t>
      </w:r>
      <w:r w:rsidRPr="0022568F">
        <w:t>e the res</w:t>
      </w:r>
      <w:r w:rsidR="00D046D4" w:rsidRPr="0022568F">
        <w:t>t of the machine</w:t>
      </w:r>
    </w:p>
    <w:p w:rsidR="009278BD" w:rsidRPr="0022568F" w:rsidRDefault="009278BD" w:rsidP="003C5A06">
      <w:pPr>
        <w:pStyle w:val="Bullet1"/>
      </w:pPr>
      <w:r w:rsidRPr="0022568F">
        <w:t>Dip the rag into the sanit</w:t>
      </w:r>
      <w:r w:rsidR="00BE6F3C" w:rsidRPr="0022568F">
        <w:t>is</w:t>
      </w:r>
      <w:r w:rsidRPr="0022568F">
        <w:t>ing solution and wipe down all exposed areas of the soda machine, paying special attention to the area where the nozzle and diffuser go. Sanit</w:t>
      </w:r>
      <w:r w:rsidR="00BE6F3C" w:rsidRPr="0022568F">
        <w:t>is</w:t>
      </w:r>
      <w:r w:rsidRPr="0022568F">
        <w:t>ing solution is not toxic so th</w:t>
      </w:r>
      <w:r w:rsidR="00D046D4" w:rsidRPr="0022568F">
        <w:t>ere is no need to rinse it away</w:t>
      </w:r>
    </w:p>
    <w:p w:rsidR="009278BD" w:rsidRPr="0022568F" w:rsidRDefault="009278BD" w:rsidP="003C5A06">
      <w:pPr>
        <w:pStyle w:val="Bullet1"/>
      </w:pPr>
      <w:r w:rsidRPr="0022568F">
        <w:t>Wipe away any dirt or dried soda from the nozzles and diffusers, and remove them from the sanit</w:t>
      </w:r>
      <w:r w:rsidR="00BE6F3C" w:rsidRPr="0022568F">
        <w:t>is</w:t>
      </w:r>
      <w:r w:rsidRPr="0022568F">
        <w:t>ing solution. Allow them to air dry before reattaching them to the fountain.</w:t>
      </w:r>
    </w:p>
    <w:p w:rsidR="003F4A68" w:rsidRPr="0022568F" w:rsidRDefault="009278BD" w:rsidP="00B47FF9">
      <w:pPr>
        <w:autoSpaceDE w:val="0"/>
        <w:autoSpaceDN w:val="0"/>
        <w:adjustRightInd w:val="0"/>
        <w:spacing w:before="80" w:after="120" w:line="240" w:lineRule="auto"/>
        <w:rPr>
          <w:rFonts w:ascii="Helvetica" w:hAnsi="Helvetica" w:cs="Arial"/>
          <w:b/>
        </w:rPr>
      </w:pPr>
      <w:r w:rsidRPr="0022568F">
        <w:rPr>
          <w:rFonts w:ascii="Helvetica" w:hAnsi="Helvetica" w:cs="Arial"/>
          <w:b/>
        </w:rPr>
        <w:t xml:space="preserve">Cleaning soda dispensing </w:t>
      </w:r>
      <w:r w:rsidR="003F4A68" w:rsidRPr="0022568F">
        <w:rPr>
          <w:rFonts w:ascii="Helvetica" w:hAnsi="Helvetica" w:cs="Arial"/>
          <w:b/>
        </w:rPr>
        <w:t>gun</w:t>
      </w:r>
    </w:p>
    <w:p w:rsidR="009278BD" w:rsidRPr="0022568F" w:rsidRDefault="009278BD" w:rsidP="00B47FF9">
      <w:pPr>
        <w:shd w:val="clear" w:color="auto" w:fill="FFFFFF"/>
        <w:spacing w:before="80" w:after="120" w:line="240" w:lineRule="auto"/>
        <w:rPr>
          <w:rFonts w:ascii="Helvetica" w:hAnsi="Helvetica" w:cs="Arial"/>
          <w:color w:val="000000"/>
        </w:rPr>
      </w:pPr>
      <w:r w:rsidRPr="0022568F">
        <w:rPr>
          <w:rFonts w:ascii="Helvetica" w:hAnsi="Helvetica" w:cs="Arial"/>
          <w:color w:val="000000"/>
        </w:rPr>
        <w:t xml:space="preserve">Soda dispenser guns are found in many restaurants and bars, allowing servers a quick way to prepare a </w:t>
      </w:r>
      <w:r w:rsidRPr="0022568F">
        <w:rPr>
          <w:rStyle w:val="BodyCopyChar1"/>
          <w:noProof w:val="0"/>
          <w:lang w:val="en-AU"/>
        </w:rPr>
        <w:t xml:space="preserve">drink while having several beverage </w:t>
      </w:r>
      <w:r w:rsidR="00D046D4" w:rsidRPr="0022568F">
        <w:rPr>
          <w:rStyle w:val="BodyCopyChar1"/>
          <w:noProof w:val="0"/>
          <w:lang w:val="en-AU"/>
        </w:rPr>
        <w:t>flavours</w:t>
      </w:r>
      <w:r w:rsidRPr="0022568F">
        <w:rPr>
          <w:rStyle w:val="BodyCopyChar1"/>
          <w:noProof w:val="0"/>
          <w:lang w:val="en-AU"/>
        </w:rPr>
        <w:t xml:space="preserve"> on one dispenser trigger. Since you are constantly handling the soda gun plus you're working in an area where liquids splash and spill on the dispenser gun throughout service hours, the unit needs cleaned daily to keep sticky residue</w:t>
      </w:r>
      <w:r w:rsidRPr="0022568F">
        <w:rPr>
          <w:rFonts w:ascii="Helvetica" w:hAnsi="Helvetica" w:cs="Arial"/>
          <w:color w:val="000000"/>
        </w:rPr>
        <w:t xml:space="preserve"> and germs from forming. </w:t>
      </w:r>
    </w:p>
    <w:p w:rsidR="009278BD" w:rsidRPr="0022568F" w:rsidRDefault="00B97338" w:rsidP="003C5A06">
      <w:pPr>
        <w:pStyle w:val="Bullet1"/>
      </w:pPr>
      <w:r w:rsidRPr="0022568F">
        <w:t>Run a cleaning cloth</w:t>
      </w:r>
      <w:r w:rsidR="009278BD" w:rsidRPr="0022568F">
        <w:t xml:space="preserve"> under warm tap water and drizzle a</w:t>
      </w:r>
      <w:r w:rsidRPr="0022568F">
        <w:t xml:space="preserve"> drop of dish soap onto the cloth</w:t>
      </w:r>
    </w:p>
    <w:p w:rsidR="009278BD" w:rsidRPr="0022568F" w:rsidRDefault="009278BD" w:rsidP="003C5A06">
      <w:pPr>
        <w:pStyle w:val="Bullet1"/>
      </w:pPr>
      <w:r w:rsidRPr="0022568F">
        <w:t xml:space="preserve">Rub the </w:t>
      </w:r>
      <w:r w:rsidR="00B97338" w:rsidRPr="0022568F">
        <w:t>cloth</w:t>
      </w:r>
      <w:r w:rsidRPr="0022568F">
        <w:t xml:space="preserve"> over the entire soda dispenser gun, rubbing the nozzle as well as all trigger buttons</w:t>
      </w:r>
    </w:p>
    <w:p w:rsidR="009278BD" w:rsidRPr="0022568F" w:rsidRDefault="009278BD" w:rsidP="003C5A06">
      <w:pPr>
        <w:pStyle w:val="Bullet1"/>
      </w:pPr>
      <w:r w:rsidRPr="0022568F">
        <w:t>Dip a cotton swab in white vinegar and rub into the nozzle opening of the so</w:t>
      </w:r>
      <w:r w:rsidR="00D046D4" w:rsidRPr="0022568F">
        <w:t>da gun, and rub between buttons</w:t>
      </w:r>
    </w:p>
    <w:p w:rsidR="009278BD" w:rsidRPr="0022568F" w:rsidRDefault="009278BD" w:rsidP="003C5A06">
      <w:pPr>
        <w:pStyle w:val="Bullet1"/>
      </w:pPr>
      <w:r w:rsidRPr="0022568F">
        <w:t>Pick any residue out of button crevices and</w:t>
      </w:r>
      <w:r w:rsidR="00D046D4" w:rsidRPr="0022568F">
        <w:t xml:space="preserve"> similar areas with a toothpick</w:t>
      </w:r>
    </w:p>
    <w:p w:rsidR="009278BD" w:rsidRPr="0022568F" w:rsidRDefault="009278BD" w:rsidP="003C5A06">
      <w:pPr>
        <w:pStyle w:val="Bullet1"/>
      </w:pPr>
      <w:r w:rsidRPr="0022568F">
        <w:t>Wipe down the s</w:t>
      </w:r>
      <w:r w:rsidR="00B97338" w:rsidRPr="0022568F">
        <w:t>oda gun with a damp cleaning cloth</w:t>
      </w:r>
      <w:r w:rsidRPr="0022568F">
        <w:t xml:space="preserve">. Dry with a clean </w:t>
      </w:r>
      <w:r w:rsidR="00B97338" w:rsidRPr="0022568F">
        <w:t>cloth</w:t>
      </w:r>
      <w:r w:rsidRPr="0022568F">
        <w:t>.</w:t>
      </w:r>
    </w:p>
    <w:p w:rsidR="00612A28" w:rsidRPr="0022568F" w:rsidRDefault="00612A28" w:rsidP="00B47FF9">
      <w:pPr>
        <w:shd w:val="clear" w:color="auto" w:fill="FFFFFF"/>
        <w:spacing w:before="80" w:after="120" w:line="240" w:lineRule="auto"/>
        <w:rPr>
          <w:rFonts w:ascii="Helvetica" w:hAnsi="Helvetica" w:cs="Arial"/>
          <w:b/>
          <w:color w:val="000000"/>
        </w:rPr>
      </w:pPr>
      <w:r w:rsidRPr="0022568F">
        <w:rPr>
          <w:rFonts w:ascii="Helvetica" w:hAnsi="Helvetica" w:cs="Arial"/>
          <w:b/>
          <w:color w:val="000000"/>
        </w:rPr>
        <w:t>Identify and fix faults with soft drink dispensing machines</w:t>
      </w:r>
    </w:p>
    <w:p w:rsidR="00612A28" w:rsidRPr="0022568F" w:rsidRDefault="00612A28" w:rsidP="00B47FF9">
      <w:pPr>
        <w:shd w:val="clear" w:color="auto" w:fill="FFFFFF"/>
        <w:spacing w:before="80" w:after="120" w:line="240" w:lineRule="auto"/>
        <w:rPr>
          <w:rFonts w:ascii="Helvetica" w:hAnsi="Helvetica" w:cs="Arial"/>
          <w:color w:val="000000"/>
        </w:rPr>
      </w:pPr>
      <w:r w:rsidRPr="0022568F">
        <w:rPr>
          <w:rFonts w:ascii="Helvetica" w:hAnsi="Helvetica" w:cs="Arial"/>
          <w:color w:val="000000"/>
        </w:rPr>
        <w:t xml:space="preserve">A </w:t>
      </w:r>
      <w:r w:rsidRPr="0022568F">
        <w:rPr>
          <w:rStyle w:val="BodyCopyChar1"/>
          <w:noProof w:val="0"/>
          <w:lang w:val="en-AU"/>
        </w:rPr>
        <w:t>dispenser is usually very trouble-free in daily operations, but occasionally it does break down from one of a few different causes. While the machine itself is simple, there are some trouble points that commonly cause problems with use. Check these areas and you may be able to</w:t>
      </w:r>
      <w:r w:rsidRPr="0022568F">
        <w:rPr>
          <w:rFonts w:ascii="Helvetica" w:hAnsi="Helvetica" w:cs="Arial"/>
          <w:color w:val="000000"/>
        </w:rPr>
        <w:t xml:space="preserve"> fix the problem yourself before calling in an expensive repair person</w:t>
      </w:r>
    </w:p>
    <w:p w:rsidR="00474223" w:rsidRPr="0022568F" w:rsidRDefault="00474223" w:rsidP="003C5A06">
      <w:pPr>
        <w:pStyle w:val="Bullet1"/>
      </w:pPr>
      <w:r w:rsidRPr="0022568F">
        <w:t xml:space="preserve">If your dispenser is not dispensing at all check the plug, the on–off switch and the </w:t>
      </w:r>
      <w:r w:rsidR="00D046D4" w:rsidRPr="0022568F">
        <w:t>bin lid on ice cooled equipment</w:t>
      </w:r>
    </w:p>
    <w:p w:rsidR="00474223" w:rsidRPr="0022568F" w:rsidRDefault="00474223" w:rsidP="003C5A06">
      <w:pPr>
        <w:pStyle w:val="Bullet1"/>
      </w:pPr>
      <w:r w:rsidRPr="0022568F">
        <w:t>Check the CO</w:t>
      </w:r>
      <w:r w:rsidRPr="0022568F">
        <w:rPr>
          <w:vertAlign w:val="subscript"/>
        </w:rPr>
        <w:t>2</w:t>
      </w:r>
      <w:r w:rsidRPr="0022568F">
        <w:t xml:space="preserve"> and be sure there is C</w:t>
      </w:r>
      <w:r w:rsidR="00D046D4" w:rsidRPr="0022568F">
        <w:t>O</w:t>
      </w:r>
      <w:r w:rsidR="00D046D4" w:rsidRPr="0022568F">
        <w:rPr>
          <w:vertAlign w:val="subscript"/>
        </w:rPr>
        <w:t>2</w:t>
      </w:r>
      <w:r w:rsidR="00D046D4" w:rsidRPr="0022568F">
        <w:t xml:space="preserve"> for carbonation of the water</w:t>
      </w:r>
    </w:p>
    <w:p w:rsidR="00474223" w:rsidRPr="0022568F" w:rsidRDefault="00474223" w:rsidP="003C5A06">
      <w:pPr>
        <w:pStyle w:val="Bullet1"/>
      </w:pPr>
      <w:r w:rsidRPr="0022568F">
        <w:t>CO</w:t>
      </w:r>
      <w:r w:rsidRPr="0022568F">
        <w:rPr>
          <w:vertAlign w:val="subscript"/>
        </w:rPr>
        <w:t xml:space="preserve">2 </w:t>
      </w:r>
      <w:r w:rsidRPr="0022568F">
        <w:t>is important to maintaining carbonation. Also be sure that the drinks are cold. Warm drinks will lose their carbonation very fast and will be quite flat. If the drinks are warm,</w:t>
      </w:r>
      <w:r w:rsidR="00D046D4" w:rsidRPr="0022568F">
        <w:t xml:space="preserve"> check the refrigeration system</w:t>
      </w:r>
    </w:p>
    <w:p w:rsidR="00474223" w:rsidRPr="0022568F" w:rsidRDefault="00474223" w:rsidP="003C5A06">
      <w:pPr>
        <w:pStyle w:val="Bullet1"/>
      </w:pPr>
      <w:r w:rsidRPr="0022568F">
        <w:t>If your post-mix system is dispensing drinks without syrup, check the CO</w:t>
      </w:r>
      <w:r w:rsidRPr="0022568F">
        <w:rPr>
          <w:vertAlign w:val="subscript"/>
        </w:rPr>
        <w:t>2</w:t>
      </w:r>
      <w:r w:rsidRPr="0022568F">
        <w:t xml:space="preserve">, the syrup containers to be sure </w:t>
      </w:r>
      <w:r w:rsidR="00BE6F3C" w:rsidRPr="0022568F">
        <w:t>they</w:t>
      </w:r>
      <w:r w:rsidRPr="0022568F">
        <w:t xml:space="preserve"> have syrup in them and </w:t>
      </w:r>
      <w:r w:rsidR="00913A81" w:rsidRPr="0022568F">
        <w:t>that lines</w:t>
      </w:r>
      <w:r w:rsidR="00D046D4" w:rsidRPr="0022568F">
        <w:t xml:space="preserve"> are properly connected</w:t>
      </w:r>
    </w:p>
    <w:p w:rsidR="00474223" w:rsidRPr="0022568F" w:rsidRDefault="00474223" w:rsidP="003C5A06">
      <w:pPr>
        <w:pStyle w:val="Bullet1"/>
      </w:pPr>
      <w:r w:rsidRPr="0022568F">
        <w:lastRenderedPageBreak/>
        <w:t>Water is important to your post-mix system. Be sure the water is turned on, there are no kinked tubing and t</w:t>
      </w:r>
      <w:r w:rsidR="00D046D4" w:rsidRPr="0022568F">
        <w:t>hat the filters are not plugged</w:t>
      </w:r>
    </w:p>
    <w:p w:rsidR="00474223" w:rsidRPr="0022568F" w:rsidRDefault="00474223" w:rsidP="003C5A06">
      <w:pPr>
        <w:pStyle w:val="Bullet1"/>
      </w:pPr>
      <w:r w:rsidRPr="0022568F">
        <w:t>If the CO</w:t>
      </w:r>
      <w:r w:rsidRPr="0022568F">
        <w:rPr>
          <w:vertAlign w:val="subscript"/>
        </w:rPr>
        <w:t>2</w:t>
      </w:r>
      <w:r w:rsidRPr="0022568F">
        <w:t xml:space="preserve"> pressure is too high the finished drink can foam. Ice below freezing or crushed ice can also cause foaming, as well a lack of refrigeration allowing the drinks to warm up. Ice cooled sys</w:t>
      </w:r>
      <w:r w:rsidR="00913A81" w:rsidRPr="0022568F">
        <w:t xml:space="preserve">tems can have special problems. </w:t>
      </w:r>
      <w:r w:rsidRPr="0022568F">
        <w:t>There cannot be any water on the cold plate, so</w:t>
      </w:r>
      <w:r w:rsidR="00D046D4" w:rsidRPr="0022568F">
        <w:t xml:space="preserve"> the ice bin drain must be open</w:t>
      </w:r>
    </w:p>
    <w:p w:rsidR="00474223" w:rsidRPr="0022568F" w:rsidRDefault="00474223" w:rsidP="003C5A06">
      <w:pPr>
        <w:pStyle w:val="Bullet1"/>
      </w:pPr>
      <w:r w:rsidRPr="0022568F">
        <w:t>Electric refrigeration units must have good air circulation</w:t>
      </w:r>
      <w:r w:rsidR="00D046D4" w:rsidRPr="0022568F">
        <w:t xml:space="preserve"> so the condenser can be cooled</w:t>
      </w:r>
    </w:p>
    <w:p w:rsidR="00474223" w:rsidRPr="0022568F" w:rsidRDefault="00474223" w:rsidP="003C5A06">
      <w:pPr>
        <w:pStyle w:val="Bullet1"/>
      </w:pPr>
      <w:r w:rsidRPr="0022568F">
        <w:t>The condenser must be clean so plenty of air can pass over the coils. And the water bath must be full to ensure good heat transfer betwee</w:t>
      </w:r>
      <w:r w:rsidR="00D046D4" w:rsidRPr="0022568F">
        <w:t>n the ice and the product coils</w:t>
      </w:r>
    </w:p>
    <w:p w:rsidR="00474223" w:rsidRPr="0022568F" w:rsidRDefault="00474223" w:rsidP="003C5A06">
      <w:pPr>
        <w:pStyle w:val="Bullet1"/>
      </w:pPr>
      <w:r w:rsidRPr="0022568F">
        <w:t>Off taste may indicate the system needs cleaning by you syrup supplier or it may be as simple as dirty water filters or old product.</w:t>
      </w:r>
    </w:p>
    <w:p w:rsidR="00C64B08" w:rsidRPr="0022568F" w:rsidRDefault="00D45730" w:rsidP="00D45730">
      <w:pPr>
        <w:shd w:val="clear" w:color="auto" w:fill="FFFFFF"/>
        <w:spacing w:before="240" w:after="240" w:line="240" w:lineRule="auto"/>
        <w:rPr>
          <w:rFonts w:ascii="Helvetica" w:hAnsi="Helvetica"/>
          <w:b/>
          <w:color w:val="0000FF"/>
          <w:sz w:val="28"/>
          <w:szCs w:val="28"/>
        </w:rPr>
      </w:pPr>
      <w:r w:rsidRPr="0022568F">
        <w:rPr>
          <w:rFonts w:ascii="Helvetica" w:hAnsi="Helvetica"/>
          <w:b/>
          <w:color w:val="0000FF"/>
          <w:sz w:val="28"/>
          <w:szCs w:val="28"/>
        </w:rPr>
        <w:t>Common a</w:t>
      </w:r>
      <w:r w:rsidR="00C64B08" w:rsidRPr="0022568F">
        <w:rPr>
          <w:rFonts w:ascii="Helvetica" w:hAnsi="Helvetica"/>
          <w:b/>
          <w:color w:val="0000FF"/>
          <w:sz w:val="28"/>
          <w:szCs w:val="28"/>
        </w:rPr>
        <w:t>ction</w:t>
      </w:r>
      <w:r w:rsidRPr="0022568F">
        <w:rPr>
          <w:rFonts w:ascii="Helvetica" w:hAnsi="Helvetica"/>
          <w:b/>
          <w:color w:val="0000FF"/>
          <w:sz w:val="28"/>
          <w:szCs w:val="28"/>
        </w:rPr>
        <w:t>s</w:t>
      </w:r>
      <w:r w:rsidR="00C64B08" w:rsidRPr="0022568F">
        <w:rPr>
          <w:rFonts w:ascii="Helvetica" w:hAnsi="Helvetica"/>
          <w:b/>
          <w:color w:val="0000FF"/>
          <w:sz w:val="28"/>
          <w:szCs w:val="28"/>
        </w:rPr>
        <w:t xml:space="preserve"> to rectify faults</w:t>
      </w:r>
    </w:p>
    <w:p w:rsidR="00D45730" w:rsidRPr="0022568F" w:rsidRDefault="00D45730" w:rsidP="00C64B08">
      <w:pPr>
        <w:spacing w:before="80" w:after="120" w:line="240" w:lineRule="auto"/>
        <w:rPr>
          <w:rFonts w:ascii="Helvetica" w:hAnsi="Helvetica"/>
        </w:rPr>
      </w:pPr>
      <w:r w:rsidRPr="0022568F">
        <w:rPr>
          <w:rFonts w:ascii="Helvetica" w:hAnsi="Helvetica"/>
        </w:rPr>
        <w:t>Whilst each of the above mentioned bulk dispensing systems will have their own specific methods to identify and rectify faults, there are a number of common actions that can be used, regardless of system or machine.</w:t>
      </w:r>
    </w:p>
    <w:p w:rsidR="00F847A9" w:rsidRPr="0022568F" w:rsidRDefault="00AE2BDA" w:rsidP="00C64B08">
      <w:pPr>
        <w:spacing w:before="80" w:after="120" w:line="240" w:lineRule="auto"/>
        <w:rPr>
          <w:rFonts w:ascii="Helvetica" w:hAnsi="Helvetica"/>
        </w:rPr>
      </w:pPr>
      <w:r w:rsidRPr="0022568F">
        <w:rPr>
          <w:rFonts w:ascii="Helvetica" w:hAnsi="Helvetica"/>
        </w:rPr>
        <w:t>Appropriate action to rectify faults may include:</w:t>
      </w:r>
    </w:p>
    <w:p w:rsidR="00AE2BDA" w:rsidRPr="0022568F" w:rsidRDefault="00AE2BDA" w:rsidP="003C5A06">
      <w:pPr>
        <w:pStyle w:val="Bullet1"/>
      </w:pPr>
      <w:r w:rsidRPr="0022568F">
        <w:t>Gas system checking, identification and adjustment</w:t>
      </w:r>
    </w:p>
    <w:p w:rsidR="00AE2BDA" w:rsidRPr="0022568F" w:rsidRDefault="00AE2BDA" w:rsidP="003C5A06">
      <w:pPr>
        <w:pStyle w:val="Bullet1"/>
      </w:pPr>
      <w:r w:rsidRPr="0022568F">
        <w:t>Refrigeration system checking, identification and adjustment</w:t>
      </w:r>
    </w:p>
    <w:p w:rsidR="00AE2BDA" w:rsidRPr="0022568F" w:rsidRDefault="00AE2BDA" w:rsidP="003C5A06">
      <w:pPr>
        <w:pStyle w:val="Bullet1"/>
      </w:pPr>
      <w:r w:rsidRPr="0022568F">
        <w:t>Housekeeping, cleaning and maintenance</w:t>
      </w:r>
    </w:p>
    <w:p w:rsidR="00AE2BDA" w:rsidRPr="0022568F" w:rsidRDefault="00AE2BDA" w:rsidP="003C5A06">
      <w:pPr>
        <w:pStyle w:val="Bullet1"/>
      </w:pPr>
      <w:r w:rsidRPr="0022568F">
        <w:t>Stock control, rotation of stock</w:t>
      </w:r>
      <w:r w:rsidR="00D046D4" w:rsidRPr="0022568F">
        <w:t>.</w:t>
      </w:r>
    </w:p>
    <w:p w:rsidR="00D555D7" w:rsidRPr="0022568F" w:rsidRDefault="00D555D7">
      <w:pPr>
        <w:rPr>
          <w:rFonts w:ascii="Helvetica" w:eastAsia="Calibri" w:hAnsi="Helvetica" w:cs="Calibri"/>
          <w:b/>
          <w:color w:val="FFFFFF" w:themeColor="background1"/>
          <w:sz w:val="32"/>
          <w:szCs w:val="28"/>
          <w:lang w:eastAsia="ar-SA"/>
        </w:rPr>
      </w:pPr>
      <w:r w:rsidRPr="0022568F">
        <w:rPr>
          <w:rFonts w:ascii="Helvetica" w:hAnsi="Helvetica"/>
          <w:color w:val="FFFFFF" w:themeColor="background1"/>
        </w:rPr>
        <w:br w:type="page"/>
      </w:r>
    </w:p>
    <w:p w:rsidR="00B23814" w:rsidRPr="0022568F" w:rsidRDefault="000F53B0" w:rsidP="008A7C19">
      <w:pPr>
        <w:pStyle w:val="ActivityHead"/>
        <w:shd w:val="clear" w:color="auto" w:fill="E36C0A" w:themeFill="accent6" w:themeFillShade="BF"/>
        <w:rPr>
          <w:noProof w:val="0"/>
          <w:color w:val="FFFFFF" w:themeColor="background1"/>
        </w:rPr>
      </w:pPr>
      <w:r w:rsidRPr="0022568F">
        <w:rPr>
          <w:noProof w:val="0"/>
          <w:color w:val="FFFFFF" w:themeColor="background1"/>
        </w:rPr>
        <w:lastRenderedPageBreak/>
        <w:t>Work Projects</w:t>
      </w:r>
    </w:p>
    <w:p w:rsidR="000F53B0" w:rsidRPr="0022568F" w:rsidRDefault="000F53B0" w:rsidP="008A7C19">
      <w:pPr>
        <w:pStyle w:val="BodyCopy"/>
        <w:rPr>
          <w:noProof w:val="0"/>
        </w:rPr>
      </w:pPr>
      <w:r w:rsidRPr="0022568F">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22568F">
        <w:rPr>
          <w:noProof w:val="0"/>
        </w:rPr>
        <w:t>date</w:t>
      </w:r>
      <w:r w:rsidRPr="0022568F">
        <w:rPr>
          <w:noProof w:val="0"/>
        </w:rPr>
        <w:t>.</w:t>
      </w:r>
    </w:p>
    <w:p w:rsidR="001243CE" w:rsidRPr="0022568F" w:rsidRDefault="001243CE" w:rsidP="00D2047D">
      <w:pPr>
        <w:pStyle w:val="BodyCopy"/>
        <w:ind w:left="567" w:hanging="567"/>
        <w:rPr>
          <w:noProof w:val="0"/>
          <w:szCs w:val="22"/>
        </w:rPr>
      </w:pPr>
      <w:r w:rsidRPr="0022568F">
        <w:rPr>
          <w:noProof w:val="0"/>
          <w:szCs w:val="22"/>
        </w:rPr>
        <w:t>1.1</w:t>
      </w:r>
      <w:r w:rsidR="003C5A06" w:rsidRPr="0022568F">
        <w:rPr>
          <w:noProof w:val="0"/>
          <w:szCs w:val="22"/>
        </w:rPr>
        <w:tab/>
      </w:r>
      <w:r w:rsidR="00D2047D" w:rsidRPr="0022568F">
        <w:rPr>
          <w:noProof w:val="0"/>
        </w:rPr>
        <w:t>To fulfil the requirements of this Work Project you are asked to research,</w:t>
      </w:r>
      <w:r w:rsidRPr="0022568F">
        <w:rPr>
          <w:noProof w:val="0"/>
          <w:szCs w:val="22"/>
        </w:rPr>
        <w:t xml:space="preserve"> identify and either explain or demonstrate usage of a range of beverage bulk dispensing systems including:</w:t>
      </w:r>
    </w:p>
    <w:p w:rsidR="001243CE" w:rsidRPr="0022568F" w:rsidRDefault="001243CE" w:rsidP="003C5A06">
      <w:pPr>
        <w:pStyle w:val="ActivityBullet1"/>
      </w:pPr>
      <w:r w:rsidRPr="0022568F">
        <w:t>Items commonly found in a cellar area</w:t>
      </w:r>
    </w:p>
    <w:p w:rsidR="001243CE" w:rsidRPr="0022568F" w:rsidRDefault="001243CE" w:rsidP="003C5A06">
      <w:pPr>
        <w:pStyle w:val="ActivityBullet1"/>
      </w:pPr>
      <w:r w:rsidRPr="0022568F">
        <w:t>Identify different bulk dispensing systems</w:t>
      </w:r>
    </w:p>
    <w:p w:rsidR="001243CE" w:rsidRPr="0022568F" w:rsidRDefault="001243CE" w:rsidP="003C5A06">
      <w:pPr>
        <w:pStyle w:val="ActivityBullet1"/>
      </w:pPr>
      <w:r w:rsidRPr="0022568F">
        <w:t>How a spirits system works including equipment used</w:t>
      </w:r>
    </w:p>
    <w:p w:rsidR="001243CE" w:rsidRPr="0022568F" w:rsidRDefault="001243CE" w:rsidP="003C5A06">
      <w:pPr>
        <w:pStyle w:val="ActivityBullet1"/>
      </w:pPr>
      <w:r w:rsidRPr="0022568F">
        <w:t>How a wine system works including equipment used</w:t>
      </w:r>
    </w:p>
    <w:p w:rsidR="001243CE" w:rsidRPr="0022568F" w:rsidRDefault="001243CE" w:rsidP="003C5A06">
      <w:pPr>
        <w:pStyle w:val="ActivityBullet1"/>
      </w:pPr>
      <w:r w:rsidRPr="0022568F">
        <w:t>How a post mix system works including equipment used</w:t>
      </w:r>
    </w:p>
    <w:p w:rsidR="001243CE" w:rsidRPr="0022568F" w:rsidRDefault="001243CE" w:rsidP="003C5A06">
      <w:pPr>
        <w:pStyle w:val="ActivityBullet1"/>
      </w:pPr>
      <w:r w:rsidRPr="0022568F">
        <w:t>Other components of a cellar</w:t>
      </w:r>
    </w:p>
    <w:p w:rsidR="001243CE" w:rsidRPr="0022568F" w:rsidRDefault="001243CE" w:rsidP="003C5A06">
      <w:pPr>
        <w:pStyle w:val="ActivityBullet1"/>
        <w:spacing w:after="240"/>
        <w:rPr>
          <w:rFonts w:cs="Verdana"/>
        </w:rPr>
      </w:pPr>
      <w:r w:rsidRPr="0022568F">
        <w:rPr>
          <w:rFonts w:cs="Verdana"/>
        </w:rPr>
        <w:t>The role of cellar attendant</w:t>
      </w:r>
      <w:r w:rsidR="00D046D4" w:rsidRPr="0022568F">
        <w:rPr>
          <w:rFonts w:cs="Verdana"/>
        </w:rPr>
        <w:t>.</w:t>
      </w:r>
    </w:p>
    <w:p w:rsidR="001243CE" w:rsidRPr="0022568F" w:rsidRDefault="001243CE" w:rsidP="00D2047D">
      <w:pPr>
        <w:spacing w:before="120" w:after="120" w:line="240" w:lineRule="auto"/>
        <w:ind w:left="709" w:hanging="709"/>
        <w:rPr>
          <w:rFonts w:ascii="Helvetica" w:hAnsi="Helvetica" w:cs="Arial"/>
        </w:rPr>
      </w:pPr>
      <w:r w:rsidRPr="0022568F">
        <w:rPr>
          <w:rFonts w:ascii="Helvetica" w:hAnsi="Helvetica" w:cs="Arial"/>
        </w:rPr>
        <w:t>1.2</w:t>
      </w:r>
      <w:r w:rsidR="003C5A06" w:rsidRPr="0022568F">
        <w:rPr>
          <w:rFonts w:ascii="Helvetica" w:hAnsi="Helvetica" w:cs="Arial"/>
        </w:rPr>
        <w:tab/>
      </w:r>
      <w:r w:rsidR="00D2047D" w:rsidRPr="0022568F">
        <w:rPr>
          <w:rFonts w:ascii="Helvetica" w:hAnsi="Helvetica"/>
        </w:rPr>
        <w:t xml:space="preserve">To fulfil the requirements of this Work Project you are asked to research and identify </w:t>
      </w:r>
      <w:r w:rsidRPr="0022568F">
        <w:rPr>
          <w:rFonts w:ascii="Helvetica" w:hAnsi="Helvetica" w:cs="Arial"/>
        </w:rPr>
        <w:t xml:space="preserve">faulty products </w:t>
      </w:r>
      <w:r w:rsidR="003C5A06" w:rsidRPr="0022568F">
        <w:rPr>
          <w:rFonts w:ascii="Helvetica" w:hAnsi="Helvetica" w:cs="Arial"/>
        </w:rPr>
        <w:t>possible corrective</w:t>
      </w:r>
      <w:r w:rsidRPr="0022568F">
        <w:rPr>
          <w:rFonts w:ascii="Helvetica" w:hAnsi="Helvetica" w:cs="Arial"/>
        </w:rPr>
        <w:t xml:space="preserve"> action associated with the following systems:</w:t>
      </w:r>
    </w:p>
    <w:p w:rsidR="001243CE" w:rsidRPr="0022568F" w:rsidRDefault="001243CE" w:rsidP="003C5A06">
      <w:pPr>
        <w:pStyle w:val="ActivityBullet1"/>
      </w:pPr>
      <w:r w:rsidRPr="0022568F">
        <w:t>Spirit dispensing systems</w:t>
      </w:r>
    </w:p>
    <w:p w:rsidR="001243CE" w:rsidRPr="0022568F" w:rsidRDefault="001243CE" w:rsidP="003C5A06">
      <w:pPr>
        <w:pStyle w:val="ActivityBullet1"/>
      </w:pPr>
      <w:r w:rsidRPr="0022568F">
        <w:t>Wine dispensing systems</w:t>
      </w:r>
    </w:p>
    <w:p w:rsidR="001243CE" w:rsidRPr="0022568F" w:rsidRDefault="001243CE" w:rsidP="003C5A06">
      <w:pPr>
        <w:pStyle w:val="ActivityBullet1"/>
      </w:pPr>
      <w:r w:rsidRPr="0022568F">
        <w:t>Post mix dispensing systems</w:t>
      </w:r>
    </w:p>
    <w:p w:rsidR="009F5B24" w:rsidRPr="0022568F" w:rsidRDefault="001243CE" w:rsidP="003C5A06">
      <w:pPr>
        <w:pStyle w:val="ActivityBullet1"/>
      </w:pPr>
      <w:r w:rsidRPr="0022568F">
        <w:t>Common actions to rectify problems</w:t>
      </w:r>
      <w:r w:rsidR="00D046D4" w:rsidRPr="0022568F">
        <w:t>.</w:t>
      </w:r>
    </w:p>
    <w:p w:rsidR="00B23814" w:rsidRPr="0022568F" w:rsidRDefault="00B23814" w:rsidP="00B23814">
      <w:pPr>
        <w:pStyle w:val="ActivityBottom"/>
        <w:rPr>
          <w:noProof w:val="0"/>
        </w:rPr>
      </w:pPr>
    </w:p>
    <w:p w:rsidR="00FE7B57" w:rsidRPr="0022568F" w:rsidRDefault="00FE7B57" w:rsidP="003C5A06">
      <w:pPr>
        <w:pStyle w:val="BodyCopy"/>
        <w:rPr>
          <w:rStyle w:val="Heading1Char"/>
          <w:rFonts w:eastAsia="Calibri" w:cs="Calibri"/>
          <w:b w:val="0"/>
          <w:bCs w:val="0"/>
          <w:noProof w:val="0"/>
          <w:color w:val="auto"/>
          <w:sz w:val="22"/>
          <w:lang w:val="en-AU"/>
        </w:rPr>
      </w:pPr>
      <w:r w:rsidRPr="0022568F">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22568F" w:rsidTr="00D724DB">
        <w:trPr>
          <w:trHeight w:val="5670"/>
        </w:trPr>
        <w:tc>
          <w:tcPr>
            <w:tcW w:w="8931" w:type="dxa"/>
            <w:shd w:val="clear" w:color="auto" w:fill="F2F2F2" w:themeFill="background1" w:themeFillShade="F2"/>
          </w:tcPr>
          <w:p w:rsidR="00E377E5" w:rsidRPr="0022568F" w:rsidRDefault="00E377E5" w:rsidP="00E377E5">
            <w:pPr>
              <w:pStyle w:val="Heading2"/>
              <w:outlineLvl w:val="1"/>
            </w:pPr>
            <w:r w:rsidRPr="0022568F">
              <w:lastRenderedPageBreak/>
              <w:t>Summary</w:t>
            </w:r>
          </w:p>
          <w:p w:rsidR="000F53B0" w:rsidRPr="0022568F" w:rsidRDefault="009601D5" w:rsidP="00F45D9C">
            <w:pPr>
              <w:pStyle w:val="SumaryHeading3"/>
            </w:pPr>
            <w:fldSimple w:instr=" REF  Element1  \* MERGEFORMAT ">
              <w:sdt>
                <w:sdtPr>
                  <w:alias w:val="Element 1"/>
                  <w:tag w:val="Element 1"/>
                  <w:id w:val="27053678"/>
                  <w:lock w:val="sdtLocked"/>
                  <w:placeholder>
                    <w:docPart w:val="E2ECD9C496114F7C9A79DC932DAEC55A"/>
                  </w:placeholder>
                </w:sdtPr>
                <w:sdtContent>
                  <w:r w:rsidR="002A0DE3" w:rsidRPr="0022568F">
                    <w:t>Operate and maintain bulk dispensing systems</w:t>
                  </w:r>
                </w:sdtContent>
              </w:sdt>
            </w:fldSimple>
          </w:p>
          <w:p w:rsidR="00263EAE" w:rsidRPr="0022568F" w:rsidRDefault="00263EAE" w:rsidP="00BD482E">
            <w:pPr>
              <w:pStyle w:val="TableTextBold"/>
              <w:rPr>
                <w:noProof w:val="0"/>
              </w:rPr>
            </w:pPr>
            <w:r w:rsidRPr="0022568F">
              <w:rPr>
                <w:noProof w:val="0"/>
              </w:rPr>
              <w:t>Operate bulk dispensing systems in accordance with manufacturer's instr</w:t>
            </w:r>
            <w:r w:rsidR="003C5A06" w:rsidRPr="0022568F">
              <w:rPr>
                <w:noProof w:val="0"/>
              </w:rPr>
              <w:t>uctions and safety requirements</w:t>
            </w:r>
          </w:p>
          <w:p w:rsidR="00263EAE" w:rsidRPr="0022568F" w:rsidRDefault="00263EAE" w:rsidP="00BD482E">
            <w:pPr>
              <w:pStyle w:val="TableBullet1"/>
              <w:spacing w:before="120" w:after="120"/>
              <w:rPr>
                <w:noProof w:val="0"/>
              </w:rPr>
            </w:pPr>
            <w:r w:rsidRPr="0022568F">
              <w:rPr>
                <w:noProof w:val="0"/>
              </w:rPr>
              <w:t>Cellar area</w:t>
            </w:r>
          </w:p>
          <w:p w:rsidR="00263EAE" w:rsidRPr="0022568F" w:rsidRDefault="00263EAE" w:rsidP="00BD482E">
            <w:pPr>
              <w:pStyle w:val="TableBullet1"/>
              <w:spacing w:before="120" w:after="120"/>
              <w:rPr>
                <w:noProof w:val="0"/>
              </w:rPr>
            </w:pPr>
            <w:r w:rsidRPr="0022568F">
              <w:rPr>
                <w:noProof w:val="0"/>
              </w:rPr>
              <w:t>Bulk dispensing systems</w:t>
            </w:r>
          </w:p>
          <w:p w:rsidR="00263EAE" w:rsidRPr="0022568F" w:rsidRDefault="00263EAE" w:rsidP="00BD482E">
            <w:pPr>
              <w:pStyle w:val="TableBullet1"/>
              <w:spacing w:before="120" w:after="120"/>
              <w:rPr>
                <w:noProof w:val="0"/>
              </w:rPr>
            </w:pPr>
            <w:r w:rsidRPr="0022568F">
              <w:rPr>
                <w:noProof w:val="0"/>
              </w:rPr>
              <w:t>Beer system</w:t>
            </w:r>
          </w:p>
          <w:p w:rsidR="00263EAE" w:rsidRPr="0022568F" w:rsidRDefault="00263EAE" w:rsidP="00BD482E">
            <w:pPr>
              <w:pStyle w:val="TableBullet1"/>
              <w:spacing w:before="120" w:after="120"/>
              <w:rPr>
                <w:noProof w:val="0"/>
              </w:rPr>
            </w:pPr>
            <w:r w:rsidRPr="0022568F">
              <w:rPr>
                <w:noProof w:val="0"/>
              </w:rPr>
              <w:t>Spirits system</w:t>
            </w:r>
          </w:p>
          <w:p w:rsidR="00263EAE" w:rsidRPr="0022568F" w:rsidRDefault="00263EAE" w:rsidP="00BD482E">
            <w:pPr>
              <w:pStyle w:val="TableBullet1"/>
              <w:spacing w:before="120" w:after="120"/>
              <w:rPr>
                <w:noProof w:val="0"/>
              </w:rPr>
            </w:pPr>
            <w:r w:rsidRPr="0022568F">
              <w:rPr>
                <w:noProof w:val="0"/>
              </w:rPr>
              <w:t>Wine system</w:t>
            </w:r>
          </w:p>
          <w:p w:rsidR="00263EAE" w:rsidRPr="0022568F" w:rsidRDefault="00263EAE" w:rsidP="00BD482E">
            <w:pPr>
              <w:pStyle w:val="TableBullet1"/>
              <w:spacing w:before="120" w:after="120"/>
              <w:rPr>
                <w:noProof w:val="0"/>
              </w:rPr>
            </w:pPr>
            <w:r w:rsidRPr="0022568F">
              <w:rPr>
                <w:noProof w:val="0"/>
              </w:rPr>
              <w:t xml:space="preserve">Post-mix system </w:t>
            </w:r>
          </w:p>
          <w:p w:rsidR="00263EAE" w:rsidRPr="0022568F" w:rsidRDefault="00263EAE" w:rsidP="00BD482E">
            <w:pPr>
              <w:pStyle w:val="TableBullet1"/>
              <w:spacing w:before="120" w:after="120"/>
              <w:rPr>
                <w:noProof w:val="0"/>
              </w:rPr>
            </w:pPr>
            <w:r w:rsidRPr="0022568F">
              <w:rPr>
                <w:noProof w:val="0"/>
              </w:rPr>
              <w:t>Other components of a cellar</w:t>
            </w:r>
          </w:p>
          <w:p w:rsidR="00263EAE" w:rsidRPr="0022568F" w:rsidRDefault="00263EAE" w:rsidP="00BD482E">
            <w:pPr>
              <w:pStyle w:val="TableBullet1"/>
              <w:spacing w:before="120" w:after="120"/>
              <w:rPr>
                <w:rFonts w:cs="Verdana"/>
                <w:noProof w:val="0"/>
              </w:rPr>
            </w:pPr>
            <w:r w:rsidRPr="0022568F">
              <w:rPr>
                <w:rFonts w:cs="Verdana"/>
                <w:noProof w:val="0"/>
              </w:rPr>
              <w:t>Role of cellar attendant</w:t>
            </w:r>
            <w:r w:rsidR="003C5A06" w:rsidRPr="0022568F">
              <w:rPr>
                <w:rFonts w:cs="Verdana"/>
                <w:noProof w:val="0"/>
              </w:rPr>
              <w:t>.</w:t>
            </w:r>
          </w:p>
          <w:p w:rsidR="00263EAE" w:rsidRPr="0022568F" w:rsidRDefault="00263EAE" w:rsidP="00BD482E">
            <w:pPr>
              <w:pStyle w:val="TableTextBold"/>
              <w:rPr>
                <w:noProof w:val="0"/>
              </w:rPr>
            </w:pPr>
            <w:r w:rsidRPr="0022568F">
              <w:rPr>
                <w:noProof w:val="0"/>
              </w:rPr>
              <w:t>Monitor temperature, carbonation and pump pressure</w:t>
            </w:r>
          </w:p>
          <w:p w:rsidR="00263EAE" w:rsidRPr="0022568F" w:rsidRDefault="00263EAE" w:rsidP="00BD482E">
            <w:pPr>
              <w:pStyle w:val="TableTextBold"/>
              <w:rPr>
                <w:noProof w:val="0"/>
              </w:rPr>
            </w:pPr>
            <w:r w:rsidRPr="0022568F">
              <w:rPr>
                <w:noProof w:val="0"/>
              </w:rPr>
              <w:t>Clean connectors, extractors and heads hygienically</w:t>
            </w:r>
          </w:p>
          <w:p w:rsidR="00263EAE" w:rsidRPr="0022568F" w:rsidRDefault="00263EAE" w:rsidP="00BD482E">
            <w:pPr>
              <w:pStyle w:val="TableTextBold"/>
              <w:rPr>
                <w:noProof w:val="0"/>
              </w:rPr>
            </w:pPr>
            <w:r w:rsidRPr="0022568F">
              <w:rPr>
                <w:noProof w:val="0"/>
              </w:rPr>
              <w:t>Set up nitrogen and integrated systems safely in accordance with manufacturer's specifications</w:t>
            </w:r>
          </w:p>
          <w:p w:rsidR="00263EAE" w:rsidRPr="0022568F" w:rsidRDefault="00263EAE" w:rsidP="00BD482E">
            <w:pPr>
              <w:pStyle w:val="TableTextBold"/>
              <w:rPr>
                <w:noProof w:val="0"/>
              </w:rPr>
            </w:pPr>
            <w:r w:rsidRPr="0022568F">
              <w:rPr>
                <w:noProof w:val="0"/>
              </w:rPr>
              <w:t>Identify faulty products and product delivery problems promptly and implement corrective action</w:t>
            </w:r>
          </w:p>
          <w:p w:rsidR="00263EAE" w:rsidRPr="0022568F" w:rsidRDefault="00263EAE" w:rsidP="00BD482E">
            <w:pPr>
              <w:pStyle w:val="TableBullet1"/>
              <w:spacing w:before="120" w:after="120"/>
              <w:rPr>
                <w:noProof w:val="0"/>
              </w:rPr>
            </w:pPr>
            <w:r w:rsidRPr="0022568F">
              <w:rPr>
                <w:noProof w:val="0"/>
              </w:rPr>
              <w:t>Spirit dispensing systems</w:t>
            </w:r>
          </w:p>
          <w:p w:rsidR="00263EAE" w:rsidRPr="0022568F" w:rsidRDefault="00263EAE" w:rsidP="00BD482E">
            <w:pPr>
              <w:pStyle w:val="TableBullet1"/>
              <w:spacing w:before="120" w:after="120"/>
              <w:rPr>
                <w:noProof w:val="0"/>
              </w:rPr>
            </w:pPr>
            <w:r w:rsidRPr="0022568F">
              <w:rPr>
                <w:noProof w:val="0"/>
              </w:rPr>
              <w:t>Wine dispensing systems</w:t>
            </w:r>
          </w:p>
          <w:p w:rsidR="00263EAE" w:rsidRPr="0022568F" w:rsidRDefault="00263EAE" w:rsidP="00BD482E">
            <w:pPr>
              <w:pStyle w:val="TableBullet1"/>
              <w:spacing w:before="120" w:after="120"/>
              <w:rPr>
                <w:noProof w:val="0"/>
              </w:rPr>
            </w:pPr>
            <w:r w:rsidRPr="0022568F">
              <w:rPr>
                <w:noProof w:val="0"/>
              </w:rPr>
              <w:t>Post mix dispensing systems</w:t>
            </w:r>
          </w:p>
          <w:p w:rsidR="00263EAE" w:rsidRPr="0022568F" w:rsidRDefault="00263EAE" w:rsidP="00BD482E">
            <w:pPr>
              <w:pStyle w:val="TableBullet1"/>
              <w:spacing w:before="120" w:after="120"/>
              <w:rPr>
                <w:noProof w:val="0"/>
              </w:rPr>
            </w:pPr>
            <w:r w:rsidRPr="0022568F">
              <w:rPr>
                <w:noProof w:val="0"/>
              </w:rPr>
              <w:t>Common actions to rectify problems</w:t>
            </w:r>
            <w:r w:rsidR="003C5A06" w:rsidRPr="0022568F">
              <w:rPr>
                <w:noProof w:val="0"/>
              </w:rPr>
              <w:t>.</w:t>
            </w:r>
          </w:p>
          <w:p w:rsidR="00E377E5" w:rsidRPr="0022568F" w:rsidRDefault="00E377E5" w:rsidP="00263EAE">
            <w:pPr>
              <w:pStyle w:val="TableBullet1"/>
              <w:numPr>
                <w:ilvl w:val="0"/>
                <w:numId w:val="0"/>
              </w:numPr>
              <w:spacing w:before="120"/>
              <w:rPr>
                <w:noProof w:val="0"/>
              </w:rPr>
            </w:pPr>
          </w:p>
        </w:tc>
      </w:tr>
    </w:tbl>
    <w:p w:rsidR="00D555D7" w:rsidRPr="0022568F" w:rsidRDefault="00D555D7" w:rsidP="00D555D7">
      <w:pPr>
        <w:rPr>
          <w:rFonts w:ascii="Helvetica" w:hAnsi="Helvetica"/>
        </w:rPr>
      </w:pPr>
    </w:p>
    <w:p w:rsidR="005B38D9" w:rsidRPr="0022568F" w:rsidRDefault="005B38D9" w:rsidP="00FC0925">
      <w:pPr>
        <w:pStyle w:val="BodyCopy"/>
        <w:rPr>
          <w:rStyle w:val="Heading1Char"/>
          <w:noProof w:val="0"/>
          <w:lang w:val="en-AU"/>
        </w:rPr>
        <w:sectPr w:rsidR="005B38D9" w:rsidRPr="0022568F" w:rsidSect="00735CB3">
          <w:headerReference w:type="even" r:id="rId54"/>
          <w:headerReference w:type="default" r:id="rId55"/>
          <w:pgSz w:w="11906" w:h="16838" w:code="9"/>
          <w:pgMar w:top="1440" w:right="1440" w:bottom="1440" w:left="1701" w:header="709" w:footer="21" w:gutter="0"/>
          <w:cols w:space="708"/>
          <w:docGrid w:linePitch="360"/>
        </w:sectPr>
      </w:pPr>
    </w:p>
    <w:p w:rsidR="008A7C19" w:rsidRPr="0022568F" w:rsidRDefault="008A7C19" w:rsidP="00326643">
      <w:pPr>
        <w:pStyle w:val="Heading1"/>
      </w:pPr>
      <w:bookmarkStart w:id="26" w:name="_Toc294862961"/>
      <w:bookmarkStart w:id="27" w:name="_Toc378614705"/>
      <w:r w:rsidRPr="0022568F">
        <w:lastRenderedPageBreak/>
        <w:t>Element 2:</w:t>
      </w:r>
      <w:bookmarkEnd w:id="26"/>
      <w:r w:rsidR="00F45D9C" w:rsidRPr="0022568F">
        <w:br/>
      </w:r>
      <w:fldSimple w:instr=" REF  Element2  \* MERGEFORMAT ">
        <w:sdt>
          <w:sdtPr>
            <w:alias w:val="Element 2"/>
            <w:tag w:val="Element 2"/>
            <w:id w:val="27053679"/>
            <w:lock w:val="sdtLocked"/>
            <w:placeholder>
              <w:docPart w:val="7080D46E3B4E45AABFDC7D7DF2761896"/>
            </w:placeholder>
          </w:sdtPr>
          <w:sdtContent>
            <w:r w:rsidR="002A0DE3" w:rsidRPr="0022568F">
              <w:t>Operate and maintain beer reticulation systems</w:t>
            </w:r>
          </w:sdtContent>
        </w:sdt>
        <w:bookmarkEnd w:id="27"/>
      </w:fldSimple>
    </w:p>
    <w:p w:rsidR="008A7C19" w:rsidRPr="0022568F" w:rsidRDefault="008A7C19" w:rsidP="008A7C19">
      <w:pPr>
        <w:pStyle w:val="Heading2"/>
      </w:pPr>
      <w:r w:rsidRPr="0022568F">
        <w:t>2.1</w:t>
      </w:r>
      <w:r w:rsidRPr="0022568F">
        <w:tab/>
      </w:r>
      <w:fldSimple w:instr=" REF  Criteria21  \* MERGEFORMAT ">
        <w:sdt>
          <w:sdtPr>
            <w:alias w:val="Criteria 2.1"/>
            <w:tag w:val="Criteria 2.1"/>
            <w:id w:val="27053680"/>
            <w:lock w:val="sdtLocked"/>
            <w:placeholder>
              <w:docPart w:val="F5F591C78FB942B9A187890D245BF7C2"/>
            </w:placeholder>
          </w:sdtPr>
          <w:sdtContent>
            <w:r w:rsidR="002A0DE3" w:rsidRPr="002A0DE3">
              <w:rPr>
                <w:rFonts w:cs="Arial"/>
                <w:szCs w:val="22"/>
              </w:rPr>
              <w:t>Operate and clean beer reticulation systems in accordance with manufacturer’s instructions</w:t>
            </w:r>
          </w:sdtContent>
        </w:sdt>
      </w:fldSimple>
    </w:p>
    <w:p w:rsidR="008A7C19" w:rsidRPr="0022568F" w:rsidRDefault="00AF6B6A" w:rsidP="008A7C19">
      <w:pPr>
        <w:pStyle w:val="Heading3"/>
      </w:pPr>
      <w:r w:rsidRPr="0022568F">
        <w:t>Introduction</w:t>
      </w:r>
    </w:p>
    <w:p w:rsidR="00E64898" w:rsidRPr="0022568F" w:rsidRDefault="00951FA1" w:rsidP="00AF6B6A">
      <w:pPr>
        <w:pStyle w:val="BodyCopy"/>
        <w:rPr>
          <w:noProof w:val="0"/>
        </w:rPr>
      </w:pPr>
      <w:r w:rsidRPr="0022568F">
        <w:rPr>
          <w:lang w:eastAsia="en-AU"/>
        </w:rPr>
        <w:drawing>
          <wp:anchor distT="0" distB="0" distL="114300" distR="114300" simplePos="0" relativeHeight="251761664" behindDoc="0" locked="0" layoutInCell="1" allowOverlap="1">
            <wp:simplePos x="0" y="0"/>
            <wp:positionH relativeFrom="column">
              <wp:posOffset>4274820</wp:posOffset>
            </wp:positionH>
            <wp:positionV relativeFrom="paragraph">
              <wp:posOffset>5715</wp:posOffset>
            </wp:positionV>
            <wp:extent cx="1384935" cy="2075180"/>
            <wp:effectExtent l="19050" t="0" r="5715" b="0"/>
            <wp:wrapSquare wrapText="bothSides"/>
            <wp:docPr id="51" name="Picture 50" descr="MP9004438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861[1].JPG"/>
                    <pic:cNvPicPr/>
                  </pic:nvPicPr>
                  <pic:blipFill>
                    <a:blip r:embed="rId56" cstate="print"/>
                    <a:stretch>
                      <a:fillRect/>
                    </a:stretch>
                  </pic:blipFill>
                  <pic:spPr>
                    <a:xfrm>
                      <a:off x="0" y="0"/>
                      <a:ext cx="1384935" cy="2075180"/>
                    </a:xfrm>
                    <a:prstGeom prst="rect">
                      <a:avLst/>
                    </a:prstGeom>
                  </pic:spPr>
                </pic:pic>
              </a:graphicData>
            </a:graphic>
          </wp:anchor>
        </w:drawing>
      </w:r>
      <w:r w:rsidR="00E64898" w:rsidRPr="0022568F">
        <w:rPr>
          <w:noProof w:val="0"/>
        </w:rPr>
        <w:t>In the last section we focused on the different ways to operate and maintain a variety of bulk beverage dispensing units, with a focus on spirits, wine and soft drink systems.</w:t>
      </w:r>
    </w:p>
    <w:p w:rsidR="00E64898" w:rsidRPr="0022568F" w:rsidRDefault="00E64898" w:rsidP="00AF6B6A">
      <w:pPr>
        <w:pStyle w:val="BodyCopy"/>
        <w:rPr>
          <w:noProof w:val="0"/>
        </w:rPr>
      </w:pPr>
      <w:r w:rsidRPr="0022568F">
        <w:rPr>
          <w:noProof w:val="0"/>
        </w:rPr>
        <w:t xml:space="preserve">This section will focus on beer dispensing systems. </w:t>
      </w:r>
    </w:p>
    <w:p w:rsidR="00050226" w:rsidRPr="0022568F" w:rsidRDefault="00DE4A6F" w:rsidP="00AF6B6A">
      <w:pPr>
        <w:pStyle w:val="BodyCopy"/>
        <w:rPr>
          <w:noProof w:val="0"/>
        </w:rPr>
      </w:pPr>
      <w:r w:rsidRPr="0022568F">
        <w:rPr>
          <w:noProof w:val="0"/>
        </w:rPr>
        <w:t xml:space="preserve">Beer dispensing systems, especially </w:t>
      </w:r>
      <w:r w:rsidR="0022568F" w:rsidRPr="0022568F">
        <w:rPr>
          <w:noProof w:val="0"/>
        </w:rPr>
        <w:t>draft</w:t>
      </w:r>
      <w:r w:rsidRPr="0022568F">
        <w:rPr>
          <w:noProof w:val="0"/>
        </w:rPr>
        <w:t xml:space="preserve"> taps are so commonly found in all </w:t>
      </w:r>
      <w:r w:rsidR="00D046D4" w:rsidRPr="0022568F">
        <w:rPr>
          <w:noProof w:val="0"/>
        </w:rPr>
        <w:t>establishments that</w:t>
      </w:r>
      <w:r w:rsidR="00050226" w:rsidRPr="0022568F">
        <w:rPr>
          <w:noProof w:val="0"/>
        </w:rPr>
        <w:t xml:space="preserve"> we assume it must</w:t>
      </w:r>
      <w:r w:rsidRPr="0022568F">
        <w:rPr>
          <w:noProof w:val="0"/>
        </w:rPr>
        <w:t xml:space="preserve"> </w:t>
      </w:r>
      <w:r w:rsidR="00050226" w:rsidRPr="0022568F">
        <w:rPr>
          <w:noProof w:val="0"/>
        </w:rPr>
        <w:t>be relatively simple to keep and serve beer this way.</w:t>
      </w:r>
    </w:p>
    <w:p w:rsidR="00050226" w:rsidRPr="0022568F" w:rsidRDefault="00DE4A6F" w:rsidP="00AF6B6A">
      <w:pPr>
        <w:pStyle w:val="BodyCopy"/>
        <w:rPr>
          <w:rFonts w:cs="Avenir-Light"/>
          <w:noProof w:val="0"/>
        </w:rPr>
      </w:pPr>
      <w:r w:rsidRPr="0022568F">
        <w:rPr>
          <w:noProof w:val="0"/>
        </w:rPr>
        <w:t>But behind the simple fl</w:t>
      </w:r>
      <w:r w:rsidR="00050226" w:rsidRPr="0022568F">
        <w:rPr>
          <w:noProof w:val="0"/>
        </w:rPr>
        <w:t>ick of a handle that sends beer</w:t>
      </w:r>
      <w:r w:rsidRPr="0022568F">
        <w:rPr>
          <w:noProof w:val="0"/>
        </w:rPr>
        <w:t xml:space="preserve"> </w:t>
      </w:r>
      <w:r w:rsidR="00050226" w:rsidRPr="0022568F">
        <w:rPr>
          <w:noProof w:val="0"/>
        </w:rPr>
        <w:t>streaming into our glass at the bar you’</w:t>
      </w:r>
      <w:r w:rsidRPr="0022568F">
        <w:rPr>
          <w:noProof w:val="0"/>
        </w:rPr>
        <w:t>ll fi</w:t>
      </w:r>
      <w:r w:rsidR="00050226" w:rsidRPr="0022568F">
        <w:rPr>
          <w:noProof w:val="0"/>
        </w:rPr>
        <w:t>nd systems</w:t>
      </w:r>
      <w:r w:rsidRPr="0022568F">
        <w:rPr>
          <w:noProof w:val="0"/>
        </w:rPr>
        <w:t xml:space="preserve"> </w:t>
      </w:r>
      <w:r w:rsidR="00050226" w:rsidRPr="0022568F">
        <w:rPr>
          <w:noProof w:val="0"/>
        </w:rPr>
        <w:t>that require precise design, exact operating conditions</w:t>
      </w:r>
      <w:r w:rsidRPr="0022568F">
        <w:rPr>
          <w:noProof w:val="0"/>
        </w:rPr>
        <w:t xml:space="preserve"> </w:t>
      </w:r>
      <w:r w:rsidR="00050226" w:rsidRPr="0022568F">
        <w:rPr>
          <w:noProof w:val="0"/>
        </w:rPr>
        <w:t>and careful, regular maintenance to ensure the</w:t>
      </w:r>
      <w:r w:rsidRPr="0022568F">
        <w:rPr>
          <w:noProof w:val="0"/>
        </w:rPr>
        <w:t xml:space="preserve"> proper fl</w:t>
      </w:r>
      <w:r w:rsidR="00050226" w:rsidRPr="0022568F">
        <w:rPr>
          <w:noProof w:val="0"/>
        </w:rPr>
        <w:t>ow of high-quality beer</w:t>
      </w:r>
      <w:r w:rsidR="00050226" w:rsidRPr="0022568F">
        <w:rPr>
          <w:rFonts w:cs="Avenir-Light"/>
          <w:noProof w:val="0"/>
        </w:rPr>
        <w:t>.</w:t>
      </w:r>
    </w:p>
    <w:p w:rsidR="00DE4A6F" w:rsidRPr="0022568F" w:rsidRDefault="00DE4A6F" w:rsidP="00DE4A6F">
      <w:pPr>
        <w:autoSpaceDE w:val="0"/>
        <w:autoSpaceDN w:val="0"/>
        <w:adjustRightInd w:val="0"/>
        <w:spacing w:before="240" w:after="240" w:line="240" w:lineRule="auto"/>
        <w:rPr>
          <w:rFonts w:ascii="Helvetica" w:hAnsi="Helvetica" w:cs="Avenir-Light"/>
          <w:b/>
          <w:color w:val="0000FF"/>
          <w:sz w:val="28"/>
          <w:szCs w:val="28"/>
        </w:rPr>
      </w:pPr>
      <w:r w:rsidRPr="0022568F">
        <w:rPr>
          <w:rFonts w:ascii="Helvetica" w:hAnsi="Helvetica" w:cs="Avenir-Light"/>
          <w:b/>
          <w:color w:val="0000FF"/>
          <w:sz w:val="28"/>
          <w:szCs w:val="28"/>
        </w:rPr>
        <w:t>Main components of a beer dispensing system</w:t>
      </w:r>
    </w:p>
    <w:p w:rsidR="00DE4A6F" w:rsidRPr="0022568F" w:rsidRDefault="00DE4A6F" w:rsidP="00AF6B6A">
      <w:pPr>
        <w:pStyle w:val="BodyCopy"/>
        <w:rPr>
          <w:noProof w:val="0"/>
        </w:rPr>
      </w:pPr>
      <w:r w:rsidRPr="0022568F">
        <w:rPr>
          <w:noProof w:val="0"/>
        </w:rPr>
        <w:t>Three main components of a beer dispensing system are:</w:t>
      </w:r>
    </w:p>
    <w:p w:rsidR="00DE4A6F" w:rsidRPr="0022568F" w:rsidRDefault="00DE4A6F" w:rsidP="00D046D4">
      <w:pPr>
        <w:pStyle w:val="Bullet1"/>
      </w:pPr>
      <w:r w:rsidRPr="0022568F">
        <w:t>Gas</w:t>
      </w:r>
    </w:p>
    <w:p w:rsidR="00DE4A6F" w:rsidRPr="0022568F" w:rsidRDefault="00DE4A6F" w:rsidP="00D046D4">
      <w:pPr>
        <w:pStyle w:val="Bullet1"/>
      </w:pPr>
      <w:r w:rsidRPr="0022568F">
        <w:t>Beer</w:t>
      </w:r>
    </w:p>
    <w:p w:rsidR="00DE4A6F" w:rsidRPr="0022568F" w:rsidRDefault="00DE4A6F" w:rsidP="00AF6B6A">
      <w:pPr>
        <w:pStyle w:val="Bullet1"/>
        <w:spacing w:after="240"/>
      </w:pPr>
      <w:r w:rsidRPr="0022568F">
        <w:t>Cooling</w:t>
      </w:r>
      <w:r w:rsidR="00D046D4" w:rsidRPr="0022568F">
        <w:t>.</w:t>
      </w:r>
    </w:p>
    <w:p w:rsidR="00DE4A6F" w:rsidRPr="0022568F" w:rsidRDefault="00DE4A6F" w:rsidP="00AF6B6A">
      <w:pPr>
        <w:pStyle w:val="BodyCopyBold"/>
        <w:rPr>
          <w:noProof w:val="0"/>
        </w:rPr>
      </w:pPr>
      <w:r w:rsidRPr="0022568F">
        <w:rPr>
          <w:noProof w:val="0"/>
        </w:rPr>
        <w:t>Gas</w:t>
      </w:r>
    </w:p>
    <w:p w:rsidR="00DE4A6F" w:rsidRPr="0022568F" w:rsidRDefault="00913A81" w:rsidP="00AF6B6A">
      <w:pPr>
        <w:pStyle w:val="BodyCopy"/>
        <w:rPr>
          <w:noProof w:val="0"/>
        </w:rPr>
      </w:pPr>
      <w:r w:rsidRPr="0022568F">
        <w:rPr>
          <w:noProof w:val="0"/>
        </w:rPr>
        <w:t>Draf</w:t>
      </w:r>
      <w:r w:rsidR="00DE4A6F" w:rsidRPr="0022568F">
        <w:rPr>
          <w:noProof w:val="0"/>
        </w:rPr>
        <w:t xml:space="preserve">t systems </w:t>
      </w:r>
      <w:r w:rsidRPr="0022568F">
        <w:rPr>
          <w:noProof w:val="0"/>
        </w:rPr>
        <w:t xml:space="preserve">either </w:t>
      </w:r>
      <w:r w:rsidR="00DE4A6F" w:rsidRPr="0022568F">
        <w:rPr>
          <w:noProof w:val="0"/>
        </w:rPr>
        <w:t>use CO</w:t>
      </w:r>
      <w:r w:rsidR="00DE4A6F" w:rsidRPr="0022568F">
        <w:rPr>
          <w:noProof w:val="0"/>
          <w:vertAlign w:val="subscript"/>
        </w:rPr>
        <w:t>2</w:t>
      </w:r>
      <w:r w:rsidR="00DE4A6F" w:rsidRPr="0022568F">
        <w:rPr>
          <w:noProof w:val="0"/>
        </w:rPr>
        <w:t xml:space="preserve"> alone or </w:t>
      </w:r>
      <w:r w:rsidRPr="0022568F">
        <w:rPr>
          <w:noProof w:val="0"/>
        </w:rPr>
        <w:t>CO</w:t>
      </w:r>
      <w:r w:rsidRPr="0022568F">
        <w:rPr>
          <w:noProof w:val="0"/>
          <w:vertAlign w:val="subscript"/>
        </w:rPr>
        <w:t xml:space="preserve">2 </w:t>
      </w:r>
      <w:r w:rsidR="00DE4A6F" w:rsidRPr="0022568F">
        <w:rPr>
          <w:noProof w:val="0"/>
        </w:rPr>
        <w:t xml:space="preserve">mixed with nitrogen in varying proportions depending on the requirements of the system and the beers being served. When properly selected and set, dispense gas maintains the correct carbonation in the beer and helps to preserve its </w:t>
      </w:r>
      <w:r w:rsidR="00BE6F3C" w:rsidRPr="0022568F">
        <w:rPr>
          <w:noProof w:val="0"/>
        </w:rPr>
        <w:t>flavour</w:t>
      </w:r>
      <w:r w:rsidR="00DE4A6F" w:rsidRPr="0022568F">
        <w:rPr>
          <w:noProof w:val="0"/>
        </w:rPr>
        <w:t xml:space="preserve">. </w:t>
      </w:r>
    </w:p>
    <w:p w:rsidR="00DE4A6F" w:rsidRPr="0022568F" w:rsidRDefault="00913A81" w:rsidP="00AF6B6A">
      <w:pPr>
        <w:pStyle w:val="BodyCopy"/>
        <w:rPr>
          <w:noProof w:val="0"/>
        </w:rPr>
      </w:pPr>
      <w:r w:rsidRPr="0022568F">
        <w:rPr>
          <w:noProof w:val="0"/>
        </w:rPr>
        <w:t>In most draf</w:t>
      </w:r>
      <w:r w:rsidR="00DE4A6F" w:rsidRPr="0022568F">
        <w:rPr>
          <w:noProof w:val="0"/>
        </w:rPr>
        <w:t>t systems, the dispense gas also propels beer from the keg to the faucet. Because the dispense gas comes into direct contact with the beer, it must meet strict criteria for purity. And because of the damage it does, compressed air should never come in contact with beer.</w:t>
      </w:r>
    </w:p>
    <w:p w:rsidR="00D046D4" w:rsidRPr="0022568F" w:rsidRDefault="00D046D4" w:rsidP="00AF6B6A">
      <w:pPr>
        <w:pStyle w:val="BodyCopy"/>
        <w:rPr>
          <w:rFonts w:cs="Impact"/>
          <w:b/>
          <w:noProof w:val="0"/>
        </w:rPr>
      </w:pPr>
      <w:r w:rsidRPr="0022568F">
        <w:rPr>
          <w:rFonts w:cs="Impact"/>
          <w:b/>
          <w:noProof w:val="0"/>
        </w:rPr>
        <w:br w:type="page"/>
      </w:r>
    </w:p>
    <w:p w:rsidR="00DE4A6F" w:rsidRPr="0022568F" w:rsidRDefault="00DE4A6F" w:rsidP="00AF6B6A">
      <w:pPr>
        <w:pStyle w:val="BodyCopyBold"/>
        <w:rPr>
          <w:noProof w:val="0"/>
        </w:rPr>
      </w:pPr>
      <w:r w:rsidRPr="0022568F">
        <w:rPr>
          <w:noProof w:val="0"/>
        </w:rPr>
        <w:lastRenderedPageBreak/>
        <w:t>Beer</w:t>
      </w:r>
    </w:p>
    <w:p w:rsidR="00684992" w:rsidRPr="0022568F" w:rsidRDefault="00913A81" w:rsidP="00AF6B6A">
      <w:pPr>
        <w:pStyle w:val="BodyCopy"/>
        <w:rPr>
          <w:noProof w:val="0"/>
        </w:rPr>
      </w:pPr>
      <w:r w:rsidRPr="0022568F">
        <w:rPr>
          <w:noProof w:val="0"/>
        </w:rPr>
        <w:t>Most draf</w:t>
      </w:r>
      <w:r w:rsidR="00DE4A6F" w:rsidRPr="0022568F">
        <w:rPr>
          <w:noProof w:val="0"/>
        </w:rPr>
        <w:t>t systems use the gases mentioned above</w:t>
      </w:r>
      <w:r w:rsidR="00684992" w:rsidRPr="0022568F">
        <w:rPr>
          <w:noProof w:val="0"/>
        </w:rPr>
        <w:t xml:space="preserve"> </w:t>
      </w:r>
      <w:r w:rsidR="00DE4A6F" w:rsidRPr="0022568F">
        <w:rPr>
          <w:noProof w:val="0"/>
        </w:rPr>
        <w:t>to drive beer from the keg, through tubing and to the</w:t>
      </w:r>
      <w:r w:rsidR="00684992" w:rsidRPr="0022568F">
        <w:rPr>
          <w:noProof w:val="0"/>
        </w:rPr>
        <w:t xml:space="preserve"> faucet where it will fl</w:t>
      </w:r>
      <w:r w:rsidR="00DE4A6F" w:rsidRPr="0022568F">
        <w:rPr>
          <w:noProof w:val="0"/>
        </w:rPr>
        <w:t>ow into the customer’s glass. During</w:t>
      </w:r>
      <w:r w:rsidR="00684992" w:rsidRPr="0022568F">
        <w:rPr>
          <w:noProof w:val="0"/>
        </w:rPr>
        <w:t xml:space="preserve"> </w:t>
      </w:r>
      <w:r w:rsidR="00DE4A6F" w:rsidRPr="0022568F">
        <w:rPr>
          <w:noProof w:val="0"/>
        </w:rPr>
        <w:t>the journey from keg to glass, we want to protect</w:t>
      </w:r>
      <w:r w:rsidR="00684992" w:rsidRPr="0022568F">
        <w:rPr>
          <w:noProof w:val="0"/>
        </w:rPr>
        <w:t xml:space="preserve"> </w:t>
      </w:r>
      <w:r w:rsidR="00DE4A6F" w:rsidRPr="0022568F">
        <w:rPr>
          <w:noProof w:val="0"/>
        </w:rPr>
        <w:t>the beer from anythi</w:t>
      </w:r>
      <w:r w:rsidR="00684992" w:rsidRPr="0022568F">
        <w:rPr>
          <w:noProof w:val="0"/>
        </w:rPr>
        <w:t xml:space="preserve">ng that would compromise its flavour </w:t>
      </w:r>
      <w:r w:rsidR="00DE4A6F" w:rsidRPr="0022568F">
        <w:rPr>
          <w:noProof w:val="0"/>
        </w:rPr>
        <w:t>or alter the carbonation created by the brewery.</w:t>
      </w:r>
    </w:p>
    <w:p w:rsidR="00DE4A6F" w:rsidRPr="0022568F" w:rsidRDefault="00684992" w:rsidP="00AF6B6A">
      <w:pPr>
        <w:pStyle w:val="BodyCopy"/>
        <w:rPr>
          <w:noProof w:val="0"/>
        </w:rPr>
      </w:pPr>
      <w:r w:rsidRPr="0022568F">
        <w:rPr>
          <w:noProof w:val="0"/>
        </w:rPr>
        <w:t>The beer should fl</w:t>
      </w:r>
      <w:r w:rsidR="00DE4A6F" w:rsidRPr="0022568F">
        <w:rPr>
          <w:noProof w:val="0"/>
        </w:rPr>
        <w:t>ow through proper beer lines and</w:t>
      </w:r>
      <w:r w:rsidRPr="0022568F">
        <w:rPr>
          <w:noProof w:val="0"/>
        </w:rPr>
        <w:t xml:space="preserve"> </w:t>
      </w:r>
      <w:r w:rsidR="00DE4A6F" w:rsidRPr="0022568F">
        <w:rPr>
          <w:noProof w:val="0"/>
        </w:rPr>
        <w:t>avoid any contact with brass parts that would impart a</w:t>
      </w:r>
      <w:r w:rsidRPr="0022568F">
        <w:rPr>
          <w:noProof w:val="0"/>
        </w:rPr>
        <w:t xml:space="preserve"> metallic </w:t>
      </w:r>
      <w:r w:rsidR="00D046D4" w:rsidRPr="0022568F">
        <w:rPr>
          <w:noProof w:val="0"/>
        </w:rPr>
        <w:t>flavour</w:t>
      </w:r>
      <w:r w:rsidR="00DE4A6F" w:rsidRPr="0022568F">
        <w:rPr>
          <w:noProof w:val="0"/>
        </w:rPr>
        <w:t xml:space="preserve">. We also want the beer to </w:t>
      </w:r>
      <w:r w:rsidRPr="0022568F">
        <w:rPr>
          <w:noProof w:val="0"/>
        </w:rPr>
        <w:t>fl</w:t>
      </w:r>
      <w:r w:rsidR="00DE4A6F" w:rsidRPr="0022568F">
        <w:rPr>
          <w:noProof w:val="0"/>
        </w:rPr>
        <w:t>ow at a specific rate and arrive with the ideal carbonation level.</w:t>
      </w:r>
    </w:p>
    <w:p w:rsidR="00DE4A6F" w:rsidRPr="0022568F" w:rsidRDefault="00DE4A6F" w:rsidP="00AF6B6A">
      <w:pPr>
        <w:pStyle w:val="BodyCopy"/>
        <w:rPr>
          <w:noProof w:val="0"/>
        </w:rPr>
      </w:pPr>
      <w:r w:rsidRPr="0022568F">
        <w:rPr>
          <w:noProof w:val="0"/>
        </w:rPr>
        <w:t>The key to getting this all right is balance between</w:t>
      </w:r>
      <w:r w:rsidR="00684992" w:rsidRPr="0022568F">
        <w:rPr>
          <w:noProof w:val="0"/>
        </w:rPr>
        <w:t xml:space="preserve"> </w:t>
      </w:r>
      <w:r w:rsidRPr="0022568F">
        <w:rPr>
          <w:noProof w:val="0"/>
        </w:rPr>
        <w:t>the applied gas pressure and the resistance provided</w:t>
      </w:r>
      <w:r w:rsidR="00684992" w:rsidRPr="0022568F">
        <w:rPr>
          <w:noProof w:val="0"/>
        </w:rPr>
        <w:t xml:space="preserve"> by the tubing and fi</w:t>
      </w:r>
      <w:r w:rsidRPr="0022568F">
        <w:rPr>
          <w:noProof w:val="0"/>
        </w:rPr>
        <w:t>xtures the beer passes through</w:t>
      </w:r>
      <w:r w:rsidR="00684992" w:rsidRPr="0022568F">
        <w:rPr>
          <w:noProof w:val="0"/>
        </w:rPr>
        <w:t xml:space="preserve"> </w:t>
      </w:r>
      <w:r w:rsidRPr="0022568F">
        <w:rPr>
          <w:noProof w:val="0"/>
        </w:rPr>
        <w:t>during its journey to the bar.</w:t>
      </w:r>
    </w:p>
    <w:p w:rsidR="00DE4A6F" w:rsidRPr="0022568F" w:rsidRDefault="00DE4A6F" w:rsidP="00AF6B6A">
      <w:pPr>
        <w:pStyle w:val="BodyCopyBold"/>
        <w:rPr>
          <w:noProof w:val="0"/>
        </w:rPr>
      </w:pPr>
      <w:r w:rsidRPr="0022568F">
        <w:rPr>
          <w:noProof w:val="0"/>
        </w:rPr>
        <w:t>Cooling</w:t>
      </w:r>
    </w:p>
    <w:p w:rsidR="00684992" w:rsidRPr="0022568F" w:rsidRDefault="00DE4A6F" w:rsidP="00AF6B6A">
      <w:pPr>
        <w:pStyle w:val="BodyCopy"/>
        <w:rPr>
          <w:noProof w:val="0"/>
        </w:rPr>
      </w:pPr>
      <w:r w:rsidRPr="0022568F">
        <w:rPr>
          <w:noProof w:val="0"/>
        </w:rPr>
        <w:t>The cooling system should hold beer at a constant</w:t>
      </w:r>
      <w:r w:rsidR="00684992" w:rsidRPr="0022568F">
        <w:rPr>
          <w:noProof w:val="0"/>
        </w:rPr>
        <w:t xml:space="preserve"> </w:t>
      </w:r>
      <w:r w:rsidRPr="0022568F">
        <w:rPr>
          <w:noProof w:val="0"/>
        </w:rPr>
        <w:t>temperature from keg to glass. Any change between</w:t>
      </w:r>
      <w:r w:rsidR="00684992" w:rsidRPr="0022568F">
        <w:rPr>
          <w:noProof w:val="0"/>
        </w:rPr>
        <w:t xml:space="preserve"> </w:t>
      </w:r>
      <w:r w:rsidRPr="0022568F">
        <w:rPr>
          <w:noProof w:val="0"/>
        </w:rPr>
        <w:t>the temperature of the cooler and the temperature of</w:t>
      </w:r>
      <w:r w:rsidR="00684992" w:rsidRPr="0022568F">
        <w:rPr>
          <w:noProof w:val="0"/>
        </w:rPr>
        <w:t xml:space="preserve"> </w:t>
      </w:r>
      <w:r w:rsidRPr="0022568F">
        <w:rPr>
          <w:noProof w:val="0"/>
        </w:rPr>
        <w:t>the beer leaving the faucet leads to dispense problems</w:t>
      </w:r>
      <w:r w:rsidR="00684992" w:rsidRPr="0022568F">
        <w:rPr>
          <w:noProof w:val="0"/>
        </w:rPr>
        <w:t xml:space="preserve"> </w:t>
      </w:r>
      <w:r w:rsidRPr="0022568F">
        <w:rPr>
          <w:noProof w:val="0"/>
        </w:rPr>
        <w:t xml:space="preserve">such as foaming. </w:t>
      </w:r>
    </w:p>
    <w:p w:rsidR="00684992" w:rsidRPr="0022568F" w:rsidRDefault="00DE4A6F" w:rsidP="00AF6B6A">
      <w:pPr>
        <w:pStyle w:val="BodyCopy"/>
        <w:rPr>
          <w:noProof w:val="0"/>
        </w:rPr>
      </w:pPr>
      <w:r w:rsidRPr="0022568F">
        <w:rPr>
          <w:noProof w:val="0"/>
        </w:rPr>
        <w:t>In a simple direct-draw system</w:t>
      </w:r>
      <w:r w:rsidR="00684992" w:rsidRPr="0022568F">
        <w:rPr>
          <w:noProof w:val="0"/>
        </w:rPr>
        <w:t xml:space="preserve"> </w:t>
      </w:r>
      <w:r w:rsidRPr="0022568F">
        <w:rPr>
          <w:noProof w:val="0"/>
        </w:rPr>
        <w:t>a refrigerated cabinet maintains the temperature of</w:t>
      </w:r>
      <w:r w:rsidR="00684992" w:rsidRPr="0022568F">
        <w:rPr>
          <w:noProof w:val="0"/>
        </w:rPr>
        <w:t xml:space="preserve"> </w:t>
      </w:r>
      <w:r w:rsidRPr="0022568F">
        <w:rPr>
          <w:noProof w:val="0"/>
        </w:rPr>
        <w:t>the keg and provides cooling to the beer as it travels</w:t>
      </w:r>
      <w:r w:rsidR="00684992" w:rsidRPr="0022568F">
        <w:rPr>
          <w:noProof w:val="0"/>
        </w:rPr>
        <w:t xml:space="preserve"> </w:t>
      </w:r>
      <w:r w:rsidRPr="0022568F">
        <w:rPr>
          <w:noProof w:val="0"/>
        </w:rPr>
        <w:t xml:space="preserve">the short distance to the faucet. </w:t>
      </w:r>
    </w:p>
    <w:p w:rsidR="00DE4A6F" w:rsidRPr="0022568F" w:rsidRDefault="00DE4A6F" w:rsidP="00AF6B6A">
      <w:pPr>
        <w:pStyle w:val="BodyCopy"/>
        <w:rPr>
          <w:noProof w:val="0"/>
        </w:rPr>
      </w:pPr>
      <w:r w:rsidRPr="0022568F">
        <w:rPr>
          <w:noProof w:val="0"/>
        </w:rPr>
        <w:t>Many long-draw systems</w:t>
      </w:r>
      <w:r w:rsidR="00684992" w:rsidRPr="0022568F">
        <w:rPr>
          <w:noProof w:val="0"/>
        </w:rPr>
        <w:t xml:space="preserve"> </w:t>
      </w:r>
      <w:r w:rsidRPr="0022568F">
        <w:rPr>
          <w:noProof w:val="0"/>
        </w:rPr>
        <w:t>use a walk-in refrigerator to cool the kegs, plus</w:t>
      </w:r>
      <w:r w:rsidR="00684992" w:rsidRPr="0022568F">
        <w:rPr>
          <w:noProof w:val="0"/>
        </w:rPr>
        <w:t xml:space="preserve"> </w:t>
      </w:r>
      <w:r w:rsidRPr="0022568F">
        <w:rPr>
          <w:noProof w:val="0"/>
        </w:rPr>
        <w:t>chilled glycol that circulates in tubes next to the beer</w:t>
      </w:r>
      <w:r w:rsidR="00684992" w:rsidRPr="0022568F">
        <w:rPr>
          <w:noProof w:val="0"/>
        </w:rPr>
        <w:t xml:space="preserve"> </w:t>
      </w:r>
      <w:r w:rsidRPr="0022568F">
        <w:rPr>
          <w:noProof w:val="0"/>
        </w:rPr>
        <w:t>lines all the way to the faucet, to ensure that the beer</w:t>
      </w:r>
      <w:r w:rsidR="00684992" w:rsidRPr="0022568F">
        <w:rPr>
          <w:noProof w:val="0"/>
        </w:rPr>
        <w:t xml:space="preserve"> </w:t>
      </w:r>
      <w:r w:rsidRPr="0022568F">
        <w:rPr>
          <w:noProof w:val="0"/>
        </w:rPr>
        <w:t>stays cold all the way to the glass.</w:t>
      </w:r>
    </w:p>
    <w:p w:rsidR="00DE4A6F" w:rsidRPr="0022568F" w:rsidRDefault="00DE4A6F" w:rsidP="00AF6B6A">
      <w:pPr>
        <w:pStyle w:val="BodyCopy"/>
        <w:rPr>
          <w:noProof w:val="0"/>
        </w:rPr>
      </w:pPr>
      <w:r w:rsidRPr="0022568F">
        <w:rPr>
          <w:noProof w:val="0"/>
        </w:rPr>
        <w:t xml:space="preserve">For each </w:t>
      </w:r>
      <w:r w:rsidR="00684992" w:rsidRPr="0022568F">
        <w:rPr>
          <w:noProof w:val="0"/>
        </w:rPr>
        <w:t>beer</w:t>
      </w:r>
      <w:r w:rsidRPr="0022568F">
        <w:rPr>
          <w:noProof w:val="0"/>
        </w:rPr>
        <w:t xml:space="preserve"> dispense system, suitable equipment</w:t>
      </w:r>
      <w:r w:rsidR="00684992" w:rsidRPr="0022568F">
        <w:rPr>
          <w:noProof w:val="0"/>
        </w:rPr>
        <w:t xml:space="preserve"> </w:t>
      </w:r>
      <w:r w:rsidRPr="0022568F">
        <w:rPr>
          <w:noProof w:val="0"/>
        </w:rPr>
        <w:t>and designs must be chosen for each of these</w:t>
      </w:r>
      <w:r w:rsidR="00684992" w:rsidRPr="0022568F">
        <w:rPr>
          <w:noProof w:val="0"/>
        </w:rPr>
        <w:t xml:space="preserve"> </w:t>
      </w:r>
      <w:r w:rsidRPr="0022568F">
        <w:rPr>
          <w:noProof w:val="0"/>
        </w:rPr>
        <w:t>three components—gas, beer and cooling</w:t>
      </w:r>
      <w:r w:rsidR="0022568F">
        <w:rPr>
          <w:noProof w:val="0"/>
        </w:rPr>
        <w:t>.</w:t>
      </w:r>
    </w:p>
    <w:p w:rsidR="00A759F8" w:rsidRPr="0022568F" w:rsidRDefault="00A759F8" w:rsidP="00A759F8">
      <w:pPr>
        <w:spacing w:before="240" w:after="240" w:line="240" w:lineRule="auto"/>
        <w:rPr>
          <w:rFonts w:ascii="Helvetica" w:hAnsi="Helvetica"/>
          <w:b/>
          <w:color w:val="0000FF"/>
          <w:sz w:val="28"/>
          <w:szCs w:val="28"/>
        </w:rPr>
      </w:pPr>
      <w:r w:rsidRPr="0022568F">
        <w:rPr>
          <w:rFonts w:ascii="Helvetica" w:hAnsi="Helvetica"/>
          <w:b/>
          <w:color w:val="0000FF"/>
          <w:sz w:val="28"/>
          <w:szCs w:val="28"/>
        </w:rPr>
        <w:t>Beer systems equipment</w:t>
      </w:r>
    </w:p>
    <w:p w:rsidR="00A759F8" w:rsidRPr="0022568F" w:rsidRDefault="00A759F8" w:rsidP="00AF6B6A">
      <w:pPr>
        <w:pStyle w:val="BodyCopy"/>
        <w:rPr>
          <w:noProof w:val="0"/>
        </w:rPr>
      </w:pPr>
      <w:r w:rsidRPr="0022568F">
        <w:rPr>
          <w:noProof w:val="0"/>
        </w:rPr>
        <w:t>Beer dispensing systems normally comprise nine key components:</w:t>
      </w:r>
    </w:p>
    <w:p w:rsidR="00A759F8" w:rsidRPr="0022568F" w:rsidRDefault="00A759F8" w:rsidP="00AF6B6A">
      <w:pPr>
        <w:pStyle w:val="Bullet1"/>
      </w:pPr>
      <w:r w:rsidRPr="0022568F">
        <w:t>Refrigeration/Cooling</w:t>
      </w:r>
    </w:p>
    <w:p w:rsidR="00A759F8" w:rsidRPr="0022568F" w:rsidRDefault="00A759F8" w:rsidP="00AF6B6A">
      <w:pPr>
        <w:pStyle w:val="Bullet1"/>
      </w:pPr>
      <w:r w:rsidRPr="0022568F">
        <w:t>Keg</w:t>
      </w:r>
    </w:p>
    <w:p w:rsidR="00A759F8" w:rsidRPr="0022568F" w:rsidRDefault="00A759F8" w:rsidP="00AF6B6A">
      <w:pPr>
        <w:pStyle w:val="Bullet1"/>
      </w:pPr>
      <w:r w:rsidRPr="0022568F">
        <w:t>Coupler</w:t>
      </w:r>
    </w:p>
    <w:p w:rsidR="00A759F8" w:rsidRPr="0022568F" w:rsidRDefault="00A759F8" w:rsidP="00AF6B6A">
      <w:pPr>
        <w:pStyle w:val="Bullet1"/>
      </w:pPr>
      <w:r w:rsidRPr="0022568F">
        <w:t>Beer Line</w:t>
      </w:r>
    </w:p>
    <w:p w:rsidR="00A759F8" w:rsidRPr="0022568F" w:rsidRDefault="00A759F8" w:rsidP="00AF6B6A">
      <w:pPr>
        <w:pStyle w:val="Bullet1"/>
      </w:pPr>
      <w:r w:rsidRPr="0022568F">
        <w:t>Faucet</w:t>
      </w:r>
    </w:p>
    <w:p w:rsidR="00A759F8" w:rsidRPr="0022568F" w:rsidRDefault="00A759F8" w:rsidP="00AF6B6A">
      <w:pPr>
        <w:pStyle w:val="Bullet1"/>
      </w:pPr>
      <w:r w:rsidRPr="0022568F">
        <w:t>Gas Source</w:t>
      </w:r>
    </w:p>
    <w:p w:rsidR="00A759F8" w:rsidRPr="0022568F" w:rsidRDefault="00A759F8" w:rsidP="00AF6B6A">
      <w:pPr>
        <w:pStyle w:val="Bullet1"/>
      </w:pPr>
      <w:r w:rsidRPr="0022568F">
        <w:t>Regulator</w:t>
      </w:r>
    </w:p>
    <w:p w:rsidR="00A759F8" w:rsidRPr="0022568F" w:rsidRDefault="00A759F8" w:rsidP="00AF6B6A">
      <w:pPr>
        <w:pStyle w:val="Bullet1"/>
      </w:pPr>
      <w:r w:rsidRPr="0022568F">
        <w:t>Gas Line</w:t>
      </w:r>
    </w:p>
    <w:p w:rsidR="00A759F8" w:rsidRPr="0022568F" w:rsidRDefault="00A759F8" w:rsidP="00AF6B6A">
      <w:pPr>
        <w:pStyle w:val="Bullet1"/>
      </w:pPr>
      <w:r w:rsidRPr="0022568F">
        <w:t>Tailpieces and Connectors</w:t>
      </w:r>
      <w:r w:rsidR="00D046D4" w:rsidRPr="0022568F">
        <w:t>.</w:t>
      </w:r>
    </w:p>
    <w:p w:rsidR="00D046D4" w:rsidRPr="0022568F" w:rsidRDefault="00D046D4">
      <w:pPr>
        <w:rPr>
          <w:rFonts w:ascii="Helvetica" w:hAnsi="Helvetica" w:cs="Impact"/>
          <w:b/>
        </w:rPr>
      </w:pPr>
      <w:r w:rsidRPr="0022568F">
        <w:rPr>
          <w:rFonts w:ascii="Helvetica" w:hAnsi="Helvetica" w:cs="Impact"/>
          <w:b/>
        </w:rPr>
        <w:br w:type="page"/>
      </w:r>
    </w:p>
    <w:p w:rsidR="00A759F8" w:rsidRPr="0022568F" w:rsidRDefault="00A759F8" w:rsidP="00AF6B6A">
      <w:pPr>
        <w:pStyle w:val="BodyCopyBold"/>
        <w:rPr>
          <w:noProof w:val="0"/>
        </w:rPr>
      </w:pPr>
      <w:r w:rsidRPr="0022568F">
        <w:rPr>
          <w:noProof w:val="0"/>
        </w:rPr>
        <w:lastRenderedPageBreak/>
        <w:t>Refrigeration/Cooling</w:t>
      </w:r>
    </w:p>
    <w:p w:rsidR="00A759F8" w:rsidRPr="0022568F" w:rsidRDefault="00A759F8" w:rsidP="00D046D4">
      <w:pPr>
        <w:pStyle w:val="BodyCopy"/>
        <w:rPr>
          <w:noProof w:val="0"/>
        </w:rPr>
      </w:pPr>
      <w:r w:rsidRPr="0022568F">
        <w:rPr>
          <w:noProof w:val="0"/>
        </w:rPr>
        <w:t>Consistent and controlled beer dispense requires that the beer travelling from keg to glass be maintained at</w:t>
      </w:r>
      <w:r w:rsidR="00D046D4" w:rsidRPr="0022568F">
        <w:rPr>
          <w:noProof w:val="0"/>
        </w:rPr>
        <w:t xml:space="preserve"> a temperature of </w:t>
      </w:r>
      <w:r w:rsidR="00913A81" w:rsidRPr="0022568F">
        <w:rPr>
          <w:noProof w:val="0"/>
        </w:rPr>
        <w:t>1.1° to 3.3°C</w:t>
      </w:r>
      <w:r w:rsidRPr="0022568F">
        <w:rPr>
          <w:noProof w:val="0"/>
        </w:rPr>
        <w:t>. While temporary service may employ ice for cooling, most permanent installations employ refrigeration systems.</w:t>
      </w:r>
    </w:p>
    <w:p w:rsidR="00A759F8" w:rsidRPr="0022568F" w:rsidRDefault="00A759F8" w:rsidP="00210A37">
      <w:pPr>
        <w:autoSpaceDE w:val="0"/>
        <w:autoSpaceDN w:val="0"/>
        <w:adjustRightInd w:val="0"/>
        <w:spacing w:before="80" w:after="120" w:line="240" w:lineRule="auto"/>
        <w:rPr>
          <w:rFonts w:ascii="Helvetica" w:hAnsi="Helvetica" w:cs="Avenir-Light"/>
          <w:u w:val="single"/>
        </w:rPr>
      </w:pPr>
      <w:r w:rsidRPr="0022568F">
        <w:rPr>
          <w:rFonts w:ascii="Helvetica" w:hAnsi="Helvetica" w:cs="Avenir-Light"/>
          <w:u w:val="single"/>
        </w:rPr>
        <w:t>Cold box refrigeration systems</w:t>
      </w:r>
    </w:p>
    <w:p w:rsidR="00A759F8" w:rsidRPr="0022568F" w:rsidRDefault="00A759F8" w:rsidP="00D046D4">
      <w:pPr>
        <w:pStyle w:val="BodyCopy"/>
        <w:rPr>
          <w:noProof w:val="0"/>
        </w:rPr>
      </w:pPr>
      <w:r w:rsidRPr="0022568F">
        <w:rPr>
          <w:noProof w:val="0"/>
        </w:rPr>
        <w:t>Cold box refrigeration systems can provide cooling for a small direct-draw box cooler or a large walk-in.</w:t>
      </w:r>
    </w:p>
    <w:p w:rsidR="00A759F8" w:rsidRPr="0022568F" w:rsidRDefault="00A759F8" w:rsidP="00D046D4">
      <w:pPr>
        <w:pStyle w:val="BodyCopy"/>
        <w:rPr>
          <w:noProof w:val="0"/>
        </w:rPr>
      </w:pPr>
      <w:r w:rsidRPr="0022568F">
        <w:rPr>
          <w:noProof w:val="0"/>
        </w:rPr>
        <w:t>The refrigeration itself can either be self-contained with the compressor and condenser mounted on the</w:t>
      </w:r>
      <w:r w:rsidR="00210A37" w:rsidRPr="0022568F">
        <w:rPr>
          <w:noProof w:val="0"/>
        </w:rPr>
        <w:t xml:space="preserve"> </w:t>
      </w:r>
      <w:r w:rsidRPr="0022568F">
        <w:rPr>
          <w:noProof w:val="0"/>
        </w:rPr>
        <w:t>unit or with a remotely mounted compressor and condenser.</w:t>
      </w:r>
    </w:p>
    <w:p w:rsidR="00A759F8" w:rsidRPr="0022568F" w:rsidRDefault="00A759F8" w:rsidP="00D046D4">
      <w:pPr>
        <w:pStyle w:val="BodyCopy"/>
        <w:rPr>
          <w:noProof w:val="0"/>
        </w:rPr>
      </w:pPr>
      <w:r w:rsidRPr="0022568F">
        <w:rPr>
          <w:noProof w:val="0"/>
        </w:rPr>
        <w:t>Remotely mounting the compressor can benefit t the installation by removing the source of heat from inside a room or building; however, this requires additional refrigerant piping and possibly higher cost.</w:t>
      </w:r>
    </w:p>
    <w:p w:rsidR="00A759F8" w:rsidRPr="0022568F" w:rsidRDefault="00E1426D" w:rsidP="00210A37">
      <w:pPr>
        <w:autoSpaceDE w:val="0"/>
        <w:autoSpaceDN w:val="0"/>
        <w:adjustRightInd w:val="0"/>
        <w:spacing w:before="80" w:after="120" w:line="240" w:lineRule="auto"/>
        <w:rPr>
          <w:rFonts w:ascii="Helvetica" w:hAnsi="Helvetica" w:cs="Avenir-Light"/>
          <w:u w:val="single"/>
        </w:rPr>
      </w:pPr>
      <w:r w:rsidRPr="0022568F">
        <w:rPr>
          <w:rFonts w:ascii="Helvetica" w:hAnsi="Helvetica" w:cs="Avenir-Light"/>
          <w:noProof/>
          <w:u w:val="single"/>
        </w:rPr>
        <w:drawing>
          <wp:anchor distT="0" distB="0" distL="114300" distR="114300" simplePos="0" relativeHeight="251801600" behindDoc="0" locked="0" layoutInCell="1" allowOverlap="1">
            <wp:simplePos x="0" y="0"/>
            <wp:positionH relativeFrom="column">
              <wp:posOffset>4468495</wp:posOffset>
            </wp:positionH>
            <wp:positionV relativeFrom="paragraph">
              <wp:posOffset>200025</wp:posOffset>
            </wp:positionV>
            <wp:extent cx="1127125" cy="1537970"/>
            <wp:effectExtent l="19050" t="0" r="0" b="0"/>
            <wp:wrapSquare wrapText="bothSides"/>
            <wp:docPr id="23" name="Picture 22" descr="744190_beerke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4190_beerkegs.jpg"/>
                    <pic:cNvPicPr/>
                  </pic:nvPicPr>
                  <pic:blipFill>
                    <a:blip r:embed="rId57" cstate="print"/>
                    <a:stretch>
                      <a:fillRect/>
                    </a:stretch>
                  </pic:blipFill>
                  <pic:spPr>
                    <a:xfrm>
                      <a:off x="0" y="0"/>
                      <a:ext cx="1127125" cy="1537970"/>
                    </a:xfrm>
                    <a:prstGeom prst="rect">
                      <a:avLst/>
                    </a:prstGeom>
                  </pic:spPr>
                </pic:pic>
              </a:graphicData>
            </a:graphic>
          </wp:anchor>
        </w:drawing>
      </w:r>
      <w:r w:rsidR="00A759F8" w:rsidRPr="0022568F">
        <w:rPr>
          <w:rFonts w:ascii="Helvetica" w:hAnsi="Helvetica" w:cs="Avenir-Light"/>
          <w:u w:val="single"/>
        </w:rPr>
        <w:t>Condenser cooling</w:t>
      </w:r>
    </w:p>
    <w:p w:rsidR="00A759F8" w:rsidRPr="0022568F" w:rsidRDefault="00A759F8" w:rsidP="00D046D4">
      <w:pPr>
        <w:pStyle w:val="BodyCopy"/>
        <w:rPr>
          <w:noProof w:val="0"/>
        </w:rPr>
      </w:pPr>
      <w:r w:rsidRPr="0022568F">
        <w:rPr>
          <w:noProof w:val="0"/>
        </w:rPr>
        <w:t>Condenser cooling can util</w:t>
      </w:r>
      <w:r w:rsidR="00BE6F3C" w:rsidRPr="0022568F">
        <w:rPr>
          <w:noProof w:val="0"/>
        </w:rPr>
        <w:t>is</w:t>
      </w:r>
      <w:r w:rsidRPr="0022568F">
        <w:rPr>
          <w:noProof w:val="0"/>
        </w:rPr>
        <w:t>e either air or water.</w:t>
      </w:r>
    </w:p>
    <w:p w:rsidR="00A759F8" w:rsidRPr="0022568F" w:rsidRDefault="00A759F8" w:rsidP="00210A37">
      <w:pPr>
        <w:autoSpaceDE w:val="0"/>
        <w:autoSpaceDN w:val="0"/>
        <w:adjustRightInd w:val="0"/>
        <w:spacing w:before="80" w:after="120" w:line="240" w:lineRule="auto"/>
        <w:rPr>
          <w:rFonts w:ascii="Helvetica" w:hAnsi="Helvetica" w:cs="Avenir-Light"/>
          <w:b/>
        </w:rPr>
      </w:pPr>
      <w:r w:rsidRPr="0022568F">
        <w:rPr>
          <w:rFonts w:ascii="Helvetica" w:hAnsi="Helvetica" w:cs="Avenir-Light"/>
          <w:b/>
        </w:rPr>
        <w:t>Kegs</w:t>
      </w:r>
    </w:p>
    <w:p w:rsidR="00A759F8" w:rsidRPr="0022568F" w:rsidRDefault="00A759F8" w:rsidP="00E1426D">
      <w:pPr>
        <w:pStyle w:val="BodyCopy"/>
        <w:rPr>
          <w:noProof w:val="0"/>
        </w:rPr>
      </w:pPr>
      <w:r w:rsidRPr="0022568F">
        <w:rPr>
          <w:noProof w:val="0"/>
        </w:rPr>
        <w:t>Kegs enable beer transport and dispense while maintaining its quality and integrity. Their design protects</w:t>
      </w:r>
      <w:r w:rsidR="00210A37" w:rsidRPr="0022568F">
        <w:rPr>
          <w:noProof w:val="0"/>
        </w:rPr>
        <w:t xml:space="preserve"> </w:t>
      </w:r>
      <w:r w:rsidRPr="0022568F">
        <w:rPr>
          <w:noProof w:val="0"/>
        </w:rPr>
        <w:t xml:space="preserve">beer from both air and light while enabling easy and rapid dispense. </w:t>
      </w:r>
    </w:p>
    <w:p w:rsidR="00A759F8" w:rsidRPr="0022568F" w:rsidRDefault="00A759F8" w:rsidP="00E1426D">
      <w:pPr>
        <w:pStyle w:val="BodyCopy"/>
        <w:rPr>
          <w:noProof w:val="0"/>
        </w:rPr>
      </w:pPr>
      <w:r w:rsidRPr="0022568F">
        <w:rPr>
          <w:noProof w:val="0"/>
        </w:rPr>
        <w:t xml:space="preserve">Most brewers use kegs made of stainless steel, but you also see rubber-coated, </w:t>
      </w:r>
      <w:r w:rsidR="00D046D4" w:rsidRPr="0022568F">
        <w:rPr>
          <w:noProof w:val="0"/>
        </w:rPr>
        <w:t>aluminium</w:t>
      </w:r>
      <w:r w:rsidRPr="0022568F">
        <w:rPr>
          <w:noProof w:val="0"/>
        </w:rPr>
        <w:t>, steel and recently plastic kegs in the marketplace.</w:t>
      </w:r>
    </w:p>
    <w:p w:rsidR="00A759F8" w:rsidRPr="0022568F" w:rsidRDefault="00A759F8" w:rsidP="00E1426D">
      <w:pPr>
        <w:pStyle w:val="BodyCopy"/>
        <w:rPr>
          <w:noProof w:val="0"/>
        </w:rPr>
      </w:pPr>
      <w:r w:rsidRPr="0022568F">
        <w:rPr>
          <w:noProof w:val="0"/>
        </w:rPr>
        <w:t>When tapped, the keg’s valve admits gas to the head space where it applies the pressure needed to push beer up through the spear or down tube and out of the keg.</w:t>
      </w:r>
    </w:p>
    <w:p w:rsidR="00210A37" w:rsidRPr="0022568F" w:rsidRDefault="00A759F8" w:rsidP="00E1426D">
      <w:pPr>
        <w:pStyle w:val="BodyCopy"/>
        <w:rPr>
          <w:noProof w:val="0"/>
        </w:rPr>
      </w:pPr>
      <w:r w:rsidRPr="0022568F">
        <w:rPr>
          <w:noProof w:val="0"/>
        </w:rPr>
        <w:t>Older keg designs, although rarely encountered, util</w:t>
      </w:r>
      <w:r w:rsidR="00BE6F3C" w:rsidRPr="0022568F">
        <w:rPr>
          <w:noProof w:val="0"/>
        </w:rPr>
        <w:t>is</w:t>
      </w:r>
      <w:r w:rsidRPr="0022568F">
        <w:rPr>
          <w:noProof w:val="0"/>
        </w:rPr>
        <w:t xml:space="preserve">e different tapping methods not covered here. </w:t>
      </w:r>
    </w:p>
    <w:p w:rsidR="00A759F8" w:rsidRPr="0022568F" w:rsidRDefault="00A759F8" w:rsidP="00E1426D">
      <w:pPr>
        <w:pStyle w:val="BodyCopy"/>
        <w:rPr>
          <w:noProof w:val="0"/>
        </w:rPr>
      </w:pPr>
      <w:r w:rsidRPr="0022568F">
        <w:rPr>
          <w:noProof w:val="0"/>
        </w:rPr>
        <w:t>Keg</w:t>
      </w:r>
      <w:r w:rsidR="00210A37" w:rsidRPr="0022568F">
        <w:rPr>
          <w:noProof w:val="0"/>
        </w:rPr>
        <w:t xml:space="preserve"> </w:t>
      </w:r>
      <w:r w:rsidRPr="0022568F">
        <w:rPr>
          <w:noProof w:val="0"/>
        </w:rPr>
        <w:t>sizes vary from approximately 5 to 15.5 gallons.</w:t>
      </w:r>
      <w:r w:rsidR="00210A37" w:rsidRPr="0022568F">
        <w:rPr>
          <w:noProof w:val="0"/>
        </w:rPr>
        <w:t xml:space="preserve"> (18- 60 litres)</w:t>
      </w:r>
    </w:p>
    <w:p w:rsidR="00210A37" w:rsidRPr="0022568F" w:rsidRDefault="00DC7BF3" w:rsidP="00210A37">
      <w:pPr>
        <w:autoSpaceDE w:val="0"/>
        <w:autoSpaceDN w:val="0"/>
        <w:adjustRightInd w:val="0"/>
        <w:spacing w:before="80" w:after="120" w:line="240" w:lineRule="auto"/>
        <w:rPr>
          <w:rFonts w:ascii="Helvetica" w:hAnsi="Helvetica" w:cs="Impact"/>
          <w:b/>
        </w:rPr>
      </w:pPr>
      <w:r w:rsidRPr="0022568F">
        <w:rPr>
          <w:rFonts w:ascii="Helvetica" w:hAnsi="Helvetica" w:cs="Impact"/>
          <w:b/>
          <w:noProof/>
        </w:rPr>
        <w:drawing>
          <wp:anchor distT="0" distB="0" distL="114300" distR="114300" simplePos="0" relativeHeight="251753472" behindDoc="0" locked="0" layoutInCell="1" allowOverlap="1">
            <wp:simplePos x="0" y="0"/>
            <wp:positionH relativeFrom="column">
              <wp:posOffset>4279900</wp:posOffset>
            </wp:positionH>
            <wp:positionV relativeFrom="paragraph">
              <wp:posOffset>36195</wp:posOffset>
            </wp:positionV>
            <wp:extent cx="1431925" cy="1233170"/>
            <wp:effectExtent l="19050" t="0" r="0" b="0"/>
            <wp:wrapSquare wrapText="bothSides"/>
            <wp:docPr id="42" name="Picture 41" descr="Beer-Coupler-Keg-Coupler-KTBC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r-Coupler-Keg-Coupler-KTBCA01-.jpg"/>
                    <pic:cNvPicPr/>
                  </pic:nvPicPr>
                  <pic:blipFill>
                    <a:blip r:embed="rId58" cstate="print"/>
                    <a:stretch>
                      <a:fillRect/>
                    </a:stretch>
                  </pic:blipFill>
                  <pic:spPr>
                    <a:xfrm>
                      <a:off x="0" y="0"/>
                      <a:ext cx="1431925" cy="1233170"/>
                    </a:xfrm>
                    <a:prstGeom prst="rect">
                      <a:avLst/>
                    </a:prstGeom>
                  </pic:spPr>
                </pic:pic>
              </a:graphicData>
            </a:graphic>
          </wp:anchor>
        </w:drawing>
      </w:r>
      <w:r w:rsidR="00210A37" w:rsidRPr="0022568F">
        <w:rPr>
          <w:rFonts w:ascii="Helvetica" w:hAnsi="Helvetica" w:cs="Impact"/>
          <w:b/>
        </w:rPr>
        <w:t>Coupler</w:t>
      </w:r>
    </w:p>
    <w:p w:rsidR="00210A37" w:rsidRPr="0022568F" w:rsidRDefault="00210A37" w:rsidP="00E1426D">
      <w:pPr>
        <w:pStyle w:val="BodyCopy"/>
        <w:rPr>
          <w:noProof w:val="0"/>
        </w:rPr>
      </w:pPr>
      <w:r w:rsidRPr="0022568F">
        <w:rPr>
          <w:noProof w:val="0"/>
        </w:rPr>
        <w:t xml:space="preserve">Gas flows in and beer flows out of a keg through the coupler. </w:t>
      </w:r>
    </w:p>
    <w:p w:rsidR="00A759F8" w:rsidRPr="0022568F" w:rsidRDefault="00210A37" w:rsidP="00E1426D">
      <w:pPr>
        <w:pStyle w:val="BodyCopy"/>
        <w:rPr>
          <w:noProof w:val="0"/>
        </w:rPr>
      </w:pPr>
      <w:r w:rsidRPr="0022568F">
        <w:rPr>
          <w:noProof w:val="0"/>
        </w:rPr>
        <w:t>When you attach a coupler to a keg to tap it, a probe on the bottom depresses the keg valve (or ball) and allows CO</w:t>
      </w:r>
      <w:r w:rsidRPr="0022568F">
        <w:rPr>
          <w:noProof w:val="0"/>
          <w:vertAlign w:val="subscript"/>
        </w:rPr>
        <w:t>2</w:t>
      </w:r>
      <w:r w:rsidRPr="0022568F">
        <w:rPr>
          <w:noProof w:val="0"/>
        </w:rPr>
        <w:t xml:space="preserve"> to enter the keg and apply pressure to the beer. This forces the beer to travel up the down tube (spear) and drive the beer to the faucet.</w:t>
      </w:r>
    </w:p>
    <w:p w:rsidR="00210A37" w:rsidRPr="0022568F" w:rsidRDefault="00210A37" w:rsidP="00210A37">
      <w:pPr>
        <w:autoSpaceDE w:val="0"/>
        <w:autoSpaceDN w:val="0"/>
        <w:adjustRightInd w:val="0"/>
        <w:spacing w:before="80" w:after="120" w:line="240" w:lineRule="auto"/>
        <w:rPr>
          <w:rFonts w:ascii="Helvetica" w:hAnsi="Helvetica" w:cs="Impact"/>
          <w:b/>
        </w:rPr>
      </w:pPr>
      <w:r w:rsidRPr="0022568F">
        <w:rPr>
          <w:rFonts w:ascii="Helvetica" w:hAnsi="Helvetica" w:cs="Impact"/>
          <w:b/>
        </w:rPr>
        <w:t>Line</w:t>
      </w:r>
    </w:p>
    <w:p w:rsidR="00210A37" w:rsidRPr="0022568F" w:rsidRDefault="00210A37" w:rsidP="00E1426D">
      <w:pPr>
        <w:pStyle w:val="BodyCopy"/>
        <w:rPr>
          <w:noProof w:val="0"/>
        </w:rPr>
      </w:pPr>
      <w:r w:rsidRPr="0022568F">
        <w:rPr>
          <w:noProof w:val="0"/>
        </w:rPr>
        <w:t xml:space="preserve">Between coupler and faucet, beer travels through beer line selected to fit the needs of the specific </w:t>
      </w:r>
      <w:r w:rsidR="0022568F" w:rsidRPr="0022568F">
        <w:rPr>
          <w:noProof w:val="0"/>
        </w:rPr>
        <w:t>draft</w:t>
      </w:r>
      <w:r w:rsidRPr="0022568F">
        <w:rPr>
          <w:noProof w:val="0"/>
        </w:rPr>
        <w:t xml:space="preserve"> application. </w:t>
      </w:r>
    </w:p>
    <w:p w:rsidR="00210A37" w:rsidRPr="0022568F" w:rsidRDefault="00DC7BF3" w:rsidP="00E1426D">
      <w:pPr>
        <w:pStyle w:val="BodyCopy"/>
        <w:rPr>
          <w:noProof w:val="0"/>
        </w:rPr>
      </w:pPr>
      <w:r w:rsidRPr="0022568F">
        <w:rPr>
          <w:lang w:eastAsia="en-AU"/>
        </w:rPr>
        <w:drawing>
          <wp:anchor distT="0" distB="0" distL="114300" distR="114300" simplePos="0" relativeHeight="251754496" behindDoc="0" locked="0" layoutInCell="1" allowOverlap="1">
            <wp:simplePos x="0" y="0"/>
            <wp:positionH relativeFrom="column">
              <wp:posOffset>4593590</wp:posOffset>
            </wp:positionH>
            <wp:positionV relativeFrom="paragraph">
              <wp:posOffset>83820</wp:posOffset>
            </wp:positionV>
            <wp:extent cx="1069340" cy="1073785"/>
            <wp:effectExtent l="19050" t="0" r="0" b="0"/>
            <wp:wrapSquare wrapText="bothSides"/>
            <wp:docPr id="43" name="Picture 28" descr="http://ts1.mm.bing.net/th?id=H.4930937022777008&amp;pid=15.1&amp;H=160&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ts1.mm.bing.net/th?id=H.4930937022777008&amp;pid=15.1&amp;H=160&amp;W=160">
                      <a:hlinkClick r:id="rId59"/>
                    </pic:cNvPr>
                    <pic:cNvPicPr>
                      <a:picLocks noChangeAspect="1" noChangeArrowheads="1"/>
                    </pic:cNvPicPr>
                  </pic:nvPicPr>
                  <pic:blipFill>
                    <a:blip r:embed="rId60" cstate="print"/>
                    <a:srcRect/>
                    <a:stretch>
                      <a:fillRect/>
                    </a:stretch>
                  </pic:blipFill>
                  <pic:spPr bwMode="auto">
                    <a:xfrm>
                      <a:off x="0" y="0"/>
                      <a:ext cx="1069340" cy="1073785"/>
                    </a:xfrm>
                    <a:prstGeom prst="rect">
                      <a:avLst/>
                    </a:prstGeom>
                    <a:noFill/>
                    <a:ln w="9525">
                      <a:noFill/>
                      <a:miter lim="800000"/>
                      <a:headEnd/>
                      <a:tailEnd/>
                    </a:ln>
                  </pic:spPr>
                </pic:pic>
              </a:graphicData>
            </a:graphic>
          </wp:anchor>
        </w:drawing>
      </w:r>
      <w:r w:rsidR="00210A37" w:rsidRPr="0022568F">
        <w:rPr>
          <w:noProof w:val="0"/>
        </w:rPr>
        <w:t>Options range from vinyl to special</w:t>
      </w:r>
      <w:r w:rsidR="00BE6F3C" w:rsidRPr="0022568F">
        <w:rPr>
          <w:noProof w:val="0"/>
        </w:rPr>
        <w:t>is</w:t>
      </w:r>
      <w:r w:rsidR="00210A37" w:rsidRPr="0022568F">
        <w:rPr>
          <w:noProof w:val="0"/>
        </w:rPr>
        <w:t>ed barrier tubing and even stainless steel.</w:t>
      </w:r>
    </w:p>
    <w:p w:rsidR="00E1426D" w:rsidRPr="0022568F" w:rsidRDefault="00210A37" w:rsidP="00E1426D">
      <w:pPr>
        <w:pStyle w:val="BodyCopy"/>
        <w:rPr>
          <w:rFonts w:cs="Impact"/>
          <w:b/>
          <w:noProof w:val="0"/>
        </w:rPr>
      </w:pPr>
      <w:r w:rsidRPr="0022568F">
        <w:rPr>
          <w:noProof w:val="0"/>
        </w:rPr>
        <w:t xml:space="preserve">Most </w:t>
      </w:r>
      <w:r w:rsidR="0022568F" w:rsidRPr="0022568F">
        <w:rPr>
          <w:noProof w:val="0"/>
        </w:rPr>
        <w:t>draft</w:t>
      </w:r>
      <w:r w:rsidRPr="0022568F">
        <w:rPr>
          <w:noProof w:val="0"/>
        </w:rPr>
        <w:t xml:space="preserve"> systems use clear vinyl tubing for all or part of the beer line. In picnic and direct-draw systems, beer often runs most or the entire route from coupler to faucet in vinyl tubing. In long-draw systems, beer commonly passes through two sections of vinyl hose but travels most of the way in special barrier tubing</w:t>
      </w:r>
      <w:r w:rsidR="00E1426D" w:rsidRPr="0022568F">
        <w:rPr>
          <w:noProof w:val="0"/>
        </w:rPr>
        <w:t>.</w:t>
      </w:r>
      <w:r w:rsidR="00E1426D" w:rsidRPr="0022568F">
        <w:rPr>
          <w:rFonts w:cs="Impact"/>
          <w:b/>
          <w:noProof w:val="0"/>
        </w:rPr>
        <w:br w:type="page"/>
      </w:r>
    </w:p>
    <w:p w:rsidR="00210A37" w:rsidRPr="0022568F" w:rsidRDefault="00D046D4" w:rsidP="00DC7BF3">
      <w:pPr>
        <w:autoSpaceDE w:val="0"/>
        <w:autoSpaceDN w:val="0"/>
        <w:adjustRightInd w:val="0"/>
        <w:spacing w:before="80" w:after="120" w:line="240" w:lineRule="auto"/>
        <w:rPr>
          <w:rFonts w:ascii="Helvetica" w:hAnsi="Helvetica" w:cs="Impact"/>
          <w:b/>
        </w:rPr>
      </w:pPr>
      <w:r w:rsidRPr="0022568F">
        <w:rPr>
          <w:rFonts w:ascii="Helvetica" w:hAnsi="Helvetica" w:cs="Impact"/>
          <w:b/>
          <w:noProof/>
        </w:rPr>
        <w:lastRenderedPageBreak/>
        <w:drawing>
          <wp:anchor distT="0" distB="0" distL="114300" distR="114300" simplePos="0" relativeHeight="251755520" behindDoc="0" locked="0" layoutInCell="1" allowOverlap="1">
            <wp:simplePos x="0" y="0"/>
            <wp:positionH relativeFrom="column">
              <wp:posOffset>4909820</wp:posOffset>
            </wp:positionH>
            <wp:positionV relativeFrom="paragraph">
              <wp:posOffset>-16510</wp:posOffset>
            </wp:positionV>
            <wp:extent cx="822325" cy="1117600"/>
            <wp:effectExtent l="19050" t="0" r="0" b="0"/>
            <wp:wrapSquare wrapText="bothSides"/>
            <wp:docPr id="44" name="Picture 43" descr="Beer-Tap-B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r-Tap-B6-1-.jpg"/>
                    <pic:cNvPicPr/>
                  </pic:nvPicPr>
                  <pic:blipFill>
                    <a:blip r:embed="rId61" cstate="print"/>
                    <a:stretch>
                      <a:fillRect/>
                    </a:stretch>
                  </pic:blipFill>
                  <pic:spPr>
                    <a:xfrm>
                      <a:off x="0" y="0"/>
                      <a:ext cx="822325" cy="1117600"/>
                    </a:xfrm>
                    <a:prstGeom prst="rect">
                      <a:avLst/>
                    </a:prstGeom>
                  </pic:spPr>
                </pic:pic>
              </a:graphicData>
            </a:graphic>
          </wp:anchor>
        </w:drawing>
      </w:r>
      <w:r w:rsidR="00210A37" w:rsidRPr="0022568F">
        <w:rPr>
          <w:rFonts w:ascii="Helvetica" w:hAnsi="Helvetica" w:cs="Impact"/>
          <w:b/>
        </w:rPr>
        <w:t>Faucet</w:t>
      </w:r>
    </w:p>
    <w:p w:rsidR="00210A37" w:rsidRPr="0022568F" w:rsidRDefault="00210A37" w:rsidP="00DC7BF3">
      <w:pPr>
        <w:autoSpaceDE w:val="0"/>
        <w:autoSpaceDN w:val="0"/>
        <w:adjustRightInd w:val="0"/>
        <w:spacing w:before="80" w:after="120" w:line="240" w:lineRule="auto"/>
        <w:rPr>
          <w:rFonts w:ascii="Helvetica" w:hAnsi="Helvetica" w:cs="Avenir-Light"/>
        </w:rPr>
      </w:pPr>
      <w:r w:rsidRPr="0022568F">
        <w:rPr>
          <w:rFonts w:ascii="Helvetica" w:hAnsi="Helvetica" w:cs="Avenir-Light"/>
        </w:rPr>
        <w:t xml:space="preserve">Faucets dispense beer to the glass. </w:t>
      </w:r>
      <w:r w:rsidRPr="0022568F">
        <w:rPr>
          <w:rStyle w:val="BodyCopyChar1"/>
          <w:noProof w:val="0"/>
          <w:lang w:val="en-AU"/>
        </w:rPr>
        <w:t>They also hold</w:t>
      </w:r>
      <w:r w:rsidR="00DC7BF3" w:rsidRPr="0022568F">
        <w:rPr>
          <w:rStyle w:val="BodyCopyChar1"/>
          <w:noProof w:val="0"/>
          <w:lang w:val="en-AU"/>
        </w:rPr>
        <w:t xml:space="preserve"> </w:t>
      </w:r>
      <w:r w:rsidRPr="0022568F">
        <w:rPr>
          <w:rStyle w:val="BodyCopyChar1"/>
          <w:noProof w:val="0"/>
          <w:lang w:val="en-AU"/>
        </w:rPr>
        <w:t>the tap marker to identify the type of beer being</w:t>
      </w:r>
      <w:r w:rsidR="00DC7BF3" w:rsidRPr="0022568F">
        <w:rPr>
          <w:rStyle w:val="BodyCopyChar1"/>
          <w:noProof w:val="0"/>
          <w:lang w:val="en-AU"/>
        </w:rPr>
        <w:t xml:space="preserve"> </w:t>
      </w:r>
      <w:r w:rsidRPr="0022568F">
        <w:rPr>
          <w:rStyle w:val="BodyCopyChar1"/>
          <w:noProof w:val="0"/>
          <w:lang w:val="en-AU"/>
        </w:rPr>
        <w:t>dispensed. The</w:t>
      </w:r>
      <w:r w:rsidRPr="0022568F">
        <w:rPr>
          <w:rFonts w:ascii="Helvetica" w:hAnsi="Helvetica" w:cs="Avenir-Light"/>
        </w:rPr>
        <w:t xml:space="preserve"> most common faucets are</w:t>
      </w:r>
      <w:r w:rsidR="00DC7BF3" w:rsidRPr="0022568F">
        <w:rPr>
          <w:rFonts w:ascii="Helvetica" w:hAnsi="Helvetica" w:cs="Avenir-Light"/>
        </w:rPr>
        <w:t xml:space="preserve"> </w:t>
      </w:r>
      <w:r w:rsidRPr="0022568F">
        <w:rPr>
          <w:rFonts w:ascii="Helvetica" w:hAnsi="Helvetica" w:cs="Avenir-Light"/>
        </w:rPr>
        <w:t>generally suitable for dispensing both ales and lagers.</w:t>
      </w:r>
    </w:p>
    <w:p w:rsidR="00DC7BF3" w:rsidRPr="0022568F" w:rsidRDefault="00DC7BF3" w:rsidP="00DC7BF3">
      <w:pPr>
        <w:autoSpaceDE w:val="0"/>
        <w:autoSpaceDN w:val="0"/>
        <w:adjustRightInd w:val="0"/>
        <w:spacing w:before="80" w:after="120" w:line="240" w:lineRule="auto"/>
        <w:rPr>
          <w:rFonts w:ascii="Helvetica" w:hAnsi="Helvetica" w:cs="Impact"/>
          <w:b/>
        </w:rPr>
      </w:pPr>
      <w:r w:rsidRPr="0022568F">
        <w:rPr>
          <w:rFonts w:ascii="Helvetica" w:hAnsi="Helvetica" w:cs="Impact"/>
          <w:b/>
        </w:rPr>
        <w:t>Gas Source</w:t>
      </w:r>
    </w:p>
    <w:p w:rsidR="00DC7BF3" w:rsidRPr="0022568F" w:rsidRDefault="00DC7BF3" w:rsidP="00E1426D">
      <w:pPr>
        <w:pStyle w:val="BodyCopy"/>
        <w:rPr>
          <w:noProof w:val="0"/>
        </w:rPr>
      </w:pPr>
      <w:r w:rsidRPr="0022568F">
        <w:rPr>
          <w:noProof w:val="0"/>
        </w:rPr>
        <w:t>Beer systems depend on gas pressure to push beer from the keg to the faucet. To achieve this, kegs should be pressur</w:t>
      </w:r>
      <w:r w:rsidR="00BE6F3C" w:rsidRPr="0022568F">
        <w:rPr>
          <w:noProof w:val="0"/>
        </w:rPr>
        <w:t>is</w:t>
      </w:r>
      <w:r w:rsidRPr="0022568F">
        <w:rPr>
          <w:noProof w:val="0"/>
        </w:rPr>
        <w:t>ed with carbon dioxide, or a carbon dioxide and nitrogen mix.</w:t>
      </w:r>
    </w:p>
    <w:p w:rsidR="00DC7BF3" w:rsidRPr="0022568F" w:rsidRDefault="00E1426D" w:rsidP="00E1426D">
      <w:pPr>
        <w:pStyle w:val="BodyCopy"/>
        <w:rPr>
          <w:noProof w:val="0"/>
        </w:rPr>
      </w:pPr>
      <w:r w:rsidRPr="0022568F">
        <w:rPr>
          <w:lang w:eastAsia="en-AU"/>
        </w:rPr>
        <w:drawing>
          <wp:anchor distT="0" distB="0" distL="114300" distR="114300" simplePos="0" relativeHeight="251756544" behindDoc="0" locked="0" layoutInCell="1" allowOverlap="1">
            <wp:simplePos x="0" y="0"/>
            <wp:positionH relativeFrom="column">
              <wp:posOffset>33020</wp:posOffset>
            </wp:positionH>
            <wp:positionV relativeFrom="paragraph">
              <wp:posOffset>48260</wp:posOffset>
            </wp:positionV>
            <wp:extent cx="1374140" cy="1362710"/>
            <wp:effectExtent l="19050" t="0" r="0" b="0"/>
            <wp:wrapSquare wrapText="bothSides"/>
            <wp:docPr id="45" name="Picture 44" descr="IMG_9746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746_0.jpg"/>
                    <pic:cNvPicPr/>
                  </pic:nvPicPr>
                  <pic:blipFill>
                    <a:blip r:embed="rId62" cstate="print"/>
                    <a:stretch>
                      <a:fillRect/>
                    </a:stretch>
                  </pic:blipFill>
                  <pic:spPr>
                    <a:xfrm>
                      <a:off x="0" y="0"/>
                      <a:ext cx="1374140" cy="1362710"/>
                    </a:xfrm>
                    <a:prstGeom prst="rect">
                      <a:avLst/>
                    </a:prstGeom>
                  </pic:spPr>
                </pic:pic>
              </a:graphicData>
            </a:graphic>
          </wp:anchor>
        </w:drawing>
      </w:r>
      <w:r w:rsidR="00DC7BF3" w:rsidRPr="0022568F">
        <w:rPr>
          <w:noProof w:val="0"/>
        </w:rPr>
        <w:t xml:space="preserve">Gas selection and purity affect the freshness and quality of the beer served through the </w:t>
      </w:r>
      <w:r w:rsidR="0022568F" w:rsidRPr="0022568F">
        <w:rPr>
          <w:noProof w:val="0"/>
        </w:rPr>
        <w:t>draft</w:t>
      </w:r>
      <w:r w:rsidR="00DC7BF3" w:rsidRPr="0022568F">
        <w:rPr>
          <w:noProof w:val="0"/>
        </w:rPr>
        <w:t xml:space="preserve"> system.</w:t>
      </w:r>
    </w:p>
    <w:p w:rsidR="00DC7BF3" w:rsidRPr="0022568F" w:rsidRDefault="00DC7BF3" w:rsidP="00E1426D">
      <w:pPr>
        <w:pStyle w:val="BodyCopy"/>
        <w:rPr>
          <w:noProof w:val="0"/>
        </w:rPr>
      </w:pPr>
      <w:r w:rsidRPr="0022568F">
        <w:rPr>
          <w:noProof w:val="0"/>
        </w:rPr>
        <w:t>Remember: The gas you use fills the keg as the beer drains. Thus, off-</w:t>
      </w:r>
      <w:r w:rsidR="00D046D4" w:rsidRPr="0022568F">
        <w:rPr>
          <w:noProof w:val="0"/>
        </w:rPr>
        <w:t>flavours</w:t>
      </w:r>
      <w:r w:rsidRPr="0022568F">
        <w:rPr>
          <w:noProof w:val="0"/>
        </w:rPr>
        <w:t xml:space="preserve"> or impurities in the gas quickly migrate to the beer to spoil its freshness and </w:t>
      </w:r>
      <w:r w:rsidR="00D046D4" w:rsidRPr="0022568F">
        <w:rPr>
          <w:noProof w:val="0"/>
        </w:rPr>
        <w:t>flavour</w:t>
      </w:r>
      <w:r w:rsidRPr="0022568F">
        <w:rPr>
          <w:noProof w:val="0"/>
        </w:rPr>
        <w:t xml:space="preserve">. </w:t>
      </w:r>
    </w:p>
    <w:p w:rsidR="00DC7BF3" w:rsidRPr="0022568F" w:rsidRDefault="00DC7BF3" w:rsidP="00E1426D">
      <w:pPr>
        <w:pStyle w:val="BodyCopy"/>
        <w:rPr>
          <w:noProof w:val="0"/>
        </w:rPr>
      </w:pPr>
      <w:r w:rsidRPr="0022568F">
        <w:rPr>
          <w:noProof w:val="0"/>
        </w:rPr>
        <w:t>Compressed air should never be used to pressur</w:t>
      </w:r>
      <w:r w:rsidR="00BE6F3C" w:rsidRPr="0022568F">
        <w:rPr>
          <w:noProof w:val="0"/>
        </w:rPr>
        <w:t>is</w:t>
      </w:r>
      <w:r w:rsidRPr="0022568F">
        <w:rPr>
          <w:noProof w:val="0"/>
        </w:rPr>
        <w:t xml:space="preserve">e a keg as the oxygen in the air generates stale </w:t>
      </w:r>
      <w:r w:rsidR="00D046D4" w:rsidRPr="0022568F">
        <w:rPr>
          <w:noProof w:val="0"/>
        </w:rPr>
        <w:t>flavours</w:t>
      </w:r>
      <w:r w:rsidRPr="0022568F">
        <w:rPr>
          <w:noProof w:val="0"/>
        </w:rPr>
        <w:t xml:space="preserve"> in beer within just a few hours.</w:t>
      </w:r>
    </w:p>
    <w:p w:rsidR="00DC7BF3" w:rsidRPr="0022568F" w:rsidRDefault="00DC7BF3" w:rsidP="00AA24DA">
      <w:pPr>
        <w:autoSpaceDE w:val="0"/>
        <w:autoSpaceDN w:val="0"/>
        <w:adjustRightInd w:val="0"/>
        <w:spacing w:before="80" w:after="120" w:line="240" w:lineRule="auto"/>
        <w:rPr>
          <w:rFonts w:ascii="Helvetica" w:hAnsi="Helvetica" w:cs="Impact"/>
          <w:b/>
        </w:rPr>
      </w:pPr>
      <w:r w:rsidRPr="0022568F">
        <w:rPr>
          <w:rFonts w:ascii="Helvetica" w:hAnsi="Helvetica" w:cs="Impact"/>
          <w:b/>
        </w:rPr>
        <w:t>Gas Line</w:t>
      </w:r>
    </w:p>
    <w:p w:rsidR="00AA24DA" w:rsidRPr="0022568F" w:rsidRDefault="00E1426D" w:rsidP="00E1426D">
      <w:pPr>
        <w:pStyle w:val="BodyCopy"/>
        <w:rPr>
          <w:noProof w:val="0"/>
        </w:rPr>
      </w:pPr>
      <w:r w:rsidRPr="0022568F">
        <w:rPr>
          <w:lang w:eastAsia="en-AU"/>
        </w:rPr>
        <w:drawing>
          <wp:anchor distT="0" distB="0" distL="114300" distR="114300" simplePos="0" relativeHeight="251757568" behindDoc="0" locked="0" layoutInCell="1" allowOverlap="1">
            <wp:simplePos x="0" y="0"/>
            <wp:positionH relativeFrom="column">
              <wp:posOffset>4140835</wp:posOffset>
            </wp:positionH>
            <wp:positionV relativeFrom="paragraph">
              <wp:posOffset>518795</wp:posOffset>
            </wp:positionV>
            <wp:extent cx="1518920" cy="1044575"/>
            <wp:effectExtent l="19050" t="0" r="5080" b="0"/>
            <wp:wrapSquare wrapText="bothSides"/>
            <wp:docPr id="46" name="Picture 31" descr="http://ts4.mm.bing.net/th?id=H.4620230508151163&amp;pid=15.1&amp;H=109&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ts4.mm.bing.net/th?id=H.4620230508151163&amp;pid=15.1&amp;H=109&amp;W=160">
                      <a:hlinkClick r:id="rId63"/>
                    </pic:cNvPr>
                    <pic:cNvPicPr>
                      <a:picLocks noChangeAspect="1" noChangeArrowheads="1"/>
                    </pic:cNvPicPr>
                  </pic:nvPicPr>
                  <pic:blipFill>
                    <a:blip r:embed="rId64" cstate="print">
                      <a:lum contrast="20000"/>
                    </a:blip>
                    <a:srcRect/>
                    <a:stretch>
                      <a:fillRect/>
                    </a:stretch>
                  </pic:blipFill>
                  <pic:spPr bwMode="auto">
                    <a:xfrm>
                      <a:off x="0" y="0"/>
                      <a:ext cx="1518920" cy="1044575"/>
                    </a:xfrm>
                    <a:prstGeom prst="rect">
                      <a:avLst/>
                    </a:prstGeom>
                    <a:noFill/>
                    <a:ln w="9525">
                      <a:noFill/>
                      <a:miter lim="800000"/>
                      <a:headEnd/>
                      <a:tailEnd/>
                    </a:ln>
                  </pic:spPr>
                </pic:pic>
              </a:graphicData>
            </a:graphic>
          </wp:anchor>
        </w:drawing>
      </w:r>
      <w:r w:rsidR="00DC7BF3" w:rsidRPr="0022568F">
        <w:rPr>
          <w:noProof w:val="0"/>
        </w:rPr>
        <w:t>Gas line should be selected to withstand the pressures</w:t>
      </w:r>
      <w:r w:rsidR="00951FA1" w:rsidRPr="0022568F">
        <w:rPr>
          <w:noProof w:val="0"/>
        </w:rPr>
        <w:t xml:space="preserve"> </w:t>
      </w:r>
      <w:r w:rsidR="00DC7BF3" w:rsidRPr="0022568F">
        <w:rPr>
          <w:noProof w:val="0"/>
        </w:rPr>
        <w:t xml:space="preserve">expected in the </w:t>
      </w:r>
      <w:r w:rsidR="0022568F" w:rsidRPr="0022568F">
        <w:rPr>
          <w:noProof w:val="0"/>
        </w:rPr>
        <w:t>draft</w:t>
      </w:r>
      <w:r w:rsidR="00DC7BF3" w:rsidRPr="0022568F">
        <w:rPr>
          <w:noProof w:val="0"/>
        </w:rPr>
        <w:t xml:space="preserve"> system. We saw that</w:t>
      </w:r>
      <w:r w:rsidR="00AA24DA" w:rsidRPr="0022568F">
        <w:rPr>
          <w:b/>
          <w:noProof w:val="0"/>
        </w:rPr>
        <w:t xml:space="preserve"> </w:t>
      </w:r>
      <w:r w:rsidR="00AA24DA" w:rsidRPr="0022568F">
        <w:rPr>
          <w:noProof w:val="0"/>
        </w:rPr>
        <w:t>vinyl tubing often serves as beer line and vinyl of some</w:t>
      </w:r>
      <w:r w:rsidR="00AA24DA" w:rsidRPr="0022568F">
        <w:rPr>
          <w:b/>
          <w:noProof w:val="0"/>
        </w:rPr>
        <w:t xml:space="preserve"> </w:t>
      </w:r>
      <w:r w:rsidR="00AA24DA" w:rsidRPr="0022568F">
        <w:rPr>
          <w:noProof w:val="0"/>
        </w:rPr>
        <w:t xml:space="preserve">type often serves as gas line. </w:t>
      </w:r>
    </w:p>
    <w:p w:rsidR="00AA24DA" w:rsidRPr="0022568F" w:rsidRDefault="00AA24DA" w:rsidP="00E1426D">
      <w:pPr>
        <w:pStyle w:val="BodyCopy"/>
        <w:rPr>
          <w:b/>
          <w:noProof w:val="0"/>
        </w:rPr>
      </w:pPr>
      <w:r w:rsidRPr="0022568F">
        <w:rPr>
          <w:noProof w:val="0"/>
        </w:rPr>
        <w:t>Often vinyl gas line has</w:t>
      </w:r>
      <w:r w:rsidRPr="0022568F">
        <w:rPr>
          <w:b/>
          <w:noProof w:val="0"/>
        </w:rPr>
        <w:t xml:space="preserve"> </w:t>
      </w:r>
      <w:r w:rsidRPr="0022568F">
        <w:rPr>
          <w:noProof w:val="0"/>
        </w:rPr>
        <w:t>greater wall thickness than vinyl beer line. To help</w:t>
      </w:r>
      <w:r w:rsidRPr="0022568F">
        <w:rPr>
          <w:b/>
          <w:noProof w:val="0"/>
        </w:rPr>
        <w:t xml:space="preserve"> </w:t>
      </w:r>
      <w:r w:rsidRPr="0022568F">
        <w:rPr>
          <w:noProof w:val="0"/>
        </w:rPr>
        <w:t>distinguish between gas line and beer line, colo</w:t>
      </w:r>
      <w:r w:rsidR="00D046D4" w:rsidRPr="0022568F">
        <w:rPr>
          <w:noProof w:val="0"/>
        </w:rPr>
        <w:t>u</w:t>
      </w:r>
      <w:r w:rsidRPr="0022568F">
        <w:rPr>
          <w:noProof w:val="0"/>
        </w:rPr>
        <w:t>red</w:t>
      </w:r>
      <w:r w:rsidRPr="0022568F">
        <w:rPr>
          <w:b/>
          <w:noProof w:val="0"/>
        </w:rPr>
        <w:t xml:space="preserve"> </w:t>
      </w:r>
      <w:r w:rsidRPr="0022568F">
        <w:rPr>
          <w:noProof w:val="0"/>
        </w:rPr>
        <w:t>vinyl is used for CO</w:t>
      </w:r>
      <w:r w:rsidRPr="0022568F">
        <w:rPr>
          <w:noProof w:val="0"/>
          <w:vertAlign w:val="subscript"/>
        </w:rPr>
        <w:t>2</w:t>
      </w:r>
      <w:r w:rsidRPr="0022568F">
        <w:rPr>
          <w:noProof w:val="0"/>
        </w:rPr>
        <w:t xml:space="preserve"> supply lines in some systems.</w:t>
      </w:r>
    </w:p>
    <w:p w:rsidR="00DC7BF3" w:rsidRPr="0022568F" w:rsidRDefault="00AA24DA" w:rsidP="00E1426D">
      <w:pPr>
        <w:pStyle w:val="BodyCopy"/>
        <w:rPr>
          <w:noProof w:val="0"/>
        </w:rPr>
      </w:pPr>
      <w:r w:rsidRPr="0022568F">
        <w:rPr>
          <w:noProof w:val="0"/>
        </w:rPr>
        <w:t>But clear vinyl may be used as it aids in troubleshooting by allowing you to see if beer has escaped the coupler and entered the gas line due to a faulty or missing Thomas valve.</w:t>
      </w:r>
    </w:p>
    <w:p w:rsidR="00592A9F" w:rsidRPr="0022568F" w:rsidRDefault="00592A9F" w:rsidP="00C67CA1">
      <w:pPr>
        <w:autoSpaceDE w:val="0"/>
        <w:autoSpaceDN w:val="0"/>
        <w:adjustRightInd w:val="0"/>
        <w:spacing w:before="80" w:after="120" w:line="240" w:lineRule="auto"/>
        <w:rPr>
          <w:rFonts w:ascii="Helvetica" w:hAnsi="Helvetica" w:cs="Impact"/>
          <w:b/>
        </w:rPr>
      </w:pPr>
      <w:r w:rsidRPr="0022568F">
        <w:rPr>
          <w:rFonts w:ascii="Helvetica" w:hAnsi="Helvetica" w:cs="Impact"/>
          <w:b/>
        </w:rPr>
        <w:t>Regulator</w:t>
      </w:r>
    </w:p>
    <w:p w:rsidR="00592A9F" w:rsidRPr="0022568F" w:rsidRDefault="00592A9F" w:rsidP="00C67CA1">
      <w:pPr>
        <w:autoSpaceDE w:val="0"/>
        <w:autoSpaceDN w:val="0"/>
        <w:adjustRightInd w:val="0"/>
        <w:spacing w:before="80" w:after="120" w:line="240" w:lineRule="auto"/>
        <w:rPr>
          <w:rFonts w:ascii="Helvetica" w:hAnsi="Helvetica" w:cs="Avenir-Light"/>
        </w:rPr>
      </w:pPr>
      <w:r w:rsidRPr="0022568F">
        <w:rPr>
          <w:rFonts w:ascii="Helvetica" w:hAnsi="Helvetica" w:cs="Avenir-Light"/>
        </w:rPr>
        <w:t>A regulator adjusts and controls the flow of gas from any source. Each regulator typically has at least one</w:t>
      </w:r>
      <w:r w:rsidR="00D573DA" w:rsidRPr="0022568F">
        <w:rPr>
          <w:rFonts w:ascii="Helvetica" w:hAnsi="Helvetica" w:cs="Avenir-Light"/>
        </w:rPr>
        <w:t xml:space="preserve"> </w:t>
      </w:r>
      <w:r w:rsidRPr="0022568F">
        <w:rPr>
          <w:rFonts w:ascii="Helvetica" w:hAnsi="Helvetica" w:cs="Avenir-Light"/>
        </w:rPr>
        <w:t>and often two pressure gauges that help in setting pressures and monitoring gas levels. Valves and an</w:t>
      </w:r>
      <w:r w:rsidR="00D573DA" w:rsidRPr="0022568F">
        <w:rPr>
          <w:rFonts w:ascii="Helvetica" w:hAnsi="Helvetica" w:cs="Avenir-Light"/>
        </w:rPr>
        <w:t xml:space="preserve"> </w:t>
      </w:r>
      <w:r w:rsidRPr="0022568F">
        <w:rPr>
          <w:rFonts w:ascii="Helvetica" w:hAnsi="Helvetica" w:cs="Avenir-Light"/>
        </w:rPr>
        <w:t>adjustment screw control the actual flow of gas from source to destination.</w:t>
      </w:r>
    </w:p>
    <w:p w:rsidR="00C67CA1" w:rsidRPr="0022568F" w:rsidRDefault="00592A9F" w:rsidP="00C67CA1">
      <w:pPr>
        <w:autoSpaceDE w:val="0"/>
        <w:autoSpaceDN w:val="0"/>
        <w:adjustRightInd w:val="0"/>
        <w:spacing w:before="80" w:after="120" w:line="240" w:lineRule="auto"/>
        <w:rPr>
          <w:rFonts w:ascii="Helvetica" w:hAnsi="Helvetica" w:cs="Avenir-Light"/>
        </w:rPr>
      </w:pPr>
      <w:r w:rsidRPr="0022568F">
        <w:rPr>
          <w:rFonts w:ascii="Helvetica" w:hAnsi="Helvetica" w:cs="Avenir-Light"/>
        </w:rPr>
        <w:t>All gas systems employ a primary regulator attached to the gas source, namely a portable bottle or bulk tank. This regulator typically contains two gauges</w:t>
      </w:r>
      <w:r w:rsidR="00C67CA1" w:rsidRPr="0022568F">
        <w:rPr>
          <w:rFonts w:ascii="Helvetica" w:hAnsi="Helvetica" w:cs="Avenir-Light"/>
        </w:rPr>
        <w:t>:</w:t>
      </w:r>
    </w:p>
    <w:p w:rsidR="00592A9F" w:rsidRPr="0022568F" w:rsidRDefault="00C67CA1" w:rsidP="00D046D4">
      <w:pPr>
        <w:pStyle w:val="Bullet1"/>
      </w:pPr>
      <w:r w:rsidRPr="0022568F">
        <w:rPr>
          <w:noProof/>
          <w:lang w:eastAsia="en-AU"/>
        </w:rPr>
        <w:drawing>
          <wp:anchor distT="0" distB="0" distL="114300" distR="114300" simplePos="0" relativeHeight="251759616" behindDoc="0" locked="0" layoutInCell="1" allowOverlap="1">
            <wp:simplePos x="0" y="0"/>
            <wp:positionH relativeFrom="column">
              <wp:posOffset>4638675</wp:posOffset>
            </wp:positionH>
            <wp:positionV relativeFrom="paragraph">
              <wp:posOffset>52070</wp:posOffset>
            </wp:positionV>
            <wp:extent cx="1209675" cy="1304925"/>
            <wp:effectExtent l="19050" t="0" r="9525" b="0"/>
            <wp:wrapSquare wrapText="bothSides"/>
            <wp:docPr id="49" name="Picture 48" descr="CO2-Beer-Pressure-Regulator-CO2-13J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2-Beer-Pressure-Regulator-CO2-13J03-.jpg"/>
                    <pic:cNvPicPr/>
                  </pic:nvPicPr>
                  <pic:blipFill>
                    <a:blip r:embed="rId65" cstate="print"/>
                    <a:stretch>
                      <a:fillRect/>
                    </a:stretch>
                  </pic:blipFill>
                  <pic:spPr>
                    <a:xfrm>
                      <a:off x="0" y="0"/>
                      <a:ext cx="1209675" cy="1304925"/>
                    </a:xfrm>
                    <a:prstGeom prst="rect">
                      <a:avLst/>
                    </a:prstGeom>
                  </pic:spPr>
                </pic:pic>
              </a:graphicData>
            </a:graphic>
          </wp:anchor>
        </w:drawing>
      </w:r>
      <w:r w:rsidR="00592A9F" w:rsidRPr="0022568F">
        <w:t>One</w:t>
      </w:r>
      <w:r w:rsidRPr="0022568F">
        <w:t xml:space="preserve"> </w:t>
      </w:r>
      <w:r w:rsidR="00592A9F" w:rsidRPr="0022568F">
        <w:t>high-pressure showi</w:t>
      </w:r>
      <w:r w:rsidR="00D046D4" w:rsidRPr="0022568F">
        <w:t>ng the tank or supply pressure</w:t>
      </w:r>
    </w:p>
    <w:p w:rsidR="00592A9F" w:rsidRPr="0022568F" w:rsidRDefault="00D046D4" w:rsidP="00D046D4">
      <w:pPr>
        <w:pStyle w:val="Bullet1"/>
      </w:pPr>
      <w:r w:rsidRPr="0022568F">
        <w:t>A</w:t>
      </w:r>
      <w:r w:rsidR="00C67CA1" w:rsidRPr="0022568F">
        <w:t xml:space="preserve"> second low </w:t>
      </w:r>
      <w:r w:rsidR="00592A9F" w:rsidRPr="0022568F">
        <w:t>or regulated pressure gauge showing</w:t>
      </w:r>
      <w:r w:rsidR="00C67CA1" w:rsidRPr="0022568F">
        <w:t xml:space="preserve"> </w:t>
      </w:r>
      <w:r w:rsidR="00592A9F" w:rsidRPr="0022568F">
        <w:t>what is being delivered to the keg.</w:t>
      </w:r>
    </w:p>
    <w:p w:rsidR="00592A9F" w:rsidRPr="0022568F" w:rsidRDefault="00592A9F" w:rsidP="00D046D4">
      <w:pPr>
        <w:pStyle w:val="BodyCopy"/>
        <w:rPr>
          <w:noProof w:val="0"/>
        </w:rPr>
      </w:pPr>
      <w:r w:rsidRPr="0022568F">
        <w:rPr>
          <w:noProof w:val="0"/>
        </w:rPr>
        <w:t>Regulators are attached to the gas bottle with either</w:t>
      </w:r>
      <w:r w:rsidR="00D573DA" w:rsidRPr="0022568F">
        <w:rPr>
          <w:noProof w:val="0"/>
        </w:rPr>
        <w:t xml:space="preserve"> </w:t>
      </w:r>
      <w:r w:rsidRPr="0022568F">
        <w:rPr>
          <w:noProof w:val="0"/>
        </w:rPr>
        <w:t>an integrated “O” ring seal in the face of the regulator</w:t>
      </w:r>
      <w:r w:rsidR="00D573DA" w:rsidRPr="0022568F">
        <w:rPr>
          <w:noProof w:val="0"/>
        </w:rPr>
        <w:t xml:space="preserve"> </w:t>
      </w:r>
      <w:r w:rsidR="00C67CA1" w:rsidRPr="0022568F">
        <w:rPr>
          <w:noProof w:val="0"/>
        </w:rPr>
        <w:t>fitting, or a fiber or Tefl</w:t>
      </w:r>
      <w:r w:rsidR="00D573DA" w:rsidRPr="0022568F">
        <w:rPr>
          <w:noProof w:val="0"/>
        </w:rPr>
        <w:t>on fl</w:t>
      </w:r>
      <w:r w:rsidRPr="0022568F">
        <w:rPr>
          <w:noProof w:val="0"/>
        </w:rPr>
        <w:t>at washer. These parts</w:t>
      </w:r>
      <w:r w:rsidR="00D573DA" w:rsidRPr="0022568F">
        <w:rPr>
          <w:noProof w:val="0"/>
        </w:rPr>
        <w:t xml:space="preserve"> </w:t>
      </w:r>
      <w:r w:rsidRPr="0022568F">
        <w:rPr>
          <w:noProof w:val="0"/>
        </w:rPr>
        <w:t>need to be replaced occasionally to prevent leaks and</w:t>
      </w:r>
      <w:r w:rsidR="00D573DA" w:rsidRPr="0022568F">
        <w:rPr>
          <w:noProof w:val="0"/>
        </w:rPr>
        <w:t xml:space="preserve"> </w:t>
      </w:r>
      <w:r w:rsidRPr="0022568F">
        <w:rPr>
          <w:noProof w:val="0"/>
        </w:rPr>
        <w:t>should be inspected every time the bottle is changed.</w:t>
      </w:r>
    </w:p>
    <w:p w:rsidR="00E1426D" w:rsidRPr="0022568F" w:rsidRDefault="00592A9F" w:rsidP="00D046D4">
      <w:pPr>
        <w:pStyle w:val="BodyCopy"/>
        <w:rPr>
          <w:noProof w:val="0"/>
        </w:rPr>
      </w:pPr>
      <w:r w:rsidRPr="0022568F">
        <w:rPr>
          <w:noProof w:val="0"/>
        </w:rPr>
        <w:t>Many regulators are also equipped with one or more</w:t>
      </w:r>
      <w:r w:rsidR="00D573DA" w:rsidRPr="0022568F">
        <w:rPr>
          <w:noProof w:val="0"/>
        </w:rPr>
        <w:t xml:space="preserve"> </w:t>
      </w:r>
      <w:r w:rsidRPr="0022568F">
        <w:rPr>
          <w:noProof w:val="0"/>
        </w:rPr>
        <w:t>shut-off valves located on the low-pressure outlet, allowing</w:t>
      </w:r>
      <w:r w:rsidR="00D573DA" w:rsidRPr="0022568F">
        <w:rPr>
          <w:noProof w:val="0"/>
        </w:rPr>
        <w:t xml:space="preserve"> </w:t>
      </w:r>
      <w:r w:rsidRPr="0022568F">
        <w:rPr>
          <w:noProof w:val="0"/>
        </w:rPr>
        <w:t>the CO</w:t>
      </w:r>
      <w:r w:rsidRPr="0022568F">
        <w:rPr>
          <w:noProof w:val="0"/>
          <w:vertAlign w:val="subscript"/>
        </w:rPr>
        <w:t>2</w:t>
      </w:r>
      <w:r w:rsidRPr="0022568F">
        <w:rPr>
          <w:noProof w:val="0"/>
        </w:rPr>
        <w:t xml:space="preserve"> to be shut off without changing the</w:t>
      </w:r>
      <w:r w:rsidR="00C67CA1" w:rsidRPr="0022568F">
        <w:rPr>
          <w:noProof w:val="0"/>
        </w:rPr>
        <w:t xml:space="preserve"> </w:t>
      </w:r>
      <w:r w:rsidRPr="0022568F">
        <w:rPr>
          <w:noProof w:val="0"/>
        </w:rPr>
        <w:t>set-screw or shutting off the main tank valve.</w:t>
      </w:r>
    </w:p>
    <w:p w:rsidR="00E1426D" w:rsidRPr="0022568F" w:rsidRDefault="00E1426D">
      <w:pPr>
        <w:rPr>
          <w:rFonts w:ascii="Helvetica" w:eastAsia="Calibri" w:hAnsi="Helvetica" w:cs="Calibri"/>
          <w:szCs w:val="16"/>
          <w:lang w:eastAsia="ar-SA"/>
        </w:rPr>
      </w:pPr>
      <w:r w:rsidRPr="0022568F">
        <w:br w:type="page"/>
      </w:r>
    </w:p>
    <w:p w:rsidR="00592A9F" w:rsidRPr="0022568F" w:rsidRDefault="00E1426D" w:rsidP="00E1426D">
      <w:pPr>
        <w:pStyle w:val="BodyCopyBold"/>
        <w:rPr>
          <w:noProof w:val="0"/>
        </w:rPr>
      </w:pPr>
      <w:r w:rsidRPr="0022568F">
        <w:rPr>
          <w:lang w:eastAsia="en-AU"/>
        </w:rPr>
        <w:lastRenderedPageBreak/>
        <w:drawing>
          <wp:anchor distT="0" distB="0" distL="114300" distR="114300" simplePos="0" relativeHeight="251760640" behindDoc="0" locked="0" layoutInCell="1" allowOverlap="1">
            <wp:simplePos x="0" y="0"/>
            <wp:positionH relativeFrom="column">
              <wp:posOffset>4574540</wp:posOffset>
            </wp:positionH>
            <wp:positionV relativeFrom="paragraph">
              <wp:posOffset>259715</wp:posOffset>
            </wp:positionV>
            <wp:extent cx="1137285" cy="1146175"/>
            <wp:effectExtent l="19050" t="0" r="5715" b="0"/>
            <wp:wrapSquare wrapText="bothSides"/>
            <wp:docPr id="50" name="Picture 49" descr="!BW(9PUg!Wk~$(KGrHgoOKioEjlLmeN7IBK(Jp4HnK!~~_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9PUg!Wk~$(KGrHgoOKioEjlLmeN7IBK(Jp4HnK!~~_35.jpg"/>
                    <pic:cNvPicPr/>
                  </pic:nvPicPr>
                  <pic:blipFill>
                    <a:blip r:embed="rId66" cstate="print"/>
                    <a:stretch>
                      <a:fillRect/>
                    </a:stretch>
                  </pic:blipFill>
                  <pic:spPr>
                    <a:xfrm>
                      <a:off x="0" y="0"/>
                      <a:ext cx="1137285" cy="1146175"/>
                    </a:xfrm>
                    <a:prstGeom prst="rect">
                      <a:avLst/>
                    </a:prstGeom>
                  </pic:spPr>
                </pic:pic>
              </a:graphicData>
            </a:graphic>
          </wp:anchor>
        </w:drawing>
      </w:r>
      <w:r w:rsidR="00592A9F" w:rsidRPr="0022568F">
        <w:rPr>
          <w:noProof w:val="0"/>
        </w:rPr>
        <w:t>Tail Pieces and Connectors</w:t>
      </w:r>
    </w:p>
    <w:p w:rsidR="00592A9F" w:rsidRPr="0022568F" w:rsidRDefault="00592A9F" w:rsidP="00D046D4">
      <w:pPr>
        <w:pStyle w:val="BodyCopy"/>
        <w:rPr>
          <w:noProof w:val="0"/>
        </w:rPr>
      </w:pPr>
      <w:r w:rsidRPr="0022568F">
        <w:rPr>
          <w:noProof w:val="0"/>
        </w:rPr>
        <w:t>Tail pieces connect couplers, wall bracket, shanks or any other piece of equipment to vinyl tubing or</w:t>
      </w:r>
      <w:r w:rsidR="00C67CA1" w:rsidRPr="0022568F">
        <w:rPr>
          <w:noProof w:val="0"/>
        </w:rPr>
        <w:t xml:space="preserve"> </w:t>
      </w:r>
      <w:r w:rsidRPr="0022568F">
        <w:rPr>
          <w:noProof w:val="0"/>
        </w:rPr>
        <w:t>other types of beer line. Chromed brass and stainless steel tail pieces come in several sizes to match common tubing diameters. They are held in place with a nut and sealing washer. A clamp secures the tubing</w:t>
      </w:r>
      <w:r w:rsidR="00C67CA1" w:rsidRPr="0022568F">
        <w:rPr>
          <w:noProof w:val="0"/>
        </w:rPr>
        <w:t xml:space="preserve"> </w:t>
      </w:r>
      <w:r w:rsidRPr="0022568F">
        <w:rPr>
          <w:noProof w:val="0"/>
        </w:rPr>
        <w:t>to the tailpiece on the barbed side. A nut and sealing washer attach the tailpiece to the coupler or other equipment on its flat side.</w:t>
      </w:r>
    </w:p>
    <w:p w:rsidR="00441880" w:rsidRPr="0022568F" w:rsidRDefault="00B13016" w:rsidP="00441880">
      <w:pPr>
        <w:rPr>
          <w:rFonts w:ascii="Helvetica" w:hAnsi="Helvetica"/>
          <w:b/>
          <w:color w:val="0000FF"/>
          <w:sz w:val="28"/>
          <w:szCs w:val="28"/>
        </w:rPr>
      </w:pPr>
      <w:r w:rsidRPr="0022568F">
        <w:rPr>
          <w:rFonts w:ascii="Helvetica" w:hAnsi="Helvetica"/>
          <w:b/>
          <w:color w:val="0000FF"/>
          <w:sz w:val="28"/>
          <w:szCs w:val="28"/>
        </w:rPr>
        <w:t>Handling kegs</w:t>
      </w:r>
    </w:p>
    <w:p w:rsidR="00B13016" w:rsidRPr="0022568F" w:rsidRDefault="00B13016" w:rsidP="00D046D4">
      <w:pPr>
        <w:pStyle w:val="BodyCopy"/>
        <w:rPr>
          <w:noProof w:val="0"/>
        </w:rPr>
      </w:pPr>
      <w:r w:rsidRPr="0022568F">
        <w:rPr>
          <w:noProof w:val="0"/>
        </w:rPr>
        <w:t>The correct handling of kegs plays an important role in the ability to serve quality beer.</w:t>
      </w:r>
    </w:p>
    <w:p w:rsidR="00B13016" w:rsidRPr="0022568F" w:rsidRDefault="00B13016" w:rsidP="00D046D4">
      <w:pPr>
        <w:pStyle w:val="BodyCopy"/>
        <w:rPr>
          <w:noProof w:val="0"/>
        </w:rPr>
      </w:pPr>
      <w:r w:rsidRPr="0022568F">
        <w:rPr>
          <w:noProof w:val="0"/>
        </w:rPr>
        <w:t>This includes the need to chill kegs and to link kegs in a series.</w:t>
      </w:r>
    </w:p>
    <w:p w:rsidR="00B13016" w:rsidRPr="0022568F" w:rsidRDefault="00B13016" w:rsidP="002B1FEF">
      <w:pPr>
        <w:autoSpaceDE w:val="0"/>
        <w:autoSpaceDN w:val="0"/>
        <w:adjustRightInd w:val="0"/>
        <w:spacing w:before="80" w:after="120" w:line="240" w:lineRule="auto"/>
        <w:rPr>
          <w:rFonts w:ascii="Helvetica" w:hAnsi="Helvetica" w:cs="Impact"/>
          <w:b/>
        </w:rPr>
      </w:pPr>
      <w:r w:rsidRPr="0022568F">
        <w:rPr>
          <w:rFonts w:ascii="Helvetica" w:hAnsi="Helvetica" w:cs="Impact"/>
          <w:b/>
        </w:rPr>
        <w:t>Cold Storage and Proper Chilling of</w:t>
      </w:r>
      <w:r w:rsidR="002B1FEF" w:rsidRPr="0022568F">
        <w:rPr>
          <w:rFonts w:ascii="Helvetica" w:hAnsi="Helvetica" w:cs="Impact"/>
          <w:b/>
        </w:rPr>
        <w:t xml:space="preserve"> </w:t>
      </w:r>
      <w:r w:rsidRPr="0022568F">
        <w:rPr>
          <w:rFonts w:ascii="Helvetica" w:hAnsi="Helvetica" w:cs="Impact"/>
          <w:b/>
        </w:rPr>
        <w:t>Kegs before Serving</w:t>
      </w:r>
    </w:p>
    <w:p w:rsidR="00B13016" w:rsidRPr="0022568F" w:rsidRDefault="00B13016" w:rsidP="00D046D4">
      <w:pPr>
        <w:pStyle w:val="BodyCopy"/>
        <w:rPr>
          <w:noProof w:val="0"/>
        </w:rPr>
      </w:pPr>
      <w:r w:rsidRPr="0022568F">
        <w:rPr>
          <w:noProof w:val="0"/>
        </w:rPr>
        <w:t>Warm kegs cause more problems at the tap than nearly any other issue.</w:t>
      </w:r>
    </w:p>
    <w:p w:rsidR="00441880" w:rsidRPr="0022568F" w:rsidRDefault="00B13016" w:rsidP="00D046D4">
      <w:pPr>
        <w:pStyle w:val="BodyCopy"/>
        <w:rPr>
          <w:noProof w:val="0"/>
        </w:rPr>
      </w:pPr>
      <w:r w:rsidRPr="0022568F">
        <w:rPr>
          <w:noProof w:val="0"/>
        </w:rPr>
        <w:t xml:space="preserve">To ensure fresh </w:t>
      </w:r>
      <w:r w:rsidR="00BE6F3C" w:rsidRPr="0022568F">
        <w:rPr>
          <w:noProof w:val="0"/>
        </w:rPr>
        <w:t>flavour</w:t>
      </w:r>
      <w:r w:rsidRPr="0022568F">
        <w:rPr>
          <w:noProof w:val="0"/>
        </w:rPr>
        <w:t xml:space="preserve"> and ease of dispense, </w:t>
      </w:r>
      <w:r w:rsidR="0022568F" w:rsidRPr="0022568F">
        <w:rPr>
          <w:noProof w:val="0"/>
        </w:rPr>
        <w:t>draft</w:t>
      </w:r>
      <w:r w:rsidRPr="0022568F">
        <w:rPr>
          <w:noProof w:val="0"/>
        </w:rPr>
        <w:t xml:space="preserve"> beer should remain at or slightly below 38°F (3.3°C) throughout distribution, warehousing and delivery</w:t>
      </w:r>
      <w:r w:rsidR="005A104C" w:rsidRPr="0022568F">
        <w:rPr>
          <w:noProof w:val="0"/>
        </w:rPr>
        <w:t>.</w:t>
      </w:r>
    </w:p>
    <w:p w:rsidR="00951FA1" w:rsidRPr="0022568F" w:rsidRDefault="005A104C" w:rsidP="00D046D4">
      <w:pPr>
        <w:pStyle w:val="BodyCopy"/>
        <w:rPr>
          <w:noProof w:val="0"/>
        </w:rPr>
      </w:pPr>
      <w:r w:rsidRPr="0022568F">
        <w:rPr>
          <w:noProof w:val="0"/>
        </w:rPr>
        <w:t>At retail, even a few degrees increase above the ideal maximum of 38°F (3.3°C) can create pouring problems, especially</w:t>
      </w:r>
      <w:r w:rsidR="00D046D4" w:rsidRPr="0022568F">
        <w:rPr>
          <w:noProof w:val="0"/>
        </w:rPr>
        <w:t xml:space="preserve"> </w:t>
      </w:r>
      <w:r w:rsidRPr="0022568F">
        <w:rPr>
          <w:noProof w:val="0"/>
        </w:rPr>
        <w:t xml:space="preserve">excessive foaming. Ideally all </w:t>
      </w:r>
      <w:r w:rsidR="0022568F" w:rsidRPr="0022568F">
        <w:rPr>
          <w:noProof w:val="0"/>
        </w:rPr>
        <w:t>draft</w:t>
      </w:r>
      <w:r w:rsidRPr="0022568F">
        <w:rPr>
          <w:noProof w:val="0"/>
        </w:rPr>
        <w:t xml:space="preserve"> beer delivered to retail will be stored cold until served.</w:t>
      </w:r>
    </w:p>
    <w:p w:rsidR="002B1FEF" w:rsidRPr="0022568F" w:rsidRDefault="002B1FEF" w:rsidP="002B1FEF">
      <w:pPr>
        <w:autoSpaceDE w:val="0"/>
        <w:autoSpaceDN w:val="0"/>
        <w:adjustRightInd w:val="0"/>
        <w:spacing w:before="80" w:after="120" w:line="240" w:lineRule="auto"/>
        <w:rPr>
          <w:rFonts w:ascii="Helvetica" w:hAnsi="Helvetica" w:cs="Impact"/>
          <w:b/>
        </w:rPr>
      </w:pPr>
      <w:r w:rsidRPr="0022568F">
        <w:rPr>
          <w:rFonts w:ascii="Helvetica" w:hAnsi="Helvetica" w:cs="Impact"/>
          <w:b/>
        </w:rPr>
        <w:t>Linking Kegs in Series</w:t>
      </w:r>
    </w:p>
    <w:p w:rsidR="002B1FEF" w:rsidRPr="0022568F" w:rsidRDefault="00E1426D" w:rsidP="00E1426D">
      <w:pPr>
        <w:pStyle w:val="BodyCopy"/>
        <w:rPr>
          <w:noProof w:val="0"/>
        </w:rPr>
      </w:pPr>
      <w:r w:rsidRPr="0022568F">
        <w:rPr>
          <w:lang w:eastAsia="en-AU"/>
        </w:rPr>
        <w:drawing>
          <wp:anchor distT="0" distB="0" distL="114300" distR="114300" simplePos="0" relativeHeight="251762688" behindDoc="0" locked="0" layoutInCell="1" allowOverlap="1">
            <wp:simplePos x="0" y="0"/>
            <wp:positionH relativeFrom="column">
              <wp:posOffset>3409315</wp:posOffset>
            </wp:positionH>
            <wp:positionV relativeFrom="paragraph">
              <wp:posOffset>110490</wp:posOffset>
            </wp:positionV>
            <wp:extent cx="2271395" cy="928370"/>
            <wp:effectExtent l="19050" t="0" r="0" b="0"/>
            <wp:wrapSquare wrapText="bothSides"/>
            <wp:docPr id="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lum contrast="20000"/>
                    </a:blip>
                    <a:srcRect t="8571"/>
                    <a:stretch>
                      <a:fillRect/>
                    </a:stretch>
                  </pic:blipFill>
                  <pic:spPr bwMode="auto">
                    <a:xfrm>
                      <a:off x="0" y="0"/>
                      <a:ext cx="2271395" cy="928370"/>
                    </a:xfrm>
                    <a:prstGeom prst="rect">
                      <a:avLst/>
                    </a:prstGeom>
                    <a:noFill/>
                    <a:ln w="9525">
                      <a:noFill/>
                      <a:miter lim="800000"/>
                      <a:headEnd/>
                      <a:tailEnd/>
                    </a:ln>
                  </pic:spPr>
                </pic:pic>
              </a:graphicData>
            </a:graphic>
          </wp:anchor>
        </w:drawing>
      </w:r>
      <w:r w:rsidR="002B1FEF" w:rsidRPr="0022568F">
        <w:rPr>
          <w:noProof w:val="0"/>
        </w:rPr>
        <w:t>Busy establishments may connect kegs in a series or in a chain to meet peak capacity demands. Chaining two or three kegs of the same product together allows all of the chained kegs to be emptied before beer stops flowing.</w:t>
      </w:r>
    </w:p>
    <w:p w:rsidR="002B1FEF" w:rsidRPr="0022568F" w:rsidRDefault="002B1FEF" w:rsidP="00E1426D">
      <w:pPr>
        <w:pStyle w:val="BodyCopy"/>
        <w:rPr>
          <w:noProof w:val="0"/>
        </w:rPr>
      </w:pPr>
      <w:r w:rsidRPr="0022568F">
        <w:rPr>
          <w:noProof w:val="0"/>
        </w:rPr>
        <w:t xml:space="preserve">The first keg in the series will be tapped with a normal coupler. </w:t>
      </w:r>
    </w:p>
    <w:p w:rsidR="002B1FEF" w:rsidRPr="0022568F" w:rsidRDefault="002B1FEF" w:rsidP="00E1426D">
      <w:pPr>
        <w:pStyle w:val="BodyCopy"/>
        <w:rPr>
          <w:noProof w:val="0"/>
        </w:rPr>
      </w:pPr>
      <w:r w:rsidRPr="0022568F">
        <w:rPr>
          <w:noProof w:val="0"/>
        </w:rPr>
        <w:t>The second (and subsequent) kegs in the series require that the Thomas valve be removed from the gas side of the coupler.</w:t>
      </w:r>
    </w:p>
    <w:p w:rsidR="002B1FEF" w:rsidRPr="0022568F" w:rsidRDefault="002B1FEF" w:rsidP="00E1426D">
      <w:pPr>
        <w:pStyle w:val="BodyCopy"/>
        <w:rPr>
          <w:noProof w:val="0"/>
        </w:rPr>
      </w:pPr>
      <w:r w:rsidRPr="0022568F">
        <w:rPr>
          <w:noProof w:val="0"/>
        </w:rPr>
        <w:t>Tap the first keg with the normal coupler. Instead of sending the beer line from this first coupler to the bar faucet, connect it to the CO</w:t>
      </w:r>
      <w:r w:rsidRPr="0022568F">
        <w:rPr>
          <w:noProof w:val="0"/>
          <w:vertAlign w:val="subscript"/>
        </w:rPr>
        <w:t>2</w:t>
      </w:r>
      <w:r w:rsidRPr="0022568F">
        <w:rPr>
          <w:noProof w:val="0"/>
        </w:rPr>
        <w:t xml:space="preserve"> inlet on the second keg’s coupler. </w:t>
      </w:r>
    </w:p>
    <w:p w:rsidR="002B1FEF" w:rsidRPr="0022568F" w:rsidRDefault="002B1FEF" w:rsidP="00E1426D">
      <w:pPr>
        <w:pStyle w:val="BodyCopy"/>
        <w:rPr>
          <w:noProof w:val="0"/>
        </w:rPr>
      </w:pPr>
      <w:r w:rsidRPr="0022568F">
        <w:rPr>
          <w:noProof w:val="0"/>
        </w:rPr>
        <w:t>Subsequent kegs can be attached the same way.</w:t>
      </w:r>
    </w:p>
    <w:p w:rsidR="002B1FEF" w:rsidRPr="0022568F" w:rsidRDefault="002B1FEF" w:rsidP="00E1426D">
      <w:pPr>
        <w:pStyle w:val="BodyCopy"/>
        <w:rPr>
          <w:noProof w:val="0"/>
        </w:rPr>
      </w:pPr>
      <w:r w:rsidRPr="0022568F">
        <w:rPr>
          <w:noProof w:val="0"/>
        </w:rPr>
        <w:t>When pressur</w:t>
      </w:r>
      <w:r w:rsidR="00BE6F3C" w:rsidRPr="0022568F">
        <w:rPr>
          <w:noProof w:val="0"/>
        </w:rPr>
        <w:t>is</w:t>
      </w:r>
      <w:r w:rsidRPr="0022568F">
        <w:rPr>
          <w:noProof w:val="0"/>
        </w:rPr>
        <w:t>ed and pouring, beer flows from the first keg to the second and on to the third before it travels to the faucet. Once set, this arrangement will pour the contents of all the chained kegs before it runs empty.</w:t>
      </w:r>
    </w:p>
    <w:p w:rsidR="002B1FEF" w:rsidRPr="0022568F" w:rsidRDefault="002B1FEF" w:rsidP="00E1426D">
      <w:pPr>
        <w:pStyle w:val="BodyCopy"/>
        <w:rPr>
          <w:noProof w:val="0"/>
        </w:rPr>
      </w:pPr>
      <w:r w:rsidRPr="0022568F">
        <w:rPr>
          <w:noProof w:val="0"/>
        </w:rPr>
        <w:t xml:space="preserve">A series arrangement should only be used in establishments that will “turn,” or empty kegs rapidly. The establishment needs to completely empty the entire series on a regular basis. Failure to empty the series completely leaves old beer in the system. </w:t>
      </w:r>
    </w:p>
    <w:p w:rsidR="002B1FEF" w:rsidRPr="0022568F" w:rsidRDefault="002B1FEF">
      <w:pPr>
        <w:rPr>
          <w:rFonts w:ascii="Helvetica" w:hAnsi="Helvetica" w:cs="Avenir-Light"/>
        </w:rPr>
      </w:pPr>
      <w:r w:rsidRPr="0022568F">
        <w:rPr>
          <w:rFonts w:ascii="Helvetica" w:hAnsi="Helvetica" w:cs="Avenir-Light"/>
        </w:rPr>
        <w:br w:type="page"/>
      </w:r>
    </w:p>
    <w:p w:rsidR="00DC529E" w:rsidRPr="0022568F" w:rsidRDefault="009A7D19" w:rsidP="00DC529E">
      <w:pPr>
        <w:autoSpaceDE w:val="0"/>
        <w:autoSpaceDN w:val="0"/>
        <w:adjustRightInd w:val="0"/>
        <w:spacing w:before="240" w:after="240" w:line="240" w:lineRule="auto"/>
        <w:rPr>
          <w:rFonts w:ascii="Helvetica" w:hAnsi="Helvetica" w:cs="Impact"/>
          <w:b/>
          <w:color w:val="0000FF"/>
          <w:sz w:val="28"/>
          <w:szCs w:val="28"/>
        </w:rPr>
      </w:pPr>
      <w:r w:rsidRPr="0022568F">
        <w:rPr>
          <w:rFonts w:ascii="Helvetica" w:hAnsi="Helvetica" w:cs="Impact"/>
          <w:b/>
          <w:color w:val="0000FF"/>
          <w:sz w:val="28"/>
          <w:szCs w:val="28"/>
        </w:rPr>
        <w:lastRenderedPageBreak/>
        <w:t>Handling g</w:t>
      </w:r>
      <w:r w:rsidR="00DC529E" w:rsidRPr="0022568F">
        <w:rPr>
          <w:rFonts w:ascii="Helvetica" w:hAnsi="Helvetica" w:cs="Impact"/>
          <w:b/>
          <w:color w:val="0000FF"/>
          <w:sz w:val="28"/>
          <w:szCs w:val="28"/>
        </w:rPr>
        <w:t>lassware</w:t>
      </w:r>
    </w:p>
    <w:p w:rsidR="00DC529E" w:rsidRPr="0022568F" w:rsidRDefault="00DC529E" w:rsidP="00D046D4">
      <w:pPr>
        <w:pStyle w:val="BodyCopy"/>
        <w:rPr>
          <w:noProof w:val="0"/>
        </w:rPr>
      </w:pPr>
      <w:r w:rsidRPr="0022568F">
        <w:rPr>
          <w:noProof w:val="0"/>
        </w:rPr>
        <w:t xml:space="preserve">Properly designed and appropriately operated, your </w:t>
      </w:r>
      <w:r w:rsidR="0022568F" w:rsidRPr="0022568F">
        <w:rPr>
          <w:noProof w:val="0"/>
        </w:rPr>
        <w:t>draft</w:t>
      </w:r>
      <w:r w:rsidRPr="0022568F">
        <w:rPr>
          <w:noProof w:val="0"/>
        </w:rPr>
        <w:t xml:space="preserve"> system pours perfect </w:t>
      </w:r>
      <w:r w:rsidR="0022568F" w:rsidRPr="0022568F">
        <w:rPr>
          <w:noProof w:val="0"/>
        </w:rPr>
        <w:t>draft</w:t>
      </w:r>
      <w:r w:rsidRPr="0022568F">
        <w:rPr>
          <w:noProof w:val="0"/>
        </w:rPr>
        <w:t xml:space="preserve"> beer from its faucets.</w:t>
      </w:r>
    </w:p>
    <w:p w:rsidR="00DC529E" w:rsidRPr="0022568F" w:rsidRDefault="00DC529E" w:rsidP="00D046D4">
      <w:pPr>
        <w:pStyle w:val="BodyCopy"/>
        <w:rPr>
          <w:noProof w:val="0"/>
        </w:rPr>
      </w:pPr>
      <w:r w:rsidRPr="0022568F">
        <w:rPr>
          <w:noProof w:val="0"/>
        </w:rPr>
        <w:t xml:space="preserve">But the consumer’s experience can still be ruined by improper pouring, glass residue and unsanitary practices. </w:t>
      </w:r>
    </w:p>
    <w:p w:rsidR="00DC529E" w:rsidRPr="0022568F" w:rsidRDefault="00DC529E" w:rsidP="00DC529E">
      <w:pPr>
        <w:autoSpaceDE w:val="0"/>
        <w:autoSpaceDN w:val="0"/>
        <w:adjustRightInd w:val="0"/>
        <w:spacing w:before="80" w:after="120" w:line="240" w:lineRule="auto"/>
        <w:rPr>
          <w:rFonts w:ascii="Helvetica" w:hAnsi="Helvetica" w:cs="Impact"/>
          <w:b/>
        </w:rPr>
      </w:pPr>
      <w:r w:rsidRPr="0022568F">
        <w:rPr>
          <w:rFonts w:ascii="Helvetica" w:hAnsi="Helvetica" w:cs="Impact"/>
          <w:b/>
        </w:rPr>
        <w:t>Glassware Cleaning</w:t>
      </w:r>
    </w:p>
    <w:p w:rsidR="00DC529E" w:rsidRPr="0022568F" w:rsidRDefault="00DC529E" w:rsidP="00D046D4">
      <w:pPr>
        <w:pStyle w:val="BodyCopy"/>
        <w:rPr>
          <w:noProof w:val="0"/>
        </w:rPr>
      </w:pPr>
      <w:r w:rsidRPr="0022568F">
        <w:rPr>
          <w:noProof w:val="0"/>
        </w:rPr>
        <w:t xml:space="preserve">A perfectly poured beer requires a properly cleaned glass. As a starting point, glassware must be free of visible soil and marks. </w:t>
      </w:r>
    </w:p>
    <w:p w:rsidR="00DC529E" w:rsidRPr="0022568F" w:rsidRDefault="00DC529E" w:rsidP="00D046D4">
      <w:pPr>
        <w:pStyle w:val="BodyCopy"/>
        <w:rPr>
          <w:noProof w:val="0"/>
        </w:rPr>
      </w:pPr>
      <w:r w:rsidRPr="0022568F">
        <w:rPr>
          <w:noProof w:val="0"/>
        </w:rPr>
        <w:t xml:space="preserve">A beer-clean glass is also free of foam-killing residues and lingering aromatics </w:t>
      </w:r>
      <w:r w:rsidR="00BE6F3C" w:rsidRPr="0022568F">
        <w:rPr>
          <w:noProof w:val="0"/>
        </w:rPr>
        <w:t>such as</w:t>
      </w:r>
      <w:r w:rsidRPr="0022568F">
        <w:rPr>
          <w:noProof w:val="0"/>
        </w:rPr>
        <w:t xml:space="preserve"> sanit</w:t>
      </w:r>
      <w:r w:rsidR="00BE6F3C" w:rsidRPr="0022568F">
        <w:rPr>
          <w:noProof w:val="0"/>
        </w:rPr>
        <w:t>is</w:t>
      </w:r>
      <w:r w:rsidRPr="0022568F">
        <w:rPr>
          <w:noProof w:val="0"/>
        </w:rPr>
        <w:t>er.</w:t>
      </w:r>
    </w:p>
    <w:p w:rsidR="00DC529E" w:rsidRPr="0022568F" w:rsidRDefault="00DC529E" w:rsidP="00D046D4">
      <w:pPr>
        <w:pStyle w:val="BodyCopy"/>
        <w:rPr>
          <w:noProof w:val="0"/>
        </w:rPr>
      </w:pPr>
      <w:r w:rsidRPr="0022568F">
        <w:rPr>
          <w:noProof w:val="0"/>
        </w:rPr>
        <w:t xml:space="preserve">A freshly cleaned glass should be used for every pour. </w:t>
      </w:r>
      <w:r w:rsidR="00913A81" w:rsidRPr="0022568F">
        <w:rPr>
          <w:noProof w:val="0"/>
        </w:rPr>
        <w:t xml:space="preserve">It is </w:t>
      </w:r>
      <w:r w:rsidRPr="0022568F">
        <w:rPr>
          <w:noProof w:val="0"/>
        </w:rPr>
        <w:t>recommend</w:t>
      </w:r>
      <w:r w:rsidR="0022568F" w:rsidRPr="0022568F">
        <w:rPr>
          <w:noProof w:val="0"/>
        </w:rPr>
        <w:t>ed</w:t>
      </w:r>
      <w:r w:rsidRPr="0022568F">
        <w:rPr>
          <w:noProof w:val="0"/>
        </w:rPr>
        <w:t xml:space="preserve"> that </w:t>
      </w:r>
      <w:r w:rsidR="00913A81" w:rsidRPr="0022568F">
        <w:rPr>
          <w:noProof w:val="0"/>
        </w:rPr>
        <w:t>a used glass</w:t>
      </w:r>
      <w:r w:rsidRPr="0022568F">
        <w:rPr>
          <w:noProof w:val="0"/>
        </w:rPr>
        <w:t xml:space="preserve"> never </w:t>
      </w:r>
      <w:r w:rsidR="00913A81" w:rsidRPr="0022568F">
        <w:rPr>
          <w:noProof w:val="0"/>
        </w:rPr>
        <w:t xml:space="preserve">be </w:t>
      </w:r>
      <w:r w:rsidRPr="0022568F">
        <w:rPr>
          <w:noProof w:val="0"/>
        </w:rPr>
        <w:t>refill</w:t>
      </w:r>
      <w:r w:rsidR="00913A81" w:rsidRPr="0022568F">
        <w:rPr>
          <w:noProof w:val="0"/>
        </w:rPr>
        <w:t>ed.</w:t>
      </w:r>
    </w:p>
    <w:p w:rsidR="00DC529E" w:rsidRPr="0022568F" w:rsidRDefault="00DC529E" w:rsidP="00DC529E">
      <w:pPr>
        <w:autoSpaceDE w:val="0"/>
        <w:autoSpaceDN w:val="0"/>
        <w:adjustRightInd w:val="0"/>
        <w:spacing w:before="80" w:after="120" w:line="240" w:lineRule="auto"/>
        <w:rPr>
          <w:rFonts w:ascii="Helvetica" w:hAnsi="Helvetica" w:cs="Impact"/>
          <w:b/>
        </w:rPr>
      </w:pPr>
      <w:r w:rsidRPr="0022568F">
        <w:rPr>
          <w:rFonts w:ascii="Helvetica" w:hAnsi="Helvetica" w:cs="Impact"/>
          <w:b/>
        </w:rPr>
        <w:t>Handling Clean Glasses</w:t>
      </w:r>
    </w:p>
    <w:p w:rsidR="00DC529E" w:rsidRPr="0022568F" w:rsidRDefault="00DC529E" w:rsidP="00D046D4">
      <w:pPr>
        <w:pStyle w:val="BodyCopy"/>
        <w:rPr>
          <w:noProof w:val="0"/>
        </w:rPr>
      </w:pPr>
      <w:r w:rsidRPr="0022568F">
        <w:rPr>
          <w:noProof w:val="0"/>
        </w:rPr>
        <w:t xml:space="preserve">Keep glassware clean and </w:t>
      </w:r>
      <w:r w:rsidR="00BE6F3C" w:rsidRPr="0022568F">
        <w:rPr>
          <w:noProof w:val="0"/>
        </w:rPr>
        <w:t>odour</w:t>
      </w:r>
      <w:r w:rsidRPr="0022568F">
        <w:rPr>
          <w:noProof w:val="0"/>
        </w:rPr>
        <w:t xml:space="preserve"> free after washing:</w:t>
      </w:r>
    </w:p>
    <w:p w:rsidR="00DC529E" w:rsidRPr="0022568F" w:rsidRDefault="00E1426D" w:rsidP="00E1426D">
      <w:pPr>
        <w:pStyle w:val="BodyCopyIndent"/>
        <w:rPr>
          <w:noProof w:val="0"/>
        </w:rPr>
      </w:pPr>
      <w:r w:rsidRPr="0022568F">
        <w:rPr>
          <w:lang w:eastAsia="en-AU"/>
        </w:rPr>
        <w:drawing>
          <wp:anchor distT="0" distB="0" distL="114300" distR="114300" simplePos="0" relativeHeight="251763712" behindDoc="0" locked="0" layoutInCell="1" allowOverlap="1">
            <wp:simplePos x="0" y="0"/>
            <wp:positionH relativeFrom="column">
              <wp:posOffset>4708525</wp:posOffset>
            </wp:positionH>
            <wp:positionV relativeFrom="paragraph">
              <wp:posOffset>304800</wp:posOffset>
            </wp:positionV>
            <wp:extent cx="1054735" cy="1407795"/>
            <wp:effectExtent l="19050" t="0" r="0" b="0"/>
            <wp:wrapSquare wrapText="bothSides"/>
            <wp:docPr id="54" name="Picture 38" descr="http://ts1.mm.bing.net/th?id=H.4922248284407912&amp;pid=15.1&amp;H=160&amp;W=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ts1.mm.bing.net/th?id=H.4922248284407912&amp;pid=15.1&amp;H=160&amp;W=120">
                      <a:hlinkClick r:id="rId68"/>
                    </pic:cNvPr>
                    <pic:cNvPicPr>
                      <a:picLocks noChangeAspect="1" noChangeArrowheads="1"/>
                    </pic:cNvPicPr>
                  </pic:nvPicPr>
                  <pic:blipFill>
                    <a:blip r:embed="rId69" cstate="print"/>
                    <a:srcRect/>
                    <a:stretch>
                      <a:fillRect/>
                    </a:stretch>
                  </pic:blipFill>
                  <pic:spPr bwMode="auto">
                    <a:xfrm>
                      <a:off x="0" y="0"/>
                      <a:ext cx="1054735" cy="1407795"/>
                    </a:xfrm>
                    <a:prstGeom prst="rect">
                      <a:avLst/>
                    </a:prstGeom>
                    <a:noFill/>
                    <a:ln w="9525">
                      <a:noFill/>
                      <a:miter lim="800000"/>
                      <a:headEnd/>
                      <a:tailEnd/>
                    </a:ln>
                  </pic:spPr>
                </pic:pic>
              </a:graphicData>
            </a:graphic>
          </wp:anchor>
        </w:drawing>
      </w:r>
      <w:r w:rsidR="00DC529E" w:rsidRPr="0022568F">
        <w:rPr>
          <w:noProof w:val="0"/>
        </w:rPr>
        <w:t>1.</w:t>
      </w:r>
      <w:r w:rsidRPr="0022568F">
        <w:rPr>
          <w:noProof w:val="0"/>
        </w:rPr>
        <w:tab/>
      </w:r>
      <w:r w:rsidR="00DC529E" w:rsidRPr="0022568F">
        <w:rPr>
          <w:noProof w:val="0"/>
        </w:rPr>
        <w:t xml:space="preserve">Air-dry glassware. Drying glasses with a towel can leave lint and may transmit germs and </w:t>
      </w:r>
      <w:r w:rsidR="00BE6F3C" w:rsidRPr="0022568F">
        <w:rPr>
          <w:noProof w:val="0"/>
        </w:rPr>
        <w:t>odours</w:t>
      </w:r>
    </w:p>
    <w:p w:rsidR="00DC529E" w:rsidRPr="0022568F" w:rsidRDefault="00DC529E" w:rsidP="00E1426D">
      <w:pPr>
        <w:pStyle w:val="BodyCopyIndent"/>
        <w:rPr>
          <w:noProof w:val="0"/>
        </w:rPr>
      </w:pPr>
      <w:r w:rsidRPr="0022568F">
        <w:rPr>
          <w:noProof w:val="0"/>
        </w:rPr>
        <w:t>2.</w:t>
      </w:r>
      <w:r w:rsidR="00E1426D" w:rsidRPr="0022568F">
        <w:rPr>
          <w:noProof w:val="0"/>
        </w:rPr>
        <w:tab/>
      </w:r>
      <w:r w:rsidRPr="0022568F">
        <w:rPr>
          <w:noProof w:val="0"/>
        </w:rPr>
        <w:t>Dry and store glasses in a stainless-steel wire basket to provide maximum air circulation. Similar deeply corrugate</w:t>
      </w:r>
      <w:r w:rsidR="00E1426D" w:rsidRPr="0022568F">
        <w:rPr>
          <w:noProof w:val="0"/>
        </w:rPr>
        <w:t>d baskets or surfaces also work</w:t>
      </w:r>
    </w:p>
    <w:p w:rsidR="00DC529E" w:rsidRPr="0022568F" w:rsidRDefault="00DC529E" w:rsidP="00E1426D">
      <w:pPr>
        <w:pStyle w:val="BodyCopyIndent"/>
        <w:rPr>
          <w:noProof w:val="0"/>
        </w:rPr>
      </w:pPr>
      <w:r w:rsidRPr="0022568F">
        <w:rPr>
          <w:noProof w:val="0"/>
        </w:rPr>
        <w:t>3.</w:t>
      </w:r>
      <w:r w:rsidR="00E1426D" w:rsidRPr="0022568F">
        <w:rPr>
          <w:noProof w:val="0"/>
        </w:rPr>
        <w:tab/>
      </w:r>
      <w:r w:rsidRPr="0022568F">
        <w:rPr>
          <w:noProof w:val="0"/>
        </w:rPr>
        <w:t xml:space="preserve">Do not dry or store glassware on a towel, a rubber drain pad or other smooth surface, as they can transfer </w:t>
      </w:r>
      <w:r w:rsidR="00BE6F3C" w:rsidRPr="0022568F">
        <w:rPr>
          <w:noProof w:val="0"/>
        </w:rPr>
        <w:t>odours</w:t>
      </w:r>
      <w:r w:rsidRPr="0022568F">
        <w:rPr>
          <w:noProof w:val="0"/>
        </w:rPr>
        <w:t xml:space="preserve"> to the glass and slow the drying proces</w:t>
      </w:r>
      <w:r w:rsidR="00E1426D" w:rsidRPr="0022568F">
        <w:rPr>
          <w:noProof w:val="0"/>
        </w:rPr>
        <w:t>s</w:t>
      </w:r>
    </w:p>
    <w:p w:rsidR="00DC529E" w:rsidRPr="0022568F" w:rsidRDefault="00DC529E" w:rsidP="00E1426D">
      <w:pPr>
        <w:pStyle w:val="BodyCopyIndent"/>
        <w:rPr>
          <w:noProof w:val="0"/>
        </w:rPr>
      </w:pPr>
      <w:r w:rsidRPr="0022568F">
        <w:rPr>
          <w:noProof w:val="0"/>
        </w:rPr>
        <w:t>4.</w:t>
      </w:r>
      <w:r w:rsidR="00E1426D" w:rsidRPr="0022568F">
        <w:rPr>
          <w:noProof w:val="0"/>
        </w:rPr>
        <w:tab/>
      </w:r>
      <w:r w:rsidRPr="0022568F">
        <w:rPr>
          <w:noProof w:val="0"/>
        </w:rPr>
        <w:t xml:space="preserve">Store glassware in an area free of </w:t>
      </w:r>
      <w:r w:rsidR="00BE6F3C" w:rsidRPr="0022568F">
        <w:rPr>
          <w:noProof w:val="0"/>
        </w:rPr>
        <w:t>odours</w:t>
      </w:r>
      <w:r w:rsidRPr="0022568F">
        <w:rPr>
          <w:noProof w:val="0"/>
        </w:rPr>
        <w:t>, smoke,</w:t>
      </w:r>
      <w:r w:rsidR="00E22620" w:rsidRPr="0022568F">
        <w:rPr>
          <w:noProof w:val="0"/>
        </w:rPr>
        <w:t xml:space="preserve"> </w:t>
      </w:r>
      <w:r w:rsidRPr="0022568F">
        <w:rPr>
          <w:noProof w:val="0"/>
        </w:rPr>
        <w:t>grease or dust.</w:t>
      </w:r>
    </w:p>
    <w:p w:rsidR="00DC529E" w:rsidRPr="0022568F" w:rsidRDefault="00DC529E" w:rsidP="00DC529E">
      <w:pPr>
        <w:autoSpaceDE w:val="0"/>
        <w:autoSpaceDN w:val="0"/>
        <w:adjustRightInd w:val="0"/>
        <w:spacing w:before="80" w:after="120" w:line="240" w:lineRule="auto"/>
        <w:rPr>
          <w:rFonts w:ascii="Helvetica" w:hAnsi="Helvetica" w:cs="Impact"/>
          <w:b/>
        </w:rPr>
      </w:pPr>
      <w:r w:rsidRPr="0022568F">
        <w:rPr>
          <w:rFonts w:ascii="Helvetica" w:hAnsi="Helvetica" w:cs="Impact"/>
          <w:b/>
        </w:rPr>
        <w:t>Glassware Temperature</w:t>
      </w:r>
    </w:p>
    <w:p w:rsidR="00DC529E" w:rsidRPr="0022568F" w:rsidRDefault="00DC529E" w:rsidP="00D046D4">
      <w:pPr>
        <w:pStyle w:val="BodyCopy"/>
        <w:rPr>
          <w:noProof w:val="0"/>
        </w:rPr>
      </w:pPr>
      <w:r w:rsidRPr="0022568F">
        <w:rPr>
          <w:noProof w:val="0"/>
        </w:rPr>
        <w:t xml:space="preserve">Serving between 38º to 44ºF </w:t>
      </w:r>
      <w:r w:rsidR="00E22620" w:rsidRPr="0022568F">
        <w:rPr>
          <w:noProof w:val="0"/>
        </w:rPr>
        <w:t xml:space="preserve">(3.3 – 6.6 °C) </w:t>
      </w:r>
      <w:r w:rsidRPr="0022568F">
        <w:rPr>
          <w:noProof w:val="0"/>
        </w:rPr>
        <w:t>delivers the best taste</w:t>
      </w:r>
      <w:r w:rsidR="00E22620" w:rsidRPr="0022568F">
        <w:rPr>
          <w:noProof w:val="0"/>
        </w:rPr>
        <w:t xml:space="preserve"> </w:t>
      </w:r>
      <w:r w:rsidRPr="0022568F">
        <w:rPr>
          <w:noProof w:val="0"/>
        </w:rPr>
        <w:t>experience for most beer styles. Domestic lager</w:t>
      </w:r>
      <w:r w:rsidR="00E22620" w:rsidRPr="0022568F">
        <w:rPr>
          <w:noProof w:val="0"/>
        </w:rPr>
        <w:t xml:space="preserve"> </w:t>
      </w:r>
      <w:r w:rsidRPr="0022568F">
        <w:rPr>
          <w:noProof w:val="0"/>
        </w:rPr>
        <w:t xml:space="preserve">beer can be enjoyed at 38º to 40ºF </w:t>
      </w:r>
      <w:r w:rsidR="00E22620" w:rsidRPr="0022568F">
        <w:rPr>
          <w:noProof w:val="0"/>
        </w:rPr>
        <w:t xml:space="preserve">(3.3 – 4.4 °C) </w:t>
      </w:r>
      <w:r w:rsidRPr="0022568F">
        <w:rPr>
          <w:noProof w:val="0"/>
        </w:rPr>
        <w:t>if served in a</w:t>
      </w:r>
      <w:r w:rsidR="00E22620" w:rsidRPr="0022568F">
        <w:rPr>
          <w:noProof w:val="0"/>
        </w:rPr>
        <w:t xml:space="preserve"> </w:t>
      </w:r>
      <w:r w:rsidRPr="0022568F">
        <w:rPr>
          <w:noProof w:val="0"/>
        </w:rPr>
        <w:t>chilled glass. Beer served at near-frozen temperatures</w:t>
      </w:r>
      <w:r w:rsidR="00E22620" w:rsidRPr="0022568F">
        <w:rPr>
          <w:noProof w:val="0"/>
        </w:rPr>
        <w:t xml:space="preserve"> </w:t>
      </w:r>
      <w:r w:rsidRPr="0022568F">
        <w:rPr>
          <w:noProof w:val="0"/>
        </w:rPr>
        <w:t>retains more CO</w:t>
      </w:r>
      <w:r w:rsidRPr="0022568F">
        <w:rPr>
          <w:noProof w:val="0"/>
          <w:vertAlign w:val="subscript"/>
        </w:rPr>
        <w:t>2</w:t>
      </w:r>
      <w:r w:rsidRPr="0022568F">
        <w:rPr>
          <w:noProof w:val="0"/>
        </w:rPr>
        <w:t xml:space="preserve"> </w:t>
      </w:r>
      <w:r w:rsidR="00E22620" w:rsidRPr="0022568F">
        <w:rPr>
          <w:noProof w:val="0"/>
        </w:rPr>
        <w:t>gas (resulting in a more fi</w:t>
      </w:r>
      <w:r w:rsidRPr="0022568F">
        <w:rPr>
          <w:noProof w:val="0"/>
        </w:rPr>
        <w:t>lling</w:t>
      </w:r>
      <w:r w:rsidR="00E22620" w:rsidRPr="0022568F">
        <w:rPr>
          <w:noProof w:val="0"/>
        </w:rPr>
        <w:t xml:space="preserve"> </w:t>
      </w:r>
      <w:r w:rsidRPr="0022568F">
        <w:rPr>
          <w:noProof w:val="0"/>
        </w:rPr>
        <w:t>experience for the consumer) and blinds the</w:t>
      </w:r>
      <w:r w:rsidR="00E22620" w:rsidRPr="0022568F">
        <w:rPr>
          <w:noProof w:val="0"/>
        </w:rPr>
        <w:t xml:space="preserve"> </w:t>
      </w:r>
      <w:r w:rsidRPr="0022568F">
        <w:rPr>
          <w:noProof w:val="0"/>
        </w:rPr>
        <w:t>taste experience (taste buds are “numbed,” resulting</w:t>
      </w:r>
      <w:r w:rsidR="00E22620" w:rsidRPr="0022568F">
        <w:rPr>
          <w:noProof w:val="0"/>
        </w:rPr>
        <w:t xml:space="preserve"> </w:t>
      </w:r>
      <w:r w:rsidRPr="0022568F">
        <w:rPr>
          <w:noProof w:val="0"/>
        </w:rPr>
        <w:t>in a bland taste experience) in comparison</w:t>
      </w:r>
      <w:r w:rsidR="00E22620" w:rsidRPr="0022568F">
        <w:rPr>
          <w:noProof w:val="0"/>
        </w:rPr>
        <w:t xml:space="preserve"> </w:t>
      </w:r>
      <w:r w:rsidRPr="0022568F">
        <w:rPr>
          <w:noProof w:val="0"/>
        </w:rPr>
        <w:t>with beer served at recommended temperatures.</w:t>
      </w:r>
    </w:p>
    <w:p w:rsidR="00DC529E" w:rsidRPr="0022568F" w:rsidRDefault="00DC529E" w:rsidP="00D046D4">
      <w:pPr>
        <w:pStyle w:val="BodyCopy"/>
        <w:rPr>
          <w:noProof w:val="0"/>
        </w:rPr>
      </w:pPr>
      <w:r w:rsidRPr="0022568F">
        <w:rPr>
          <w:noProof w:val="0"/>
        </w:rPr>
        <w:t>Room temperature glasses are preferred for craft</w:t>
      </w:r>
      <w:r w:rsidR="00E22620" w:rsidRPr="0022568F">
        <w:rPr>
          <w:noProof w:val="0"/>
        </w:rPr>
        <w:t xml:space="preserve"> </w:t>
      </w:r>
      <w:r w:rsidRPr="0022568F">
        <w:rPr>
          <w:noProof w:val="0"/>
        </w:rPr>
        <w:t>beer but may cause foaming on highly carbonated</w:t>
      </w:r>
      <w:r w:rsidR="00E22620" w:rsidRPr="0022568F">
        <w:rPr>
          <w:noProof w:val="0"/>
        </w:rPr>
        <w:t xml:space="preserve"> </w:t>
      </w:r>
      <w:r w:rsidRPr="0022568F">
        <w:rPr>
          <w:noProof w:val="0"/>
        </w:rPr>
        <w:t>beer.</w:t>
      </w:r>
    </w:p>
    <w:p w:rsidR="00E22620" w:rsidRPr="0022568F" w:rsidRDefault="00DC529E" w:rsidP="00D046D4">
      <w:pPr>
        <w:pStyle w:val="BodyCopy"/>
        <w:rPr>
          <w:noProof w:val="0"/>
        </w:rPr>
      </w:pPr>
      <w:r w:rsidRPr="0022568F">
        <w:rPr>
          <w:noProof w:val="0"/>
        </w:rPr>
        <w:t>Chilled glasses are preferred for domestic lager</w:t>
      </w:r>
      <w:r w:rsidR="00E22620" w:rsidRPr="0022568F">
        <w:rPr>
          <w:noProof w:val="0"/>
        </w:rPr>
        <w:t xml:space="preserve"> </w:t>
      </w:r>
      <w:r w:rsidRPr="0022568F">
        <w:rPr>
          <w:noProof w:val="0"/>
        </w:rPr>
        <w:t xml:space="preserve">beer, but they should be DRY before chilling. </w:t>
      </w:r>
    </w:p>
    <w:p w:rsidR="00DC529E" w:rsidRPr="0022568F" w:rsidRDefault="00DC529E" w:rsidP="00D046D4">
      <w:pPr>
        <w:pStyle w:val="BodyCopy"/>
        <w:rPr>
          <w:noProof w:val="0"/>
        </w:rPr>
      </w:pPr>
      <w:r w:rsidRPr="0022568F">
        <w:rPr>
          <w:noProof w:val="0"/>
        </w:rPr>
        <w:t>Wet</w:t>
      </w:r>
      <w:r w:rsidR="00E22620" w:rsidRPr="0022568F">
        <w:rPr>
          <w:noProof w:val="0"/>
        </w:rPr>
        <w:t xml:space="preserve"> </w:t>
      </w:r>
      <w:r w:rsidRPr="0022568F">
        <w:rPr>
          <w:noProof w:val="0"/>
        </w:rPr>
        <w:t>glassware should not be placed in a freezer or</w:t>
      </w:r>
      <w:r w:rsidR="00E22620" w:rsidRPr="0022568F">
        <w:rPr>
          <w:noProof w:val="0"/>
        </w:rPr>
        <w:t xml:space="preserve"> </w:t>
      </w:r>
      <w:r w:rsidRPr="0022568F">
        <w:rPr>
          <w:noProof w:val="0"/>
        </w:rPr>
        <w:t>cooler as it may create a sheet of ice inside the</w:t>
      </w:r>
      <w:r w:rsidR="00E22620" w:rsidRPr="0022568F">
        <w:rPr>
          <w:noProof w:val="0"/>
        </w:rPr>
        <w:t xml:space="preserve"> </w:t>
      </w:r>
      <w:r w:rsidRPr="0022568F">
        <w:rPr>
          <w:noProof w:val="0"/>
        </w:rPr>
        <w:t>glass.</w:t>
      </w:r>
    </w:p>
    <w:p w:rsidR="00DC529E" w:rsidRPr="0022568F" w:rsidRDefault="00DC529E" w:rsidP="00D046D4">
      <w:pPr>
        <w:pStyle w:val="BodyCopy"/>
        <w:rPr>
          <w:noProof w:val="0"/>
        </w:rPr>
      </w:pPr>
      <w:r w:rsidRPr="0022568F">
        <w:rPr>
          <w:noProof w:val="0"/>
        </w:rPr>
        <w:t>Frozen glasses will create foaming due to a sheet</w:t>
      </w:r>
      <w:r w:rsidR="00E22620" w:rsidRPr="0022568F">
        <w:rPr>
          <w:noProof w:val="0"/>
        </w:rPr>
        <w:t xml:space="preserve"> </w:t>
      </w:r>
      <w:r w:rsidRPr="0022568F">
        <w:rPr>
          <w:noProof w:val="0"/>
        </w:rPr>
        <w:t>of ice being formed when the beer is introduced</w:t>
      </w:r>
      <w:r w:rsidR="00E22620" w:rsidRPr="0022568F">
        <w:rPr>
          <w:noProof w:val="0"/>
        </w:rPr>
        <w:t xml:space="preserve"> </w:t>
      </w:r>
      <w:r w:rsidRPr="0022568F">
        <w:rPr>
          <w:noProof w:val="0"/>
        </w:rPr>
        <w:t>to the glass. Extremely cold glass surfaces will</w:t>
      </w:r>
      <w:r w:rsidR="00E22620" w:rsidRPr="0022568F">
        <w:rPr>
          <w:noProof w:val="0"/>
        </w:rPr>
        <w:t xml:space="preserve"> </w:t>
      </w:r>
      <w:r w:rsidRPr="0022568F">
        <w:rPr>
          <w:noProof w:val="0"/>
        </w:rPr>
        <w:t>cause beer to foam due to a rapid release of CO</w:t>
      </w:r>
      <w:r w:rsidRPr="0022568F">
        <w:rPr>
          <w:noProof w:val="0"/>
          <w:vertAlign w:val="subscript"/>
        </w:rPr>
        <w:t>2</w:t>
      </w:r>
      <w:r w:rsidR="00E22620" w:rsidRPr="0022568F">
        <w:rPr>
          <w:noProof w:val="0"/>
        </w:rPr>
        <w:t xml:space="preserve"> </w:t>
      </w:r>
      <w:r w:rsidRPr="0022568F">
        <w:rPr>
          <w:noProof w:val="0"/>
        </w:rPr>
        <w:t>from the product.</w:t>
      </w:r>
    </w:p>
    <w:p w:rsidR="00E22620" w:rsidRPr="0022568F" w:rsidRDefault="00DC529E" w:rsidP="00D046D4">
      <w:pPr>
        <w:pStyle w:val="BodyCopy"/>
        <w:rPr>
          <w:rFonts w:cs="Avenir-Light"/>
          <w:noProof w:val="0"/>
        </w:rPr>
      </w:pPr>
      <w:r w:rsidRPr="0022568F">
        <w:rPr>
          <w:rFonts w:cs="Avenir-Light"/>
          <w:noProof w:val="0"/>
        </w:rPr>
        <w:t>Water mist devices may be used to pre-wet and</w:t>
      </w:r>
      <w:r w:rsidR="00E22620" w:rsidRPr="0022568F">
        <w:rPr>
          <w:rFonts w:cs="Avenir-Light"/>
          <w:noProof w:val="0"/>
        </w:rPr>
        <w:t xml:space="preserve"> </w:t>
      </w:r>
      <w:r w:rsidRPr="0022568F">
        <w:rPr>
          <w:rFonts w:cs="Avenir-Light"/>
          <w:noProof w:val="0"/>
        </w:rPr>
        <w:t xml:space="preserve">chill the glass interior prior to dispense. </w:t>
      </w:r>
    </w:p>
    <w:p w:rsidR="00E22620" w:rsidRPr="0022568F" w:rsidRDefault="00DC529E" w:rsidP="00D046D4">
      <w:pPr>
        <w:pStyle w:val="BodyCopy"/>
        <w:rPr>
          <w:rFonts w:cs="Impact"/>
          <w:noProof w:val="0"/>
          <w:color w:val="0000FF"/>
          <w:sz w:val="28"/>
          <w:szCs w:val="28"/>
        </w:rPr>
      </w:pPr>
      <w:r w:rsidRPr="0022568F">
        <w:rPr>
          <w:rFonts w:cs="Avenir-Light"/>
          <w:noProof w:val="0"/>
        </w:rPr>
        <w:t>Glass interior</w:t>
      </w:r>
      <w:r w:rsidR="00E22620" w:rsidRPr="0022568F">
        <w:rPr>
          <w:rFonts w:cs="Avenir-Light"/>
          <w:noProof w:val="0"/>
        </w:rPr>
        <w:t xml:space="preserve"> </w:t>
      </w:r>
      <w:r w:rsidRPr="0022568F">
        <w:rPr>
          <w:rFonts w:cs="Avenir-Light"/>
          <w:noProof w:val="0"/>
        </w:rPr>
        <w:t>should be mostly free of excess water before</w:t>
      </w:r>
      <w:r w:rsidR="00E22620" w:rsidRPr="0022568F">
        <w:rPr>
          <w:rFonts w:cs="Avenir-Light"/>
          <w:noProof w:val="0"/>
        </w:rPr>
        <w:t xml:space="preserve"> </w:t>
      </w:r>
      <w:r w:rsidRPr="0022568F">
        <w:rPr>
          <w:rFonts w:cs="Avenir-Light"/>
          <w:noProof w:val="0"/>
        </w:rPr>
        <w:t>pouring.</w:t>
      </w:r>
      <w:r w:rsidR="00E22620" w:rsidRPr="0022568F">
        <w:rPr>
          <w:rFonts w:cs="Impact"/>
          <w:noProof w:val="0"/>
          <w:color w:val="0000FF"/>
          <w:sz w:val="28"/>
          <w:szCs w:val="28"/>
        </w:rPr>
        <w:br w:type="page"/>
      </w:r>
    </w:p>
    <w:p w:rsidR="00D75522" w:rsidRPr="0022568F" w:rsidRDefault="00D75522" w:rsidP="00D75522">
      <w:pPr>
        <w:autoSpaceDE w:val="0"/>
        <w:autoSpaceDN w:val="0"/>
        <w:adjustRightInd w:val="0"/>
        <w:spacing w:before="240" w:after="240" w:line="240" w:lineRule="auto"/>
        <w:rPr>
          <w:rFonts w:ascii="Helvetica" w:hAnsi="Helvetica" w:cs="HelveticaNeueLTStd-Lt"/>
          <w:b/>
          <w:color w:val="0000FF"/>
          <w:sz w:val="28"/>
          <w:szCs w:val="28"/>
        </w:rPr>
      </w:pPr>
      <w:r w:rsidRPr="0022568F">
        <w:rPr>
          <w:rFonts w:ascii="Helvetica" w:hAnsi="Helvetica" w:cs="HelveticaNeueLTStd-Lt"/>
          <w:b/>
          <w:color w:val="0000FF"/>
          <w:sz w:val="28"/>
          <w:szCs w:val="28"/>
        </w:rPr>
        <w:lastRenderedPageBreak/>
        <w:t xml:space="preserve">Connecting </w:t>
      </w:r>
      <w:r w:rsidR="0022568F" w:rsidRPr="0022568F">
        <w:rPr>
          <w:rFonts w:ascii="Helvetica" w:hAnsi="Helvetica" w:cs="HelveticaNeueLTStd-Lt"/>
          <w:b/>
          <w:color w:val="0000FF"/>
          <w:sz w:val="28"/>
          <w:szCs w:val="28"/>
        </w:rPr>
        <w:t>draft</w:t>
      </w:r>
      <w:r w:rsidRPr="0022568F">
        <w:rPr>
          <w:rFonts w:ascii="Helvetica" w:hAnsi="Helvetica" w:cs="HelveticaNeueLTStd-Lt"/>
          <w:b/>
          <w:color w:val="0000FF"/>
          <w:sz w:val="28"/>
          <w:szCs w:val="28"/>
        </w:rPr>
        <w:t xml:space="preserve"> beer</w:t>
      </w:r>
    </w:p>
    <w:p w:rsidR="00D75522" w:rsidRPr="0022568F" w:rsidRDefault="00D75522" w:rsidP="00D75522">
      <w:pPr>
        <w:autoSpaceDE w:val="0"/>
        <w:autoSpaceDN w:val="0"/>
        <w:adjustRightInd w:val="0"/>
        <w:spacing w:before="80" w:after="120" w:line="240" w:lineRule="auto"/>
        <w:rPr>
          <w:rFonts w:ascii="Helvetica" w:hAnsi="Helvetica" w:cs="HelveticaNeueLTStd-Lt"/>
        </w:rPr>
      </w:pPr>
      <w:r w:rsidRPr="0022568F">
        <w:rPr>
          <w:rFonts w:ascii="Helvetica" w:hAnsi="Helvetica" w:cs="HelveticaNeueLTStd-Lt"/>
        </w:rPr>
        <w:t xml:space="preserve">The first steps when connecting the </w:t>
      </w:r>
      <w:r w:rsidR="0022568F" w:rsidRPr="0022568F">
        <w:rPr>
          <w:rFonts w:ascii="Helvetica" w:hAnsi="Helvetica" w:cs="HelveticaNeueLTStd-Lt"/>
        </w:rPr>
        <w:t>draft</w:t>
      </w:r>
      <w:r w:rsidRPr="0022568F">
        <w:rPr>
          <w:rFonts w:ascii="Helvetica" w:hAnsi="Helvetica" w:cs="HelveticaNeueLTStd-Lt"/>
        </w:rPr>
        <w:t xml:space="preserve"> beer are to:</w:t>
      </w:r>
    </w:p>
    <w:p w:rsidR="00D75522" w:rsidRPr="0022568F" w:rsidRDefault="00D75522" w:rsidP="00D046D4">
      <w:pPr>
        <w:pStyle w:val="Bullet1"/>
      </w:pPr>
      <w:r w:rsidRPr="0022568F">
        <w:t>Turn on temprites - never have water in the line when turning on temprites as the water can freeze, block the flow of beer and potentially split the lines)</w:t>
      </w:r>
    </w:p>
    <w:p w:rsidR="00D75522" w:rsidRPr="0022568F" w:rsidRDefault="00D75522" w:rsidP="00D046D4">
      <w:pPr>
        <w:pStyle w:val="Bullet1"/>
      </w:pPr>
      <w:r w:rsidRPr="0022568F">
        <w:t xml:space="preserve">Drawing beer through to taps </w:t>
      </w:r>
    </w:p>
    <w:p w:rsidR="00D75522" w:rsidRPr="0022568F" w:rsidRDefault="00D75522" w:rsidP="00D046D4">
      <w:pPr>
        <w:pStyle w:val="Bullet1"/>
      </w:pPr>
      <w:r w:rsidRPr="0022568F">
        <w:t>Test for quality</w:t>
      </w:r>
      <w:r w:rsidR="00D046D4" w:rsidRPr="0022568F">
        <w:t>.</w:t>
      </w:r>
    </w:p>
    <w:p w:rsidR="00D75522" w:rsidRPr="0022568F" w:rsidRDefault="00D75522" w:rsidP="00D75522">
      <w:pPr>
        <w:autoSpaceDE w:val="0"/>
        <w:autoSpaceDN w:val="0"/>
        <w:adjustRightInd w:val="0"/>
        <w:spacing w:before="80" w:after="120" w:line="240" w:lineRule="auto"/>
        <w:rPr>
          <w:rFonts w:ascii="Helvetica" w:hAnsi="Helvetica" w:cs="HelveticaNeueLTStd-Lt"/>
        </w:rPr>
      </w:pPr>
      <w:r w:rsidRPr="0022568F">
        <w:rPr>
          <w:rFonts w:ascii="Helvetica" w:hAnsi="Helvetica" w:cs="HelveticaNeueLTStd-Lt"/>
        </w:rPr>
        <w:t>Different requirements apply where python/glycol systems are in use.</w:t>
      </w:r>
    </w:p>
    <w:p w:rsidR="00DC529E" w:rsidRPr="0022568F" w:rsidRDefault="00D75522" w:rsidP="00D75522">
      <w:pPr>
        <w:autoSpaceDE w:val="0"/>
        <w:autoSpaceDN w:val="0"/>
        <w:adjustRightInd w:val="0"/>
        <w:spacing w:before="240" w:after="240" w:line="240" w:lineRule="auto"/>
        <w:rPr>
          <w:rFonts w:ascii="Helvetica" w:hAnsi="Helvetica" w:cs="Impact"/>
          <w:b/>
          <w:color w:val="0000FF"/>
          <w:sz w:val="28"/>
          <w:szCs w:val="28"/>
        </w:rPr>
      </w:pPr>
      <w:r w:rsidRPr="0022568F">
        <w:rPr>
          <w:rFonts w:ascii="Helvetica" w:hAnsi="Helvetica" w:cs="Impact"/>
          <w:b/>
          <w:color w:val="0000FF"/>
          <w:sz w:val="28"/>
          <w:szCs w:val="28"/>
        </w:rPr>
        <w:t xml:space="preserve">Pouring </w:t>
      </w:r>
      <w:r w:rsidR="0022568F" w:rsidRPr="0022568F">
        <w:rPr>
          <w:rFonts w:ascii="Helvetica" w:hAnsi="Helvetica" w:cs="Impact"/>
          <w:b/>
          <w:color w:val="0000FF"/>
          <w:sz w:val="28"/>
          <w:szCs w:val="28"/>
        </w:rPr>
        <w:t>draft</w:t>
      </w:r>
      <w:r w:rsidRPr="0022568F">
        <w:rPr>
          <w:rFonts w:ascii="Helvetica" w:hAnsi="Helvetica" w:cs="Impact"/>
          <w:b/>
          <w:color w:val="0000FF"/>
          <w:sz w:val="28"/>
          <w:szCs w:val="28"/>
        </w:rPr>
        <w:t xml:space="preserve"> b</w:t>
      </w:r>
      <w:r w:rsidR="00DC529E" w:rsidRPr="0022568F">
        <w:rPr>
          <w:rFonts w:ascii="Helvetica" w:hAnsi="Helvetica" w:cs="Impact"/>
          <w:b/>
          <w:color w:val="0000FF"/>
          <w:sz w:val="28"/>
          <w:szCs w:val="28"/>
        </w:rPr>
        <w:t>eer</w:t>
      </w:r>
    </w:p>
    <w:p w:rsidR="00DC529E" w:rsidRPr="0022568F" w:rsidRDefault="00DC529E" w:rsidP="00E22620">
      <w:pPr>
        <w:autoSpaceDE w:val="0"/>
        <w:autoSpaceDN w:val="0"/>
        <w:adjustRightInd w:val="0"/>
        <w:spacing w:before="80" w:after="120" w:line="240" w:lineRule="auto"/>
        <w:rPr>
          <w:rFonts w:ascii="Helvetica" w:hAnsi="Helvetica" w:cs="Avenir-Light"/>
        </w:rPr>
      </w:pPr>
      <w:r w:rsidRPr="0022568F">
        <w:rPr>
          <w:rFonts w:ascii="Helvetica" w:hAnsi="Helvetica" w:cs="Avenir-Light"/>
        </w:rPr>
        <w:t>Pro</w:t>
      </w:r>
      <w:r w:rsidRPr="0022568F">
        <w:rPr>
          <w:rStyle w:val="BodyCopyChar1"/>
          <w:noProof w:val="0"/>
          <w:lang w:val="en-AU"/>
        </w:rPr>
        <w:t xml:space="preserve">per serving of </w:t>
      </w:r>
      <w:r w:rsidR="0022568F" w:rsidRPr="0022568F">
        <w:rPr>
          <w:rStyle w:val="BodyCopyChar1"/>
          <w:noProof w:val="0"/>
          <w:lang w:val="en-AU"/>
        </w:rPr>
        <w:t>draft</w:t>
      </w:r>
      <w:r w:rsidRPr="0022568F">
        <w:rPr>
          <w:rStyle w:val="BodyCopyChar1"/>
          <w:noProof w:val="0"/>
          <w:lang w:val="en-AU"/>
        </w:rPr>
        <w:t xml:space="preserve"> beer is intended to have a</w:t>
      </w:r>
      <w:r w:rsidR="00E22620" w:rsidRPr="0022568F">
        <w:rPr>
          <w:rStyle w:val="BodyCopyChar1"/>
          <w:noProof w:val="0"/>
          <w:lang w:val="en-AU"/>
        </w:rPr>
        <w:t xml:space="preserve"> </w:t>
      </w:r>
      <w:r w:rsidRPr="0022568F">
        <w:rPr>
          <w:rStyle w:val="BodyCopyChar1"/>
          <w:noProof w:val="0"/>
          <w:lang w:val="en-AU"/>
        </w:rPr>
        <w:t>“controlled” release of carbonation to give a better</w:t>
      </w:r>
      <w:r w:rsidR="00E22620" w:rsidRPr="0022568F">
        <w:rPr>
          <w:rStyle w:val="BodyCopyChar1"/>
          <w:noProof w:val="0"/>
          <w:lang w:val="en-AU"/>
        </w:rPr>
        <w:t xml:space="preserve"> </w:t>
      </w:r>
      <w:r w:rsidRPr="0022568F">
        <w:rPr>
          <w:rStyle w:val="BodyCopyChar1"/>
          <w:noProof w:val="0"/>
          <w:lang w:val="en-AU"/>
        </w:rPr>
        <w:t>tasting and sensory experience. The evolution of CO</w:t>
      </w:r>
      <w:r w:rsidRPr="0022568F">
        <w:rPr>
          <w:rStyle w:val="BodyCopyChar1"/>
          <w:noProof w:val="0"/>
          <w:vertAlign w:val="subscript"/>
          <w:lang w:val="en-AU"/>
        </w:rPr>
        <w:t>2</w:t>
      </w:r>
      <w:r w:rsidR="00E22620" w:rsidRPr="0022568F">
        <w:rPr>
          <w:rStyle w:val="BodyCopyChar1"/>
          <w:noProof w:val="0"/>
          <w:lang w:val="en-AU"/>
        </w:rPr>
        <w:t xml:space="preserve"> </w:t>
      </w:r>
      <w:r w:rsidRPr="0022568F">
        <w:rPr>
          <w:rStyle w:val="BodyCopyChar1"/>
          <w:noProof w:val="0"/>
          <w:lang w:val="en-AU"/>
        </w:rPr>
        <w:t>gas during pouring builds the foam head and releases</w:t>
      </w:r>
      <w:r w:rsidR="00E22620" w:rsidRPr="0022568F">
        <w:rPr>
          <w:rStyle w:val="BodyCopyChar1"/>
          <w:noProof w:val="0"/>
          <w:lang w:val="en-AU"/>
        </w:rPr>
        <w:t xml:space="preserve"> desirable </w:t>
      </w:r>
      <w:r w:rsidR="00BE6F3C" w:rsidRPr="0022568F">
        <w:rPr>
          <w:rStyle w:val="BodyCopyChar1"/>
          <w:noProof w:val="0"/>
          <w:lang w:val="en-AU"/>
        </w:rPr>
        <w:t>flavours</w:t>
      </w:r>
      <w:r w:rsidRPr="0022568F">
        <w:rPr>
          <w:rStyle w:val="BodyCopyChar1"/>
          <w:noProof w:val="0"/>
          <w:lang w:val="en-AU"/>
        </w:rPr>
        <w:t xml:space="preserve"> and aromas.</w:t>
      </w:r>
    </w:p>
    <w:p w:rsidR="00DC529E" w:rsidRPr="0022568F" w:rsidRDefault="00DC529E" w:rsidP="00E22620">
      <w:pPr>
        <w:autoSpaceDE w:val="0"/>
        <w:autoSpaceDN w:val="0"/>
        <w:adjustRightInd w:val="0"/>
        <w:spacing w:before="80" w:after="120" w:line="240" w:lineRule="auto"/>
        <w:rPr>
          <w:rFonts w:ascii="Helvetica" w:hAnsi="Helvetica" w:cs="Impact"/>
          <w:b/>
        </w:rPr>
      </w:pPr>
      <w:r w:rsidRPr="0022568F">
        <w:rPr>
          <w:rFonts w:ascii="Helvetica" w:hAnsi="Helvetica" w:cs="Impact"/>
          <w:b/>
        </w:rPr>
        <w:t>Technique</w:t>
      </w:r>
    </w:p>
    <w:p w:rsidR="00DC529E" w:rsidRPr="0022568F" w:rsidRDefault="00D046D4" w:rsidP="00D046D4">
      <w:pPr>
        <w:pStyle w:val="BodyCopyIndent"/>
        <w:rPr>
          <w:noProof w:val="0"/>
        </w:rPr>
      </w:pPr>
      <w:r w:rsidRPr="0022568F">
        <w:rPr>
          <w:noProof w:val="0"/>
        </w:rPr>
        <w:t>1</w:t>
      </w:r>
      <w:r w:rsidRPr="0022568F">
        <w:rPr>
          <w:noProof w:val="0"/>
        </w:rPr>
        <w:tab/>
      </w:r>
      <w:r w:rsidR="00DC529E" w:rsidRPr="0022568F">
        <w:rPr>
          <w:noProof w:val="0"/>
        </w:rPr>
        <w:t xml:space="preserve">Hold glass </w:t>
      </w:r>
      <w:r w:rsidRPr="0022568F">
        <w:rPr>
          <w:noProof w:val="0"/>
        </w:rPr>
        <w:t>at 45º angle, open faucet fully</w:t>
      </w:r>
    </w:p>
    <w:p w:rsidR="00DC529E" w:rsidRPr="0022568F" w:rsidRDefault="00D046D4" w:rsidP="00D046D4">
      <w:pPr>
        <w:pStyle w:val="BodyCopyIndent"/>
        <w:rPr>
          <w:noProof w:val="0"/>
        </w:rPr>
      </w:pPr>
      <w:r w:rsidRPr="0022568F">
        <w:rPr>
          <w:noProof w:val="0"/>
        </w:rPr>
        <w:t>2</w:t>
      </w:r>
      <w:r w:rsidRPr="0022568F">
        <w:rPr>
          <w:noProof w:val="0"/>
        </w:rPr>
        <w:tab/>
      </w:r>
      <w:r w:rsidR="00DC529E" w:rsidRPr="0022568F">
        <w:rPr>
          <w:noProof w:val="0"/>
        </w:rPr>
        <w:t>Gradually tilt glass upright once beer has reached</w:t>
      </w:r>
      <w:r w:rsidR="00E22620" w:rsidRPr="0022568F">
        <w:rPr>
          <w:noProof w:val="0"/>
        </w:rPr>
        <w:t xml:space="preserve"> </w:t>
      </w:r>
      <w:r w:rsidR="00DC529E" w:rsidRPr="0022568F">
        <w:rPr>
          <w:noProof w:val="0"/>
        </w:rPr>
        <w:t>about</w:t>
      </w:r>
      <w:r w:rsidRPr="0022568F">
        <w:rPr>
          <w:noProof w:val="0"/>
        </w:rPr>
        <w:t xml:space="preserve"> the halfway point in the glass</w:t>
      </w:r>
    </w:p>
    <w:p w:rsidR="00DC529E" w:rsidRPr="0022568F" w:rsidRDefault="00D046D4" w:rsidP="00D046D4">
      <w:pPr>
        <w:pStyle w:val="BodyCopyIndent"/>
        <w:rPr>
          <w:noProof w:val="0"/>
        </w:rPr>
      </w:pPr>
      <w:r w:rsidRPr="0022568F">
        <w:rPr>
          <w:noProof w:val="0"/>
        </w:rPr>
        <w:t>3</w:t>
      </w:r>
      <w:r w:rsidRPr="0022568F">
        <w:rPr>
          <w:noProof w:val="0"/>
        </w:rPr>
        <w:tab/>
      </w:r>
      <w:r w:rsidR="00DC529E" w:rsidRPr="0022568F">
        <w:rPr>
          <w:noProof w:val="0"/>
        </w:rPr>
        <w:t>Pour beer straight down into the glass, working</w:t>
      </w:r>
      <w:r w:rsidR="00E22620" w:rsidRPr="0022568F">
        <w:rPr>
          <w:noProof w:val="0"/>
        </w:rPr>
        <w:t xml:space="preserve"> </w:t>
      </w:r>
      <w:r w:rsidR="00DC529E" w:rsidRPr="0022568F">
        <w:rPr>
          <w:noProof w:val="0"/>
        </w:rPr>
        <w:t>the glass to form a one inch collar of foam</w:t>
      </w:r>
      <w:r w:rsidR="00E22620" w:rsidRPr="0022568F">
        <w:rPr>
          <w:noProof w:val="0"/>
        </w:rPr>
        <w:t xml:space="preserve"> </w:t>
      </w:r>
      <w:r w:rsidR="00DC529E" w:rsidRPr="0022568F">
        <w:rPr>
          <w:noProof w:val="0"/>
        </w:rPr>
        <w:t>(“head”). This is for visual appeal as well as carbonation</w:t>
      </w:r>
      <w:r w:rsidR="00E22620" w:rsidRPr="0022568F">
        <w:rPr>
          <w:noProof w:val="0"/>
        </w:rPr>
        <w:t xml:space="preserve"> </w:t>
      </w:r>
      <w:r w:rsidRPr="0022568F">
        <w:rPr>
          <w:noProof w:val="0"/>
        </w:rPr>
        <w:t>release</w:t>
      </w:r>
    </w:p>
    <w:p w:rsidR="00DC529E" w:rsidRPr="0022568F" w:rsidRDefault="00D046D4" w:rsidP="00D046D4">
      <w:pPr>
        <w:pStyle w:val="BodyCopyIndent"/>
        <w:rPr>
          <w:noProof w:val="0"/>
        </w:rPr>
      </w:pPr>
      <w:r w:rsidRPr="0022568F">
        <w:rPr>
          <w:noProof w:val="0"/>
        </w:rPr>
        <w:t>4</w:t>
      </w:r>
      <w:r w:rsidRPr="0022568F">
        <w:rPr>
          <w:noProof w:val="0"/>
        </w:rPr>
        <w:tab/>
      </w:r>
      <w:r w:rsidR="00DC529E" w:rsidRPr="0022568F">
        <w:rPr>
          <w:noProof w:val="0"/>
        </w:rPr>
        <w:t>Close faucet q</w:t>
      </w:r>
      <w:r w:rsidR="00E22620" w:rsidRPr="0022568F">
        <w:rPr>
          <w:noProof w:val="0"/>
        </w:rPr>
        <w:t>uickly to avoid wasteful overfl</w:t>
      </w:r>
      <w:r w:rsidR="00DC529E" w:rsidRPr="0022568F">
        <w:rPr>
          <w:noProof w:val="0"/>
        </w:rPr>
        <w:t>ow.</w:t>
      </w:r>
    </w:p>
    <w:p w:rsidR="00DC529E" w:rsidRPr="0022568F" w:rsidRDefault="00DC529E" w:rsidP="00E22620">
      <w:pPr>
        <w:autoSpaceDE w:val="0"/>
        <w:autoSpaceDN w:val="0"/>
        <w:adjustRightInd w:val="0"/>
        <w:spacing w:before="80" w:after="120" w:line="240" w:lineRule="auto"/>
        <w:rPr>
          <w:rFonts w:ascii="Helvetica" w:hAnsi="Helvetica" w:cs="Impact"/>
          <w:b/>
        </w:rPr>
      </w:pPr>
      <w:r w:rsidRPr="0022568F">
        <w:rPr>
          <w:rFonts w:ascii="Helvetica" w:hAnsi="Helvetica" w:cs="Impact"/>
          <w:b/>
        </w:rPr>
        <w:t>Pouring Hygiene</w:t>
      </w:r>
    </w:p>
    <w:p w:rsidR="00DC529E" w:rsidRPr="0022568F" w:rsidRDefault="00DC529E" w:rsidP="00D046D4">
      <w:pPr>
        <w:pStyle w:val="Bullet1"/>
      </w:pPr>
      <w:r w:rsidRPr="0022568F">
        <w:t>In no instance should a faucet nozzle touch the inside</w:t>
      </w:r>
      <w:r w:rsidR="00E22620" w:rsidRPr="0022568F">
        <w:t xml:space="preserve"> </w:t>
      </w:r>
      <w:r w:rsidRPr="0022568F">
        <w:t>of the glass</w:t>
      </w:r>
      <w:r w:rsidR="00E22620" w:rsidRPr="0022568F">
        <w:t xml:space="preserve">. </w:t>
      </w:r>
      <w:r w:rsidRPr="0022568F">
        <w:t>Nozzles can potentially transfer germs from</w:t>
      </w:r>
      <w:r w:rsidR="00E22620" w:rsidRPr="0022568F">
        <w:t xml:space="preserve"> </w:t>
      </w:r>
      <w:r w:rsidR="00E17D9E" w:rsidRPr="0022568F">
        <w:t>one glass to another</w:t>
      </w:r>
    </w:p>
    <w:p w:rsidR="00DC529E" w:rsidRPr="0022568F" w:rsidRDefault="00DC529E" w:rsidP="00D046D4">
      <w:pPr>
        <w:pStyle w:val="Bullet1"/>
      </w:pPr>
      <w:r w:rsidRPr="0022568F">
        <w:t>In no instance should the faucet nozzle become</w:t>
      </w:r>
      <w:r w:rsidR="00E22620" w:rsidRPr="0022568F">
        <w:t xml:space="preserve"> </w:t>
      </w:r>
      <w:r w:rsidRPr="0022568F">
        <w:t>immersed in the consumer’s beer.</w:t>
      </w:r>
      <w:r w:rsidR="00E22620" w:rsidRPr="0022568F">
        <w:t xml:space="preserve"> No</w:t>
      </w:r>
      <w:r w:rsidRPr="0022568F">
        <w:t>zzles dipped in beer become a breeding</w:t>
      </w:r>
      <w:r w:rsidR="00E22620" w:rsidRPr="0022568F">
        <w:t xml:space="preserve"> </w:t>
      </w:r>
      <w:r w:rsidR="00E17D9E" w:rsidRPr="0022568F">
        <w:t>ground for microorganisms</w:t>
      </w:r>
    </w:p>
    <w:p w:rsidR="00DC529E" w:rsidRPr="0022568F" w:rsidRDefault="00DC529E" w:rsidP="00D046D4">
      <w:pPr>
        <w:pStyle w:val="Bullet1"/>
      </w:pPr>
      <w:r w:rsidRPr="0022568F">
        <w:t>Imp</w:t>
      </w:r>
      <w:r w:rsidR="00E22620" w:rsidRPr="0022568F">
        <w:t xml:space="preserve">ortance of one-inch foam collar. </w:t>
      </w:r>
      <w:r w:rsidRPr="0022568F">
        <w:t>While retailers struggle with customers who</w:t>
      </w:r>
      <w:r w:rsidR="00E17D9E" w:rsidRPr="0022568F">
        <w:t xml:space="preserve"> d</w:t>
      </w:r>
      <w:r w:rsidR="00BE6F3C" w:rsidRPr="0022568F">
        <w:t>emand</w:t>
      </w:r>
      <w:r w:rsidRPr="0022568F">
        <w:t xml:space="preserve"> their beer “</w:t>
      </w:r>
      <w:r w:rsidR="00E22620" w:rsidRPr="0022568F">
        <w:t>fi</w:t>
      </w:r>
      <w:r w:rsidRPr="0022568F">
        <w:t>lled to the rim,” brewers</w:t>
      </w:r>
      <w:r w:rsidR="00E22620" w:rsidRPr="0022568F">
        <w:t xml:space="preserve"> </w:t>
      </w:r>
      <w:r w:rsidRPr="0022568F">
        <w:t>prefer beer poured with about a one-inch</w:t>
      </w:r>
      <w:r w:rsidR="00E22620" w:rsidRPr="0022568F">
        <w:t xml:space="preserve"> </w:t>
      </w:r>
      <w:r w:rsidR="00E17D9E" w:rsidRPr="0022568F">
        <w:t>collar of foam (“head”)</w:t>
      </w:r>
    </w:p>
    <w:p w:rsidR="00DC529E" w:rsidRPr="0022568F" w:rsidRDefault="00E17D9E" w:rsidP="00D046D4">
      <w:pPr>
        <w:pStyle w:val="Bullet1"/>
      </w:pPr>
      <w:r w:rsidRPr="0022568F">
        <w:rPr>
          <w:noProof/>
          <w:lang w:eastAsia="en-AU"/>
        </w:rPr>
        <w:drawing>
          <wp:anchor distT="0" distB="0" distL="114300" distR="114300" simplePos="0" relativeHeight="251764736" behindDoc="0" locked="0" layoutInCell="1" allowOverlap="1">
            <wp:simplePos x="0" y="0"/>
            <wp:positionH relativeFrom="column">
              <wp:posOffset>4483100</wp:posOffset>
            </wp:positionH>
            <wp:positionV relativeFrom="paragraph">
              <wp:posOffset>25400</wp:posOffset>
            </wp:positionV>
            <wp:extent cx="1170940" cy="1842770"/>
            <wp:effectExtent l="19050" t="0" r="0" b="0"/>
            <wp:wrapSquare wrapText="bothSides"/>
            <wp:docPr id="55" name="Picture 54" descr="beerscie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rscience.jpg"/>
                    <pic:cNvPicPr/>
                  </pic:nvPicPr>
                  <pic:blipFill>
                    <a:blip r:embed="rId70" cstate="print"/>
                    <a:stretch>
                      <a:fillRect/>
                    </a:stretch>
                  </pic:blipFill>
                  <pic:spPr>
                    <a:xfrm>
                      <a:off x="0" y="0"/>
                      <a:ext cx="1170940" cy="1842770"/>
                    </a:xfrm>
                    <a:prstGeom prst="rect">
                      <a:avLst/>
                    </a:prstGeom>
                  </pic:spPr>
                </pic:pic>
              </a:graphicData>
            </a:graphic>
          </wp:anchor>
        </w:drawing>
      </w:r>
      <w:r w:rsidR="00DC529E" w:rsidRPr="0022568F">
        <w:t>A one-inc</w:t>
      </w:r>
      <w:r w:rsidR="00E22620" w:rsidRPr="0022568F">
        <w:t>h head maxim</w:t>
      </w:r>
      <w:r w:rsidR="00BE6F3C" w:rsidRPr="0022568F">
        <w:t>is</w:t>
      </w:r>
      <w:r w:rsidR="00E22620" w:rsidRPr="0022568F">
        <w:t>es retailer profi</w:t>
      </w:r>
      <w:r w:rsidR="00DC529E" w:rsidRPr="0022568F">
        <w:t>t, as foam</w:t>
      </w:r>
      <w:r w:rsidR="00E22620" w:rsidRPr="0022568F">
        <w:t xml:space="preserve"> </w:t>
      </w:r>
      <w:r w:rsidR="00DC529E" w:rsidRPr="0022568F">
        <w:t xml:space="preserve">is 25% beer. Filling glass to the rim is really </w:t>
      </w:r>
      <w:r w:rsidR="00BE6F3C" w:rsidRPr="0022568F">
        <w:t>over</w:t>
      </w:r>
      <w:r w:rsidR="00857F67" w:rsidRPr="0022568F">
        <w:t xml:space="preserve"> </w:t>
      </w:r>
      <w:r w:rsidR="00BE6F3C" w:rsidRPr="0022568F">
        <w:t>pouring</w:t>
      </w:r>
    </w:p>
    <w:p w:rsidR="00DC529E" w:rsidRPr="0022568F" w:rsidRDefault="00DC529E" w:rsidP="00D046D4">
      <w:pPr>
        <w:pStyle w:val="Bullet1"/>
      </w:pPr>
      <w:r w:rsidRPr="0022568F">
        <w:t xml:space="preserve">A proper head on a </w:t>
      </w:r>
      <w:r w:rsidR="0022568F" w:rsidRPr="0022568F">
        <w:t>draft</w:t>
      </w:r>
      <w:r w:rsidRPr="0022568F">
        <w:t xml:space="preserve"> beer delivers the total</w:t>
      </w:r>
      <w:r w:rsidR="00E22620" w:rsidRPr="0022568F">
        <w:t xml:space="preserve"> </w:t>
      </w:r>
      <w:r w:rsidRPr="0022568F">
        <w:t>sensory experience, including the following sensory</w:t>
      </w:r>
      <w:r w:rsidR="00E22620" w:rsidRPr="0022568F">
        <w:t xml:space="preserve"> benefi</w:t>
      </w:r>
      <w:r w:rsidRPr="0022568F">
        <w:t>ts:</w:t>
      </w:r>
    </w:p>
    <w:p w:rsidR="00DC529E" w:rsidRPr="0022568F" w:rsidRDefault="00DC529E" w:rsidP="00E17D9E">
      <w:pPr>
        <w:pStyle w:val="Bullet2"/>
        <w:rPr>
          <w:lang w:val="en-AU"/>
        </w:rPr>
      </w:pPr>
      <w:r w:rsidRPr="0022568F">
        <w:rPr>
          <w:lang w:val="en-AU"/>
        </w:rPr>
        <w:t>Visual appeal of a good pour</w:t>
      </w:r>
    </w:p>
    <w:p w:rsidR="00DC529E" w:rsidRPr="0022568F" w:rsidRDefault="00DC529E" w:rsidP="00E17D9E">
      <w:pPr>
        <w:pStyle w:val="Bullet2"/>
        <w:rPr>
          <w:lang w:val="en-AU"/>
        </w:rPr>
      </w:pPr>
      <w:r w:rsidRPr="0022568F">
        <w:rPr>
          <w:lang w:val="en-AU"/>
        </w:rPr>
        <w:t>Aromatic volatiles in beer released</w:t>
      </w:r>
    </w:p>
    <w:p w:rsidR="00DC529E" w:rsidRPr="0022568F" w:rsidRDefault="00DC529E" w:rsidP="00E17D9E">
      <w:pPr>
        <w:pStyle w:val="Bullet2"/>
        <w:rPr>
          <w:lang w:val="en-AU"/>
        </w:rPr>
      </w:pPr>
      <w:r w:rsidRPr="0022568F">
        <w:rPr>
          <w:lang w:val="en-AU"/>
        </w:rPr>
        <w:t>Palate-cleansing effect of carbonation enhanced</w:t>
      </w:r>
    </w:p>
    <w:p w:rsidR="00E17D9E" w:rsidRPr="0022568F" w:rsidRDefault="00DC529E" w:rsidP="00E17D9E">
      <w:pPr>
        <w:pStyle w:val="Bullet2"/>
        <w:rPr>
          <w:lang w:val="en-AU"/>
        </w:rPr>
      </w:pPr>
      <w:r w:rsidRPr="0022568F">
        <w:rPr>
          <w:lang w:val="en-AU"/>
        </w:rPr>
        <w:t>Textural and sensorial qualities of beer better presented</w:t>
      </w:r>
      <w:r w:rsidR="00E22620" w:rsidRPr="0022568F">
        <w:rPr>
          <w:lang w:val="en-AU"/>
        </w:rPr>
        <w:t xml:space="preserve"> </w:t>
      </w:r>
      <w:r w:rsidRPr="0022568F">
        <w:rPr>
          <w:lang w:val="en-AU"/>
        </w:rPr>
        <w:t>to consumer</w:t>
      </w:r>
      <w:r w:rsidR="00E17D9E" w:rsidRPr="0022568F">
        <w:rPr>
          <w:lang w:val="en-AU"/>
        </w:rPr>
        <w:t>.</w:t>
      </w:r>
    </w:p>
    <w:p w:rsidR="00E17D9E" w:rsidRPr="0022568F" w:rsidRDefault="00E17D9E">
      <w:pPr>
        <w:rPr>
          <w:rFonts w:ascii="Helvetica" w:eastAsia="Times New Roman" w:hAnsi="Helvetica" w:cs="Times New Roman"/>
          <w:szCs w:val="24"/>
        </w:rPr>
      </w:pPr>
      <w:r w:rsidRPr="0022568F">
        <w:br w:type="page"/>
      </w:r>
    </w:p>
    <w:p w:rsidR="00760BFE" w:rsidRPr="0022568F" w:rsidRDefault="00760BFE" w:rsidP="00760BFE">
      <w:pPr>
        <w:spacing w:before="240" w:after="240" w:line="240" w:lineRule="auto"/>
        <w:rPr>
          <w:rFonts w:ascii="Helvetica" w:hAnsi="Helvetica"/>
          <w:b/>
          <w:color w:val="0000FF"/>
          <w:sz w:val="28"/>
          <w:szCs w:val="28"/>
        </w:rPr>
      </w:pPr>
      <w:r w:rsidRPr="0022568F">
        <w:rPr>
          <w:rFonts w:ascii="Helvetica" w:hAnsi="Helvetica"/>
          <w:b/>
          <w:color w:val="0000FF"/>
          <w:sz w:val="28"/>
          <w:szCs w:val="28"/>
        </w:rPr>
        <w:lastRenderedPageBreak/>
        <w:t>Beer system maintenance and cleaning</w:t>
      </w:r>
    </w:p>
    <w:p w:rsidR="00956206" w:rsidRPr="0022568F" w:rsidRDefault="00D75522" w:rsidP="00D046D4">
      <w:pPr>
        <w:pStyle w:val="BodyCopy"/>
        <w:rPr>
          <w:noProof w:val="0"/>
        </w:rPr>
      </w:pPr>
      <w:r w:rsidRPr="0022568F">
        <w:rPr>
          <w:noProof w:val="0"/>
        </w:rPr>
        <w:t xml:space="preserve">These guidelines reflect the key actions needed to maintain </w:t>
      </w:r>
      <w:r w:rsidR="0022568F" w:rsidRPr="0022568F">
        <w:rPr>
          <w:noProof w:val="0"/>
        </w:rPr>
        <w:t>draft</w:t>
      </w:r>
      <w:r w:rsidRPr="0022568F">
        <w:rPr>
          <w:noProof w:val="0"/>
        </w:rPr>
        <w:t xml:space="preserve"> systems and pour trouble-free</w:t>
      </w:r>
      <w:r w:rsidR="00956206" w:rsidRPr="0022568F">
        <w:rPr>
          <w:noProof w:val="0"/>
        </w:rPr>
        <w:t xml:space="preserve"> </w:t>
      </w:r>
      <w:r w:rsidRPr="0022568F">
        <w:rPr>
          <w:noProof w:val="0"/>
        </w:rPr>
        <w:t xml:space="preserve">high-quality beer. </w:t>
      </w:r>
    </w:p>
    <w:p w:rsidR="002B1FEF" w:rsidRPr="0022568F" w:rsidRDefault="00D75522" w:rsidP="00D046D4">
      <w:pPr>
        <w:pStyle w:val="BodyCopy"/>
        <w:rPr>
          <w:noProof w:val="0"/>
        </w:rPr>
      </w:pPr>
      <w:r w:rsidRPr="0022568F">
        <w:rPr>
          <w:noProof w:val="0"/>
        </w:rPr>
        <w:t>Before performing these actions, please read equipment manuals as they contain many details important to effective and successful cleaning.</w:t>
      </w:r>
    </w:p>
    <w:p w:rsidR="00D75522" w:rsidRPr="0022568F" w:rsidRDefault="00D75522" w:rsidP="00D046D4">
      <w:pPr>
        <w:pStyle w:val="BodyCopyBold"/>
        <w:rPr>
          <w:noProof w:val="0"/>
        </w:rPr>
      </w:pPr>
      <w:r w:rsidRPr="0022568F">
        <w:rPr>
          <w:noProof w:val="0"/>
        </w:rPr>
        <w:t>Cleaning Frequency and Tasks</w:t>
      </w:r>
    </w:p>
    <w:p w:rsidR="00D75522" w:rsidRPr="0022568F" w:rsidRDefault="00D75522" w:rsidP="00956206">
      <w:pPr>
        <w:autoSpaceDE w:val="0"/>
        <w:autoSpaceDN w:val="0"/>
        <w:adjustRightInd w:val="0"/>
        <w:spacing w:before="80" w:after="120" w:line="240" w:lineRule="auto"/>
        <w:rPr>
          <w:rFonts w:ascii="Helvetica" w:hAnsi="Helvetica" w:cs="Avenir-Light"/>
          <w:color w:val="000000" w:themeColor="text1"/>
          <w:u w:val="single"/>
        </w:rPr>
      </w:pPr>
      <w:r w:rsidRPr="0022568F">
        <w:rPr>
          <w:rFonts w:ascii="Helvetica" w:hAnsi="Helvetica" w:cs="Avenir-Light"/>
          <w:color w:val="000000" w:themeColor="text1"/>
          <w:u w:val="single"/>
        </w:rPr>
        <w:t>Every two weeks (14 days)</w:t>
      </w:r>
    </w:p>
    <w:p w:rsidR="00D75522" w:rsidRPr="0022568F" w:rsidRDefault="0022568F" w:rsidP="00D046D4">
      <w:pPr>
        <w:pStyle w:val="Bullet1"/>
      </w:pPr>
      <w:r w:rsidRPr="0022568F">
        <w:t>Draft</w:t>
      </w:r>
      <w:r w:rsidR="00D046D4" w:rsidRPr="0022568F">
        <w:t xml:space="preserve"> lines should be cleaned</w:t>
      </w:r>
    </w:p>
    <w:p w:rsidR="00D75522" w:rsidRPr="0022568F" w:rsidRDefault="00D75522" w:rsidP="00D046D4">
      <w:pPr>
        <w:pStyle w:val="Bullet1"/>
      </w:pPr>
      <w:r w:rsidRPr="0022568F">
        <w:t>All faucets should be completely disassembled</w:t>
      </w:r>
      <w:r w:rsidR="00D046D4" w:rsidRPr="0022568F">
        <w:t xml:space="preserve"> </w:t>
      </w:r>
      <w:r w:rsidRPr="0022568F">
        <w:t>and cleaned</w:t>
      </w:r>
    </w:p>
    <w:p w:rsidR="00D75522" w:rsidRPr="0022568F" w:rsidRDefault="00D75522" w:rsidP="00D046D4">
      <w:pPr>
        <w:pStyle w:val="Bullet1"/>
      </w:pPr>
      <w:r w:rsidRPr="0022568F">
        <w:t>All keg couplers or tapping devices should</w:t>
      </w:r>
      <w:r w:rsidR="00D046D4" w:rsidRPr="0022568F">
        <w:t xml:space="preserve"> </w:t>
      </w:r>
      <w:r w:rsidRPr="0022568F">
        <w:t>be scrubbed clean</w:t>
      </w:r>
      <w:r w:rsidR="00D046D4" w:rsidRPr="0022568F">
        <w:t>.</w:t>
      </w:r>
    </w:p>
    <w:p w:rsidR="00D75522" w:rsidRPr="0022568F" w:rsidRDefault="00D75522" w:rsidP="00956206">
      <w:pPr>
        <w:spacing w:before="80" w:after="120" w:line="240" w:lineRule="auto"/>
        <w:rPr>
          <w:rFonts w:ascii="Helvetica" w:hAnsi="Helvetica" w:cs="Avenir-Light"/>
          <w:color w:val="000000" w:themeColor="text1"/>
          <w:u w:val="single"/>
        </w:rPr>
      </w:pPr>
      <w:r w:rsidRPr="0022568F">
        <w:rPr>
          <w:rFonts w:ascii="Helvetica" w:hAnsi="Helvetica" w:cs="Avenir-Light"/>
          <w:color w:val="000000" w:themeColor="text1"/>
          <w:u w:val="single"/>
        </w:rPr>
        <w:t>Quarterly (every three months)</w:t>
      </w:r>
    </w:p>
    <w:p w:rsidR="00956206" w:rsidRPr="0022568F" w:rsidRDefault="0022568F" w:rsidP="00D046D4">
      <w:pPr>
        <w:pStyle w:val="Bullet1"/>
      </w:pPr>
      <w:r w:rsidRPr="0022568F">
        <w:t>Draft</w:t>
      </w:r>
      <w:r w:rsidR="00D75522" w:rsidRPr="0022568F">
        <w:t xml:space="preserve"> lines should be de-stoned quarterly</w:t>
      </w:r>
      <w:r w:rsidR="00956206" w:rsidRPr="0022568F">
        <w:t xml:space="preserve"> </w:t>
      </w:r>
      <w:r w:rsidR="00D75522" w:rsidRPr="0022568F">
        <w:t>with an acid line cleaning chemical or a</w:t>
      </w:r>
      <w:r w:rsidR="00956206" w:rsidRPr="0022568F">
        <w:t xml:space="preserve"> </w:t>
      </w:r>
      <w:r w:rsidR="00D75522" w:rsidRPr="0022568F">
        <w:t>strong chelator in addition to the regular</w:t>
      </w:r>
      <w:r w:rsidR="00956206" w:rsidRPr="0022568F">
        <w:t xml:space="preserve"> </w:t>
      </w:r>
      <w:r w:rsidR="00D046D4" w:rsidRPr="0022568F">
        <w:t>caustic cleaning</w:t>
      </w:r>
    </w:p>
    <w:p w:rsidR="00956206" w:rsidRPr="0022568F" w:rsidRDefault="00D75522" w:rsidP="00D046D4">
      <w:pPr>
        <w:pStyle w:val="Bullet1"/>
      </w:pPr>
      <w:r w:rsidRPr="0022568F">
        <w:t>All FOB-stop devices (a.k.a. beer savers,</w:t>
      </w:r>
      <w:r w:rsidR="00956206" w:rsidRPr="0022568F">
        <w:t xml:space="preserve"> </w:t>
      </w:r>
      <w:r w:rsidRPr="0022568F">
        <w:t>foam detectors) should be completely</w:t>
      </w:r>
      <w:r w:rsidR="00956206" w:rsidRPr="0022568F">
        <w:t xml:space="preserve"> </w:t>
      </w:r>
      <w:r w:rsidRPr="0022568F">
        <w:t>disassemb</w:t>
      </w:r>
      <w:r w:rsidR="00D046D4" w:rsidRPr="0022568F">
        <w:t>led and hand detailed (cleaned)</w:t>
      </w:r>
    </w:p>
    <w:p w:rsidR="00D75522" w:rsidRPr="0022568F" w:rsidRDefault="00D75522" w:rsidP="00D046D4">
      <w:pPr>
        <w:pStyle w:val="Bullet1"/>
      </w:pPr>
      <w:r w:rsidRPr="0022568F">
        <w:t>All couplers should be completely disassembled</w:t>
      </w:r>
      <w:r w:rsidR="00956206" w:rsidRPr="0022568F">
        <w:t xml:space="preserve"> </w:t>
      </w:r>
      <w:r w:rsidRPr="0022568F">
        <w:t>and detailed.</w:t>
      </w:r>
    </w:p>
    <w:p w:rsidR="000D117D" w:rsidRPr="0022568F" w:rsidRDefault="000D117D" w:rsidP="00DA09F7">
      <w:pPr>
        <w:shd w:val="clear" w:color="auto" w:fill="FFFFFF"/>
        <w:spacing w:before="240" w:after="240" w:line="240" w:lineRule="auto"/>
        <w:rPr>
          <w:rFonts w:ascii="Helvetica" w:hAnsi="Helvetica" w:cs="Arial"/>
          <w:b/>
          <w:color w:val="0000FF"/>
          <w:sz w:val="28"/>
          <w:szCs w:val="28"/>
        </w:rPr>
      </w:pPr>
      <w:r w:rsidRPr="0022568F">
        <w:rPr>
          <w:rFonts w:ascii="Helvetica" w:hAnsi="Helvetica" w:cs="Arial"/>
          <w:b/>
          <w:color w:val="0000FF"/>
          <w:sz w:val="28"/>
          <w:szCs w:val="28"/>
        </w:rPr>
        <w:t>Cleaning a draft beer system</w:t>
      </w:r>
    </w:p>
    <w:p w:rsidR="00DA09F7" w:rsidRPr="0022568F" w:rsidRDefault="00D75522" w:rsidP="00D046D4">
      <w:pPr>
        <w:pStyle w:val="BodyCopy"/>
        <w:rPr>
          <w:noProof w:val="0"/>
        </w:rPr>
      </w:pPr>
      <w:r w:rsidRPr="0022568F">
        <w:rPr>
          <w:noProof w:val="0"/>
        </w:rPr>
        <w:t xml:space="preserve">It is important to </w:t>
      </w:r>
      <w:r w:rsidR="000D117D" w:rsidRPr="0022568F">
        <w:rPr>
          <w:noProof w:val="0"/>
        </w:rPr>
        <w:t>clean your machines and system after every batch of beer you use. If you don't, you can ruin future batches of beer. Cleaning a draft beer system is easy with the proper supplies.</w:t>
      </w:r>
    </w:p>
    <w:p w:rsidR="00DA09F7" w:rsidRPr="0022568F" w:rsidRDefault="00F06CDF" w:rsidP="00D046D4">
      <w:pPr>
        <w:pStyle w:val="BodyCopy"/>
        <w:rPr>
          <w:noProof w:val="0"/>
        </w:rPr>
      </w:pPr>
      <w:r w:rsidRPr="0022568F">
        <w:rPr>
          <w:noProof w:val="0"/>
        </w:rPr>
        <w:t xml:space="preserve">Foamy beer can be caused by the build up of bacteria, yeast or </w:t>
      </w:r>
      <w:r w:rsidR="00BE6F3C" w:rsidRPr="0022568F">
        <w:rPr>
          <w:noProof w:val="0"/>
        </w:rPr>
        <w:t>mould</w:t>
      </w:r>
      <w:r w:rsidRPr="0022568F">
        <w:rPr>
          <w:noProof w:val="0"/>
        </w:rPr>
        <w:t xml:space="preserve"> within a beer line. Dirty beer lines can affect the quality and taste of beer, so it is important to regularly clean beer lines. This task can easily and quickly be done with a pressur</w:t>
      </w:r>
      <w:r w:rsidR="00BE6F3C" w:rsidRPr="0022568F">
        <w:rPr>
          <w:noProof w:val="0"/>
        </w:rPr>
        <w:t>is</w:t>
      </w:r>
      <w:r w:rsidRPr="0022568F">
        <w:rPr>
          <w:noProof w:val="0"/>
        </w:rPr>
        <w:t>ed cleaning bottle and the right chemicals</w:t>
      </w:r>
      <w:r w:rsidR="00D046D4" w:rsidRPr="0022568F">
        <w:rPr>
          <w:noProof w:val="0"/>
        </w:rPr>
        <w:t>.</w:t>
      </w:r>
    </w:p>
    <w:p w:rsidR="00DA09F7" w:rsidRPr="0022568F" w:rsidRDefault="00DA09F7" w:rsidP="00DA09F7">
      <w:pPr>
        <w:shd w:val="clear" w:color="auto" w:fill="FFFFFF"/>
        <w:spacing w:before="80" w:after="120" w:line="240" w:lineRule="auto"/>
        <w:rPr>
          <w:rFonts w:ascii="Helvetica" w:hAnsi="Helvetica" w:cs="Arial"/>
        </w:rPr>
      </w:pPr>
      <w:r w:rsidRPr="0022568F">
        <w:rPr>
          <w:rFonts w:ascii="Helvetica" w:hAnsi="Helvetica" w:cs="Arial"/>
          <w:b/>
        </w:rPr>
        <w:t>Steps to cleaning beer lines</w:t>
      </w:r>
    </w:p>
    <w:p w:rsidR="00F06CDF" w:rsidRPr="0022568F" w:rsidRDefault="00F06CDF" w:rsidP="00D046D4">
      <w:pPr>
        <w:pStyle w:val="Bullet1"/>
      </w:pPr>
      <w:r w:rsidRPr="0022568F">
        <w:t>Disconnect all parts and flush the beer lines with water using the pressur</w:t>
      </w:r>
      <w:r w:rsidR="00BE6F3C" w:rsidRPr="0022568F">
        <w:t>is</w:t>
      </w:r>
      <w:r w:rsidRPr="0022568F">
        <w:t>ed cleaning bottl</w:t>
      </w:r>
      <w:r w:rsidR="00D046D4" w:rsidRPr="0022568F">
        <w:t>e to release any remaining beer</w:t>
      </w:r>
    </w:p>
    <w:p w:rsidR="00F06CDF" w:rsidRPr="0022568F" w:rsidRDefault="00DA09F7" w:rsidP="00D046D4">
      <w:pPr>
        <w:pStyle w:val="Bullet1"/>
      </w:pPr>
      <w:r w:rsidRPr="0022568F">
        <w:rPr>
          <w:rStyle w:val="stepnumber2"/>
          <w:rFonts w:ascii="Helvetica" w:hAnsi="Helvetica" w:cs="Arial"/>
          <w:i w:val="0"/>
          <w:color w:val="auto"/>
          <w:sz w:val="22"/>
          <w:szCs w:val="22"/>
        </w:rPr>
        <w:t>Fi</w:t>
      </w:r>
      <w:r w:rsidR="00F06CDF" w:rsidRPr="0022568F">
        <w:t>ll the pressur</w:t>
      </w:r>
      <w:r w:rsidR="00BE6F3C" w:rsidRPr="0022568F">
        <w:t>is</w:t>
      </w:r>
      <w:r w:rsidR="00F06CDF" w:rsidRPr="0022568F">
        <w:t>ed cleaning bottle with the cleaning solution mixed with water. You can use a line cleaner that is either caustic with a high pH, or acidic with a low pH depending on the condition of the lines and the type of system being cleaned. Check the directions on the solution to see how much w</w:t>
      </w:r>
      <w:r w:rsidR="00D046D4" w:rsidRPr="0022568F">
        <w:t>ater is needed per solution mix</w:t>
      </w:r>
    </w:p>
    <w:p w:rsidR="00F06CDF" w:rsidRPr="0022568F" w:rsidRDefault="00F06CDF" w:rsidP="00D046D4">
      <w:pPr>
        <w:pStyle w:val="Bullet1"/>
      </w:pPr>
      <w:r w:rsidRPr="0022568F">
        <w:t xml:space="preserve">Push the solution/water mix into the lines and allow </w:t>
      </w:r>
      <w:r w:rsidR="00BE6F3C" w:rsidRPr="0022568F">
        <w:t>soaking</w:t>
      </w:r>
      <w:r w:rsidRPr="0022568F">
        <w:t xml:space="preserve"> for approximately 10 minutes. Be sure to check the directions for the c</w:t>
      </w:r>
      <w:r w:rsidR="00D046D4" w:rsidRPr="0022568F">
        <w:t>hemicals as soak times may vary</w:t>
      </w:r>
    </w:p>
    <w:p w:rsidR="00F06CDF" w:rsidRPr="0022568F" w:rsidRDefault="00F06CDF" w:rsidP="00D046D4">
      <w:pPr>
        <w:pStyle w:val="Bullet1"/>
      </w:pPr>
      <w:r w:rsidRPr="0022568F">
        <w:t>Flush the lines thoroughly with clean water to remove the cleaning chemicals. Once the solution has been flushed, check the pH level with a pH tester or litmus paper to be sure that all evidence of cleaning s</w:t>
      </w:r>
      <w:r w:rsidR="00D046D4" w:rsidRPr="0022568F">
        <w:t>olution is gone</w:t>
      </w:r>
    </w:p>
    <w:p w:rsidR="00F06CDF" w:rsidRPr="0022568F" w:rsidRDefault="00F06CDF" w:rsidP="00D046D4">
      <w:pPr>
        <w:pStyle w:val="Bullet1"/>
      </w:pPr>
      <w:r w:rsidRPr="0022568F">
        <w:t>Remove the keg coupler and faucet and soak in water with a cleaning chemical. Use a brush to clean the items,</w:t>
      </w:r>
      <w:r w:rsidR="00D046D4" w:rsidRPr="0022568F">
        <w:t xml:space="preserve"> and then rinse well with water</w:t>
      </w:r>
    </w:p>
    <w:p w:rsidR="00F06CDF" w:rsidRPr="0022568F" w:rsidRDefault="00F06CDF" w:rsidP="00D046D4">
      <w:pPr>
        <w:pStyle w:val="Bullet1"/>
      </w:pPr>
      <w:r w:rsidRPr="0022568F">
        <w:t>Reconnect all parts and run some beer through the faucet to check flow. Discard beer and be sure all the lines are refilled with beer.</w:t>
      </w:r>
    </w:p>
    <w:p w:rsidR="00E63064" w:rsidRPr="00F0557B" w:rsidRDefault="00E63064" w:rsidP="00F0557B">
      <w:pPr>
        <w:pStyle w:val="Heading3"/>
      </w:pPr>
      <w:r w:rsidRPr="00F0557B">
        <w:lastRenderedPageBreak/>
        <w:t>Identifying</w:t>
      </w:r>
      <w:r w:rsidR="00B21121" w:rsidRPr="00F0557B">
        <w:t xml:space="preserve"> and rectifying problems with beer dispensing system</w:t>
      </w:r>
    </w:p>
    <w:p w:rsidR="00B21121" w:rsidRPr="0022568F" w:rsidRDefault="00B21121" w:rsidP="00B21121">
      <w:pPr>
        <w:shd w:val="clear" w:color="auto" w:fill="FFFFFF"/>
        <w:spacing w:before="80" w:after="120" w:line="240" w:lineRule="auto"/>
        <w:rPr>
          <w:rFonts w:ascii="Helvetica" w:hAnsi="Helvetica" w:cs="Arial"/>
          <w:color w:val="000000"/>
        </w:rPr>
      </w:pPr>
      <w:r w:rsidRPr="0022568F">
        <w:rPr>
          <w:rFonts w:ascii="Helvetica" w:hAnsi="Helvetica" w:cs="Arial"/>
          <w:color w:val="000000"/>
        </w:rPr>
        <w:t>All</w:t>
      </w:r>
      <w:r w:rsidR="00E63064" w:rsidRPr="0022568F">
        <w:rPr>
          <w:rFonts w:ascii="Helvetica" w:hAnsi="Helvetica" w:cs="Arial"/>
          <w:color w:val="000000"/>
        </w:rPr>
        <w:t xml:space="preserve"> </w:t>
      </w:r>
      <w:r w:rsidR="00E63064" w:rsidRPr="0022568F">
        <w:rPr>
          <w:rStyle w:val="BodyCopyChar1"/>
          <w:noProof w:val="0"/>
          <w:lang w:val="en-AU"/>
        </w:rPr>
        <w:t>draft beer system</w:t>
      </w:r>
      <w:r w:rsidRPr="0022568F">
        <w:rPr>
          <w:rStyle w:val="BodyCopyChar1"/>
          <w:noProof w:val="0"/>
          <w:lang w:val="en-AU"/>
        </w:rPr>
        <w:t>s</w:t>
      </w:r>
      <w:r w:rsidR="00E63064" w:rsidRPr="0022568F">
        <w:rPr>
          <w:rStyle w:val="BodyCopyChar1"/>
          <w:noProof w:val="0"/>
          <w:lang w:val="en-AU"/>
        </w:rPr>
        <w:t xml:space="preserve"> will eventually need maintenance. Clogged lines, low C</w:t>
      </w:r>
      <w:r w:rsidR="00BE6F3C" w:rsidRPr="0022568F">
        <w:rPr>
          <w:rStyle w:val="BodyCopyChar1"/>
          <w:noProof w:val="0"/>
          <w:lang w:val="en-AU"/>
        </w:rPr>
        <w:t>O</w:t>
      </w:r>
      <w:r w:rsidR="00E63064" w:rsidRPr="0022568F">
        <w:rPr>
          <w:rStyle w:val="BodyCopyChar1"/>
          <w:noProof w:val="0"/>
          <w:vertAlign w:val="subscript"/>
          <w:lang w:val="en-AU"/>
        </w:rPr>
        <w:t>2</w:t>
      </w:r>
      <w:r w:rsidR="00E63064" w:rsidRPr="0022568F">
        <w:rPr>
          <w:rStyle w:val="BodyCopyChar1"/>
          <w:noProof w:val="0"/>
          <w:lang w:val="en-AU"/>
        </w:rPr>
        <w:t xml:space="preserve"> tanks or broken taps can greatly affect properly pouring beer, </w:t>
      </w:r>
      <w:r w:rsidR="00BE6F3C" w:rsidRPr="0022568F">
        <w:rPr>
          <w:rStyle w:val="BodyCopyChar1"/>
          <w:noProof w:val="0"/>
          <w:lang w:val="en-AU"/>
        </w:rPr>
        <w:t>flavour</w:t>
      </w:r>
      <w:r w:rsidR="00E63064" w:rsidRPr="0022568F">
        <w:rPr>
          <w:rStyle w:val="BodyCopyChar1"/>
          <w:noProof w:val="0"/>
          <w:lang w:val="en-AU"/>
        </w:rPr>
        <w:t xml:space="preserve"> and foam content. These problems, if not fixed quickly, can easily turn your patrons away to another bar. Learning how to properly troubleshoot your draft beer system will ensure that your customers keep coming back to your establishment. Troubleshooting will also aid in keeping your draft be</w:t>
      </w:r>
      <w:r w:rsidRPr="0022568F">
        <w:rPr>
          <w:rStyle w:val="BodyCopyChar1"/>
          <w:noProof w:val="0"/>
          <w:lang w:val="en-AU"/>
        </w:rPr>
        <w:t>er system in good</w:t>
      </w:r>
      <w:r w:rsidRPr="0022568F">
        <w:rPr>
          <w:rFonts w:ascii="Helvetica" w:hAnsi="Helvetica" w:cs="Arial"/>
          <w:color w:val="000000"/>
        </w:rPr>
        <w:t xml:space="preserve"> working order.</w:t>
      </w:r>
    </w:p>
    <w:p w:rsidR="00B21121" w:rsidRPr="0022568F" w:rsidRDefault="00B21121" w:rsidP="00D046D4">
      <w:pPr>
        <w:pStyle w:val="BodyCopyBold"/>
        <w:rPr>
          <w:noProof w:val="0"/>
        </w:rPr>
      </w:pPr>
      <w:r w:rsidRPr="0022568F">
        <w:rPr>
          <w:noProof w:val="0"/>
        </w:rPr>
        <w:t>Types of common faults</w:t>
      </w:r>
      <w:r w:rsidR="00CE7202" w:rsidRPr="0022568F">
        <w:rPr>
          <w:noProof w:val="0"/>
        </w:rPr>
        <w:t xml:space="preserve"> and remedies</w:t>
      </w:r>
    </w:p>
    <w:p w:rsidR="00A867F5" w:rsidRPr="0022568F" w:rsidRDefault="002B200B" w:rsidP="002B200B">
      <w:pPr>
        <w:pStyle w:val="BodyCopy"/>
        <w:spacing w:after="120"/>
        <w:rPr>
          <w:rStyle w:val="Hyperlink"/>
          <w:noProof w:val="0"/>
          <w:color w:val="auto"/>
        </w:rPr>
      </w:pPr>
      <w:r w:rsidRPr="0022568F">
        <w:rPr>
          <w:rStyle w:val="Hyperlink"/>
          <w:noProof w:val="0"/>
          <w:color w:val="auto"/>
        </w:rPr>
        <w:t>Slow dispense at tap</w:t>
      </w:r>
    </w:p>
    <w:p w:rsidR="002B200B" w:rsidRPr="0022568F" w:rsidRDefault="002B200B" w:rsidP="00D046D4">
      <w:pPr>
        <w:pStyle w:val="Bullet1"/>
        <w:rPr>
          <w:rStyle w:val="Hyperlink"/>
          <w:color w:val="auto"/>
          <w:u w:val="none"/>
        </w:rPr>
      </w:pPr>
      <w:r w:rsidRPr="0022568F">
        <w:rPr>
          <w:rStyle w:val="Hyperlink"/>
          <w:color w:val="auto"/>
          <w:u w:val="none"/>
        </w:rPr>
        <w:t>Ensure dispense tap is working properly</w:t>
      </w:r>
    </w:p>
    <w:p w:rsidR="002B200B" w:rsidRPr="0022568F" w:rsidRDefault="002B200B" w:rsidP="00D046D4">
      <w:pPr>
        <w:pStyle w:val="Bullet1"/>
        <w:rPr>
          <w:rStyle w:val="Hyperlink"/>
          <w:color w:val="auto"/>
          <w:u w:val="none"/>
        </w:rPr>
      </w:pPr>
      <w:r w:rsidRPr="0022568F">
        <w:rPr>
          <w:rStyle w:val="Hyperlink"/>
          <w:color w:val="auto"/>
          <w:u w:val="none"/>
        </w:rPr>
        <w:t>Ensure sparkler is not too tight or blocked</w:t>
      </w:r>
    </w:p>
    <w:p w:rsidR="002B200B" w:rsidRPr="0022568F" w:rsidRDefault="002B200B" w:rsidP="00D046D4">
      <w:pPr>
        <w:pStyle w:val="Bullet1"/>
        <w:rPr>
          <w:rStyle w:val="Hyperlink"/>
          <w:color w:val="auto"/>
          <w:u w:val="none"/>
        </w:rPr>
      </w:pPr>
      <w:r w:rsidRPr="0022568F">
        <w:rPr>
          <w:rStyle w:val="Hyperlink"/>
          <w:color w:val="auto"/>
          <w:u w:val="none"/>
        </w:rPr>
        <w:t>Ensure lines are clean</w:t>
      </w:r>
    </w:p>
    <w:p w:rsidR="000A2443" w:rsidRPr="0022568F" w:rsidRDefault="000A2443" w:rsidP="00D046D4">
      <w:pPr>
        <w:pStyle w:val="Bullet1"/>
        <w:rPr>
          <w:rStyle w:val="Hyperlink"/>
          <w:color w:val="auto"/>
          <w:u w:val="none"/>
        </w:rPr>
      </w:pPr>
      <w:r w:rsidRPr="0022568F">
        <w:rPr>
          <w:rStyle w:val="Hyperlink"/>
          <w:color w:val="auto"/>
          <w:u w:val="none"/>
        </w:rPr>
        <w:t>Ensure gas cylinder is not empty</w:t>
      </w:r>
      <w:r w:rsidR="00D046D4" w:rsidRPr="0022568F">
        <w:rPr>
          <w:rStyle w:val="Hyperlink"/>
          <w:color w:val="auto"/>
          <w:u w:val="none"/>
        </w:rPr>
        <w:t>.</w:t>
      </w:r>
    </w:p>
    <w:p w:rsidR="000A2443" w:rsidRPr="0022568F" w:rsidRDefault="00A653D2" w:rsidP="00A653D2">
      <w:pPr>
        <w:pStyle w:val="BodyCopy"/>
        <w:spacing w:after="120"/>
        <w:rPr>
          <w:rStyle w:val="Hyperlink"/>
          <w:noProof w:val="0"/>
          <w:color w:val="auto"/>
        </w:rPr>
      </w:pPr>
      <w:r w:rsidRPr="0022568F">
        <w:rPr>
          <w:rStyle w:val="Hyperlink"/>
          <w:noProof w:val="0"/>
          <w:color w:val="auto"/>
        </w:rPr>
        <w:t>No dispense at tap</w:t>
      </w:r>
    </w:p>
    <w:p w:rsidR="00A653D2" w:rsidRPr="0022568F" w:rsidRDefault="00A653D2" w:rsidP="00D046D4">
      <w:pPr>
        <w:pStyle w:val="Bullet1"/>
        <w:rPr>
          <w:rStyle w:val="Hyperlink"/>
          <w:color w:val="auto"/>
          <w:u w:val="none"/>
        </w:rPr>
      </w:pPr>
      <w:r w:rsidRPr="0022568F">
        <w:rPr>
          <w:rStyle w:val="Hyperlink"/>
          <w:color w:val="auto"/>
          <w:u w:val="none"/>
        </w:rPr>
        <w:t>Ensure dispense tap is working properly</w:t>
      </w:r>
    </w:p>
    <w:p w:rsidR="00CE7202" w:rsidRPr="0022568F" w:rsidRDefault="00A653D2" w:rsidP="00D046D4">
      <w:pPr>
        <w:pStyle w:val="Bullet1"/>
        <w:rPr>
          <w:rStyle w:val="Hyperlink"/>
          <w:color w:val="auto"/>
          <w:u w:val="none"/>
        </w:rPr>
      </w:pPr>
      <w:r w:rsidRPr="0022568F">
        <w:rPr>
          <w:rStyle w:val="Hyperlink"/>
          <w:color w:val="auto"/>
          <w:u w:val="none"/>
        </w:rPr>
        <w:t>Ensure sparkler is not too tight or blocked</w:t>
      </w:r>
    </w:p>
    <w:p w:rsidR="00A653D2" w:rsidRPr="0022568F" w:rsidRDefault="00A653D2" w:rsidP="00D046D4">
      <w:pPr>
        <w:pStyle w:val="Bullet1"/>
        <w:rPr>
          <w:rStyle w:val="Hyperlink"/>
          <w:color w:val="auto"/>
          <w:u w:val="none"/>
        </w:rPr>
      </w:pPr>
      <w:r w:rsidRPr="0022568F">
        <w:rPr>
          <w:rStyle w:val="Hyperlink"/>
          <w:color w:val="auto"/>
          <w:u w:val="none"/>
        </w:rPr>
        <w:t>Ensure keg is not empty</w:t>
      </w:r>
    </w:p>
    <w:p w:rsidR="00A653D2" w:rsidRPr="0022568F" w:rsidRDefault="00A653D2" w:rsidP="00D046D4">
      <w:pPr>
        <w:pStyle w:val="Bullet1"/>
        <w:rPr>
          <w:rStyle w:val="Hyperlink"/>
          <w:color w:val="auto"/>
          <w:u w:val="none"/>
        </w:rPr>
      </w:pPr>
      <w:r w:rsidRPr="0022568F">
        <w:rPr>
          <w:rStyle w:val="Hyperlink"/>
          <w:color w:val="auto"/>
          <w:u w:val="none"/>
        </w:rPr>
        <w:t>Ensure line primer filled with beer</w:t>
      </w:r>
    </w:p>
    <w:p w:rsidR="00A653D2" w:rsidRPr="0022568F" w:rsidRDefault="00A653D2" w:rsidP="00D046D4">
      <w:pPr>
        <w:pStyle w:val="Bullet1"/>
        <w:rPr>
          <w:rStyle w:val="Hyperlink"/>
          <w:color w:val="auto"/>
          <w:u w:val="none"/>
        </w:rPr>
      </w:pPr>
      <w:r w:rsidRPr="0022568F">
        <w:rPr>
          <w:rStyle w:val="Hyperlink"/>
          <w:color w:val="auto"/>
          <w:u w:val="none"/>
        </w:rPr>
        <w:t>Ensure ball is floating</w:t>
      </w:r>
    </w:p>
    <w:p w:rsidR="00A653D2" w:rsidRPr="0022568F" w:rsidRDefault="00A653D2" w:rsidP="00D046D4">
      <w:pPr>
        <w:pStyle w:val="Bullet1"/>
        <w:rPr>
          <w:rStyle w:val="Hyperlink"/>
          <w:color w:val="auto"/>
          <w:u w:val="none"/>
        </w:rPr>
      </w:pPr>
      <w:r w:rsidRPr="0022568F">
        <w:rPr>
          <w:rStyle w:val="Hyperlink"/>
          <w:color w:val="auto"/>
          <w:u w:val="none"/>
        </w:rPr>
        <w:t>Ensure coupling head is fitted correctly</w:t>
      </w:r>
    </w:p>
    <w:p w:rsidR="00A653D2" w:rsidRPr="0022568F" w:rsidRDefault="00A653D2" w:rsidP="00D046D4">
      <w:pPr>
        <w:pStyle w:val="Bullet1"/>
        <w:rPr>
          <w:rStyle w:val="Hyperlink"/>
          <w:color w:val="auto"/>
          <w:u w:val="none"/>
        </w:rPr>
      </w:pPr>
      <w:r w:rsidRPr="0022568F">
        <w:rPr>
          <w:rStyle w:val="Hyperlink"/>
          <w:color w:val="auto"/>
          <w:u w:val="none"/>
        </w:rPr>
        <w:t>Change the keg</w:t>
      </w:r>
      <w:r w:rsidR="00D046D4" w:rsidRPr="0022568F">
        <w:rPr>
          <w:rStyle w:val="Hyperlink"/>
          <w:color w:val="auto"/>
          <w:u w:val="none"/>
        </w:rPr>
        <w:t>.</w:t>
      </w:r>
    </w:p>
    <w:p w:rsidR="00B21121" w:rsidRPr="0022568F" w:rsidRDefault="00B21121" w:rsidP="00D046D4">
      <w:pPr>
        <w:pStyle w:val="BodyCopyBold"/>
        <w:rPr>
          <w:noProof w:val="0"/>
        </w:rPr>
      </w:pPr>
      <w:r w:rsidRPr="0022568F">
        <w:rPr>
          <w:noProof w:val="0"/>
        </w:rPr>
        <w:t>Activities to identify and rectify problems</w:t>
      </w:r>
    </w:p>
    <w:p w:rsidR="00B21121" w:rsidRPr="0022568F" w:rsidRDefault="00E63064" w:rsidP="00D046D4">
      <w:pPr>
        <w:pStyle w:val="Bullet1"/>
      </w:pPr>
      <w:r w:rsidRPr="0022568F">
        <w:t>Check the keg first if you notice a problem with the beer as you pour it from the tap. If the tap starts to sputter or barely pour out, chances are your keg is</w:t>
      </w:r>
      <w:r w:rsidR="00D046D4" w:rsidRPr="0022568F">
        <w:t xml:space="preserve"> near empty and must be changed</w:t>
      </w:r>
    </w:p>
    <w:p w:rsidR="00E63064" w:rsidRPr="0022568F" w:rsidRDefault="00E63064" w:rsidP="00D046D4">
      <w:pPr>
        <w:pStyle w:val="Bullet1"/>
      </w:pPr>
      <w:r w:rsidRPr="0022568F">
        <w:t>Notice the flow of the beer when you pull on the tap handle. If the beer is barely pouring out, the main valve could be partially closed. If the beer pours out too fast, then the valve might be open too wide. If adjusting the valves has no effect, then your draft lines could be clogged or have air bubbles blocking the flow. This will require professional maintenance</w:t>
      </w:r>
    </w:p>
    <w:p w:rsidR="00E63064" w:rsidRPr="0022568F" w:rsidRDefault="00E63064" w:rsidP="00D046D4">
      <w:pPr>
        <w:pStyle w:val="Bullet1"/>
      </w:pPr>
      <w:r w:rsidRPr="0022568F">
        <w:t>Check the gauge on your C</w:t>
      </w:r>
      <w:r w:rsidR="00AB6870" w:rsidRPr="0022568F">
        <w:t>O</w:t>
      </w:r>
      <w:r w:rsidRPr="0022568F">
        <w:rPr>
          <w:vertAlign w:val="subscript"/>
        </w:rPr>
        <w:t>2</w:t>
      </w:r>
      <w:r w:rsidRPr="0022568F">
        <w:t xml:space="preserve"> tank. If the gauge reads lower than normal, your beer will have little foam and will not taste as it should. You should change the </w:t>
      </w:r>
      <w:r w:rsidR="00AB6870" w:rsidRPr="0022568F">
        <w:t>CO</w:t>
      </w:r>
      <w:r w:rsidR="00AB6870" w:rsidRPr="0022568F">
        <w:rPr>
          <w:vertAlign w:val="subscript"/>
        </w:rPr>
        <w:t>2</w:t>
      </w:r>
      <w:r w:rsidRPr="0022568F">
        <w:t xml:space="preserve"> tank a</w:t>
      </w:r>
      <w:r w:rsidR="00D046D4" w:rsidRPr="0022568F">
        <w:t>t this point</w:t>
      </w:r>
    </w:p>
    <w:p w:rsidR="00E63064" w:rsidRPr="0022568F" w:rsidRDefault="00E63064" w:rsidP="00D046D4">
      <w:pPr>
        <w:pStyle w:val="Bullet1"/>
      </w:pPr>
      <w:r w:rsidRPr="0022568F">
        <w:t xml:space="preserve">Notice the level of foam pouring out of the tap. If the glass is full of foam, then the keg might be near empty, or the </w:t>
      </w:r>
      <w:r w:rsidR="00AB6870" w:rsidRPr="0022568F">
        <w:t>CO</w:t>
      </w:r>
      <w:r w:rsidR="00AB6870" w:rsidRPr="0022568F">
        <w:rPr>
          <w:vertAlign w:val="subscript"/>
        </w:rPr>
        <w:t>2</w:t>
      </w:r>
      <w:r w:rsidRPr="0022568F">
        <w:t xml:space="preserve"> level could need adjustment. Try closing the </w:t>
      </w:r>
      <w:r w:rsidR="00AB6870" w:rsidRPr="0022568F">
        <w:t>CO</w:t>
      </w:r>
      <w:r w:rsidR="00AB6870" w:rsidRPr="0022568F">
        <w:rPr>
          <w:vertAlign w:val="subscript"/>
        </w:rPr>
        <w:t>2</w:t>
      </w:r>
      <w:r w:rsidRPr="0022568F">
        <w:t xml:space="preserve"> valve on the tank and then open it to halfway, let the beer run momentarily and se</w:t>
      </w:r>
      <w:r w:rsidR="00D046D4" w:rsidRPr="0022568F">
        <w:t>e if the foam stops pouring out</w:t>
      </w:r>
    </w:p>
    <w:p w:rsidR="00E63064" w:rsidRPr="0022568F" w:rsidRDefault="00E63064" w:rsidP="00D046D4">
      <w:pPr>
        <w:pStyle w:val="Bullet1"/>
      </w:pPr>
      <w:r w:rsidRPr="0022568F">
        <w:t>Taste the beer for correct temperature. If the beer is too warm or has a heavy foam or "head," your refriger</w:t>
      </w:r>
      <w:r w:rsidR="00D046D4" w:rsidRPr="0022568F">
        <w:t>ation system could need repairs</w:t>
      </w:r>
    </w:p>
    <w:p w:rsidR="00E63064" w:rsidRPr="0022568F" w:rsidRDefault="00E63064" w:rsidP="00E63064">
      <w:pPr>
        <w:pStyle w:val="Bullet1"/>
        <w:shd w:val="clear" w:color="auto" w:fill="FFFFFF"/>
        <w:rPr>
          <w:rFonts w:cs="Arial"/>
          <w:color w:val="000000"/>
        </w:rPr>
      </w:pPr>
      <w:r w:rsidRPr="0022568F">
        <w:t>Have your draft beer lines cleaned periodically to ensure proper taste and flow through the lines. Have your keg cooler checked for correct temperature and compressor maintenance to ensure that your draft system remains in working order.</w:t>
      </w:r>
    </w:p>
    <w:p w:rsidR="008A7C19" w:rsidRPr="0022568F" w:rsidRDefault="00A653D2" w:rsidP="00D046D4">
      <w:pPr>
        <w:pStyle w:val="Heading2"/>
      </w:pPr>
      <w:r w:rsidRPr="0022568F">
        <w:br w:type="page"/>
      </w:r>
      <w:r w:rsidR="008A7C19" w:rsidRPr="0022568F">
        <w:lastRenderedPageBreak/>
        <w:t>2.2</w:t>
      </w:r>
      <w:r w:rsidR="008A7C19" w:rsidRPr="0022568F">
        <w:tab/>
      </w:r>
      <w:fldSimple w:instr=" REF  Criteria22  \* MERGEFORMAT ">
        <w:sdt>
          <w:sdtPr>
            <w:alias w:val="Criteria2.2"/>
            <w:tag w:val="Criteria2.2"/>
            <w:id w:val="27053681"/>
            <w:lock w:val="sdtLocked"/>
            <w:placeholder>
              <w:docPart w:val="7E3B7ABC222041AC9AEA45370080C04F"/>
            </w:placeholder>
          </w:sdtPr>
          <w:sdtContent>
            <w:r w:rsidR="002A0DE3" w:rsidRPr="002A0DE3">
              <w:t>Follow safety procedures regarding handling, connecting and storing of gas</w:t>
            </w:r>
          </w:sdtContent>
        </w:sdt>
      </w:fldSimple>
    </w:p>
    <w:p w:rsidR="008A7C19" w:rsidRPr="0022568F" w:rsidRDefault="00E17D9E" w:rsidP="008A7C19">
      <w:pPr>
        <w:pStyle w:val="Heading3"/>
      </w:pPr>
      <w:r w:rsidRPr="0022568F">
        <w:rPr>
          <w:noProof/>
        </w:rPr>
        <w:drawing>
          <wp:anchor distT="0" distB="0" distL="114300" distR="114300" simplePos="0" relativeHeight="251749376" behindDoc="0" locked="0" layoutInCell="1" allowOverlap="1">
            <wp:simplePos x="0" y="0"/>
            <wp:positionH relativeFrom="column">
              <wp:posOffset>4518025</wp:posOffset>
            </wp:positionH>
            <wp:positionV relativeFrom="paragraph">
              <wp:posOffset>-46355</wp:posOffset>
            </wp:positionV>
            <wp:extent cx="1080135" cy="1247775"/>
            <wp:effectExtent l="19050" t="0" r="5715" b="0"/>
            <wp:wrapSquare wrapText="bothSides"/>
            <wp:docPr id="38" name="Picture 37" descr="fotos_transpor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s_transporte.jpg"/>
                    <pic:cNvPicPr/>
                  </pic:nvPicPr>
                  <pic:blipFill>
                    <a:blip r:embed="rId71" cstate="print"/>
                    <a:stretch>
                      <a:fillRect/>
                    </a:stretch>
                  </pic:blipFill>
                  <pic:spPr>
                    <a:xfrm>
                      <a:off x="0" y="0"/>
                      <a:ext cx="1080135" cy="1247775"/>
                    </a:xfrm>
                    <a:prstGeom prst="rect">
                      <a:avLst/>
                    </a:prstGeom>
                  </pic:spPr>
                </pic:pic>
              </a:graphicData>
            </a:graphic>
          </wp:anchor>
        </w:drawing>
      </w:r>
      <w:r w:rsidR="008A7C19" w:rsidRPr="0022568F">
        <w:t>Introduction</w:t>
      </w:r>
    </w:p>
    <w:p w:rsidR="008A7C19" w:rsidRPr="0022568F" w:rsidRDefault="00E63064" w:rsidP="00E17D9E">
      <w:pPr>
        <w:pStyle w:val="BodyCopy"/>
        <w:rPr>
          <w:noProof w:val="0"/>
        </w:rPr>
      </w:pPr>
      <w:r w:rsidRPr="0022568F">
        <w:rPr>
          <w:noProof w:val="0"/>
        </w:rPr>
        <w:t xml:space="preserve">Gas is a common and essential component of bulk dispensing systems. It is essential that when handling gas it is done so in a manner that is safe for the operator. </w:t>
      </w:r>
    </w:p>
    <w:p w:rsidR="008A7C19" w:rsidRPr="0022568F" w:rsidRDefault="00E63064" w:rsidP="008A7C19">
      <w:pPr>
        <w:pStyle w:val="Heading3"/>
      </w:pPr>
      <w:r w:rsidRPr="0022568F">
        <w:t>Knowledge of beverage gas system operations</w:t>
      </w:r>
    </w:p>
    <w:p w:rsidR="00415767" w:rsidRPr="0022568F" w:rsidRDefault="00E63064" w:rsidP="00D046D4">
      <w:pPr>
        <w:pStyle w:val="BodyCopy"/>
        <w:rPr>
          <w:noProof w:val="0"/>
        </w:rPr>
      </w:pPr>
      <w:r w:rsidRPr="0022568F">
        <w:rPr>
          <w:noProof w:val="0"/>
        </w:rPr>
        <w:t xml:space="preserve">Any cellar operator must have an understanding and  </w:t>
      </w:r>
      <w:r w:rsidR="00415767" w:rsidRPr="0022568F">
        <w:rPr>
          <w:noProof w:val="0"/>
        </w:rPr>
        <w:t xml:space="preserve">working knowledge of </w:t>
      </w:r>
      <w:r w:rsidRPr="0022568F">
        <w:rPr>
          <w:noProof w:val="0"/>
        </w:rPr>
        <w:t>not only the key components of beverage dispensing systems, as identified to date, but also of bev</w:t>
      </w:r>
      <w:r w:rsidR="00415767" w:rsidRPr="0022568F">
        <w:rPr>
          <w:noProof w:val="0"/>
        </w:rPr>
        <w:t xml:space="preserve">erage </w:t>
      </w:r>
      <w:r w:rsidRPr="0022568F">
        <w:rPr>
          <w:noProof w:val="0"/>
        </w:rPr>
        <w:t>gas system operations.</w:t>
      </w:r>
    </w:p>
    <w:p w:rsidR="00E63064" w:rsidRPr="0022568F" w:rsidRDefault="00E63064" w:rsidP="00D046D4">
      <w:pPr>
        <w:pStyle w:val="BodyCopy"/>
        <w:rPr>
          <w:noProof w:val="0"/>
        </w:rPr>
      </w:pPr>
      <w:r w:rsidRPr="0022568F">
        <w:rPr>
          <w:noProof w:val="0"/>
        </w:rPr>
        <w:t xml:space="preserve">This includes </w:t>
      </w:r>
      <w:r w:rsidR="00BE6F3C" w:rsidRPr="0022568F">
        <w:rPr>
          <w:noProof w:val="0"/>
        </w:rPr>
        <w:t>knowledge</w:t>
      </w:r>
      <w:r w:rsidRPr="0022568F">
        <w:rPr>
          <w:noProof w:val="0"/>
        </w:rPr>
        <w:t xml:space="preserve"> of, but not limited to:</w:t>
      </w:r>
    </w:p>
    <w:p w:rsidR="00E63064" w:rsidRPr="0022568F" w:rsidRDefault="00E63064" w:rsidP="00D046D4">
      <w:pPr>
        <w:pStyle w:val="Bullet1"/>
      </w:pPr>
      <w:r w:rsidRPr="0022568F">
        <w:t>H</w:t>
      </w:r>
      <w:r w:rsidR="00415767" w:rsidRPr="0022568F">
        <w:t xml:space="preserve">ow to handle, store, connect and disconnect beverage gas cylinders (including different types of cylinder systems and different types of gas) </w:t>
      </w:r>
    </w:p>
    <w:p w:rsidR="00E63064" w:rsidRPr="0022568F" w:rsidRDefault="00E17D9E" w:rsidP="00D046D4">
      <w:pPr>
        <w:pStyle w:val="Bullet1"/>
      </w:pPr>
      <w:r w:rsidRPr="0022568F">
        <w:rPr>
          <w:noProof/>
          <w:lang w:eastAsia="en-AU"/>
        </w:rPr>
        <w:drawing>
          <wp:anchor distT="0" distB="0" distL="114300" distR="114300" simplePos="0" relativeHeight="251750400" behindDoc="0" locked="0" layoutInCell="1" allowOverlap="1">
            <wp:simplePos x="0" y="0"/>
            <wp:positionH relativeFrom="column">
              <wp:posOffset>4518025</wp:posOffset>
            </wp:positionH>
            <wp:positionV relativeFrom="paragraph">
              <wp:posOffset>71120</wp:posOffset>
            </wp:positionV>
            <wp:extent cx="1176020" cy="1320800"/>
            <wp:effectExtent l="19050" t="0" r="5080" b="0"/>
            <wp:wrapSquare wrapText="bothSides"/>
            <wp:docPr id="39" name="Picture 38" descr="fotos_manutenc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s_manutencao.jpg"/>
                    <pic:cNvPicPr/>
                  </pic:nvPicPr>
                  <pic:blipFill>
                    <a:blip r:embed="rId72" cstate="print"/>
                    <a:stretch>
                      <a:fillRect/>
                    </a:stretch>
                  </pic:blipFill>
                  <pic:spPr>
                    <a:xfrm>
                      <a:off x="0" y="0"/>
                      <a:ext cx="1176020" cy="1320800"/>
                    </a:xfrm>
                    <a:prstGeom prst="rect">
                      <a:avLst/>
                    </a:prstGeom>
                  </pic:spPr>
                </pic:pic>
              </a:graphicData>
            </a:graphic>
          </wp:anchor>
        </w:drawing>
      </w:r>
      <w:r w:rsidR="00E63064" w:rsidRPr="0022568F">
        <w:t>I</w:t>
      </w:r>
      <w:r w:rsidR="00415767" w:rsidRPr="0022568F">
        <w:t xml:space="preserve">nert gas in confined spaces and the potential dangers </w:t>
      </w:r>
    </w:p>
    <w:p w:rsidR="00415767" w:rsidRPr="0022568F" w:rsidRDefault="00E63064" w:rsidP="00D046D4">
      <w:pPr>
        <w:pStyle w:val="Bullet1"/>
      </w:pPr>
      <w:r w:rsidRPr="0022568F">
        <w:t>P</w:t>
      </w:r>
      <w:r w:rsidR="00415767" w:rsidRPr="0022568F">
        <w:t xml:space="preserve">articular dangers of carbon dioxide and nitrogen </w:t>
      </w:r>
    </w:p>
    <w:p w:rsidR="00415767" w:rsidRPr="0022568F" w:rsidRDefault="00E63064" w:rsidP="00D046D4">
      <w:pPr>
        <w:pStyle w:val="Bullet1"/>
      </w:pPr>
      <w:r w:rsidRPr="0022568F">
        <w:t>R</w:t>
      </w:r>
      <w:r w:rsidR="00415767" w:rsidRPr="0022568F">
        <w:t xml:space="preserve">equired fire protection equipment and other emergency and alarm procedures </w:t>
      </w:r>
    </w:p>
    <w:p w:rsidR="00415767" w:rsidRPr="0022568F" w:rsidRDefault="00E63064" w:rsidP="00D046D4">
      <w:pPr>
        <w:pStyle w:val="Bullet1"/>
      </w:pPr>
      <w:r w:rsidRPr="0022568F">
        <w:t>M</w:t>
      </w:r>
      <w:r w:rsidR="00415767" w:rsidRPr="0022568F">
        <w:t>ethods and techniques for undertaking routine checks for leaks</w:t>
      </w:r>
      <w:r w:rsidR="0022568F">
        <w:t>.</w:t>
      </w:r>
      <w:r w:rsidR="00415767" w:rsidRPr="0022568F">
        <w:t xml:space="preserve"> (including monitoring of regulators, drop tests, spray tests, disconnecting and re-connecting leads) </w:t>
      </w:r>
    </w:p>
    <w:p w:rsidR="0057011F" w:rsidRPr="0022568F" w:rsidRDefault="0057011F" w:rsidP="0057011F">
      <w:pPr>
        <w:pStyle w:val="Heading2"/>
        <w:rPr>
          <w:sz w:val="28"/>
          <w:szCs w:val="28"/>
        </w:rPr>
      </w:pPr>
      <w:r w:rsidRPr="0022568F">
        <w:rPr>
          <w:sz w:val="28"/>
          <w:szCs w:val="28"/>
        </w:rPr>
        <w:t>Assess your cellar to identify safety hazards</w:t>
      </w:r>
    </w:p>
    <w:p w:rsidR="0057011F" w:rsidRPr="0022568F" w:rsidRDefault="0057011F" w:rsidP="00D046D4">
      <w:pPr>
        <w:pStyle w:val="Bullet1"/>
      </w:pPr>
      <w:r w:rsidRPr="0022568F">
        <w:t>Minim</w:t>
      </w:r>
      <w:r w:rsidR="00BE6F3C" w:rsidRPr="0022568F">
        <w:t>is</w:t>
      </w:r>
      <w:r w:rsidRPr="0022568F">
        <w:t>e risks by only allowing tra</w:t>
      </w:r>
      <w:r w:rsidR="00D046D4" w:rsidRPr="0022568F">
        <w:t>ined personnel into your cellar</w:t>
      </w:r>
    </w:p>
    <w:p w:rsidR="0057011F" w:rsidRPr="0022568F" w:rsidRDefault="0057011F" w:rsidP="00D046D4">
      <w:pPr>
        <w:pStyle w:val="Bullet1"/>
      </w:pPr>
      <w:r w:rsidRPr="0022568F">
        <w:t>Display clear warning si</w:t>
      </w:r>
      <w:r w:rsidR="00D046D4" w:rsidRPr="0022568F">
        <w:t>gns that detail safety measures</w:t>
      </w:r>
    </w:p>
    <w:p w:rsidR="0057011F" w:rsidRPr="0022568F" w:rsidRDefault="0057011F" w:rsidP="00D046D4">
      <w:pPr>
        <w:pStyle w:val="Bullet1"/>
      </w:pPr>
      <w:r w:rsidRPr="0022568F">
        <w:t>Make sure the ce</w:t>
      </w:r>
      <w:r w:rsidR="00D046D4" w:rsidRPr="0022568F">
        <w:t>llar is sufficiently ventilated</w:t>
      </w:r>
    </w:p>
    <w:p w:rsidR="0057011F" w:rsidRPr="0022568F" w:rsidRDefault="0057011F" w:rsidP="00D046D4">
      <w:pPr>
        <w:pStyle w:val="Bullet1"/>
      </w:pPr>
      <w:r w:rsidRPr="0022568F">
        <w:t>Leaks from cylinders or hoses in confined spaces can deprive the atmosphere of oxygen, resulting in serious injury or death. Safe systems of working identify all the hazards and ensure that the necessary controls are in place. Also, a CO</w:t>
      </w:r>
      <w:r w:rsidRPr="0022568F">
        <w:rPr>
          <w:vertAlign w:val="subscript"/>
        </w:rPr>
        <w:t>2</w:t>
      </w:r>
      <w:r w:rsidRPr="0022568F">
        <w:t xml:space="preserve"> sensor will detect the presence of carbon dioxide for the protection of personnel.</w:t>
      </w:r>
    </w:p>
    <w:p w:rsidR="00F24D79" w:rsidRPr="0022568F" w:rsidRDefault="00F24D79" w:rsidP="00F24D79">
      <w:pPr>
        <w:pStyle w:val="Heading3"/>
        <w:rPr>
          <w:szCs w:val="28"/>
        </w:rPr>
      </w:pPr>
      <w:r w:rsidRPr="0022568F">
        <w:rPr>
          <w:szCs w:val="28"/>
        </w:rPr>
        <w:t xml:space="preserve">Prevent build up of </w:t>
      </w:r>
      <w:r w:rsidRPr="0022568F">
        <w:rPr>
          <w:rFonts w:cs="Avenir-Heavy"/>
          <w:szCs w:val="28"/>
        </w:rPr>
        <w:t>CO</w:t>
      </w:r>
      <w:r w:rsidRPr="0022568F">
        <w:rPr>
          <w:rFonts w:cs="Avenir-Heavy"/>
          <w:szCs w:val="28"/>
          <w:vertAlign w:val="subscript"/>
        </w:rPr>
        <w:t>2</w:t>
      </w:r>
    </w:p>
    <w:p w:rsidR="00F24D79" w:rsidRPr="0022568F" w:rsidRDefault="00F24D79" w:rsidP="00D046D4">
      <w:pPr>
        <w:pStyle w:val="BodyCopy"/>
        <w:rPr>
          <w:noProof w:val="0"/>
        </w:rPr>
      </w:pPr>
      <w:r w:rsidRPr="0022568F">
        <w:rPr>
          <w:noProof w:val="0"/>
        </w:rPr>
        <w:t>Breathing high concentrations of CO</w:t>
      </w:r>
      <w:r w:rsidRPr="0022568F">
        <w:rPr>
          <w:noProof w:val="0"/>
          <w:vertAlign w:val="subscript"/>
        </w:rPr>
        <w:t xml:space="preserve">2 </w:t>
      </w:r>
      <w:r w:rsidRPr="0022568F">
        <w:rPr>
          <w:noProof w:val="0"/>
        </w:rPr>
        <w:t xml:space="preserve">can be deadly! </w:t>
      </w:r>
    </w:p>
    <w:p w:rsidR="00F24D79" w:rsidRPr="0022568F" w:rsidRDefault="00F24D79" w:rsidP="00D046D4">
      <w:pPr>
        <w:pStyle w:val="BodyCopy"/>
        <w:rPr>
          <w:rFonts w:cs="Avenir-Light"/>
          <w:noProof w:val="0"/>
          <w:szCs w:val="22"/>
        </w:rPr>
      </w:pPr>
      <w:r w:rsidRPr="0022568F">
        <w:rPr>
          <w:rFonts w:cs="Avenir-Light"/>
          <w:noProof w:val="0"/>
          <w:szCs w:val="22"/>
        </w:rPr>
        <w:t>Take care to prevent CO</w:t>
      </w:r>
      <w:r w:rsidRPr="0022568F">
        <w:rPr>
          <w:rFonts w:cs="Avenir-Light"/>
          <w:noProof w:val="0"/>
          <w:szCs w:val="22"/>
          <w:vertAlign w:val="subscript"/>
        </w:rPr>
        <w:t>2</w:t>
      </w:r>
      <w:r w:rsidRPr="0022568F">
        <w:rPr>
          <w:rFonts w:cs="Avenir-Light"/>
          <w:noProof w:val="0"/>
          <w:szCs w:val="22"/>
        </w:rPr>
        <w:t xml:space="preserve"> </w:t>
      </w:r>
      <w:r w:rsidR="00D046D4" w:rsidRPr="0022568F">
        <w:rPr>
          <w:rFonts w:cs="Avenir-Light"/>
          <w:noProof w:val="0"/>
          <w:szCs w:val="22"/>
        </w:rPr>
        <w:t>build-up</w:t>
      </w:r>
      <w:r w:rsidRPr="0022568F">
        <w:rPr>
          <w:rFonts w:cs="Avenir-Light"/>
          <w:noProof w:val="0"/>
          <w:szCs w:val="22"/>
        </w:rPr>
        <w:t xml:space="preserve"> in</w:t>
      </w:r>
      <w:r w:rsidRPr="0022568F">
        <w:rPr>
          <w:noProof w:val="0"/>
          <w:szCs w:val="22"/>
        </w:rPr>
        <w:t xml:space="preserve"> </w:t>
      </w:r>
      <w:r w:rsidRPr="0022568F">
        <w:rPr>
          <w:rFonts w:cs="Avenir-Light"/>
          <w:noProof w:val="0"/>
          <w:szCs w:val="22"/>
        </w:rPr>
        <w:t>enclosed spaces such as cold boxes. System leaks or</w:t>
      </w:r>
      <w:r w:rsidRPr="0022568F">
        <w:rPr>
          <w:noProof w:val="0"/>
          <w:szCs w:val="22"/>
        </w:rPr>
        <w:t xml:space="preserve"> </w:t>
      </w:r>
      <w:r w:rsidRPr="0022568F">
        <w:rPr>
          <w:rFonts w:cs="Avenir-Light"/>
          <w:noProof w:val="0"/>
          <w:szCs w:val="22"/>
        </w:rPr>
        <w:t>beer pumps using CO</w:t>
      </w:r>
      <w:r w:rsidRPr="0022568F">
        <w:rPr>
          <w:rFonts w:cs="Avenir-Light"/>
          <w:noProof w:val="0"/>
          <w:szCs w:val="22"/>
          <w:vertAlign w:val="subscript"/>
        </w:rPr>
        <w:t>2</w:t>
      </w:r>
      <w:r w:rsidRPr="0022568F">
        <w:rPr>
          <w:rFonts w:cs="Avenir-Light"/>
          <w:noProof w:val="0"/>
          <w:szCs w:val="22"/>
        </w:rPr>
        <w:t xml:space="preserve"> can cause this gas to accumulate</w:t>
      </w:r>
      <w:r w:rsidRPr="0022568F">
        <w:rPr>
          <w:noProof w:val="0"/>
          <w:szCs w:val="22"/>
        </w:rPr>
        <w:t xml:space="preserve"> </w:t>
      </w:r>
      <w:r w:rsidRPr="0022568F">
        <w:rPr>
          <w:rFonts w:cs="Avenir-Light"/>
          <w:noProof w:val="0"/>
          <w:szCs w:val="22"/>
        </w:rPr>
        <w:t>in the cooler. To prevent this, beer pumps driven</w:t>
      </w:r>
      <w:r w:rsidRPr="0022568F">
        <w:rPr>
          <w:noProof w:val="0"/>
          <w:szCs w:val="22"/>
        </w:rPr>
        <w:t xml:space="preserve"> </w:t>
      </w:r>
      <w:r w:rsidRPr="0022568F">
        <w:rPr>
          <w:rFonts w:cs="Avenir-Light"/>
          <w:noProof w:val="0"/>
          <w:szCs w:val="22"/>
        </w:rPr>
        <w:t>by CO</w:t>
      </w:r>
      <w:r w:rsidRPr="0022568F">
        <w:rPr>
          <w:rFonts w:cs="Avenir-Light"/>
          <w:noProof w:val="0"/>
          <w:szCs w:val="22"/>
          <w:vertAlign w:val="subscript"/>
        </w:rPr>
        <w:t>2</w:t>
      </w:r>
      <w:r w:rsidRPr="0022568F">
        <w:rPr>
          <w:rFonts w:cs="Avenir-Light"/>
          <w:noProof w:val="0"/>
          <w:szCs w:val="22"/>
        </w:rPr>
        <w:t xml:space="preserve"> must be vented to the atmosphere. </w:t>
      </w:r>
    </w:p>
    <w:p w:rsidR="008A7C19" w:rsidRPr="0022568F" w:rsidRDefault="00F24D79" w:rsidP="00D046D4">
      <w:pPr>
        <w:pStyle w:val="BodyCopy"/>
        <w:rPr>
          <w:rFonts w:cs="Avenir-Light"/>
          <w:noProof w:val="0"/>
          <w:szCs w:val="22"/>
        </w:rPr>
      </w:pPr>
      <w:r w:rsidRPr="0022568F">
        <w:rPr>
          <w:rFonts w:cs="Avenir-Light"/>
          <w:noProof w:val="0"/>
          <w:szCs w:val="22"/>
        </w:rPr>
        <w:t>CO</w:t>
      </w:r>
      <w:r w:rsidRPr="0022568F">
        <w:rPr>
          <w:rFonts w:cs="Avenir-Light"/>
          <w:noProof w:val="0"/>
          <w:szCs w:val="22"/>
          <w:vertAlign w:val="subscript"/>
        </w:rPr>
        <w:t>2</w:t>
      </w:r>
      <w:r w:rsidRPr="0022568F">
        <w:rPr>
          <w:noProof w:val="0"/>
          <w:szCs w:val="22"/>
        </w:rPr>
        <w:t xml:space="preserve"> </w:t>
      </w:r>
      <w:r w:rsidRPr="0022568F">
        <w:rPr>
          <w:rFonts w:cs="Avenir-Light"/>
          <w:noProof w:val="0"/>
          <w:szCs w:val="22"/>
        </w:rPr>
        <w:t>warning alarms are available and recommended for</w:t>
      </w:r>
      <w:r w:rsidRPr="0022568F">
        <w:rPr>
          <w:noProof w:val="0"/>
          <w:szCs w:val="22"/>
        </w:rPr>
        <w:t xml:space="preserve"> </w:t>
      </w:r>
      <w:r w:rsidRPr="0022568F">
        <w:rPr>
          <w:rFonts w:cs="Avenir-Light"/>
          <w:noProof w:val="0"/>
          <w:szCs w:val="22"/>
        </w:rPr>
        <w:t>installations with enclosed areas such as cold boxes containing CO</w:t>
      </w:r>
      <w:r w:rsidRPr="0022568F">
        <w:rPr>
          <w:rFonts w:cs="Avenir-Light"/>
          <w:noProof w:val="0"/>
          <w:szCs w:val="22"/>
          <w:vertAlign w:val="subscript"/>
        </w:rPr>
        <w:t>2</w:t>
      </w:r>
      <w:r w:rsidRPr="0022568F">
        <w:rPr>
          <w:rFonts w:cs="Avenir-Light"/>
          <w:noProof w:val="0"/>
          <w:szCs w:val="22"/>
        </w:rPr>
        <w:t xml:space="preserve"> </w:t>
      </w:r>
      <w:r w:rsidR="0057011F" w:rsidRPr="0022568F">
        <w:rPr>
          <w:rFonts w:cs="Avenir-Light"/>
          <w:noProof w:val="0"/>
          <w:szCs w:val="22"/>
        </w:rPr>
        <w:t>fi</w:t>
      </w:r>
      <w:r w:rsidRPr="0022568F">
        <w:rPr>
          <w:rFonts w:cs="Avenir-Light"/>
          <w:noProof w:val="0"/>
          <w:szCs w:val="22"/>
        </w:rPr>
        <w:t>ttings and gas lines</w:t>
      </w:r>
      <w:r w:rsidR="0057011F" w:rsidRPr="0022568F">
        <w:rPr>
          <w:rFonts w:cs="Avenir-Light"/>
          <w:noProof w:val="0"/>
          <w:szCs w:val="22"/>
        </w:rPr>
        <w:t>.</w:t>
      </w:r>
    </w:p>
    <w:p w:rsidR="00D046D4" w:rsidRPr="0022568F" w:rsidRDefault="00D046D4">
      <w:pPr>
        <w:rPr>
          <w:rFonts w:ascii="Helvetica" w:eastAsiaTheme="majorEastAsia" w:hAnsi="Helvetica" w:cstheme="majorBidi"/>
          <w:b/>
          <w:bCs/>
          <w:color w:val="0000FF"/>
          <w:sz w:val="28"/>
          <w:szCs w:val="28"/>
        </w:rPr>
      </w:pPr>
      <w:r w:rsidRPr="0022568F">
        <w:rPr>
          <w:rFonts w:ascii="Helvetica" w:hAnsi="Helvetica"/>
          <w:sz w:val="28"/>
          <w:szCs w:val="28"/>
        </w:rPr>
        <w:br w:type="page"/>
      </w:r>
    </w:p>
    <w:p w:rsidR="0057011F" w:rsidRPr="0022568F" w:rsidRDefault="0057011F" w:rsidP="0057011F">
      <w:pPr>
        <w:pStyle w:val="Heading2"/>
        <w:rPr>
          <w:sz w:val="28"/>
          <w:szCs w:val="28"/>
        </w:rPr>
      </w:pPr>
      <w:r w:rsidRPr="0022568F">
        <w:rPr>
          <w:sz w:val="28"/>
          <w:szCs w:val="28"/>
        </w:rPr>
        <w:lastRenderedPageBreak/>
        <w:t>Never tamper with cylinders</w:t>
      </w:r>
    </w:p>
    <w:p w:rsidR="0057011F" w:rsidRPr="0022568F" w:rsidRDefault="0057011F" w:rsidP="00D046D4">
      <w:pPr>
        <w:pStyle w:val="Bullet1"/>
      </w:pPr>
      <w:r w:rsidRPr="0022568F">
        <w:t xml:space="preserve">Only properly trained personnel should </w:t>
      </w:r>
      <w:r w:rsidR="00D046D4" w:rsidRPr="0022568F">
        <w:t>handle compressed gas cylinders</w:t>
      </w:r>
    </w:p>
    <w:p w:rsidR="0057011F" w:rsidRPr="0022568F" w:rsidRDefault="0057011F" w:rsidP="00D046D4">
      <w:pPr>
        <w:pStyle w:val="Bullet1"/>
      </w:pPr>
      <w:r w:rsidRPr="0022568F">
        <w:t xml:space="preserve">Only connect gas </w:t>
      </w:r>
      <w:r w:rsidR="00D046D4" w:rsidRPr="0022568F">
        <w:t>cylinders to primary regulators</w:t>
      </w:r>
    </w:p>
    <w:p w:rsidR="0057011F" w:rsidRPr="0022568F" w:rsidRDefault="0057011F" w:rsidP="00D046D4">
      <w:pPr>
        <w:pStyle w:val="Bullet1"/>
      </w:pPr>
      <w:r w:rsidRPr="0022568F">
        <w:t>Be aware that cylinders can become flying objects when cylinder v</w:t>
      </w:r>
      <w:r w:rsidR="00D046D4" w:rsidRPr="0022568F">
        <w:t>alves are damaged or broken off</w:t>
      </w:r>
    </w:p>
    <w:p w:rsidR="0057011F" w:rsidRPr="0022568F" w:rsidRDefault="0057011F" w:rsidP="00D046D4">
      <w:pPr>
        <w:pStyle w:val="Bullet1"/>
      </w:pPr>
      <w:r w:rsidRPr="0022568F">
        <w:t>Always place valve protectors on gas cylinders when cylinders are not conn</w:t>
      </w:r>
      <w:r w:rsidR="00D046D4" w:rsidRPr="0022568F">
        <w:t>ected for use and are not empty</w:t>
      </w:r>
    </w:p>
    <w:p w:rsidR="0057011F" w:rsidRPr="0022568F" w:rsidRDefault="0057011F" w:rsidP="00D046D4">
      <w:pPr>
        <w:pStyle w:val="Bullet1"/>
      </w:pPr>
      <w:r w:rsidRPr="0022568F">
        <w:t>Never try to unscrew a cylinder’s valve fitting.</w:t>
      </w:r>
    </w:p>
    <w:p w:rsidR="0057011F" w:rsidRPr="0022568F" w:rsidRDefault="0057011F" w:rsidP="0057011F">
      <w:pPr>
        <w:pStyle w:val="Heading2"/>
        <w:rPr>
          <w:sz w:val="28"/>
          <w:szCs w:val="28"/>
        </w:rPr>
      </w:pPr>
      <w:r w:rsidRPr="0022568F">
        <w:rPr>
          <w:sz w:val="28"/>
          <w:szCs w:val="28"/>
        </w:rPr>
        <w:t>Store cylinders correctly</w:t>
      </w:r>
    </w:p>
    <w:p w:rsidR="0057011F" w:rsidRPr="0022568F" w:rsidRDefault="0057011F" w:rsidP="00D046D4">
      <w:pPr>
        <w:pStyle w:val="Bullet1"/>
      </w:pPr>
      <w:r w:rsidRPr="0022568F">
        <w:t>Gas cylinders must be secured at all times to prevent tipping. Do not s</w:t>
      </w:r>
      <w:r w:rsidR="00D046D4" w:rsidRPr="0022568F">
        <w:t>tand cylinders on uneven floors</w:t>
      </w:r>
    </w:p>
    <w:p w:rsidR="0057011F" w:rsidRPr="0022568F" w:rsidRDefault="0057011F" w:rsidP="00D046D4">
      <w:pPr>
        <w:pStyle w:val="Bullet1"/>
      </w:pPr>
      <w:r w:rsidRPr="0022568F">
        <w:t>Use appropriate material such as chain or plastic coated wire cable to secure cylinders</w:t>
      </w:r>
      <w:r w:rsidR="00D046D4" w:rsidRPr="0022568F">
        <w:t xml:space="preserve"> whether they are full or empty</w:t>
      </w:r>
    </w:p>
    <w:p w:rsidR="0057011F" w:rsidRPr="0022568F" w:rsidRDefault="0057011F" w:rsidP="00D046D4">
      <w:pPr>
        <w:pStyle w:val="Bullet1"/>
      </w:pPr>
      <w:r w:rsidRPr="0022568F">
        <w:t>Store cylinders in an upr</w:t>
      </w:r>
      <w:r w:rsidR="00D046D4" w:rsidRPr="0022568F">
        <w:t>ight position whenever possible</w:t>
      </w:r>
    </w:p>
    <w:p w:rsidR="0057011F" w:rsidRPr="0022568F" w:rsidRDefault="0057011F" w:rsidP="00D046D4">
      <w:pPr>
        <w:pStyle w:val="Bullet1"/>
      </w:pPr>
      <w:r w:rsidRPr="0022568F">
        <w:t>Do not expose cylinders to direct heat</w:t>
      </w:r>
      <w:r w:rsidR="00D046D4" w:rsidRPr="0022568F">
        <w:t>, sunshine or high temperatures</w:t>
      </w:r>
    </w:p>
    <w:p w:rsidR="0057011F" w:rsidRPr="0022568F" w:rsidRDefault="0057011F" w:rsidP="00D046D4">
      <w:pPr>
        <w:pStyle w:val="Bullet1"/>
      </w:pPr>
      <w:r w:rsidRPr="0022568F">
        <w:t>Gas cylinders must not be stored in public hall</w:t>
      </w:r>
      <w:r w:rsidR="00D046D4" w:rsidRPr="0022568F">
        <w:t>ways or other unprotected areas</w:t>
      </w:r>
    </w:p>
    <w:p w:rsidR="0057011F" w:rsidRPr="0022568F" w:rsidRDefault="0057011F" w:rsidP="00D046D4">
      <w:pPr>
        <w:pStyle w:val="Bullet1"/>
      </w:pPr>
      <w:r w:rsidRPr="0022568F">
        <w:t>Cylinders must be protected from damage. Do not store cylinders where heavy objects may fall on them.</w:t>
      </w:r>
    </w:p>
    <w:p w:rsidR="0057011F" w:rsidRPr="0022568F" w:rsidRDefault="0057011F" w:rsidP="0057011F">
      <w:pPr>
        <w:pStyle w:val="Heading2"/>
        <w:rPr>
          <w:sz w:val="28"/>
          <w:szCs w:val="28"/>
        </w:rPr>
      </w:pPr>
      <w:r w:rsidRPr="0022568F">
        <w:rPr>
          <w:sz w:val="28"/>
          <w:szCs w:val="28"/>
        </w:rPr>
        <w:t>Handle cylinders correctly</w:t>
      </w:r>
    </w:p>
    <w:p w:rsidR="0057011F" w:rsidRPr="0022568F" w:rsidRDefault="0057011F" w:rsidP="00D046D4">
      <w:pPr>
        <w:pStyle w:val="Bullet1"/>
      </w:pPr>
      <w:r w:rsidRPr="0022568F">
        <w:t>Cylinders must be handled and stored in accordance with local laws</w:t>
      </w:r>
    </w:p>
    <w:p w:rsidR="0057011F" w:rsidRPr="0022568F" w:rsidRDefault="0057011F" w:rsidP="00D046D4">
      <w:pPr>
        <w:pStyle w:val="Bullet1"/>
      </w:pPr>
      <w:r w:rsidRPr="0022568F">
        <w:t>Never drag, slide or roll cylinders. Carry cylinders using the handle or even use a cylinder trolley. Do not li</w:t>
      </w:r>
      <w:r w:rsidR="00D046D4" w:rsidRPr="0022568F">
        <w:t>ft cylinders above chest height</w:t>
      </w:r>
    </w:p>
    <w:p w:rsidR="0057011F" w:rsidRPr="0022568F" w:rsidRDefault="0057011F" w:rsidP="00D046D4">
      <w:pPr>
        <w:pStyle w:val="Bullet1"/>
      </w:pPr>
      <w:r w:rsidRPr="0022568F">
        <w:t>Do not drop cylinders, strike them against each other or a</w:t>
      </w:r>
      <w:r w:rsidR="00D046D4" w:rsidRPr="0022568F">
        <w:t>gainst other surfaces violently</w:t>
      </w:r>
    </w:p>
    <w:p w:rsidR="0057011F" w:rsidRPr="0022568F" w:rsidRDefault="0057011F" w:rsidP="00D046D4">
      <w:pPr>
        <w:pStyle w:val="Bullet1"/>
      </w:pPr>
      <w:r w:rsidRPr="0022568F">
        <w:t>Do not use the valve cover to lift cylinders as this could become unattached. If the cylinder is dropped on a hard surfa</w:t>
      </w:r>
      <w:r w:rsidR="00D046D4" w:rsidRPr="0022568F">
        <w:t>ce, it could cause an explosion</w:t>
      </w:r>
    </w:p>
    <w:p w:rsidR="0057011F" w:rsidRPr="0022568F" w:rsidRDefault="0057011F" w:rsidP="00D046D4">
      <w:pPr>
        <w:pStyle w:val="Bullet1"/>
      </w:pPr>
      <w:r w:rsidRPr="0022568F">
        <w:t>Do not fo</w:t>
      </w:r>
      <w:r w:rsidR="00D046D4" w:rsidRPr="0022568F">
        <w:t>rce connections that do not fit</w:t>
      </w:r>
    </w:p>
    <w:p w:rsidR="0057011F" w:rsidRPr="0022568F" w:rsidRDefault="0057011F" w:rsidP="00D046D4">
      <w:pPr>
        <w:pStyle w:val="Bullet1"/>
      </w:pPr>
      <w:r w:rsidRPr="0022568F">
        <w:t>Do not directly handle a frosted cylinder.</w:t>
      </w:r>
    </w:p>
    <w:p w:rsidR="0057011F" w:rsidRPr="0022568F" w:rsidRDefault="005639A8" w:rsidP="0057011F">
      <w:pPr>
        <w:pStyle w:val="Heading2"/>
        <w:rPr>
          <w:sz w:val="28"/>
          <w:szCs w:val="28"/>
        </w:rPr>
      </w:pPr>
      <w:r w:rsidRPr="0022568F">
        <w:rPr>
          <w:noProof/>
          <w:sz w:val="28"/>
          <w:szCs w:val="28"/>
        </w:rPr>
        <w:drawing>
          <wp:anchor distT="0" distB="0" distL="114300" distR="114300" simplePos="0" relativeHeight="251802624" behindDoc="0" locked="0" layoutInCell="1" allowOverlap="1">
            <wp:simplePos x="0" y="0"/>
            <wp:positionH relativeFrom="column">
              <wp:posOffset>4016375</wp:posOffset>
            </wp:positionH>
            <wp:positionV relativeFrom="paragraph">
              <wp:posOffset>90805</wp:posOffset>
            </wp:positionV>
            <wp:extent cx="1684020" cy="1406525"/>
            <wp:effectExtent l="19050" t="0" r="0" b="0"/>
            <wp:wrapSquare wrapText="bothSides"/>
            <wp:docPr id="24" name="Picture 23" descr="gas cyli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s cylinder.jpg"/>
                    <pic:cNvPicPr/>
                  </pic:nvPicPr>
                  <pic:blipFill>
                    <a:blip r:embed="rId73" cstate="print"/>
                    <a:stretch>
                      <a:fillRect/>
                    </a:stretch>
                  </pic:blipFill>
                  <pic:spPr>
                    <a:xfrm>
                      <a:off x="0" y="0"/>
                      <a:ext cx="1684020" cy="1406525"/>
                    </a:xfrm>
                    <a:prstGeom prst="rect">
                      <a:avLst/>
                    </a:prstGeom>
                  </pic:spPr>
                </pic:pic>
              </a:graphicData>
            </a:graphic>
          </wp:anchor>
        </w:drawing>
      </w:r>
      <w:r w:rsidR="0057011F" w:rsidRPr="0022568F">
        <w:rPr>
          <w:sz w:val="28"/>
          <w:szCs w:val="28"/>
        </w:rPr>
        <w:t>Do not overstock</w:t>
      </w:r>
    </w:p>
    <w:p w:rsidR="0057011F" w:rsidRPr="0022568F" w:rsidRDefault="0057011F" w:rsidP="00D046D4">
      <w:pPr>
        <w:pStyle w:val="Bullet1"/>
      </w:pPr>
      <w:r w:rsidRPr="0022568F">
        <w:t>Overstocking increases the safety risk to y</w:t>
      </w:r>
      <w:r w:rsidR="003A420E" w:rsidRPr="0022568F">
        <w:t>our premises and your personnel</w:t>
      </w:r>
    </w:p>
    <w:p w:rsidR="0057011F" w:rsidRPr="0022568F" w:rsidRDefault="0057011F" w:rsidP="00D046D4">
      <w:pPr>
        <w:pStyle w:val="Bullet1"/>
      </w:pPr>
      <w:r w:rsidRPr="0022568F">
        <w:t>Calculate your cellar gas consumption and keep the minimum required to last you until your next delivery.</w:t>
      </w:r>
    </w:p>
    <w:p w:rsidR="008A7C19" w:rsidRPr="0022568F" w:rsidRDefault="008A7C19" w:rsidP="003A420E">
      <w:pPr>
        <w:pStyle w:val="BodyCopy"/>
        <w:rPr>
          <w:noProof w:val="0"/>
        </w:rPr>
      </w:pPr>
      <w:r w:rsidRPr="0022568F">
        <w:rPr>
          <w:noProof w:val="0"/>
        </w:rPr>
        <w:br w:type="page"/>
      </w:r>
    </w:p>
    <w:p w:rsidR="008A7C19" w:rsidRPr="0022568F" w:rsidRDefault="008A7C19" w:rsidP="008A7C19">
      <w:pPr>
        <w:pStyle w:val="ActivityHead"/>
        <w:shd w:val="clear" w:color="auto" w:fill="E36C0A" w:themeFill="accent6" w:themeFillShade="BF"/>
        <w:rPr>
          <w:noProof w:val="0"/>
          <w:color w:val="FFFFFF" w:themeColor="background1"/>
        </w:rPr>
      </w:pPr>
      <w:r w:rsidRPr="0022568F">
        <w:rPr>
          <w:noProof w:val="0"/>
          <w:color w:val="FFFFFF" w:themeColor="background1"/>
        </w:rPr>
        <w:lastRenderedPageBreak/>
        <w:t>Work Projects</w:t>
      </w:r>
    </w:p>
    <w:p w:rsidR="008A7C19" w:rsidRPr="0022568F" w:rsidRDefault="008A7C19" w:rsidP="008A7C19">
      <w:pPr>
        <w:pStyle w:val="BodyCopy"/>
        <w:rPr>
          <w:noProof w:val="0"/>
        </w:rPr>
      </w:pPr>
      <w:r w:rsidRPr="0022568F">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22568F">
        <w:rPr>
          <w:noProof w:val="0"/>
        </w:rPr>
        <w:t>date</w:t>
      </w:r>
      <w:r w:rsidRPr="0022568F">
        <w:rPr>
          <w:noProof w:val="0"/>
        </w:rPr>
        <w:t>.</w:t>
      </w:r>
    </w:p>
    <w:p w:rsidR="00121C14" w:rsidRPr="0022568F" w:rsidRDefault="00807840" w:rsidP="00121C14">
      <w:pPr>
        <w:pStyle w:val="ActivityNumbered"/>
        <w:rPr>
          <w:szCs w:val="22"/>
        </w:rPr>
      </w:pPr>
      <w:r w:rsidRPr="0022568F">
        <w:t>2</w:t>
      </w:r>
      <w:r w:rsidR="008A7C19" w:rsidRPr="0022568F">
        <w:t>.1</w:t>
      </w:r>
      <w:r w:rsidR="008A7C19" w:rsidRPr="0022568F">
        <w:tab/>
      </w:r>
      <w:r w:rsidR="00121C14" w:rsidRPr="0022568F">
        <w:t>To fulfil the requirements of this Work Project you are asked to research,</w:t>
      </w:r>
      <w:r w:rsidR="00121C14" w:rsidRPr="0022568F">
        <w:rPr>
          <w:szCs w:val="22"/>
        </w:rPr>
        <w:t xml:space="preserve"> identify and either explain or demonstrate usage of a beer dispensing systems including:</w:t>
      </w:r>
    </w:p>
    <w:p w:rsidR="00121C14" w:rsidRPr="0022568F" w:rsidRDefault="00121C14" w:rsidP="003A420E">
      <w:pPr>
        <w:pStyle w:val="ActivityBullet1"/>
      </w:pPr>
      <w:r w:rsidRPr="0022568F">
        <w:t>Common equipment used in a beer system</w:t>
      </w:r>
    </w:p>
    <w:p w:rsidR="00121C14" w:rsidRPr="0022568F" w:rsidRDefault="00121C14" w:rsidP="003A420E">
      <w:pPr>
        <w:pStyle w:val="ActivityBullet1"/>
      </w:pPr>
      <w:r w:rsidRPr="0022568F">
        <w:t xml:space="preserve">How to pour </w:t>
      </w:r>
      <w:r w:rsidR="00913A81" w:rsidRPr="0022568F">
        <w:t>draf</w:t>
      </w:r>
      <w:r w:rsidRPr="0022568F">
        <w:t>t beer</w:t>
      </w:r>
    </w:p>
    <w:p w:rsidR="00121C14" w:rsidRPr="0022568F" w:rsidRDefault="00121C14" w:rsidP="003A420E">
      <w:pPr>
        <w:pStyle w:val="ActivityBullet1"/>
      </w:pPr>
      <w:r w:rsidRPr="0022568F">
        <w:t xml:space="preserve">How to identify faults with equipment and possible remedies </w:t>
      </w:r>
    </w:p>
    <w:p w:rsidR="00121C14" w:rsidRPr="0022568F" w:rsidRDefault="00121C14" w:rsidP="003A420E">
      <w:pPr>
        <w:pStyle w:val="ActivityBullet1"/>
      </w:pPr>
      <w:r w:rsidRPr="0022568F">
        <w:t>How to maintain clean beer related equipment</w:t>
      </w:r>
      <w:r w:rsidR="003A420E" w:rsidRPr="0022568F">
        <w:t>.</w:t>
      </w:r>
    </w:p>
    <w:p w:rsidR="00D724DB" w:rsidRPr="0022568F" w:rsidRDefault="00807840" w:rsidP="00121C14">
      <w:pPr>
        <w:pStyle w:val="ActivityNumbered"/>
      </w:pPr>
      <w:r w:rsidRPr="0022568F">
        <w:t>2</w:t>
      </w:r>
      <w:r w:rsidR="008A7C19" w:rsidRPr="0022568F">
        <w:t>.2.</w:t>
      </w:r>
      <w:r w:rsidR="008A7C19" w:rsidRPr="0022568F">
        <w:tab/>
      </w:r>
      <w:r w:rsidR="00D2047D" w:rsidRPr="0022568F">
        <w:t xml:space="preserve">To fulfil the requirements of this Work Project you are asked to </w:t>
      </w:r>
      <w:r w:rsidR="00121C14" w:rsidRPr="0022568F">
        <w:t>explain how to safely handle, use and store gas in a cellar.</w:t>
      </w:r>
    </w:p>
    <w:p w:rsidR="008A7C19" w:rsidRPr="0022568F" w:rsidRDefault="008A7C19" w:rsidP="008A7C19">
      <w:pPr>
        <w:pStyle w:val="ActivityBottom"/>
        <w:rPr>
          <w:noProof w:val="0"/>
        </w:rPr>
      </w:pPr>
    </w:p>
    <w:p w:rsidR="008A7C19" w:rsidRPr="0022568F" w:rsidRDefault="008A7C19" w:rsidP="008A7C19">
      <w:pPr>
        <w:pStyle w:val="BodyCopy"/>
        <w:rPr>
          <w:rStyle w:val="Heading1Char"/>
          <w:rFonts w:eastAsia="Calibri" w:cs="Calibri"/>
          <w:b w:val="0"/>
          <w:bCs w:val="0"/>
          <w:noProof w:val="0"/>
          <w:color w:val="auto"/>
          <w:sz w:val="22"/>
          <w:lang w:val="en-AU"/>
        </w:rPr>
      </w:pPr>
      <w:r w:rsidRPr="0022568F">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22568F" w:rsidTr="00D724DB">
        <w:trPr>
          <w:trHeight w:val="5670"/>
        </w:trPr>
        <w:tc>
          <w:tcPr>
            <w:tcW w:w="8931" w:type="dxa"/>
            <w:shd w:val="clear" w:color="auto" w:fill="F2F2F2" w:themeFill="background1" w:themeFillShade="F2"/>
          </w:tcPr>
          <w:p w:rsidR="008A7C19" w:rsidRPr="0022568F" w:rsidRDefault="008A7C19" w:rsidP="00F067EA">
            <w:pPr>
              <w:pStyle w:val="Heading2"/>
              <w:outlineLvl w:val="1"/>
            </w:pPr>
            <w:r w:rsidRPr="0022568F">
              <w:lastRenderedPageBreak/>
              <w:t>Summary</w:t>
            </w:r>
          </w:p>
          <w:p w:rsidR="008A7C19" w:rsidRPr="0022568F" w:rsidRDefault="009601D5" w:rsidP="00F45D9C">
            <w:pPr>
              <w:pStyle w:val="SumaryHeading3"/>
            </w:pPr>
            <w:fldSimple w:instr=" REF  Element2  \* MERGEFORMAT ">
              <w:sdt>
                <w:sdtPr>
                  <w:alias w:val="Element 2"/>
                  <w:tag w:val="Element 2"/>
                  <w:id w:val="27053682"/>
                  <w:lock w:val="sdtLocked"/>
                  <w:placeholder>
                    <w:docPart w:val="87D9E21A9FFD42F38DB7B2D56A173C31"/>
                  </w:placeholder>
                </w:sdtPr>
                <w:sdtContent>
                  <w:r w:rsidR="002A0DE3" w:rsidRPr="0022568F">
                    <w:t>Operate and maintain beer reticulation systems</w:t>
                  </w:r>
                </w:sdtContent>
              </w:sdt>
            </w:fldSimple>
          </w:p>
          <w:p w:rsidR="009A7D19" w:rsidRPr="0022568F" w:rsidRDefault="009A7D19" w:rsidP="003A420E">
            <w:pPr>
              <w:tabs>
                <w:tab w:val="left" w:pos="0"/>
              </w:tabs>
              <w:spacing w:before="120" w:after="120"/>
              <w:rPr>
                <w:rFonts w:ascii="Helvetica" w:hAnsi="Helvetica" w:cs="Arial"/>
                <w:b/>
              </w:rPr>
            </w:pPr>
            <w:r w:rsidRPr="0022568F">
              <w:rPr>
                <w:rFonts w:ascii="Helvetica" w:hAnsi="Helvetica" w:cs="Arial"/>
                <w:b/>
              </w:rPr>
              <w:t>Operate and clean beer reticulation systems in accordance with manufacturer’s instructions</w:t>
            </w:r>
          </w:p>
          <w:p w:rsidR="009A7D19" w:rsidRPr="0022568F" w:rsidRDefault="009A7D19" w:rsidP="003A420E">
            <w:pPr>
              <w:pStyle w:val="TableBullet1"/>
              <w:spacing w:before="120" w:after="120"/>
              <w:rPr>
                <w:noProof w:val="0"/>
              </w:rPr>
            </w:pPr>
            <w:r w:rsidRPr="0022568F">
              <w:rPr>
                <w:noProof w:val="0"/>
              </w:rPr>
              <w:t>Main components of a beer dispensing system</w:t>
            </w:r>
          </w:p>
          <w:p w:rsidR="009A7D19" w:rsidRPr="0022568F" w:rsidRDefault="009A7D19" w:rsidP="003A420E">
            <w:pPr>
              <w:pStyle w:val="TableBullet1"/>
              <w:spacing w:before="120" w:after="120"/>
              <w:rPr>
                <w:noProof w:val="0"/>
              </w:rPr>
            </w:pPr>
            <w:r w:rsidRPr="0022568F">
              <w:rPr>
                <w:noProof w:val="0"/>
              </w:rPr>
              <w:t>Beer systems equipment</w:t>
            </w:r>
          </w:p>
          <w:p w:rsidR="009A7D19" w:rsidRPr="0022568F" w:rsidRDefault="009A7D19" w:rsidP="003A420E">
            <w:pPr>
              <w:pStyle w:val="TableBullet1"/>
              <w:spacing w:before="120" w:after="120"/>
              <w:rPr>
                <w:noProof w:val="0"/>
              </w:rPr>
            </w:pPr>
            <w:r w:rsidRPr="0022568F">
              <w:rPr>
                <w:noProof w:val="0"/>
              </w:rPr>
              <w:t>Handling kegs</w:t>
            </w:r>
          </w:p>
          <w:p w:rsidR="009A7D19" w:rsidRPr="0022568F" w:rsidRDefault="009A7D19" w:rsidP="003A420E">
            <w:pPr>
              <w:pStyle w:val="TableBullet1"/>
              <w:spacing w:before="120" w:after="120"/>
              <w:rPr>
                <w:rFonts w:cs="Impact"/>
                <w:noProof w:val="0"/>
              </w:rPr>
            </w:pPr>
            <w:r w:rsidRPr="0022568F">
              <w:rPr>
                <w:rFonts w:cs="Impact"/>
                <w:noProof w:val="0"/>
              </w:rPr>
              <w:t>Handling Glassware</w:t>
            </w:r>
          </w:p>
          <w:p w:rsidR="009A7D19" w:rsidRPr="0022568F" w:rsidRDefault="009A7D19" w:rsidP="003A420E">
            <w:pPr>
              <w:pStyle w:val="TableBullet1"/>
              <w:spacing w:before="120" w:after="120"/>
              <w:rPr>
                <w:rFonts w:cs="HelveticaNeueLTStd-Lt"/>
                <w:noProof w:val="0"/>
              </w:rPr>
            </w:pPr>
            <w:r w:rsidRPr="0022568F">
              <w:rPr>
                <w:rFonts w:cs="HelveticaNeueLTStd-Lt"/>
                <w:noProof w:val="0"/>
              </w:rPr>
              <w:t xml:space="preserve">Connecting </w:t>
            </w:r>
            <w:r w:rsidR="0022568F" w:rsidRPr="0022568F">
              <w:rPr>
                <w:rFonts w:cs="HelveticaNeueLTStd-Lt"/>
                <w:noProof w:val="0"/>
              </w:rPr>
              <w:t>draft</w:t>
            </w:r>
            <w:r w:rsidRPr="0022568F">
              <w:rPr>
                <w:rFonts w:cs="HelveticaNeueLTStd-Lt"/>
                <w:noProof w:val="0"/>
              </w:rPr>
              <w:t xml:space="preserve"> beer</w:t>
            </w:r>
          </w:p>
          <w:p w:rsidR="009A7D19" w:rsidRPr="0022568F" w:rsidRDefault="009A7D19" w:rsidP="003A420E">
            <w:pPr>
              <w:pStyle w:val="TableBullet1"/>
              <w:spacing w:before="120" w:after="120"/>
              <w:rPr>
                <w:rFonts w:cs="Impact"/>
                <w:noProof w:val="0"/>
              </w:rPr>
            </w:pPr>
            <w:r w:rsidRPr="0022568F">
              <w:rPr>
                <w:rFonts w:cs="Impact"/>
                <w:noProof w:val="0"/>
              </w:rPr>
              <w:t xml:space="preserve">Pouring </w:t>
            </w:r>
            <w:r w:rsidR="00913A81" w:rsidRPr="0022568F">
              <w:rPr>
                <w:rFonts w:cs="Impact"/>
                <w:noProof w:val="0"/>
              </w:rPr>
              <w:t>draf</w:t>
            </w:r>
            <w:r w:rsidRPr="0022568F">
              <w:rPr>
                <w:rFonts w:cs="Impact"/>
                <w:noProof w:val="0"/>
              </w:rPr>
              <w:t>t beer</w:t>
            </w:r>
          </w:p>
          <w:p w:rsidR="009A7D19" w:rsidRPr="0022568F" w:rsidRDefault="009A7D19" w:rsidP="003A420E">
            <w:pPr>
              <w:pStyle w:val="TableBullet1"/>
              <w:spacing w:before="120" w:after="120"/>
              <w:rPr>
                <w:noProof w:val="0"/>
              </w:rPr>
            </w:pPr>
            <w:r w:rsidRPr="0022568F">
              <w:rPr>
                <w:noProof w:val="0"/>
              </w:rPr>
              <w:t>Beer system maintenance and cleaning</w:t>
            </w:r>
          </w:p>
          <w:p w:rsidR="009A7D19" w:rsidRPr="0022568F" w:rsidRDefault="009A7D19" w:rsidP="003A420E">
            <w:pPr>
              <w:pStyle w:val="TableBullet1"/>
              <w:spacing w:before="120" w:after="120"/>
              <w:rPr>
                <w:noProof w:val="0"/>
              </w:rPr>
            </w:pPr>
            <w:r w:rsidRPr="0022568F">
              <w:rPr>
                <w:noProof w:val="0"/>
              </w:rPr>
              <w:t>Cleaning a draft beer system</w:t>
            </w:r>
          </w:p>
          <w:p w:rsidR="009A7D19" w:rsidRPr="0022568F" w:rsidRDefault="009A7D19" w:rsidP="003A420E">
            <w:pPr>
              <w:pStyle w:val="TableBullet1"/>
              <w:spacing w:before="120" w:after="120"/>
              <w:rPr>
                <w:rFonts w:eastAsiaTheme="majorEastAsia" w:cs="Arial"/>
                <w:bCs/>
                <w:noProof w:val="0"/>
              </w:rPr>
            </w:pPr>
            <w:r w:rsidRPr="0022568F">
              <w:rPr>
                <w:rFonts w:eastAsiaTheme="majorEastAsia" w:cs="Arial"/>
                <w:noProof w:val="0"/>
              </w:rPr>
              <w:t>Identifying and rectifying problems with beer dispensing system</w:t>
            </w:r>
            <w:r w:rsidR="003A420E" w:rsidRPr="0022568F">
              <w:rPr>
                <w:rFonts w:eastAsiaTheme="majorEastAsia" w:cs="Arial"/>
                <w:noProof w:val="0"/>
              </w:rPr>
              <w:t>.</w:t>
            </w:r>
          </w:p>
          <w:p w:rsidR="009A7D19" w:rsidRPr="0022568F" w:rsidRDefault="009A7D19" w:rsidP="003A420E">
            <w:pPr>
              <w:tabs>
                <w:tab w:val="left" w:pos="0"/>
              </w:tabs>
              <w:spacing w:before="120" w:after="120"/>
              <w:rPr>
                <w:rFonts w:ascii="Helvetica" w:hAnsi="Helvetica" w:cs="Arial"/>
                <w:b/>
              </w:rPr>
            </w:pPr>
            <w:r w:rsidRPr="0022568F">
              <w:rPr>
                <w:rFonts w:ascii="Helvetica" w:hAnsi="Helvetica" w:cs="Arial"/>
                <w:b/>
              </w:rPr>
              <w:t>Follow safety procedures regarding handling, connecting and storing of gas</w:t>
            </w:r>
          </w:p>
          <w:p w:rsidR="009A7D19" w:rsidRPr="0022568F" w:rsidRDefault="009A7D19" w:rsidP="003A420E">
            <w:pPr>
              <w:pStyle w:val="TableBullet1"/>
              <w:spacing w:before="120" w:after="120"/>
              <w:rPr>
                <w:noProof w:val="0"/>
              </w:rPr>
            </w:pPr>
            <w:r w:rsidRPr="0022568F">
              <w:rPr>
                <w:noProof w:val="0"/>
              </w:rPr>
              <w:t>Knowledge of beverage gas system operations</w:t>
            </w:r>
          </w:p>
          <w:p w:rsidR="009A7D19" w:rsidRPr="0022568F" w:rsidRDefault="009A7D19" w:rsidP="003A420E">
            <w:pPr>
              <w:pStyle w:val="TableBullet1"/>
              <w:spacing w:before="120" w:after="120"/>
              <w:rPr>
                <w:noProof w:val="0"/>
              </w:rPr>
            </w:pPr>
            <w:r w:rsidRPr="0022568F">
              <w:rPr>
                <w:noProof w:val="0"/>
              </w:rPr>
              <w:t>Assess your cellar to identify safety hazards</w:t>
            </w:r>
          </w:p>
          <w:p w:rsidR="009A7D19" w:rsidRPr="0022568F" w:rsidRDefault="009A7D19" w:rsidP="003A420E">
            <w:pPr>
              <w:pStyle w:val="TableBullet1"/>
              <w:spacing w:before="120" w:after="120"/>
              <w:rPr>
                <w:noProof w:val="0"/>
              </w:rPr>
            </w:pPr>
            <w:r w:rsidRPr="0022568F">
              <w:rPr>
                <w:noProof w:val="0"/>
              </w:rPr>
              <w:t xml:space="preserve">Prevent build up of </w:t>
            </w:r>
            <w:r w:rsidRPr="0022568F">
              <w:rPr>
                <w:rFonts w:cs="Avenir-Heavy"/>
                <w:noProof w:val="0"/>
              </w:rPr>
              <w:t>CO</w:t>
            </w:r>
            <w:r w:rsidRPr="0022568F">
              <w:rPr>
                <w:rFonts w:cs="Avenir-Heavy"/>
                <w:noProof w:val="0"/>
                <w:vertAlign w:val="subscript"/>
              </w:rPr>
              <w:t>2</w:t>
            </w:r>
          </w:p>
          <w:p w:rsidR="009A7D19" w:rsidRPr="0022568F" w:rsidRDefault="009A7D19" w:rsidP="003A420E">
            <w:pPr>
              <w:pStyle w:val="TableBullet1"/>
              <w:spacing w:before="120" w:after="120"/>
              <w:rPr>
                <w:noProof w:val="0"/>
              </w:rPr>
            </w:pPr>
            <w:r w:rsidRPr="0022568F">
              <w:rPr>
                <w:noProof w:val="0"/>
              </w:rPr>
              <w:t>Never tamper with cylinders</w:t>
            </w:r>
          </w:p>
          <w:p w:rsidR="009A7D19" w:rsidRPr="0022568F" w:rsidRDefault="009A7D19" w:rsidP="003A420E">
            <w:pPr>
              <w:pStyle w:val="TableBullet1"/>
              <w:spacing w:before="120" w:after="120"/>
              <w:rPr>
                <w:noProof w:val="0"/>
              </w:rPr>
            </w:pPr>
            <w:r w:rsidRPr="0022568F">
              <w:rPr>
                <w:noProof w:val="0"/>
              </w:rPr>
              <w:t>Store cylinders correctly</w:t>
            </w:r>
          </w:p>
          <w:p w:rsidR="009A7D19" w:rsidRPr="0022568F" w:rsidRDefault="009A7D19" w:rsidP="003A420E">
            <w:pPr>
              <w:pStyle w:val="TableBullet1"/>
              <w:spacing w:before="120" w:after="120"/>
              <w:rPr>
                <w:noProof w:val="0"/>
              </w:rPr>
            </w:pPr>
            <w:r w:rsidRPr="0022568F">
              <w:rPr>
                <w:noProof w:val="0"/>
              </w:rPr>
              <w:t>Handle cylinders correctly</w:t>
            </w:r>
          </w:p>
          <w:p w:rsidR="008A7C19" w:rsidRPr="0022568F" w:rsidRDefault="009A7D19" w:rsidP="003A420E">
            <w:pPr>
              <w:pStyle w:val="TableBullet1"/>
              <w:spacing w:before="120" w:after="120"/>
              <w:rPr>
                <w:noProof w:val="0"/>
              </w:rPr>
            </w:pPr>
            <w:r w:rsidRPr="0022568F">
              <w:rPr>
                <w:noProof w:val="0"/>
              </w:rPr>
              <w:t>Do not overstock</w:t>
            </w:r>
            <w:r w:rsidR="003A420E" w:rsidRPr="0022568F">
              <w:rPr>
                <w:noProof w:val="0"/>
              </w:rPr>
              <w:t>.</w:t>
            </w:r>
            <w:r w:rsidR="003A420E" w:rsidRPr="0022568F">
              <w:rPr>
                <w:noProof w:val="0"/>
              </w:rPr>
              <w:br/>
            </w:r>
          </w:p>
        </w:tc>
      </w:tr>
    </w:tbl>
    <w:p w:rsidR="003A420E" w:rsidRPr="0022568F" w:rsidRDefault="003A420E" w:rsidP="005E0CC5">
      <w:pPr>
        <w:pStyle w:val="BodyCopy"/>
        <w:rPr>
          <w:noProof w:val="0"/>
        </w:rPr>
      </w:pPr>
    </w:p>
    <w:p w:rsidR="003A420E" w:rsidRPr="0022568F" w:rsidRDefault="003A420E">
      <w:pPr>
        <w:rPr>
          <w:rFonts w:ascii="Helvetica" w:eastAsia="Calibri" w:hAnsi="Helvetica" w:cs="Calibri"/>
          <w:szCs w:val="16"/>
          <w:lang w:eastAsia="ar-SA"/>
        </w:rPr>
      </w:pPr>
      <w:r w:rsidRPr="0022568F">
        <w:rPr>
          <w:rFonts w:ascii="Helvetica" w:hAnsi="Helvetica"/>
        </w:rPr>
        <w:br w:type="page"/>
      </w:r>
    </w:p>
    <w:p w:rsidR="008D480E" w:rsidRPr="0022568F" w:rsidRDefault="008D480E" w:rsidP="005E0CC5">
      <w:pPr>
        <w:pStyle w:val="BodyCopy"/>
        <w:rPr>
          <w:noProof w:val="0"/>
        </w:rPr>
      </w:pPr>
    </w:p>
    <w:p w:rsidR="00F847A9" w:rsidRPr="0022568F" w:rsidRDefault="00F847A9" w:rsidP="005E0CC5">
      <w:pPr>
        <w:pStyle w:val="BodyCopy"/>
        <w:rPr>
          <w:noProof w:val="0"/>
        </w:rPr>
        <w:sectPr w:rsidR="00F847A9" w:rsidRPr="0022568F" w:rsidSect="00735CB3">
          <w:headerReference w:type="even" r:id="rId74"/>
          <w:headerReference w:type="default" r:id="rId75"/>
          <w:pgSz w:w="11906" w:h="16838" w:code="9"/>
          <w:pgMar w:top="1440" w:right="1440" w:bottom="1440" w:left="1701" w:header="709" w:footer="10" w:gutter="0"/>
          <w:cols w:space="708"/>
          <w:docGrid w:linePitch="360"/>
        </w:sectPr>
      </w:pPr>
    </w:p>
    <w:p w:rsidR="008D480E" w:rsidRPr="0022568F" w:rsidRDefault="008D480E" w:rsidP="00326643">
      <w:pPr>
        <w:pStyle w:val="Heading1"/>
      </w:pPr>
      <w:bookmarkStart w:id="28" w:name="_Toc294862962"/>
      <w:bookmarkStart w:id="29" w:name="_Toc378614706"/>
      <w:r w:rsidRPr="0022568F">
        <w:lastRenderedPageBreak/>
        <w:t xml:space="preserve">Element </w:t>
      </w:r>
      <w:r w:rsidR="00F05CA9" w:rsidRPr="0022568F">
        <w:t>3</w:t>
      </w:r>
      <w:r w:rsidRPr="0022568F">
        <w:t>:</w:t>
      </w:r>
      <w:bookmarkEnd w:id="28"/>
      <w:r w:rsidR="00F45D9C" w:rsidRPr="0022568F">
        <w:br/>
      </w:r>
      <w:fldSimple w:instr=" REF  Element3  \* MERGEFORMAT ">
        <w:sdt>
          <w:sdtPr>
            <w:alias w:val="Element 3"/>
            <w:tag w:val="Element 3"/>
            <w:id w:val="27053683"/>
            <w:lock w:val="sdtLocked"/>
            <w:placeholder>
              <w:docPart w:val="682942D3FF0D47298D6130198ABE0EC5"/>
            </w:placeholder>
          </w:sdtPr>
          <w:sdtContent>
            <w:r w:rsidR="002A0DE3" w:rsidRPr="0022568F">
              <w:t>Use and maintain refrigeration systems</w:t>
            </w:r>
          </w:sdtContent>
        </w:sdt>
        <w:bookmarkEnd w:id="29"/>
      </w:fldSimple>
    </w:p>
    <w:p w:rsidR="008D480E" w:rsidRPr="0022568F" w:rsidRDefault="00F05CA9" w:rsidP="008D480E">
      <w:pPr>
        <w:pStyle w:val="Heading2"/>
      </w:pPr>
      <w:r w:rsidRPr="0022568F">
        <w:t>3</w:t>
      </w:r>
      <w:r w:rsidR="008D480E" w:rsidRPr="0022568F">
        <w:t>.1</w:t>
      </w:r>
      <w:r w:rsidR="008D480E" w:rsidRPr="0022568F">
        <w:tab/>
      </w:r>
      <w:fldSimple w:instr=" REF  Criteria31  \* MERGEFORMAT ">
        <w:sdt>
          <w:sdtPr>
            <w:alias w:val="Criteria 3.1"/>
            <w:tag w:val="Criteria 3.1"/>
            <w:id w:val="27053684"/>
            <w:lock w:val="sdtLocked"/>
            <w:placeholder>
              <w:docPart w:val="234908F595A141238F32A40BD88B1D5D"/>
            </w:placeholder>
          </w:sdtPr>
          <w:sdtContent>
            <w:r w:rsidR="002A0DE3" w:rsidRPr="002A0DE3">
              <w:rPr>
                <w:rFonts w:cs="Arial"/>
              </w:rPr>
              <w:t>Measure refrigerator temperatures accurately and adjust correctly to comply with product requirements</w:t>
            </w:r>
          </w:sdtContent>
        </w:sdt>
      </w:fldSimple>
    </w:p>
    <w:p w:rsidR="008D480E" w:rsidRPr="0022568F" w:rsidRDefault="008D480E" w:rsidP="008D480E">
      <w:pPr>
        <w:pStyle w:val="Heading3"/>
      </w:pPr>
      <w:r w:rsidRPr="0022568F">
        <w:t>Introduction</w:t>
      </w:r>
    </w:p>
    <w:p w:rsidR="008D480E" w:rsidRPr="0022568F" w:rsidRDefault="0039474C" w:rsidP="0034113E">
      <w:pPr>
        <w:pStyle w:val="BodyCopy"/>
        <w:rPr>
          <w:noProof w:val="0"/>
        </w:rPr>
      </w:pPr>
      <w:r w:rsidRPr="0022568F">
        <w:rPr>
          <w:noProof w:val="0"/>
        </w:rPr>
        <w:t xml:space="preserve">A </w:t>
      </w:r>
      <w:r w:rsidRPr="0022568F">
        <w:rPr>
          <w:bCs/>
          <w:noProof w:val="0"/>
        </w:rPr>
        <w:t>refrigerator</w:t>
      </w:r>
      <w:r w:rsidRPr="0022568F">
        <w:rPr>
          <w:noProof w:val="0"/>
        </w:rPr>
        <w:t xml:space="preserve"> is a common bar appliance that consists of a thermally insulated compartment and a heat pump (mechanical, electronic, or chemical) that transfers heat from the inside of the fridge to its external environment so that the inside of the fridge is cooled to a temperature below the ambient temperature of the room.</w:t>
      </w:r>
      <w:r w:rsidR="00F8403B" w:rsidRPr="0022568F">
        <w:rPr>
          <w:noProof w:val="0"/>
        </w:rPr>
        <w:t xml:space="preserve"> </w:t>
      </w:r>
    </w:p>
    <w:p w:rsidR="0039474C" w:rsidRPr="0022568F" w:rsidRDefault="0039474C" w:rsidP="0034113E">
      <w:pPr>
        <w:pStyle w:val="BodyCopy"/>
        <w:rPr>
          <w:noProof w:val="0"/>
        </w:rPr>
      </w:pPr>
      <w:r w:rsidRPr="0022568F">
        <w:rPr>
          <w:noProof w:val="0"/>
        </w:rPr>
        <w:t xml:space="preserve">A refrigerator maintains a temperature a few degrees above the freezing point of water. Optimum temperature range for food </w:t>
      </w:r>
      <w:r w:rsidR="003A420E" w:rsidRPr="0022568F">
        <w:rPr>
          <w:noProof w:val="0"/>
        </w:rPr>
        <w:t>and beverage storage is 3 to 5</w:t>
      </w:r>
      <w:r w:rsidR="00194C9C" w:rsidRPr="0022568F">
        <w:rPr>
          <w:noProof w:val="0"/>
        </w:rPr>
        <w:t>°</w:t>
      </w:r>
      <w:r w:rsidR="003A420E" w:rsidRPr="0022568F">
        <w:rPr>
          <w:noProof w:val="0"/>
        </w:rPr>
        <w:t>C</w:t>
      </w:r>
      <w:r w:rsidRPr="0022568F">
        <w:rPr>
          <w:noProof w:val="0"/>
        </w:rPr>
        <w:t xml:space="preserve"> (37</w:t>
      </w:r>
      <w:r w:rsidR="003A420E" w:rsidRPr="0022568F">
        <w:rPr>
          <w:noProof w:val="0"/>
        </w:rPr>
        <w:t xml:space="preserve"> to 41</w:t>
      </w:r>
      <w:r w:rsidR="00194C9C" w:rsidRPr="0022568F">
        <w:rPr>
          <w:noProof w:val="0"/>
        </w:rPr>
        <w:t>°</w:t>
      </w:r>
      <w:r w:rsidRPr="0022568F">
        <w:rPr>
          <w:noProof w:val="0"/>
        </w:rPr>
        <w:t>F).</w:t>
      </w:r>
    </w:p>
    <w:p w:rsidR="008D480E" w:rsidRPr="0022568F" w:rsidRDefault="002D4D74" w:rsidP="008D480E">
      <w:pPr>
        <w:pStyle w:val="Heading3"/>
      </w:pPr>
      <w:r w:rsidRPr="0022568F">
        <w:t>Types of refrigeration systems</w:t>
      </w:r>
    </w:p>
    <w:p w:rsidR="001D23F1" w:rsidRPr="0022568F" w:rsidRDefault="001D23F1" w:rsidP="0034113E">
      <w:pPr>
        <w:pStyle w:val="BodyCopy"/>
        <w:rPr>
          <w:noProof w:val="0"/>
        </w:rPr>
      </w:pPr>
      <w:r w:rsidRPr="0022568F">
        <w:rPr>
          <w:noProof w:val="0"/>
        </w:rPr>
        <w:t>As can be seen in this manual to date, the traditional refrigerator is not always required to keep beverages at the optimal temperature. A variety of systems can be used.</w:t>
      </w:r>
    </w:p>
    <w:p w:rsidR="002D4D74" w:rsidRPr="0022568F" w:rsidRDefault="00CD1A12" w:rsidP="0034113E">
      <w:pPr>
        <w:pStyle w:val="BodyCopy"/>
        <w:rPr>
          <w:rFonts w:eastAsia="Times New Roman" w:cs="Arial"/>
          <w:noProof w:val="0"/>
        </w:rPr>
      </w:pPr>
      <w:r w:rsidRPr="0022568F">
        <w:rPr>
          <w:rFonts w:eastAsia="Times New Roman" w:cs="Arial"/>
          <w:noProof w:val="0"/>
        </w:rPr>
        <w:t xml:space="preserve">Refrigeration systems may include: </w:t>
      </w:r>
    </w:p>
    <w:p w:rsidR="002D4D74" w:rsidRPr="0022568F" w:rsidRDefault="002D4D74" w:rsidP="003A420E">
      <w:pPr>
        <w:pStyle w:val="Bullet1"/>
      </w:pPr>
      <w:r w:rsidRPr="0022568F">
        <w:t>Glycol system o</w:t>
      </w:r>
      <w:r w:rsidR="0034113E" w:rsidRPr="0022568F">
        <w:t>r refrigerated beer line system</w:t>
      </w:r>
    </w:p>
    <w:p w:rsidR="002D4D74" w:rsidRPr="0022568F" w:rsidRDefault="003B6885" w:rsidP="003A420E">
      <w:pPr>
        <w:pStyle w:val="Bullet1"/>
      </w:pPr>
      <w:r w:rsidRPr="0022568F">
        <w:rPr>
          <w:noProof/>
          <w:lang w:eastAsia="en-AU"/>
        </w:rPr>
        <w:drawing>
          <wp:anchor distT="0" distB="0" distL="114300" distR="114300" simplePos="0" relativeHeight="251794432" behindDoc="0" locked="0" layoutInCell="1" allowOverlap="1">
            <wp:simplePos x="0" y="0"/>
            <wp:positionH relativeFrom="column">
              <wp:posOffset>4252595</wp:posOffset>
            </wp:positionH>
            <wp:positionV relativeFrom="paragraph">
              <wp:posOffset>11430</wp:posOffset>
            </wp:positionV>
            <wp:extent cx="1320800" cy="1755775"/>
            <wp:effectExtent l="19050" t="0" r="0" b="0"/>
            <wp:wrapSquare wrapText="bothSides"/>
            <wp:docPr id="83" name="Picture 82" descr="IMG_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7.jpg"/>
                    <pic:cNvPicPr/>
                  </pic:nvPicPr>
                  <pic:blipFill>
                    <a:blip r:embed="rId76" cstate="print"/>
                    <a:stretch>
                      <a:fillRect/>
                    </a:stretch>
                  </pic:blipFill>
                  <pic:spPr>
                    <a:xfrm>
                      <a:off x="0" y="0"/>
                      <a:ext cx="1320800" cy="1755775"/>
                    </a:xfrm>
                    <a:prstGeom prst="rect">
                      <a:avLst/>
                    </a:prstGeom>
                  </pic:spPr>
                </pic:pic>
              </a:graphicData>
            </a:graphic>
          </wp:anchor>
        </w:drawing>
      </w:r>
      <w:r w:rsidR="0034113E" w:rsidRPr="0022568F">
        <w:t>Glycol tanks and pumps</w:t>
      </w:r>
    </w:p>
    <w:p w:rsidR="002D4D74" w:rsidRPr="0022568F" w:rsidRDefault="002D4D74" w:rsidP="003A420E">
      <w:pPr>
        <w:pStyle w:val="Bullet1"/>
      </w:pPr>
      <w:r w:rsidRPr="0022568F">
        <w:t>Compressors</w:t>
      </w:r>
    </w:p>
    <w:p w:rsidR="002D4D74" w:rsidRPr="0022568F" w:rsidRDefault="002D4D74" w:rsidP="003A420E">
      <w:pPr>
        <w:pStyle w:val="Bullet1"/>
      </w:pPr>
      <w:r w:rsidRPr="0022568F">
        <w:t>Chiller plates</w:t>
      </w:r>
    </w:p>
    <w:p w:rsidR="00CD1A12" w:rsidRPr="0022568F" w:rsidRDefault="002D4D74" w:rsidP="003A420E">
      <w:pPr>
        <w:pStyle w:val="Bullet1"/>
      </w:pPr>
      <w:r w:rsidRPr="0022568F">
        <w:t>C</w:t>
      </w:r>
      <w:r w:rsidR="00CD1A12" w:rsidRPr="0022568F">
        <w:t>old rooms</w:t>
      </w:r>
      <w:r w:rsidR="003B6885" w:rsidRPr="0022568F">
        <w:t xml:space="preserve"> </w:t>
      </w:r>
    </w:p>
    <w:p w:rsidR="00CD1A12" w:rsidRPr="0022568F" w:rsidRDefault="002D4D74" w:rsidP="003A420E">
      <w:pPr>
        <w:pStyle w:val="Bullet1"/>
      </w:pPr>
      <w:r w:rsidRPr="0022568F">
        <w:t>C</w:t>
      </w:r>
      <w:r w:rsidR="00CD1A12" w:rsidRPr="0022568F">
        <w:t>abinets</w:t>
      </w:r>
    </w:p>
    <w:p w:rsidR="00CD1A12" w:rsidRPr="0022568F" w:rsidRDefault="002D4D74" w:rsidP="003A420E">
      <w:pPr>
        <w:pStyle w:val="Bullet1"/>
      </w:pPr>
      <w:r w:rsidRPr="0022568F">
        <w:t>I</w:t>
      </w:r>
      <w:r w:rsidR="00CD1A12" w:rsidRPr="0022568F">
        <w:t>nstantaneous coolers</w:t>
      </w:r>
    </w:p>
    <w:p w:rsidR="002D4D74" w:rsidRPr="0022568F" w:rsidRDefault="002D4D74" w:rsidP="003A420E">
      <w:pPr>
        <w:pStyle w:val="Bullet1"/>
      </w:pPr>
      <w:r w:rsidRPr="0022568F">
        <w:t>P</w:t>
      </w:r>
      <w:r w:rsidR="00CD1A12" w:rsidRPr="0022568F">
        <w:t>ortable coolers</w:t>
      </w:r>
    </w:p>
    <w:p w:rsidR="002D4D74" w:rsidRPr="0022568F" w:rsidRDefault="002D4D74" w:rsidP="003A420E">
      <w:pPr>
        <w:pStyle w:val="Bullet1"/>
      </w:pPr>
      <w:r w:rsidRPr="0022568F">
        <w:t xml:space="preserve">Ice bank or water chilled system </w:t>
      </w:r>
    </w:p>
    <w:p w:rsidR="002D4D74" w:rsidRPr="0022568F" w:rsidRDefault="002D4D74" w:rsidP="003A420E">
      <w:pPr>
        <w:pStyle w:val="Bullet1"/>
        <w:spacing w:after="240"/>
      </w:pPr>
      <w:r w:rsidRPr="0022568F">
        <w:t>Temprite</w:t>
      </w:r>
      <w:r w:rsidR="003A420E" w:rsidRPr="0022568F">
        <w:t xml:space="preserve"> or instantaneous cooler system.</w:t>
      </w:r>
    </w:p>
    <w:p w:rsidR="002D4D74" w:rsidRPr="0022568F" w:rsidRDefault="0039474C" w:rsidP="003A420E">
      <w:pPr>
        <w:pStyle w:val="BodyCopy"/>
        <w:rPr>
          <w:noProof w:val="0"/>
        </w:rPr>
      </w:pPr>
      <w:r w:rsidRPr="0022568F">
        <w:rPr>
          <w:noProof w:val="0"/>
        </w:rPr>
        <w:t>All of these systems serve a purpose of keeping beverage items at an optimal cool temperature.</w:t>
      </w:r>
    </w:p>
    <w:p w:rsidR="0039474C" w:rsidRPr="0022568F" w:rsidRDefault="0039474C" w:rsidP="003A420E">
      <w:pPr>
        <w:pStyle w:val="BodyCopy"/>
        <w:rPr>
          <w:noProof w:val="0"/>
        </w:rPr>
      </w:pPr>
      <w:r w:rsidRPr="0022568F">
        <w:rPr>
          <w:noProof w:val="0"/>
        </w:rPr>
        <w:t>Some of these systems have been discussed in previous sections of the manual.</w:t>
      </w:r>
    </w:p>
    <w:p w:rsidR="001D23F1" w:rsidRPr="0022568F" w:rsidRDefault="001D23F1" w:rsidP="003A420E">
      <w:pPr>
        <w:pStyle w:val="BodyCopy"/>
        <w:rPr>
          <w:noProof w:val="0"/>
        </w:rPr>
      </w:pPr>
      <w:r w:rsidRPr="0022568F">
        <w:rPr>
          <w:noProof w:val="0"/>
        </w:rPr>
        <w:t>This section will explore the concepts of commercial refrigeration cabinets.</w:t>
      </w:r>
    </w:p>
    <w:p w:rsidR="001D23F1" w:rsidRPr="0022568F" w:rsidRDefault="001D23F1">
      <w:pPr>
        <w:rPr>
          <w:rFonts w:ascii="Helvetica" w:hAnsi="Helvetica" w:cs="HelveticaNeueLT Std Med Cn"/>
          <w:b/>
          <w:color w:val="0000FF"/>
          <w:sz w:val="28"/>
          <w:szCs w:val="28"/>
        </w:rPr>
      </w:pPr>
      <w:r w:rsidRPr="0022568F">
        <w:rPr>
          <w:rFonts w:ascii="Helvetica" w:hAnsi="Helvetica" w:cs="HelveticaNeueLT Std Med Cn"/>
          <w:b/>
          <w:color w:val="0000FF"/>
          <w:sz w:val="28"/>
          <w:szCs w:val="28"/>
        </w:rPr>
        <w:br w:type="page"/>
      </w:r>
    </w:p>
    <w:p w:rsidR="00817395" w:rsidRPr="0022568F" w:rsidRDefault="001C3327" w:rsidP="0039474C">
      <w:pPr>
        <w:pStyle w:val="Pa13"/>
        <w:spacing w:before="240" w:after="240"/>
        <w:rPr>
          <w:rFonts w:ascii="Helvetica" w:hAnsi="Helvetica" w:cs="HelveticaNeueLT Std Med Cn"/>
          <w:b/>
          <w:color w:val="0000FF"/>
          <w:sz w:val="28"/>
          <w:szCs w:val="28"/>
        </w:rPr>
      </w:pPr>
      <w:r w:rsidRPr="0022568F">
        <w:rPr>
          <w:rFonts w:ascii="Helvetica" w:hAnsi="Helvetica" w:cs="HelveticaNeueLT Std Med Cn"/>
          <w:b/>
          <w:color w:val="0000FF"/>
          <w:sz w:val="28"/>
          <w:szCs w:val="28"/>
        </w:rPr>
        <w:lastRenderedPageBreak/>
        <w:t>Commercial bar refrigerators</w:t>
      </w:r>
    </w:p>
    <w:p w:rsidR="0039474C" w:rsidRPr="0022568F" w:rsidRDefault="0039474C" w:rsidP="0034113E">
      <w:pPr>
        <w:pStyle w:val="BodyCopy"/>
        <w:rPr>
          <w:noProof w:val="0"/>
        </w:rPr>
      </w:pPr>
      <w:r w:rsidRPr="0022568F">
        <w:rPr>
          <w:noProof w:val="0"/>
        </w:rPr>
        <w:t>These are the most commonly used refrigeration equipment.</w:t>
      </w:r>
    </w:p>
    <w:p w:rsidR="00817395" w:rsidRPr="0022568F" w:rsidRDefault="00817395" w:rsidP="0034113E">
      <w:pPr>
        <w:pStyle w:val="BodyCopy"/>
        <w:rPr>
          <w:noProof w:val="0"/>
        </w:rPr>
      </w:pPr>
      <w:r w:rsidRPr="0022568F">
        <w:rPr>
          <w:noProof w:val="0"/>
        </w:rPr>
        <w:t>These are pieces of equipment where bottled and canned bar stock, milk, soft drink, fruit, water is stored behind the bar.</w:t>
      </w:r>
    </w:p>
    <w:p w:rsidR="008D480E" w:rsidRPr="0022568F" w:rsidRDefault="00817395" w:rsidP="0034113E">
      <w:pPr>
        <w:pStyle w:val="BodyCopy"/>
        <w:rPr>
          <w:noProof w:val="0"/>
        </w:rPr>
      </w:pPr>
      <w:r w:rsidRPr="0022568F">
        <w:rPr>
          <w:noProof w:val="0"/>
        </w:rPr>
        <w:t>These cabinets can be fully self-contained (that is, the motor is part and parcel of the unit itself), or run by a compressor unit which is located outside the establishment well out of the way of prying eyes and interfering fingers.</w:t>
      </w:r>
    </w:p>
    <w:p w:rsidR="001C3327" w:rsidRPr="0022568F" w:rsidRDefault="00820323" w:rsidP="0034113E">
      <w:pPr>
        <w:pStyle w:val="BodyCopyBold"/>
        <w:rPr>
          <w:noProof w:val="0"/>
        </w:rPr>
      </w:pPr>
      <w:r w:rsidRPr="0022568F">
        <w:rPr>
          <w:lang w:eastAsia="en-AU"/>
        </w:rPr>
        <w:drawing>
          <wp:anchor distT="0" distB="0" distL="114300" distR="114300" simplePos="0" relativeHeight="251765760" behindDoc="0" locked="0" layoutInCell="1" allowOverlap="1">
            <wp:simplePos x="0" y="0"/>
            <wp:positionH relativeFrom="column">
              <wp:posOffset>4634230</wp:posOffset>
            </wp:positionH>
            <wp:positionV relativeFrom="paragraph">
              <wp:posOffset>128270</wp:posOffset>
            </wp:positionV>
            <wp:extent cx="1010920" cy="957580"/>
            <wp:effectExtent l="19050" t="0" r="0" b="0"/>
            <wp:wrapSquare wrapText="bothSides"/>
            <wp:docPr id="1" name="Picture 2" descr="Triple Faucet Three Product Keg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iple Faucet Three Product Kegerators">
                      <a:hlinkClick r:id="rId77"/>
                    </pic:cNvPr>
                    <pic:cNvPicPr>
                      <a:picLocks noChangeAspect="1" noChangeArrowheads="1"/>
                    </pic:cNvPicPr>
                  </pic:nvPicPr>
                  <pic:blipFill>
                    <a:blip r:embed="rId78" cstate="print"/>
                    <a:srcRect/>
                    <a:stretch>
                      <a:fillRect/>
                    </a:stretch>
                  </pic:blipFill>
                  <pic:spPr bwMode="auto">
                    <a:xfrm>
                      <a:off x="0" y="0"/>
                      <a:ext cx="1010920" cy="957580"/>
                    </a:xfrm>
                    <a:prstGeom prst="rect">
                      <a:avLst/>
                    </a:prstGeom>
                    <a:noFill/>
                    <a:ln w="9525">
                      <a:noFill/>
                      <a:miter lim="800000"/>
                      <a:headEnd/>
                      <a:tailEnd/>
                    </a:ln>
                  </pic:spPr>
                </pic:pic>
              </a:graphicData>
            </a:graphic>
          </wp:anchor>
        </w:drawing>
      </w:r>
      <w:r w:rsidR="001C3327" w:rsidRPr="0022568F">
        <w:rPr>
          <w:noProof w:val="0"/>
        </w:rPr>
        <w:t>Types of commercial bar refrigerators</w:t>
      </w:r>
    </w:p>
    <w:p w:rsidR="00E841FD" w:rsidRPr="0022568F" w:rsidRDefault="00BD767A" w:rsidP="0034113E">
      <w:pPr>
        <w:pStyle w:val="BodyCopy"/>
        <w:rPr>
          <w:rStyle w:val="Strong"/>
          <w:b w:val="0"/>
          <w:bCs w:val="0"/>
          <w:noProof w:val="0"/>
          <w:szCs w:val="22"/>
          <w:u w:val="single"/>
        </w:rPr>
      </w:pPr>
      <w:r w:rsidRPr="0022568F">
        <w:rPr>
          <w:rStyle w:val="Strong"/>
          <w:b w:val="0"/>
          <w:bCs w:val="0"/>
          <w:noProof w:val="0"/>
          <w:szCs w:val="22"/>
          <w:u w:val="single"/>
        </w:rPr>
        <w:t>Kegerators</w:t>
      </w:r>
    </w:p>
    <w:p w:rsidR="00BD767A" w:rsidRPr="0022568F" w:rsidRDefault="00BD767A" w:rsidP="003A420E">
      <w:pPr>
        <w:pStyle w:val="BodyCopy"/>
        <w:rPr>
          <w:noProof w:val="0"/>
        </w:rPr>
      </w:pPr>
      <w:r w:rsidRPr="0022568F">
        <w:rPr>
          <w:noProof w:val="0"/>
        </w:rPr>
        <w:t xml:space="preserve">Kegerators are a self-contained beer dispensing unit. Kegerators are commonly referred to as “Direct Draw” </w:t>
      </w:r>
      <w:r w:rsidR="003A420E" w:rsidRPr="0022568F">
        <w:rPr>
          <w:noProof w:val="0"/>
        </w:rPr>
        <w:t>dispensing;</w:t>
      </w:r>
      <w:r w:rsidRPr="0022568F">
        <w:rPr>
          <w:noProof w:val="0"/>
        </w:rPr>
        <w:t xml:space="preserve"> the keg is located within 5’ of the faucet. </w:t>
      </w:r>
    </w:p>
    <w:p w:rsidR="00BD767A" w:rsidRPr="0022568F" w:rsidRDefault="00BD767A" w:rsidP="0034113E">
      <w:pPr>
        <w:pStyle w:val="BodyCopy"/>
        <w:rPr>
          <w:noProof w:val="0"/>
          <w:u w:val="single"/>
        </w:rPr>
      </w:pPr>
      <w:r w:rsidRPr="0022568F">
        <w:rPr>
          <w:noProof w:val="0"/>
          <w:u w:val="single"/>
        </w:rPr>
        <w:t>Back Bar Refrigerators</w:t>
      </w:r>
    </w:p>
    <w:p w:rsidR="00BD767A" w:rsidRPr="0022568F" w:rsidRDefault="00820323" w:rsidP="0034113E">
      <w:pPr>
        <w:pStyle w:val="BodyCopy"/>
        <w:rPr>
          <w:noProof w:val="0"/>
        </w:rPr>
      </w:pPr>
      <w:r w:rsidRPr="0022568F">
        <w:rPr>
          <w:lang w:eastAsia="en-AU"/>
        </w:rPr>
        <w:drawing>
          <wp:anchor distT="0" distB="0" distL="114300" distR="114300" simplePos="0" relativeHeight="251766784" behindDoc="0" locked="0" layoutInCell="1" allowOverlap="1">
            <wp:simplePos x="0" y="0"/>
            <wp:positionH relativeFrom="column">
              <wp:posOffset>4503420</wp:posOffset>
            </wp:positionH>
            <wp:positionV relativeFrom="paragraph">
              <wp:posOffset>69215</wp:posOffset>
            </wp:positionV>
            <wp:extent cx="1315720" cy="986790"/>
            <wp:effectExtent l="19050" t="0" r="0" b="0"/>
            <wp:wrapSquare wrapText="bothSides"/>
            <wp:docPr id="33" name="Picture 32" descr="undercounter3d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dercounter3dr3.jpg"/>
                    <pic:cNvPicPr/>
                  </pic:nvPicPr>
                  <pic:blipFill>
                    <a:blip r:embed="rId79" cstate="print"/>
                    <a:stretch>
                      <a:fillRect/>
                    </a:stretch>
                  </pic:blipFill>
                  <pic:spPr>
                    <a:xfrm>
                      <a:off x="0" y="0"/>
                      <a:ext cx="1315720" cy="986790"/>
                    </a:xfrm>
                    <a:prstGeom prst="rect">
                      <a:avLst/>
                    </a:prstGeom>
                  </pic:spPr>
                </pic:pic>
              </a:graphicData>
            </a:graphic>
          </wp:anchor>
        </w:drawing>
      </w:r>
      <w:r w:rsidR="00BD767A" w:rsidRPr="0022568F">
        <w:rPr>
          <w:noProof w:val="0"/>
        </w:rPr>
        <w:t>These are common pieces of equipment at bars which keeps your foods and beverages at the perfect temperature and provides ample storage for canned and bottled beverages.</w:t>
      </w:r>
    </w:p>
    <w:p w:rsidR="00BD767A" w:rsidRPr="0022568F" w:rsidRDefault="00BD767A" w:rsidP="0034113E">
      <w:pPr>
        <w:pStyle w:val="BodyCopy"/>
        <w:rPr>
          <w:noProof w:val="0"/>
        </w:rPr>
      </w:pPr>
      <w:r w:rsidRPr="0022568F">
        <w:rPr>
          <w:noProof w:val="0"/>
        </w:rPr>
        <w:t>Back bars look similar to kegerators except they do not include any tapping equipment or stainless countertops. The refrigeration is used for extra keg storage, bottles and cans.</w:t>
      </w:r>
    </w:p>
    <w:p w:rsidR="008D480E" w:rsidRPr="0022568F" w:rsidRDefault="00086C1E" w:rsidP="0034113E">
      <w:pPr>
        <w:pStyle w:val="BodyCopy"/>
        <w:rPr>
          <w:noProof w:val="0"/>
          <w:u w:val="single"/>
        </w:rPr>
      </w:pPr>
      <w:r w:rsidRPr="0022568F">
        <w:rPr>
          <w:noProof w:val="0"/>
          <w:u w:val="single"/>
        </w:rPr>
        <w:t>Shallow and</w:t>
      </w:r>
      <w:r w:rsidR="003A1783" w:rsidRPr="0022568F">
        <w:rPr>
          <w:noProof w:val="0"/>
          <w:u w:val="single"/>
        </w:rPr>
        <w:t xml:space="preserve"> Deep Well Bottle Coolers</w:t>
      </w:r>
    </w:p>
    <w:p w:rsidR="00BD767A" w:rsidRPr="0022568F" w:rsidRDefault="003A420E" w:rsidP="003A420E">
      <w:pPr>
        <w:pStyle w:val="BodyCopy"/>
        <w:rPr>
          <w:noProof w:val="0"/>
        </w:rPr>
      </w:pPr>
      <w:r w:rsidRPr="0022568F">
        <w:rPr>
          <w:lang w:eastAsia="en-AU"/>
        </w:rPr>
        <w:drawing>
          <wp:anchor distT="0" distB="0" distL="114300" distR="114300" simplePos="0" relativeHeight="251767808" behindDoc="0" locked="0" layoutInCell="1" allowOverlap="1">
            <wp:simplePos x="0" y="0"/>
            <wp:positionH relativeFrom="column">
              <wp:posOffset>4775200</wp:posOffset>
            </wp:positionH>
            <wp:positionV relativeFrom="paragraph">
              <wp:posOffset>41910</wp:posOffset>
            </wp:positionV>
            <wp:extent cx="972185" cy="960755"/>
            <wp:effectExtent l="19050" t="0" r="0" b="0"/>
            <wp:wrapSquare wrapText="bothSides"/>
            <wp:docPr id="47" name="Picture 5" descr="Bottle Cooler - 50&quot;W, Horizontal Deepwell, Solid Doors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ottle Cooler - 50&quot;W, Horizontal Deepwell, Solid Doors on Top">
                      <a:hlinkClick r:id="rId80"/>
                    </pic:cNvPr>
                    <pic:cNvPicPr>
                      <a:picLocks noChangeAspect="1" noChangeArrowheads="1"/>
                    </pic:cNvPicPr>
                  </pic:nvPicPr>
                  <pic:blipFill>
                    <a:blip r:embed="rId81" cstate="print"/>
                    <a:srcRect/>
                    <a:stretch>
                      <a:fillRect/>
                    </a:stretch>
                  </pic:blipFill>
                  <pic:spPr bwMode="auto">
                    <a:xfrm>
                      <a:off x="0" y="0"/>
                      <a:ext cx="972185" cy="960755"/>
                    </a:xfrm>
                    <a:prstGeom prst="rect">
                      <a:avLst/>
                    </a:prstGeom>
                    <a:noFill/>
                    <a:ln w="9525">
                      <a:noFill/>
                      <a:miter lim="800000"/>
                      <a:headEnd/>
                      <a:tailEnd/>
                    </a:ln>
                  </pic:spPr>
                </pic:pic>
              </a:graphicData>
            </a:graphic>
          </wp:anchor>
        </w:drawing>
      </w:r>
      <w:r w:rsidR="00BD767A" w:rsidRPr="0022568F">
        <w:rPr>
          <w:noProof w:val="0"/>
        </w:rPr>
        <w:t>Bottle coolers have slide back tops for easy access to cold bottles and cans.</w:t>
      </w:r>
    </w:p>
    <w:p w:rsidR="003A1783" w:rsidRPr="0022568F" w:rsidRDefault="0034113E" w:rsidP="003A420E">
      <w:pPr>
        <w:pStyle w:val="BodyCopy"/>
        <w:rPr>
          <w:noProof w:val="0"/>
        </w:rPr>
      </w:pPr>
      <w:r w:rsidRPr="0022568F">
        <w:rPr>
          <w:lang w:eastAsia="en-AU"/>
        </w:rPr>
        <w:drawing>
          <wp:anchor distT="0" distB="0" distL="114300" distR="114300" simplePos="0" relativeHeight="251768832" behindDoc="0" locked="0" layoutInCell="1" allowOverlap="1">
            <wp:simplePos x="0" y="0"/>
            <wp:positionH relativeFrom="column">
              <wp:posOffset>5026025</wp:posOffset>
            </wp:positionH>
            <wp:positionV relativeFrom="paragraph">
              <wp:posOffset>850900</wp:posOffset>
            </wp:positionV>
            <wp:extent cx="775335" cy="783590"/>
            <wp:effectExtent l="19050" t="0" r="5715" b="0"/>
            <wp:wrapSquare wrapText="bothSides"/>
            <wp:docPr id="48" name="Picture 8" descr="Plate and Glass Chiller 2 She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te and Glass Chiller 2 Shelves">
                      <a:hlinkClick r:id="rId82"/>
                    </pic:cNvPr>
                    <pic:cNvPicPr>
                      <a:picLocks noChangeAspect="1" noChangeArrowheads="1"/>
                    </pic:cNvPicPr>
                  </pic:nvPicPr>
                  <pic:blipFill>
                    <a:blip r:embed="rId83" cstate="print"/>
                    <a:srcRect/>
                    <a:stretch>
                      <a:fillRect/>
                    </a:stretch>
                  </pic:blipFill>
                  <pic:spPr bwMode="auto">
                    <a:xfrm>
                      <a:off x="0" y="0"/>
                      <a:ext cx="775335" cy="783590"/>
                    </a:xfrm>
                    <a:prstGeom prst="rect">
                      <a:avLst/>
                    </a:prstGeom>
                    <a:noFill/>
                    <a:ln w="9525">
                      <a:noFill/>
                      <a:miter lim="800000"/>
                      <a:headEnd/>
                      <a:tailEnd/>
                    </a:ln>
                  </pic:spPr>
                </pic:pic>
              </a:graphicData>
            </a:graphic>
          </wp:anchor>
        </w:drawing>
      </w:r>
      <w:r w:rsidR="003A1783" w:rsidRPr="0022568F">
        <w:rPr>
          <w:noProof w:val="0"/>
        </w:rPr>
        <w:t>Bottled beverages can be rapidly chilled and ready to serve in lit</w:t>
      </w:r>
      <w:r w:rsidR="00E841FD" w:rsidRPr="0022568F">
        <w:rPr>
          <w:noProof w:val="0"/>
        </w:rPr>
        <w:t>tle time at all. This equipment</w:t>
      </w:r>
      <w:r w:rsidR="003A1783" w:rsidRPr="0022568F">
        <w:rPr>
          <w:noProof w:val="0"/>
        </w:rPr>
        <w:t xml:space="preserve"> features a forced air refrigeration system designed to chill and hold products between 32°F and 38°F, cold enough to cause the bottle to frost over w</w:t>
      </w:r>
      <w:r w:rsidR="00820323" w:rsidRPr="0022568F">
        <w:rPr>
          <w:rFonts w:cs="Arial"/>
          <w:noProof w:val="0"/>
          <w:sz w:val="20"/>
          <w:szCs w:val="20"/>
        </w:rPr>
        <w:t xml:space="preserve"> </w:t>
      </w:r>
      <w:r w:rsidR="003A1783" w:rsidRPr="0022568F">
        <w:rPr>
          <w:noProof w:val="0"/>
        </w:rPr>
        <w:t>hen removed from the cooler. Foamed-in-place polyurethane insulation helps to provide maximum operating efficiency.</w:t>
      </w:r>
    </w:p>
    <w:p w:rsidR="003A1783" w:rsidRPr="0022568F" w:rsidRDefault="003A1783" w:rsidP="0034113E">
      <w:pPr>
        <w:pStyle w:val="BodyCopy"/>
        <w:rPr>
          <w:noProof w:val="0"/>
          <w:u w:val="single"/>
        </w:rPr>
      </w:pPr>
      <w:r w:rsidRPr="0022568F">
        <w:rPr>
          <w:noProof w:val="0"/>
          <w:u w:val="single"/>
        </w:rPr>
        <w:t>Glass Frosters</w:t>
      </w:r>
      <w:r w:rsidR="00820323" w:rsidRPr="0022568F">
        <w:rPr>
          <w:noProof w:val="0"/>
          <w:u w:val="single"/>
        </w:rPr>
        <w:t xml:space="preserve"> / Chillers</w:t>
      </w:r>
    </w:p>
    <w:p w:rsidR="003A1783" w:rsidRPr="0022568F" w:rsidRDefault="003A1783" w:rsidP="003A420E">
      <w:pPr>
        <w:pStyle w:val="BodyCopy"/>
        <w:rPr>
          <w:noProof w:val="0"/>
        </w:rPr>
      </w:pPr>
      <w:r w:rsidRPr="0022568F">
        <w:rPr>
          <w:noProof w:val="0"/>
        </w:rPr>
        <w:t>Commercial glass frosters are equipped with a balanced refrigeration system that rapidly chills mugs to minus 10°F, cold enough so that frost forms on the glassware when removed from the unit</w:t>
      </w:r>
      <w:r w:rsidR="003A420E" w:rsidRPr="0022568F">
        <w:rPr>
          <w:noProof w:val="0"/>
        </w:rPr>
        <w:t>.</w:t>
      </w:r>
    </w:p>
    <w:p w:rsidR="00BD767A" w:rsidRPr="0022568F" w:rsidRDefault="0034113E" w:rsidP="0034113E">
      <w:pPr>
        <w:pStyle w:val="BodyCopy"/>
        <w:rPr>
          <w:noProof w:val="0"/>
          <w:u w:val="single"/>
        </w:rPr>
      </w:pPr>
      <w:r w:rsidRPr="0022568F">
        <w:rPr>
          <w:u w:val="single"/>
          <w:lang w:eastAsia="en-AU"/>
        </w:rPr>
        <w:drawing>
          <wp:anchor distT="0" distB="0" distL="114300" distR="114300" simplePos="0" relativeHeight="251769856" behindDoc="0" locked="0" layoutInCell="1" allowOverlap="1">
            <wp:simplePos x="0" y="0"/>
            <wp:positionH relativeFrom="column">
              <wp:posOffset>5026025</wp:posOffset>
            </wp:positionH>
            <wp:positionV relativeFrom="paragraph">
              <wp:posOffset>6985</wp:posOffset>
            </wp:positionV>
            <wp:extent cx="851535" cy="855980"/>
            <wp:effectExtent l="19050" t="0" r="5715" b="0"/>
            <wp:wrapSquare wrapText="bothSides"/>
            <wp:docPr id="53" name="Picture 11" descr="Glass Door Merchandisers - One 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lass Door Merchandisers - One Door">
                      <a:hlinkClick r:id="rId84" tooltip="&quot;Glass Door Merchandisers - One Door&quot;"/>
                    </pic:cNvPr>
                    <pic:cNvPicPr>
                      <a:picLocks noChangeAspect="1" noChangeArrowheads="1"/>
                    </pic:cNvPicPr>
                  </pic:nvPicPr>
                  <pic:blipFill>
                    <a:blip r:embed="rId85" cstate="print"/>
                    <a:srcRect/>
                    <a:stretch>
                      <a:fillRect/>
                    </a:stretch>
                  </pic:blipFill>
                  <pic:spPr bwMode="auto">
                    <a:xfrm>
                      <a:off x="0" y="0"/>
                      <a:ext cx="851535" cy="855980"/>
                    </a:xfrm>
                    <a:prstGeom prst="rect">
                      <a:avLst/>
                    </a:prstGeom>
                    <a:noFill/>
                    <a:ln w="9525">
                      <a:noFill/>
                      <a:miter lim="800000"/>
                      <a:headEnd/>
                      <a:tailEnd/>
                    </a:ln>
                  </pic:spPr>
                </pic:pic>
              </a:graphicData>
            </a:graphic>
          </wp:anchor>
        </w:drawing>
      </w:r>
      <w:r w:rsidR="00820323" w:rsidRPr="0022568F">
        <w:rPr>
          <w:noProof w:val="0"/>
          <w:u w:val="single"/>
        </w:rPr>
        <w:t xml:space="preserve">Merchandise / </w:t>
      </w:r>
      <w:r w:rsidR="00BD767A" w:rsidRPr="0022568F">
        <w:rPr>
          <w:noProof w:val="0"/>
          <w:u w:val="single"/>
        </w:rPr>
        <w:t>Display fridges</w:t>
      </w:r>
    </w:p>
    <w:p w:rsidR="00EF1951" w:rsidRPr="0022568F" w:rsidRDefault="00E841FD" w:rsidP="003A420E">
      <w:pPr>
        <w:pStyle w:val="BodyCopy"/>
        <w:rPr>
          <w:rFonts w:cs="Arial"/>
          <w:noProof w:val="0"/>
          <w:color w:val="000000"/>
          <w:sz w:val="20"/>
          <w:szCs w:val="20"/>
        </w:rPr>
      </w:pPr>
      <w:r w:rsidRPr="0022568F">
        <w:rPr>
          <w:noProof w:val="0"/>
        </w:rPr>
        <w:t>These fridges</w:t>
      </w:r>
      <w:r w:rsidR="00BD767A" w:rsidRPr="0022568F">
        <w:rPr>
          <w:noProof w:val="0"/>
        </w:rPr>
        <w:t xml:space="preserve"> make an excellent display of cold bottle and can beverages for sale, allowing customers to service themselves.</w:t>
      </w:r>
      <w:r w:rsidR="00820323" w:rsidRPr="0022568F">
        <w:rPr>
          <w:rFonts w:cs="Arial"/>
          <w:noProof w:val="0"/>
          <w:color w:val="000000"/>
          <w:sz w:val="20"/>
          <w:szCs w:val="20"/>
        </w:rPr>
        <w:t xml:space="preserve"> </w:t>
      </w:r>
    </w:p>
    <w:p w:rsidR="00EF1951" w:rsidRPr="0022568F" w:rsidRDefault="00EF1951" w:rsidP="0034113E">
      <w:pPr>
        <w:pStyle w:val="BodyCopy"/>
        <w:rPr>
          <w:noProof w:val="0"/>
          <w:u w:val="single"/>
        </w:rPr>
      </w:pPr>
      <w:r w:rsidRPr="0022568F">
        <w:rPr>
          <w:noProof w:val="0"/>
          <w:u w:val="single"/>
        </w:rPr>
        <w:t>Walk in Coolers</w:t>
      </w:r>
    </w:p>
    <w:p w:rsidR="00EF1951" w:rsidRPr="0022568F" w:rsidRDefault="0034113E" w:rsidP="003A420E">
      <w:pPr>
        <w:pStyle w:val="BodyCopy"/>
        <w:rPr>
          <w:rFonts w:cs="Arial"/>
          <w:noProof w:val="0"/>
          <w:color w:val="0F3053"/>
          <w:sz w:val="20"/>
          <w:szCs w:val="20"/>
        </w:rPr>
      </w:pPr>
      <w:r w:rsidRPr="0022568F">
        <w:rPr>
          <w:rFonts w:cs="Arial"/>
          <w:color w:val="000000"/>
          <w:lang w:eastAsia="en-AU"/>
        </w:rPr>
        <w:drawing>
          <wp:anchor distT="0" distB="0" distL="114300" distR="114300" simplePos="0" relativeHeight="251770880" behindDoc="0" locked="0" layoutInCell="1" allowOverlap="1">
            <wp:simplePos x="0" y="0"/>
            <wp:positionH relativeFrom="column">
              <wp:posOffset>-82550</wp:posOffset>
            </wp:positionH>
            <wp:positionV relativeFrom="paragraph">
              <wp:posOffset>13970</wp:posOffset>
            </wp:positionV>
            <wp:extent cx="880745" cy="870585"/>
            <wp:effectExtent l="19050" t="0" r="0" b="0"/>
            <wp:wrapSquare wrapText="bothSides"/>
            <wp:docPr id="58" name="Picture 17" descr="Walk In Coo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alk In Coolers">
                      <a:hlinkClick r:id="rId86" tooltip="&quot;Walk In Coolers&quot;"/>
                    </pic:cNvPr>
                    <pic:cNvPicPr>
                      <a:picLocks noChangeAspect="1" noChangeArrowheads="1"/>
                    </pic:cNvPicPr>
                  </pic:nvPicPr>
                  <pic:blipFill>
                    <a:blip r:embed="rId87" cstate="print"/>
                    <a:srcRect/>
                    <a:stretch>
                      <a:fillRect/>
                    </a:stretch>
                  </pic:blipFill>
                  <pic:spPr bwMode="auto">
                    <a:xfrm>
                      <a:off x="0" y="0"/>
                      <a:ext cx="880745" cy="870585"/>
                    </a:xfrm>
                    <a:prstGeom prst="rect">
                      <a:avLst/>
                    </a:prstGeom>
                    <a:noFill/>
                    <a:ln w="9525">
                      <a:noFill/>
                      <a:miter lim="800000"/>
                      <a:headEnd/>
                      <a:tailEnd/>
                    </a:ln>
                  </pic:spPr>
                </pic:pic>
              </a:graphicData>
            </a:graphic>
          </wp:anchor>
        </w:drawing>
      </w:r>
      <w:r w:rsidR="00EF1951" w:rsidRPr="0022568F">
        <w:rPr>
          <w:rFonts w:cs="Arial"/>
          <w:noProof w:val="0"/>
          <w:color w:val="000000"/>
        </w:rPr>
        <w:t>This equipment is used in high volume or remote establishments and is a one piece refrigeration system with condenser, coil and condensate evaporator.</w:t>
      </w:r>
      <w:r w:rsidR="00EF1951" w:rsidRPr="0022568F">
        <w:rPr>
          <w:rFonts w:cs="Arial"/>
          <w:noProof w:val="0"/>
          <w:color w:val="0F3053"/>
          <w:sz w:val="20"/>
          <w:szCs w:val="20"/>
        </w:rPr>
        <w:t xml:space="preserve"> </w:t>
      </w:r>
    </w:p>
    <w:p w:rsidR="00EF1951" w:rsidRPr="0022568F" w:rsidRDefault="00EF1951">
      <w:pPr>
        <w:rPr>
          <w:rFonts w:ascii="Helvetica" w:hAnsi="Helvetica" w:cs="Arial"/>
          <w:color w:val="0F3053"/>
          <w:sz w:val="20"/>
          <w:szCs w:val="20"/>
        </w:rPr>
      </w:pPr>
      <w:r w:rsidRPr="0022568F">
        <w:rPr>
          <w:rFonts w:ascii="Helvetica" w:hAnsi="Helvetica" w:cs="Arial"/>
          <w:color w:val="0F3053"/>
          <w:sz w:val="20"/>
          <w:szCs w:val="20"/>
        </w:rPr>
        <w:br w:type="page"/>
      </w:r>
    </w:p>
    <w:p w:rsidR="00E50DD9" w:rsidRPr="0022568F" w:rsidRDefault="00E50DD9" w:rsidP="00E50DD9">
      <w:pPr>
        <w:shd w:val="clear" w:color="auto" w:fill="FFFFFF"/>
        <w:spacing w:before="240" w:after="240" w:line="240" w:lineRule="auto"/>
        <w:rPr>
          <w:rFonts w:ascii="Helvetica" w:hAnsi="Helvetica" w:cs="Arial"/>
          <w:b/>
          <w:color w:val="0000FF"/>
          <w:sz w:val="28"/>
          <w:szCs w:val="28"/>
        </w:rPr>
      </w:pPr>
      <w:r w:rsidRPr="0022568F">
        <w:rPr>
          <w:rFonts w:ascii="Helvetica" w:hAnsi="Helvetica" w:cs="Arial"/>
          <w:b/>
          <w:color w:val="0000FF"/>
          <w:sz w:val="28"/>
          <w:szCs w:val="28"/>
        </w:rPr>
        <w:lastRenderedPageBreak/>
        <w:t>Methods to check refrigeration temperatures</w:t>
      </w:r>
    </w:p>
    <w:p w:rsidR="00F95258" w:rsidRPr="0022568F" w:rsidRDefault="00F95258" w:rsidP="0034113E">
      <w:pPr>
        <w:pStyle w:val="BodyCopy"/>
        <w:rPr>
          <w:noProof w:val="0"/>
        </w:rPr>
      </w:pPr>
      <w:r w:rsidRPr="0022568F">
        <w:rPr>
          <w:rStyle w:val="body"/>
          <w:rFonts w:cs="Arial"/>
          <w:noProof w:val="0"/>
        </w:rPr>
        <w:t>Measuring the temperature can help determine if the refrigerator is working properly. Before getting started, remember that the frequency of door openings plays a large role in maintaining proper refrigerator temperatures</w:t>
      </w:r>
    </w:p>
    <w:p w:rsidR="00E50DD9" w:rsidRPr="0022568F" w:rsidRDefault="00E50DD9" w:rsidP="0034113E">
      <w:pPr>
        <w:pStyle w:val="BodyCopy"/>
        <w:rPr>
          <w:noProof w:val="0"/>
        </w:rPr>
      </w:pPr>
      <w:r w:rsidRPr="0022568F">
        <w:rPr>
          <w:noProof w:val="0"/>
        </w:rPr>
        <w:t>There are two ways to check the tem</w:t>
      </w:r>
      <w:r w:rsidR="00F95258" w:rsidRPr="0022568F">
        <w:rPr>
          <w:noProof w:val="0"/>
        </w:rPr>
        <w:t>perature inside a refrigerator:</w:t>
      </w:r>
    </w:p>
    <w:p w:rsidR="00E50DD9" w:rsidRPr="0022568F" w:rsidRDefault="00E50DD9" w:rsidP="0034113E">
      <w:pPr>
        <w:pStyle w:val="Bullet1"/>
      </w:pPr>
      <w:r w:rsidRPr="0022568F">
        <w:t>One way checks the air temp</w:t>
      </w:r>
      <w:r w:rsidR="0034113E" w:rsidRPr="0022568F">
        <w:t>erature inside the refrigerator</w:t>
      </w:r>
    </w:p>
    <w:p w:rsidR="00F95258" w:rsidRPr="0022568F" w:rsidRDefault="00F95258" w:rsidP="0034113E">
      <w:pPr>
        <w:pStyle w:val="Bullet1"/>
      </w:pPr>
      <w:r w:rsidRPr="0022568F">
        <w:t>A</w:t>
      </w:r>
      <w:r w:rsidR="00E50DD9" w:rsidRPr="0022568F">
        <w:t>nother way gives the internal temperature of</w:t>
      </w:r>
      <w:r w:rsidRPr="0022568F">
        <w:t xml:space="preserve"> something in the refrigerator</w:t>
      </w:r>
      <w:r w:rsidR="003A420E" w:rsidRPr="0022568F">
        <w:t>.</w:t>
      </w:r>
    </w:p>
    <w:p w:rsidR="003A420E" w:rsidRPr="0022568F" w:rsidRDefault="00E50DD9" w:rsidP="00F95258">
      <w:pPr>
        <w:shd w:val="clear" w:color="auto" w:fill="FFFFFF"/>
        <w:spacing w:before="240" w:after="240" w:line="240" w:lineRule="auto"/>
        <w:rPr>
          <w:rStyle w:val="BodyCopyChar1"/>
          <w:noProof w:val="0"/>
          <w:lang w:val="en-AU"/>
        </w:rPr>
      </w:pPr>
      <w:r w:rsidRPr="0022568F">
        <w:rPr>
          <w:rStyle w:val="BodyCopyChar1"/>
          <w:noProof w:val="0"/>
          <w:lang w:val="en-AU"/>
        </w:rPr>
        <w:t xml:space="preserve">Make thermometers easy to read and place them near the front. A refrigerator manufacturer suggests putting a thermometer in a glass of water. Check the temperature on first opening after the door has been closed at least eight hours. In this way, you are checking the temperature of something in the refrigerator, rather than the air inside the refrigerator. To adjust a temperature, adjust one control, </w:t>
      </w:r>
      <w:r w:rsidR="00BE6F3C" w:rsidRPr="0022568F">
        <w:rPr>
          <w:rStyle w:val="BodyCopyChar1"/>
          <w:noProof w:val="0"/>
          <w:lang w:val="en-AU"/>
        </w:rPr>
        <w:t>and then</w:t>
      </w:r>
      <w:r w:rsidRPr="0022568F">
        <w:rPr>
          <w:rStyle w:val="BodyCopyChar1"/>
          <w:noProof w:val="0"/>
          <w:lang w:val="en-AU"/>
        </w:rPr>
        <w:t xml:space="preserve"> wait 24 hours to take a reading.</w:t>
      </w:r>
    </w:p>
    <w:p w:rsidR="00E50DD9" w:rsidRPr="0022568F" w:rsidRDefault="00F465AD" w:rsidP="00F95258">
      <w:pPr>
        <w:shd w:val="clear" w:color="auto" w:fill="FFFFFF"/>
        <w:spacing w:before="240" w:after="240" w:line="240" w:lineRule="auto"/>
        <w:rPr>
          <w:rFonts w:ascii="Helvetica" w:hAnsi="Helvetica" w:cs="Arial"/>
          <w:bCs/>
          <w:color w:val="0000FF"/>
          <w:sz w:val="28"/>
          <w:szCs w:val="28"/>
        </w:rPr>
      </w:pPr>
      <w:r w:rsidRPr="0022568F">
        <w:rPr>
          <w:rFonts w:ascii="Helvetica" w:hAnsi="Helvetica" w:cs="Arial"/>
          <w:b/>
          <w:bCs/>
          <w:color w:val="0000FF"/>
          <w:sz w:val="28"/>
          <w:szCs w:val="28"/>
        </w:rPr>
        <w:t>Types of commercial r</w:t>
      </w:r>
      <w:r w:rsidR="00E50DD9" w:rsidRPr="0022568F">
        <w:rPr>
          <w:rFonts w:ascii="Helvetica" w:hAnsi="Helvetica" w:cs="Arial"/>
          <w:b/>
          <w:bCs/>
          <w:color w:val="0000FF"/>
          <w:sz w:val="28"/>
          <w:szCs w:val="28"/>
        </w:rPr>
        <w:t xml:space="preserve">efrigerator </w:t>
      </w:r>
      <w:r w:rsidRPr="0022568F">
        <w:rPr>
          <w:rFonts w:ascii="Helvetica" w:hAnsi="Helvetica" w:cs="Arial"/>
          <w:b/>
          <w:bCs/>
          <w:color w:val="0000FF"/>
          <w:sz w:val="28"/>
          <w:szCs w:val="28"/>
        </w:rPr>
        <w:t>t</w:t>
      </w:r>
      <w:r w:rsidR="00E50DD9" w:rsidRPr="0022568F">
        <w:rPr>
          <w:rFonts w:ascii="Helvetica" w:hAnsi="Helvetica" w:cs="Arial"/>
          <w:b/>
          <w:bCs/>
          <w:color w:val="0000FF"/>
          <w:sz w:val="28"/>
          <w:szCs w:val="28"/>
        </w:rPr>
        <w:t>hermostats</w:t>
      </w:r>
    </w:p>
    <w:p w:rsidR="00E50DD9" w:rsidRPr="0022568F" w:rsidRDefault="00E50DD9" w:rsidP="0034113E">
      <w:pPr>
        <w:pStyle w:val="BodyCopy"/>
        <w:rPr>
          <w:noProof w:val="0"/>
        </w:rPr>
      </w:pPr>
      <w:r w:rsidRPr="0022568F">
        <w:rPr>
          <w:noProof w:val="0"/>
        </w:rPr>
        <w:t xml:space="preserve">Commercial refrigerator thermostats measure and regulate the temperature in large commercial refrigerators. They do this by opening and closing an electric current that turns the refrigerator's compressor on and off. </w:t>
      </w:r>
    </w:p>
    <w:p w:rsidR="00E50DD9" w:rsidRPr="0022568F" w:rsidRDefault="00E50DD9" w:rsidP="0034113E">
      <w:pPr>
        <w:pStyle w:val="BodyCopy"/>
        <w:rPr>
          <w:noProof w:val="0"/>
        </w:rPr>
      </w:pPr>
      <w:r w:rsidRPr="0022568F">
        <w:rPr>
          <w:noProof w:val="0"/>
        </w:rPr>
        <w:t xml:space="preserve">When the compressor is on, the temperature inside the refrigerator drops; when it is off, the temperature inside the refrigerator rises toward the ambient external room temperature. </w:t>
      </w:r>
    </w:p>
    <w:p w:rsidR="003A420E" w:rsidRPr="0022568F" w:rsidRDefault="00E50DD9" w:rsidP="0034113E">
      <w:pPr>
        <w:pStyle w:val="BodyCopy"/>
        <w:rPr>
          <w:noProof w:val="0"/>
        </w:rPr>
      </w:pPr>
      <w:r w:rsidRPr="0022568F">
        <w:rPr>
          <w:noProof w:val="0"/>
        </w:rPr>
        <w:t>By turning the compressor on and off at the correct times, a thermostat causes the compressor to maintain a specific temperature inside the refrigerator</w:t>
      </w:r>
      <w:r w:rsidR="003A420E" w:rsidRPr="0022568F">
        <w:rPr>
          <w:noProof w:val="0"/>
        </w:rPr>
        <w:t>.</w:t>
      </w:r>
    </w:p>
    <w:p w:rsidR="00E50DD9" w:rsidRPr="0022568F" w:rsidRDefault="00893383" w:rsidP="00F95258">
      <w:pPr>
        <w:shd w:val="clear" w:color="auto" w:fill="FFFFFF"/>
        <w:spacing w:before="80" w:after="120" w:line="240" w:lineRule="auto"/>
        <w:rPr>
          <w:rFonts w:ascii="Helvetica" w:hAnsi="Helvetica" w:cs="Arial"/>
          <w:color w:val="000000"/>
        </w:rPr>
      </w:pPr>
      <w:r w:rsidRPr="0022568F">
        <w:rPr>
          <w:rFonts w:ascii="Helvetica" w:hAnsi="Helvetica" w:cs="Arial"/>
          <w:b/>
          <w:noProof/>
          <w:color w:val="000000"/>
        </w:rPr>
        <w:drawing>
          <wp:anchor distT="0" distB="0" distL="114300" distR="114300" simplePos="0" relativeHeight="251796480" behindDoc="0" locked="0" layoutInCell="1" allowOverlap="1">
            <wp:simplePos x="0" y="0"/>
            <wp:positionH relativeFrom="column">
              <wp:posOffset>4047490</wp:posOffset>
            </wp:positionH>
            <wp:positionV relativeFrom="paragraph">
              <wp:posOffset>167640</wp:posOffset>
            </wp:positionV>
            <wp:extent cx="1569085" cy="1581785"/>
            <wp:effectExtent l="19050" t="0" r="0" b="0"/>
            <wp:wrapSquare wrapText="bothSides"/>
            <wp:docPr id="84" name="Picture 18" descr="Taylor Additional Wireless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aylor Additional Wireless Sensor">
                      <a:hlinkClick r:id="rId88"/>
                    </pic:cNvPr>
                    <pic:cNvPicPr>
                      <a:picLocks noChangeAspect="1" noChangeArrowheads="1"/>
                    </pic:cNvPicPr>
                  </pic:nvPicPr>
                  <pic:blipFill>
                    <a:blip r:embed="rId89" cstate="print">
                      <a:lum contrast="20000"/>
                    </a:blip>
                    <a:srcRect/>
                    <a:stretch>
                      <a:fillRect/>
                    </a:stretch>
                  </pic:blipFill>
                  <pic:spPr bwMode="auto">
                    <a:xfrm>
                      <a:off x="0" y="0"/>
                      <a:ext cx="1569085" cy="1581785"/>
                    </a:xfrm>
                    <a:prstGeom prst="rect">
                      <a:avLst/>
                    </a:prstGeom>
                    <a:noFill/>
                    <a:ln w="9525">
                      <a:noFill/>
                      <a:miter lim="800000"/>
                      <a:headEnd/>
                      <a:tailEnd/>
                    </a:ln>
                  </pic:spPr>
                </pic:pic>
              </a:graphicData>
            </a:graphic>
          </wp:anchor>
        </w:drawing>
      </w:r>
      <w:r w:rsidR="00E50DD9" w:rsidRPr="0022568F">
        <w:rPr>
          <w:rFonts w:ascii="Helvetica" w:hAnsi="Helvetica" w:cs="Arial"/>
          <w:b/>
          <w:color w:val="000000"/>
        </w:rPr>
        <w:t>Air Sensing</w:t>
      </w:r>
    </w:p>
    <w:p w:rsidR="00E50DD9" w:rsidRPr="0022568F" w:rsidRDefault="00E50DD9" w:rsidP="003A420E">
      <w:pPr>
        <w:pStyle w:val="Bullet1"/>
      </w:pPr>
      <w:r w:rsidRPr="0022568F">
        <w:t>Air-sensing thermostats comprise the majority of thermostats in commercial refrigerators. The thermostats measure the return air in the refrigerator, which refers the average temperature in the refrigerator; it is dis</w:t>
      </w:r>
      <w:r w:rsidR="00E81B50" w:rsidRPr="0022568F">
        <w:t>tinguished from the supply air</w:t>
      </w:r>
    </w:p>
    <w:p w:rsidR="00E50DD9" w:rsidRPr="0022568F" w:rsidRDefault="00E50DD9" w:rsidP="003A420E">
      <w:pPr>
        <w:pStyle w:val="Bullet1"/>
      </w:pPr>
      <w:r w:rsidRPr="0022568F">
        <w:t>Air-sensing thermostats use a straight, liquid- or gas-filled capillary attached to a bulb whose pressure varies with the temperature, opening and closing an electric current to turn the</w:t>
      </w:r>
      <w:r w:rsidR="00E81B50" w:rsidRPr="0022568F">
        <w:t xml:space="preserve"> refrigeration unit on and off</w:t>
      </w:r>
    </w:p>
    <w:p w:rsidR="00E50DD9" w:rsidRPr="0022568F" w:rsidRDefault="00E50DD9" w:rsidP="003A420E">
      <w:pPr>
        <w:pStyle w:val="Bullet1"/>
      </w:pPr>
      <w:r w:rsidRPr="0022568F">
        <w:t>As with evaporator coil sensing thermostats, the sensor is located inside the evaporator housing, in a tube at the front of the evaporator.</w:t>
      </w:r>
    </w:p>
    <w:p w:rsidR="00E81B50" w:rsidRPr="0022568F" w:rsidRDefault="00E81B50">
      <w:pPr>
        <w:rPr>
          <w:rFonts w:ascii="Helvetica" w:eastAsiaTheme="majorEastAsia" w:hAnsi="Helvetica" w:cs="Arial"/>
          <w:b/>
          <w:bCs/>
          <w:color w:val="000000"/>
        </w:rPr>
      </w:pPr>
      <w:r w:rsidRPr="0022568F">
        <w:rPr>
          <w:rFonts w:ascii="Helvetica" w:hAnsi="Helvetica" w:cs="Arial"/>
          <w:color w:val="000000"/>
        </w:rPr>
        <w:br w:type="page"/>
      </w:r>
    </w:p>
    <w:p w:rsidR="00E50DD9" w:rsidRPr="0022568F" w:rsidRDefault="00E50DD9" w:rsidP="00F95258">
      <w:pPr>
        <w:pStyle w:val="Heading2"/>
        <w:shd w:val="clear" w:color="auto" w:fill="FFFFFF"/>
        <w:spacing w:before="80" w:after="120"/>
        <w:rPr>
          <w:rFonts w:cs="Arial"/>
          <w:color w:val="000000"/>
          <w:sz w:val="22"/>
          <w:szCs w:val="22"/>
        </w:rPr>
      </w:pPr>
      <w:r w:rsidRPr="0022568F">
        <w:rPr>
          <w:rFonts w:cs="Arial"/>
          <w:color w:val="000000"/>
          <w:sz w:val="22"/>
          <w:szCs w:val="22"/>
        </w:rPr>
        <w:lastRenderedPageBreak/>
        <w:t>Evaporator Coil Sensing</w:t>
      </w:r>
    </w:p>
    <w:p w:rsidR="00F95258" w:rsidRPr="0022568F" w:rsidRDefault="00E50DD9" w:rsidP="003A420E">
      <w:pPr>
        <w:pStyle w:val="Bullet1"/>
      </w:pPr>
      <w:r w:rsidRPr="0022568F">
        <w:t>An evaporator-sensing thermostat measures the temperature of the refrigerator's evaporator coil, rather than that of the air. This can be helpful in cases where the temperature in the refrigerator suddenly rises and causes the compressor to overcompensate so that fros</w:t>
      </w:r>
      <w:r w:rsidR="00893383" w:rsidRPr="0022568F">
        <w:t>t forms on the evaporator coil</w:t>
      </w:r>
    </w:p>
    <w:p w:rsidR="00E50DD9" w:rsidRPr="0022568F" w:rsidRDefault="00E50DD9" w:rsidP="003A420E">
      <w:pPr>
        <w:pStyle w:val="Bullet1"/>
      </w:pPr>
      <w:r w:rsidRPr="0022568F">
        <w:t xml:space="preserve">Air-sensing thermostats would not register the frost </w:t>
      </w:r>
      <w:r w:rsidR="00E81B50" w:rsidRPr="0022568F">
        <w:t>build-up</w:t>
      </w:r>
      <w:r w:rsidRPr="0022568F">
        <w:t xml:space="preserve"> and would therefore allow the overcompensating compressor to continue operating, but a sensor measuring the temperature of the evaporator coil itself would deactivate the compressor until the frost on the evaporator coils dissipates. The capillary tube sensor in evaporator coil-sensing thermostats coils into a spiral next to the evaporator.</w:t>
      </w:r>
    </w:p>
    <w:p w:rsidR="00E50DD9" w:rsidRPr="0022568F" w:rsidRDefault="00E50DD9" w:rsidP="00F95258">
      <w:pPr>
        <w:pStyle w:val="Heading2"/>
        <w:shd w:val="clear" w:color="auto" w:fill="FFFFFF"/>
        <w:spacing w:before="80" w:after="120"/>
        <w:rPr>
          <w:rFonts w:cs="Arial"/>
          <w:color w:val="000000"/>
          <w:sz w:val="22"/>
          <w:szCs w:val="22"/>
        </w:rPr>
      </w:pPr>
      <w:r w:rsidRPr="0022568F">
        <w:rPr>
          <w:rFonts w:cs="Arial"/>
          <w:color w:val="000000"/>
          <w:sz w:val="22"/>
          <w:szCs w:val="22"/>
        </w:rPr>
        <w:t>Pressure Sensing</w:t>
      </w:r>
    </w:p>
    <w:p w:rsidR="00F95258" w:rsidRPr="0022568F" w:rsidRDefault="00E50DD9" w:rsidP="003A420E">
      <w:pPr>
        <w:pStyle w:val="Bullet1"/>
      </w:pPr>
      <w:r w:rsidRPr="0022568F">
        <w:t>Pressure control thermostats differ from air-sensing and evaporator coil-sensing thermostats in that they are located outside the evaporat</w:t>
      </w:r>
      <w:r w:rsidR="00E81B50" w:rsidRPr="0022568F">
        <w:t>or housing near the compressor</w:t>
      </w:r>
    </w:p>
    <w:p w:rsidR="00F95258" w:rsidRPr="0022568F" w:rsidRDefault="00E50DD9" w:rsidP="003A420E">
      <w:pPr>
        <w:pStyle w:val="Bullet1"/>
      </w:pPr>
      <w:r w:rsidRPr="0022568F">
        <w:t>Commercial refrigerator units use a refrigerant fluid to remove heat from inside the refrigerator, lowering the temperature. The refrigerant fluid circulates between the compressor and the evaporator at a specific pressure, and the pressure correlates to the resulting tempe</w:t>
      </w:r>
      <w:r w:rsidR="00E81B50" w:rsidRPr="0022568F">
        <w:t>rature inside the refrigerator</w:t>
      </w:r>
    </w:p>
    <w:p w:rsidR="00E50DD9" w:rsidRPr="0022568F" w:rsidRDefault="00E50DD9" w:rsidP="003A420E">
      <w:pPr>
        <w:pStyle w:val="Bullet1"/>
      </w:pPr>
      <w:r w:rsidRPr="0022568F">
        <w:t>Low-pressure control thermostats measure the pressure of the refrigerant to indirectly measure and control the temperature in the refrigerator.</w:t>
      </w:r>
    </w:p>
    <w:p w:rsidR="008D480E" w:rsidRPr="0022568F" w:rsidRDefault="00F05CA9" w:rsidP="008D480E">
      <w:pPr>
        <w:pStyle w:val="Heading2"/>
      </w:pPr>
      <w:r w:rsidRPr="0022568F">
        <w:t>3</w:t>
      </w:r>
      <w:r w:rsidR="008D480E" w:rsidRPr="0022568F">
        <w:t>.2</w:t>
      </w:r>
      <w:r w:rsidR="008D480E" w:rsidRPr="0022568F">
        <w:tab/>
      </w:r>
      <w:fldSimple w:instr=" REF  Criteria32  \* MERGEFORMAT ">
        <w:sdt>
          <w:sdtPr>
            <w:alias w:val="Insert Criteria 3.2"/>
            <w:tag w:val="Insert Criteria 3.2"/>
            <w:id w:val="27053685"/>
            <w:lock w:val="sdtLocked"/>
            <w:placeholder>
              <w:docPart w:val="652D028F5CD447FEA435A4C456A67077"/>
            </w:placeholder>
          </w:sdtPr>
          <w:sdtContent>
            <w:r w:rsidR="002A0DE3" w:rsidRPr="0022568F">
              <w:rPr>
                <w:szCs w:val="22"/>
              </w:rPr>
              <w:t>Clean and maintain refrigerator components</w:t>
            </w:r>
          </w:sdtContent>
        </w:sdt>
      </w:fldSimple>
    </w:p>
    <w:p w:rsidR="008D480E" w:rsidRPr="0022568F" w:rsidRDefault="008D480E" w:rsidP="008D480E">
      <w:pPr>
        <w:pStyle w:val="Heading3"/>
      </w:pPr>
      <w:r w:rsidRPr="0022568F">
        <w:t>Introduction</w:t>
      </w:r>
    </w:p>
    <w:p w:rsidR="006874CD" w:rsidRPr="0022568F" w:rsidRDefault="006874CD" w:rsidP="00893383">
      <w:pPr>
        <w:pStyle w:val="BodyCopy"/>
        <w:rPr>
          <w:noProof w:val="0"/>
        </w:rPr>
      </w:pPr>
      <w:r w:rsidRPr="0022568F">
        <w:rPr>
          <w:noProof w:val="0"/>
        </w:rPr>
        <w:t>Commercial refrigerators are an essential part of any bar operation.</w:t>
      </w:r>
    </w:p>
    <w:p w:rsidR="006874CD" w:rsidRPr="0022568F" w:rsidRDefault="00B116ED" w:rsidP="00893383">
      <w:pPr>
        <w:pStyle w:val="BodyCopy"/>
        <w:rPr>
          <w:noProof w:val="0"/>
        </w:rPr>
      </w:pPr>
      <w:r w:rsidRPr="0022568F">
        <w:rPr>
          <w:lang w:eastAsia="en-AU"/>
        </w:rPr>
        <w:drawing>
          <wp:anchor distT="0" distB="0" distL="114300" distR="114300" simplePos="0" relativeHeight="251798528" behindDoc="0" locked="0" layoutInCell="1" allowOverlap="1">
            <wp:simplePos x="0" y="0"/>
            <wp:positionH relativeFrom="column">
              <wp:posOffset>4077335</wp:posOffset>
            </wp:positionH>
            <wp:positionV relativeFrom="paragraph">
              <wp:posOffset>90805</wp:posOffset>
            </wp:positionV>
            <wp:extent cx="1718310" cy="1703070"/>
            <wp:effectExtent l="19050" t="0" r="0" b="0"/>
            <wp:wrapSquare wrapText="bothSides"/>
            <wp:docPr id="15" name="Picture 2" descr="C:\Documents and Settings\Godaishu\Local Settings\Temporary Internet Files\Content.IE5\QYNVKJ9D\MP9004485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Godaishu\Local Settings\Temporary Internet Files\Content.IE5\QYNVKJ9D\MP900448582[1].jpg"/>
                    <pic:cNvPicPr>
                      <a:picLocks noChangeAspect="1" noChangeArrowheads="1"/>
                    </pic:cNvPicPr>
                  </pic:nvPicPr>
                  <pic:blipFill>
                    <a:blip r:embed="rId90" cstate="print"/>
                    <a:srcRect/>
                    <a:stretch>
                      <a:fillRect/>
                    </a:stretch>
                  </pic:blipFill>
                  <pic:spPr bwMode="auto">
                    <a:xfrm>
                      <a:off x="0" y="0"/>
                      <a:ext cx="1718310" cy="1703070"/>
                    </a:xfrm>
                    <a:prstGeom prst="rect">
                      <a:avLst/>
                    </a:prstGeom>
                    <a:noFill/>
                    <a:ln w="9525">
                      <a:noFill/>
                      <a:miter lim="800000"/>
                      <a:headEnd/>
                      <a:tailEnd/>
                    </a:ln>
                  </pic:spPr>
                </pic:pic>
              </a:graphicData>
            </a:graphic>
          </wp:anchor>
        </w:drawing>
      </w:r>
      <w:r w:rsidR="006874CD" w:rsidRPr="0022568F">
        <w:rPr>
          <w:noProof w:val="0"/>
        </w:rPr>
        <w:t xml:space="preserve">In the previous section a number of refrigeration systems were identified. Regardless of the equipment being used it is essential that they are cleaned properly and correctly after specific definite intervals of time. </w:t>
      </w:r>
    </w:p>
    <w:p w:rsidR="006874CD" w:rsidRPr="0022568F" w:rsidRDefault="006874CD" w:rsidP="00893383">
      <w:pPr>
        <w:pStyle w:val="BodyCopy"/>
        <w:rPr>
          <w:noProof w:val="0"/>
        </w:rPr>
      </w:pPr>
      <w:r w:rsidRPr="0022568F">
        <w:rPr>
          <w:noProof w:val="0"/>
        </w:rPr>
        <w:t xml:space="preserve">All aspects of the unit </w:t>
      </w:r>
      <w:r w:rsidR="00E81B50" w:rsidRPr="0022568F">
        <w:rPr>
          <w:noProof w:val="0"/>
        </w:rPr>
        <w:t>need</w:t>
      </w:r>
      <w:r w:rsidRPr="0022568F">
        <w:rPr>
          <w:noProof w:val="0"/>
        </w:rPr>
        <w:t xml:space="preserve"> consideration.</w:t>
      </w:r>
    </w:p>
    <w:p w:rsidR="006874CD" w:rsidRPr="0022568F" w:rsidRDefault="006874CD" w:rsidP="00893383">
      <w:pPr>
        <w:pStyle w:val="BodyCopy"/>
        <w:rPr>
          <w:noProof w:val="0"/>
        </w:rPr>
      </w:pPr>
      <w:r w:rsidRPr="0022568F">
        <w:rPr>
          <w:noProof w:val="0"/>
        </w:rPr>
        <w:t>Given that some fridges in a bar will contain food and beverages, they must be treated like any commercial refrigerator when it comes to cleaning.</w:t>
      </w:r>
    </w:p>
    <w:p w:rsidR="006874CD" w:rsidRPr="0022568F" w:rsidRDefault="006874CD" w:rsidP="00893383">
      <w:pPr>
        <w:pStyle w:val="BodyCopy"/>
        <w:rPr>
          <w:noProof w:val="0"/>
        </w:rPr>
      </w:pPr>
      <w:r w:rsidRPr="0022568F">
        <w:rPr>
          <w:noProof w:val="0"/>
        </w:rPr>
        <w:t xml:space="preserve">The shelves placed inside </w:t>
      </w:r>
      <w:r w:rsidRPr="0022568F">
        <w:rPr>
          <w:rStyle w:val="ilad1"/>
          <w:rFonts w:cs="Arial"/>
          <w:noProof w:val="0"/>
          <w:color w:val="auto"/>
          <w:u w:val="none"/>
        </w:rPr>
        <w:t>the refrigerator</w:t>
      </w:r>
      <w:r w:rsidRPr="0022568F">
        <w:rPr>
          <w:noProof w:val="0"/>
        </w:rPr>
        <w:t xml:space="preserve"> must be cleaned at least once every week.</w:t>
      </w:r>
    </w:p>
    <w:p w:rsidR="006874CD" w:rsidRPr="0022568F" w:rsidRDefault="006874CD" w:rsidP="00893383">
      <w:pPr>
        <w:pStyle w:val="BodyCopy"/>
        <w:rPr>
          <w:noProof w:val="0"/>
        </w:rPr>
      </w:pPr>
      <w:r w:rsidRPr="0022568F">
        <w:rPr>
          <w:noProof w:val="0"/>
        </w:rPr>
        <w:t xml:space="preserve"> If not cleaned regularly, the commercial refrigerator may give out a foul smell. It may also lead to the growth of fungal and bacterial activity inside the refrigerator. Any such activity can prove to be very dangerous and fatal too, to persons who consume food or beverage products made from these. It may also adversely affect the flavour and smell of such food or beverage items</w:t>
      </w:r>
      <w:r w:rsidR="00E81B50" w:rsidRPr="0022568F">
        <w:rPr>
          <w:noProof w:val="0"/>
        </w:rPr>
        <w:t>.</w:t>
      </w:r>
    </w:p>
    <w:p w:rsidR="00893383" w:rsidRPr="0022568F" w:rsidRDefault="00893383">
      <w:pPr>
        <w:rPr>
          <w:rFonts w:ascii="Helvetica" w:eastAsia="Times New Roman" w:hAnsi="Helvetica" w:cs="Arial"/>
          <w:b/>
          <w:iCs/>
          <w:color w:val="0000FF"/>
          <w:sz w:val="28"/>
          <w:szCs w:val="28"/>
        </w:rPr>
      </w:pPr>
      <w:r w:rsidRPr="0022568F">
        <w:rPr>
          <w:rFonts w:ascii="Helvetica" w:eastAsia="Times New Roman" w:hAnsi="Helvetica" w:cs="Arial"/>
          <w:b/>
          <w:iCs/>
          <w:color w:val="0000FF"/>
          <w:sz w:val="28"/>
          <w:szCs w:val="28"/>
        </w:rPr>
        <w:br w:type="page"/>
      </w:r>
    </w:p>
    <w:p w:rsidR="006874CD" w:rsidRPr="0022568F" w:rsidRDefault="006874CD" w:rsidP="006874CD">
      <w:pPr>
        <w:spacing w:before="240" w:after="240" w:line="240" w:lineRule="auto"/>
        <w:rPr>
          <w:rFonts w:ascii="Helvetica" w:eastAsia="Times New Roman" w:hAnsi="Helvetica" w:cs="Arial"/>
          <w:b/>
          <w:iCs/>
          <w:color w:val="0000FF"/>
          <w:sz w:val="28"/>
          <w:szCs w:val="28"/>
        </w:rPr>
      </w:pPr>
      <w:r w:rsidRPr="0022568F">
        <w:rPr>
          <w:rFonts w:ascii="Helvetica" w:eastAsia="Times New Roman" w:hAnsi="Helvetica" w:cs="Arial"/>
          <w:b/>
          <w:iCs/>
          <w:color w:val="0000FF"/>
          <w:sz w:val="28"/>
          <w:szCs w:val="28"/>
        </w:rPr>
        <w:lastRenderedPageBreak/>
        <w:t xml:space="preserve">Refrigerator components </w:t>
      </w:r>
    </w:p>
    <w:p w:rsidR="00CD1A12" w:rsidRPr="0022568F" w:rsidRDefault="00CD1A12" w:rsidP="0012442A">
      <w:pPr>
        <w:spacing w:before="80" w:after="120" w:line="240" w:lineRule="auto"/>
        <w:rPr>
          <w:rFonts w:ascii="Helvetica" w:eastAsia="Times New Roman" w:hAnsi="Helvetica" w:cs="Arial"/>
        </w:rPr>
      </w:pPr>
      <w:r w:rsidRPr="0022568F">
        <w:rPr>
          <w:rFonts w:ascii="Helvetica" w:eastAsia="Times New Roman" w:hAnsi="Helvetica" w:cs="Arial"/>
          <w:iCs/>
        </w:rPr>
        <w:t xml:space="preserve">Refrigerator components may </w:t>
      </w:r>
      <w:r w:rsidR="006874CD" w:rsidRPr="0022568F">
        <w:rPr>
          <w:rFonts w:ascii="Helvetica" w:eastAsia="Times New Roman" w:hAnsi="Helvetica" w:cs="Arial"/>
          <w:iCs/>
        </w:rPr>
        <w:t xml:space="preserve">need to be cleaned on a regular basis </w:t>
      </w:r>
      <w:r w:rsidRPr="0022568F">
        <w:rPr>
          <w:rFonts w:ascii="Helvetica" w:eastAsia="Times New Roman" w:hAnsi="Helvetica" w:cs="Arial"/>
          <w:iCs/>
        </w:rPr>
        <w:t>include:</w:t>
      </w:r>
    </w:p>
    <w:p w:rsidR="006874CD" w:rsidRPr="0022568F" w:rsidRDefault="0012442A" w:rsidP="00893383">
      <w:pPr>
        <w:pStyle w:val="Bullet1"/>
      </w:pPr>
      <w:r w:rsidRPr="0022568F">
        <w:t>V</w:t>
      </w:r>
      <w:r w:rsidR="006874CD" w:rsidRPr="0022568F">
        <w:t>ents</w:t>
      </w:r>
    </w:p>
    <w:p w:rsidR="006874CD" w:rsidRPr="0022568F" w:rsidRDefault="006874CD" w:rsidP="00893383">
      <w:pPr>
        <w:pStyle w:val="Bullet1"/>
      </w:pPr>
      <w:r w:rsidRPr="0022568F">
        <w:t>Coils</w:t>
      </w:r>
    </w:p>
    <w:p w:rsidR="00CD1A12" w:rsidRPr="0022568F" w:rsidRDefault="006874CD" w:rsidP="00893383">
      <w:pPr>
        <w:pStyle w:val="Bullet1"/>
      </w:pPr>
      <w:r w:rsidRPr="0022568F">
        <w:t>F</w:t>
      </w:r>
      <w:r w:rsidR="00CD1A12" w:rsidRPr="0022568F">
        <w:t>ilters</w:t>
      </w:r>
    </w:p>
    <w:p w:rsidR="006874CD" w:rsidRPr="0022568F" w:rsidRDefault="0012442A" w:rsidP="00893383">
      <w:pPr>
        <w:pStyle w:val="Bullet1"/>
      </w:pPr>
      <w:r w:rsidRPr="0022568F">
        <w:t>S</w:t>
      </w:r>
      <w:r w:rsidR="006874CD" w:rsidRPr="0022568F">
        <w:t>eals</w:t>
      </w:r>
    </w:p>
    <w:p w:rsidR="00CD1A12" w:rsidRPr="0022568F" w:rsidRDefault="006874CD" w:rsidP="00893383">
      <w:pPr>
        <w:pStyle w:val="Bullet1"/>
      </w:pPr>
      <w:r w:rsidRPr="0022568F">
        <w:t>C</w:t>
      </w:r>
      <w:r w:rsidR="00CD1A12" w:rsidRPr="0022568F">
        <w:t>atches</w:t>
      </w:r>
      <w:r w:rsidR="00E81B50" w:rsidRPr="0022568F">
        <w:t>.</w:t>
      </w:r>
    </w:p>
    <w:p w:rsidR="00E81B50" w:rsidRPr="0022568F" w:rsidRDefault="006874CD" w:rsidP="006874CD">
      <w:pPr>
        <w:spacing w:before="240" w:after="240" w:line="240" w:lineRule="auto"/>
        <w:rPr>
          <w:rFonts w:ascii="Helvetica" w:hAnsi="Helvetica" w:cs="Arial"/>
          <w:color w:val="111111"/>
        </w:rPr>
      </w:pPr>
      <w:r w:rsidRPr="0022568F">
        <w:rPr>
          <w:rFonts w:ascii="Helvetica" w:hAnsi="Helvetica" w:cs="Arial"/>
          <w:b/>
          <w:color w:val="0000FF"/>
          <w:sz w:val="28"/>
          <w:szCs w:val="28"/>
        </w:rPr>
        <w:t>General refrigeration cleaning activities</w:t>
      </w:r>
    </w:p>
    <w:p w:rsidR="00E81B50" w:rsidRPr="0022568F" w:rsidRDefault="006874CD" w:rsidP="00893383">
      <w:pPr>
        <w:pStyle w:val="BodyCopy"/>
        <w:rPr>
          <w:noProof w:val="0"/>
        </w:rPr>
      </w:pPr>
      <w:r w:rsidRPr="0022568F">
        <w:rPr>
          <w:noProof w:val="0"/>
        </w:rPr>
        <w:t>Since a refrigerator is an electrical unit before cleaning it, it is very important that it must be unplugged. Only after you have made sure that the plug of the refrigerator is removed from the socket and the switch is turned off should you commence the cleaning of the commercial refrigerator.</w:t>
      </w:r>
    </w:p>
    <w:p w:rsidR="00E81B50" w:rsidRPr="0022568F" w:rsidRDefault="006874CD" w:rsidP="00893383">
      <w:pPr>
        <w:pStyle w:val="BodyCopy"/>
        <w:rPr>
          <w:noProof w:val="0"/>
        </w:rPr>
      </w:pPr>
      <w:r w:rsidRPr="0022568F">
        <w:rPr>
          <w:noProof w:val="0"/>
        </w:rPr>
        <w:t>The basic component of a commercial refrigerator that needs cleaning is its exterior unit, door, the shelves, the door gaskets, the condenser coil and the motor or fan.</w:t>
      </w:r>
    </w:p>
    <w:p w:rsidR="006874CD" w:rsidRPr="0022568F" w:rsidRDefault="00AF6B6A" w:rsidP="00893383">
      <w:pPr>
        <w:pStyle w:val="BodyCopy"/>
        <w:rPr>
          <w:noProof w:val="0"/>
        </w:rPr>
      </w:pPr>
      <w:r w:rsidRPr="0022568F">
        <w:rPr>
          <w:lang w:eastAsia="en-AU"/>
        </w:rPr>
        <w:drawing>
          <wp:anchor distT="0" distB="0" distL="114300" distR="114300" simplePos="0" relativeHeight="251799552" behindDoc="0" locked="0" layoutInCell="1" allowOverlap="1">
            <wp:simplePos x="0" y="0"/>
            <wp:positionH relativeFrom="column">
              <wp:posOffset>4320540</wp:posOffset>
            </wp:positionH>
            <wp:positionV relativeFrom="paragraph">
              <wp:posOffset>10795</wp:posOffset>
            </wp:positionV>
            <wp:extent cx="1609725" cy="1314450"/>
            <wp:effectExtent l="19050" t="0" r="9525" b="0"/>
            <wp:wrapSquare wrapText="bothSides"/>
            <wp:docPr id="17" name="Picture 3" descr="C:\Documents and Settings\Godaishu\Desktop\1193877_clean_hom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Godaishu\Desktop\1193877_clean_home_2.jpg"/>
                    <pic:cNvPicPr>
                      <a:picLocks noChangeAspect="1" noChangeArrowheads="1"/>
                    </pic:cNvPicPr>
                  </pic:nvPicPr>
                  <pic:blipFill>
                    <a:blip r:embed="rId91" cstate="print"/>
                    <a:srcRect/>
                    <a:stretch>
                      <a:fillRect/>
                    </a:stretch>
                  </pic:blipFill>
                  <pic:spPr bwMode="auto">
                    <a:xfrm>
                      <a:off x="0" y="0"/>
                      <a:ext cx="1609725" cy="1314450"/>
                    </a:xfrm>
                    <a:prstGeom prst="rect">
                      <a:avLst/>
                    </a:prstGeom>
                    <a:noFill/>
                    <a:ln w="9525">
                      <a:noFill/>
                      <a:miter lim="800000"/>
                      <a:headEnd/>
                      <a:tailEnd/>
                    </a:ln>
                  </pic:spPr>
                </pic:pic>
              </a:graphicData>
            </a:graphic>
          </wp:anchor>
        </w:drawing>
      </w:r>
      <w:r w:rsidR="006874CD" w:rsidRPr="0022568F">
        <w:rPr>
          <w:noProof w:val="0"/>
        </w:rPr>
        <w:t xml:space="preserve">The exterior of the unit needs to be wiped every day. It must be cleaned at least once a week with water and mild </w:t>
      </w:r>
      <w:r w:rsidR="006874CD" w:rsidRPr="0022568F">
        <w:rPr>
          <w:rStyle w:val="ilad1"/>
          <w:noProof w:val="0"/>
          <w:color w:val="auto"/>
          <w:u w:val="none"/>
        </w:rPr>
        <w:t>soap</w:t>
      </w:r>
      <w:r w:rsidR="006874CD" w:rsidRPr="0022568F">
        <w:rPr>
          <w:noProof w:val="0"/>
        </w:rPr>
        <w:t xml:space="preserve"> solution. The use of strong cleaning lotions, bleach etc must be avoided because this may affect the surface of the refrigerator unit whereby it may lose its smooth finish. A mild soap and warm water solution will clean away any stains or dirt and dust. If the commercial refrigerator has a glass door then its cleaning is much simpler. It may be cleaned with a damp </w:t>
      </w:r>
      <w:r w:rsidR="006874CD" w:rsidRPr="0022568F">
        <w:rPr>
          <w:rStyle w:val="ilad1"/>
          <w:noProof w:val="0"/>
          <w:color w:val="auto"/>
          <w:u w:val="none"/>
        </w:rPr>
        <w:t>cloth</w:t>
      </w:r>
      <w:r w:rsidR="006874CD" w:rsidRPr="0022568F">
        <w:rPr>
          <w:noProof w:val="0"/>
        </w:rPr>
        <w:t xml:space="preserve"> or paper.</w:t>
      </w:r>
    </w:p>
    <w:p w:rsidR="006874CD" w:rsidRPr="0022568F" w:rsidRDefault="006874CD" w:rsidP="00893383">
      <w:pPr>
        <w:pStyle w:val="BodyCopy"/>
        <w:rPr>
          <w:noProof w:val="0"/>
          <w:szCs w:val="22"/>
        </w:rPr>
      </w:pPr>
      <w:r w:rsidRPr="0022568F">
        <w:rPr>
          <w:noProof w:val="0"/>
          <w:szCs w:val="22"/>
        </w:rPr>
        <w:t xml:space="preserve">Shelves of the refrigerator too must be cleaned with warm water and mild soap solution to wipe away the dirt and the dust. Remember not to wash the shelves or the interior portions of the refrigerator with any strong solution and bleach because it will not only affect the finish of the refrigerator but also leave behind a strong odour. </w:t>
      </w:r>
    </w:p>
    <w:p w:rsidR="003B6885" w:rsidRPr="0022568F" w:rsidRDefault="006874CD" w:rsidP="00893383">
      <w:pPr>
        <w:pStyle w:val="BodyCopy"/>
        <w:rPr>
          <w:noProof w:val="0"/>
          <w:szCs w:val="22"/>
        </w:rPr>
      </w:pPr>
      <w:r w:rsidRPr="0022568F">
        <w:rPr>
          <w:noProof w:val="0"/>
          <w:szCs w:val="22"/>
        </w:rPr>
        <w:t xml:space="preserve">Such strong odour if mixed with the food items stored </w:t>
      </w:r>
      <w:r w:rsidR="003B6885" w:rsidRPr="0022568F">
        <w:rPr>
          <w:noProof w:val="0"/>
          <w:szCs w:val="22"/>
        </w:rPr>
        <w:t>in it will affect its flavour.</w:t>
      </w:r>
    </w:p>
    <w:p w:rsidR="003B6885" w:rsidRPr="0022568F" w:rsidRDefault="006874CD" w:rsidP="00893383">
      <w:pPr>
        <w:pStyle w:val="BodyCopy"/>
        <w:rPr>
          <w:noProof w:val="0"/>
          <w:szCs w:val="22"/>
        </w:rPr>
      </w:pPr>
      <w:r w:rsidRPr="0022568F">
        <w:rPr>
          <w:noProof w:val="0"/>
          <w:szCs w:val="22"/>
        </w:rPr>
        <w:t>The door gaskets must be cleaned every week. To clean them you can soak them in soap and water solution for about thirty minutes. After that all that you need to do is dry them and reattach them back. However, you need to ensure that they form a proper seal a</w:t>
      </w:r>
      <w:r w:rsidR="003B6885" w:rsidRPr="0022568F">
        <w:rPr>
          <w:noProof w:val="0"/>
          <w:szCs w:val="22"/>
        </w:rPr>
        <w:t>fter they have been reattached.</w:t>
      </w:r>
    </w:p>
    <w:p w:rsidR="006874CD" w:rsidRPr="0022568F" w:rsidRDefault="006874CD" w:rsidP="00893383">
      <w:pPr>
        <w:pStyle w:val="BodyCopy"/>
        <w:rPr>
          <w:noProof w:val="0"/>
          <w:szCs w:val="22"/>
        </w:rPr>
      </w:pPr>
      <w:r w:rsidRPr="0022568F">
        <w:rPr>
          <w:noProof w:val="0"/>
          <w:szCs w:val="22"/>
        </w:rPr>
        <w:t xml:space="preserve">The condenser coil is the most important part of a commercial refrigerator; therefore, it must be cleaned with a lot of care. It needs to be cleaned every month with commercial condenser coil cleaner to keep it free from dust, dirt and lint of any kind. Similarly, the fan blades and the motor should be cleaned once a month with a dry cloth and soft brush. </w:t>
      </w:r>
    </w:p>
    <w:p w:rsidR="006874CD" w:rsidRPr="0022568F" w:rsidRDefault="006874CD" w:rsidP="00893383">
      <w:pPr>
        <w:pStyle w:val="BodyCopy"/>
        <w:rPr>
          <w:noProof w:val="0"/>
          <w:szCs w:val="22"/>
        </w:rPr>
      </w:pPr>
      <w:r w:rsidRPr="0022568F">
        <w:rPr>
          <w:noProof w:val="0"/>
          <w:szCs w:val="22"/>
        </w:rPr>
        <w:t>If it is necessary to wash them with water, they need to be completely dry before the refrigerator is switched on to prevent a short circuit.</w:t>
      </w:r>
    </w:p>
    <w:p w:rsidR="00893383" w:rsidRPr="0022568F" w:rsidRDefault="00893383">
      <w:pPr>
        <w:rPr>
          <w:rFonts w:ascii="Helvetica" w:eastAsiaTheme="majorEastAsia" w:hAnsi="Helvetica" w:cstheme="majorBidi"/>
          <w:b/>
          <w:bCs/>
          <w:color w:val="0000FF"/>
          <w:sz w:val="28"/>
          <w:szCs w:val="28"/>
        </w:rPr>
      </w:pPr>
      <w:r w:rsidRPr="0022568F">
        <w:rPr>
          <w:sz w:val="28"/>
          <w:szCs w:val="28"/>
        </w:rPr>
        <w:br w:type="page"/>
      </w:r>
    </w:p>
    <w:p w:rsidR="00FD3EFC" w:rsidRPr="0022568F" w:rsidRDefault="00FD3EFC" w:rsidP="0012442A">
      <w:pPr>
        <w:pStyle w:val="Heading2"/>
        <w:ind w:left="0" w:firstLine="0"/>
        <w:rPr>
          <w:sz w:val="28"/>
          <w:szCs w:val="28"/>
        </w:rPr>
      </w:pPr>
      <w:r w:rsidRPr="0022568F">
        <w:rPr>
          <w:sz w:val="28"/>
          <w:szCs w:val="28"/>
        </w:rPr>
        <w:lastRenderedPageBreak/>
        <w:t>Cleaning a back bar</w:t>
      </w:r>
    </w:p>
    <w:p w:rsidR="00FD3EFC" w:rsidRPr="0022568F" w:rsidRDefault="00FD3EFC" w:rsidP="00E81B50">
      <w:pPr>
        <w:pStyle w:val="BodyCopy"/>
        <w:rPr>
          <w:noProof w:val="0"/>
        </w:rPr>
      </w:pPr>
      <w:r w:rsidRPr="0022568F">
        <w:rPr>
          <w:noProof w:val="0"/>
        </w:rPr>
        <w:t xml:space="preserve">Business with commercial settings such as a restaurant, arena, stadium or bars should always keep the back bar refrigerators in excellent working condition.  </w:t>
      </w:r>
    </w:p>
    <w:p w:rsidR="00FD3EFC" w:rsidRPr="0022568F" w:rsidRDefault="00FD3EFC" w:rsidP="00E81B50">
      <w:pPr>
        <w:pStyle w:val="BodyCopy"/>
        <w:rPr>
          <w:noProof w:val="0"/>
        </w:rPr>
      </w:pPr>
      <w:r w:rsidRPr="0022568F">
        <w:rPr>
          <w:noProof w:val="0"/>
        </w:rPr>
        <w:t>Refrigerators and freezers should have their condensers cleaned every three to four mont</w:t>
      </w:r>
      <w:r w:rsidR="00B116ED" w:rsidRPr="0022568F">
        <w:rPr>
          <w:noProof w:val="0"/>
        </w:rPr>
        <w:t xml:space="preserve">hs. </w:t>
      </w:r>
      <w:r w:rsidRPr="0022568F">
        <w:rPr>
          <w:noProof w:val="0"/>
        </w:rPr>
        <w:t>This will help to keep their back bar refrigerators working efficiently and keep their equipment running longer and saving money on utilities.</w:t>
      </w:r>
    </w:p>
    <w:p w:rsidR="00FD3EFC" w:rsidRPr="0022568F" w:rsidRDefault="00FD3EFC" w:rsidP="00E81B50">
      <w:pPr>
        <w:pStyle w:val="BodyCopy"/>
        <w:rPr>
          <w:noProof w:val="0"/>
        </w:rPr>
      </w:pPr>
      <w:r w:rsidRPr="0022568F">
        <w:rPr>
          <w:noProof w:val="0"/>
        </w:rPr>
        <w:t xml:space="preserve">Do not force your refrigerator to work harder than necessary by locating it near a heated source; such as heating vents, kitchen ranges or dishwashers; this will just make your back bar work harder than normal. </w:t>
      </w:r>
    </w:p>
    <w:p w:rsidR="00FD3EFC" w:rsidRPr="0022568F" w:rsidRDefault="00FD3EFC" w:rsidP="00E81B50">
      <w:pPr>
        <w:pStyle w:val="BodyCopy"/>
        <w:rPr>
          <w:noProof w:val="0"/>
        </w:rPr>
      </w:pPr>
      <w:r w:rsidRPr="0022568F">
        <w:rPr>
          <w:noProof w:val="0"/>
        </w:rPr>
        <w:t>Do not suffocate a refrigerator by enclosing it tightly against multiple walls.  It is also important to have at least two or three inches of air flow around the refrigerator.  This will help keep your back bar refrigerator running more efficiently, which will save you more money.</w:t>
      </w:r>
    </w:p>
    <w:p w:rsidR="00FD3EFC" w:rsidRPr="0022568F" w:rsidRDefault="00FD3EFC" w:rsidP="00E81B50">
      <w:pPr>
        <w:pStyle w:val="BodyCopy"/>
        <w:rPr>
          <w:noProof w:val="0"/>
        </w:rPr>
      </w:pPr>
      <w:r w:rsidRPr="0022568F">
        <w:rPr>
          <w:noProof w:val="0"/>
        </w:rPr>
        <w:t xml:space="preserve">Cleaning a back bar refrigerator is not as hard as most people would think it would be.  Move the refrigerator out from the walls and vacuum their condenser coils once a year.  This keeps the refrigerator working efficiently and helps control the right temperature.  Refrigerators run much better for shorter periods with clean coils.  </w:t>
      </w:r>
    </w:p>
    <w:p w:rsidR="00FD3EFC" w:rsidRPr="0022568F" w:rsidRDefault="00FD3EFC" w:rsidP="00E81B50">
      <w:pPr>
        <w:pStyle w:val="BodyCopy"/>
        <w:rPr>
          <w:noProof w:val="0"/>
        </w:rPr>
      </w:pPr>
      <w:r w:rsidRPr="0022568F">
        <w:rPr>
          <w:noProof w:val="0"/>
        </w:rPr>
        <w:t xml:space="preserve">To be sure, forgetting to clean the coils of a refrigerator can be very costly.  The good news is that there really is nothing to cleaning it yourself.  First, be sure to move the refrigerator out from the wall and unplug it.  </w:t>
      </w:r>
    </w:p>
    <w:p w:rsidR="00FD3EFC" w:rsidRPr="0022568F" w:rsidRDefault="00FD3EFC" w:rsidP="00E81B50">
      <w:pPr>
        <w:pStyle w:val="BodyCopy"/>
        <w:rPr>
          <w:noProof w:val="0"/>
        </w:rPr>
      </w:pPr>
      <w:r w:rsidRPr="0022568F">
        <w:rPr>
          <w:noProof w:val="0"/>
        </w:rPr>
        <w:t xml:space="preserve">Second, you will need to remove the cover panel, which is not very hard to do.  Then with a long, narrow nozzle of a vacuum cleaner just clean out all the dust and debris.  Then just replace the cover and plug the refrigerator back in.  </w:t>
      </w:r>
    </w:p>
    <w:p w:rsidR="00FD3EFC" w:rsidRPr="0022568F" w:rsidRDefault="00FD3EFC" w:rsidP="00E81B50">
      <w:pPr>
        <w:pStyle w:val="BodyCopy"/>
        <w:rPr>
          <w:noProof w:val="0"/>
        </w:rPr>
      </w:pPr>
      <w:r w:rsidRPr="0022568F">
        <w:rPr>
          <w:noProof w:val="0"/>
        </w:rPr>
        <w:t>Also be sure to check the water drip pan in the back lower part of the refrigerator.  Sometimes your drainage in the refrigerator can get clogged up.  However, this is not hard to fix, just run some warm water through the tube to unclog and this shou</w:t>
      </w:r>
      <w:r w:rsidR="00E81B50" w:rsidRPr="0022568F">
        <w:rPr>
          <w:noProof w:val="0"/>
        </w:rPr>
        <w:t>ld take care of this problem.</w:t>
      </w:r>
    </w:p>
    <w:p w:rsidR="00FD3EFC" w:rsidRPr="0022568F" w:rsidRDefault="00AF6B6A" w:rsidP="00E81B50">
      <w:pPr>
        <w:pStyle w:val="BodyCopy"/>
        <w:rPr>
          <w:noProof w:val="0"/>
        </w:rPr>
      </w:pPr>
      <w:r w:rsidRPr="0022568F">
        <w:rPr>
          <w:lang w:eastAsia="en-AU"/>
        </w:rPr>
        <w:drawing>
          <wp:anchor distT="0" distB="0" distL="114300" distR="114300" simplePos="0" relativeHeight="251800576" behindDoc="0" locked="0" layoutInCell="1" allowOverlap="1">
            <wp:simplePos x="0" y="0"/>
            <wp:positionH relativeFrom="column">
              <wp:posOffset>4271645</wp:posOffset>
            </wp:positionH>
            <wp:positionV relativeFrom="paragraph">
              <wp:posOffset>559435</wp:posOffset>
            </wp:positionV>
            <wp:extent cx="1301750" cy="1625600"/>
            <wp:effectExtent l="19050" t="0" r="0" b="0"/>
            <wp:wrapSquare wrapText="bothSides"/>
            <wp:docPr id="22" name="Picture 5" descr="C:\Documents and Settings\Godaishu\Desktop\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Godaishu\Desktop\index.jpg"/>
                    <pic:cNvPicPr>
                      <a:picLocks noChangeAspect="1" noChangeArrowheads="1"/>
                    </pic:cNvPicPr>
                  </pic:nvPicPr>
                  <pic:blipFill>
                    <a:blip r:embed="rId92" cstate="print"/>
                    <a:stretch>
                      <a:fillRect/>
                    </a:stretch>
                  </pic:blipFill>
                  <pic:spPr bwMode="auto">
                    <a:xfrm>
                      <a:off x="0" y="0"/>
                      <a:ext cx="1301750" cy="1625600"/>
                    </a:xfrm>
                    <a:prstGeom prst="rect">
                      <a:avLst/>
                    </a:prstGeom>
                    <a:noFill/>
                    <a:ln w="9525">
                      <a:noFill/>
                      <a:miter lim="800000"/>
                      <a:headEnd/>
                      <a:tailEnd/>
                    </a:ln>
                  </pic:spPr>
                </pic:pic>
              </a:graphicData>
            </a:graphic>
          </wp:anchor>
        </w:drawing>
      </w:r>
      <w:r w:rsidR="00FD3EFC" w:rsidRPr="0022568F">
        <w:rPr>
          <w:noProof w:val="0"/>
        </w:rPr>
        <w:t>For cleaning the inside of the refrigerator make a solution of baking soda and water and place into a spray bottle for easier cleaning.  Spray the solution all over the surfaces of the refrigerator and wipe clean inside and out.</w:t>
      </w:r>
    </w:p>
    <w:p w:rsidR="00FD3EFC" w:rsidRPr="0022568F" w:rsidRDefault="00FD3EFC" w:rsidP="00E81B50">
      <w:pPr>
        <w:pStyle w:val="BodyCopy"/>
        <w:rPr>
          <w:noProof w:val="0"/>
        </w:rPr>
      </w:pPr>
      <w:r w:rsidRPr="0022568F">
        <w:rPr>
          <w:noProof w:val="0"/>
        </w:rPr>
        <w:t xml:space="preserve">One other solution to keeping your back bar refrigerators is to invest in a steam cleaner.  Steam cleaners are a great way to clean back bar refrigerators, because it will remove dust mites, kill bacteria that builds up and removes dust, </w:t>
      </w:r>
      <w:r w:rsidR="00BE6F3C" w:rsidRPr="0022568F">
        <w:rPr>
          <w:noProof w:val="0"/>
        </w:rPr>
        <w:t>mould</w:t>
      </w:r>
      <w:r w:rsidRPr="0022568F">
        <w:rPr>
          <w:noProof w:val="0"/>
        </w:rPr>
        <w:t xml:space="preserve">, and mildew.  Steam </w:t>
      </w:r>
      <w:r w:rsidR="00BE6F3C" w:rsidRPr="0022568F">
        <w:rPr>
          <w:noProof w:val="0"/>
        </w:rPr>
        <w:t>vapour</w:t>
      </w:r>
      <w:r w:rsidRPr="0022568F">
        <w:rPr>
          <w:noProof w:val="0"/>
        </w:rPr>
        <w:t xml:space="preserve"> cleaners are considered environmentally safe cleaning systems.  </w:t>
      </w:r>
    </w:p>
    <w:p w:rsidR="003A76F1" w:rsidRPr="0022568F" w:rsidRDefault="00FD3EFC" w:rsidP="00E81B50">
      <w:pPr>
        <w:pStyle w:val="BodyCopy"/>
        <w:rPr>
          <w:noProof w:val="0"/>
        </w:rPr>
      </w:pPr>
      <w:r w:rsidRPr="0022568F">
        <w:rPr>
          <w:noProof w:val="0"/>
        </w:rPr>
        <w:t>Steam is a safe, chemically free cleaning and sanit</w:t>
      </w:r>
      <w:r w:rsidR="00BE6F3C" w:rsidRPr="0022568F">
        <w:rPr>
          <w:noProof w:val="0"/>
        </w:rPr>
        <w:t>is</w:t>
      </w:r>
      <w:r w:rsidRPr="0022568F">
        <w:rPr>
          <w:noProof w:val="0"/>
        </w:rPr>
        <w:t>ing cleaning system.  This tool is highly recommended for any business to keep their equipment running efficiently and safe.</w:t>
      </w:r>
    </w:p>
    <w:p w:rsidR="00FD3EFC" w:rsidRPr="0022568F" w:rsidRDefault="003A76F1" w:rsidP="003A76F1">
      <w:pPr>
        <w:rPr>
          <w:rFonts w:ascii="Helvetica" w:eastAsia="Calibri" w:hAnsi="Helvetica" w:cs="Calibri"/>
          <w:szCs w:val="16"/>
          <w:lang w:eastAsia="ar-SA"/>
        </w:rPr>
      </w:pPr>
      <w:r w:rsidRPr="0022568F">
        <w:br w:type="page"/>
      </w:r>
    </w:p>
    <w:p w:rsidR="008D480E" w:rsidRPr="0022568F" w:rsidRDefault="00F05CA9" w:rsidP="00E81B50">
      <w:pPr>
        <w:pStyle w:val="Heading2"/>
      </w:pPr>
      <w:r w:rsidRPr="0022568F">
        <w:lastRenderedPageBreak/>
        <w:t>3</w:t>
      </w:r>
      <w:r w:rsidR="008D480E" w:rsidRPr="0022568F">
        <w:t>.3</w:t>
      </w:r>
      <w:r w:rsidR="008D480E" w:rsidRPr="0022568F">
        <w:tab/>
      </w:r>
      <w:fldSimple w:instr=" REF  Criteria33  \* MERGEFORMAT ">
        <w:sdt>
          <w:sdtPr>
            <w:rPr>
              <w:highlight w:val="yellow"/>
            </w:rPr>
            <w:alias w:val="Criteria 3.3"/>
            <w:tag w:val="Criteria 3.3"/>
            <w:id w:val="27053686"/>
            <w:lock w:val="sdtLocked"/>
            <w:placeholder>
              <w:docPart w:val="FB9CA827D92D44A1B65FAB6551B6AE36"/>
            </w:placeholder>
          </w:sdtPr>
          <w:sdtContent>
            <w:r w:rsidR="002A0DE3" w:rsidRPr="002A0DE3">
              <w:t>Set or re-set walk-in alarms to manufacturer's specifications</w:t>
            </w:r>
          </w:sdtContent>
        </w:sdt>
      </w:fldSimple>
    </w:p>
    <w:p w:rsidR="008D480E" w:rsidRPr="0022568F" w:rsidRDefault="008D480E" w:rsidP="008D480E">
      <w:pPr>
        <w:pStyle w:val="Heading3"/>
      </w:pPr>
      <w:r w:rsidRPr="0022568F">
        <w:t>Introduction</w:t>
      </w:r>
    </w:p>
    <w:p w:rsidR="008D480E" w:rsidRPr="0022568F" w:rsidRDefault="000443F7" w:rsidP="003A76F1">
      <w:pPr>
        <w:pStyle w:val="BodyCopy"/>
        <w:rPr>
          <w:noProof w:val="0"/>
          <w:szCs w:val="22"/>
        </w:rPr>
      </w:pPr>
      <w:r w:rsidRPr="0022568F">
        <w:rPr>
          <w:noProof w:val="0"/>
        </w:rPr>
        <w:t xml:space="preserve">Given the substantial value often associated with bar stock it is not </w:t>
      </w:r>
      <w:r w:rsidRPr="0022568F">
        <w:rPr>
          <w:noProof w:val="0"/>
          <w:szCs w:val="22"/>
        </w:rPr>
        <w:t>surprising s</w:t>
      </w:r>
      <w:r w:rsidR="002E2E88" w:rsidRPr="0022568F">
        <w:rPr>
          <w:noProof w:val="0"/>
          <w:szCs w:val="22"/>
        </w:rPr>
        <w:t xml:space="preserve">ome establishments will have </w:t>
      </w:r>
      <w:r w:rsidR="00612E2F" w:rsidRPr="0022568F">
        <w:rPr>
          <w:noProof w:val="0"/>
          <w:szCs w:val="22"/>
        </w:rPr>
        <w:t xml:space="preserve">refrigeration monitoring and control systems installed. </w:t>
      </w:r>
    </w:p>
    <w:p w:rsidR="000443F7" w:rsidRPr="0022568F" w:rsidRDefault="000443F7" w:rsidP="003A76F1">
      <w:pPr>
        <w:pStyle w:val="BodyCopy"/>
        <w:rPr>
          <w:noProof w:val="0"/>
          <w:szCs w:val="22"/>
        </w:rPr>
      </w:pPr>
      <w:r w:rsidRPr="0022568F">
        <w:rPr>
          <w:noProof w:val="0"/>
          <w:szCs w:val="22"/>
        </w:rPr>
        <w:t xml:space="preserve">Whilst the main </w:t>
      </w:r>
      <w:r w:rsidR="00BE6F3C" w:rsidRPr="0022568F">
        <w:rPr>
          <w:noProof w:val="0"/>
          <w:szCs w:val="22"/>
        </w:rPr>
        <w:t>purpose of these systems is</w:t>
      </w:r>
      <w:r w:rsidRPr="0022568F">
        <w:rPr>
          <w:noProof w:val="0"/>
          <w:szCs w:val="22"/>
        </w:rPr>
        <w:t xml:space="preserve"> to prevent or deter theft, they do have many positive functions that may be appea</w:t>
      </w:r>
      <w:r w:rsidR="00F14AC0" w:rsidRPr="0022568F">
        <w:rPr>
          <w:noProof w:val="0"/>
          <w:szCs w:val="22"/>
        </w:rPr>
        <w:t>ling to cellar and bar operators.</w:t>
      </w:r>
    </w:p>
    <w:p w:rsidR="00682D6E" w:rsidRPr="0022568F" w:rsidRDefault="00682D6E" w:rsidP="00682D6E">
      <w:pPr>
        <w:pStyle w:val="Heading3"/>
        <w:rPr>
          <w:rFonts w:cs="Arial"/>
          <w:szCs w:val="28"/>
        </w:rPr>
      </w:pPr>
      <w:r w:rsidRPr="0022568F">
        <w:rPr>
          <w:rFonts w:cs="Arial"/>
          <w:szCs w:val="28"/>
        </w:rPr>
        <w:t>Purpose of system products</w:t>
      </w:r>
    </w:p>
    <w:p w:rsidR="00682D6E" w:rsidRPr="0022568F" w:rsidRDefault="00682D6E" w:rsidP="00F14AC0">
      <w:pPr>
        <w:pStyle w:val="Heading3"/>
        <w:spacing w:before="80" w:after="120"/>
        <w:rPr>
          <w:rFonts w:cs="Arial"/>
          <w:b w:val="0"/>
          <w:color w:val="auto"/>
          <w:sz w:val="22"/>
        </w:rPr>
      </w:pPr>
      <w:r w:rsidRPr="0022568F">
        <w:rPr>
          <w:rFonts w:cs="Arial"/>
          <w:b w:val="0"/>
          <w:color w:val="auto"/>
          <w:sz w:val="22"/>
        </w:rPr>
        <w:t>These systems are designed to:</w:t>
      </w:r>
    </w:p>
    <w:p w:rsidR="00682D6E" w:rsidRPr="0022568F" w:rsidRDefault="00682D6E" w:rsidP="00E81B50">
      <w:pPr>
        <w:pStyle w:val="Bullet1"/>
      </w:pPr>
      <w:r w:rsidRPr="0022568F">
        <w:t>Protect perishables</w:t>
      </w:r>
    </w:p>
    <w:p w:rsidR="00682D6E" w:rsidRPr="0022568F" w:rsidRDefault="00682D6E" w:rsidP="00E81B50">
      <w:pPr>
        <w:pStyle w:val="Bullet1"/>
      </w:pPr>
      <w:r w:rsidRPr="0022568F">
        <w:t>Save energy</w:t>
      </w:r>
    </w:p>
    <w:p w:rsidR="00682D6E" w:rsidRPr="0022568F" w:rsidRDefault="00682D6E" w:rsidP="00E81B50">
      <w:pPr>
        <w:pStyle w:val="Bullet1"/>
      </w:pPr>
      <w:r w:rsidRPr="0022568F">
        <w:t>Increase operator safety</w:t>
      </w:r>
      <w:r w:rsidR="00E81B50" w:rsidRPr="0022568F">
        <w:t>.</w:t>
      </w:r>
    </w:p>
    <w:p w:rsidR="00F515F5" w:rsidRPr="0022568F" w:rsidRDefault="00682D6E" w:rsidP="00682D6E">
      <w:pPr>
        <w:pStyle w:val="BodyCopyBold"/>
        <w:spacing w:before="240" w:after="240"/>
        <w:rPr>
          <w:rFonts w:cs="Arial"/>
          <w:noProof w:val="0"/>
          <w:color w:val="0000FF"/>
          <w:sz w:val="28"/>
          <w:szCs w:val="28"/>
        </w:rPr>
      </w:pPr>
      <w:r w:rsidRPr="0022568F">
        <w:rPr>
          <w:rFonts w:cs="Arial"/>
          <w:noProof w:val="0"/>
          <w:color w:val="0000FF"/>
          <w:sz w:val="28"/>
          <w:szCs w:val="28"/>
        </w:rPr>
        <w:t>Types of system products</w:t>
      </w:r>
    </w:p>
    <w:p w:rsidR="00612E2F" w:rsidRPr="0022568F" w:rsidRDefault="00612E2F" w:rsidP="008D480E">
      <w:pPr>
        <w:pStyle w:val="BodyCopyBold"/>
        <w:rPr>
          <w:rFonts w:cs="Arial"/>
          <w:b w:val="0"/>
          <w:noProof w:val="0"/>
          <w:szCs w:val="22"/>
        </w:rPr>
      </w:pPr>
      <w:r w:rsidRPr="0022568F">
        <w:rPr>
          <w:rFonts w:cs="Arial"/>
          <w:b w:val="0"/>
          <w:noProof w:val="0"/>
          <w:szCs w:val="22"/>
        </w:rPr>
        <w:t>Products within these systems include:</w:t>
      </w:r>
    </w:p>
    <w:p w:rsidR="00612E2F" w:rsidRPr="0022568F" w:rsidRDefault="009F19A8" w:rsidP="00E81B50">
      <w:pPr>
        <w:pStyle w:val="Bullet1"/>
      </w:pPr>
      <w:r w:rsidRPr="0022568F">
        <w:rPr>
          <w:noProof/>
          <w:lang w:eastAsia="en-AU"/>
        </w:rPr>
        <w:drawing>
          <wp:anchor distT="0" distB="0" distL="114300" distR="114300" simplePos="0" relativeHeight="251791360" behindDoc="0" locked="0" layoutInCell="1" allowOverlap="1">
            <wp:simplePos x="0" y="0"/>
            <wp:positionH relativeFrom="column">
              <wp:posOffset>4192905</wp:posOffset>
            </wp:positionH>
            <wp:positionV relativeFrom="paragraph">
              <wp:posOffset>157480</wp:posOffset>
            </wp:positionV>
            <wp:extent cx="1628775" cy="1639570"/>
            <wp:effectExtent l="19050" t="0" r="9525" b="0"/>
            <wp:wrapSquare wrapText="bothSides"/>
            <wp:docPr id="79" name="Picture 21" descr="La Crosse Wireless Temperature &amp; Outdoor Humidity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a Crosse Wireless Temperature &amp; Outdoor Humidity Station">
                      <a:hlinkClick r:id="rId93"/>
                    </pic:cNvPr>
                    <pic:cNvPicPr>
                      <a:picLocks noChangeAspect="1" noChangeArrowheads="1"/>
                    </pic:cNvPicPr>
                  </pic:nvPicPr>
                  <pic:blipFill>
                    <a:blip r:embed="rId94" cstate="print"/>
                    <a:srcRect/>
                    <a:stretch>
                      <a:fillRect/>
                    </a:stretch>
                  </pic:blipFill>
                  <pic:spPr bwMode="auto">
                    <a:xfrm>
                      <a:off x="0" y="0"/>
                      <a:ext cx="1628775" cy="1639570"/>
                    </a:xfrm>
                    <a:prstGeom prst="rect">
                      <a:avLst/>
                    </a:prstGeom>
                    <a:noFill/>
                    <a:ln w="9525">
                      <a:noFill/>
                      <a:miter lim="800000"/>
                      <a:headEnd/>
                      <a:tailEnd/>
                    </a:ln>
                  </pic:spPr>
                </pic:pic>
              </a:graphicData>
            </a:graphic>
          </wp:anchor>
        </w:drawing>
      </w:r>
      <w:r w:rsidR="000443F7" w:rsidRPr="0022568F">
        <w:t>Single and multipoint temperature a</w:t>
      </w:r>
      <w:r w:rsidR="00612E2F" w:rsidRPr="0022568F">
        <w:t>larms</w:t>
      </w:r>
      <w:r w:rsidR="00F515F5" w:rsidRPr="0022568F">
        <w:t xml:space="preserve"> – this is important as it is vital that temperatures of food and beverage items</w:t>
      </w:r>
      <w:r w:rsidR="00F14AC0" w:rsidRPr="0022568F">
        <w:t xml:space="preserve"> remain within acceptable temperature ranges</w:t>
      </w:r>
      <w:r w:rsidRPr="0022568F">
        <w:rPr>
          <w:color w:val="544618"/>
          <w:sz w:val="20"/>
          <w:szCs w:val="20"/>
        </w:rPr>
        <w:t xml:space="preserve"> </w:t>
      </w:r>
    </w:p>
    <w:p w:rsidR="000443F7" w:rsidRPr="0022568F" w:rsidRDefault="000443F7" w:rsidP="00E81B50">
      <w:pPr>
        <w:pStyle w:val="Bullet1"/>
      </w:pPr>
      <w:r w:rsidRPr="0022568F">
        <w:t xml:space="preserve">Web enabled data logging systems </w:t>
      </w:r>
      <w:r w:rsidR="00F14AC0" w:rsidRPr="0022568F">
        <w:t>– records who enters fridges and at what time</w:t>
      </w:r>
    </w:p>
    <w:p w:rsidR="000443F7" w:rsidRPr="0022568F" w:rsidRDefault="00612E2F" w:rsidP="00E81B50">
      <w:pPr>
        <w:pStyle w:val="Bullet1"/>
      </w:pPr>
      <w:r w:rsidRPr="0022568F">
        <w:t xml:space="preserve">Door </w:t>
      </w:r>
      <w:r w:rsidR="000443F7" w:rsidRPr="0022568F">
        <w:t>monitor and a</w:t>
      </w:r>
      <w:r w:rsidRPr="0022568F">
        <w:t>larms</w:t>
      </w:r>
      <w:r w:rsidR="00F14AC0" w:rsidRPr="0022568F">
        <w:t xml:space="preserve"> – notifies when fridge doors are opened</w:t>
      </w:r>
    </w:p>
    <w:p w:rsidR="000443F7" w:rsidRPr="0022568F" w:rsidRDefault="00F515F5" w:rsidP="00E81B50">
      <w:pPr>
        <w:pStyle w:val="Bullet1"/>
      </w:pPr>
      <w:r w:rsidRPr="0022568F">
        <w:t>P</w:t>
      </w:r>
      <w:r w:rsidR="000443F7" w:rsidRPr="0022568F">
        <w:t xml:space="preserve">anic (entrapment) alarms </w:t>
      </w:r>
      <w:r w:rsidR="00F14AC0" w:rsidRPr="0022568F">
        <w:t xml:space="preserve">– commonly found in ‘walk-in’ </w:t>
      </w:r>
      <w:r w:rsidR="00BE6F3C" w:rsidRPr="0022568F">
        <w:t>fridges that notify</w:t>
      </w:r>
      <w:r w:rsidR="00F14AC0" w:rsidRPr="0022568F">
        <w:t xml:space="preserve"> the appropriate person when someone has been locked into a unit</w:t>
      </w:r>
      <w:r w:rsidR="00E81B50" w:rsidRPr="0022568F">
        <w:t>.</w:t>
      </w:r>
    </w:p>
    <w:p w:rsidR="00F14AC0" w:rsidRPr="0022568F" w:rsidRDefault="00F14AC0" w:rsidP="00F14AC0">
      <w:pPr>
        <w:pStyle w:val="Heading3"/>
        <w:rPr>
          <w:rFonts w:cs="Arial"/>
          <w:szCs w:val="28"/>
        </w:rPr>
      </w:pPr>
      <w:r w:rsidRPr="0022568F">
        <w:rPr>
          <w:rFonts w:cs="Arial"/>
          <w:szCs w:val="28"/>
        </w:rPr>
        <w:t>Follow manufacturer’s instructions</w:t>
      </w:r>
    </w:p>
    <w:p w:rsidR="00F14AC0" w:rsidRPr="0022568F" w:rsidRDefault="00F14AC0" w:rsidP="00664C57">
      <w:pPr>
        <w:pStyle w:val="BodyCopy"/>
        <w:rPr>
          <w:noProof w:val="0"/>
        </w:rPr>
      </w:pPr>
      <w:r w:rsidRPr="0022568F">
        <w:rPr>
          <w:noProof w:val="0"/>
        </w:rPr>
        <w:t>When an alarm has been set off, it is essential that the appropriate responses are taken in a timely manner.</w:t>
      </w:r>
    </w:p>
    <w:p w:rsidR="00F14AC0" w:rsidRPr="0022568F" w:rsidRDefault="00F14AC0" w:rsidP="00664C57">
      <w:pPr>
        <w:pStyle w:val="BodyCopy"/>
        <w:rPr>
          <w:noProof w:val="0"/>
        </w:rPr>
      </w:pPr>
      <w:r w:rsidRPr="0022568F">
        <w:rPr>
          <w:noProof w:val="0"/>
        </w:rPr>
        <w:t>Each equipment supplier will have set steps that should be taken in the event that alarms have been set off.</w:t>
      </w:r>
    </w:p>
    <w:p w:rsidR="00F14AC0" w:rsidRPr="0022568F" w:rsidRDefault="00F14AC0" w:rsidP="00664C57">
      <w:pPr>
        <w:pStyle w:val="BodyCopy"/>
        <w:rPr>
          <w:noProof w:val="0"/>
        </w:rPr>
      </w:pPr>
      <w:r w:rsidRPr="0022568F">
        <w:rPr>
          <w:noProof w:val="0"/>
        </w:rPr>
        <w:t>In the event that these steps are not readily available, each bar outlet should have policies and procedures to follow.</w:t>
      </w:r>
    </w:p>
    <w:p w:rsidR="00664C57" w:rsidRPr="0022568F" w:rsidRDefault="00664C57">
      <w:pPr>
        <w:rPr>
          <w:rFonts w:ascii="Helvetica" w:eastAsiaTheme="majorEastAsia" w:hAnsi="Helvetica" w:cstheme="majorBidi"/>
          <w:b/>
          <w:bCs/>
          <w:color w:val="0000FF"/>
          <w:sz w:val="36"/>
          <w:szCs w:val="26"/>
        </w:rPr>
      </w:pPr>
      <w:r w:rsidRPr="0022568F">
        <w:br w:type="page"/>
      </w:r>
    </w:p>
    <w:p w:rsidR="008D480E" w:rsidRPr="0022568F" w:rsidRDefault="00F05CA9" w:rsidP="008D480E">
      <w:pPr>
        <w:pStyle w:val="Heading2"/>
      </w:pPr>
      <w:r w:rsidRPr="0022568F">
        <w:lastRenderedPageBreak/>
        <w:t>3</w:t>
      </w:r>
      <w:r w:rsidR="008D480E" w:rsidRPr="0022568F">
        <w:t>.4</w:t>
      </w:r>
      <w:r w:rsidR="008D480E" w:rsidRPr="0022568F">
        <w:tab/>
      </w:r>
      <w:fldSimple w:instr=" REF  Criteria34  \* MERGEFORMAT ">
        <w:sdt>
          <w:sdtPr>
            <w:alias w:val="Criteria 3.4"/>
            <w:tag w:val="Criteria 3.4"/>
            <w:id w:val="27053687"/>
            <w:lock w:val="sdtLocked"/>
            <w:placeholder>
              <w:docPart w:val="D28781DD6224475A9BB4C6119AAB51F4"/>
            </w:placeholder>
          </w:sdtPr>
          <w:sdtContent>
            <w:r w:rsidR="002A0DE3" w:rsidRPr="0022568F">
              <w:t>Recognise and repair/report basic mechanical faults in accordance with enterprise procedures</w:t>
            </w:r>
          </w:sdtContent>
        </w:sdt>
      </w:fldSimple>
    </w:p>
    <w:p w:rsidR="008D480E" w:rsidRPr="0022568F" w:rsidRDefault="008D480E" w:rsidP="008D480E">
      <w:pPr>
        <w:pStyle w:val="Heading3"/>
      </w:pPr>
      <w:r w:rsidRPr="0022568F">
        <w:t>Introduction</w:t>
      </w:r>
    </w:p>
    <w:p w:rsidR="00E50DD9" w:rsidRPr="0022568F" w:rsidRDefault="005C3F63" w:rsidP="00664C57">
      <w:pPr>
        <w:pStyle w:val="BodyCopy"/>
        <w:rPr>
          <w:noProof w:val="0"/>
        </w:rPr>
      </w:pPr>
      <w:r w:rsidRPr="0022568F">
        <w:rPr>
          <w:lang w:eastAsia="en-AU"/>
        </w:rPr>
        <w:drawing>
          <wp:anchor distT="0" distB="0" distL="114300" distR="114300" simplePos="0" relativeHeight="251797504" behindDoc="0" locked="0" layoutInCell="1" allowOverlap="1">
            <wp:simplePos x="0" y="0"/>
            <wp:positionH relativeFrom="column">
              <wp:posOffset>4029075</wp:posOffset>
            </wp:positionH>
            <wp:positionV relativeFrom="paragraph">
              <wp:posOffset>64770</wp:posOffset>
            </wp:positionV>
            <wp:extent cx="1709420" cy="1796415"/>
            <wp:effectExtent l="19050" t="0" r="5080" b="0"/>
            <wp:wrapSquare wrapText="bothSides"/>
            <wp:docPr id="8" name="Picture 1" descr="C:\Documents and Settings\Godaishu\Local Settings\Temporary Internet Files\Content.IE5\QE61NRUL\MC90005632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Godaishu\Local Settings\Temporary Internet Files\Content.IE5\QE61NRUL\MC900056326[1].wmf"/>
                    <pic:cNvPicPr>
                      <a:picLocks noChangeAspect="1" noChangeArrowheads="1"/>
                    </pic:cNvPicPr>
                  </pic:nvPicPr>
                  <pic:blipFill>
                    <a:blip r:embed="rId95" cstate="print"/>
                    <a:srcRect/>
                    <a:stretch>
                      <a:fillRect/>
                    </a:stretch>
                  </pic:blipFill>
                  <pic:spPr bwMode="auto">
                    <a:xfrm>
                      <a:off x="0" y="0"/>
                      <a:ext cx="1709420" cy="1796415"/>
                    </a:xfrm>
                    <a:prstGeom prst="rect">
                      <a:avLst/>
                    </a:prstGeom>
                    <a:noFill/>
                    <a:ln w="9525">
                      <a:noFill/>
                      <a:miter lim="800000"/>
                      <a:headEnd/>
                      <a:tailEnd/>
                    </a:ln>
                  </pic:spPr>
                </pic:pic>
              </a:graphicData>
            </a:graphic>
          </wp:anchor>
        </w:drawing>
      </w:r>
      <w:r w:rsidR="006874CD" w:rsidRPr="0022568F">
        <w:rPr>
          <w:noProof w:val="0"/>
        </w:rPr>
        <w:t>It is a fact of life that any piece of equipment in a food and beverage business will have problems and performance issues to some extent.</w:t>
      </w:r>
    </w:p>
    <w:p w:rsidR="006874CD" w:rsidRPr="0022568F" w:rsidRDefault="006874CD" w:rsidP="00664C57">
      <w:pPr>
        <w:pStyle w:val="BodyCopy"/>
        <w:rPr>
          <w:noProof w:val="0"/>
        </w:rPr>
      </w:pPr>
      <w:r w:rsidRPr="0022568F">
        <w:rPr>
          <w:noProof w:val="0"/>
        </w:rPr>
        <w:t>It is how these problems are handled when they arise can not only limit the damage to product contained within, but the effects it will have on operations and costs of repairs.</w:t>
      </w:r>
    </w:p>
    <w:p w:rsidR="006874CD" w:rsidRPr="0022568F" w:rsidRDefault="006874CD" w:rsidP="00664C57">
      <w:pPr>
        <w:pStyle w:val="BodyCopy"/>
        <w:rPr>
          <w:noProof w:val="0"/>
        </w:rPr>
      </w:pPr>
      <w:r w:rsidRPr="0022568F">
        <w:rPr>
          <w:noProof w:val="0"/>
        </w:rPr>
        <w:t>Whilst it is not expected that a cellar operator will have an extensive understanding of how to fix commercial beverage refrigeration units, being able to recogn</w:t>
      </w:r>
      <w:r w:rsidR="00BE6F3C" w:rsidRPr="0022568F">
        <w:rPr>
          <w:noProof w:val="0"/>
        </w:rPr>
        <w:t>is</w:t>
      </w:r>
      <w:r w:rsidRPr="0022568F">
        <w:rPr>
          <w:noProof w:val="0"/>
        </w:rPr>
        <w:t>e and report faults is a great start and will have a great positive impact.</w:t>
      </w:r>
    </w:p>
    <w:p w:rsidR="002C3FCD" w:rsidRPr="0022568F" w:rsidRDefault="002C3FCD" w:rsidP="002C3FCD">
      <w:pPr>
        <w:shd w:val="clear" w:color="auto" w:fill="FFFFFF"/>
        <w:spacing w:before="240" w:after="240" w:line="240" w:lineRule="auto"/>
        <w:rPr>
          <w:rFonts w:ascii="Helvetica" w:hAnsi="Helvetica" w:cs="Arial"/>
          <w:color w:val="000000"/>
        </w:rPr>
      </w:pPr>
      <w:r w:rsidRPr="0022568F">
        <w:rPr>
          <w:rFonts w:ascii="Helvetica" w:hAnsi="Helvetica" w:cs="Arial"/>
          <w:b/>
          <w:color w:val="0000FF"/>
          <w:sz w:val="28"/>
          <w:szCs w:val="28"/>
        </w:rPr>
        <w:t>Recognising basic mechanical faults</w:t>
      </w:r>
    </w:p>
    <w:p w:rsidR="00E50DD9" w:rsidRPr="0022568F" w:rsidRDefault="00E50DD9" w:rsidP="00664C57">
      <w:pPr>
        <w:pStyle w:val="BodyCopyBold"/>
        <w:rPr>
          <w:noProof w:val="0"/>
        </w:rPr>
      </w:pPr>
      <w:r w:rsidRPr="0022568F">
        <w:rPr>
          <w:noProof w:val="0"/>
        </w:rPr>
        <w:t>Compressor</w:t>
      </w:r>
    </w:p>
    <w:p w:rsidR="002C3FCD" w:rsidRPr="0022568F" w:rsidRDefault="00E50DD9" w:rsidP="00664C57">
      <w:pPr>
        <w:pStyle w:val="BodyCopy"/>
        <w:rPr>
          <w:noProof w:val="0"/>
        </w:rPr>
      </w:pPr>
      <w:r w:rsidRPr="0022568F">
        <w:rPr>
          <w:noProof w:val="0"/>
        </w:rPr>
        <w:t xml:space="preserve">The compressor increases or decreases the temperature and pressure of any air </w:t>
      </w:r>
      <w:r w:rsidR="000D4E6D" w:rsidRPr="0022568F">
        <w:rPr>
          <w:noProof w:val="0"/>
        </w:rPr>
        <w:t>vapour</w:t>
      </w:r>
      <w:r w:rsidRPr="0022568F">
        <w:rPr>
          <w:noProof w:val="0"/>
        </w:rPr>
        <w:t xml:space="preserve"> entering the refrigeration unit. The model of commercial refrigerator you are working on determines how large the compressor is, and where it is located. If the refrigerator you are working on is not keeping things cold, or you do not hear any running action, it is possible that the compressor is not working. </w:t>
      </w:r>
    </w:p>
    <w:p w:rsidR="00E50DD9" w:rsidRPr="0022568F" w:rsidRDefault="00E50DD9" w:rsidP="00664C57">
      <w:pPr>
        <w:pStyle w:val="BodyCopy"/>
        <w:rPr>
          <w:noProof w:val="0"/>
        </w:rPr>
      </w:pPr>
      <w:r w:rsidRPr="0022568F">
        <w:rPr>
          <w:noProof w:val="0"/>
        </w:rPr>
        <w:t>Check the temperature of the compressor itself. If it is incredibly hot, then there may be a problem with it. Listen to hear whether it is running. If it is running, you may hear the sound of the compressor whirring hard, like a motor trying to start, then the sound cuts out. This means the compressor motor is faulty.</w:t>
      </w:r>
    </w:p>
    <w:p w:rsidR="00E50DD9" w:rsidRPr="0022568F" w:rsidRDefault="00E50DD9" w:rsidP="00664C57">
      <w:pPr>
        <w:pStyle w:val="BodyCopyBold"/>
        <w:rPr>
          <w:noProof w:val="0"/>
        </w:rPr>
      </w:pPr>
      <w:r w:rsidRPr="0022568F">
        <w:rPr>
          <w:noProof w:val="0"/>
        </w:rPr>
        <w:t>Fluctuating Temperature</w:t>
      </w:r>
    </w:p>
    <w:p w:rsidR="002C3FCD" w:rsidRPr="0022568F" w:rsidRDefault="00E50DD9" w:rsidP="00664C57">
      <w:pPr>
        <w:pStyle w:val="BodyCopy"/>
        <w:rPr>
          <w:noProof w:val="0"/>
        </w:rPr>
      </w:pPr>
      <w:r w:rsidRPr="0022568F">
        <w:rPr>
          <w:noProof w:val="0"/>
        </w:rPr>
        <w:t xml:space="preserve">There are a few reasons why a commercial refrigeration unit does not maintain a consistent temperature. </w:t>
      </w:r>
      <w:r w:rsidR="00BE6F3C" w:rsidRPr="0022568F">
        <w:rPr>
          <w:noProof w:val="0"/>
        </w:rPr>
        <w:t xml:space="preserve">You should check to make sure that all the operation temperatures; subheating and subcooling are well within the normal range specified in your operating manual. </w:t>
      </w:r>
    </w:p>
    <w:p w:rsidR="000D4E6D" w:rsidRPr="0022568F" w:rsidRDefault="00E50DD9" w:rsidP="00664C57">
      <w:pPr>
        <w:pStyle w:val="BodyCopy"/>
        <w:rPr>
          <w:noProof w:val="0"/>
        </w:rPr>
      </w:pPr>
      <w:r w:rsidRPr="0022568F">
        <w:rPr>
          <w:noProof w:val="0"/>
        </w:rPr>
        <w:t>If they are not within the normal range</w:t>
      </w:r>
      <w:r w:rsidR="00BE6F3C" w:rsidRPr="0022568F">
        <w:rPr>
          <w:noProof w:val="0"/>
        </w:rPr>
        <w:t>,</w:t>
      </w:r>
      <w:r w:rsidRPr="0022568F">
        <w:rPr>
          <w:noProof w:val="0"/>
        </w:rPr>
        <w:t xml:space="preserve"> check that the temperature controls are turned down to a cold, if not the coldest, setting. If the temperature controls are turned all the way down, and it is not turning the compression off, then the temperature controls have failed and will need to be replaced.</w:t>
      </w:r>
    </w:p>
    <w:p w:rsidR="000D4E6D" w:rsidRPr="0022568F" w:rsidRDefault="000D4E6D">
      <w:pPr>
        <w:rPr>
          <w:rFonts w:ascii="Helvetica" w:eastAsia="Calibri" w:hAnsi="Helvetica" w:cs="Calibri"/>
          <w:szCs w:val="16"/>
          <w:lang w:eastAsia="ar-SA"/>
        </w:rPr>
      </w:pPr>
      <w:r w:rsidRPr="0022568F">
        <w:rPr>
          <w:rFonts w:ascii="Helvetica" w:hAnsi="Helvetica"/>
        </w:rPr>
        <w:br w:type="page"/>
      </w:r>
    </w:p>
    <w:p w:rsidR="00E50DD9" w:rsidRPr="0022568F" w:rsidRDefault="00E50DD9" w:rsidP="002C3FCD">
      <w:pPr>
        <w:pStyle w:val="Heading2"/>
        <w:shd w:val="clear" w:color="auto" w:fill="FFFFFF"/>
        <w:spacing w:before="80" w:after="120"/>
        <w:rPr>
          <w:rFonts w:cs="Arial"/>
          <w:color w:val="000000"/>
          <w:sz w:val="22"/>
          <w:szCs w:val="22"/>
        </w:rPr>
      </w:pPr>
      <w:r w:rsidRPr="0022568F">
        <w:rPr>
          <w:rFonts w:cs="Arial"/>
          <w:color w:val="000000"/>
          <w:sz w:val="22"/>
          <w:szCs w:val="22"/>
        </w:rPr>
        <w:lastRenderedPageBreak/>
        <w:t>Fans</w:t>
      </w:r>
    </w:p>
    <w:p w:rsidR="002C3FCD" w:rsidRPr="0022568F" w:rsidRDefault="00E50DD9" w:rsidP="000D4E6D">
      <w:pPr>
        <w:pStyle w:val="BodyCopy"/>
        <w:rPr>
          <w:noProof w:val="0"/>
        </w:rPr>
      </w:pPr>
      <w:r w:rsidRPr="0022568F">
        <w:rPr>
          <w:noProof w:val="0"/>
        </w:rPr>
        <w:t xml:space="preserve">For almost any troubleshooting situation with a commercial refrigerator, you should check to make sure the fans of the fridge are working. Fans help regulate the temperature of components inside the refrigerator, so if they are faulty, the unit may run hot, or not run at all. </w:t>
      </w:r>
    </w:p>
    <w:p w:rsidR="002C3FCD" w:rsidRPr="0022568F" w:rsidRDefault="00E50DD9" w:rsidP="000D4E6D">
      <w:pPr>
        <w:pStyle w:val="BodyCopy"/>
        <w:rPr>
          <w:noProof w:val="0"/>
        </w:rPr>
      </w:pPr>
      <w:r w:rsidRPr="0022568F">
        <w:rPr>
          <w:noProof w:val="0"/>
        </w:rPr>
        <w:t xml:space="preserve">As soon as you start working on the fridge, make sure the fans are running. If they are not, make sure the fans are clean and free of debris. Check to make sure that all the wiring going to the fans is in good working </w:t>
      </w:r>
      <w:r w:rsidR="00BE6F3C" w:rsidRPr="0022568F">
        <w:rPr>
          <w:noProof w:val="0"/>
        </w:rPr>
        <w:t>order</w:t>
      </w:r>
      <w:r w:rsidRPr="0022568F">
        <w:rPr>
          <w:noProof w:val="0"/>
        </w:rPr>
        <w:t xml:space="preserve"> and that there is no visible wire damage. You can use a voltage-reading device to make sure the fans are receiving power. </w:t>
      </w:r>
    </w:p>
    <w:p w:rsidR="00E50DD9" w:rsidRPr="0022568F" w:rsidRDefault="00E50DD9" w:rsidP="000D4E6D">
      <w:pPr>
        <w:pStyle w:val="BodyCopy"/>
        <w:rPr>
          <w:rFonts w:cs="Arial"/>
          <w:noProof w:val="0"/>
          <w:color w:val="000000"/>
          <w:szCs w:val="22"/>
        </w:rPr>
      </w:pPr>
      <w:r w:rsidRPr="0022568F">
        <w:rPr>
          <w:rFonts w:cs="Arial"/>
          <w:noProof w:val="0"/>
          <w:color w:val="000000"/>
          <w:szCs w:val="22"/>
        </w:rPr>
        <w:t>Also, make sure the fans are running in the correct direction, as specified in your operations manual. If the fans are not working on your fridge, it can cause the compressor and other components to work too hard, causing them to wear out early. Check the fans regularly for correct operation.</w:t>
      </w:r>
    </w:p>
    <w:p w:rsidR="00647858" w:rsidRPr="0022568F" w:rsidRDefault="00647858" w:rsidP="00647858">
      <w:pPr>
        <w:shd w:val="clear" w:color="auto" w:fill="FFFFFF"/>
        <w:spacing w:before="240" w:after="240" w:line="240" w:lineRule="auto"/>
        <w:rPr>
          <w:rFonts w:ascii="Helvetica" w:hAnsi="Helvetica" w:cs="Arial"/>
          <w:color w:val="000000"/>
        </w:rPr>
      </w:pPr>
      <w:r w:rsidRPr="0022568F">
        <w:rPr>
          <w:rFonts w:ascii="Helvetica" w:hAnsi="Helvetica" w:cs="Arial"/>
          <w:b/>
          <w:color w:val="0000FF"/>
          <w:sz w:val="28"/>
          <w:szCs w:val="28"/>
        </w:rPr>
        <w:t>Reporting basic mechanical faults</w:t>
      </w:r>
    </w:p>
    <w:p w:rsidR="00647858" w:rsidRPr="0022568F" w:rsidRDefault="00647858" w:rsidP="00647858">
      <w:pPr>
        <w:shd w:val="clear" w:color="auto" w:fill="FFFFFF"/>
        <w:spacing w:before="80" w:after="120" w:line="240" w:lineRule="auto"/>
        <w:rPr>
          <w:rFonts w:ascii="Helvetica" w:hAnsi="Helvetica" w:cs="Arial"/>
          <w:color w:val="000000"/>
        </w:rPr>
      </w:pPr>
      <w:r w:rsidRPr="0022568F">
        <w:rPr>
          <w:rFonts w:ascii="Helvetica" w:hAnsi="Helvetica" w:cs="Arial"/>
          <w:color w:val="000000"/>
        </w:rPr>
        <w:t>When mechanical faults have been recogn</w:t>
      </w:r>
      <w:r w:rsidR="00BE6F3C" w:rsidRPr="0022568F">
        <w:rPr>
          <w:rFonts w:ascii="Helvetica" w:hAnsi="Helvetica" w:cs="Arial"/>
          <w:color w:val="000000"/>
        </w:rPr>
        <w:t>is</w:t>
      </w:r>
      <w:r w:rsidRPr="0022568F">
        <w:rPr>
          <w:rFonts w:ascii="Helvetica" w:hAnsi="Helvetica" w:cs="Arial"/>
          <w:color w:val="000000"/>
        </w:rPr>
        <w:t>ed it is essential that they are reported immediately to the most appropriate person.</w:t>
      </w:r>
    </w:p>
    <w:p w:rsidR="00647858" w:rsidRPr="0022568F" w:rsidRDefault="00647858" w:rsidP="00647858">
      <w:pPr>
        <w:shd w:val="clear" w:color="auto" w:fill="FFFFFF"/>
        <w:spacing w:before="80" w:after="120" w:line="240" w:lineRule="auto"/>
        <w:rPr>
          <w:rFonts w:ascii="Helvetica" w:hAnsi="Helvetica" w:cs="Arial"/>
          <w:color w:val="000000"/>
        </w:rPr>
      </w:pPr>
      <w:r w:rsidRPr="0022568F">
        <w:rPr>
          <w:rFonts w:ascii="Helvetica" w:hAnsi="Helvetica" w:cs="Arial"/>
          <w:color w:val="000000"/>
        </w:rPr>
        <w:t>This may be:</w:t>
      </w:r>
    </w:p>
    <w:p w:rsidR="00647858" w:rsidRPr="0022568F" w:rsidRDefault="00647858" w:rsidP="000D4E6D">
      <w:pPr>
        <w:pStyle w:val="Bullet1"/>
      </w:pPr>
      <w:r w:rsidRPr="0022568F">
        <w:t>Bar supervisor</w:t>
      </w:r>
    </w:p>
    <w:p w:rsidR="00647858" w:rsidRPr="0022568F" w:rsidRDefault="00647858" w:rsidP="000D4E6D">
      <w:pPr>
        <w:pStyle w:val="Bullet1"/>
      </w:pPr>
      <w:r w:rsidRPr="0022568F">
        <w:t>Bar Manager</w:t>
      </w:r>
    </w:p>
    <w:p w:rsidR="00647858" w:rsidRPr="0022568F" w:rsidRDefault="00647858" w:rsidP="000D4E6D">
      <w:pPr>
        <w:pStyle w:val="Bullet1"/>
      </w:pPr>
      <w:r w:rsidRPr="0022568F">
        <w:t>Maintenance Department</w:t>
      </w:r>
      <w:r w:rsidR="000D4E6D" w:rsidRPr="0022568F">
        <w:t>.</w:t>
      </w:r>
    </w:p>
    <w:p w:rsidR="00467C39" w:rsidRPr="0022568F" w:rsidRDefault="00467C39" w:rsidP="00467C39">
      <w:pPr>
        <w:spacing w:before="240" w:after="240" w:line="240" w:lineRule="auto"/>
        <w:rPr>
          <w:rFonts w:ascii="Helvetica" w:hAnsi="Helvetica"/>
          <w:b/>
          <w:color w:val="0000FF"/>
          <w:sz w:val="28"/>
          <w:szCs w:val="28"/>
        </w:rPr>
      </w:pPr>
      <w:r w:rsidRPr="0022568F">
        <w:rPr>
          <w:rFonts w:ascii="Helvetica" w:hAnsi="Helvetica"/>
          <w:b/>
          <w:color w:val="0000FF"/>
          <w:sz w:val="28"/>
          <w:szCs w:val="28"/>
        </w:rPr>
        <w:t>Options in reporting mechanical faults</w:t>
      </w:r>
    </w:p>
    <w:p w:rsidR="00467C39" w:rsidRPr="0022568F" w:rsidRDefault="00467C39" w:rsidP="00467C39">
      <w:pPr>
        <w:spacing w:before="80" w:after="120" w:line="240" w:lineRule="auto"/>
        <w:rPr>
          <w:rFonts w:ascii="Helvetica" w:hAnsi="Helvetica"/>
        </w:rPr>
      </w:pPr>
      <w:r w:rsidRPr="0022568F">
        <w:rPr>
          <w:rFonts w:ascii="Helvetica" w:hAnsi="Helvetica"/>
        </w:rPr>
        <w:t>Options in reporting mechanical faults include:</w:t>
      </w:r>
    </w:p>
    <w:p w:rsidR="00467C39" w:rsidRPr="0022568F" w:rsidRDefault="00467C39" w:rsidP="000D4E6D">
      <w:pPr>
        <w:pStyle w:val="Bullet1"/>
      </w:pPr>
      <w:r w:rsidRPr="0022568F">
        <w:t>Speaking face-to-face with the Manager or maintenance department</w:t>
      </w:r>
    </w:p>
    <w:p w:rsidR="00467C39" w:rsidRPr="0022568F" w:rsidRDefault="00467C39" w:rsidP="000D4E6D">
      <w:pPr>
        <w:pStyle w:val="Bullet1"/>
      </w:pPr>
      <w:r w:rsidRPr="0022568F">
        <w:t xml:space="preserve">Using other internal communication methods (pager, mobile phone) to contact and notify directly either the maintenance department </w:t>
      </w:r>
    </w:p>
    <w:p w:rsidR="00467C39" w:rsidRPr="0022568F" w:rsidRDefault="00467C39" w:rsidP="000D4E6D">
      <w:pPr>
        <w:pStyle w:val="Bullet1"/>
      </w:pPr>
      <w:r w:rsidRPr="0022568F">
        <w:t>Completion of a Maintenance Report identifying the faulty item, the location, your name, and the nature of the problem</w:t>
      </w:r>
      <w:r w:rsidR="000D4E6D" w:rsidRPr="0022568F">
        <w:t>.</w:t>
      </w:r>
    </w:p>
    <w:p w:rsidR="00F847A9" w:rsidRPr="0022568F" w:rsidRDefault="008D480E">
      <w:pPr>
        <w:rPr>
          <w:rFonts w:ascii="Helvetica" w:hAnsi="Helvetica"/>
        </w:rPr>
      </w:pPr>
      <w:r w:rsidRPr="0022568F">
        <w:rPr>
          <w:rFonts w:ascii="Helvetica" w:hAnsi="Helvetica"/>
        </w:rPr>
        <w:br w:type="page"/>
      </w:r>
    </w:p>
    <w:p w:rsidR="008D480E" w:rsidRPr="0022568F" w:rsidRDefault="008D480E" w:rsidP="008D480E">
      <w:pPr>
        <w:pStyle w:val="ActivityHead"/>
        <w:shd w:val="clear" w:color="auto" w:fill="E36C0A" w:themeFill="accent6" w:themeFillShade="BF"/>
        <w:rPr>
          <w:noProof w:val="0"/>
          <w:color w:val="FFFFFF" w:themeColor="background1"/>
        </w:rPr>
      </w:pPr>
      <w:r w:rsidRPr="0022568F">
        <w:rPr>
          <w:noProof w:val="0"/>
          <w:color w:val="FFFFFF" w:themeColor="background1"/>
        </w:rPr>
        <w:lastRenderedPageBreak/>
        <w:t>Work Projects</w:t>
      </w:r>
    </w:p>
    <w:p w:rsidR="008D480E" w:rsidRPr="0022568F" w:rsidRDefault="008D480E" w:rsidP="008D480E">
      <w:pPr>
        <w:pStyle w:val="BodyCopy"/>
        <w:rPr>
          <w:noProof w:val="0"/>
        </w:rPr>
      </w:pPr>
      <w:r w:rsidRPr="0022568F">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22568F">
        <w:rPr>
          <w:noProof w:val="0"/>
        </w:rPr>
        <w:t>date</w:t>
      </w:r>
      <w:r w:rsidRPr="0022568F">
        <w:rPr>
          <w:noProof w:val="0"/>
        </w:rPr>
        <w:t>.</w:t>
      </w:r>
    </w:p>
    <w:p w:rsidR="008D480E" w:rsidRPr="0022568F" w:rsidRDefault="00807840" w:rsidP="008D480E">
      <w:pPr>
        <w:pStyle w:val="ActivityNumbered"/>
      </w:pPr>
      <w:r w:rsidRPr="0022568F">
        <w:t>3</w:t>
      </w:r>
      <w:r w:rsidR="008D480E" w:rsidRPr="0022568F">
        <w:t>.1</w:t>
      </w:r>
      <w:r w:rsidR="008D480E" w:rsidRPr="0022568F">
        <w:tab/>
      </w:r>
      <w:r w:rsidR="005F653F" w:rsidRPr="0022568F">
        <w:t>To fulfil the requirements of this Work Project you are asked to research and identify:</w:t>
      </w:r>
    </w:p>
    <w:p w:rsidR="005F653F" w:rsidRPr="0022568F" w:rsidRDefault="005F653F" w:rsidP="000D4E6D">
      <w:pPr>
        <w:pStyle w:val="ActivityBullet1"/>
      </w:pPr>
      <w:r w:rsidRPr="0022568F">
        <w:t>Types of refrigeration systems</w:t>
      </w:r>
    </w:p>
    <w:p w:rsidR="005F653F" w:rsidRPr="0022568F" w:rsidRDefault="005F653F" w:rsidP="000D4E6D">
      <w:pPr>
        <w:pStyle w:val="ActivityBullet1"/>
        <w:rPr>
          <w:rFonts w:cs="HelveticaNeueLT Std Med Cn"/>
        </w:rPr>
      </w:pPr>
      <w:r w:rsidRPr="0022568F">
        <w:rPr>
          <w:rFonts w:cs="HelveticaNeueLT Std Med Cn"/>
        </w:rPr>
        <w:t>Commercial bar refrigerators</w:t>
      </w:r>
    </w:p>
    <w:p w:rsidR="005F653F" w:rsidRPr="0022568F" w:rsidRDefault="005F653F" w:rsidP="000D4E6D">
      <w:pPr>
        <w:pStyle w:val="ActivityBullet1"/>
        <w:rPr>
          <w:rFonts w:cs="HelveticaNeueLT Std Med Cn"/>
        </w:rPr>
      </w:pPr>
      <w:r w:rsidRPr="0022568F">
        <w:rPr>
          <w:rFonts w:cs="HelveticaNeueLT Std Med Cn"/>
        </w:rPr>
        <w:t>Methods to check refrigeration temperatures</w:t>
      </w:r>
    </w:p>
    <w:p w:rsidR="005F653F" w:rsidRPr="0022568F" w:rsidRDefault="005F653F" w:rsidP="000D4E6D">
      <w:pPr>
        <w:pStyle w:val="ActivityBullet1"/>
        <w:rPr>
          <w:rFonts w:cs="Arial"/>
        </w:rPr>
      </w:pPr>
      <w:r w:rsidRPr="0022568F">
        <w:rPr>
          <w:rFonts w:cs="Arial"/>
        </w:rPr>
        <w:t>Types of commercial refrigerator thermostats</w:t>
      </w:r>
      <w:r w:rsidR="000D4E6D" w:rsidRPr="0022568F">
        <w:rPr>
          <w:rFonts w:cs="Arial"/>
        </w:rPr>
        <w:t>.</w:t>
      </w:r>
    </w:p>
    <w:p w:rsidR="005F653F" w:rsidRPr="0022568F" w:rsidRDefault="000D4E6D" w:rsidP="000D4E6D">
      <w:pPr>
        <w:pStyle w:val="ActivityNumbered"/>
      </w:pPr>
      <w:r w:rsidRPr="0022568F">
        <w:tab/>
      </w:r>
      <w:r w:rsidR="005F653F" w:rsidRPr="0022568F">
        <w:t>As part of this exercise you must conduct internet research and identify and cost the above mentioned equipment for a standard bar operation, including identification of possible suppliers in the immediate region.</w:t>
      </w:r>
    </w:p>
    <w:p w:rsidR="00D724DB" w:rsidRPr="0022568F" w:rsidRDefault="00807840" w:rsidP="00415DC8">
      <w:pPr>
        <w:pStyle w:val="ActivityNumbered"/>
        <w:spacing w:after="360"/>
      </w:pPr>
      <w:r w:rsidRPr="0022568F">
        <w:t>3</w:t>
      </w:r>
      <w:r w:rsidR="008D480E" w:rsidRPr="0022568F">
        <w:t>.2.</w:t>
      </w:r>
      <w:r w:rsidR="008D480E" w:rsidRPr="0022568F">
        <w:tab/>
      </w:r>
      <w:r w:rsidR="005F653F" w:rsidRPr="0022568F">
        <w:t>To fulfil the requirements of this Work Project you are asked to research</w:t>
      </w:r>
      <w:r w:rsidR="00367B85" w:rsidRPr="0022568F">
        <w:t xml:space="preserve"> and identify the steps associated with cleaning bar refrigerators including cleaning products and equipment needed to complete these cleaning activities.</w:t>
      </w:r>
    </w:p>
    <w:p w:rsidR="00D724DB" w:rsidRPr="0022568F" w:rsidRDefault="00807840" w:rsidP="00415DC8">
      <w:pPr>
        <w:pStyle w:val="ActivityNumbered"/>
        <w:spacing w:after="360"/>
      </w:pPr>
      <w:r w:rsidRPr="0022568F">
        <w:t>3</w:t>
      </w:r>
      <w:r w:rsidR="008D480E" w:rsidRPr="0022568F">
        <w:t>.3.</w:t>
      </w:r>
      <w:r w:rsidR="008D480E" w:rsidRPr="0022568F">
        <w:tab/>
      </w:r>
      <w:r w:rsidR="00415DC8" w:rsidRPr="0022568F">
        <w:t>To fulfil the requirements of this Work Project you are asked to research and identify different alarm systems used in bar refrigeration systems. Please identify different types of systems and possible suppliers in the</w:t>
      </w:r>
      <w:r w:rsidR="00415DC8" w:rsidRPr="0022568F">
        <w:rPr>
          <w:rFonts w:cs="Arial"/>
          <w:bCs/>
        </w:rPr>
        <w:t xml:space="preserve"> immediate region.</w:t>
      </w:r>
    </w:p>
    <w:p w:rsidR="00D724DB" w:rsidRPr="0022568F" w:rsidRDefault="00807840" w:rsidP="00415DC8">
      <w:pPr>
        <w:pStyle w:val="ActivityNumbered"/>
      </w:pPr>
      <w:r w:rsidRPr="0022568F">
        <w:t>3</w:t>
      </w:r>
      <w:r w:rsidR="008D480E" w:rsidRPr="0022568F">
        <w:t>.4.</w:t>
      </w:r>
      <w:r w:rsidR="008D480E" w:rsidRPr="0022568F">
        <w:tab/>
      </w:r>
      <w:r w:rsidR="00415DC8" w:rsidRPr="0022568F">
        <w:t>To fulfil the requirements of this Work Project you are asked to research and identify common problems associated with refrigeration systems and how these problems can be rectified.</w:t>
      </w:r>
    </w:p>
    <w:p w:rsidR="008D480E" w:rsidRPr="0022568F" w:rsidRDefault="008D480E" w:rsidP="008D480E">
      <w:pPr>
        <w:pStyle w:val="ActivityBottom"/>
        <w:rPr>
          <w:noProof w:val="0"/>
        </w:rPr>
      </w:pPr>
    </w:p>
    <w:p w:rsidR="008D480E" w:rsidRPr="0022568F" w:rsidRDefault="008D480E" w:rsidP="008D480E">
      <w:pPr>
        <w:pStyle w:val="BodyCopy"/>
        <w:rPr>
          <w:rStyle w:val="Heading1Char"/>
          <w:rFonts w:eastAsia="Calibri" w:cs="Calibri"/>
          <w:b w:val="0"/>
          <w:bCs w:val="0"/>
          <w:noProof w:val="0"/>
          <w:color w:val="auto"/>
          <w:sz w:val="22"/>
          <w:lang w:val="en-AU"/>
        </w:rPr>
      </w:pPr>
      <w:r w:rsidRPr="0022568F">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22568F" w:rsidTr="00D724DB">
        <w:trPr>
          <w:trHeight w:val="5670"/>
        </w:trPr>
        <w:tc>
          <w:tcPr>
            <w:tcW w:w="8931" w:type="dxa"/>
            <w:shd w:val="clear" w:color="auto" w:fill="F2F2F2" w:themeFill="background1" w:themeFillShade="F2"/>
          </w:tcPr>
          <w:p w:rsidR="008D480E" w:rsidRPr="0022568F" w:rsidRDefault="008D480E" w:rsidP="00F067EA">
            <w:pPr>
              <w:pStyle w:val="Heading2"/>
              <w:outlineLvl w:val="1"/>
            </w:pPr>
            <w:r w:rsidRPr="0022568F">
              <w:lastRenderedPageBreak/>
              <w:t>Summary</w:t>
            </w:r>
          </w:p>
          <w:p w:rsidR="008D480E" w:rsidRPr="0022568F" w:rsidRDefault="009601D5" w:rsidP="00F45D9C">
            <w:pPr>
              <w:pStyle w:val="SumaryHeading3"/>
            </w:pPr>
            <w:fldSimple w:instr=" REF  Element3  \* MERGEFORMAT ">
              <w:sdt>
                <w:sdtPr>
                  <w:alias w:val="Element 3"/>
                  <w:tag w:val="Element 3"/>
                  <w:id w:val="27053688"/>
                  <w:lock w:val="sdtLocked"/>
                  <w:placeholder>
                    <w:docPart w:val="6CFECC128F1B48C99EA7B2342F159143"/>
                  </w:placeholder>
                </w:sdtPr>
                <w:sdtContent>
                  <w:r w:rsidR="002A0DE3" w:rsidRPr="0022568F">
                    <w:t>Use and maintain refrigeration systems</w:t>
                  </w:r>
                </w:sdtContent>
              </w:sdt>
            </w:fldSimple>
          </w:p>
          <w:p w:rsidR="00F465AD" w:rsidRPr="0022568F" w:rsidRDefault="00F465AD" w:rsidP="00EE770D">
            <w:pPr>
              <w:pStyle w:val="TableTextBold"/>
              <w:rPr>
                <w:noProof w:val="0"/>
              </w:rPr>
            </w:pPr>
            <w:r w:rsidRPr="0022568F">
              <w:rPr>
                <w:noProof w:val="0"/>
              </w:rPr>
              <w:t>Measure refrigerator temperatures accurately and adjust correctly to comply with product requirements</w:t>
            </w:r>
          </w:p>
          <w:p w:rsidR="00F465AD" w:rsidRPr="0022568F" w:rsidRDefault="00F465AD" w:rsidP="00EE770D">
            <w:pPr>
              <w:pStyle w:val="TableBullet1"/>
              <w:spacing w:before="120" w:after="120"/>
              <w:rPr>
                <w:noProof w:val="0"/>
              </w:rPr>
            </w:pPr>
            <w:r w:rsidRPr="0022568F">
              <w:rPr>
                <w:noProof w:val="0"/>
              </w:rPr>
              <w:t>Types of refrigeration systems</w:t>
            </w:r>
          </w:p>
          <w:p w:rsidR="00F465AD" w:rsidRPr="0022568F" w:rsidRDefault="00F465AD" w:rsidP="00EE770D">
            <w:pPr>
              <w:pStyle w:val="TableBullet1"/>
              <w:spacing w:before="120" w:after="120"/>
              <w:rPr>
                <w:rFonts w:cs="HelveticaNeueLT Std Med Cn"/>
                <w:noProof w:val="0"/>
              </w:rPr>
            </w:pPr>
            <w:r w:rsidRPr="0022568F">
              <w:rPr>
                <w:rFonts w:cs="HelveticaNeueLT Std Med Cn"/>
                <w:noProof w:val="0"/>
                <w:szCs w:val="22"/>
              </w:rPr>
              <w:t>Commercial bar refrigerators</w:t>
            </w:r>
          </w:p>
          <w:p w:rsidR="00F465AD" w:rsidRPr="0022568F" w:rsidRDefault="00F465AD" w:rsidP="00EE770D">
            <w:pPr>
              <w:pStyle w:val="TableBullet1"/>
              <w:spacing w:before="120" w:after="120"/>
              <w:rPr>
                <w:rFonts w:cs="HelveticaNeueLT Std Med Cn"/>
                <w:noProof w:val="0"/>
                <w:szCs w:val="22"/>
              </w:rPr>
            </w:pPr>
            <w:r w:rsidRPr="0022568F">
              <w:rPr>
                <w:rFonts w:cs="HelveticaNeueLT Std Med Cn"/>
                <w:noProof w:val="0"/>
              </w:rPr>
              <w:t>Methods to check refrigeration temperatures</w:t>
            </w:r>
          </w:p>
          <w:p w:rsidR="00F465AD" w:rsidRPr="0022568F" w:rsidRDefault="00F465AD" w:rsidP="00EE770D">
            <w:pPr>
              <w:pStyle w:val="TableBullet1"/>
              <w:spacing w:before="120" w:after="120"/>
              <w:rPr>
                <w:rFonts w:cs="Arial"/>
                <w:noProof w:val="0"/>
                <w:szCs w:val="22"/>
              </w:rPr>
            </w:pPr>
            <w:r w:rsidRPr="0022568F">
              <w:rPr>
                <w:rFonts w:cs="Arial"/>
                <w:noProof w:val="0"/>
                <w:szCs w:val="22"/>
              </w:rPr>
              <w:t>Types of commercial refrigerator thermostats</w:t>
            </w:r>
            <w:r w:rsidR="000D4E6D" w:rsidRPr="0022568F">
              <w:rPr>
                <w:rFonts w:cs="Arial"/>
                <w:noProof w:val="0"/>
                <w:szCs w:val="22"/>
              </w:rPr>
              <w:t>.</w:t>
            </w:r>
          </w:p>
          <w:p w:rsidR="00F465AD" w:rsidRPr="0022568F" w:rsidRDefault="00F465AD" w:rsidP="00EE770D">
            <w:pPr>
              <w:pStyle w:val="TableTextBold"/>
              <w:rPr>
                <w:noProof w:val="0"/>
              </w:rPr>
            </w:pPr>
            <w:r w:rsidRPr="0022568F">
              <w:rPr>
                <w:noProof w:val="0"/>
              </w:rPr>
              <w:t xml:space="preserve">Clean and maintain refrigerator components </w:t>
            </w:r>
          </w:p>
          <w:p w:rsidR="00F465AD" w:rsidRPr="0022568F" w:rsidRDefault="00EE770D" w:rsidP="00EE770D">
            <w:pPr>
              <w:pStyle w:val="TableBullet1"/>
              <w:spacing w:before="120" w:after="120"/>
              <w:rPr>
                <w:noProof w:val="0"/>
              </w:rPr>
            </w:pPr>
            <w:r w:rsidRPr="0022568F">
              <w:rPr>
                <w:noProof w:val="0"/>
              </w:rPr>
              <w:t>Refrigerator components</w:t>
            </w:r>
          </w:p>
          <w:p w:rsidR="00F465AD" w:rsidRPr="0022568F" w:rsidRDefault="00F465AD" w:rsidP="00EE770D">
            <w:pPr>
              <w:pStyle w:val="TableBullet1"/>
              <w:spacing w:before="120" w:after="120"/>
              <w:rPr>
                <w:noProof w:val="0"/>
              </w:rPr>
            </w:pPr>
            <w:r w:rsidRPr="0022568F">
              <w:rPr>
                <w:noProof w:val="0"/>
              </w:rPr>
              <w:t>General refrigeration cleaning activities</w:t>
            </w:r>
          </w:p>
          <w:p w:rsidR="00F465AD" w:rsidRPr="0022568F" w:rsidRDefault="00F465AD" w:rsidP="00EE770D">
            <w:pPr>
              <w:pStyle w:val="TableBullet1"/>
              <w:spacing w:before="120" w:after="120"/>
              <w:rPr>
                <w:rFonts w:eastAsiaTheme="majorEastAsia" w:cstheme="majorBidi"/>
                <w:bCs/>
                <w:noProof w:val="0"/>
              </w:rPr>
            </w:pPr>
            <w:r w:rsidRPr="0022568F">
              <w:rPr>
                <w:rFonts w:eastAsiaTheme="majorEastAsia" w:cstheme="majorBidi"/>
                <w:bCs/>
                <w:noProof w:val="0"/>
              </w:rPr>
              <w:t>Cleaning a back bar</w:t>
            </w:r>
            <w:r w:rsidR="000D4E6D" w:rsidRPr="0022568F">
              <w:rPr>
                <w:rFonts w:eastAsiaTheme="majorEastAsia" w:cstheme="majorBidi"/>
                <w:bCs/>
                <w:noProof w:val="0"/>
              </w:rPr>
              <w:t>.</w:t>
            </w:r>
          </w:p>
          <w:p w:rsidR="00F465AD" w:rsidRPr="0022568F" w:rsidRDefault="00F465AD" w:rsidP="00EE770D">
            <w:pPr>
              <w:pStyle w:val="TableTextBold"/>
              <w:rPr>
                <w:noProof w:val="0"/>
              </w:rPr>
            </w:pPr>
            <w:r w:rsidRPr="0022568F">
              <w:rPr>
                <w:noProof w:val="0"/>
              </w:rPr>
              <w:t>Set or re-set walk-in alarms to manufacturer's specifications</w:t>
            </w:r>
          </w:p>
          <w:p w:rsidR="00F465AD" w:rsidRPr="0022568F" w:rsidRDefault="00F465AD" w:rsidP="00EE770D">
            <w:pPr>
              <w:pStyle w:val="TableBullet1"/>
              <w:spacing w:before="120" w:after="120"/>
              <w:rPr>
                <w:noProof w:val="0"/>
              </w:rPr>
            </w:pPr>
            <w:r w:rsidRPr="0022568F">
              <w:rPr>
                <w:noProof w:val="0"/>
              </w:rPr>
              <w:t>Purpose of system products</w:t>
            </w:r>
          </w:p>
          <w:p w:rsidR="00F465AD" w:rsidRPr="0022568F" w:rsidRDefault="00F465AD" w:rsidP="00EE770D">
            <w:pPr>
              <w:pStyle w:val="TableBullet1"/>
              <w:spacing w:before="120" w:after="120"/>
              <w:rPr>
                <w:noProof w:val="0"/>
              </w:rPr>
            </w:pPr>
            <w:r w:rsidRPr="0022568F">
              <w:rPr>
                <w:noProof w:val="0"/>
              </w:rPr>
              <w:t>Types of system products</w:t>
            </w:r>
          </w:p>
          <w:p w:rsidR="00F465AD" w:rsidRPr="0022568F" w:rsidRDefault="00F465AD" w:rsidP="00EE770D">
            <w:pPr>
              <w:pStyle w:val="TableBullet1"/>
              <w:spacing w:before="120" w:after="120"/>
              <w:rPr>
                <w:noProof w:val="0"/>
              </w:rPr>
            </w:pPr>
            <w:r w:rsidRPr="0022568F">
              <w:rPr>
                <w:noProof w:val="0"/>
              </w:rPr>
              <w:t>Follow manufacturer’s instructions</w:t>
            </w:r>
            <w:r w:rsidR="000D4E6D" w:rsidRPr="0022568F">
              <w:rPr>
                <w:noProof w:val="0"/>
              </w:rPr>
              <w:t>.</w:t>
            </w:r>
          </w:p>
          <w:p w:rsidR="00F465AD" w:rsidRPr="0022568F" w:rsidRDefault="00F465AD" w:rsidP="00EE770D">
            <w:pPr>
              <w:pStyle w:val="TableTextBold"/>
              <w:rPr>
                <w:noProof w:val="0"/>
              </w:rPr>
            </w:pPr>
            <w:r w:rsidRPr="0022568F">
              <w:rPr>
                <w:noProof w:val="0"/>
              </w:rPr>
              <w:t>Recognise and repair/report basic mechanical faults in accordance with enterprise procedures</w:t>
            </w:r>
          </w:p>
          <w:p w:rsidR="00F465AD" w:rsidRPr="0022568F" w:rsidRDefault="00F465AD" w:rsidP="00EE770D">
            <w:pPr>
              <w:pStyle w:val="TableBullet1"/>
              <w:spacing w:before="120" w:after="120"/>
              <w:rPr>
                <w:noProof w:val="0"/>
              </w:rPr>
            </w:pPr>
            <w:r w:rsidRPr="0022568F">
              <w:rPr>
                <w:noProof w:val="0"/>
              </w:rPr>
              <w:t>Recognising basic mechanical faults</w:t>
            </w:r>
          </w:p>
          <w:p w:rsidR="00F465AD" w:rsidRPr="0022568F" w:rsidRDefault="00F465AD" w:rsidP="00EE770D">
            <w:pPr>
              <w:pStyle w:val="TableBullet1"/>
              <w:spacing w:before="120" w:after="120"/>
              <w:rPr>
                <w:noProof w:val="0"/>
              </w:rPr>
            </w:pPr>
            <w:r w:rsidRPr="0022568F">
              <w:rPr>
                <w:noProof w:val="0"/>
              </w:rPr>
              <w:t>Reporting basic mechanical faults</w:t>
            </w:r>
          </w:p>
          <w:p w:rsidR="00F465AD" w:rsidRPr="0022568F" w:rsidRDefault="00F465AD" w:rsidP="00EE770D">
            <w:pPr>
              <w:pStyle w:val="TableBullet1"/>
              <w:spacing w:before="120" w:after="120"/>
              <w:rPr>
                <w:noProof w:val="0"/>
              </w:rPr>
            </w:pPr>
            <w:r w:rsidRPr="0022568F">
              <w:rPr>
                <w:noProof w:val="0"/>
              </w:rPr>
              <w:t>Options in reporting mechanical faults</w:t>
            </w:r>
            <w:r w:rsidR="000D4E6D" w:rsidRPr="0022568F">
              <w:rPr>
                <w:noProof w:val="0"/>
              </w:rPr>
              <w:t>.</w:t>
            </w:r>
          </w:p>
          <w:p w:rsidR="008D480E" w:rsidRPr="0022568F" w:rsidRDefault="008D480E" w:rsidP="00F465AD">
            <w:pPr>
              <w:pStyle w:val="TableBullet1"/>
              <w:numPr>
                <w:ilvl w:val="0"/>
                <w:numId w:val="0"/>
              </w:numPr>
              <w:spacing w:before="120"/>
              <w:ind w:left="357" w:hanging="357"/>
              <w:rPr>
                <w:noProof w:val="0"/>
              </w:rPr>
            </w:pPr>
          </w:p>
        </w:tc>
      </w:tr>
    </w:tbl>
    <w:p w:rsidR="000D4E6D" w:rsidRPr="0022568F" w:rsidRDefault="000D4E6D">
      <w:pPr>
        <w:rPr>
          <w:rFonts w:ascii="Helvetica" w:hAnsi="Helvetica"/>
        </w:rPr>
      </w:pPr>
    </w:p>
    <w:p w:rsidR="000D4E6D" w:rsidRPr="0022568F" w:rsidRDefault="000D4E6D">
      <w:pPr>
        <w:rPr>
          <w:rFonts w:ascii="Helvetica" w:hAnsi="Helvetica"/>
        </w:rPr>
      </w:pPr>
      <w:r w:rsidRPr="0022568F">
        <w:rPr>
          <w:rFonts w:ascii="Helvetica" w:hAnsi="Helvetica"/>
        </w:rPr>
        <w:br w:type="page"/>
      </w:r>
    </w:p>
    <w:p w:rsidR="0089129F" w:rsidRPr="0022568F" w:rsidRDefault="0089129F">
      <w:pPr>
        <w:rPr>
          <w:rFonts w:ascii="Helvetica" w:hAnsi="Helvetica"/>
        </w:rPr>
      </w:pPr>
    </w:p>
    <w:p w:rsidR="000D4E6D" w:rsidRPr="0022568F" w:rsidRDefault="000D4E6D">
      <w:pPr>
        <w:rPr>
          <w:rFonts w:ascii="Helvetica" w:hAnsi="Helvetica"/>
        </w:rPr>
        <w:sectPr w:rsidR="000D4E6D" w:rsidRPr="0022568F" w:rsidSect="00735CB3">
          <w:headerReference w:type="even" r:id="rId96"/>
          <w:headerReference w:type="default" r:id="rId97"/>
          <w:pgSz w:w="11906" w:h="16838" w:code="9"/>
          <w:pgMar w:top="1440" w:right="1440" w:bottom="1440" w:left="1701" w:header="709" w:footer="20" w:gutter="0"/>
          <w:cols w:space="708"/>
          <w:docGrid w:linePitch="360"/>
        </w:sectPr>
      </w:pPr>
    </w:p>
    <w:p w:rsidR="00AD53BF" w:rsidRPr="00AD53BF" w:rsidRDefault="00AD53BF" w:rsidP="00AD53BF">
      <w:pPr>
        <w:pStyle w:val="Heading1"/>
      </w:pPr>
      <w:bookmarkStart w:id="30" w:name="_Toc378614707"/>
      <w:r w:rsidRPr="00AD53BF">
        <w:lastRenderedPageBreak/>
        <w:t>Element 4:</w:t>
      </w:r>
      <w:r>
        <w:br/>
      </w:r>
      <w:r w:rsidRPr="00AD53BF">
        <w:t>Monitor quality of cellar products</w:t>
      </w:r>
      <w:bookmarkEnd w:id="30"/>
    </w:p>
    <w:p w:rsidR="00180576" w:rsidRPr="00180576" w:rsidRDefault="00180576" w:rsidP="00180576">
      <w:pPr>
        <w:pStyle w:val="Heading2"/>
      </w:pPr>
      <w:r>
        <w:t>4.1</w:t>
      </w:r>
      <w:r>
        <w:tab/>
        <w:t>Test regularly quality of cellar products and identify faults</w:t>
      </w:r>
    </w:p>
    <w:p w:rsidR="0089129F" w:rsidRPr="0022568F" w:rsidRDefault="0089129F" w:rsidP="0089129F">
      <w:pPr>
        <w:pStyle w:val="Heading3"/>
      </w:pPr>
      <w:r w:rsidRPr="0022568F">
        <w:t>Introduction</w:t>
      </w:r>
    </w:p>
    <w:p w:rsidR="0089129F" w:rsidRPr="0022568F" w:rsidRDefault="001626A2" w:rsidP="00EE770D">
      <w:pPr>
        <w:pStyle w:val="BodyCopy"/>
        <w:rPr>
          <w:noProof w:val="0"/>
        </w:rPr>
      </w:pPr>
      <w:r w:rsidRPr="0022568F">
        <w:rPr>
          <w:noProof w:val="0"/>
        </w:rPr>
        <w:t>In this manual to date, we have identified pieces of equipment commonly used in cellar operations and how to correctly operate and maintain them for optimal performance.</w:t>
      </w:r>
    </w:p>
    <w:p w:rsidR="001626A2" w:rsidRPr="0022568F" w:rsidRDefault="003E775E" w:rsidP="00EE770D">
      <w:pPr>
        <w:pStyle w:val="BodyCopy"/>
        <w:rPr>
          <w:noProof w:val="0"/>
        </w:rPr>
      </w:pPr>
      <w:r w:rsidRPr="0022568F">
        <w:rPr>
          <w:noProof w:val="0"/>
        </w:rPr>
        <w:t>Whilst it is important to ensure equipment is working effectively, it all amounts to nothing if the end product is not as it should be.</w:t>
      </w:r>
    </w:p>
    <w:p w:rsidR="003E775E" w:rsidRPr="0022568F" w:rsidRDefault="00EE770D" w:rsidP="00EE770D">
      <w:pPr>
        <w:pStyle w:val="BodyCopy"/>
        <w:rPr>
          <w:noProof w:val="0"/>
        </w:rPr>
      </w:pPr>
      <w:r w:rsidRPr="0022568F">
        <w:rPr>
          <w:lang w:eastAsia="en-AU"/>
        </w:rPr>
        <w:drawing>
          <wp:anchor distT="0" distB="0" distL="114300" distR="114300" simplePos="0" relativeHeight="251772928" behindDoc="0" locked="0" layoutInCell="1" allowOverlap="1">
            <wp:simplePos x="0" y="0"/>
            <wp:positionH relativeFrom="column">
              <wp:posOffset>4503420</wp:posOffset>
            </wp:positionH>
            <wp:positionV relativeFrom="paragraph">
              <wp:posOffset>-5715</wp:posOffset>
            </wp:positionV>
            <wp:extent cx="1069340" cy="1422400"/>
            <wp:effectExtent l="19050" t="0" r="0" b="0"/>
            <wp:wrapSquare wrapText="bothSides"/>
            <wp:docPr id="59" name="Picture 58" descr="5076312359_b9897774c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76312359_b9897774cb_m.jpg"/>
                    <pic:cNvPicPr/>
                  </pic:nvPicPr>
                  <pic:blipFill>
                    <a:blip r:embed="rId98" cstate="print"/>
                    <a:stretch>
                      <a:fillRect/>
                    </a:stretch>
                  </pic:blipFill>
                  <pic:spPr>
                    <a:xfrm>
                      <a:off x="0" y="0"/>
                      <a:ext cx="1069340" cy="1422400"/>
                    </a:xfrm>
                    <a:prstGeom prst="rect">
                      <a:avLst/>
                    </a:prstGeom>
                  </pic:spPr>
                </pic:pic>
              </a:graphicData>
            </a:graphic>
          </wp:anchor>
        </w:drawing>
      </w:r>
      <w:r w:rsidR="003E775E" w:rsidRPr="0022568F">
        <w:rPr>
          <w:noProof w:val="0"/>
        </w:rPr>
        <w:t>It is important to regularly test the quality of the end product of products and try to find solutions to the fault in a timely manner.</w:t>
      </w:r>
    </w:p>
    <w:p w:rsidR="00CD1A12" w:rsidRPr="0022568F" w:rsidRDefault="003E775E" w:rsidP="00E749AE">
      <w:pPr>
        <w:pStyle w:val="BodyCopy"/>
        <w:rPr>
          <w:rFonts w:eastAsia="Times New Roman" w:cs="Arial"/>
          <w:noProof w:val="0"/>
        </w:rPr>
      </w:pPr>
      <w:r w:rsidRPr="0022568F">
        <w:rPr>
          <w:rFonts w:eastAsia="Times New Roman" w:cs="Arial"/>
          <w:noProof w:val="0"/>
        </w:rPr>
        <w:t>As a reminder c</w:t>
      </w:r>
      <w:r w:rsidR="00CD1A12" w:rsidRPr="0022568F">
        <w:rPr>
          <w:rFonts w:eastAsia="Times New Roman" w:cs="Arial"/>
          <w:noProof w:val="0"/>
        </w:rPr>
        <w:t xml:space="preserve">ellar products may include: </w:t>
      </w:r>
    </w:p>
    <w:p w:rsidR="00CD1A12" w:rsidRPr="0022568F" w:rsidRDefault="003E775E" w:rsidP="000D4E6D">
      <w:pPr>
        <w:pStyle w:val="Bullet1"/>
      </w:pPr>
      <w:r w:rsidRPr="0022568F">
        <w:t>B</w:t>
      </w:r>
      <w:r w:rsidR="00CD1A12" w:rsidRPr="0022568F">
        <w:t>eers</w:t>
      </w:r>
    </w:p>
    <w:p w:rsidR="00CD1A12" w:rsidRPr="0022568F" w:rsidRDefault="003E775E" w:rsidP="000D4E6D">
      <w:pPr>
        <w:pStyle w:val="Bullet1"/>
      </w:pPr>
      <w:r w:rsidRPr="0022568F">
        <w:t>S</w:t>
      </w:r>
      <w:r w:rsidR="00CD1A12" w:rsidRPr="0022568F">
        <w:t>pirits</w:t>
      </w:r>
    </w:p>
    <w:p w:rsidR="00CD1A12" w:rsidRPr="0022568F" w:rsidRDefault="003E775E" w:rsidP="000D4E6D">
      <w:pPr>
        <w:pStyle w:val="Bullet1"/>
      </w:pPr>
      <w:r w:rsidRPr="0022568F">
        <w:t>W</w:t>
      </w:r>
      <w:r w:rsidR="00CD1A12" w:rsidRPr="0022568F">
        <w:t>ine</w:t>
      </w:r>
    </w:p>
    <w:p w:rsidR="00CD1A12" w:rsidRPr="0022568F" w:rsidRDefault="003E775E" w:rsidP="002F74D5">
      <w:pPr>
        <w:pStyle w:val="Bullet1"/>
        <w:spacing w:after="240"/>
      </w:pPr>
      <w:r w:rsidRPr="0022568F">
        <w:t>P</w:t>
      </w:r>
      <w:r w:rsidR="00CD1A12" w:rsidRPr="0022568F">
        <w:t>ost-mix syrups</w:t>
      </w:r>
      <w:r w:rsidR="000D4E6D" w:rsidRPr="0022568F">
        <w:t>.</w:t>
      </w:r>
    </w:p>
    <w:p w:rsidR="003E775E" w:rsidRPr="0022568F" w:rsidRDefault="003E775E" w:rsidP="003E775E">
      <w:pPr>
        <w:spacing w:before="80" w:after="120" w:line="240" w:lineRule="auto"/>
        <w:rPr>
          <w:rFonts w:ascii="Helvetica" w:eastAsia="Times New Roman" w:hAnsi="Helvetica" w:cs="Arial"/>
        </w:rPr>
      </w:pPr>
      <w:r w:rsidRPr="0022568F">
        <w:rPr>
          <w:rFonts w:ascii="Helvetica" w:eastAsia="Times New Roman" w:hAnsi="Helvetica" w:cs="Arial"/>
        </w:rPr>
        <w:t>This section will explore some of the common faults with the end product and possible solutions to solve these faults.</w:t>
      </w:r>
    </w:p>
    <w:p w:rsidR="0089129F" w:rsidRPr="0022568F" w:rsidRDefault="003E775E" w:rsidP="000C590F">
      <w:pPr>
        <w:pStyle w:val="BodyCopy"/>
        <w:spacing w:before="240" w:after="240"/>
        <w:rPr>
          <w:rStyle w:val="Hyperlink"/>
          <w:b/>
          <w:noProof w:val="0"/>
          <w:color w:val="0000FF"/>
          <w:sz w:val="28"/>
          <w:szCs w:val="28"/>
          <w:u w:val="none"/>
        </w:rPr>
      </w:pPr>
      <w:r w:rsidRPr="0022568F">
        <w:rPr>
          <w:rStyle w:val="Hyperlink"/>
          <w:b/>
          <w:noProof w:val="0"/>
          <w:color w:val="0000FF"/>
          <w:sz w:val="28"/>
          <w:szCs w:val="28"/>
          <w:u w:val="none"/>
        </w:rPr>
        <w:t>Beer – faults and remedies</w:t>
      </w:r>
    </w:p>
    <w:p w:rsidR="003E775E" w:rsidRPr="0022568F" w:rsidRDefault="003E775E" w:rsidP="003E775E">
      <w:pPr>
        <w:pStyle w:val="BodyCopy"/>
        <w:spacing w:after="120"/>
        <w:rPr>
          <w:rStyle w:val="Hyperlink"/>
          <w:noProof w:val="0"/>
          <w:color w:val="auto"/>
          <w:u w:val="none"/>
        </w:rPr>
      </w:pPr>
      <w:r w:rsidRPr="0022568F">
        <w:rPr>
          <w:rStyle w:val="Hyperlink"/>
          <w:noProof w:val="0"/>
          <w:color w:val="auto"/>
          <w:u w:val="none"/>
        </w:rPr>
        <w:t xml:space="preserve">There </w:t>
      </w:r>
      <w:r w:rsidRPr="0022568F">
        <w:rPr>
          <w:noProof w:val="0"/>
        </w:rPr>
        <w:t>are three main faults that are associated with the end product. Following are identification of</w:t>
      </w:r>
      <w:r w:rsidRPr="0022568F">
        <w:rPr>
          <w:rStyle w:val="Hyperlink"/>
          <w:noProof w:val="0"/>
          <w:color w:val="auto"/>
          <w:u w:val="none"/>
        </w:rPr>
        <w:t xml:space="preserve"> these faults and possible remedies.</w:t>
      </w:r>
    </w:p>
    <w:p w:rsidR="003E775E" w:rsidRPr="0022568F" w:rsidRDefault="002F74D5" w:rsidP="003E775E">
      <w:pPr>
        <w:pStyle w:val="BodyCopy"/>
        <w:spacing w:after="120"/>
        <w:rPr>
          <w:rStyle w:val="Hyperlink"/>
          <w:b/>
          <w:noProof w:val="0"/>
          <w:color w:val="auto"/>
          <w:u w:val="none"/>
        </w:rPr>
      </w:pPr>
      <w:r w:rsidRPr="0022568F">
        <w:rPr>
          <w:b/>
          <w:lang w:eastAsia="en-AU"/>
        </w:rPr>
        <w:drawing>
          <wp:anchor distT="0" distB="0" distL="114300" distR="114300" simplePos="0" relativeHeight="251773952" behindDoc="0" locked="0" layoutInCell="1" allowOverlap="1">
            <wp:simplePos x="0" y="0"/>
            <wp:positionH relativeFrom="column">
              <wp:posOffset>4504690</wp:posOffset>
            </wp:positionH>
            <wp:positionV relativeFrom="paragraph">
              <wp:posOffset>207010</wp:posOffset>
            </wp:positionV>
            <wp:extent cx="1076960" cy="1450975"/>
            <wp:effectExtent l="19050" t="0" r="8890" b="0"/>
            <wp:wrapSquare wrapText="bothSides"/>
            <wp:docPr id="60" name="Picture 59" descr="MP9004442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255[1].JPG"/>
                    <pic:cNvPicPr/>
                  </pic:nvPicPr>
                  <pic:blipFill>
                    <a:blip r:embed="rId99" cstate="print"/>
                    <a:stretch>
                      <a:fillRect/>
                    </a:stretch>
                  </pic:blipFill>
                  <pic:spPr>
                    <a:xfrm>
                      <a:off x="0" y="0"/>
                      <a:ext cx="1076960" cy="1450975"/>
                    </a:xfrm>
                    <a:prstGeom prst="rect">
                      <a:avLst/>
                    </a:prstGeom>
                  </pic:spPr>
                </pic:pic>
              </a:graphicData>
            </a:graphic>
          </wp:anchor>
        </w:drawing>
      </w:r>
      <w:r w:rsidR="003E775E" w:rsidRPr="0022568F">
        <w:rPr>
          <w:rStyle w:val="Hyperlink"/>
          <w:b/>
          <w:noProof w:val="0"/>
          <w:color w:val="auto"/>
          <w:u w:val="none"/>
        </w:rPr>
        <w:t>Cloudy beer</w:t>
      </w:r>
    </w:p>
    <w:p w:rsidR="003E775E" w:rsidRPr="0022568F" w:rsidRDefault="00B36586" w:rsidP="00EE770D">
      <w:pPr>
        <w:pStyle w:val="Bullet1"/>
        <w:rPr>
          <w:rStyle w:val="Hyperlink"/>
          <w:color w:val="auto"/>
          <w:u w:val="none"/>
        </w:rPr>
      </w:pPr>
      <w:r w:rsidRPr="0022568F">
        <w:rPr>
          <w:rStyle w:val="Hyperlink"/>
          <w:color w:val="auto"/>
          <w:u w:val="none"/>
        </w:rPr>
        <w:t>Cleaning lin</w:t>
      </w:r>
      <w:r w:rsidR="003E775E" w:rsidRPr="0022568F">
        <w:rPr>
          <w:rStyle w:val="Hyperlink"/>
          <w:color w:val="auto"/>
          <w:u w:val="none"/>
        </w:rPr>
        <w:t>es every week</w:t>
      </w:r>
    </w:p>
    <w:p w:rsidR="003E775E" w:rsidRPr="0022568F" w:rsidRDefault="003E775E" w:rsidP="00EE770D">
      <w:pPr>
        <w:pStyle w:val="Bullet1"/>
        <w:rPr>
          <w:rStyle w:val="Hyperlink"/>
          <w:color w:val="auto"/>
          <w:u w:val="none"/>
        </w:rPr>
      </w:pPr>
      <w:r w:rsidRPr="0022568F">
        <w:rPr>
          <w:rStyle w:val="Hyperlink"/>
          <w:color w:val="auto"/>
          <w:u w:val="none"/>
        </w:rPr>
        <w:t xml:space="preserve">Ensure </w:t>
      </w:r>
      <w:r w:rsidR="00CA1A33" w:rsidRPr="0022568F">
        <w:rPr>
          <w:rStyle w:val="Hyperlink"/>
          <w:color w:val="auto"/>
          <w:u w:val="none"/>
        </w:rPr>
        <w:t>keg</w:t>
      </w:r>
      <w:r w:rsidRPr="0022568F">
        <w:rPr>
          <w:rStyle w:val="Hyperlink"/>
          <w:color w:val="auto"/>
          <w:u w:val="none"/>
        </w:rPr>
        <w:t xml:space="preserve"> is still within ‘best before date’</w:t>
      </w:r>
    </w:p>
    <w:p w:rsidR="003E775E" w:rsidRPr="0022568F" w:rsidRDefault="003E775E" w:rsidP="00EE770D">
      <w:pPr>
        <w:pStyle w:val="Bullet1"/>
        <w:rPr>
          <w:rStyle w:val="Hyperlink"/>
          <w:color w:val="auto"/>
          <w:u w:val="none"/>
        </w:rPr>
      </w:pPr>
      <w:r w:rsidRPr="0022568F">
        <w:rPr>
          <w:rStyle w:val="Hyperlink"/>
          <w:color w:val="auto"/>
          <w:u w:val="none"/>
        </w:rPr>
        <w:t>Flush through lines with water</w:t>
      </w:r>
    </w:p>
    <w:p w:rsidR="003E775E" w:rsidRPr="0022568F" w:rsidRDefault="003E775E" w:rsidP="00EE770D">
      <w:pPr>
        <w:pStyle w:val="Bullet1"/>
        <w:rPr>
          <w:rStyle w:val="Hyperlink"/>
          <w:color w:val="auto"/>
          <w:u w:val="none"/>
        </w:rPr>
      </w:pPr>
      <w:r w:rsidRPr="0022568F">
        <w:rPr>
          <w:rStyle w:val="Hyperlink"/>
          <w:color w:val="auto"/>
          <w:u w:val="none"/>
        </w:rPr>
        <w:t>Connect to a new keg</w:t>
      </w:r>
      <w:r w:rsidR="002F74D5" w:rsidRPr="0022568F">
        <w:rPr>
          <w:rStyle w:val="Hyperlink"/>
          <w:color w:val="auto"/>
          <w:u w:val="none"/>
        </w:rPr>
        <w:t>.</w:t>
      </w:r>
    </w:p>
    <w:p w:rsidR="00D555D7" w:rsidRPr="0022568F" w:rsidRDefault="00D555D7">
      <w:pPr>
        <w:rPr>
          <w:rStyle w:val="Hyperlink"/>
          <w:rFonts w:eastAsia="Calibri" w:cs="Calibri"/>
          <w:b/>
          <w:color w:val="auto"/>
          <w:szCs w:val="16"/>
          <w:u w:val="none"/>
          <w:lang w:eastAsia="ar-SA"/>
        </w:rPr>
      </w:pPr>
      <w:r w:rsidRPr="0022568F">
        <w:rPr>
          <w:rStyle w:val="Hyperlink"/>
          <w:b/>
          <w:color w:val="auto"/>
          <w:u w:val="none"/>
        </w:rPr>
        <w:br w:type="page"/>
      </w:r>
    </w:p>
    <w:p w:rsidR="003E775E" w:rsidRPr="0022568F" w:rsidRDefault="003E775E" w:rsidP="002F74D5">
      <w:pPr>
        <w:pStyle w:val="BodyCopyBold"/>
        <w:rPr>
          <w:rStyle w:val="Hyperlink"/>
          <w:noProof w:val="0"/>
          <w:color w:val="auto"/>
          <w:u w:val="none"/>
        </w:rPr>
      </w:pPr>
      <w:r w:rsidRPr="0022568F">
        <w:rPr>
          <w:rStyle w:val="Hyperlink"/>
          <w:noProof w:val="0"/>
          <w:color w:val="auto"/>
          <w:u w:val="none"/>
        </w:rPr>
        <w:lastRenderedPageBreak/>
        <w:t>No head on beer</w:t>
      </w:r>
    </w:p>
    <w:p w:rsidR="003E775E" w:rsidRPr="0022568F" w:rsidRDefault="003E775E" w:rsidP="000D4E6D">
      <w:pPr>
        <w:pStyle w:val="Bullet1"/>
        <w:rPr>
          <w:rStyle w:val="Hyperlink"/>
          <w:color w:val="auto"/>
          <w:u w:val="none"/>
        </w:rPr>
      </w:pPr>
      <w:r w:rsidRPr="0022568F">
        <w:rPr>
          <w:rStyle w:val="Hyperlink"/>
          <w:color w:val="auto"/>
          <w:u w:val="none"/>
        </w:rPr>
        <w:t>Ensure staff are trained in pouring</w:t>
      </w:r>
    </w:p>
    <w:p w:rsidR="003E775E" w:rsidRPr="0022568F" w:rsidRDefault="003E775E" w:rsidP="000D4E6D">
      <w:pPr>
        <w:pStyle w:val="Bullet1"/>
        <w:rPr>
          <w:rStyle w:val="Hyperlink"/>
          <w:color w:val="auto"/>
          <w:u w:val="none"/>
        </w:rPr>
      </w:pPr>
      <w:r w:rsidRPr="0022568F">
        <w:rPr>
          <w:rStyle w:val="Hyperlink"/>
          <w:color w:val="auto"/>
          <w:u w:val="none"/>
        </w:rPr>
        <w:t>Ensure tap sparkler is in place</w:t>
      </w:r>
    </w:p>
    <w:p w:rsidR="003E775E" w:rsidRPr="0022568F" w:rsidRDefault="003E775E" w:rsidP="000D4E6D">
      <w:pPr>
        <w:pStyle w:val="Bullet1"/>
        <w:rPr>
          <w:rStyle w:val="Hyperlink"/>
          <w:color w:val="auto"/>
          <w:u w:val="none"/>
        </w:rPr>
      </w:pPr>
      <w:r w:rsidRPr="0022568F">
        <w:rPr>
          <w:rStyle w:val="Hyperlink"/>
          <w:color w:val="auto"/>
          <w:u w:val="none"/>
        </w:rPr>
        <w:t>Ensure beer tap is being used correctly</w:t>
      </w:r>
    </w:p>
    <w:p w:rsidR="003E775E" w:rsidRPr="0022568F" w:rsidRDefault="003E775E" w:rsidP="002F74D5">
      <w:pPr>
        <w:pStyle w:val="Bullet1"/>
        <w:spacing w:after="240"/>
        <w:rPr>
          <w:rStyle w:val="Hyperlink"/>
          <w:color w:val="auto"/>
          <w:u w:val="none"/>
        </w:rPr>
      </w:pPr>
      <w:r w:rsidRPr="0022568F">
        <w:rPr>
          <w:rStyle w:val="Hyperlink"/>
          <w:color w:val="auto"/>
          <w:u w:val="none"/>
        </w:rPr>
        <w:t>Ensure correct glass cleaning techniques are used</w:t>
      </w:r>
      <w:r w:rsidR="002F74D5" w:rsidRPr="0022568F">
        <w:rPr>
          <w:rStyle w:val="Hyperlink"/>
          <w:color w:val="auto"/>
          <w:u w:val="none"/>
        </w:rPr>
        <w:t>.</w:t>
      </w:r>
    </w:p>
    <w:p w:rsidR="003E775E" w:rsidRPr="0022568F" w:rsidRDefault="003E775E" w:rsidP="002F74D5">
      <w:pPr>
        <w:pStyle w:val="BodyCopyBold"/>
        <w:rPr>
          <w:rStyle w:val="Hyperlink"/>
          <w:noProof w:val="0"/>
          <w:color w:val="auto"/>
          <w:u w:val="none"/>
        </w:rPr>
      </w:pPr>
      <w:r w:rsidRPr="0022568F">
        <w:rPr>
          <w:rStyle w:val="Hyperlink"/>
          <w:noProof w:val="0"/>
          <w:color w:val="auto"/>
          <w:u w:val="none"/>
        </w:rPr>
        <w:t>Beer fobbing in glass</w:t>
      </w:r>
    </w:p>
    <w:p w:rsidR="003E775E" w:rsidRPr="0022568F" w:rsidRDefault="003E775E" w:rsidP="000D4E6D">
      <w:pPr>
        <w:pStyle w:val="Bullet1"/>
        <w:rPr>
          <w:rStyle w:val="Hyperlink"/>
          <w:color w:val="auto"/>
          <w:u w:val="none"/>
        </w:rPr>
      </w:pPr>
      <w:r w:rsidRPr="0022568F">
        <w:rPr>
          <w:rStyle w:val="Hyperlink"/>
          <w:color w:val="auto"/>
          <w:u w:val="none"/>
        </w:rPr>
        <w:t>Ensure beer is poured at correct angle</w:t>
      </w:r>
    </w:p>
    <w:p w:rsidR="003E775E" w:rsidRPr="0022568F" w:rsidRDefault="003E775E" w:rsidP="000D4E6D">
      <w:pPr>
        <w:pStyle w:val="Bullet1"/>
        <w:rPr>
          <w:rStyle w:val="Hyperlink"/>
          <w:color w:val="auto"/>
          <w:u w:val="none"/>
        </w:rPr>
      </w:pPr>
      <w:r w:rsidRPr="0022568F">
        <w:rPr>
          <w:rStyle w:val="Hyperlink"/>
          <w:color w:val="auto"/>
          <w:u w:val="none"/>
        </w:rPr>
        <w:t>Ensure beer is at correct temperature</w:t>
      </w:r>
      <w:r w:rsidR="002F74D5" w:rsidRPr="0022568F">
        <w:rPr>
          <w:rStyle w:val="Hyperlink"/>
          <w:color w:val="auto"/>
          <w:u w:val="none"/>
        </w:rPr>
        <w:t>.</w:t>
      </w:r>
    </w:p>
    <w:p w:rsidR="00106DC2" w:rsidRPr="0022568F" w:rsidRDefault="00106DC2" w:rsidP="000C590F">
      <w:pPr>
        <w:pStyle w:val="BodyCopy"/>
        <w:spacing w:before="240" w:after="240"/>
        <w:rPr>
          <w:rStyle w:val="Hyperlink"/>
          <w:b/>
          <w:noProof w:val="0"/>
          <w:color w:val="0000FF"/>
          <w:sz w:val="28"/>
          <w:szCs w:val="28"/>
          <w:u w:val="none"/>
        </w:rPr>
      </w:pPr>
      <w:r w:rsidRPr="0022568F">
        <w:rPr>
          <w:rStyle w:val="Hyperlink"/>
          <w:b/>
          <w:noProof w:val="0"/>
          <w:color w:val="0000FF"/>
          <w:sz w:val="28"/>
          <w:szCs w:val="28"/>
          <w:u w:val="none"/>
        </w:rPr>
        <w:t>Spirits – faults and remedies</w:t>
      </w:r>
    </w:p>
    <w:p w:rsidR="003E775E" w:rsidRPr="0022568F" w:rsidRDefault="0039186E" w:rsidP="00E749AE">
      <w:pPr>
        <w:pStyle w:val="BodyCopy"/>
        <w:rPr>
          <w:rStyle w:val="Hyperlink"/>
          <w:noProof w:val="0"/>
          <w:color w:val="auto"/>
          <w:u w:val="none"/>
        </w:rPr>
      </w:pPr>
      <w:r w:rsidRPr="0022568F">
        <w:rPr>
          <w:rStyle w:val="Hyperlink"/>
          <w:noProof w:val="0"/>
          <w:color w:val="auto"/>
          <w:u w:val="none"/>
        </w:rPr>
        <w:t>The main faults for spirit dispensers in relation to the final product include:</w:t>
      </w:r>
    </w:p>
    <w:p w:rsidR="0039186E" w:rsidRPr="0022568F" w:rsidRDefault="00B87E15" w:rsidP="002F74D5">
      <w:pPr>
        <w:pStyle w:val="BodyCopyBold"/>
        <w:rPr>
          <w:rStyle w:val="Hyperlink"/>
          <w:noProof w:val="0"/>
          <w:color w:val="auto"/>
          <w:u w:val="none"/>
        </w:rPr>
      </w:pPr>
      <w:r w:rsidRPr="0022568F">
        <w:rPr>
          <w:lang w:eastAsia="en-AU"/>
        </w:rPr>
        <w:drawing>
          <wp:anchor distT="0" distB="0" distL="114300" distR="114300" simplePos="0" relativeHeight="251774976" behindDoc="0" locked="0" layoutInCell="1" allowOverlap="1">
            <wp:simplePos x="0" y="0"/>
            <wp:positionH relativeFrom="column">
              <wp:posOffset>4453890</wp:posOffset>
            </wp:positionH>
            <wp:positionV relativeFrom="paragraph">
              <wp:posOffset>150495</wp:posOffset>
            </wp:positionV>
            <wp:extent cx="952500" cy="1628775"/>
            <wp:effectExtent l="19050" t="0" r="0" b="0"/>
            <wp:wrapSquare wrapText="bothSides"/>
            <wp:docPr id="61" name="Picture 60" descr="165991755_8c4df680e1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991755_8c4df680e1_m.jpg"/>
                    <pic:cNvPicPr/>
                  </pic:nvPicPr>
                  <pic:blipFill>
                    <a:blip r:embed="rId100" cstate="print">
                      <a:lum bright="10000" contrast="10000"/>
                    </a:blip>
                    <a:stretch>
                      <a:fillRect/>
                    </a:stretch>
                  </pic:blipFill>
                  <pic:spPr>
                    <a:xfrm>
                      <a:off x="0" y="0"/>
                      <a:ext cx="952500" cy="1628775"/>
                    </a:xfrm>
                    <a:prstGeom prst="rect">
                      <a:avLst/>
                    </a:prstGeom>
                  </pic:spPr>
                </pic:pic>
              </a:graphicData>
            </a:graphic>
          </wp:anchor>
        </w:drawing>
      </w:r>
      <w:r w:rsidR="0039186E" w:rsidRPr="0022568F">
        <w:rPr>
          <w:rStyle w:val="Hyperlink"/>
          <w:noProof w:val="0"/>
          <w:color w:val="auto"/>
          <w:u w:val="none"/>
        </w:rPr>
        <w:t>Strength of spirit</w:t>
      </w:r>
    </w:p>
    <w:p w:rsidR="0039186E" w:rsidRPr="0022568F" w:rsidRDefault="0039186E" w:rsidP="002F74D5">
      <w:pPr>
        <w:pStyle w:val="Bullet1"/>
        <w:spacing w:after="240"/>
        <w:rPr>
          <w:rStyle w:val="Hyperlink"/>
          <w:color w:val="auto"/>
          <w:u w:val="none"/>
        </w:rPr>
      </w:pPr>
      <w:r w:rsidRPr="0022568F">
        <w:rPr>
          <w:rStyle w:val="Hyperlink"/>
          <w:color w:val="auto"/>
          <w:u w:val="none"/>
        </w:rPr>
        <w:t xml:space="preserve">At times the amount of spirit being dispensed may be </w:t>
      </w:r>
      <w:r w:rsidR="00B87E15" w:rsidRPr="0022568F">
        <w:rPr>
          <w:rStyle w:val="Hyperlink"/>
          <w:color w:val="auto"/>
          <w:u w:val="none"/>
        </w:rPr>
        <w:t xml:space="preserve">more or </w:t>
      </w:r>
      <w:r w:rsidRPr="0022568F">
        <w:rPr>
          <w:rStyle w:val="Hyperlink"/>
          <w:color w:val="auto"/>
          <w:u w:val="none"/>
        </w:rPr>
        <w:t>less than what is required. Check the equipment</w:t>
      </w:r>
      <w:r w:rsidR="002F74D5" w:rsidRPr="0022568F">
        <w:rPr>
          <w:rStyle w:val="Hyperlink"/>
          <w:color w:val="auto"/>
          <w:u w:val="none"/>
        </w:rPr>
        <w:t>.</w:t>
      </w:r>
    </w:p>
    <w:p w:rsidR="0039186E" w:rsidRPr="0022568F" w:rsidRDefault="0039186E" w:rsidP="002F74D5">
      <w:pPr>
        <w:pStyle w:val="BodyCopyBold"/>
        <w:rPr>
          <w:rStyle w:val="Hyperlink"/>
          <w:noProof w:val="0"/>
          <w:color w:val="auto"/>
          <w:u w:val="none"/>
        </w:rPr>
      </w:pPr>
      <w:r w:rsidRPr="0022568F">
        <w:rPr>
          <w:rStyle w:val="Hyperlink"/>
          <w:noProof w:val="0"/>
          <w:color w:val="auto"/>
          <w:u w:val="none"/>
        </w:rPr>
        <w:t>Strange taste</w:t>
      </w:r>
    </w:p>
    <w:p w:rsidR="0039186E" w:rsidRPr="0022568F" w:rsidRDefault="0039186E" w:rsidP="002F74D5">
      <w:pPr>
        <w:pStyle w:val="Bullet1"/>
        <w:spacing w:after="240"/>
        <w:rPr>
          <w:rStyle w:val="Hyperlink"/>
          <w:color w:val="auto"/>
          <w:u w:val="none"/>
        </w:rPr>
      </w:pPr>
      <w:r w:rsidRPr="0022568F">
        <w:rPr>
          <w:rStyle w:val="Hyperlink"/>
          <w:color w:val="auto"/>
          <w:u w:val="none"/>
        </w:rPr>
        <w:t>The dispenser may have been used for another bottle of alcohol. It must be cleaned correctly.</w:t>
      </w:r>
    </w:p>
    <w:p w:rsidR="0039186E" w:rsidRPr="0022568F" w:rsidRDefault="0039186E" w:rsidP="002F74D5">
      <w:pPr>
        <w:pStyle w:val="BodyCopyBold"/>
        <w:rPr>
          <w:rStyle w:val="Hyperlink"/>
          <w:noProof w:val="0"/>
          <w:color w:val="auto"/>
          <w:u w:val="none"/>
        </w:rPr>
      </w:pPr>
      <w:r w:rsidRPr="0022568F">
        <w:rPr>
          <w:rStyle w:val="Hyperlink"/>
          <w:noProof w:val="0"/>
          <w:color w:val="auto"/>
          <w:u w:val="none"/>
        </w:rPr>
        <w:t>Beverage taste soapy</w:t>
      </w:r>
    </w:p>
    <w:p w:rsidR="0039186E" w:rsidRPr="0022568F" w:rsidRDefault="0039186E" w:rsidP="002F74D5">
      <w:pPr>
        <w:pStyle w:val="Bullet1"/>
        <w:spacing w:after="240"/>
        <w:rPr>
          <w:rStyle w:val="Hyperlink"/>
          <w:color w:val="auto"/>
          <w:u w:val="none"/>
        </w:rPr>
      </w:pPr>
      <w:r w:rsidRPr="0022568F">
        <w:rPr>
          <w:rStyle w:val="Hyperlink"/>
          <w:color w:val="auto"/>
          <w:u w:val="none"/>
        </w:rPr>
        <w:t>It is important to ensure that it is cleaned properly</w:t>
      </w:r>
      <w:r w:rsidR="002F74D5" w:rsidRPr="0022568F">
        <w:rPr>
          <w:rStyle w:val="Hyperlink"/>
          <w:color w:val="auto"/>
          <w:u w:val="none"/>
        </w:rPr>
        <w:t>.</w:t>
      </w:r>
    </w:p>
    <w:p w:rsidR="00106DC2" w:rsidRPr="0022568F" w:rsidRDefault="00106DC2" w:rsidP="000C590F">
      <w:pPr>
        <w:pStyle w:val="BodyCopy"/>
        <w:spacing w:before="240" w:after="240"/>
        <w:rPr>
          <w:rStyle w:val="Hyperlink"/>
          <w:b/>
          <w:noProof w:val="0"/>
          <w:color w:val="0000FF"/>
          <w:sz w:val="28"/>
          <w:szCs w:val="28"/>
          <w:u w:val="none"/>
        </w:rPr>
      </w:pPr>
      <w:r w:rsidRPr="0022568F">
        <w:rPr>
          <w:rStyle w:val="Hyperlink"/>
          <w:b/>
          <w:noProof w:val="0"/>
          <w:color w:val="0000FF"/>
          <w:sz w:val="28"/>
          <w:szCs w:val="28"/>
          <w:u w:val="none"/>
        </w:rPr>
        <w:t>Wine – faults and remedies</w:t>
      </w:r>
    </w:p>
    <w:p w:rsidR="00AD1A25" w:rsidRPr="0022568F" w:rsidRDefault="00AD1A25" w:rsidP="00EE770D">
      <w:pPr>
        <w:pStyle w:val="BodyCopy"/>
        <w:rPr>
          <w:rStyle w:val="Hyperlink"/>
          <w:noProof w:val="0"/>
          <w:color w:val="auto"/>
          <w:szCs w:val="22"/>
          <w:u w:val="none"/>
        </w:rPr>
      </w:pPr>
      <w:r w:rsidRPr="0022568F">
        <w:rPr>
          <w:noProof w:val="0"/>
        </w:rPr>
        <w:t>It is important to note that these problems are normally associated with bulk wine</w:t>
      </w:r>
      <w:r w:rsidRPr="0022568F">
        <w:rPr>
          <w:rStyle w:val="Hyperlink"/>
          <w:noProof w:val="0"/>
          <w:color w:val="auto"/>
          <w:szCs w:val="22"/>
          <w:u w:val="none"/>
        </w:rPr>
        <w:t xml:space="preserve"> dispensing units and differ to the problems normally associated with bottles wine.</w:t>
      </w:r>
    </w:p>
    <w:p w:rsidR="00106DC2" w:rsidRPr="0022568F" w:rsidRDefault="00AD1A25" w:rsidP="002F74D5">
      <w:pPr>
        <w:pStyle w:val="BodyCopyBold"/>
        <w:rPr>
          <w:rStyle w:val="Hyperlink"/>
          <w:noProof w:val="0"/>
          <w:color w:val="auto"/>
          <w:szCs w:val="22"/>
          <w:u w:val="none"/>
        </w:rPr>
      </w:pPr>
      <w:r w:rsidRPr="0022568F">
        <w:rPr>
          <w:rStyle w:val="Hyperlink"/>
          <w:noProof w:val="0"/>
          <w:color w:val="auto"/>
          <w:szCs w:val="22"/>
          <w:u w:val="none"/>
        </w:rPr>
        <w:t>Cloudy or scaly wine</w:t>
      </w:r>
    </w:p>
    <w:p w:rsidR="00AD1A25" w:rsidRPr="0022568F" w:rsidRDefault="00B87E15" w:rsidP="000D4E6D">
      <w:pPr>
        <w:pStyle w:val="Bullet1"/>
      </w:pPr>
      <w:r w:rsidRPr="0022568F">
        <w:rPr>
          <w:noProof/>
          <w:lang w:eastAsia="en-AU"/>
        </w:rPr>
        <w:drawing>
          <wp:anchor distT="0" distB="0" distL="114300" distR="114300" simplePos="0" relativeHeight="251776000" behindDoc="0" locked="0" layoutInCell="1" allowOverlap="1">
            <wp:simplePos x="0" y="0"/>
            <wp:positionH relativeFrom="column">
              <wp:posOffset>4387215</wp:posOffset>
            </wp:positionH>
            <wp:positionV relativeFrom="paragraph">
              <wp:posOffset>97790</wp:posOffset>
            </wp:positionV>
            <wp:extent cx="951230" cy="1190625"/>
            <wp:effectExtent l="19050" t="0" r="1270" b="0"/>
            <wp:wrapSquare wrapText="bothSides"/>
            <wp:docPr id="62" name="Picture 61" descr="MP9004005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579.JPG"/>
                    <pic:cNvPicPr/>
                  </pic:nvPicPr>
                  <pic:blipFill>
                    <a:blip r:embed="rId101" cstate="print"/>
                    <a:stretch>
                      <a:fillRect/>
                    </a:stretch>
                  </pic:blipFill>
                  <pic:spPr>
                    <a:xfrm>
                      <a:off x="0" y="0"/>
                      <a:ext cx="951230" cy="1190625"/>
                    </a:xfrm>
                    <a:prstGeom prst="rect">
                      <a:avLst/>
                    </a:prstGeom>
                  </pic:spPr>
                </pic:pic>
              </a:graphicData>
            </a:graphic>
          </wp:anchor>
        </w:drawing>
      </w:r>
      <w:r w:rsidR="00AD1A25" w:rsidRPr="0022568F">
        <w:t>Cloudy or scaly wine is always a symptom of a dirty system and poor maintenance. Incorrect machine use may also contribute to this condition.</w:t>
      </w:r>
    </w:p>
    <w:p w:rsidR="00AD1A25" w:rsidRPr="0022568F" w:rsidRDefault="00AD1A25" w:rsidP="002F74D5">
      <w:pPr>
        <w:pStyle w:val="BodyCopyBold"/>
        <w:rPr>
          <w:rStyle w:val="Hyperlink"/>
          <w:noProof w:val="0"/>
          <w:color w:val="auto"/>
          <w:szCs w:val="22"/>
          <w:u w:val="none"/>
        </w:rPr>
      </w:pPr>
      <w:r w:rsidRPr="0022568F">
        <w:rPr>
          <w:rStyle w:val="Hyperlink"/>
          <w:noProof w:val="0"/>
          <w:color w:val="auto"/>
          <w:szCs w:val="22"/>
          <w:u w:val="none"/>
        </w:rPr>
        <w:t>Wine smell or taste bad</w:t>
      </w:r>
    </w:p>
    <w:p w:rsidR="00AD1A25" w:rsidRPr="0022568F" w:rsidRDefault="0039186E" w:rsidP="000D4E6D">
      <w:pPr>
        <w:pStyle w:val="Bullet1"/>
      </w:pPr>
      <w:r w:rsidRPr="0022568F">
        <w:t>New</w:t>
      </w:r>
      <w:r w:rsidR="00AD1A25" w:rsidRPr="0022568F">
        <w:t xml:space="preserve"> units may cause some wines to have a slightly different taste or smell. This is normal and will diminish very rapidly. It should disappear completely within 1-3 days.</w:t>
      </w:r>
    </w:p>
    <w:p w:rsidR="0039186E" w:rsidRPr="0022568F" w:rsidRDefault="00AD1A25" w:rsidP="002F74D5">
      <w:pPr>
        <w:pStyle w:val="BodyCopyBold"/>
        <w:rPr>
          <w:noProof w:val="0"/>
          <w:szCs w:val="22"/>
        </w:rPr>
      </w:pPr>
      <w:r w:rsidRPr="0022568F">
        <w:rPr>
          <w:noProof w:val="0"/>
          <w:szCs w:val="22"/>
        </w:rPr>
        <w:t>Wine is going off quickly</w:t>
      </w:r>
    </w:p>
    <w:p w:rsidR="00AD1A25" w:rsidRPr="0022568F" w:rsidRDefault="00AD1A25" w:rsidP="002F74D5">
      <w:pPr>
        <w:pStyle w:val="Bullet1"/>
        <w:rPr>
          <w:rStyle w:val="Hyperlink"/>
          <w:color w:val="auto"/>
          <w:u w:val="none"/>
        </w:rPr>
      </w:pPr>
      <w:r w:rsidRPr="0022568F">
        <w:t xml:space="preserve">Wines are expected to last approximately one to three weeks. Therefore it if </w:t>
      </w:r>
      <w:r w:rsidR="002F74D5" w:rsidRPr="0022568F">
        <w:t>the</w:t>
      </w:r>
      <w:r w:rsidRPr="0022568F">
        <w:t xml:space="preserve"> problem occurs before this time it will vary based on a number of factors being temperature, wine age and wine type, and cleanliness of the machine.</w:t>
      </w:r>
    </w:p>
    <w:p w:rsidR="0039186E" w:rsidRPr="0022568F" w:rsidRDefault="0039186E">
      <w:pPr>
        <w:rPr>
          <w:rStyle w:val="Hyperlink"/>
          <w:rFonts w:eastAsia="Calibri" w:cs="Calibri"/>
          <w:b/>
          <w:color w:val="0000FF"/>
          <w:sz w:val="28"/>
          <w:szCs w:val="28"/>
          <w:u w:val="none"/>
          <w:lang w:eastAsia="ar-SA"/>
        </w:rPr>
      </w:pPr>
      <w:r w:rsidRPr="0022568F">
        <w:rPr>
          <w:rStyle w:val="Hyperlink"/>
          <w:b/>
          <w:color w:val="0000FF"/>
          <w:sz w:val="28"/>
          <w:szCs w:val="28"/>
          <w:u w:val="none"/>
        </w:rPr>
        <w:br w:type="page"/>
      </w:r>
    </w:p>
    <w:p w:rsidR="00106DC2" w:rsidRPr="0022568F" w:rsidRDefault="00106DC2" w:rsidP="000C590F">
      <w:pPr>
        <w:pStyle w:val="BodyCopy"/>
        <w:spacing w:before="240" w:after="240"/>
        <w:rPr>
          <w:rStyle w:val="Hyperlink"/>
          <w:b/>
          <w:noProof w:val="0"/>
          <w:color w:val="0000FF"/>
          <w:sz w:val="28"/>
          <w:szCs w:val="28"/>
          <w:u w:val="none"/>
        </w:rPr>
      </w:pPr>
      <w:r w:rsidRPr="0022568F">
        <w:rPr>
          <w:rStyle w:val="Hyperlink"/>
          <w:b/>
          <w:noProof w:val="0"/>
          <w:color w:val="0000FF"/>
          <w:sz w:val="28"/>
          <w:szCs w:val="28"/>
          <w:u w:val="none"/>
        </w:rPr>
        <w:lastRenderedPageBreak/>
        <w:t>Post mix – faults and remedies</w:t>
      </w:r>
    </w:p>
    <w:p w:rsidR="00106DC2" w:rsidRPr="0022568F" w:rsidRDefault="00F57765" w:rsidP="00E749AE">
      <w:pPr>
        <w:pStyle w:val="BodyCopy"/>
        <w:rPr>
          <w:noProof w:val="0"/>
        </w:rPr>
      </w:pPr>
      <w:r w:rsidRPr="0022568F">
        <w:rPr>
          <w:rStyle w:val="Hyperlink"/>
          <w:noProof w:val="0"/>
          <w:color w:val="auto"/>
          <w:szCs w:val="22"/>
          <w:u w:val="none"/>
        </w:rPr>
        <w:t xml:space="preserve">The main problems associated with post mix systems in relation to the end product </w:t>
      </w:r>
      <w:r w:rsidRPr="0022568F">
        <w:rPr>
          <w:noProof w:val="0"/>
        </w:rPr>
        <w:t>include:</w:t>
      </w:r>
    </w:p>
    <w:p w:rsidR="00F57765" w:rsidRPr="0022568F" w:rsidRDefault="00F57765" w:rsidP="00E749AE">
      <w:pPr>
        <w:pStyle w:val="BodyCopyBold"/>
        <w:rPr>
          <w:rStyle w:val="Hyperlink"/>
          <w:noProof w:val="0"/>
          <w:color w:val="auto"/>
          <w:szCs w:val="22"/>
          <w:u w:val="none"/>
        </w:rPr>
      </w:pPr>
      <w:r w:rsidRPr="0022568F">
        <w:rPr>
          <w:rStyle w:val="Hyperlink"/>
          <w:noProof w:val="0"/>
          <w:color w:val="auto"/>
          <w:szCs w:val="22"/>
          <w:u w:val="none"/>
        </w:rPr>
        <w:t>Product is flat</w:t>
      </w:r>
    </w:p>
    <w:p w:rsidR="00F57765" w:rsidRPr="0022568F" w:rsidRDefault="00F57765" w:rsidP="00E749AE">
      <w:pPr>
        <w:pStyle w:val="Bullet1"/>
        <w:spacing w:after="240"/>
        <w:rPr>
          <w:rStyle w:val="Hyperlink"/>
          <w:color w:val="auto"/>
          <w:u w:val="none"/>
        </w:rPr>
      </w:pPr>
      <w:r w:rsidRPr="0022568F">
        <w:rPr>
          <w:rStyle w:val="Hyperlink"/>
          <w:color w:val="auto"/>
          <w:u w:val="none"/>
        </w:rPr>
        <w:t>Check CO</w:t>
      </w:r>
      <w:r w:rsidRPr="0022568F">
        <w:rPr>
          <w:rStyle w:val="Hyperlink"/>
          <w:color w:val="auto"/>
          <w:u w:val="none"/>
          <w:vertAlign w:val="subscript"/>
        </w:rPr>
        <w:t>2</w:t>
      </w:r>
      <w:r w:rsidRPr="0022568F">
        <w:rPr>
          <w:rStyle w:val="Hyperlink"/>
          <w:color w:val="auto"/>
          <w:u w:val="none"/>
        </w:rPr>
        <w:t xml:space="preserve"> levels to ensure carbonation is taking place</w:t>
      </w:r>
      <w:r w:rsidR="00E749AE" w:rsidRPr="0022568F">
        <w:rPr>
          <w:rStyle w:val="Hyperlink"/>
          <w:color w:val="auto"/>
          <w:u w:val="none"/>
        </w:rPr>
        <w:t>.</w:t>
      </w:r>
    </w:p>
    <w:p w:rsidR="00F57765" w:rsidRPr="0022568F" w:rsidRDefault="00F57765" w:rsidP="00E749AE">
      <w:pPr>
        <w:pStyle w:val="BodyCopyBold"/>
        <w:rPr>
          <w:rStyle w:val="Hyperlink"/>
          <w:noProof w:val="0"/>
          <w:color w:val="auto"/>
          <w:szCs w:val="22"/>
          <w:u w:val="none"/>
        </w:rPr>
      </w:pPr>
      <w:r w:rsidRPr="0022568F">
        <w:rPr>
          <w:rStyle w:val="Hyperlink"/>
          <w:noProof w:val="0"/>
          <w:color w:val="auto"/>
          <w:szCs w:val="22"/>
          <w:u w:val="none"/>
        </w:rPr>
        <w:t>Product is warm</w:t>
      </w:r>
    </w:p>
    <w:p w:rsidR="00F57765" w:rsidRPr="0022568F" w:rsidRDefault="00F57765" w:rsidP="00E749AE">
      <w:pPr>
        <w:pStyle w:val="Bullet1"/>
        <w:spacing w:after="240"/>
        <w:rPr>
          <w:rStyle w:val="Hyperlink"/>
          <w:color w:val="auto"/>
          <w:u w:val="none"/>
        </w:rPr>
      </w:pPr>
      <w:r w:rsidRPr="0022568F">
        <w:rPr>
          <w:rStyle w:val="Hyperlink"/>
          <w:color w:val="auto"/>
          <w:u w:val="none"/>
        </w:rPr>
        <w:t>Check refrigeration system</w:t>
      </w:r>
      <w:r w:rsidR="00E749AE" w:rsidRPr="0022568F">
        <w:rPr>
          <w:rStyle w:val="Hyperlink"/>
          <w:color w:val="auto"/>
          <w:u w:val="none"/>
        </w:rPr>
        <w:t>.</w:t>
      </w:r>
    </w:p>
    <w:p w:rsidR="00F57765" w:rsidRPr="0022568F" w:rsidRDefault="00E749AE" w:rsidP="00E749AE">
      <w:pPr>
        <w:pStyle w:val="BodyCopyBold"/>
        <w:rPr>
          <w:rStyle w:val="Hyperlink"/>
          <w:noProof w:val="0"/>
          <w:color w:val="auto"/>
          <w:szCs w:val="22"/>
          <w:u w:val="none"/>
        </w:rPr>
      </w:pPr>
      <w:r w:rsidRPr="0022568F">
        <w:rPr>
          <w:szCs w:val="22"/>
          <w:lang w:eastAsia="en-AU"/>
        </w:rPr>
        <w:drawing>
          <wp:anchor distT="0" distB="0" distL="114300" distR="114300" simplePos="0" relativeHeight="251771904" behindDoc="0" locked="0" layoutInCell="1" allowOverlap="1">
            <wp:simplePos x="0" y="0"/>
            <wp:positionH relativeFrom="column">
              <wp:posOffset>3983355</wp:posOffset>
            </wp:positionH>
            <wp:positionV relativeFrom="paragraph">
              <wp:posOffset>1905</wp:posOffset>
            </wp:positionV>
            <wp:extent cx="1699895" cy="1276985"/>
            <wp:effectExtent l="19050" t="0" r="0" b="0"/>
            <wp:wrapSquare wrapText="bothSides"/>
            <wp:docPr id="57" name="Picture 55" descr="3095429323_80ee39cb96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95429323_80ee39cb96_m.jpg"/>
                    <pic:cNvPicPr/>
                  </pic:nvPicPr>
                  <pic:blipFill>
                    <a:blip r:embed="rId102" cstate="print"/>
                    <a:stretch>
                      <a:fillRect/>
                    </a:stretch>
                  </pic:blipFill>
                  <pic:spPr>
                    <a:xfrm>
                      <a:off x="0" y="0"/>
                      <a:ext cx="1699895" cy="1276985"/>
                    </a:xfrm>
                    <a:prstGeom prst="rect">
                      <a:avLst/>
                    </a:prstGeom>
                  </pic:spPr>
                </pic:pic>
              </a:graphicData>
            </a:graphic>
          </wp:anchor>
        </w:drawing>
      </w:r>
      <w:r w:rsidR="00F57765" w:rsidRPr="0022568F">
        <w:rPr>
          <w:rStyle w:val="Hyperlink"/>
          <w:noProof w:val="0"/>
          <w:color w:val="auto"/>
          <w:szCs w:val="22"/>
          <w:u w:val="none"/>
        </w:rPr>
        <w:t>Product is flavourless</w:t>
      </w:r>
    </w:p>
    <w:p w:rsidR="00F57765" w:rsidRPr="0022568F" w:rsidRDefault="00CA1A33" w:rsidP="000D4E6D">
      <w:pPr>
        <w:pStyle w:val="Bullet1"/>
        <w:rPr>
          <w:rStyle w:val="Hyperlink"/>
          <w:color w:val="auto"/>
          <w:u w:val="none"/>
        </w:rPr>
      </w:pPr>
      <w:r w:rsidRPr="0022568F">
        <w:rPr>
          <w:rStyle w:val="Hyperlink"/>
          <w:color w:val="auto"/>
          <w:u w:val="none"/>
        </w:rPr>
        <w:t>Ensure the</w:t>
      </w:r>
      <w:r w:rsidR="00F57765" w:rsidRPr="0022568F">
        <w:rPr>
          <w:rStyle w:val="Hyperlink"/>
          <w:color w:val="auto"/>
          <w:u w:val="none"/>
        </w:rPr>
        <w:t xml:space="preserve"> syrup box contains syrup</w:t>
      </w:r>
    </w:p>
    <w:p w:rsidR="00F57765" w:rsidRPr="0022568F" w:rsidRDefault="00F57765" w:rsidP="000D4E6D">
      <w:pPr>
        <w:pStyle w:val="Bullet1"/>
        <w:rPr>
          <w:rStyle w:val="Hyperlink"/>
          <w:color w:val="auto"/>
          <w:u w:val="none"/>
        </w:rPr>
      </w:pPr>
      <w:r w:rsidRPr="0022568F">
        <w:rPr>
          <w:rStyle w:val="Hyperlink"/>
          <w:color w:val="auto"/>
          <w:u w:val="none"/>
        </w:rPr>
        <w:t>Ensure syrup is going through lines</w:t>
      </w:r>
    </w:p>
    <w:p w:rsidR="00F57765" w:rsidRPr="0022568F" w:rsidRDefault="00F57765" w:rsidP="000D4E6D">
      <w:pPr>
        <w:pStyle w:val="Bullet1"/>
        <w:rPr>
          <w:rStyle w:val="Hyperlink"/>
          <w:color w:val="auto"/>
          <w:u w:val="none"/>
        </w:rPr>
      </w:pPr>
      <w:r w:rsidRPr="0022568F">
        <w:rPr>
          <w:rStyle w:val="Hyperlink"/>
          <w:color w:val="auto"/>
          <w:u w:val="none"/>
        </w:rPr>
        <w:t>Ensure line connections are sealed</w:t>
      </w:r>
    </w:p>
    <w:p w:rsidR="00F57765" w:rsidRPr="0022568F" w:rsidRDefault="00F57765" w:rsidP="00E749AE">
      <w:pPr>
        <w:pStyle w:val="Bullet1"/>
        <w:spacing w:after="240"/>
        <w:rPr>
          <w:rStyle w:val="Hyperlink"/>
          <w:color w:val="auto"/>
          <w:u w:val="none"/>
        </w:rPr>
      </w:pPr>
      <w:r w:rsidRPr="0022568F">
        <w:rPr>
          <w:rStyle w:val="Hyperlink"/>
          <w:color w:val="auto"/>
          <w:u w:val="none"/>
        </w:rPr>
        <w:t>Ensure</w:t>
      </w:r>
      <w:r w:rsidR="00E749AE" w:rsidRPr="0022568F">
        <w:rPr>
          <w:rStyle w:val="Hyperlink"/>
          <w:color w:val="auto"/>
          <w:u w:val="none"/>
        </w:rPr>
        <w:t xml:space="preserve"> line is connected to syrup box.</w:t>
      </w:r>
    </w:p>
    <w:p w:rsidR="00F57765" w:rsidRPr="0022568F" w:rsidRDefault="00F57765" w:rsidP="00E749AE">
      <w:pPr>
        <w:pStyle w:val="BodyCopyBold"/>
        <w:rPr>
          <w:rStyle w:val="Hyperlink"/>
          <w:noProof w:val="0"/>
          <w:color w:val="auto"/>
          <w:szCs w:val="22"/>
          <w:u w:val="none"/>
        </w:rPr>
      </w:pPr>
      <w:r w:rsidRPr="0022568F">
        <w:rPr>
          <w:rStyle w:val="Hyperlink"/>
          <w:noProof w:val="0"/>
          <w:color w:val="auto"/>
          <w:szCs w:val="22"/>
          <w:u w:val="none"/>
        </w:rPr>
        <w:t>Wrong product is being dispensed</w:t>
      </w:r>
    </w:p>
    <w:p w:rsidR="00F57765" w:rsidRPr="0022568F" w:rsidRDefault="00F57765" w:rsidP="000D4E6D">
      <w:pPr>
        <w:pStyle w:val="Bullet1"/>
        <w:rPr>
          <w:rStyle w:val="Hyperlink"/>
          <w:color w:val="auto"/>
          <w:u w:val="none"/>
        </w:rPr>
      </w:pPr>
      <w:r w:rsidRPr="0022568F">
        <w:rPr>
          <w:rStyle w:val="Hyperlink"/>
          <w:color w:val="auto"/>
          <w:u w:val="none"/>
        </w:rPr>
        <w:t>Ensure lines are connected to correct syrup box</w:t>
      </w:r>
      <w:r w:rsidR="00E749AE" w:rsidRPr="0022568F">
        <w:rPr>
          <w:rStyle w:val="Hyperlink"/>
          <w:color w:val="auto"/>
          <w:u w:val="none"/>
        </w:rPr>
        <w:t>.</w:t>
      </w:r>
    </w:p>
    <w:p w:rsidR="0039186E" w:rsidRPr="0022568F" w:rsidRDefault="00AC2FD9" w:rsidP="000C590F">
      <w:pPr>
        <w:pStyle w:val="BodyCopy"/>
        <w:spacing w:before="240" w:after="240"/>
        <w:rPr>
          <w:rStyle w:val="Hyperlink"/>
          <w:b/>
          <w:noProof w:val="0"/>
          <w:color w:val="0000FF"/>
          <w:sz w:val="28"/>
          <w:szCs w:val="28"/>
          <w:u w:val="none"/>
        </w:rPr>
      </w:pPr>
      <w:r w:rsidRPr="0022568F">
        <w:rPr>
          <w:rStyle w:val="Hyperlink"/>
          <w:b/>
          <w:noProof w:val="0"/>
          <w:color w:val="0000FF"/>
          <w:sz w:val="28"/>
          <w:szCs w:val="28"/>
          <w:u w:val="none"/>
        </w:rPr>
        <w:t>Importance of g</w:t>
      </w:r>
      <w:r w:rsidR="0039186E" w:rsidRPr="0022568F">
        <w:rPr>
          <w:rStyle w:val="Hyperlink"/>
          <w:b/>
          <w:noProof w:val="0"/>
          <w:color w:val="0000FF"/>
          <w:sz w:val="28"/>
          <w:szCs w:val="28"/>
          <w:u w:val="none"/>
        </w:rPr>
        <w:t>lassware</w:t>
      </w:r>
    </w:p>
    <w:p w:rsidR="0039186E" w:rsidRPr="0022568F" w:rsidRDefault="0039186E" w:rsidP="00EE770D">
      <w:pPr>
        <w:pStyle w:val="BodyCopy"/>
        <w:rPr>
          <w:rStyle w:val="Hyperlink"/>
          <w:noProof w:val="0"/>
          <w:color w:val="auto"/>
          <w:szCs w:val="22"/>
          <w:u w:val="none"/>
        </w:rPr>
      </w:pPr>
      <w:r w:rsidRPr="0022568F">
        <w:rPr>
          <w:rStyle w:val="Hyperlink"/>
          <w:noProof w:val="0"/>
          <w:color w:val="auto"/>
          <w:szCs w:val="22"/>
          <w:u w:val="none"/>
        </w:rPr>
        <w:t>Quite often many problems relating to the appearance and taste of finished products are directly related to the condition and cleaning procedures towards glassware and not the equipment itself.</w:t>
      </w:r>
    </w:p>
    <w:p w:rsidR="00903394" w:rsidRPr="0022568F" w:rsidRDefault="0039186E" w:rsidP="00EE770D">
      <w:pPr>
        <w:pStyle w:val="BodyCopy"/>
        <w:rPr>
          <w:rFonts w:cs="Arial"/>
          <w:noProof w:val="0"/>
          <w:color w:val="000000"/>
        </w:rPr>
      </w:pPr>
      <w:r w:rsidRPr="0022568F">
        <w:rPr>
          <w:rStyle w:val="Hyperlink"/>
          <w:noProof w:val="0"/>
          <w:color w:val="auto"/>
          <w:u w:val="none"/>
        </w:rPr>
        <w:t xml:space="preserve"> </w:t>
      </w:r>
      <w:r w:rsidR="00903394" w:rsidRPr="0022568F">
        <w:rPr>
          <w:rFonts w:cs="Arial"/>
          <w:noProof w:val="0"/>
          <w:color w:val="000000"/>
        </w:rPr>
        <w:t>Sanit</w:t>
      </w:r>
      <w:r w:rsidR="00BE6F3C" w:rsidRPr="0022568F">
        <w:rPr>
          <w:rFonts w:cs="Arial"/>
          <w:noProof w:val="0"/>
          <w:color w:val="000000"/>
        </w:rPr>
        <w:t>is</w:t>
      </w:r>
      <w:r w:rsidR="00903394" w:rsidRPr="0022568F">
        <w:rPr>
          <w:rFonts w:cs="Arial"/>
          <w:noProof w:val="0"/>
          <w:color w:val="000000"/>
        </w:rPr>
        <w:t xml:space="preserve">ing glasses in a bar can be somewhat challenging, since even unseen residue from soap or beverages can leave an </w:t>
      </w:r>
      <w:r w:rsidR="00E749AE" w:rsidRPr="0022568F">
        <w:rPr>
          <w:rFonts w:cs="Arial"/>
          <w:noProof w:val="0"/>
          <w:color w:val="000000"/>
        </w:rPr>
        <w:t>unsavoury</w:t>
      </w:r>
      <w:r w:rsidR="00903394" w:rsidRPr="0022568F">
        <w:rPr>
          <w:rFonts w:cs="Arial"/>
          <w:noProof w:val="0"/>
          <w:color w:val="000000"/>
        </w:rPr>
        <w:t xml:space="preserve"> taste in beverage as well as an unappet</w:t>
      </w:r>
      <w:r w:rsidR="00BE6F3C" w:rsidRPr="0022568F">
        <w:rPr>
          <w:rFonts w:cs="Arial"/>
          <w:noProof w:val="0"/>
          <w:color w:val="000000"/>
        </w:rPr>
        <w:t>is</w:t>
      </w:r>
      <w:r w:rsidR="00903394" w:rsidRPr="0022568F">
        <w:rPr>
          <w:rFonts w:cs="Arial"/>
          <w:noProof w:val="0"/>
          <w:color w:val="000000"/>
        </w:rPr>
        <w:t xml:space="preserve">ing film on glasses. </w:t>
      </w:r>
    </w:p>
    <w:p w:rsidR="00E749AE" w:rsidRPr="0022568F" w:rsidRDefault="00903394" w:rsidP="00EE770D">
      <w:pPr>
        <w:pStyle w:val="BodyCopy"/>
        <w:rPr>
          <w:rFonts w:cs="Arial"/>
          <w:noProof w:val="0"/>
          <w:color w:val="000000"/>
        </w:rPr>
      </w:pPr>
      <w:r w:rsidRPr="0022568F">
        <w:rPr>
          <w:rFonts w:cs="Arial"/>
          <w:noProof w:val="0"/>
          <w:color w:val="000000"/>
        </w:rPr>
        <w:t>By cleaning bar glasses properly will ensure that no residue or grime is left in the glass, which can leave the beverage tasting less than ideal.</w:t>
      </w:r>
    </w:p>
    <w:p w:rsidR="00903394" w:rsidRPr="0022568F" w:rsidRDefault="00EE770D" w:rsidP="00EE770D">
      <w:pPr>
        <w:pStyle w:val="BodyCopy"/>
        <w:rPr>
          <w:rFonts w:cs="Arial"/>
          <w:noProof w:val="0"/>
          <w:color w:val="000000"/>
        </w:rPr>
      </w:pPr>
      <w:r w:rsidRPr="0022568F">
        <w:rPr>
          <w:rFonts w:cs="Arial"/>
          <w:color w:val="000000"/>
          <w:lang w:eastAsia="en-AU"/>
        </w:rPr>
        <w:drawing>
          <wp:anchor distT="0" distB="0" distL="114300" distR="114300" simplePos="0" relativeHeight="251777024" behindDoc="0" locked="0" layoutInCell="1" allowOverlap="1">
            <wp:simplePos x="0" y="0"/>
            <wp:positionH relativeFrom="column">
              <wp:posOffset>3993515</wp:posOffset>
            </wp:positionH>
            <wp:positionV relativeFrom="paragraph">
              <wp:posOffset>14605</wp:posOffset>
            </wp:positionV>
            <wp:extent cx="1689735" cy="1276985"/>
            <wp:effectExtent l="19050" t="0" r="5715" b="0"/>
            <wp:wrapSquare wrapText="bothSides"/>
            <wp:docPr id="63" name="Picture 62" descr="IMG_19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78.jpg"/>
                    <pic:cNvPicPr/>
                  </pic:nvPicPr>
                  <pic:blipFill>
                    <a:blip r:embed="rId103" cstate="print"/>
                    <a:stretch>
                      <a:fillRect/>
                    </a:stretch>
                  </pic:blipFill>
                  <pic:spPr>
                    <a:xfrm>
                      <a:off x="0" y="0"/>
                      <a:ext cx="1689735" cy="1276985"/>
                    </a:xfrm>
                    <a:prstGeom prst="rect">
                      <a:avLst/>
                    </a:prstGeom>
                  </pic:spPr>
                </pic:pic>
              </a:graphicData>
            </a:graphic>
          </wp:anchor>
        </w:drawing>
      </w:r>
      <w:r w:rsidR="00903394" w:rsidRPr="0022568F">
        <w:rPr>
          <w:rFonts w:cs="Arial"/>
          <w:noProof w:val="0"/>
          <w:color w:val="000000"/>
        </w:rPr>
        <w:t>It should be noted that bar glasses should not be cleaned with commercial dish washing detergents because many of them are petroleum based and leave a thin film that cannot simply be rinsed off.</w:t>
      </w:r>
    </w:p>
    <w:p w:rsidR="00903394" w:rsidRPr="0022568F" w:rsidRDefault="00903394" w:rsidP="00EE770D">
      <w:pPr>
        <w:pStyle w:val="BodyCopy"/>
        <w:rPr>
          <w:rFonts w:cs="Arial"/>
          <w:noProof w:val="0"/>
          <w:color w:val="000000"/>
        </w:rPr>
      </w:pPr>
      <w:r w:rsidRPr="0022568F">
        <w:rPr>
          <w:rFonts w:cs="Arial"/>
          <w:noProof w:val="0"/>
          <w:color w:val="000000"/>
        </w:rPr>
        <w:t xml:space="preserve">Most high volume outlets will have dedicated glass washing machines. Is an establishment does not use this </w:t>
      </w:r>
      <w:r w:rsidR="00E749AE" w:rsidRPr="0022568F">
        <w:rPr>
          <w:rFonts w:cs="Arial"/>
          <w:noProof w:val="0"/>
          <w:color w:val="000000"/>
        </w:rPr>
        <w:t>equipment;</w:t>
      </w:r>
      <w:r w:rsidRPr="0022568F">
        <w:rPr>
          <w:rFonts w:cs="Arial"/>
          <w:noProof w:val="0"/>
          <w:color w:val="000000"/>
        </w:rPr>
        <w:t xml:space="preserve"> the following steps may be useful.</w:t>
      </w:r>
    </w:p>
    <w:p w:rsidR="00D555D7" w:rsidRPr="0022568F" w:rsidRDefault="00D555D7">
      <w:pPr>
        <w:rPr>
          <w:rFonts w:ascii="Helvetica" w:hAnsi="Helvetica" w:cs="Arial"/>
          <w:b/>
          <w:color w:val="000000"/>
        </w:rPr>
      </w:pPr>
      <w:r w:rsidRPr="0022568F">
        <w:rPr>
          <w:rFonts w:ascii="Helvetica" w:hAnsi="Helvetica" w:cs="Arial"/>
          <w:b/>
          <w:color w:val="000000"/>
        </w:rPr>
        <w:br w:type="page"/>
      </w:r>
    </w:p>
    <w:p w:rsidR="00903394" w:rsidRPr="0022568F" w:rsidRDefault="00903394" w:rsidP="00AC2FD9">
      <w:pPr>
        <w:shd w:val="clear" w:color="auto" w:fill="FFFFFF"/>
        <w:spacing w:before="80" w:after="120" w:line="240" w:lineRule="auto"/>
        <w:rPr>
          <w:rFonts w:ascii="Helvetica" w:hAnsi="Helvetica" w:cs="Arial"/>
          <w:b/>
          <w:color w:val="000000"/>
        </w:rPr>
      </w:pPr>
      <w:r w:rsidRPr="0022568F">
        <w:rPr>
          <w:rFonts w:ascii="Helvetica" w:hAnsi="Helvetica" w:cs="Arial"/>
          <w:b/>
          <w:color w:val="000000"/>
        </w:rPr>
        <w:lastRenderedPageBreak/>
        <w:t>Steps to cleaning bar glassware</w:t>
      </w:r>
    </w:p>
    <w:p w:rsidR="00903394" w:rsidRPr="0022568F" w:rsidRDefault="00903394" w:rsidP="000D4E6D">
      <w:pPr>
        <w:pStyle w:val="Bullet1"/>
      </w:pPr>
      <w:r w:rsidRPr="0022568F">
        <w:t>Empty out the contents of the glass. Rinse it briefly with warm water to re</w:t>
      </w:r>
      <w:r w:rsidR="00E749AE" w:rsidRPr="0022568F">
        <w:t>move any traces of the beverage</w:t>
      </w:r>
    </w:p>
    <w:p w:rsidR="00AC2FD9" w:rsidRPr="0022568F" w:rsidRDefault="00CA1A33" w:rsidP="000D4E6D">
      <w:pPr>
        <w:pStyle w:val="Bullet1"/>
      </w:pPr>
      <w:r w:rsidRPr="0022568F">
        <w:t>Moisten a soft cloth</w:t>
      </w:r>
      <w:r w:rsidR="00903394" w:rsidRPr="0022568F">
        <w:t xml:space="preserve"> with water and wring it out well. Sprinkle a moderate amo</w:t>
      </w:r>
      <w:r w:rsidRPr="0022568F">
        <w:t>unt of baking soda onto the cloth</w:t>
      </w:r>
    </w:p>
    <w:p w:rsidR="00903394" w:rsidRPr="0022568F" w:rsidRDefault="00903394" w:rsidP="000D4E6D">
      <w:pPr>
        <w:pStyle w:val="Bullet1"/>
      </w:pPr>
      <w:r w:rsidRPr="0022568F">
        <w:t>Wipe down the inside and outside of the dirty glass with the</w:t>
      </w:r>
      <w:r w:rsidR="00CA1A33" w:rsidRPr="0022568F">
        <w:t xml:space="preserve"> cloth</w:t>
      </w:r>
      <w:r w:rsidRPr="0022568F">
        <w:t xml:space="preserve"> and baking soda. Make sure to wipe thoroughly around the rim. If the glass is tall and you cannot fit your hand down into the glass, use a baby bottle brush and a little bit of baking soda t</w:t>
      </w:r>
      <w:r w:rsidR="00E749AE" w:rsidRPr="0022568F">
        <w:t>o scrub the bottom of the glass</w:t>
      </w:r>
    </w:p>
    <w:p w:rsidR="00903394" w:rsidRPr="0022568F" w:rsidRDefault="00903394" w:rsidP="000D4E6D">
      <w:pPr>
        <w:pStyle w:val="Bullet1"/>
      </w:pPr>
      <w:r w:rsidRPr="0022568F">
        <w:t>Rinse the glass under cool running water. Sit the glass in a sink drainer</w:t>
      </w:r>
      <w:r w:rsidR="00CA1A33" w:rsidRPr="0022568F">
        <w:t xml:space="preserve"> to dry. Avoid drying with a cloth</w:t>
      </w:r>
      <w:r w:rsidRPr="0022568F">
        <w:t xml:space="preserve"> or you risk leaving lint residue from the rag inside of the glass</w:t>
      </w:r>
    </w:p>
    <w:p w:rsidR="0089129F" w:rsidRPr="0022568F" w:rsidRDefault="00903394" w:rsidP="0089129F">
      <w:pPr>
        <w:pStyle w:val="Bullet1"/>
      </w:pPr>
      <w:r w:rsidRPr="0022568F">
        <w:t>Glasses, especiall</w:t>
      </w:r>
      <w:r w:rsidR="00E749AE" w:rsidRPr="0022568F">
        <w:t>y wine glasses, may be polished.</w:t>
      </w:r>
    </w:p>
    <w:p w:rsidR="00180576" w:rsidRDefault="00180576" w:rsidP="00180576">
      <w:pPr>
        <w:pStyle w:val="Heading2"/>
      </w:pPr>
      <w:r w:rsidRPr="00180576">
        <w:t>4.2</w:t>
      </w:r>
      <w:r w:rsidRPr="00180576">
        <w:tab/>
        <w:t>Make adjustments within scope of individual responsibility or report faults to the appropriate person or people</w:t>
      </w:r>
    </w:p>
    <w:p w:rsidR="0089129F" w:rsidRPr="0022568F" w:rsidRDefault="0089129F" w:rsidP="0089129F">
      <w:pPr>
        <w:pStyle w:val="Heading3"/>
      </w:pPr>
      <w:r w:rsidRPr="0022568F">
        <w:t>Introduction</w:t>
      </w:r>
    </w:p>
    <w:p w:rsidR="00144667" w:rsidRPr="0022568F" w:rsidRDefault="00144667" w:rsidP="00E749AE">
      <w:pPr>
        <w:pStyle w:val="BodyCopy"/>
        <w:rPr>
          <w:noProof w:val="0"/>
        </w:rPr>
      </w:pPr>
      <w:r w:rsidRPr="0022568F">
        <w:rPr>
          <w:noProof w:val="0"/>
        </w:rPr>
        <w:t>Given that many bars are involved in high volume operations, if a problem occurs, it can affect many customers and greatly impact on potential revenue that can be earned in an establishment.</w:t>
      </w:r>
    </w:p>
    <w:p w:rsidR="00144667" w:rsidRPr="0022568F" w:rsidRDefault="00144667" w:rsidP="00E749AE">
      <w:pPr>
        <w:pStyle w:val="BodyCopy"/>
        <w:rPr>
          <w:noProof w:val="0"/>
        </w:rPr>
      </w:pPr>
      <w:r w:rsidRPr="0022568F">
        <w:rPr>
          <w:noProof w:val="0"/>
        </w:rPr>
        <w:t>Whenever a problem exists it is imperative that they are reported to the appropriate person in a timely manner.</w:t>
      </w:r>
    </w:p>
    <w:p w:rsidR="00144667" w:rsidRPr="0022568F" w:rsidRDefault="00144667" w:rsidP="00144667">
      <w:pPr>
        <w:shd w:val="clear" w:color="auto" w:fill="FFFFFF"/>
        <w:spacing w:before="240" w:after="240" w:line="240" w:lineRule="auto"/>
        <w:rPr>
          <w:rFonts w:ascii="Helvetica" w:hAnsi="Helvetica" w:cs="Arial"/>
          <w:color w:val="000000"/>
        </w:rPr>
      </w:pPr>
      <w:r w:rsidRPr="0022568F">
        <w:rPr>
          <w:rFonts w:ascii="Helvetica" w:hAnsi="Helvetica" w:cs="Arial"/>
          <w:b/>
          <w:color w:val="0000FF"/>
          <w:sz w:val="28"/>
          <w:szCs w:val="28"/>
        </w:rPr>
        <w:t>Reporting cellar related faults</w:t>
      </w:r>
    </w:p>
    <w:p w:rsidR="00144667" w:rsidRPr="0022568F" w:rsidRDefault="00144667" w:rsidP="00144667">
      <w:pPr>
        <w:shd w:val="clear" w:color="auto" w:fill="FFFFFF"/>
        <w:spacing w:before="80" w:after="120" w:line="240" w:lineRule="auto"/>
        <w:rPr>
          <w:rFonts w:ascii="Helvetica" w:hAnsi="Helvetica" w:cs="Arial"/>
          <w:color w:val="000000"/>
        </w:rPr>
      </w:pPr>
      <w:r w:rsidRPr="0022568F">
        <w:rPr>
          <w:rFonts w:ascii="Helvetica" w:hAnsi="Helvetica" w:cs="Arial"/>
          <w:color w:val="000000"/>
        </w:rPr>
        <w:t xml:space="preserve">As </w:t>
      </w:r>
      <w:r w:rsidRPr="0022568F">
        <w:rPr>
          <w:rStyle w:val="BodyCopyChar1"/>
          <w:noProof w:val="0"/>
          <w:lang w:val="en-AU"/>
        </w:rPr>
        <w:t>with the reporting of mechanical faults, it is essential that they are reported immediately</w:t>
      </w:r>
      <w:r w:rsidRPr="0022568F">
        <w:rPr>
          <w:rFonts w:ascii="Helvetica" w:hAnsi="Helvetica" w:cs="Arial"/>
          <w:color w:val="000000"/>
        </w:rPr>
        <w:t xml:space="preserve"> to the most appropriate person.</w:t>
      </w:r>
    </w:p>
    <w:p w:rsidR="00144667" w:rsidRPr="0022568F" w:rsidRDefault="00EE770D" w:rsidP="00144667">
      <w:pPr>
        <w:shd w:val="clear" w:color="auto" w:fill="FFFFFF"/>
        <w:spacing w:before="80" w:after="120" w:line="240" w:lineRule="auto"/>
        <w:rPr>
          <w:rFonts w:ascii="Helvetica" w:hAnsi="Helvetica" w:cs="Arial"/>
          <w:color w:val="000000"/>
        </w:rPr>
      </w:pPr>
      <w:r w:rsidRPr="0022568F">
        <w:rPr>
          <w:rFonts w:ascii="Helvetica" w:hAnsi="Helvetica" w:cs="Arial"/>
          <w:noProof/>
          <w:color w:val="000000"/>
        </w:rPr>
        <w:drawing>
          <wp:anchor distT="0" distB="0" distL="114300" distR="114300" simplePos="0" relativeHeight="251779072" behindDoc="0" locked="0" layoutInCell="1" allowOverlap="1">
            <wp:simplePos x="0" y="0"/>
            <wp:positionH relativeFrom="column">
              <wp:posOffset>3977005</wp:posOffset>
            </wp:positionH>
            <wp:positionV relativeFrom="paragraph">
              <wp:posOffset>31750</wp:posOffset>
            </wp:positionV>
            <wp:extent cx="1708150" cy="1131570"/>
            <wp:effectExtent l="19050" t="0" r="6350" b="0"/>
            <wp:wrapSquare wrapText="bothSides"/>
            <wp:docPr id="66" name="Picture 65" descr="MP900444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003[1].JPG"/>
                    <pic:cNvPicPr/>
                  </pic:nvPicPr>
                  <pic:blipFill>
                    <a:blip r:embed="rId104" cstate="print"/>
                    <a:stretch>
                      <a:fillRect/>
                    </a:stretch>
                  </pic:blipFill>
                  <pic:spPr>
                    <a:xfrm>
                      <a:off x="0" y="0"/>
                      <a:ext cx="1708150" cy="1131570"/>
                    </a:xfrm>
                    <a:prstGeom prst="rect">
                      <a:avLst/>
                    </a:prstGeom>
                  </pic:spPr>
                </pic:pic>
              </a:graphicData>
            </a:graphic>
          </wp:anchor>
        </w:drawing>
      </w:r>
      <w:r w:rsidR="00144667" w:rsidRPr="0022568F">
        <w:rPr>
          <w:rFonts w:ascii="Helvetica" w:hAnsi="Helvetica" w:cs="Arial"/>
          <w:color w:val="000000"/>
        </w:rPr>
        <w:t>This may be:</w:t>
      </w:r>
    </w:p>
    <w:p w:rsidR="00144667" w:rsidRPr="0022568F" w:rsidRDefault="00144667" w:rsidP="00EE770D">
      <w:pPr>
        <w:pStyle w:val="Bullet1"/>
      </w:pPr>
      <w:r w:rsidRPr="0022568F">
        <w:t>Bar supervisor</w:t>
      </w:r>
    </w:p>
    <w:p w:rsidR="00144667" w:rsidRPr="0022568F" w:rsidRDefault="00144667" w:rsidP="00EE770D">
      <w:pPr>
        <w:pStyle w:val="Bullet1"/>
      </w:pPr>
      <w:r w:rsidRPr="0022568F">
        <w:t>Bar Manager</w:t>
      </w:r>
    </w:p>
    <w:p w:rsidR="00144667" w:rsidRPr="0022568F" w:rsidRDefault="00144667" w:rsidP="000D4E6D">
      <w:pPr>
        <w:pStyle w:val="Bullet1"/>
      </w:pPr>
      <w:r w:rsidRPr="0022568F">
        <w:t>Maintenance Department</w:t>
      </w:r>
      <w:r w:rsidR="00E749AE" w:rsidRPr="0022568F">
        <w:t>.</w:t>
      </w:r>
    </w:p>
    <w:p w:rsidR="00144667" w:rsidRPr="0022568F" w:rsidRDefault="00144667" w:rsidP="00144667">
      <w:pPr>
        <w:spacing w:before="240" w:after="240" w:line="240" w:lineRule="auto"/>
        <w:rPr>
          <w:rFonts w:ascii="Helvetica" w:hAnsi="Helvetica"/>
          <w:b/>
          <w:color w:val="0000FF"/>
          <w:sz w:val="28"/>
          <w:szCs w:val="28"/>
        </w:rPr>
      </w:pPr>
      <w:r w:rsidRPr="0022568F">
        <w:rPr>
          <w:rFonts w:ascii="Helvetica" w:hAnsi="Helvetica"/>
          <w:b/>
          <w:color w:val="0000FF"/>
          <w:sz w:val="28"/>
          <w:szCs w:val="28"/>
        </w:rPr>
        <w:t xml:space="preserve">Options in reporting </w:t>
      </w:r>
      <w:r w:rsidRPr="0022568F">
        <w:rPr>
          <w:rFonts w:ascii="Helvetica" w:hAnsi="Helvetica" w:cs="Arial"/>
          <w:b/>
          <w:color w:val="0000FF"/>
          <w:sz w:val="28"/>
          <w:szCs w:val="28"/>
        </w:rPr>
        <w:t>cellar related</w:t>
      </w:r>
      <w:r w:rsidRPr="0022568F">
        <w:rPr>
          <w:rFonts w:ascii="Helvetica" w:hAnsi="Helvetica"/>
          <w:b/>
          <w:color w:val="0000FF"/>
          <w:sz w:val="28"/>
          <w:szCs w:val="28"/>
        </w:rPr>
        <w:t xml:space="preserve"> faults</w:t>
      </w:r>
    </w:p>
    <w:p w:rsidR="00144667" w:rsidRPr="0022568F" w:rsidRDefault="00144667" w:rsidP="00144667">
      <w:pPr>
        <w:spacing w:before="80" w:after="120" w:line="240" w:lineRule="auto"/>
        <w:rPr>
          <w:rFonts w:ascii="Helvetica" w:hAnsi="Helvetica"/>
        </w:rPr>
      </w:pPr>
      <w:r w:rsidRPr="0022568F">
        <w:rPr>
          <w:rStyle w:val="BodyCopyChar1"/>
          <w:noProof w:val="0"/>
          <w:lang w:val="en-AU"/>
        </w:rPr>
        <w:t>Options i</w:t>
      </w:r>
      <w:r w:rsidRPr="0022568F">
        <w:rPr>
          <w:rFonts w:ascii="Helvetica" w:hAnsi="Helvetica"/>
        </w:rPr>
        <w:t>n reporting cellar related faults include:</w:t>
      </w:r>
    </w:p>
    <w:p w:rsidR="00144667" w:rsidRPr="0022568F" w:rsidRDefault="00144667" w:rsidP="00EE770D">
      <w:pPr>
        <w:pStyle w:val="Bullet1"/>
      </w:pPr>
      <w:r w:rsidRPr="0022568F">
        <w:t>Speaking face-to-face with the Manager or maintenance department</w:t>
      </w:r>
    </w:p>
    <w:p w:rsidR="00144667" w:rsidRPr="0022568F" w:rsidRDefault="00144667" w:rsidP="00EE770D">
      <w:pPr>
        <w:pStyle w:val="Bullet1"/>
      </w:pPr>
      <w:r w:rsidRPr="0022568F">
        <w:t xml:space="preserve">Using other internal communication methods (pager, mobile phone) to contact and notify directly either the maintenance department </w:t>
      </w:r>
    </w:p>
    <w:p w:rsidR="0089129F" w:rsidRPr="0022568F" w:rsidRDefault="00144667" w:rsidP="00EE770D">
      <w:pPr>
        <w:pStyle w:val="Bullet1"/>
        <w:rPr>
          <w:rStyle w:val="Hyperlink"/>
          <w:color w:val="auto"/>
        </w:rPr>
      </w:pPr>
      <w:r w:rsidRPr="0022568F">
        <w:t>Completion of a Maintenance Report identifying the fault, the location, your name, and the nature of the fault.</w:t>
      </w:r>
    </w:p>
    <w:p w:rsidR="0089129F" w:rsidRPr="00AD53BF" w:rsidRDefault="0089129F" w:rsidP="00AD53BF">
      <w:pPr>
        <w:pStyle w:val="Heading2"/>
      </w:pPr>
      <w:r w:rsidRPr="0022568F">
        <w:br w:type="page"/>
      </w:r>
    </w:p>
    <w:p w:rsidR="00180576" w:rsidRDefault="00180576" w:rsidP="00180576">
      <w:pPr>
        <w:pStyle w:val="Heading2"/>
      </w:pPr>
      <w:r w:rsidRPr="00180576">
        <w:lastRenderedPageBreak/>
        <w:t>4.3</w:t>
      </w:r>
      <w:r w:rsidRPr="00180576">
        <w:tab/>
        <w:t>Use bin and keg card systems to assist in monitoring the quality of products and controlling stock</w:t>
      </w:r>
    </w:p>
    <w:p w:rsidR="0089129F" w:rsidRPr="0022568F" w:rsidRDefault="0089129F" w:rsidP="0089129F">
      <w:pPr>
        <w:pStyle w:val="Heading3"/>
      </w:pPr>
      <w:r w:rsidRPr="0022568F">
        <w:t>Introduction</w:t>
      </w:r>
    </w:p>
    <w:p w:rsidR="0089129F" w:rsidRPr="0022568F" w:rsidRDefault="009E61CF" w:rsidP="00E749AE">
      <w:pPr>
        <w:pStyle w:val="BodyCopy"/>
        <w:rPr>
          <w:noProof w:val="0"/>
        </w:rPr>
      </w:pPr>
      <w:r w:rsidRPr="0022568F">
        <w:rPr>
          <w:noProof w:val="0"/>
        </w:rPr>
        <w:t xml:space="preserve">Like in any high </w:t>
      </w:r>
      <w:r w:rsidRPr="0022568F">
        <w:rPr>
          <w:rStyle w:val="BodyCopyChar1"/>
          <w:noProof w:val="0"/>
          <w:lang w:val="en-AU"/>
        </w:rPr>
        <w:t>volume bar establishment, the enormous volumes of alcohol and the value attached to them is a considerable and important asset that must be monitored and controlled to ensure that</w:t>
      </w:r>
      <w:r w:rsidRPr="0022568F">
        <w:rPr>
          <w:noProof w:val="0"/>
        </w:rPr>
        <w:t xml:space="preserve"> the beverage items are correctly:</w:t>
      </w:r>
    </w:p>
    <w:p w:rsidR="009E61CF" w:rsidRPr="0022568F" w:rsidRDefault="009E61CF" w:rsidP="00E749AE">
      <w:pPr>
        <w:pStyle w:val="Bullet1"/>
      </w:pPr>
      <w:r w:rsidRPr="0022568F">
        <w:t>Identified</w:t>
      </w:r>
    </w:p>
    <w:p w:rsidR="009E61CF" w:rsidRPr="0022568F" w:rsidRDefault="009E61CF" w:rsidP="00E749AE">
      <w:pPr>
        <w:pStyle w:val="Bullet1"/>
      </w:pPr>
      <w:r w:rsidRPr="0022568F">
        <w:t>Stored</w:t>
      </w:r>
    </w:p>
    <w:p w:rsidR="009E61CF" w:rsidRPr="0022568F" w:rsidRDefault="009E61CF" w:rsidP="00E749AE">
      <w:pPr>
        <w:pStyle w:val="Bullet1"/>
      </w:pPr>
      <w:r w:rsidRPr="0022568F">
        <w:t>Used before expiry dates</w:t>
      </w:r>
      <w:r w:rsidR="00E749AE" w:rsidRPr="0022568F">
        <w:t>.</w:t>
      </w:r>
    </w:p>
    <w:p w:rsidR="001A478A" w:rsidRPr="0022568F" w:rsidRDefault="00EE770D" w:rsidP="001A478A">
      <w:pPr>
        <w:pStyle w:val="Heading3"/>
      </w:pPr>
      <w:r w:rsidRPr="0022568F">
        <w:rPr>
          <w:noProof/>
        </w:rPr>
        <w:drawing>
          <wp:anchor distT="0" distB="0" distL="114300" distR="114300" simplePos="0" relativeHeight="251781120" behindDoc="0" locked="0" layoutInCell="1" allowOverlap="1">
            <wp:simplePos x="0" y="0"/>
            <wp:positionH relativeFrom="column">
              <wp:posOffset>4192905</wp:posOffset>
            </wp:positionH>
            <wp:positionV relativeFrom="paragraph">
              <wp:posOffset>394335</wp:posOffset>
            </wp:positionV>
            <wp:extent cx="1562735" cy="1958975"/>
            <wp:effectExtent l="19050" t="0" r="0" b="0"/>
            <wp:wrapSquare wrapText="bothSides"/>
            <wp:docPr id="68" name="Picture 67" descr="wine_racks_stackers_semi_custom_01_b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e_racks_stackers_semi_custom_01_big.jpg"/>
                    <pic:cNvPicPr/>
                  </pic:nvPicPr>
                  <pic:blipFill>
                    <a:blip r:embed="rId105" cstate="print"/>
                    <a:stretch>
                      <a:fillRect/>
                    </a:stretch>
                  </pic:blipFill>
                  <pic:spPr>
                    <a:xfrm>
                      <a:off x="0" y="0"/>
                      <a:ext cx="1562735" cy="1958975"/>
                    </a:xfrm>
                    <a:prstGeom prst="rect">
                      <a:avLst/>
                    </a:prstGeom>
                  </pic:spPr>
                </pic:pic>
              </a:graphicData>
            </a:graphic>
          </wp:anchor>
        </w:drawing>
      </w:r>
      <w:r w:rsidR="001A478A" w:rsidRPr="0022568F">
        <w:t>Aim of bin and keg key systems</w:t>
      </w:r>
    </w:p>
    <w:p w:rsidR="001A478A" w:rsidRPr="0022568F" w:rsidRDefault="001A478A" w:rsidP="00EE770D">
      <w:pPr>
        <w:pStyle w:val="BodyCopy"/>
        <w:rPr>
          <w:noProof w:val="0"/>
        </w:rPr>
      </w:pPr>
      <w:r w:rsidRPr="0022568F">
        <w:rPr>
          <w:noProof w:val="0"/>
        </w:rPr>
        <w:t>The overriding aim of bin or keg key systems is to easily identify when an item or collective of items were purchased and to track their usage in an establishment.</w:t>
      </w:r>
    </w:p>
    <w:p w:rsidR="00BF657D" w:rsidRPr="0022568F" w:rsidRDefault="00B14F2A" w:rsidP="00EE770D">
      <w:pPr>
        <w:pStyle w:val="BodyCopy"/>
        <w:rPr>
          <w:noProof w:val="0"/>
        </w:rPr>
      </w:pPr>
      <w:r w:rsidRPr="0022568F">
        <w:rPr>
          <w:noProof w:val="0"/>
        </w:rPr>
        <w:t>A poor beverage inventory will lead to beverage wastage and loss as much as poor storage conditions or faulty dispensing equipment.</w:t>
      </w:r>
    </w:p>
    <w:p w:rsidR="00B14F2A" w:rsidRPr="0022568F" w:rsidRDefault="00B14F2A" w:rsidP="00EE770D">
      <w:pPr>
        <w:pStyle w:val="BodyCopy"/>
        <w:rPr>
          <w:noProof w:val="0"/>
        </w:rPr>
      </w:pPr>
      <w:r w:rsidRPr="0022568F">
        <w:rPr>
          <w:noProof w:val="0"/>
        </w:rPr>
        <w:t>Bin cards are normally associated with individual beverage bottles in storage. The most common type of beverage which uses a bin system is wine. Given the endless makes, styles and vintages of wine, there needs to be a system which can easily identify bottles or batches of wine purchases.</w:t>
      </w:r>
    </w:p>
    <w:p w:rsidR="00B14F2A" w:rsidRPr="0022568F" w:rsidRDefault="00B14F2A" w:rsidP="00EE770D">
      <w:pPr>
        <w:pStyle w:val="BodyCopy"/>
        <w:rPr>
          <w:noProof w:val="0"/>
        </w:rPr>
      </w:pPr>
      <w:r w:rsidRPr="0022568F">
        <w:rPr>
          <w:noProof w:val="0"/>
        </w:rPr>
        <w:t>Quite often a bin system incorporates inventory software and recording systems and the use of ‘identification’ tags placed around the necks of wine and other beverage bottles or on boxes of product.</w:t>
      </w:r>
      <w:r w:rsidR="003259B8" w:rsidRPr="0022568F">
        <w:rPr>
          <w:noProof w:val="0"/>
        </w:rPr>
        <w:t xml:space="preserve"> This ensures each bottle or box is traceable.</w:t>
      </w:r>
    </w:p>
    <w:p w:rsidR="003259B8" w:rsidRPr="0022568F" w:rsidRDefault="003259B8" w:rsidP="00EE770D">
      <w:pPr>
        <w:pStyle w:val="BodyCopy"/>
        <w:rPr>
          <w:noProof w:val="0"/>
        </w:rPr>
      </w:pPr>
      <w:r w:rsidRPr="0022568F">
        <w:rPr>
          <w:noProof w:val="0"/>
        </w:rPr>
        <w:t xml:space="preserve">The unique bin number/s on each bottle neck tag / box allows every bottle or box to be found with ease and removed with accuracy. </w:t>
      </w:r>
    </w:p>
    <w:p w:rsidR="00B14F2A" w:rsidRPr="0022568F" w:rsidRDefault="00B14F2A" w:rsidP="00EE770D">
      <w:pPr>
        <w:pStyle w:val="BodyCopy"/>
        <w:rPr>
          <w:noProof w:val="0"/>
        </w:rPr>
      </w:pPr>
      <w:r w:rsidRPr="0022568F">
        <w:rPr>
          <w:noProof w:val="0"/>
        </w:rPr>
        <w:t>Keg key systems are used to identify and record beer kegs. Given that beer kegs have a limited shelf life, however look the same, there must be a way to identify individual kegs.</w:t>
      </w:r>
    </w:p>
    <w:p w:rsidR="0089129F" w:rsidRPr="0022568F" w:rsidRDefault="001A478A" w:rsidP="0089129F">
      <w:pPr>
        <w:pStyle w:val="Heading3"/>
      </w:pPr>
      <w:r w:rsidRPr="0022568F">
        <w:t>Benefits of bin and keg key systems</w:t>
      </w:r>
    </w:p>
    <w:p w:rsidR="0089129F" w:rsidRPr="0022568F" w:rsidRDefault="00EE770D" w:rsidP="0089129F">
      <w:pPr>
        <w:pStyle w:val="BodyCopy"/>
        <w:rPr>
          <w:rStyle w:val="Hyperlink"/>
          <w:noProof w:val="0"/>
          <w:color w:val="auto"/>
          <w:u w:val="none"/>
        </w:rPr>
      </w:pPr>
      <w:r w:rsidRPr="0022568F">
        <w:rPr>
          <w:lang w:eastAsia="en-AU"/>
        </w:rPr>
        <w:drawing>
          <wp:anchor distT="0" distB="0" distL="114300" distR="114300" simplePos="0" relativeHeight="251782144" behindDoc="0" locked="0" layoutInCell="1" allowOverlap="1">
            <wp:simplePos x="0" y="0"/>
            <wp:positionH relativeFrom="column">
              <wp:posOffset>3839845</wp:posOffset>
            </wp:positionH>
            <wp:positionV relativeFrom="paragraph">
              <wp:posOffset>335915</wp:posOffset>
            </wp:positionV>
            <wp:extent cx="1820545" cy="1213485"/>
            <wp:effectExtent l="19050" t="0" r="8255" b="0"/>
            <wp:wrapSquare wrapText="bothSides"/>
            <wp:docPr id="69" name="Picture 68" descr="wine-cell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e-cellar.jpg"/>
                    <pic:cNvPicPr/>
                  </pic:nvPicPr>
                  <pic:blipFill>
                    <a:blip r:embed="rId106" cstate="print"/>
                    <a:stretch>
                      <a:fillRect/>
                    </a:stretch>
                  </pic:blipFill>
                  <pic:spPr>
                    <a:xfrm>
                      <a:off x="0" y="0"/>
                      <a:ext cx="1820545" cy="1213485"/>
                    </a:xfrm>
                    <a:prstGeom prst="rect">
                      <a:avLst/>
                    </a:prstGeom>
                  </pic:spPr>
                </pic:pic>
              </a:graphicData>
            </a:graphic>
          </wp:anchor>
        </w:drawing>
      </w:r>
      <w:r w:rsidR="001A478A" w:rsidRPr="0022568F">
        <w:rPr>
          <w:rStyle w:val="Hyperlink"/>
          <w:noProof w:val="0"/>
          <w:color w:val="auto"/>
          <w:u w:val="none"/>
        </w:rPr>
        <w:t>There are many benefits of using these ‘identification’ systems including:</w:t>
      </w:r>
    </w:p>
    <w:p w:rsidR="00BF657D" w:rsidRPr="0022568F" w:rsidRDefault="00BF657D" w:rsidP="000D4E6D">
      <w:pPr>
        <w:pStyle w:val="Bullet1"/>
        <w:rPr>
          <w:rStyle w:val="Hyperlink"/>
          <w:color w:val="auto"/>
          <w:u w:val="none"/>
        </w:rPr>
      </w:pPr>
      <w:r w:rsidRPr="0022568F">
        <w:rPr>
          <w:rStyle w:val="Hyperlink"/>
          <w:color w:val="auto"/>
          <w:u w:val="none"/>
        </w:rPr>
        <w:t>Easier identification of similar bottles, especially those from different vintages</w:t>
      </w:r>
    </w:p>
    <w:p w:rsidR="001A478A" w:rsidRPr="0022568F" w:rsidRDefault="001A478A" w:rsidP="000D4E6D">
      <w:pPr>
        <w:pStyle w:val="Bullet1"/>
        <w:rPr>
          <w:rStyle w:val="Hyperlink"/>
          <w:color w:val="auto"/>
          <w:u w:val="none"/>
        </w:rPr>
      </w:pPr>
      <w:r w:rsidRPr="0022568F">
        <w:rPr>
          <w:rStyle w:val="Hyperlink"/>
          <w:color w:val="auto"/>
          <w:u w:val="none"/>
        </w:rPr>
        <w:t>Easier to track volume of items</w:t>
      </w:r>
    </w:p>
    <w:p w:rsidR="00BF657D" w:rsidRPr="0022568F" w:rsidRDefault="00BF657D" w:rsidP="000D4E6D">
      <w:pPr>
        <w:pStyle w:val="Bullet1"/>
        <w:rPr>
          <w:rStyle w:val="Hyperlink"/>
          <w:color w:val="auto"/>
          <w:u w:val="none"/>
        </w:rPr>
      </w:pPr>
      <w:r w:rsidRPr="0022568F">
        <w:rPr>
          <w:rStyle w:val="Hyperlink"/>
          <w:color w:val="auto"/>
          <w:u w:val="none"/>
        </w:rPr>
        <w:t>Tracks actual consumption</w:t>
      </w:r>
    </w:p>
    <w:p w:rsidR="001A478A" w:rsidRPr="0022568F" w:rsidRDefault="001A478A" w:rsidP="000D4E6D">
      <w:pPr>
        <w:pStyle w:val="Bullet1"/>
        <w:rPr>
          <w:rStyle w:val="Hyperlink"/>
          <w:color w:val="auto"/>
          <w:u w:val="none"/>
        </w:rPr>
      </w:pPr>
      <w:r w:rsidRPr="0022568F">
        <w:rPr>
          <w:rStyle w:val="Hyperlink"/>
          <w:color w:val="auto"/>
          <w:u w:val="none"/>
        </w:rPr>
        <w:t>Ensures greater control of inventory</w:t>
      </w:r>
    </w:p>
    <w:p w:rsidR="001A478A" w:rsidRPr="0022568F" w:rsidRDefault="001A478A" w:rsidP="000D4E6D">
      <w:pPr>
        <w:pStyle w:val="Bullet1"/>
        <w:rPr>
          <w:rStyle w:val="Hyperlink"/>
          <w:color w:val="auto"/>
          <w:u w:val="none"/>
        </w:rPr>
      </w:pPr>
      <w:r w:rsidRPr="0022568F">
        <w:rPr>
          <w:rStyle w:val="Hyperlink"/>
          <w:color w:val="auto"/>
          <w:u w:val="none"/>
        </w:rPr>
        <w:t>Ensures appropriate stock location</w:t>
      </w:r>
    </w:p>
    <w:p w:rsidR="001A478A" w:rsidRPr="0022568F" w:rsidRDefault="001A478A" w:rsidP="000D4E6D">
      <w:pPr>
        <w:pStyle w:val="Bullet1"/>
        <w:rPr>
          <w:rStyle w:val="Hyperlink"/>
          <w:color w:val="auto"/>
          <w:u w:val="none"/>
        </w:rPr>
      </w:pPr>
      <w:r w:rsidRPr="0022568F">
        <w:rPr>
          <w:rStyle w:val="Hyperlink"/>
          <w:color w:val="auto"/>
          <w:u w:val="none"/>
        </w:rPr>
        <w:lastRenderedPageBreak/>
        <w:t>Identify how long they have been in stock</w:t>
      </w:r>
    </w:p>
    <w:p w:rsidR="001A478A" w:rsidRPr="0022568F" w:rsidRDefault="001A478A" w:rsidP="000D4E6D">
      <w:pPr>
        <w:pStyle w:val="Bullet1"/>
        <w:rPr>
          <w:rStyle w:val="Hyperlink"/>
          <w:color w:val="auto"/>
          <w:u w:val="none"/>
        </w:rPr>
      </w:pPr>
      <w:r w:rsidRPr="0022568F">
        <w:rPr>
          <w:rStyle w:val="Hyperlink"/>
          <w:color w:val="auto"/>
          <w:u w:val="none"/>
        </w:rPr>
        <w:t>Identify when they should be used</w:t>
      </w:r>
      <w:r w:rsidR="00BA7ED0" w:rsidRPr="0022568F">
        <w:rPr>
          <w:rStyle w:val="Hyperlink"/>
          <w:color w:val="auto"/>
          <w:u w:val="none"/>
        </w:rPr>
        <w:t xml:space="preserve"> – </w:t>
      </w:r>
      <w:r w:rsidR="00BA7ED0" w:rsidRPr="0022568F">
        <w:rPr>
          <w:rFonts w:cs="Segoe UI"/>
        </w:rPr>
        <w:t>it helps to track the best time to drink beverages, especially wine bottles</w:t>
      </w:r>
    </w:p>
    <w:p w:rsidR="001A478A" w:rsidRPr="0022568F" w:rsidRDefault="001A478A" w:rsidP="000D4E6D">
      <w:pPr>
        <w:pStyle w:val="Bullet1"/>
        <w:rPr>
          <w:rStyle w:val="Hyperlink"/>
          <w:color w:val="auto"/>
          <w:u w:val="none"/>
        </w:rPr>
      </w:pPr>
      <w:r w:rsidRPr="0022568F">
        <w:rPr>
          <w:rStyle w:val="Hyperlink"/>
          <w:color w:val="auto"/>
          <w:u w:val="none"/>
        </w:rPr>
        <w:t>Helps facilitate stocktaking</w:t>
      </w:r>
    </w:p>
    <w:p w:rsidR="00BF657D" w:rsidRPr="0022568F" w:rsidRDefault="00BF657D" w:rsidP="000D4E6D">
      <w:pPr>
        <w:pStyle w:val="Bullet1"/>
        <w:rPr>
          <w:rStyle w:val="Hyperlink"/>
          <w:color w:val="auto"/>
          <w:u w:val="none"/>
        </w:rPr>
      </w:pPr>
      <w:r w:rsidRPr="0022568F">
        <w:rPr>
          <w:rStyle w:val="Hyperlink"/>
          <w:color w:val="auto"/>
          <w:u w:val="none"/>
        </w:rPr>
        <w:t>Helps enable accurate accounting records which identifies actual cost of goods sold</w:t>
      </w:r>
      <w:r w:rsidR="00E749AE" w:rsidRPr="0022568F">
        <w:rPr>
          <w:rStyle w:val="Hyperlink"/>
          <w:color w:val="auto"/>
          <w:u w:val="none"/>
        </w:rPr>
        <w:t>.</w:t>
      </w:r>
    </w:p>
    <w:p w:rsidR="0009040A" w:rsidRPr="0022568F" w:rsidRDefault="0009040A" w:rsidP="002F74D5">
      <w:pPr>
        <w:shd w:val="clear" w:color="auto" w:fill="FFFFFF"/>
        <w:spacing w:before="160" w:after="160" w:line="240" w:lineRule="auto"/>
        <w:rPr>
          <w:rFonts w:ascii="Helvetica" w:eastAsia="Times New Roman" w:hAnsi="Helvetica" w:cs="Segoe UI"/>
          <w:b/>
          <w:color w:val="0000FF"/>
          <w:sz w:val="28"/>
          <w:szCs w:val="28"/>
        </w:rPr>
      </w:pPr>
      <w:r w:rsidRPr="0022568F">
        <w:rPr>
          <w:rFonts w:ascii="Helvetica" w:eastAsia="Times New Roman" w:hAnsi="Helvetica" w:cs="Segoe UI"/>
          <w:b/>
          <w:color w:val="0000FF"/>
          <w:sz w:val="28"/>
          <w:szCs w:val="28"/>
        </w:rPr>
        <w:t>Benefits of wine tagging systems</w:t>
      </w:r>
    </w:p>
    <w:p w:rsidR="0009040A" w:rsidRPr="0022568F" w:rsidRDefault="0009040A" w:rsidP="0009040A">
      <w:pPr>
        <w:shd w:val="clear" w:color="auto" w:fill="FFFFFF"/>
        <w:spacing w:before="80" w:after="120" w:line="240" w:lineRule="auto"/>
        <w:rPr>
          <w:rFonts w:ascii="Helvetica" w:eastAsia="Times New Roman" w:hAnsi="Helvetica" w:cs="Segoe UI"/>
        </w:rPr>
      </w:pPr>
      <w:r w:rsidRPr="0022568F">
        <w:rPr>
          <w:rFonts w:ascii="Helvetica" w:eastAsia="Times New Roman" w:hAnsi="Helvetica" w:cs="Segoe UI"/>
        </w:rPr>
        <w:t xml:space="preserve">As </w:t>
      </w:r>
      <w:r w:rsidRPr="0022568F">
        <w:rPr>
          <w:rStyle w:val="BodyCopyChar1"/>
          <w:noProof w:val="0"/>
          <w:lang w:val="en-AU"/>
        </w:rPr>
        <w:t>mentioned before the controlling of wine bottle inventory is an important aspect of cellar operators. Using wine tagging systems means every bottle has attached to it a tag displaying a unique number and barcode. The tag allows a wine to be found with ease and is then held as evidence of opening. This allows a cellar operator to accurately maintain their cellar</w:t>
      </w:r>
      <w:r w:rsidRPr="0022568F">
        <w:rPr>
          <w:rFonts w:ascii="Helvetica" w:eastAsia="Times New Roman" w:hAnsi="Helvetica" w:cs="Segoe UI"/>
        </w:rPr>
        <w:t xml:space="preserve"> list. </w:t>
      </w:r>
    </w:p>
    <w:p w:rsidR="0009040A" w:rsidRPr="0022568F" w:rsidRDefault="0009040A" w:rsidP="0009040A">
      <w:pPr>
        <w:shd w:val="clear" w:color="auto" w:fill="FFFFFF"/>
        <w:spacing w:before="80" w:after="120" w:line="240" w:lineRule="auto"/>
        <w:rPr>
          <w:rFonts w:ascii="Helvetica" w:eastAsia="Times New Roman" w:hAnsi="Helvetica" w:cs="Segoe UI"/>
          <w:b/>
        </w:rPr>
      </w:pPr>
      <w:r w:rsidRPr="0022568F">
        <w:rPr>
          <w:rFonts w:ascii="Helvetica" w:eastAsia="Times New Roman" w:hAnsi="Helvetica" w:cs="Segoe UI"/>
          <w:b/>
        </w:rPr>
        <w:t xml:space="preserve">Identify your wine locations </w:t>
      </w:r>
    </w:p>
    <w:p w:rsidR="0009040A" w:rsidRPr="0022568F" w:rsidRDefault="00EE770D" w:rsidP="000D4E6D">
      <w:pPr>
        <w:pStyle w:val="Bullet1"/>
      </w:pPr>
      <w:r w:rsidRPr="0022568F">
        <w:rPr>
          <w:noProof/>
          <w:lang w:eastAsia="en-AU"/>
        </w:rPr>
        <w:drawing>
          <wp:anchor distT="0" distB="0" distL="114300" distR="114300" simplePos="0" relativeHeight="251785216" behindDoc="0" locked="0" layoutInCell="1" allowOverlap="1">
            <wp:simplePos x="0" y="0"/>
            <wp:positionH relativeFrom="column">
              <wp:posOffset>4281170</wp:posOffset>
            </wp:positionH>
            <wp:positionV relativeFrom="paragraph">
              <wp:posOffset>384810</wp:posOffset>
            </wp:positionV>
            <wp:extent cx="1495425" cy="1494790"/>
            <wp:effectExtent l="19050" t="0" r="9525" b="0"/>
            <wp:wrapSquare wrapText="bothSides"/>
            <wp:docPr id="72" name="Picture 3" descr="Wood Tone Bottle Tags (Set of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od Tone Bottle Tags (Set of 100)">
                      <a:hlinkClick r:id="rId107"/>
                    </pic:cNvPr>
                    <pic:cNvPicPr>
                      <a:picLocks noChangeAspect="1" noChangeArrowheads="1"/>
                    </pic:cNvPicPr>
                  </pic:nvPicPr>
                  <pic:blipFill>
                    <a:blip r:embed="rId108" cstate="print"/>
                    <a:srcRect/>
                    <a:stretch>
                      <a:fillRect/>
                    </a:stretch>
                  </pic:blipFill>
                  <pic:spPr bwMode="auto">
                    <a:xfrm>
                      <a:off x="0" y="0"/>
                      <a:ext cx="1495425" cy="1494790"/>
                    </a:xfrm>
                    <a:prstGeom prst="rect">
                      <a:avLst/>
                    </a:prstGeom>
                    <a:noFill/>
                    <a:ln w="9525">
                      <a:noFill/>
                      <a:miter lim="800000"/>
                      <a:headEnd/>
                      <a:tailEnd/>
                    </a:ln>
                  </pic:spPr>
                </pic:pic>
              </a:graphicData>
            </a:graphic>
          </wp:anchor>
        </w:drawing>
      </w:r>
      <w:r w:rsidR="0009040A" w:rsidRPr="0022568F">
        <w:t>Name your columns of racking or bins as 'locations', with each location hold</w:t>
      </w:r>
      <w:r w:rsidR="00E749AE" w:rsidRPr="0022568F">
        <w:t>ing between 50 and 100 bottles</w:t>
      </w:r>
    </w:p>
    <w:p w:rsidR="0009040A" w:rsidRPr="0022568F" w:rsidRDefault="0009040A" w:rsidP="000D4E6D">
      <w:pPr>
        <w:pStyle w:val="Bullet1"/>
      </w:pPr>
      <w:r w:rsidRPr="0022568F">
        <w:t>Cellar racking is often made up in columnar units of 8 or 10 bottles wide. Each of these columns may be identified as a single location. In wine cabinets each rack level m</w:t>
      </w:r>
      <w:r w:rsidR="00E749AE" w:rsidRPr="0022568F">
        <w:t>ay be identified as a location</w:t>
      </w:r>
    </w:p>
    <w:p w:rsidR="0009040A" w:rsidRPr="0022568F" w:rsidRDefault="0009040A" w:rsidP="000D4E6D">
      <w:pPr>
        <w:pStyle w:val="Bullet1"/>
      </w:pPr>
      <w:r w:rsidRPr="0022568F">
        <w:t xml:space="preserve">Providing an exact location for every bottle can cause chaos. When a wine is moved from one cell to another inadvertently, your computer will lose it </w:t>
      </w:r>
      <w:r w:rsidR="00E749AE" w:rsidRPr="0022568F">
        <w:t>forever</w:t>
      </w:r>
      <w:r w:rsidRPr="0022568F">
        <w:t>.</w:t>
      </w:r>
    </w:p>
    <w:p w:rsidR="0009040A" w:rsidRPr="0022568F" w:rsidRDefault="0009040A" w:rsidP="0009040A">
      <w:pPr>
        <w:shd w:val="clear" w:color="auto" w:fill="FFFFFF"/>
        <w:spacing w:before="80" w:after="120" w:line="240" w:lineRule="auto"/>
        <w:rPr>
          <w:rFonts w:ascii="Helvetica" w:eastAsia="Times New Roman" w:hAnsi="Helvetica" w:cs="Segoe UI"/>
          <w:b/>
        </w:rPr>
      </w:pPr>
      <w:r w:rsidRPr="0022568F">
        <w:rPr>
          <w:rFonts w:ascii="Helvetica" w:eastAsia="Times New Roman" w:hAnsi="Helvetica" w:cs="Segoe UI"/>
          <w:b/>
        </w:rPr>
        <w:t>Place your wines randomly</w:t>
      </w:r>
    </w:p>
    <w:p w:rsidR="0009040A" w:rsidRPr="0022568F" w:rsidRDefault="0009040A" w:rsidP="000D4E6D">
      <w:pPr>
        <w:pStyle w:val="Bullet1"/>
      </w:pPr>
      <w:r w:rsidRPr="0022568F">
        <w:t>Allows sof</w:t>
      </w:r>
      <w:r w:rsidR="00E749AE" w:rsidRPr="0022568F">
        <w:t>tware systems to collate wines</w:t>
      </w:r>
    </w:p>
    <w:p w:rsidR="0009040A" w:rsidRPr="0022568F" w:rsidRDefault="0009040A" w:rsidP="000D4E6D">
      <w:pPr>
        <w:pStyle w:val="Bullet1"/>
      </w:pPr>
      <w:r w:rsidRPr="0022568F">
        <w:t>Trying to store wines in tag numeric order, will waste valuable storage space.</w:t>
      </w:r>
    </w:p>
    <w:p w:rsidR="0009040A" w:rsidRPr="0022568F" w:rsidRDefault="0009040A" w:rsidP="0009040A">
      <w:pPr>
        <w:shd w:val="clear" w:color="auto" w:fill="FFFFFF"/>
        <w:spacing w:before="80" w:after="120" w:line="240" w:lineRule="auto"/>
        <w:rPr>
          <w:rFonts w:ascii="Helvetica" w:eastAsia="Times New Roman" w:hAnsi="Helvetica" w:cs="Segoe UI"/>
          <w:b/>
        </w:rPr>
      </w:pPr>
      <w:r w:rsidRPr="0022568F">
        <w:rPr>
          <w:rFonts w:ascii="Helvetica" w:eastAsia="Times New Roman" w:hAnsi="Helvetica" w:cs="Segoe UI"/>
          <w:b/>
        </w:rPr>
        <w:t>Reduce the search area</w:t>
      </w:r>
    </w:p>
    <w:p w:rsidR="0009040A" w:rsidRPr="0022568F" w:rsidRDefault="0009040A" w:rsidP="000D4E6D">
      <w:pPr>
        <w:pStyle w:val="Bullet1"/>
      </w:pPr>
      <w:r w:rsidRPr="0022568F">
        <w:t>You can halve the search area within a column location by placing whites at the bottom (co</w:t>
      </w:r>
      <w:r w:rsidR="00E749AE" w:rsidRPr="0022568F">
        <w:t>oler part) and reds at the top.</w:t>
      </w:r>
    </w:p>
    <w:p w:rsidR="0009040A" w:rsidRPr="0022568F" w:rsidRDefault="0009040A" w:rsidP="00E749AE">
      <w:pPr>
        <w:pStyle w:val="BodyCopyBold"/>
        <w:rPr>
          <w:noProof w:val="0"/>
        </w:rPr>
      </w:pPr>
      <w:r w:rsidRPr="0022568F">
        <w:rPr>
          <w:noProof w:val="0"/>
        </w:rPr>
        <w:t>Finding select wine</w:t>
      </w:r>
    </w:p>
    <w:p w:rsidR="0009040A" w:rsidRPr="0022568F" w:rsidRDefault="0009040A" w:rsidP="000D4E6D">
      <w:pPr>
        <w:pStyle w:val="Bullet1"/>
      </w:pPr>
      <w:r w:rsidRPr="0022568F">
        <w:t>Let your software he</w:t>
      </w:r>
      <w:r w:rsidR="00E749AE" w:rsidRPr="0022568F">
        <w:t>lp you choose the wines to open</w:t>
      </w:r>
    </w:p>
    <w:p w:rsidR="0009040A" w:rsidRPr="0022568F" w:rsidRDefault="0009040A" w:rsidP="000D4E6D">
      <w:pPr>
        <w:pStyle w:val="Bullet1"/>
      </w:pPr>
      <w:r w:rsidRPr="0022568F">
        <w:t>Note the tag numbers of the</w:t>
      </w:r>
      <w:r w:rsidR="00E749AE" w:rsidRPr="0022568F">
        <w:t xml:space="preserve"> wines which have been selected</w:t>
      </w:r>
    </w:p>
    <w:p w:rsidR="0009040A" w:rsidRPr="0022568F" w:rsidRDefault="0009040A" w:rsidP="000D4E6D">
      <w:pPr>
        <w:pStyle w:val="Bullet1"/>
      </w:pPr>
      <w:r w:rsidRPr="0022568F">
        <w:t>Go to the location, look in the appropriate area (red or white) and</w:t>
      </w:r>
      <w:r w:rsidR="009F19A8" w:rsidRPr="0022568F">
        <w:rPr>
          <w:color w:val="544618"/>
          <w:sz w:val="20"/>
          <w:szCs w:val="20"/>
        </w:rPr>
        <w:t xml:space="preserve"> </w:t>
      </w:r>
      <w:r w:rsidRPr="0022568F">
        <w:t>find each matching 3 digit number.</w:t>
      </w:r>
    </w:p>
    <w:p w:rsidR="0009040A" w:rsidRPr="0022568F" w:rsidRDefault="0009040A" w:rsidP="00E749AE">
      <w:pPr>
        <w:pStyle w:val="BodyCopyBold"/>
        <w:rPr>
          <w:noProof w:val="0"/>
        </w:rPr>
      </w:pPr>
      <w:r w:rsidRPr="0022568F">
        <w:rPr>
          <w:noProof w:val="0"/>
        </w:rPr>
        <w:t>Maintaining an accurate inventory</w:t>
      </w:r>
    </w:p>
    <w:p w:rsidR="0009040A" w:rsidRPr="0022568F" w:rsidRDefault="0009040A" w:rsidP="000D4E6D">
      <w:pPr>
        <w:pStyle w:val="Bullet1"/>
      </w:pPr>
      <w:r w:rsidRPr="0022568F">
        <w:t>Ensu</w:t>
      </w:r>
      <w:r w:rsidR="00F11D0F" w:rsidRPr="0022568F">
        <w:t>re that every wine entering into a</w:t>
      </w:r>
      <w:r w:rsidRPr="0022568F">
        <w:t xml:space="preserve"> cellar is tagged and catalogued. Even casual drinking wines will be treated better, if they are tagged and properly selected for each occa</w:t>
      </w:r>
      <w:r w:rsidR="00E749AE" w:rsidRPr="0022568F">
        <w:t>sion</w:t>
      </w:r>
    </w:p>
    <w:p w:rsidR="0009040A" w:rsidRPr="0022568F" w:rsidRDefault="0009040A" w:rsidP="000D4E6D">
      <w:pPr>
        <w:pStyle w:val="Bullet1"/>
      </w:pPr>
      <w:r w:rsidRPr="0022568F">
        <w:t>Avoid removing th</w:t>
      </w:r>
      <w:r w:rsidR="00F11D0F" w:rsidRPr="0022568F">
        <w:t>e tag from any bottle until it is opened</w:t>
      </w:r>
      <w:r w:rsidRPr="0022568F">
        <w:t>, allowing identified wine</w:t>
      </w:r>
      <w:r w:rsidR="00E749AE" w:rsidRPr="0022568F">
        <w:t>s to be returned to the cellar</w:t>
      </w:r>
    </w:p>
    <w:p w:rsidR="0009040A" w:rsidRPr="0022568F" w:rsidRDefault="00EB7D2E" w:rsidP="000D4E6D">
      <w:pPr>
        <w:pStyle w:val="Bullet1"/>
      </w:pPr>
      <w:r w:rsidRPr="0022568F">
        <w:t xml:space="preserve">Accumulate </w:t>
      </w:r>
      <w:r w:rsidR="0009040A" w:rsidRPr="0022568F">
        <w:t xml:space="preserve">used tags. Enter the tag number or scan the barcode to remove </w:t>
      </w:r>
      <w:r w:rsidRPr="0022568F">
        <w:t>the wine from a</w:t>
      </w:r>
      <w:r w:rsidR="0009040A" w:rsidRPr="0022568F">
        <w:t xml:space="preserve"> cellar list. </w:t>
      </w:r>
    </w:p>
    <w:p w:rsidR="00180576" w:rsidRPr="00180576" w:rsidRDefault="00180576" w:rsidP="00180576"/>
    <w:p w:rsidR="00180576" w:rsidRPr="00180576" w:rsidRDefault="00180576" w:rsidP="00180576">
      <w:pPr>
        <w:pStyle w:val="Heading2"/>
      </w:pPr>
      <w:r w:rsidRPr="00180576">
        <w:rPr>
          <w:szCs w:val="20"/>
        </w:rPr>
        <w:lastRenderedPageBreak/>
        <w:t>4.4</w:t>
      </w:r>
      <w:r w:rsidRPr="00180576">
        <w:rPr>
          <w:szCs w:val="20"/>
        </w:rPr>
        <w:tab/>
        <w:t>Keep cellar tidy, clean and free from litter</w:t>
      </w:r>
    </w:p>
    <w:p w:rsidR="0089129F" w:rsidRPr="0022568F" w:rsidRDefault="0089129F" w:rsidP="0089129F">
      <w:pPr>
        <w:pStyle w:val="Heading3"/>
      </w:pPr>
      <w:r w:rsidRPr="0022568F">
        <w:t>Introduction</w:t>
      </w:r>
    </w:p>
    <w:p w:rsidR="0089129F" w:rsidRPr="0022568F" w:rsidRDefault="000C590F" w:rsidP="00E749AE">
      <w:pPr>
        <w:pStyle w:val="BodyCopy"/>
        <w:rPr>
          <w:noProof w:val="0"/>
          <w:szCs w:val="22"/>
        </w:rPr>
      </w:pPr>
      <w:r w:rsidRPr="0022568F">
        <w:rPr>
          <w:szCs w:val="22"/>
          <w:lang w:eastAsia="en-AU"/>
        </w:rPr>
        <w:drawing>
          <wp:anchor distT="0" distB="0" distL="114300" distR="114300" simplePos="0" relativeHeight="251783168" behindDoc="0" locked="0" layoutInCell="1" allowOverlap="1">
            <wp:simplePos x="0" y="0"/>
            <wp:positionH relativeFrom="column">
              <wp:posOffset>4048125</wp:posOffset>
            </wp:positionH>
            <wp:positionV relativeFrom="paragraph">
              <wp:posOffset>26035</wp:posOffset>
            </wp:positionV>
            <wp:extent cx="1543050" cy="1152525"/>
            <wp:effectExtent l="19050" t="0" r="0" b="0"/>
            <wp:wrapSquare wrapText="bothSides"/>
            <wp:docPr id="70" name="Picture 69" descr="Gopher-Kegs-50L-Beer-Keg-For-Rent-Close-Up-Pi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her-Kegs-50L-Beer-Keg-For-Rent-Close-Up-Pic2.jpg"/>
                    <pic:cNvPicPr/>
                  </pic:nvPicPr>
                  <pic:blipFill>
                    <a:blip r:embed="rId109" cstate="print"/>
                    <a:stretch>
                      <a:fillRect/>
                    </a:stretch>
                  </pic:blipFill>
                  <pic:spPr>
                    <a:xfrm>
                      <a:off x="0" y="0"/>
                      <a:ext cx="1543050" cy="1152525"/>
                    </a:xfrm>
                    <a:prstGeom prst="rect">
                      <a:avLst/>
                    </a:prstGeom>
                  </pic:spPr>
                </pic:pic>
              </a:graphicData>
            </a:graphic>
          </wp:anchor>
        </w:drawing>
      </w:r>
      <w:r w:rsidR="002F3B78" w:rsidRPr="0022568F">
        <w:rPr>
          <w:noProof w:val="0"/>
          <w:szCs w:val="22"/>
        </w:rPr>
        <w:t>As a cellar contains beverages, it essentially must follow the usual hygiene requirements that apply to any food and beverage establishment or outlet.</w:t>
      </w:r>
    </w:p>
    <w:p w:rsidR="00A21697" w:rsidRPr="0022568F" w:rsidRDefault="006019C9" w:rsidP="00E749AE">
      <w:pPr>
        <w:pStyle w:val="BodyCopy"/>
        <w:rPr>
          <w:noProof w:val="0"/>
          <w:szCs w:val="22"/>
        </w:rPr>
      </w:pPr>
      <w:r w:rsidRPr="0022568F">
        <w:rPr>
          <w:noProof w:val="0"/>
          <w:szCs w:val="22"/>
        </w:rPr>
        <w:t xml:space="preserve">It is </w:t>
      </w:r>
      <w:r w:rsidR="00E749AE" w:rsidRPr="0022568F">
        <w:rPr>
          <w:noProof w:val="0"/>
          <w:szCs w:val="22"/>
        </w:rPr>
        <w:t>essential</w:t>
      </w:r>
      <w:r w:rsidR="00A21697" w:rsidRPr="0022568F">
        <w:rPr>
          <w:noProof w:val="0"/>
          <w:szCs w:val="22"/>
        </w:rPr>
        <w:t xml:space="preserve"> that the cellar must fulfil modern health and safety regulations.</w:t>
      </w:r>
    </w:p>
    <w:p w:rsidR="00485ACE" w:rsidRPr="0022568F" w:rsidRDefault="00485ACE" w:rsidP="00E749AE">
      <w:pPr>
        <w:pStyle w:val="BodyCopy"/>
        <w:rPr>
          <w:rFonts w:cs="Arial"/>
          <w:noProof w:val="0"/>
        </w:rPr>
      </w:pPr>
      <w:r w:rsidRPr="0022568F">
        <w:rPr>
          <w:noProof w:val="0"/>
          <w:szCs w:val="22"/>
        </w:rPr>
        <w:t xml:space="preserve">Not only is hygiene important, but by maintaining a well lit, ventilated and neatly stocked cellar can reduce accidents and other </w:t>
      </w:r>
      <w:r w:rsidR="00E749AE" w:rsidRPr="0022568F">
        <w:rPr>
          <w:noProof w:val="0"/>
          <w:szCs w:val="22"/>
        </w:rPr>
        <w:t>safety</w:t>
      </w:r>
      <w:r w:rsidRPr="0022568F">
        <w:rPr>
          <w:noProof w:val="0"/>
          <w:szCs w:val="22"/>
        </w:rPr>
        <w:t xml:space="preserve"> risks. It</w:t>
      </w:r>
      <w:r w:rsidRPr="0022568F">
        <w:rPr>
          <w:rFonts w:cs="Arial"/>
          <w:noProof w:val="0"/>
        </w:rPr>
        <w:t xml:space="preserve"> also enables you to work in a more efficient manner.</w:t>
      </w:r>
    </w:p>
    <w:p w:rsidR="0089129F" w:rsidRPr="0022568F" w:rsidRDefault="00A21697" w:rsidP="0089129F">
      <w:pPr>
        <w:pStyle w:val="Heading3"/>
      </w:pPr>
      <w:r w:rsidRPr="0022568F">
        <w:t>Cleaning and maintaining cellar area</w:t>
      </w:r>
    </w:p>
    <w:p w:rsidR="00A21697" w:rsidRPr="0022568F" w:rsidRDefault="00A21697" w:rsidP="00A21697">
      <w:pPr>
        <w:spacing w:before="80" w:after="120" w:line="240" w:lineRule="auto"/>
        <w:rPr>
          <w:rFonts w:ascii="Helvetica" w:hAnsi="Helvetica"/>
        </w:rPr>
      </w:pPr>
      <w:r w:rsidRPr="0022568F">
        <w:rPr>
          <w:rStyle w:val="BodyCopyChar1"/>
          <w:noProof w:val="0"/>
          <w:lang w:val="en-AU"/>
        </w:rPr>
        <w:t>There are a number of ways in which to clean and maintain a cellar area including, but not limited</w:t>
      </w:r>
      <w:r w:rsidRPr="0022568F">
        <w:rPr>
          <w:rFonts w:ascii="Helvetica" w:hAnsi="Helvetica"/>
        </w:rPr>
        <w:t xml:space="preserve"> to:</w:t>
      </w:r>
    </w:p>
    <w:p w:rsidR="00485ACE" w:rsidRPr="0022568F" w:rsidRDefault="009F19A8" w:rsidP="000D4E6D">
      <w:pPr>
        <w:pStyle w:val="Bullet1"/>
      </w:pPr>
      <w:r w:rsidRPr="0022568F">
        <w:rPr>
          <w:noProof/>
          <w:lang w:eastAsia="en-AU"/>
        </w:rPr>
        <w:drawing>
          <wp:anchor distT="0" distB="0" distL="114300" distR="114300" simplePos="0" relativeHeight="251784192" behindDoc="0" locked="0" layoutInCell="1" allowOverlap="1">
            <wp:simplePos x="0" y="0"/>
            <wp:positionH relativeFrom="column">
              <wp:posOffset>4125595</wp:posOffset>
            </wp:positionH>
            <wp:positionV relativeFrom="paragraph">
              <wp:posOffset>180975</wp:posOffset>
            </wp:positionV>
            <wp:extent cx="1412240" cy="1480185"/>
            <wp:effectExtent l="19050" t="0" r="0" b="0"/>
            <wp:wrapSquare wrapText="bothSides"/>
            <wp:docPr id="71" name="Picture 70" descr="thCAJDYDV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JDYDVP.jpg"/>
                    <pic:cNvPicPr/>
                  </pic:nvPicPr>
                  <pic:blipFill>
                    <a:blip r:embed="rId110" cstate="print"/>
                    <a:stretch>
                      <a:fillRect/>
                    </a:stretch>
                  </pic:blipFill>
                  <pic:spPr>
                    <a:xfrm>
                      <a:off x="0" y="0"/>
                      <a:ext cx="1412240" cy="1480185"/>
                    </a:xfrm>
                    <a:prstGeom prst="rect">
                      <a:avLst/>
                    </a:prstGeom>
                  </pic:spPr>
                </pic:pic>
              </a:graphicData>
            </a:graphic>
          </wp:anchor>
        </w:drawing>
      </w:r>
      <w:r w:rsidR="00485ACE" w:rsidRPr="0022568F">
        <w:t>Only keep items that are essential</w:t>
      </w:r>
    </w:p>
    <w:p w:rsidR="00485ACE" w:rsidRPr="0022568F" w:rsidRDefault="00485ACE" w:rsidP="000D4E6D">
      <w:pPr>
        <w:pStyle w:val="Bullet1"/>
      </w:pPr>
      <w:r w:rsidRPr="0022568F">
        <w:t>Remove used containers, boxes etc on a regular basis</w:t>
      </w:r>
    </w:p>
    <w:p w:rsidR="00485ACE" w:rsidRPr="0022568F" w:rsidRDefault="00485ACE" w:rsidP="000D4E6D">
      <w:pPr>
        <w:pStyle w:val="Bullet1"/>
      </w:pPr>
      <w:r w:rsidRPr="0022568F">
        <w:t>Store items in a logical manner</w:t>
      </w:r>
    </w:p>
    <w:p w:rsidR="00485ACE" w:rsidRPr="0022568F" w:rsidRDefault="00485ACE" w:rsidP="000D4E6D">
      <w:pPr>
        <w:pStyle w:val="Bullet1"/>
      </w:pPr>
      <w:r w:rsidRPr="0022568F">
        <w:t>Ensure a clear path to move and transport items</w:t>
      </w:r>
    </w:p>
    <w:p w:rsidR="002F3B78" w:rsidRPr="0022568F" w:rsidRDefault="002F3B78" w:rsidP="000D4E6D">
      <w:pPr>
        <w:pStyle w:val="Bullet1"/>
      </w:pPr>
      <w:r w:rsidRPr="0022568F">
        <w:t>Clean</w:t>
      </w:r>
      <w:r w:rsidR="00A21697" w:rsidRPr="0022568F">
        <w:t>ing</w:t>
      </w:r>
      <w:r w:rsidRPr="0022568F">
        <w:t xml:space="preserve"> on a regular basis, especially when spills occur</w:t>
      </w:r>
    </w:p>
    <w:p w:rsidR="00485ACE" w:rsidRPr="0022568F" w:rsidRDefault="00485ACE" w:rsidP="000D4E6D">
      <w:pPr>
        <w:pStyle w:val="Bullet1"/>
      </w:pPr>
      <w:r w:rsidRPr="0022568F">
        <w:t>Keep cellar walls and floors clean</w:t>
      </w:r>
      <w:r w:rsidR="009F19A8" w:rsidRPr="0022568F">
        <w:rPr>
          <w:color w:val="544618"/>
          <w:sz w:val="20"/>
          <w:szCs w:val="20"/>
        </w:rPr>
        <w:t xml:space="preserve"> </w:t>
      </w:r>
    </w:p>
    <w:p w:rsidR="00485ACE" w:rsidRPr="0022568F" w:rsidRDefault="00485ACE" w:rsidP="000D4E6D">
      <w:pPr>
        <w:pStyle w:val="Bullet1"/>
      </w:pPr>
      <w:r w:rsidRPr="0022568F">
        <w:t>Ensure walls are treated with an anti-fungal paint or cleaner</w:t>
      </w:r>
    </w:p>
    <w:p w:rsidR="00A21697" w:rsidRPr="0022568F" w:rsidRDefault="00A21697" w:rsidP="000D4E6D">
      <w:pPr>
        <w:pStyle w:val="Bullet1"/>
      </w:pPr>
      <w:r w:rsidRPr="0022568F">
        <w:t>Ensuring suitable lighting</w:t>
      </w:r>
    </w:p>
    <w:p w:rsidR="00485ACE" w:rsidRPr="0022568F" w:rsidRDefault="002F3B78" w:rsidP="000D4E6D">
      <w:pPr>
        <w:pStyle w:val="Bullet1"/>
      </w:pPr>
      <w:r w:rsidRPr="0022568F">
        <w:t>Clean</w:t>
      </w:r>
      <w:r w:rsidR="00A21697" w:rsidRPr="0022568F">
        <w:t>ing</w:t>
      </w:r>
      <w:r w:rsidRPr="0022568F">
        <w:t xml:space="preserve"> drains and sumps on a regular basis</w:t>
      </w:r>
    </w:p>
    <w:p w:rsidR="002F3B78" w:rsidRPr="0022568F" w:rsidRDefault="00A21697" w:rsidP="000D4E6D">
      <w:pPr>
        <w:pStyle w:val="Bullet1"/>
      </w:pPr>
      <w:r w:rsidRPr="0022568F">
        <w:t>Ensuring</w:t>
      </w:r>
      <w:r w:rsidR="002F3B78" w:rsidRPr="0022568F">
        <w:t xml:space="preserve"> there is hot and cold running water access for cleaning</w:t>
      </w:r>
    </w:p>
    <w:p w:rsidR="002F3B78" w:rsidRPr="0022568F" w:rsidRDefault="002F3B78" w:rsidP="000D4E6D">
      <w:pPr>
        <w:pStyle w:val="Bullet1"/>
      </w:pPr>
      <w:r w:rsidRPr="0022568F">
        <w:t>Maintain good ventilation to remove stale air and build up of CO</w:t>
      </w:r>
      <w:r w:rsidRPr="0022568F">
        <w:rPr>
          <w:vertAlign w:val="subscript"/>
        </w:rPr>
        <w:t xml:space="preserve">2 </w:t>
      </w:r>
      <w:r w:rsidRPr="0022568F">
        <w:t>gas.</w:t>
      </w:r>
      <w:r w:rsidR="00485ACE" w:rsidRPr="0022568F">
        <w:t xml:space="preserve"> It is a good idea to air the cellar for 10 minutes each day</w:t>
      </w:r>
    </w:p>
    <w:p w:rsidR="00485ACE" w:rsidRPr="0022568F" w:rsidRDefault="00485ACE" w:rsidP="000D4E6D">
      <w:pPr>
        <w:pStyle w:val="Bullet1"/>
      </w:pPr>
      <w:r w:rsidRPr="0022568F">
        <w:t>Keep cleaning containers clean</w:t>
      </w:r>
    </w:p>
    <w:p w:rsidR="00485ACE" w:rsidRPr="0022568F" w:rsidRDefault="00485ACE" w:rsidP="000D4E6D">
      <w:pPr>
        <w:pStyle w:val="Bullet1"/>
      </w:pPr>
      <w:r w:rsidRPr="0022568F">
        <w:t>Store cleaning chemicals and equipment in appropriate and secure location</w:t>
      </w:r>
    </w:p>
    <w:p w:rsidR="00485ACE" w:rsidRPr="0022568F" w:rsidRDefault="00485ACE" w:rsidP="000D4E6D">
      <w:pPr>
        <w:pStyle w:val="Bullet1"/>
      </w:pPr>
      <w:r w:rsidRPr="0022568F">
        <w:t>Keep water hoses on their reels and secure</w:t>
      </w:r>
    </w:p>
    <w:p w:rsidR="00485ACE" w:rsidRPr="0022568F" w:rsidRDefault="00EE770D" w:rsidP="000D4E6D">
      <w:pPr>
        <w:pStyle w:val="Bullet1"/>
      </w:pPr>
      <w:r w:rsidRPr="0022568F">
        <w:rPr>
          <w:noProof/>
          <w:lang w:eastAsia="en-AU"/>
        </w:rPr>
        <w:drawing>
          <wp:anchor distT="0" distB="0" distL="114300" distR="114300" simplePos="0" relativeHeight="251788288" behindDoc="0" locked="0" layoutInCell="1" allowOverlap="1">
            <wp:simplePos x="0" y="0"/>
            <wp:positionH relativeFrom="column">
              <wp:posOffset>3089910</wp:posOffset>
            </wp:positionH>
            <wp:positionV relativeFrom="paragraph">
              <wp:posOffset>349250</wp:posOffset>
            </wp:positionV>
            <wp:extent cx="2527300" cy="1160780"/>
            <wp:effectExtent l="19050" t="0" r="6350" b="0"/>
            <wp:wrapSquare wrapText="bothSides"/>
            <wp:docPr id="76" name="Picture 12" descr="Residential Wine Cellar Gallery &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sidential Wine Cellar Gallery &gt;">
                      <a:hlinkClick r:id="rId111"/>
                    </pic:cNvPr>
                    <pic:cNvPicPr>
                      <a:picLocks noChangeAspect="1" noChangeArrowheads="1"/>
                    </pic:cNvPicPr>
                  </pic:nvPicPr>
                  <pic:blipFill>
                    <a:blip r:embed="rId112" cstate="print"/>
                    <a:srcRect/>
                    <a:stretch>
                      <a:fillRect/>
                    </a:stretch>
                  </pic:blipFill>
                  <pic:spPr bwMode="auto">
                    <a:xfrm>
                      <a:off x="0" y="0"/>
                      <a:ext cx="2527300" cy="1160780"/>
                    </a:xfrm>
                    <a:prstGeom prst="rect">
                      <a:avLst/>
                    </a:prstGeom>
                    <a:noFill/>
                    <a:ln w="9525">
                      <a:noFill/>
                      <a:miter lim="800000"/>
                      <a:headEnd/>
                      <a:tailEnd/>
                    </a:ln>
                  </pic:spPr>
                </pic:pic>
              </a:graphicData>
            </a:graphic>
          </wp:anchor>
        </w:drawing>
      </w:r>
      <w:r w:rsidR="00485ACE" w:rsidRPr="0022568F">
        <w:t>Ensure all gas cylinders are correctly stored. This is importantly regardless if they are in use or empty. Use all retaining chains to limit movement of gas cylinders</w:t>
      </w:r>
    </w:p>
    <w:p w:rsidR="00485ACE" w:rsidRPr="0022568F" w:rsidRDefault="00485ACE" w:rsidP="000D4E6D">
      <w:pPr>
        <w:pStyle w:val="Bullet1"/>
      </w:pPr>
      <w:r w:rsidRPr="0022568F">
        <w:t>Remove empty kegs, casks and bottles on a regular basis</w:t>
      </w:r>
    </w:p>
    <w:p w:rsidR="00485ACE" w:rsidRPr="0022568F" w:rsidRDefault="00485ACE" w:rsidP="000D4E6D">
      <w:pPr>
        <w:pStyle w:val="Bullet1"/>
      </w:pPr>
      <w:r w:rsidRPr="0022568F">
        <w:t>Reseal casks when empty</w:t>
      </w:r>
      <w:r w:rsidR="00E749AE" w:rsidRPr="0022568F">
        <w:t>.</w:t>
      </w:r>
    </w:p>
    <w:p w:rsidR="00EE770D" w:rsidRPr="0022568F" w:rsidRDefault="00EE770D">
      <w:pPr>
        <w:rPr>
          <w:rFonts w:ascii="Helvetica" w:eastAsiaTheme="majorEastAsia" w:hAnsi="Helvetica" w:cstheme="majorBidi"/>
          <w:b/>
          <w:bCs/>
          <w:color w:val="0000FF"/>
          <w:sz w:val="36"/>
          <w:szCs w:val="26"/>
        </w:rPr>
      </w:pPr>
      <w:r w:rsidRPr="0022568F">
        <w:br w:type="page"/>
      </w:r>
    </w:p>
    <w:p w:rsidR="00AD53BF" w:rsidRDefault="00AD53BF" w:rsidP="00AD53BF">
      <w:pPr>
        <w:pStyle w:val="Heading2"/>
      </w:pPr>
      <w:r w:rsidRPr="00AD53BF">
        <w:lastRenderedPageBreak/>
        <w:t>4.5</w:t>
      </w:r>
      <w:r w:rsidRPr="00AD53BF">
        <w:tab/>
        <w:t>Monitor cellar temperature</w:t>
      </w:r>
    </w:p>
    <w:p w:rsidR="00500A05" w:rsidRPr="0022568F" w:rsidRDefault="00500A05" w:rsidP="00500A05">
      <w:pPr>
        <w:pStyle w:val="Heading3"/>
      </w:pPr>
      <w:r w:rsidRPr="0022568F">
        <w:t>Introduction</w:t>
      </w:r>
    </w:p>
    <w:p w:rsidR="005606A6" w:rsidRPr="0022568F" w:rsidRDefault="005606A6" w:rsidP="00E749AE">
      <w:pPr>
        <w:pStyle w:val="BodyCopy"/>
        <w:rPr>
          <w:noProof w:val="0"/>
        </w:rPr>
      </w:pPr>
      <w:r w:rsidRPr="0022568F">
        <w:rPr>
          <w:noProof w:val="0"/>
        </w:rPr>
        <w:t>As can be se</w:t>
      </w:r>
      <w:r w:rsidR="00A21697" w:rsidRPr="0022568F">
        <w:rPr>
          <w:noProof w:val="0"/>
        </w:rPr>
        <w:t>en through this manual</w:t>
      </w:r>
      <w:r w:rsidRPr="0022568F">
        <w:rPr>
          <w:noProof w:val="0"/>
        </w:rPr>
        <w:t>, the importance of temperature in all aspects of beverage storing and dispensing is critical in ensuring the fin</w:t>
      </w:r>
      <w:r w:rsidR="00E749AE" w:rsidRPr="0022568F">
        <w:rPr>
          <w:noProof w:val="0"/>
        </w:rPr>
        <w:t>is</w:t>
      </w:r>
      <w:r w:rsidRPr="0022568F">
        <w:rPr>
          <w:noProof w:val="0"/>
        </w:rPr>
        <w:t>hed product is dispensed in its opt</w:t>
      </w:r>
      <w:r w:rsidR="00A21697" w:rsidRPr="0022568F">
        <w:rPr>
          <w:noProof w:val="0"/>
        </w:rPr>
        <w:t>imal condition.</w:t>
      </w:r>
    </w:p>
    <w:p w:rsidR="00E00789" w:rsidRPr="0022568F" w:rsidRDefault="00E00789" w:rsidP="00E749AE">
      <w:pPr>
        <w:pStyle w:val="BodyCopy"/>
        <w:rPr>
          <w:noProof w:val="0"/>
        </w:rPr>
      </w:pPr>
      <w:r w:rsidRPr="0022568F">
        <w:rPr>
          <w:noProof w:val="0"/>
        </w:rPr>
        <w:t>Different temperatures have different reactions for different beverages.</w:t>
      </w:r>
      <w:r w:rsidR="009F19A8" w:rsidRPr="0022568F">
        <w:rPr>
          <w:noProof w:val="0"/>
          <w:color w:val="544618"/>
          <w:sz w:val="20"/>
          <w:szCs w:val="20"/>
        </w:rPr>
        <w:t xml:space="preserve"> </w:t>
      </w:r>
    </w:p>
    <w:p w:rsidR="00A21697" w:rsidRPr="0022568F" w:rsidRDefault="005606A6" w:rsidP="00E749AE">
      <w:pPr>
        <w:pStyle w:val="BodyCopy"/>
        <w:rPr>
          <w:noProof w:val="0"/>
        </w:rPr>
      </w:pPr>
      <w:r w:rsidRPr="0022568F">
        <w:rPr>
          <w:noProof w:val="0"/>
        </w:rPr>
        <w:t xml:space="preserve">Modern cellars are generally fitted with a cooling system, operating on the lines of an air-conditioning plant, ensuring the temperature remains relatively constant. </w:t>
      </w:r>
    </w:p>
    <w:p w:rsidR="00A54309" w:rsidRPr="0022568F" w:rsidRDefault="00A54309" w:rsidP="00A54309">
      <w:pPr>
        <w:pStyle w:val="NormalWeb"/>
        <w:spacing w:before="240" w:after="240" w:line="240" w:lineRule="auto"/>
        <w:rPr>
          <w:rFonts w:ascii="Helvetica" w:hAnsi="Helvetica"/>
          <w:b/>
          <w:color w:val="0000FF"/>
          <w:sz w:val="28"/>
          <w:szCs w:val="28"/>
        </w:rPr>
      </w:pPr>
      <w:r w:rsidRPr="0022568F">
        <w:rPr>
          <w:rFonts w:ascii="Helvetica" w:hAnsi="Helvetica"/>
          <w:b/>
          <w:color w:val="0000FF"/>
          <w:sz w:val="28"/>
          <w:szCs w:val="28"/>
        </w:rPr>
        <w:t>Optimal cellar tempera</w:t>
      </w:r>
      <w:r w:rsidR="00EE770D" w:rsidRPr="0022568F">
        <w:rPr>
          <w:rFonts w:ascii="Helvetica" w:hAnsi="Helvetica"/>
          <w:b/>
          <w:color w:val="0000FF"/>
          <w:sz w:val="28"/>
          <w:szCs w:val="28"/>
        </w:rPr>
        <w:t>ture</w:t>
      </w:r>
    </w:p>
    <w:p w:rsidR="00E00789" w:rsidRPr="0022568F" w:rsidRDefault="00E00789" w:rsidP="00E749AE">
      <w:pPr>
        <w:pStyle w:val="BodyCopy"/>
        <w:rPr>
          <w:noProof w:val="0"/>
        </w:rPr>
      </w:pPr>
      <w:r w:rsidRPr="0022568F">
        <w:rPr>
          <w:noProof w:val="0"/>
        </w:rPr>
        <w:t>Cellar cooling equipment should give a cellar temperature of 10</w:t>
      </w:r>
      <w:r w:rsidR="00194C9C" w:rsidRPr="0022568F">
        <w:rPr>
          <w:noProof w:val="0"/>
        </w:rPr>
        <w:t>°C</w:t>
      </w:r>
      <w:r w:rsidRPr="0022568F">
        <w:rPr>
          <w:noProof w:val="0"/>
        </w:rPr>
        <w:t xml:space="preserve"> to 12</w:t>
      </w:r>
      <w:r w:rsidR="00194C9C" w:rsidRPr="0022568F">
        <w:rPr>
          <w:noProof w:val="0"/>
        </w:rPr>
        <w:t>°</w:t>
      </w:r>
      <w:r w:rsidR="00913A81" w:rsidRPr="0022568F">
        <w:rPr>
          <w:noProof w:val="0"/>
        </w:rPr>
        <w:t>C</w:t>
      </w:r>
      <w:r w:rsidRPr="0022568F">
        <w:rPr>
          <w:noProof w:val="0"/>
        </w:rPr>
        <w:t xml:space="preserve"> and run for a maximum of 16 hours out of every 24 hours.</w:t>
      </w:r>
    </w:p>
    <w:p w:rsidR="00E00789" w:rsidRPr="0022568F" w:rsidRDefault="00E00789" w:rsidP="00E749AE">
      <w:pPr>
        <w:pStyle w:val="BodyCopy"/>
        <w:rPr>
          <w:noProof w:val="0"/>
        </w:rPr>
      </w:pPr>
      <w:r w:rsidRPr="0022568F">
        <w:rPr>
          <w:noProof w:val="0"/>
        </w:rPr>
        <w:t>It is essential that cellar operators check cellar temperature controls on a regular basis.</w:t>
      </w:r>
      <w:r w:rsidR="00102542" w:rsidRPr="0022568F">
        <w:rPr>
          <w:noProof w:val="0"/>
        </w:rPr>
        <w:t xml:space="preserve"> This should be done daily.</w:t>
      </w:r>
      <w:r w:rsidR="00D4265A" w:rsidRPr="0022568F">
        <w:rPr>
          <w:noProof w:val="0"/>
        </w:rPr>
        <w:t xml:space="preserve"> The temperatures should be recorded to identify any changes that need immediate attention.</w:t>
      </w:r>
    </w:p>
    <w:p w:rsidR="00E00789" w:rsidRPr="0022568F" w:rsidRDefault="00E00789" w:rsidP="00E749AE">
      <w:pPr>
        <w:pStyle w:val="BodyCopy"/>
        <w:rPr>
          <w:noProof w:val="0"/>
        </w:rPr>
      </w:pPr>
      <w:r w:rsidRPr="0022568F">
        <w:rPr>
          <w:noProof w:val="0"/>
        </w:rPr>
        <w:t>It is always important to refer to manufacturer’s guidelines when maintaining optimal cellar conditions.</w:t>
      </w:r>
    </w:p>
    <w:p w:rsidR="00A56954" w:rsidRPr="0022568F" w:rsidRDefault="00A56954" w:rsidP="00A56954">
      <w:pPr>
        <w:pStyle w:val="NormalWeb"/>
        <w:spacing w:before="240" w:after="240" w:line="240" w:lineRule="auto"/>
        <w:rPr>
          <w:rFonts w:ascii="Helvetica" w:hAnsi="Helvetica"/>
          <w:b/>
          <w:color w:val="0000FF"/>
          <w:sz w:val="28"/>
          <w:szCs w:val="28"/>
        </w:rPr>
      </w:pPr>
      <w:r w:rsidRPr="0022568F">
        <w:rPr>
          <w:rFonts w:ascii="Helvetica" w:hAnsi="Helvetica"/>
          <w:b/>
          <w:color w:val="0000FF"/>
          <w:sz w:val="28"/>
          <w:szCs w:val="28"/>
        </w:rPr>
        <w:t>Maintaining cellar cooling equipment</w:t>
      </w:r>
    </w:p>
    <w:p w:rsidR="00A56954" w:rsidRPr="0022568F" w:rsidRDefault="00A56954" w:rsidP="00EE770D">
      <w:pPr>
        <w:pStyle w:val="BodyCopy"/>
        <w:rPr>
          <w:noProof w:val="0"/>
        </w:rPr>
      </w:pPr>
      <w:r w:rsidRPr="0022568F">
        <w:rPr>
          <w:noProof w:val="0"/>
        </w:rPr>
        <w:t>Naturally one of the key elements of maintaining optimal cellar temperature is for any cellar cooling equipment to be working correctly.</w:t>
      </w:r>
    </w:p>
    <w:p w:rsidR="00A56954" w:rsidRPr="0022568F" w:rsidRDefault="00A56954" w:rsidP="00EE770D">
      <w:pPr>
        <w:pStyle w:val="BodyCopy"/>
        <w:rPr>
          <w:noProof w:val="0"/>
        </w:rPr>
      </w:pPr>
      <w:r w:rsidRPr="0022568F">
        <w:rPr>
          <w:noProof w:val="0"/>
        </w:rPr>
        <w:t>In order for this to occur the following must be considered:</w:t>
      </w:r>
    </w:p>
    <w:p w:rsidR="00102542" w:rsidRPr="0022568F" w:rsidRDefault="00102542" w:rsidP="00E749AE">
      <w:pPr>
        <w:pStyle w:val="Bullet1"/>
      </w:pPr>
      <w:r w:rsidRPr="0022568F">
        <w:t>There should be two quality thermometers in different parts of the cellar, located at different heights to ensure accurate measurements can be taken</w:t>
      </w:r>
      <w:r w:rsidR="00287123" w:rsidRPr="0022568F">
        <w:t>. It is important to note that they should not be placed in direct flow of</w:t>
      </w:r>
      <w:r w:rsidR="00E749AE" w:rsidRPr="0022568F">
        <w:t xml:space="preserve"> cooler air or up against walls</w:t>
      </w:r>
    </w:p>
    <w:p w:rsidR="00A56954" w:rsidRPr="0022568F" w:rsidRDefault="00A56954" w:rsidP="00E749AE">
      <w:pPr>
        <w:pStyle w:val="Bullet1"/>
      </w:pPr>
      <w:r w:rsidRPr="0022568F">
        <w:t xml:space="preserve">Equipment must be regularly serviced by specialised </w:t>
      </w:r>
      <w:r w:rsidR="00CE71BE" w:rsidRPr="0022568F">
        <w:t>technicians</w:t>
      </w:r>
    </w:p>
    <w:p w:rsidR="00102542" w:rsidRPr="0022568F" w:rsidRDefault="00102542" w:rsidP="00E749AE">
      <w:pPr>
        <w:pStyle w:val="Bullet1"/>
      </w:pPr>
      <w:r w:rsidRPr="0022568F">
        <w:t>Air vents on equipment must be kept clear. There should be no build up of fluff or dust</w:t>
      </w:r>
      <w:r w:rsidR="00E749AE" w:rsidRPr="0022568F">
        <w:t>.</w:t>
      </w:r>
    </w:p>
    <w:p w:rsidR="001626A2" w:rsidRPr="0022568F" w:rsidRDefault="001626A2" w:rsidP="00E749AE">
      <w:pPr>
        <w:pStyle w:val="NormalWeb"/>
        <w:spacing w:before="160" w:after="160" w:line="240" w:lineRule="auto"/>
        <w:rPr>
          <w:rFonts w:ascii="Helvetica" w:hAnsi="Helvetica"/>
          <w:b/>
          <w:color w:val="0000FF"/>
          <w:sz w:val="28"/>
          <w:szCs w:val="28"/>
        </w:rPr>
      </w:pPr>
      <w:r w:rsidRPr="0022568F">
        <w:rPr>
          <w:rFonts w:ascii="Helvetica" w:hAnsi="Helvetica"/>
          <w:b/>
          <w:color w:val="0000FF"/>
          <w:sz w:val="28"/>
          <w:szCs w:val="28"/>
        </w:rPr>
        <w:t>Importance of cellar temperature for beer</w:t>
      </w:r>
    </w:p>
    <w:p w:rsidR="00A937E4" w:rsidRPr="0022568F" w:rsidRDefault="00A937E4" w:rsidP="00E749AE">
      <w:pPr>
        <w:pStyle w:val="BodyCopy"/>
        <w:rPr>
          <w:noProof w:val="0"/>
        </w:rPr>
      </w:pPr>
      <w:r w:rsidRPr="0022568F">
        <w:rPr>
          <w:noProof w:val="0"/>
        </w:rPr>
        <w:t xml:space="preserve">Beer is a perishable product and, where possible, it is recommended that tap beer be stored and dispensed from a cool room set at </w:t>
      </w:r>
      <w:r w:rsidR="005E4F6B" w:rsidRPr="0022568F">
        <w:rPr>
          <w:noProof w:val="0"/>
        </w:rPr>
        <w:t>between 2</w:t>
      </w:r>
      <w:r w:rsidR="00194C9C" w:rsidRPr="0022568F">
        <w:rPr>
          <w:noProof w:val="0"/>
        </w:rPr>
        <w:t>°C</w:t>
      </w:r>
      <w:r w:rsidR="00194C9C">
        <w:rPr>
          <w:noProof w:val="0"/>
        </w:rPr>
        <w:t xml:space="preserve"> and 10</w:t>
      </w:r>
      <w:r w:rsidR="00194C9C" w:rsidRPr="0022568F">
        <w:rPr>
          <w:noProof w:val="0"/>
        </w:rPr>
        <w:t>°C</w:t>
      </w:r>
      <w:r w:rsidR="001626A2" w:rsidRPr="0022568F">
        <w:rPr>
          <w:noProof w:val="0"/>
        </w:rPr>
        <w:t>.</w:t>
      </w:r>
    </w:p>
    <w:p w:rsidR="00A937E4" w:rsidRPr="0022568F" w:rsidRDefault="00A937E4" w:rsidP="00E749AE">
      <w:pPr>
        <w:pStyle w:val="BodyCopy"/>
        <w:rPr>
          <w:noProof w:val="0"/>
        </w:rPr>
      </w:pPr>
      <w:r w:rsidRPr="0022568F">
        <w:rPr>
          <w:noProof w:val="0"/>
        </w:rPr>
        <w:t xml:space="preserve">This will preserve quality of the beer over a longer period, retard bacterial infections and </w:t>
      </w:r>
      <w:r w:rsidR="00893383" w:rsidRPr="0022568F">
        <w:rPr>
          <w:lang w:eastAsia="en-AU"/>
        </w:rPr>
        <w:drawing>
          <wp:anchor distT="0" distB="0" distL="28575" distR="28575" simplePos="0" relativeHeight="251793408" behindDoc="0" locked="0" layoutInCell="1" allowOverlap="0">
            <wp:simplePos x="0" y="0"/>
            <wp:positionH relativeFrom="column">
              <wp:posOffset>3981450</wp:posOffset>
            </wp:positionH>
            <wp:positionV relativeFrom="line">
              <wp:posOffset>130810</wp:posOffset>
            </wp:positionV>
            <wp:extent cx="1722120" cy="1291590"/>
            <wp:effectExtent l="19050" t="0" r="0" b="0"/>
            <wp:wrapSquare wrapText="bothSides"/>
            <wp:docPr id="80" name="Picture 66" descr="Brew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BrewMometer">
                      <a:hlinkClick r:id="rId113"/>
                    </pic:cNvPr>
                    <pic:cNvPicPr>
                      <a:picLocks noChangeAspect="1" noChangeArrowheads="1"/>
                    </pic:cNvPicPr>
                  </pic:nvPicPr>
                  <pic:blipFill>
                    <a:blip r:embed="rId114" cstate="print">
                      <a:lum contrast="20000"/>
                    </a:blip>
                    <a:srcRect/>
                    <a:stretch>
                      <a:fillRect/>
                    </a:stretch>
                  </pic:blipFill>
                  <pic:spPr bwMode="auto">
                    <a:xfrm>
                      <a:off x="0" y="0"/>
                      <a:ext cx="1722120" cy="1291590"/>
                    </a:xfrm>
                    <a:prstGeom prst="rect">
                      <a:avLst/>
                    </a:prstGeom>
                    <a:noFill/>
                    <a:ln w="9525">
                      <a:noFill/>
                      <a:miter lim="800000"/>
                      <a:headEnd/>
                      <a:tailEnd/>
                    </a:ln>
                  </pic:spPr>
                </pic:pic>
              </a:graphicData>
            </a:graphic>
          </wp:anchor>
        </w:drawing>
      </w:r>
      <w:r w:rsidRPr="0022568F">
        <w:rPr>
          <w:noProof w:val="0"/>
        </w:rPr>
        <w:t>greatly enhance the dispensing of th</w:t>
      </w:r>
      <w:r w:rsidR="001626A2" w:rsidRPr="0022568F">
        <w:rPr>
          <w:noProof w:val="0"/>
        </w:rPr>
        <w:t>e product as lower temperatures;</w:t>
      </w:r>
    </w:p>
    <w:p w:rsidR="00A937E4" w:rsidRPr="0022568F" w:rsidRDefault="00A937E4" w:rsidP="000D4E6D">
      <w:pPr>
        <w:pStyle w:val="Bullet1"/>
      </w:pPr>
      <w:r w:rsidRPr="0022568F">
        <w:t>Lower operational gas pressures</w:t>
      </w:r>
    </w:p>
    <w:p w:rsidR="00A937E4" w:rsidRPr="0022568F" w:rsidRDefault="00A937E4" w:rsidP="000D4E6D">
      <w:pPr>
        <w:pStyle w:val="Bullet1"/>
      </w:pPr>
      <w:r w:rsidRPr="0022568F">
        <w:t>Reduce refrigeration load [remote systems]</w:t>
      </w:r>
    </w:p>
    <w:p w:rsidR="00A937E4" w:rsidRPr="0022568F" w:rsidRDefault="00A937E4" w:rsidP="000D4E6D">
      <w:pPr>
        <w:pStyle w:val="Bullet1"/>
      </w:pPr>
      <w:r w:rsidRPr="0022568F">
        <w:t>Reduce wastage</w:t>
      </w:r>
      <w:r w:rsidR="00382318" w:rsidRPr="0022568F">
        <w:rPr>
          <w:color w:val="000000"/>
          <w:sz w:val="17"/>
          <w:szCs w:val="17"/>
        </w:rPr>
        <w:t xml:space="preserve"> </w:t>
      </w:r>
      <w:hyperlink r:id="rId115" w:history="1"/>
    </w:p>
    <w:p w:rsidR="0034113E" w:rsidRPr="0022568F" w:rsidRDefault="0034113E">
      <w:pPr>
        <w:rPr>
          <w:rFonts w:ascii="Helvetica" w:eastAsia="Calibri" w:hAnsi="Helvetica" w:cs="Calibri"/>
          <w:szCs w:val="16"/>
          <w:lang w:eastAsia="ar-SA"/>
        </w:rPr>
      </w:pPr>
      <w:r w:rsidRPr="0022568F">
        <w:br w:type="page"/>
      </w:r>
    </w:p>
    <w:p w:rsidR="00A937E4" w:rsidRPr="0022568F" w:rsidRDefault="00A937E4" w:rsidP="00E749AE">
      <w:pPr>
        <w:pStyle w:val="BodyCopy"/>
        <w:rPr>
          <w:noProof w:val="0"/>
          <w:szCs w:val="22"/>
        </w:rPr>
      </w:pPr>
      <w:r w:rsidRPr="0022568F">
        <w:rPr>
          <w:noProof w:val="0"/>
        </w:rPr>
        <w:lastRenderedPageBreak/>
        <w:t>Where cool rooms are not available, the following points should be adhered</w:t>
      </w:r>
      <w:r w:rsidRPr="0022568F">
        <w:rPr>
          <w:noProof w:val="0"/>
          <w:szCs w:val="22"/>
        </w:rPr>
        <w:t xml:space="preserve"> to:</w:t>
      </w:r>
    </w:p>
    <w:p w:rsidR="00A937E4" w:rsidRPr="0022568F" w:rsidRDefault="00A937E4" w:rsidP="000D4E6D">
      <w:pPr>
        <w:pStyle w:val="Bullet1"/>
      </w:pPr>
      <w:r w:rsidRPr="0022568F">
        <w:t>Avoid temperatures above 20</w:t>
      </w:r>
      <w:r w:rsidR="00194C9C" w:rsidRPr="0022568F">
        <w:t>°C</w:t>
      </w:r>
      <w:r w:rsidRPr="0022568F">
        <w:t>, as heat will accelerate the aging process</w:t>
      </w:r>
    </w:p>
    <w:p w:rsidR="00A937E4" w:rsidRPr="0022568F" w:rsidRDefault="00A937E4" w:rsidP="000D4E6D">
      <w:pPr>
        <w:pStyle w:val="Bullet1"/>
      </w:pPr>
      <w:r w:rsidRPr="0022568F">
        <w:t>Thorough cleaning of all equipment becomes extremely critical, as bacteria growth is accelerates at higher temperatures</w:t>
      </w:r>
      <w:r w:rsidR="00E749AE" w:rsidRPr="0022568F">
        <w:t>.</w:t>
      </w:r>
    </w:p>
    <w:p w:rsidR="00A54309" w:rsidRPr="0022568F" w:rsidRDefault="00A54309" w:rsidP="00A54309">
      <w:pPr>
        <w:spacing w:before="80" w:after="120" w:line="240" w:lineRule="auto"/>
        <w:rPr>
          <w:rFonts w:ascii="Helvetica" w:hAnsi="Helvetica"/>
        </w:rPr>
      </w:pPr>
      <w:r w:rsidRPr="0022568F">
        <w:rPr>
          <w:rFonts w:ascii="Helvetica" w:hAnsi="Helvetica"/>
        </w:rPr>
        <w:t xml:space="preserve">It is </w:t>
      </w:r>
      <w:r w:rsidRPr="0022568F">
        <w:rPr>
          <w:rStyle w:val="BodyCopyChar1"/>
          <w:noProof w:val="0"/>
          <w:lang w:val="en-AU"/>
        </w:rPr>
        <w:t>important to note that keg beer needs approximately 72 hours to adjust to cellar temperatures. This allows the taste, aroma and clarity to develop correctly</w:t>
      </w:r>
      <w:r w:rsidRPr="0022568F">
        <w:rPr>
          <w:rFonts w:ascii="Helvetica" w:hAnsi="Helvetica"/>
        </w:rPr>
        <w:t>.</w:t>
      </w:r>
    </w:p>
    <w:p w:rsidR="004C04C4" w:rsidRPr="0022568F" w:rsidRDefault="004C04C4" w:rsidP="00E749AE">
      <w:pPr>
        <w:pStyle w:val="NormalWeb"/>
        <w:spacing w:before="160" w:after="160" w:line="240" w:lineRule="auto"/>
        <w:rPr>
          <w:rFonts w:ascii="Helvetica" w:hAnsi="Helvetica"/>
          <w:b/>
          <w:color w:val="0000FF"/>
          <w:sz w:val="28"/>
          <w:szCs w:val="28"/>
        </w:rPr>
      </w:pPr>
      <w:r w:rsidRPr="0022568F">
        <w:rPr>
          <w:rFonts w:ascii="Helvetica" w:hAnsi="Helvetica"/>
          <w:b/>
          <w:color w:val="0000FF"/>
          <w:sz w:val="28"/>
          <w:szCs w:val="28"/>
        </w:rPr>
        <w:t>Importance of cellar temperature for wine</w:t>
      </w:r>
    </w:p>
    <w:p w:rsidR="00DC6657" w:rsidRPr="0022568F" w:rsidRDefault="00DC6657" w:rsidP="008B493B">
      <w:pPr>
        <w:pStyle w:val="BodyCopy"/>
        <w:rPr>
          <w:noProof w:val="0"/>
        </w:rPr>
      </w:pPr>
      <w:r w:rsidRPr="0022568F">
        <w:rPr>
          <w:noProof w:val="0"/>
        </w:rPr>
        <w:t>The best temperature to store wine is between 12</w:t>
      </w:r>
      <w:r w:rsidR="00194C9C" w:rsidRPr="0022568F">
        <w:rPr>
          <w:noProof w:val="0"/>
        </w:rPr>
        <w:t>°C</w:t>
      </w:r>
      <w:r w:rsidR="005E4F6B" w:rsidRPr="0022568F">
        <w:rPr>
          <w:noProof w:val="0"/>
        </w:rPr>
        <w:t xml:space="preserve"> and</w:t>
      </w:r>
      <w:r w:rsidRPr="0022568F">
        <w:rPr>
          <w:noProof w:val="0"/>
        </w:rPr>
        <w:t>16</w:t>
      </w:r>
      <w:r w:rsidR="00194C9C" w:rsidRPr="0022568F">
        <w:rPr>
          <w:noProof w:val="0"/>
        </w:rPr>
        <w:t>°C</w:t>
      </w:r>
      <w:r w:rsidRPr="0022568F">
        <w:rPr>
          <w:noProof w:val="0"/>
        </w:rPr>
        <w:t>.</w:t>
      </w:r>
    </w:p>
    <w:p w:rsidR="004C04C4" w:rsidRPr="0022568F" w:rsidRDefault="004C04C4" w:rsidP="008B493B">
      <w:pPr>
        <w:pStyle w:val="BodyCopy"/>
        <w:rPr>
          <w:noProof w:val="0"/>
        </w:rPr>
      </w:pPr>
      <w:r w:rsidRPr="0022568F">
        <w:rPr>
          <w:noProof w:val="0"/>
        </w:rPr>
        <w:t xml:space="preserve">If your cellar conditions are not similar to the ‘standard cellar’, it is important to interpret the recommendations to your own conditions. However, a more active approach to evaluating your cellar is to note temperatures for the range of the days, between weeks and between seasons, by leaving a thermometer in your cellar. </w:t>
      </w:r>
    </w:p>
    <w:p w:rsidR="004C04C4" w:rsidRPr="0022568F" w:rsidRDefault="008B493B" w:rsidP="008B493B">
      <w:pPr>
        <w:pStyle w:val="BodyCopy"/>
        <w:rPr>
          <w:noProof w:val="0"/>
        </w:rPr>
      </w:pPr>
      <w:r w:rsidRPr="0022568F">
        <w:rPr>
          <w:lang w:eastAsia="en-AU"/>
        </w:rPr>
        <w:drawing>
          <wp:anchor distT="0" distB="0" distL="114300" distR="114300" simplePos="0" relativeHeight="251789312" behindDoc="0" locked="0" layoutInCell="1" allowOverlap="1">
            <wp:simplePos x="0" y="0"/>
            <wp:positionH relativeFrom="column">
              <wp:posOffset>-1905</wp:posOffset>
            </wp:positionH>
            <wp:positionV relativeFrom="paragraph">
              <wp:posOffset>26670</wp:posOffset>
            </wp:positionV>
            <wp:extent cx="1490345" cy="1494790"/>
            <wp:effectExtent l="19050" t="0" r="0" b="0"/>
            <wp:wrapSquare wrapText="bothSides"/>
            <wp:docPr id="77" name="Picture 15" descr="Wine Guardian 2160 BTU Through-the-Wall Wine Cellar Cooling Unit (Max Room Size = 1500 cu 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ine Guardian 2160 BTU Through-the-Wall Wine Cellar Cooling Unit (Max Room Size = 1500 cu ft)">
                      <a:hlinkClick r:id="rId116"/>
                    </pic:cNvPr>
                    <pic:cNvPicPr>
                      <a:picLocks noChangeAspect="1" noChangeArrowheads="1"/>
                    </pic:cNvPicPr>
                  </pic:nvPicPr>
                  <pic:blipFill>
                    <a:blip r:embed="rId117" cstate="print"/>
                    <a:srcRect/>
                    <a:stretch>
                      <a:fillRect/>
                    </a:stretch>
                  </pic:blipFill>
                  <pic:spPr bwMode="auto">
                    <a:xfrm>
                      <a:off x="0" y="0"/>
                      <a:ext cx="1490345" cy="1494790"/>
                    </a:xfrm>
                    <a:prstGeom prst="rect">
                      <a:avLst/>
                    </a:prstGeom>
                    <a:noFill/>
                    <a:ln w="9525">
                      <a:noFill/>
                      <a:miter lim="800000"/>
                      <a:headEnd/>
                      <a:tailEnd/>
                    </a:ln>
                  </pic:spPr>
                </pic:pic>
              </a:graphicData>
            </a:graphic>
          </wp:anchor>
        </w:drawing>
      </w:r>
      <w:r w:rsidR="004C04C4" w:rsidRPr="0022568F">
        <w:rPr>
          <w:noProof w:val="0"/>
        </w:rPr>
        <w:t xml:space="preserve">Significant fluctuations in daily or weekly temperatures tend to add to the speed of ageing commented on below, and may also increase the incidence of leakers and seepers. Vibration and direct light on the wine are damaging influences which should also be avoided. </w:t>
      </w:r>
    </w:p>
    <w:p w:rsidR="004C04C4" w:rsidRPr="0022568F" w:rsidRDefault="004C04C4" w:rsidP="008B493B">
      <w:pPr>
        <w:pStyle w:val="BodyCopy"/>
        <w:rPr>
          <w:noProof w:val="0"/>
        </w:rPr>
      </w:pPr>
      <w:r w:rsidRPr="0022568F">
        <w:rPr>
          <w:noProof w:val="0"/>
        </w:rPr>
        <w:t xml:space="preserve">If your storage has temperature maximums of no more than 10 </w:t>
      </w:r>
      <w:r w:rsidR="005E4F6B" w:rsidRPr="0022568F">
        <w:rPr>
          <w:noProof w:val="0"/>
        </w:rPr>
        <w:t>to</w:t>
      </w:r>
      <w:r w:rsidRPr="0022568F">
        <w:rPr>
          <w:noProof w:val="0"/>
        </w:rPr>
        <w:t xml:space="preserve"> 15</w:t>
      </w:r>
      <w:r w:rsidR="00194C9C" w:rsidRPr="0022568F">
        <w:rPr>
          <w:noProof w:val="0"/>
        </w:rPr>
        <w:t>°C</w:t>
      </w:r>
      <w:r w:rsidRPr="0022568F">
        <w:rPr>
          <w:noProof w:val="0"/>
        </w:rPr>
        <w:t xml:space="preserve">, then your storage conditions are good, and your wines will be at a similar stage of development to that indicated by your wine maker. </w:t>
      </w:r>
    </w:p>
    <w:p w:rsidR="004C04C4" w:rsidRPr="0022568F" w:rsidRDefault="004C04C4" w:rsidP="008B493B">
      <w:pPr>
        <w:pStyle w:val="BodyCopy"/>
        <w:rPr>
          <w:noProof w:val="0"/>
        </w:rPr>
      </w:pPr>
      <w:r w:rsidRPr="0022568F">
        <w:rPr>
          <w:noProof w:val="0"/>
        </w:rPr>
        <w:t xml:space="preserve">If your storage has temperature maximums of no more than 15 </w:t>
      </w:r>
      <w:r w:rsidR="005E4F6B" w:rsidRPr="0022568F">
        <w:rPr>
          <w:noProof w:val="0"/>
        </w:rPr>
        <w:t>to</w:t>
      </w:r>
      <w:r w:rsidRPr="0022568F">
        <w:rPr>
          <w:noProof w:val="0"/>
        </w:rPr>
        <w:t xml:space="preserve"> 18</w:t>
      </w:r>
      <w:r w:rsidR="00194C9C" w:rsidRPr="0022568F">
        <w:rPr>
          <w:noProof w:val="0"/>
        </w:rPr>
        <w:t>°C</w:t>
      </w:r>
      <w:r w:rsidRPr="0022568F">
        <w:rPr>
          <w:noProof w:val="0"/>
        </w:rPr>
        <w:t>, then your wine could he maturing 20</w:t>
      </w:r>
      <w:r w:rsidR="005E4F6B" w:rsidRPr="0022568F">
        <w:rPr>
          <w:noProof w:val="0"/>
        </w:rPr>
        <w:t xml:space="preserve"> to </w:t>
      </w:r>
      <w:r w:rsidRPr="0022568F">
        <w:rPr>
          <w:noProof w:val="0"/>
        </w:rPr>
        <w:t xml:space="preserve">25% faster than above. Nevertheless, for quality the conditions are adequate, unless you would like to pamper your wines or your cellar is large and/or valuable. Your wine makers recommendations will be very useful, but bear in mind that your wines will develop faster. </w:t>
      </w:r>
    </w:p>
    <w:p w:rsidR="004C04C4" w:rsidRPr="0022568F" w:rsidRDefault="004C04C4" w:rsidP="008B493B">
      <w:pPr>
        <w:pStyle w:val="BodyCopy"/>
        <w:rPr>
          <w:noProof w:val="0"/>
        </w:rPr>
      </w:pPr>
      <w:r w:rsidRPr="0022568F">
        <w:rPr>
          <w:noProof w:val="0"/>
        </w:rPr>
        <w:t xml:space="preserve">If your storage has temperature maximums of no more than 18 </w:t>
      </w:r>
      <w:r w:rsidR="005E4F6B" w:rsidRPr="0022568F">
        <w:rPr>
          <w:noProof w:val="0"/>
        </w:rPr>
        <w:t>to</w:t>
      </w:r>
      <w:r w:rsidRPr="0022568F">
        <w:rPr>
          <w:noProof w:val="0"/>
        </w:rPr>
        <w:t xml:space="preserve"> 24</w:t>
      </w:r>
      <w:r w:rsidR="00194C9C" w:rsidRPr="0022568F">
        <w:rPr>
          <w:noProof w:val="0"/>
        </w:rPr>
        <w:t>°C</w:t>
      </w:r>
      <w:r w:rsidRPr="0022568F">
        <w:rPr>
          <w:noProof w:val="0"/>
        </w:rPr>
        <w:t>, then your storage conditions are not ideal; differences in speed of development will be evident even with storage over 2</w:t>
      </w:r>
      <w:r w:rsidR="005E4F6B" w:rsidRPr="0022568F">
        <w:rPr>
          <w:noProof w:val="0"/>
        </w:rPr>
        <w:t xml:space="preserve"> to </w:t>
      </w:r>
      <w:r w:rsidRPr="0022568F">
        <w:rPr>
          <w:noProof w:val="0"/>
        </w:rPr>
        <w:t xml:space="preserve">3 years. Plan for holding less robust wines no </w:t>
      </w:r>
      <w:r w:rsidR="00BE6F3C" w:rsidRPr="0022568F">
        <w:rPr>
          <w:noProof w:val="0"/>
        </w:rPr>
        <w:t>more</w:t>
      </w:r>
      <w:r w:rsidRPr="0022568F">
        <w:rPr>
          <w:noProof w:val="0"/>
        </w:rPr>
        <w:t xml:space="preserve"> than 3 years. </w:t>
      </w:r>
    </w:p>
    <w:p w:rsidR="00500A05" w:rsidRPr="0022568F" w:rsidRDefault="004C04C4" w:rsidP="008B493B">
      <w:pPr>
        <w:pStyle w:val="BodyCopy"/>
        <w:rPr>
          <w:noProof w:val="0"/>
        </w:rPr>
      </w:pPr>
      <w:r w:rsidRPr="0022568F">
        <w:rPr>
          <w:noProof w:val="0"/>
        </w:rPr>
        <w:t>If your storage has temperature maximums of more than 25</w:t>
      </w:r>
      <w:r w:rsidR="00194C9C" w:rsidRPr="0022568F">
        <w:rPr>
          <w:noProof w:val="0"/>
        </w:rPr>
        <w:t>°C</w:t>
      </w:r>
      <w:r w:rsidRPr="0022568F">
        <w:rPr>
          <w:noProof w:val="0"/>
        </w:rPr>
        <w:t xml:space="preserve">, then your storage conditions are not very good, but do note that most good wines may still benefit for up to 2 or 3 years in this cellar. </w:t>
      </w:r>
      <w:r w:rsidR="00500A05" w:rsidRPr="0022568F">
        <w:rPr>
          <w:noProof w:val="0"/>
        </w:rPr>
        <w:br w:type="page"/>
      </w:r>
    </w:p>
    <w:p w:rsidR="0089129F" w:rsidRPr="0022568F" w:rsidRDefault="0089129F" w:rsidP="0089129F">
      <w:pPr>
        <w:pStyle w:val="ActivityHead"/>
        <w:shd w:val="clear" w:color="auto" w:fill="E36C0A" w:themeFill="accent6" w:themeFillShade="BF"/>
        <w:rPr>
          <w:noProof w:val="0"/>
          <w:color w:val="FFFFFF" w:themeColor="background1"/>
        </w:rPr>
      </w:pPr>
      <w:r w:rsidRPr="0022568F">
        <w:rPr>
          <w:noProof w:val="0"/>
          <w:color w:val="FFFFFF" w:themeColor="background1"/>
        </w:rPr>
        <w:lastRenderedPageBreak/>
        <w:t>Work Projects</w:t>
      </w:r>
    </w:p>
    <w:p w:rsidR="0089129F" w:rsidRPr="0022568F" w:rsidRDefault="0089129F" w:rsidP="0089129F">
      <w:pPr>
        <w:pStyle w:val="BodyCopy"/>
        <w:rPr>
          <w:noProof w:val="0"/>
        </w:rPr>
      </w:pPr>
      <w:r w:rsidRPr="0022568F">
        <w:rPr>
          <w:noProof w:val="0"/>
        </w:rPr>
        <w:t>It is a requirement of this Unit you complete Work Projects as advised by your Trainer. You must submit documentation, suitable evidence or other relevant proof of completion of the project to your Trainer by the agreed date.</w:t>
      </w:r>
    </w:p>
    <w:p w:rsidR="00C6644E" w:rsidRPr="0022568F" w:rsidRDefault="00500A05" w:rsidP="000D4E6D">
      <w:pPr>
        <w:pStyle w:val="ActivityNumbered"/>
      </w:pPr>
      <w:r w:rsidRPr="0022568F">
        <w:t>4</w:t>
      </w:r>
      <w:r w:rsidR="0089129F" w:rsidRPr="0022568F">
        <w:t>.1</w:t>
      </w:r>
      <w:r w:rsidR="0089129F" w:rsidRPr="0022568F">
        <w:tab/>
      </w:r>
      <w:r w:rsidR="00406D01" w:rsidRPr="0022568F">
        <w:t>To fulfil the requirements of this Work Project you are asked to research and identify</w:t>
      </w:r>
      <w:r w:rsidR="00C6644E" w:rsidRPr="0022568F">
        <w:t xml:space="preserve"> common </w:t>
      </w:r>
      <w:r w:rsidR="00C6644E" w:rsidRPr="0022568F">
        <w:rPr>
          <w:rFonts w:cs="Arial"/>
        </w:rPr>
        <w:t>faults and possible reasons or remedies with the final product of:</w:t>
      </w:r>
    </w:p>
    <w:p w:rsidR="00C6644E" w:rsidRPr="0022568F" w:rsidRDefault="00C6644E" w:rsidP="00EE770D">
      <w:pPr>
        <w:pStyle w:val="ActivityBullet1"/>
      </w:pPr>
      <w:r w:rsidRPr="0022568F">
        <w:t>Beer</w:t>
      </w:r>
    </w:p>
    <w:p w:rsidR="00C6644E" w:rsidRPr="0022568F" w:rsidRDefault="00C6644E" w:rsidP="00EE770D">
      <w:pPr>
        <w:pStyle w:val="ActivityBullet1"/>
      </w:pPr>
      <w:r w:rsidRPr="0022568F">
        <w:t xml:space="preserve">Spirits </w:t>
      </w:r>
    </w:p>
    <w:p w:rsidR="00C6644E" w:rsidRPr="0022568F" w:rsidRDefault="00C6644E" w:rsidP="00EE770D">
      <w:pPr>
        <w:pStyle w:val="ActivityBullet1"/>
      </w:pPr>
      <w:r w:rsidRPr="0022568F">
        <w:t xml:space="preserve">Wine </w:t>
      </w:r>
    </w:p>
    <w:p w:rsidR="00C6644E" w:rsidRPr="0022568F" w:rsidRDefault="00C6644E" w:rsidP="00EE770D">
      <w:pPr>
        <w:pStyle w:val="ActivityBullet1"/>
      </w:pPr>
      <w:r w:rsidRPr="0022568F">
        <w:t>Post mix drinks</w:t>
      </w:r>
      <w:r w:rsidR="000D4E6D" w:rsidRPr="0022568F">
        <w:t>.</w:t>
      </w:r>
    </w:p>
    <w:p w:rsidR="0089129F" w:rsidRPr="0022568F" w:rsidRDefault="00500A05" w:rsidP="000D4E6D">
      <w:pPr>
        <w:pStyle w:val="ActivityNumbered"/>
      </w:pPr>
      <w:r w:rsidRPr="0022568F">
        <w:t>4</w:t>
      </w:r>
      <w:r w:rsidR="00850C3D" w:rsidRPr="0022568F">
        <w:t>.2</w:t>
      </w:r>
      <w:r w:rsidR="000D4E6D" w:rsidRPr="0022568F">
        <w:tab/>
      </w:r>
      <w:r w:rsidR="00406D01" w:rsidRPr="0022568F">
        <w:t>To fulfil the requirements of this Work Project you are asked to research and identify</w:t>
      </w:r>
      <w:r w:rsidR="00850C3D" w:rsidRPr="0022568F">
        <w:t xml:space="preserve"> who and how to report problems relating to bar equipment.</w:t>
      </w:r>
    </w:p>
    <w:p w:rsidR="0089129F" w:rsidRPr="0022568F" w:rsidRDefault="00500A05" w:rsidP="000D4E6D">
      <w:pPr>
        <w:pStyle w:val="ActivityNumbered"/>
        <w:rPr>
          <w:szCs w:val="22"/>
        </w:rPr>
      </w:pPr>
      <w:r w:rsidRPr="0022568F">
        <w:rPr>
          <w:szCs w:val="22"/>
        </w:rPr>
        <w:t>4</w:t>
      </w:r>
      <w:r w:rsidR="0089129F" w:rsidRPr="0022568F">
        <w:rPr>
          <w:szCs w:val="22"/>
        </w:rPr>
        <w:t>.3</w:t>
      </w:r>
      <w:r w:rsidR="0089129F" w:rsidRPr="0022568F">
        <w:rPr>
          <w:szCs w:val="22"/>
        </w:rPr>
        <w:tab/>
      </w:r>
      <w:r w:rsidR="00406D01" w:rsidRPr="0022568F">
        <w:rPr>
          <w:szCs w:val="22"/>
        </w:rPr>
        <w:t>To fulfil the requirements of this Work Project you are asked to research and identify</w:t>
      </w:r>
      <w:r w:rsidR="00850C3D" w:rsidRPr="0022568F">
        <w:rPr>
          <w:szCs w:val="22"/>
        </w:rPr>
        <w:t xml:space="preserve"> the benefits of using bin and keg key systems.</w:t>
      </w:r>
    </w:p>
    <w:p w:rsidR="00500A05" w:rsidRPr="0022568F" w:rsidRDefault="00500A05" w:rsidP="000D4E6D">
      <w:pPr>
        <w:pStyle w:val="ActivityNumbered"/>
        <w:rPr>
          <w:szCs w:val="22"/>
        </w:rPr>
      </w:pPr>
      <w:r w:rsidRPr="0022568F">
        <w:rPr>
          <w:szCs w:val="22"/>
        </w:rPr>
        <w:t>4.4</w:t>
      </w:r>
      <w:r w:rsidRPr="0022568F">
        <w:rPr>
          <w:szCs w:val="22"/>
        </w:rPr>
        <w:tab/>
      </w:r>
      <w:r w:rsidR="00406D01" w:rsidRPr="0022568F">
        <w:rPr>
          <w:szCs w:val="22"/>
        </w:rPr>
        <w:t>To fulfil the requirements of this Work Project you are asked to research and identify</w:t>
      </w:r>
      <w:r w:rsidR="00850C3D" w:rsidRPr="0022568F">
        <w:rPr>
          <w:szCs w:val="22"/>
        </w:rPr>
        <w:t xml:space="preserve"> how to keep a cellar clean and tidy.</w:t>
      </w:r>
    </w:p>
    <w:p w:rsidR="0089129F" w:rsidRPr="0022568F" w:rsidRDefault="00500A05" w:rsidP="000D4E6D">
      <w:pPr>
        <w:pStyle w:val="ActivityNumbered"/>
        <w:rPr>
          <w:szCs w:val="22"/>
        </w:rPr>
      </w:pPr>
      <w:r w:rsidRPr="0022568F">
        <w:rPr>
          <w:szCs w:val="22"/>
        </w:rPr>
        <w:t>4.5</w:t>
      </w:r>
      <w:r w:rsidR="0089129F" w:rsidRPr="0022568F">
        <w:rPr>
          <w:szCs w:val="22"/>
        </w:rPr>
        <w:tab/>
      </w:r>
      <w:r w:rsidR="00406D01" w:rsidRPr="0022568F">
        <w:rPr>
          <w:szCs w:val="22"/>
        </w:rPr>
        <w:t>To fulfil the requirements of this Work Project you are asked to research and identify</w:t>
      </w:r>
      <w:r w:rsidR="00EE770D" w:rsidRPr="0022568F">
        <w:rPr>
          <w:szCs w:val="22"/>
        </w:rPr>
        <w:t>:</w:t>
      </w:r>
    </w:p>
    <w:p w:rsidR="0089129F" w:rsidRPr="0022568F" w:rsidRDefault="00850C3D" w:rsidP="00EE770D">
      <w:pPr>
        <w:pStyle w:val="ActivityBullet1"/>
      </w:pPr>
      <w:r w:rsidRPr="0022568F">
        <w:t>The correct temperatures required for cellar operations</w:t>
      </w:r>
    </w:p>
    <w:p w:rsidR="00850C3D" w:rsidRPr="0022568F" w:rsidRDefault="00850C3D" w:rsidP="00EE770D">
      <w:pPr>
        <w:pStyle w:val="ActivityBullet1"/>
      </w:pPr>
      <w:r w:rsidRPr="0022568F">
        <w:t>How you can monitor temperatures</w:t>
      </w:r>
      <w:r w:rsidR="000D4E6D" w:rsidRPr="0022568F">
        <w:t>.</w:t>
      </w:r>
    </w:p>
    <w:p w:rsidR="0089129F" w:rsidRPr="0022568F" w:rsidRDefault="0089129F" w:rsidP="0089129F">
      <w:pPr>
        <w:pStyle w:val="ActivityBottom"/>
        <w:rPr>
          <w:noProof w:val="0"/>
        </w:rPr>
      </w:pPr>
    </w:p>
    <w:p w:rsidR="0089129F" w:rsidRPr="0022568F" w:rsidRDefault="0089129F" w:rsidP="0089129F">
      <w:pPr>
        <w:pStyle w:val="BodyCopy"/>
        <w:rPr>
          <w:rStyle w:val="Heading1Char"/>
          <w:rFonts w:eastAsia="Calibri" w:cs="Calibri"/>
          <w:b w:val="0"/>
          <w:bCs w:val="0"/>
          <w:noProof w:val="0"/>
          <w:color w:val="auto"/>
          <w:sz w:val="22"/>
          <w:lang w:val="en-AU"/>
        </w:rPr>
      </w:pPr>
      <w:r w:rsidRPr="0022568F">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9129F" w:rsidRPr="0022568F" w:rsidTr="0089129F">
        <w:trPr>
          <w:trHeight w:val="5670"/>
        </w:trPr>
        <w:tc>
          <w:tcPr>
            <w:tcW w:w="8931" w:type="dxa"/>
            <w:shd w:val="clear" w:color="auto" w:fill="F2F2F2" w:themeFill="background1" w:themeFillShade="F2"/>
          </w:tcPr>
          <w:p w:rsidR="0089129F" w:rsidRPr="0022568F" w:rsidRDefault="0089129F" w:rsidP="0089129F">
            <w:pPr>
              <w:pStyle w:val="Heading2"/>
              <w:outlineLvl w:val="1"/>
            </w:pPr>
            <w:r w:rsidRPr="0022568F">
              <w:lastRenderedPageBreak/>
              <w:t>Summary</w:t>
            </w:r>
          </w:p>
          <w:p w:rsidR="0089129F" w:rsidRPr="0022568F" w:rsidRDefault="00500A05" w:rsidP="00500A05">
            <w:pPr>
              <w:pStyle w:val="SumaryHeading3"/>
            </w:pPr>
            <w:r w:rsidRPr="0022568F">
              <w:t xml:space="preserve">Monitor quality of cellar products </w:t>
            </w:r>
            <w:fldSimple w:instr=" REF  Element3  \* MERGEFORMAT ">
              <w:sdt>
                <w:sdtPr>
                  <w:alias w:val="Element 3"/>
                  <w:tag w:val="Element 3"/>
                  <w:id w:val="27053689"/>
                  <w:lock w:val="sdtLocked"/>
                  <w:placeholder>
                    <w:docPart w:val="BC2628242D5C47CF90F9AD0FF957B533"/>
                  </w:placeholder>
                </w:sdtPr>
                <w:sdtContent>
                  <w:r w:rsidR="002A0DE3" w:rsidRPr="0022568F">
                    <w:t>Use and maintain refrigeration systems</w:t>
                  </w:r>
                </w:sdtContent>
              </w:sdt>
            </w:fldSimple>
          </w:p>
          <w:p w:rsidR="00382318" w:rsidRPr="0022568F" w:rsidRDefault="00382318" w:rsidP="00E749AE">
            <w:pPr>
              <w:pStyle w:val="TableTextBold"/>
              <w:rPr>
                <w:noProof w:val="0"/>
              </w:rPr>
            </w:pPr>
            <w:r w:rsidRPr="0022568F">
              <w:rPr>
                <w:noProof w:val="0"/>
              </w:rPr>
              <w:t>Test regularly quality of cell</w:t>
            </w:r>
            <w:r w:rsidR="00E749AE" w:rsidRPr="0022568F">
              <w:rPr>
                <w:noProof w:val="0"/>
              </w:rPr>
              <w:t>ar products and identify faults</w:t>
            </w:r>
          </w:p>
          <w:p w:rsidR="00382318" w:rsidRPr="0022568F" w:rsidRDefault="00382318" w:rsidP="00E749AE">
            <w:pPr>
              <w:pStyle w:val="TableBullet1"/>
              <w:spacing w:before="120" w:after="120"/>
              <w:rPr>
                <w:noProof w:val="0"/>
              </w:rPr>
            </w:pPr>
            <w:r w:rsidRPr="0022568F">
              <w:rPr>
                <w:noProof w:val="0"/>
              </w:rPr>
              <w:t>Beer – faults and remedies</w:t>
            </w:r>
          </w:p>
          <w:p w:rsidR="00382318" w:rsidRPr="0022568F" w:rsidRDefault="00382318" w:rsidP="00E749AE">
            <w:pPr>
              <w:pStyle w:val="TableBullet1"/>
              <w:spacing w:before="120" w:after="120"/>
              <w:rPr>
                <w:noProof w:val="0"/>
              </w:rPr>
            </w:pPr>
            <w:r w:rsidRPr="0022568F">
              <w:rPr>
                <w:noProof w:val="0"/>
              </w:rPr>
              <w:t>Spirits – faults and remedies</w:t>
            </w:r>
          </w:p>
          <w:p w:rsidR="00382318" w:rsidRPr="0022568F" w:rsidRDefault="00382318" w:rsidP="00E749AE">
            <w:pPr>
              <w:pStyle w:val="TableBullet1"/>
              <w:spacing w:before="120" w:after="120"/>
              <w:rPr>
                <w:noProof w:val="0"/>
              </w:rPr>
            </w:pPr>
            <w:r w:rsidRPr="0022568F">
              <w:rPr>
                <w:noProof w:val="0"/>
              </w:rPr>
              <w:t>Wine – faults and remedies</w:t>
            </w:r>
          </w:p>
          <w:p w:rsidR="00382318" w:rsidRPr="0022568F" w:rsidRDefault="00382318" w:rsidP="00E749AE">
            <w:pPr>
              <w:pStyle w:val="TableBullet1"/>
              <w:spacing w:before="120" w:after="120"/>
              <w:rPr>
                <w:noProof w:val="0"/>
              </w:rPr>
            </w:pPr>
            <w:r w:rsidRPr="0022568F">
              <w:rPr>
                <w:noProof w:val="0"/>
              </w:rPr>
              <w:t>Post mix – faults and remedies</w:t>
            </w:r>
          </w:p>
          <w:p w:rsidR="00382318" w:rsidRPr="0022568F" w:rsidRDefault="00382318" w:rsidP="00E749AE">
            <w:pPr>
              <w:pStyle w:val="TableBullet1"/>
              <w:spacing w:before="120" w:after="120"/>
              <w:rPr>
                <w:noProof w:val="0"/>
              </w:rPr>
            </w:pPr>
            <w:r w:rsidRPr="0022568F">
              <w:rPr>
                <w:noProof w:val="0"/>
              </w:rPr>
              <w:t>Importance of glassware</w:t>
            </w:r>
            <w:r w:rsidR="000D4E6D" w:rsidRPr="0022568F">
              <w:rPr>
                <w:noProof w:val="0"/>
              </w:rPr>
              <w:t>.</w:t>
            </w:r>
          </w:p>
          <w:p w:rsidR="00382318" w:rsidRPr="0022568F" w:rsidRDefault="00382318" w:rsidP="00E749AE">
            <w:pPr>
              <w:tabs>
                <w:tab w:val="left" w:pos="0"/>
              </w:tabs>
              <w:spacing w:before="120" w:after="120"/>
              <w:rPr>
                <w:rFonts w:ascii="Helvetica" w:hAnsi="Helvetica" w:cs="Arial"/>
                <w:b/>
                <w:szCs w:val="22"/>
              </w:rPr>
            </w:pPr>
            <w:r w:rsidRPr="0022568F">
              <w:rPr>
                <w:rStyle w:val="TableTextBoldChar"/>
                <w:noProof w:val="0"/>
                <w:lang w:val="en-AU"/>
              </w:rPr>
              <w:t>Make adjustments within scope of individual responsibility or report faults to the</w:t>
            </w:r>
            <w:r w:rsidRPr="0022568F">
              <w:rPr>
                <w:rFonts w:ascii="Helvetica" w:hAnsi="Helvetica" w:cs="Arial"/>
                <w:b/>
                <w:szCs w:val="22"/>
              </w:rPr>
              <w:t xml:space="preserve"> </w:t>
            </w:r>
            <w:r w:rsidRPr="0022568F">
              <w:rPr>
                <w:rStyle w:val="TableTextBoldChar"/>
                <w:noProof w:val="0"/>
                <w:lang w:val="en-AU"/>
              </w:rPr>
              <w:t>appropriate person or people</w:t>
            </w:r>
          </w:p>
          <w:p w:rsidR="00382318" w:rsidRPr="0022568F" w:rsidRDefault="00382318" w:rsidP="00E749AE">
            <w:pPr>
              <w:pStyle w:val="TableBullet1"/>
              <w:spacing w:before="120" w:after="120"/>
              <w:rPr>
                <w:noProof w:val="0"/>
              </w:rPr>
            </w:pPr>
            <w:r w:rsidRPr="0022568F">
              <w:rPr>
                <w:noProof w:val="0"/>
              </w:rPr>
              <w:t>Reporting cellar related faults</w:t>
            </w:r>
          </w:p>
          <w:p w:rsidR="00382318" w:rsidRPr="0022568F" w:rsidRDefault="00382318" w:rsidP="00E749AE">
            <w:pPr>
              <w:pStyle w:val="TableBullet1"/>
              <w:spacing w:before="120" w:after="120"/>
              <w:rPr>
                <w:noProof w:val="0"/>
              </w:rPr>
            </w:pPr>
            <w:r w:rsidRPr="0022568F">
              <w:rPr>
                <w:noProof w:val="0"/>
              </w:rPr>
              <w:t xml:space="preserve">Options in reporting </w:t>
            </w:r>
            <w:r w:rsidRPr="0022568F">
              <w:rPr>
                <w:rFonts w:cs="Arial"/>
                <w:noProof w:val="0"/>
              </w:rPr>
              <w:t>cellar related</w:t>
            </w:r>
            <w:r w:rsidRPr="0022568F">
              <w:rPr>
                <w:noProof w:val="0"/>
              </w:rPr>
              <w:t xml:space="preserve"> faults</w:t>
            </w:r>
            <w:r w:rsidR="000D4E6D" w:rsidRPr="0022568F">
              <w:rPr>
                <w:noProof w:val="0"/>
              </w:rPr>
              <w:t>.</w:t>
            </w:r>
          </w:p>
          <w:p w:rsidR="00382318" w:rsidRPr="0022568F" w:rsidRDefault="00382318" w:rsidP="00E749AE">
            <w:pPr>
              <w:pStyle w:val="TableTextBold"/>
              <w:rPr>
                <w:noProof w:val="0"/>
              </w:rPr>
            </w:pPr>
            <w:r w:rsidRPr="0022568F">
              <w:rPr>
                <w:noProof w:val="0"/>
              </w:rPr>
              <w:t>Use bin and keg card systems to assist in monitoring the quality of</w:t>
            </w:r>
            <w:r w:rsidR="00E749AE" w:rsidRPr="0022568F">
              <w:rPr>
                <w:noProof w:val="0"/>
              </w:rPr>
              <w:t xml:space="preserve"> products and controlling stock</w:t>
            </w:r>
          </w:p>
          <w:p w:rsidR="00382318" w:rsidRPr="0022568F" w:rsidRDefault="00382318" w:rsidP="00E749AE">
            <w:pPr>
              <w:pStyle w:val="TableBullet1"/>
              <w:spacing w:before="120" w:after="120"/>
              <w:rPr>
                <w:noProof w:val="0"/>
              </w:rPr>
            </w:pPr>
            <w:r w:rsidRPr="0022568F">
              <w:rPr>
                <w:noProof w:val="0"/>
              </w:rPr>
              <w:t>Aim of bin and keg key systems</w:t>
            </w:r>
          </w:p>
          <w:p w:rsidR="00382318" w:rsidRPr="0022568F" w:rsidRDefault="00382318" w:rsidP="00E749AE">
            <w:pPr>
              <w:pStyle w:val="TableBullet1"/>
              <w:spacing w:before="120" w:after="120"/>
              <w:rPr>
                <w:noProof w:val="0"/>
              </w:rPr>
            </w:pPr>
            <w:r w:rsidRPr="0022568F">
              <w:rPr>
                <w:noProof w:val="0"/>
              </w:rPr>
              <w:t>Benefits of bin and keg key systems</w:t>
            </w:r>
          </w:p>
          <w:p w:rsidR="00382318" w:rsidRPr="0022568F" w:rsidRDefault="00382318" w:rsidP="00E749AE">
            <w:pPr>
              <w:pStyle w:val="TableBullet1"/>
              <w:spacing w:before="120" w:after="120"/>
              <w:rPr>
                <w:noProof w:val="0"/>
              </w:rPr>
            </w:pPr>
            <w:r w:rsidRPr="0022568F">
              <w:rPr>
                <w:noProof w:val="0"/>
              </w:rPr>
              <w:t>Benefits of wine tagging systems</w:t>
            </w:r>
            <w:r w:rsidR="000D4E6D" w:rsidRPr="0022568F">
              <w:rPr>
                <w:noProof w:val="0"/>
              </w:rPr>
              <w:t>.</w:t>
            </w:r>
          </w:p>
          <w:p w:rsidR="00382318" w:rsidRPr="0022568F" w:rsidRDefault="00382318" w:rsidP="00E749AE">
            <w:pPr>
              <w:pStyle w:val="TableTextBold"/>
              <w:rPr>
                <w:noProof w:val="0"/>
              </w:rPr>
            </w:pPr>
            <w:r w:rsidRPr="0022568F">
              <w:rPr>
                <w:noProof w:val="0"/>
              </w:rPr>
              <w:t>Keep cellar tidy, clean and free from litter</w:t>
            </w:r>
          </w:p>
          <w:p w:rsidR="00382318" w:rsidRPr="0022568F" w:rsidRDefault="00382318" w:rsidP="00E749AE">
            <w:pPr>
              <w:pStyle w:val="TableBullet1"/>
              <w:spacing w:before="120" w:after="120"/>
              <w:rPr>
                <w:noProof w:val="0"/>
              </w:rPr>
            </w:pPr>
            <w:r w:rsidRPr="0022568F">
              <w:rPr>
                <w:noProof w:val="0"/>
              </w:rPr>
              <w:t>Cleaning and maintaining cellar area</w:t>
            </w:r>
            <w:r w:rsidR="000D4E6D" w:rsidRPr="0022568F">
              <w:rPr>
                <w:noProof w:val="0"/>
              </w:rPr>
              <w:t>.</w:t>
            </w:r>
          </w:p>
          <w:p w:rsidR="00382318" w:rsidRPr="0022568F" w:rsidRDefault="00E749AE" w:rsidP="00E749AE">
            <w:pPr>
              <w:pStyle w:val="TableTextBold"/>
              <w:rPr>
                <w:noProof w:val="0"/>
              </w:rPr>
            </w:pPr>
            <w:r w:rsidRPr="0022568F">
              <w:rPr>
                <w:noProof w:val="0"/>
              </w:rPr>
              <w:t>Monitor cellar temperature</w:t>
            </w:r>
          </w:p>
          <w:p w:rsidR="00382318" w:rsidRPr="0022568F" w:rsidRDefault="00382318" w:rsidP="00E749AE">
            <w:pPr>
              <w:pStyle w:val="TableBullet1"/>
              <w:spacing w:before="120" w:after="120"/>
              <w:rPr>
                <w:noProof w:val="0"/>
              </w:rPr>
            </w:pPr>
            <w:r w:rsidRPr="0022568F">
              <w:rPr>
                <w:noProof w:val="0"/>
              </w:rPr>
              <w:t xml:space="preserve">Optimal cellar temperature </w:t>
            </w:r>
          </w:p>
          <w:p w:rsidR="00382318" w:rsidRPr="0022568F" w:rsidRDefault="00382318" w:rsidP="00E749AE">
            <w:pPr>
              <w:pStyle w:val="TableBullet1"/>
              <w:spacing w:before="120" w:after="120"/>
              <w:rPr>
                <w:noProof w:val="0"/>
              </w:rPr>
            </w:pPr>
            <w:r w:rsidRPr="0022568F">
              <w:rPr>
                <w:noProof w:val="0"/>
              </w:rPr>
              <w:t>Maintaining cellar cooling equipment</w:t>
            </w:r>
          </w:p>
          <w:p w:rsidR="00382318" w:rsidRPr="0022568F" w:rsidRDefault="00382318" w:rsidP="00E749AE">
            <w:pPr>
              <w:pStyle w:val="TableBullet1"/>
              <w:spacing w:before="120" w:after="120"/>
              <w:rPr>
                <w:noProof w:val="0"/>
              </w:rPr>
            </w:pPr>
            <w:r w:rsidRPr="0022568F">
              <w:rPr>
                <w:noProof w:val="0"/>
              </w:rPr>
              <w:t>Importance of cellar temperature for beer</w:t>
            </w:r>
          </w:p>
          <w:p w:rsidR="00382318" w:rsidRPr="0022568F" w:rsidRDefault="00382318" w:rsidP="00E749AE">
            <w:pPr>
              <w:pStyle w:val="TableBullet1"/>
              <w:spacing w:before="120" w:after="120"/>
              <w:rPr>
                <w:noProof w:val="0"/>
              </w:rPr>
            </w:pPr>
            <w:r w:rsidRPr="0022568F">
              <w:rPr>
                <w:noProof w:val="0"/>
              </w:rPr>
              <w:t>Importance of cellar temperature for wine</w:t>
            </w:r>
            <w:r w:rsidR="000D4E6D" w:rsidRPr="0022568F">
              <w:rPr>
                <w:noProof w:val="0"/>
              </w:rPr>
              <w:t>.</w:t>
            </w:r>
          </w:p>
          <w:p w:rsidR="0089129F" w:rsidRPr="0022568F" w:rsidRDefault="0089129F" w:rsidP="00382318">
            <w:pPr>
              <w:pStyle w:val="TableBullet1"/>
              <w:numPr>
                <w:ilvl w:val="0"/>
                <w:numId w:val="0"/>
              </w:numPr>
              <w:spacing w:before="120"/>
              <w:ind w:left="360"/>
              <w:rPr>
                <w:noProof w:val="0"/>
              </w:rPr>
            </w:pPr>
          </w:p>
        </w:tc>
      </w:tr>
    </w:tbl>
    <w:p w:rsidR="00500A05" w:rsidRPr="0022568F" w:rsidRDefault="00500A05">
      <w:pPr>
        <w:rPr>
          <w:rFonts w:ascii="Helvetica" w:hAnsi="Helvetica"/>
        </w:rPr>
      </w:pPr>
      <w:r w:rsidRPr="0022568F">
        <w:rPr>
          <w:rFonts w:ascii="Helvetica" w:hAnsi="Helvetica"/>
        </w:rPr>
        <w:br w:type="page"/>
      </w:r>
    </w:p>
    <w:p w:rsidR="00D555D7" w:rsidRPr="0022568F" w:rsidRDefault="00D555D7" w:rsidP="00D555D7">
      <w:pPr>
        <w:rPr>
          <w:rFonts w:ascii="Helvetica" w:hAnsi="Helvetica"/>
        </w:rPr>
      </w:pPr>
    </w:p>
    <w:p w:rsidR="00F847A9" w:rsidRPr="0022568F" w:rsidRDefault="00F847A9">
      <w:pPr>
        <w:rPr>
          <w:rFonts w:ascii="Helvetica" w:hAnsi="Helvetica"/>
        </w:rPr>
        <w:sectPr w:rsidR="00F847A9" w:rsidRPr="0022568F" w:rsidSect="00735CB3">
          <w:headerReference w:type="even" r:id="rId118"/>
          <w:headerReference w:type="default" r:id="rId119"/>
          <w:pgSz w:w="11906" w:h="16838" w:code="9"/>
          <w:pgMar w:top="1440" w:right="1440" w:bottom="1440" w:left="1701" w:header="709" w:footer="20" w:gutter="0"/>
          <w:cols w:space="708"/>
          <w:docGrid w:linePitch="360"/>
        </w:sectPr>
      </w:pPr>
    </w:p>
    <w:p w:rsidR="001727B2" w:rsidRPr="0022568F" w:rsidRDefault="00065DAF" w:rsidP="00326643">
      <w:pPr>
        <w:pStyle w:val="Heading1"/>
        <w:rPr>
          <w:szCs w:val="36"/>
        </w:rPr>
      </w:pPr>
      <w:bookmarkStart w:id="31" w:name="_Toc294862968"/>
      <w:bookmarkStart w:id="32" w:name="_Toc378614708"/>
      <w:r w:rsidRPr="0022568F">
        <w:lastRenderedPageBreak/>
        <w:t>Presentation of written work</w:t>
      </w:r>
      <w:bookmarkEnd w:id="31"/>
      <w:bookmarkEnd w:id="32"/>
    </w:p>
    <w:p w:rsidR="001727B2" w:rsidRPr="0022568F" w:rsidRDefault="001727B2" w:rsidP="00065DAF">
      <w:pPr>
        <w:pStyle w:val="Heading2"/>
      </w:pPr>
      <w:r w:rsidRPr="0022568F">
        <w:t>1. Introduction</w:t>
      </w:r>
    </w:p>
    <w:p w:rsidR="001727B2" w:rsidRPr="0022568F" w:rsidRDefault="001727B2" w:rsidP="00065DAF">
      <w:pPr>
        <w:pStyle w:val="BodyCopy"/>
        <w:rPr>
          <w:noProof w:val="0"/>
        </w:rPr>
      </w:pPr>
      <w:r w:rsidRPr="0022568F">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22568F" w:rsidRDefault="00065DAF" w:rsidP="00065DAF">
      <w:pPr>
        <w:pStyle w:val="Heading2"/>
      </w:pPr>
      <w:r w:rsidRPr="0022568F">
        <w:t xml:space="preserve">2. </w:t>
      </w:r>
      <w:r w:rsidR="001727B2" w:rsidRPr="0022568F">
        <w:t>Style</w:t>
      </w:r>
    </w:p>
    <w:p w:rsidR="001727B2" w:rsidRPr="0022568F" w:rsidRDefault="00502F4C" w:rsidP="00065DAF">
      <w:pPr>
        <w:pStyle w:val="BodyCopy"/>
        <w:rPr>
          <w:noProof w:val="0"/>
        </w:rPr>
      </w:pPr>
      <w:r w:rsidRPr="0022568F">
        <w:rPr>
          <w:lang w:eastAsia="en-AU"/>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20"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22568F">
        <w:rPr>
          <w:lang w:eastAsia="en-AU"/>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21"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22568F">
        <w:rPr>
          <w:noProof w:val="0"/>
        </w:rPr>
        <w:t>Students should write in a style that is simple and concise. Short sentences and paragraphs are easier to read and understand. It helps to write a plan and at least one draft of the written work so that the final product will be well organ</w:t>
      </w:r>
      <w:r w:rsidR="008D1C5D" w:rsidRPr="0022568F">
        <w:rPr>
          <w:noProof w:val="0"/>
        </w:rPr>
        <w:t>is</w:t>
      </w:r>
      <w:r w:rsidR="001727B2" w:rsidRPr="0022568F">
        <w:rPr>
          <w:noProof w:val="0"/>
        </w:rPr>
        <w:t>ed. The points presented will then follow a logical sequence and be relevant. Students should frequently refer to the question asked, to keep ‘on track’. Teachers recogn</w:t>
      </w:r>
      <w:r w:rsidR="008D1C5D" w:rsidRPr="0022568F">
        <w:rPr>
          <w:noProof w:val="0"/>
        </w:rPr>
        <w:t>is</w:t>
      </w:r>
      <w:r w:rsidR="001727B2" w:rsidRPr="0022568F">
        <w:rPr>
          <w:noProof w:val="0"/>
        </w:rPr>
        <w:t>e and are critical of work that does not answer the question, or is ‘padded’ with irrelevant material. In summary, remember to:</w:t>
      </w:r>
    </w:p>
    <w:p w:rsidR="001727B2" w:rsidRPr="0022568F" w:rsidRDefault="001727B2" w:rsidP="00065DAF">
      <w:pPr>
        <w:pStyle w:val="Bullet1"/>
      </w:pPr>
      <w:r w:rsidRPr="0022568F">
        <w:t>Plan ahead</w:t>
      </w:r>
    </w:p>
    <w:p w:rsidR="001727B2" w:rsidRPr="0022568F" w:rsidRDefault="001727B2" w:rsidP="00065DAF">
      <w:pPr>
        <w:pStyle w:val="Bullet1"/>
      </w:pPr>
      <w:r w:rsidRPr="0022568F">
        <w:t>Be clear and concise</w:t>
      </w:r>
    </w:p>
    <w:p w:rsidR="001727B2" w:rsidRPr="0022568F" w:rsidRDefault="001727B2" w:rsidP="00065DAF">
      <w:pPr>
        <w:pStyle w:val="Bullet1"/>
      </w:pPr>
      <w:r w:rsidRPr="0022568F">
        <w:t>Answer the question</w:t>
      </w:r>
    </w:p>
    <w:p w:rsidR="001727B2" w:rsidRPr="0022568F" w:rsidRDefault="001727B2" w:rsidP="00065DAF">
      <w:pPr>
        <w:pStyle w:val="Bullet1"/>
      </w:pPr>
      <w:r w:rsidRPr="0022568F">
        <w:t>Proofread the final draft</w:t>
      </w:r>
      <w:r w:rsidR="00065DAF" w:rsidRPr="0022568F">
        <w:t>.</w:t>
      </w:r>
    </w:p>
    <w:p w:rsidR="001727B2" w:rsidRPr="0022568F" w:rsidRDefault="001727B2" w:rsidP="00065DAF">
      <w:pPr>
        <w:pStyle w:val="Heading2"/>
      </w:pPr>
      <w:r w:rsidRPr="0022568F">
        <w:t>3. Presenting Written Work</w:t>
      </w:r>
    </w:p>
    <w:p w:rsidR="001727B2" w:rsidRPr="0022568F" w:rsidRDefault="001727B2" w:rsidP="00065DAF">
      <w:pPr>
        <w:pStyle w:val="BodyCopy"/>
        <w:rPr>
          <w:b/>
          <w:i/>
          <w:noProof w:val="0"/>
        </w:rPr>
      </w:pPr>
      <w:r w:rsidRPr="0022568F">
        <w:rPr>
          <w:b/>
          <w:i/>
          <w:noProof w:val="0"/>
        </w:rPr>
        <w:t>Types of written work</w:t>
      </w:r>
    </w:p>
    <w:p w:rsidR="001727B2" w:rsidRPr="0022568F" w:rsidRDefault="001727B2" w:rsidP="00065DAF">
      <w:pPr>
        <w:pStyle w:val="BodyCopy"/>
        <w:rPr>
          <w:noProof w:val="0"/>
        </w:rPr>
      </w:pPr>
      <w:r w:rsidRPr="0022568F">
        <w:rPr>
          <w:noProof w:val="0"/>
        </w:rPr>
        <w:t>Students may be asked to write:</w:t>
      </w:r>
    </w:p>
    <w:p w:rsidR="001727B2" w:rsidRPr="0022568F" w:rsidRDefault="001727B2" w:rsidP="00065DAF">
      <w:pPr>
        <w:pStyle w:val="Bullet1"/>
      </w:pPr>
      <w:r w:rsidRPr="0022568F">
        <w:t>Short and long reports</w:t>
      </w:r>
    </w:p>
    <w:p w:rsidR="001727B2" w:rsidRPr="0022568F" w:rsidRDefault="001727B2" w:rsidP="00065DAF">
      <w:pPr>
        <w:pStyle w:val="Bullet1"/>
      </w:pPr>
      <w:r w:rsidRPr="0022568F">
        <w:t>Essays</w:t>
      </w:r>
    </w:p>
    <w:p w:rsidR="001727B2" w:rsidRPr="0022568F" w:rsidRDefault="001727B2" w:rsidP="00065DAF">
      <w:pPr>
        <w:pStyle w:val="Bullet1"/>
      </w:pPr>
      <w:r w:rsidRPr="0022568F">
        <w:t>Records of interviews</w:t>
      </w:r>
    </w:p>
    <w:p w:rsidR="001727B2" w:rsidRPr="0022568F" w:rsidRDefault="001727B2" w:rsidP="00065DAF">
      <w:pPr>
        <w:pStyle w:val="Bullet1"/>
      </w:pPr>
      <w:r w:rsidRPr="0022568F">
        <w:t>Questionnaires</w:t>
      </w:r>
    </w:p>
    <w:p w:rsidR="001727B2" w:rsidRPr="0022568F" w:rsidRDefault="001727B2" w:rsidP="00065DAF">
      <w:pPr>
        <w:pStyle w:val="Bullet1"/>
      </w:pPr>
      <w:r w:rsidRPr="0022568F">
        <w:t>Business letters</w:t>
      </w:r>
    </w:p>
    <w:p w:rsidR="001727B2" w:rsidRPr="0022568F" w:rsidRDefault="001727B2" w:rsidP="00065DAF">
      <w:pPr>
        <w:pStyle w:val="Bullet1"/>
      </w:pPr>
      <w:r w:rsidRPr="0022568F">
        <w:t>Resumes.</w:t>
      </w:r>
      <w:r w:rsidR="00502F4C" w:rsidRPr="0022568F">
        <w:t xml:space="preserve"> </w:t>
      </w:r>
    </w:p>
    <w:p w:rsidR="001727B2" w:rsidRPr="0022568F" w:rsidRDefault="001727B2" w:rsidP="008D28C7">
      <w:pPr>
        <w:pStyle w:val="BodyCopy"/>
        <w:spacing w:before="240"/>
        <w:rPr>
          <w:b/>
          <w:i/>
          <w:noProof w:val="0"/>
        </w:rPr>
      </w:pPr>
      <w:r w:rsidRPr="0022568F">
        <w:rPr>
          <w:b/>
          <w:i/>
          <w:noProof w:val="0"/>
        </w:rPr>
        <w:t>Format</w:t>
      </w:r>
    </w:p>
    <w:p w:rsidR="00A316C4" w:rsidRPr="0022568F" w:rsidRDefault="001727B2" w:rsidP="00A316C4">
      <w:pPr>
        <w:pStyle w:val="BodyCopy"/>
        <w:rPr>
          <w:noProof w:val="0"/>
        </w:rPr>
      </w:pPr>
      <w:r w:rsidRPr="0022568F">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22568F">
        <w:rPr>
          <w:noProof w:val="0"/>
        </w:rPr>
        <w:br w:type="page"/>
      </w:r>
    </w:p>
    <w:p w:rsidR="001727B2" w:rsidRPr="0022568F" w:rsidRDefault="001727B2" w:rsidP="00065DAF">
      <w:pPr>
        <w:pStyle w:val="BodyCopyBold"/>
        <w:rPr>
          <w:i/>
          <w:noProof w:val="0"/>
        </w:rPr>
      </w:pPr>
      <w:r w:rsidRPr="0022568F">
        <w:rPr>
          <w:i/>
          <w:noProof w:val="0"/>
        </w:rPr>
        <w:lastRenderedPageBreak/>
        <w:t>Cover Sheet</w:t>
      </w:r>
    </w:p>
    <w:p w:rsidR="001727B2" w:rsidRPr="0022568F" w:rsidRDefault="001727B2" w:rsidP="00065DAF">
      <w:pPr>
        <w:pStyle w:val="BodyCopy"/>
        <w:rPr>
          <w:noProof w:val="0"/>
        </w:rPr>
      </w:pPr>
      <w:r w:rsidRPr="0022568F">
        <w:rPr>
          <w:noProof w:val="0"/>
        </w:rPr>
        <w:t>All written work should be submitted with a cover sheet stapled to the front that contains:</w:t>
      </w:r>
    </w:p>
    <w:p w:rsidR="001727B2" w:rsidRPr="0022568F" w:rsidRDefault="001727B2" w:rsidP="00065DAF">
      <w:pPr>
        <w:pStyle w:val="Bullet1"/>
      </w:pPr>
      <w:r w:rsidRPr="0022568F">
        <w:t>The student’s name and student number</w:t>
      </w:r>
    </w:p>
    <w:p w:rsidR="001727B2" w:rsidRPr="0022568F" w:rsidRDefault="001727B2" w:rsidP="00065DAF">
      <w:pPr>
        <w:pStyle w:val="Bullet1"/>
      </w:pPr>
      <w:r w:rsidRPr="0022568F">
        <w:t>The name of the class/unit</w:t>
      </w:r>
    </w:p>
    <w:p w:rsidR="001727B2" w:rsidRPr="0022568F" w:rsidRDefault="001727B2" w:rsidP="00065DAF">
      <w:pPr>
        <w:pStyle w:val="Bullet1"/>
      </w:pPr>
      <w:r w:rsidRPr="0022568F">
        <w:t>The due date of the work</w:t>
      </w:r>
    </w:p>
    <w:p w:rsidR="001727B2" w:rsidRPr="0022568F" w:rsidRDefault="001727B2" w:rsidP="00065DAF">
      <w:pPr>
        <w:pStyle w:val="Bullet1"/>
      </w:pPr>
      <w:r w:rsidRPr="0022568F">
        <w:t>The title of the work</w:t>
      </w:r>
    </w:p>
    <w:p w:rsidR="001727B2" w:rsidRPr="0022568F" w:rsidRDefault="001727B2" w:rsidP="00065DAF">
      <w:pPr>
        <w:pStyle w:val="Bullet1"/>
      </w:pPr>
      <w:r w:rsidRPr="0022568F">
        <w:t>The teacher’s name</w:t>
      </w:r>
    </w:p>
    <w:p w:rsidR="001727B2" w:rsidRPr="0022568F" w:rsidRDefault="001727B2" w:rsidP="00065DAF">
      <w:pPr>
        <w:pStyle w:val="Bullet1"/>
      </w:pPr>
      <w:r w:rsidRPr="0022568F">
        <w:t>A signed declaration that the work does not involve plagiarism.</w:t>
      </w:r>
    </w:p>
    <w:p w:rsidR="001727B2" w:rsidRPr="0022568F" w:rsidRDefault="001727B2" w:rsidP="008D28C7">
      <w:pPr>
        <w:pStyle w:val="BodyCopy"/>
        <w:spacing w:before="240"/>
        <w:rPr>
          <w:b/>
          <w:i/>
          <w:noProof w:val="0"/>
        </w:rPr>
      </w:pPr>
      <w:r w:rsidRPr="0022568F">
        <w:rPr>
          <w:b/>
          <w:i/>
          <w:noProof w:val="0"/>
        </w:rPr>
        <w:t>Keeping a Copy</w:t>
      </w:r>
    </w:p>
    <w:p w:rsidR="001727B2" w:rsidRPr="0022568F" w:rsidRDefault="001727B2" w:rsidP="00065DAF">
      <w:pPr>
        <w:pStyle w:val="BodyCopy"/>
        <w:rPr>
          <w:noProof w:val="0"/>
        </w:rPr>
      </w:pPr>
      <w:r w:rsidRPr="0022568F">
        <w:rPr>
          <w:noProof w:val="0"/>
        </w:rPr>
        <w:t>Students must keep a copy of the written work in case it is lost. This rarely happens but it can be disastrous if a copy has not been kept.</w:t>
      </w:r>
    </w:p>
    <w:p w:rsidR="001727B2" w:rsidRPr="0022568F" w:rsidRDefault="001727B2" w:rsidP="008D28C7">
      <w:pPr>
        <w:pStyle w:val="BodyCopy"/>
        <w:spacing w:before="240"/>
        <w:rPr>
          <w:b/>
          <w:i/>
          <w:noProof w:val="0"/>
        </w:rPr>
      </w:pPr>
      <w:r w:rsidRPr="0022568F">
        <w:rPr>
          <w:b/>
          <w:i/>
          <w:noProof w:val="0"/>
        </w:rPr>
        <w:t>Inclusive language</w:t>
      </w:r>
    </w:p>
    <w:p w:rsidR="001727B2" w:rsidRPr="0022568F" w:rsidRDefault="001727B2" w:rsidP="00065DAF">
      <w:pPr>
        <w:pStyle w:val="BodyCopy"/>
        <w:rPr>
          <w:noProof w:val="0"/>
        </w:rPr>
      </w:pPr>
      <w:r w:rsidRPr="0022568F">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22568F" w:rsidRDefault="001727B2" w:rsidP="00065DAF">
      <w:pPr>
        <w:pStyle w:val="BodyCopy"/>
        <w:rPr>
          <w:noProof w:val="0"/>
        </w:rPr>
      </w:pPr>
      <w:r w:rsidRPr="0022568F">
        <w:rPr>
          <w:noProof w:val="0"/>
        </w:rPr>
        <w:t>Examples of appropriate language are shown on the right:</w:t>
      </w:r>
    </w:p>
    <w:tbl>
      <w:tblPr>
        <w:tblW w:w="5000" w:type="pct"/>
        <w:tblInd w:w="108" w:type="dxa"/>
        <w:shd w:val="clear" w:color="auto" w:fill="F2F2F2" w:themeFill="background1" w:themeFillShade="F2"/>
        <w:tblLook w:val="01E0" w:firstRow="1" w:lastRow="1" w:firstColumn="1" w:lastColumn="1" w:noHBand="0" w:noVBand="0"/>
      </w:tblPr>
      <w:tblGrid>
        <w:gridCol w:w="4803"/>
        <w:gridCol w:w="4178"/>
      </w:tblGrid>
      <w:tr w:rsidR="001727B2" w:rsidRPr="0022568F" w:rsidTr="005A6FFA">
        <w:tc>
          <w:tcPr>
            <w:tcW w:w="3969" w:type="dxa"/>
            <w:shd w:val="clear" w:color="auto" w:fill="F2F2F2" w:themeFill="background1" w:themeFillShade="F2"/>
          </w:tcPr>
          <w:p w:rsidR="001727B2" w:rsidRPr="0022568F" w:rsidRDefault="001727B2" w:rsidP="00A316C4">
            <w:pPr>
              <w:pStyle w:val="BodyCopy"/>
              <w:spacing w:before="120" w:after="120"/>
              <w:jc w:val="both"/>
              <w:rPr>
                <w:noProof w:val="0"/>
              </w:rPr>
            </w:pPr>
            <w:r w:rsidRPr="0022568F">
              <w:rPr>
                <w:noProof w:val="0"/>
              </w:rPr>
              <w:t>Mankind</w:t>
            </w:r>
          </w:p>
        </w:tc>
        <w:tc>
          <w:tcPr>
            <w:tcW w:w="3452" w:type="dxa"/>
            <w:shd w:val="clear" w:color="auto" w:fill="F2F2F2" w:themeFill="background1" w:themeFillShade="F2"/>
          </w:tcPr>
          <w:p w:rsidR="001727B2" w:rsidRPr="0022568F" w:rsidRDefault="001727B2" w:rsidP="00A316C4">
            <w:pPr>
              <w:pStyle w:val="BodyCopy"/>
              <w:spacing w:before="120" w:after="120"/>
              <w:rPr>
                <w:i/>
                <w:noProof w:val="0"/>
              </w:rPr>
            </w:pPr>
            <w:r w:rsidRPr="0022568F">
              <w:rPr>
                <w:i/>
                <w:noProof w:val="0"/>
              </w:rPr>
              <w:t>Humankind</w:t>
            </w:r>
          </w:p>
        </w:tc>
      </w:tr>
      <w:tr w:rsidR="001727B2" w:rsidRPr="0022568F" w:rsidTr="005A6FFA">
        <w:tc>
          <w:tcPr>
            <w:tcW w:w="3969" w:type="dxa"/>
            <w:shd w:val="clear" w:color="auto" w:fill="F2F2F2" w:themeFill="background1" w:themeFillShade="F2"/>
          </w:tcPr>
          <w:p w:rsidR="001727B2" w:rsidRPr="0022568F" w:rsidRDefault="001727B2" w:rsidP="00A316C4">
            <w:pPr>
              <w:pStyle w:val="BodyCopy"/>
              <w:spacing w:before="120" w:after="120"/>
              <w:jc w:val="both"/>
              <w:rPr>
                <w:noProof w:val="0"/>
              </w:rPr>
            </w:pPr>
            <w:r w:rsidRPr="0022568F">
              <w:rPr>
                <w:noProof w:val="0"/>
              </w:rPr>
              <w:t>Barman/maid</w:t>
            </w:r>
          </w:p>
        </w:tc>
        <w:tc>
          <w:tcPr>
            <w:tcW w:w="3452" w:type="dxa"/>
            <w:shd w:val="clear" w:color="auto" w:fill="F2F2F2" w:themeFill="background1" w:themeFillShade="F2"/>
          </w:tcPr>
          <w:p w:rsidR="001727B2" w:rsidRPr="0022568F" w:rsidRDefault="001727B2" w:rsidP="00A316C4">
            <w:pPr>
              <w:pStyle w:val="BodyCopy"/>
              <w:spacing w:before="120" w:after="120"/>
              <w:rPr>
                <w:i/>
                <w:noProof w:val="0"/>
              </w:rPr>
            </w:pPr>
            <w:r w:rsidRPr="0022568F">
              <w:rPr>
                <w:i/>
                <w:noProof w:val="0"/>
              </w:rPr>
              <w:t>Bar attendant</w:t>
            </w:r>
          </w:p>
        </w:tc>
      </w:tr>
      <w:tr w:rsidR="001727B2" w:rsidRPr="0022568F" w:rsidTr="005A6FFA">
        <w:tc>
          <w:tcPr>
            <w:tcW w:w="3969" w:type="dxa"/>
            <w:shd w:val="clear" w:color="auto" w:fill="F2F2F2" w:themeFill="background1" w:themeFillShade="F2"/>
          </w:tcPr>
          <w:p w:rsidR="001727B2" w:rsidRPr="0022568F" w:rsidRDefault="001727B2" w:rsidP="00A316C4">
            <w:pPr>
              <w:pStyle w:val="BodyCopy"/>
              <w:spacing w:before="120" w:after="120"/>
              <w:jc w:val="both"/>
              <w:rPr>
                <w:noProof w:val="0"/>
              </w:rPr>
            </w:pPr>
            <w:r w:rsidRPr="0022568F">
              <w:rPr>
                <w:noProof w:val="0"/>
              </w:rPr>
              <w:t>Host/hostess</w:t>
            </w:r>
          </w:p>
        </w:tc>
        <w:tc>
          <w:tcPr>
            <w:tcW w:w="3452" w:type="dxa"/>
            <w:shd w:val="clear" w:color="auto" w:fill="F2F2F2" w:themeFill="background1" w:themeFillShade="F2"/>
          </w:tcPr>
          <w:p w:rsidR="001727B2" w:rsidRPr="0022568F" w:rsidRDefault="001727B2" w:rsidP="00A316C4">
            <w:pPr>
              <w:pStyle w:val="BodyCopy"/>
              <w:spacing w:before="120" w:after="120"/>
              <w:rPr>
                <w:i/>
                <w:noProof w:val="0"/>
              </w:rPr>
            </w:pPr>
            <w:r w:rsidRPr="0022568F">
              <w:rPr>
                <w:i/>
                <w:noProof w:val="0"/>
              </w:rPr>
              <w:t>Host</w:t>
            </w:r>
          </w:p>
        </w:tc>
      </w:tr>
      <w:tr w:rsidR="001727B2" w:rsidRPr="0022568F" w:rsidTr="005A6FFA">
        <w:tc>
          <w:tcPr>
            <w:tcW w:w="3969" w:type="dxa"/>
            <w:shd w:val="clear" w:color="auto" w:fill="F2F2F2" w:themeFill="background1" w:themeFillShade="F2"/>
          </w:tcPr>
          <w:p w:rsidR="001727B2" w:rsidRPr="0022568F" w:rsidRDefault="001727B2" w:rsidP="00A316C4">
            <w:pPr>
              <w:pStyle w:val="BodyCopy"/>
              <w:spacing w:before="120" w:after="120"/>
              <w:jc w:val="both"/>
              <w:rPr>
                <w:noProof w:val="0"/>
              </w:rPr>
            </w:pPr>
            <w:r w:rsidRPr="0022568F">
              <w:rPr>
                <w:noProof w:val="0"/>
              </w:rPr>
              <w:t>Waiter/waitress</w:t>
            </w:r>
          </w:p>
        </w:tc>
        <w:tc>
          <w:tcPr>
            <w:tcW w:w="3452" w:type="dxa"/>
            <w:shd w:val="clear" w:color="auto" w:fill="F2F2F2" w:themeFill="background1" w:themeFillShade="F2"/>
          </w:tcPr>
          <w:p w:rsidR="001727B2" w:rsidRPr="0022568F" w:rsidRDefault="001727B2" w:rsidP="00A316C4">
            <w:pPr>
              <w:pStyle w:val="BodyCopy"/>
              <w:spacing w:before="120" w:after="120"/>
              <w:rPr>
                <w:i/>
                <w:noProof w:val="0"/>
              </w:rPr>
            </w:pPr>
            <w:r w:rsidRPr="0022568F">
              <w:rPr>
                <w:i/>
                <w:noProof w:val="0"/>
              </w:rPr>
              <w:t>Waiter or waiting staff</w:t>
            </w:r>
          </w:p>
        </w:tc>
      </w:tr>
    </w:tbl>
    <w:p w:rsidR="00326643" w:rsidRPr="0022568F" w:rsidRDefault="00326643" w:rsidP="008D480E">
      <w:pPr>
        <w:pStyle w:val="BodyCopy"/>
        <w:rPr>
          <w:noProof w:val="0"/>
        </w:rPr>
        <w:sectPr w:rsidR="00326643" w:rsidRPr="0022568F" w:rsidSect="00735CB3">
          <w:headerReference w:type="even" r:id="rId122"/>
          <w:headerReference w:type="default" r:id="rId123"/>
          <w:pgSz w:w="11906" w:h="16838" w:code="9"/>
          <w:pgMar w:top="1440" w:right="1440" w:bottom="1440" w:left="1701" w:header="709" w:footer="14" w:gutter="0"/>
          <w:cols w:space="708"/>
          <w:docGrid w:linePitch="360"/>
        </w:sectPr>
      </w:pPr>
    </w:p>
    <w:p w:rsidR="00DC7B89" w:rsidRPr="0022568F" w:rsidRDefault="00326643" w:rsidP="00326643">
      <w:pPr>
        <w:pStyle w:val="Heading1"/>
      </w:pPr>
      <w:bookmarkStart w:id="33" w:name="_Toc378614709"/>
      <w:r w:rsidRPr="0022568F">
        <w:lastRenderedPageBreak/>
        <w:t xml:space="preserve">Recommended </w:t>
      </w:r>
      <w:r w:rsidR="00E71DE9" w:rsidRPr="0022568F">
        <w:t>r</w:t>
      </w:r>
      <w:r w:rsidRPr="0022568F">
        <w:t>eading</w:t>
      </w:r>
      <w:bookmarkEnd w:id="33"/>
    </w:p>
    <w:p w:rsidR="00B05428" w:rsidRPr="0022568F" w:rsidRDefault="00B05428" w:rsidP="00B05428">
      <w:pPr>
        <w:pStyle w:val="BodyCopy"/>
        <w:rPr>
          <w:noProof w:val="0"/>
        </w:rPr>
      </w:pPr>
      <w:r w:rsidRPr="0022568F">
        <w:rPr>
          <w:noProof w:val="0"/>
        </w:rPr>
        <w:t>Cox, Jeff; 2003 (1</w:t>
      </w:r>
      <w:r w:rsidRPr="0022568F">
        <w:rPr>
          <w:noProof w:val="0"/>
          <w:vertAlign w:val="superscript"/>
        </w:rPr>
        <w:t>st</w:t>
      </w:r>
      <w:r w:rsidRPr="0022568F">
        <w:rPr>
          <w:noProof w:val="0"/>
        </w:rPr>
        <w:t xml:space="preserve"> edition); </w:t>
      </w:r>
      <w:r w:rsidRPr="0022568F">
        <w:rPr>
          <w:i/>
          <w:noProof w:val="0"/>
        </w:rPr>
        <w:t>Cellaring Wine: A Complete Guide to Selecting, Building, and Managing Your Wine Collection</w:t>
      </w:r>
      <w:r w:rsidRPr="0022568F">
        <w:rPr>
          <w:noProof w:val="0"/>
        </w:rPr>
        <w:t>; Storey Publishing, LLC</w:t>
      </w:r>
    </w:p>
    <w:p w:rsidR="00B05428" w:rsidRPr="0022568F" w:rsidRDefault="00B05428" w:rsidP="00B05428">
      <w:pPr>
        <w:pStyle w:val="BodyCopy"/>
        <w:rPr>
          <w:b/>
          <w:noProof w:val="0"/>
        </w:rPr>
      </w:pPr>
      <w:r w:rsidRPr="0022568F">
        <w:rPr>
          <w:noProof w:val="0"/>
        </w:rPr>
        <w:t>Foley, Ray; 2010 (4</w:t>
      </w:r>
      <w:r w:rsidRPr="0022568F">
        <w:rPr>
          <w:noProof w:val="0"/>
          <w:vertAlign w:val="superscript"/>
        </w:rPr>
        <w:t>th</w:t>
      </w:r>
      <w:r w:rsidRPr="0022568F">
        <w:rPr>
          <w:noProof w:val="0"/>
        </w:rPr>
        <w:t xml:space="preserve"> edition); </w:t>
      </w:r>
      <w:r w:rsidRPr="0022568F">
        <w:rPr>
          <w:i/>
          <w:noProof w:val="0"/>
        </w:rPr>
        <w:t>Bartending for Dummies</w:t>
      </w:r>
      <w:r w:rsidRPr="0022568F">
        <w:rPr>
          <w:noProof w:val="0"/>
        </w:rPr>
        <w:t>; For Dummies</w:t>
      </w:r>
    </w:p>
    <w:p w:rsidR="00B05428" w:rsidRPr="0022568F" w:rsidRDefault="00B05428" w:rsidP="00B05428">
      <w:pPr>
        <w:pStyle w:val="BodyCopy"/>
        <w:rPr>
          <w:b/>
          <w:noProof w:val="0"/>
        </w:rPr>
      </w:pPr>
      <w:r w:rsidRPr="0022568F">
        <w:rPr>
          <w:noProof w:val="0"/>
        </w:rPr>
        <w:t xml:space="preserve">Hellmicg, Mittie; </w:t>
      </w:r>
      <w:r w:rsidRPr="0022568F">
        <w:rPr>
          <w:i/>
          <w:noProof w:val="0"/>
        </w:rPr>
        <w:t>The Ultimate Bar Book: 2006 (1</w:t>
      </w:r>
      <w:r w:rsidRPr="0022568F">
        <w:rPr>
          <w:i/>
          <w:noProof w:val="0"/>
          <w:vertAlign w:val="superscript"/>
        </w:rPr>
        <w:t>st</w:t>
      </w:r>
      <w:r w:rsidRPr="0022568F">
        <w:rPr>
          <w:i/>
          <w:noProof w:val="0"/>
        </w:rPr>
        <w:t xml:space="preserve"> edition</w:t>
      </w:r>
      <w:r w:rsidRPr="0022568F">
        <w:rPr>
          <w:noProof w:val="0"/>
        </w:rPr>
        <w:t>); Chronicle Books</w:t>
      </w:r>
    </w:p>
    <w:p w:rsidR="00B05428" w:rsidRPr="0022568F" w:rsidRDefault="00B05428" w:rsidP="00B05428">
      <w:pPr>
        <w:pStyle w:val="BodyCopy"/>
        <w:rPr>
          <w:b/>
          <w:noProof w:val="0"/>
        </w:rPr>
      </w:pPr>
      <w:r w:rsidRPr="0022568F">
        <w:rPr>
          <w:noProof w:val="0"/>
        </w:rPr>
        <w:t>Miron, Amanda &amp; Brown, Douglas; 2005 (1</w:t>
      </w:r>
      <w:r w:rsidRPr="0022568F">
        <w:rPr>
          <w:noProof w:val="0"/>
          <w:vertAlign w:val="superscript"/>
        </w:rPr>
        <w:t>st</w:t>
      </w:r>
      <w:r w:rsidRPr="0022568F">
        <w:rPr>
          <w:noProof w:val="0"/>
        </w:rPr>
        <w:t xml:space="preserve"> edition); </w:t>
      </w:r>
      <w:r w:rsidRPr="0022568F">
        <w:rPr>
          <w:i/>
          <w:noProof w:val="0"/>
        </w:rPr>
        <w:t>The Professional Bar &amp; Beverage Manager's Handbook: How to Open and Operate a Financially Successful Bar, Tavern, and Nightclub</w:t>
      </w:r>
      <w:r w:rsidRPr="0022568F">
        <w:rPr>
          <w:noProof w:val="0"/>
        </w:rPr>
        <w:t>; Atlantic Publishing Company</w:t>
      </w:r>
    </w:p>
    <w:p w:rsidR="00B05428" w:rsidRPr="0022568F" w:rsidRDefault="00B05428" w:rsidP="00B05428">
      <w:pPr>
        <w:pStyle w:val="BodyCopy"/>
        <w:rPr>
          <w:b/>
          <w:noProof w:val="0"/>
        </w:rPr>
      </w:pPr>
      <w:r w:rsidRPr="0022568F">
        <w:rPr>
          <w:noProof w:val="0"/>
        </w:rPr>
        <w:t>Katsigris, Costas &amp; Porter, Mary &amp; Thomas, Chris; 2002 (3</w:t>
      </w:r>
      <w:r w:rsidRPr="0022568F">
        <w:rPr>
          <w:noProof w:val="0"/>
          <w:vertAlign w:val="superscript"/>
        </w:rPr>
        <w:t>rd</w:t>
      </w:r>
      <w:r w:rsidRPr="0022568F">
        <w:rPr>
          <w:noProof w:val="0"/>
        </w:rPr>
        <w:t xml:space="preserve"> edition); </w:t>
      </w:r>
      <w:r w:rsidRPr="0022568F">
        <w:rPr>
          <w:i/>
          <w:noProof w:val="0"/>
        </w:rPr>
        <w:t>The Bar and Beverage Book</w:t>
      </w:r>
      <w:r w:rsidRPr="0022568F">
        <w:rPr>
          <w:noProof w:val="0"/>
        </w:rPr>
        <w:t>; Wiley</w:t>
      </w:r>
    </w:p>
    <w:p w:rsidR="00B05428" w:rsidRPr="0022568F" w:rsidRDefault="00B05428" w:rsidP="00B05428">
      <w:pPr>
        <w:pStyle w:val="BodyCopy"/>
        <w:rPr>
          <w:b/>
          <w:noProof w:val="0"/>
        </w:rPr>
      </w:pPr>
      <w:r w:rsidRPr="0022568F">
        <w:rPr>
          <w:noProof w:val="0"/>
        </w:rPr>
        <w:t>Plotkin, Robert; 2011 (1</w:t>
      </w:r>
      <w:r w:rsidRPr="0022568F">
        <w:rPr>
          <w:noProof w:val="0"/>
          <w:vertAlign w:val="superscript"/>
        </w:rPr>
        <w:t>st</w:t>
      </w:r>
      <w:r w:rsidRPr="0022568F">
        <w:rPr>
          <w:noProof w:val="0"/>
        </w:rPr>
        <w:t xml:space="preserve"> edition); </w:t>
      </w:r>
      <w:r w:rsidRPr="0022568F">
        <w:rPr>
          <w:i/>
          <w:noProof w:val="0"/>
        </w:rPr>
        <w:t>Successful Beverage Management</w:t>
      </w:r>
      <w:r w:rsidRPr="0022568F">
        <w:rPr>
          <w:noProof w:val="0"/>
        </w:rPr>
        <w:t>; Barmedia</w:t>
      </w:r>
    </w:p>
    <w:p w:rsidR="00B05428" w:rsidRPr="0022568F" w:rsidRDefault="00B05428" w:rsidP="00B05428">
      <w:pPr>
        <w:pStyle w:val="BodyCopy"/>
        <w:rPr>
          <w:b/>
          <w:noProof w:val="0"/>
        </w:rPr>
      </w:pPr>
      <w:r w:rsidRPr="0022568F">
        <w:rPr>
          <w:noProof w:val="0"/>
        </w:rPr>
        <w:t>Shirke, Gajanan; 2010 (1</w:t>
      </w:r>
      <w:r w:rsidRPr="0022568F">
        <w:rPr>
          <w:noProof w:val="0"/>
          <w:vertAlign w:val="superscript"/>
        </w:rPr>
        <w:t>st</w:t>
      </w:r>
      <w:r w:rsidRPr="0022568F">
        <w:rPr>
          <w:noProof w:val="0"/>
        </w:rPr>
        <w:t xml:space="preserve"> edition); </w:t>
      </w:r>
      <w:r w:rsidRPr="0022568F">
        <w:rPr>
          <w:i/>
          <w:noProof w:val="0"/>
        </w:rPr>
        <w:t>Bar Management &amp; Operations</w:t>
      </w:r>
      <w:r w:rsidRPr="0022568F">
        <w:rPr>
          <w:noProof w:val="0"/>
        </w:rPr>
        <w:t>; Platinum Press</w:t>
      </w:r>
    </w:p>
    <w:p w:rsidR="00B05428" w:rsidRPr="0022568F" w:rsidRDefault="00B05428" w:rsidP="00B05428">
      <w:pPr>
        <w:pStyle w:val="BodyCopy"/>
        <w:rPr>
          <w:noProof w:val="0"/>
        </w:rPr>
      </w:pPr>
      <w:r w:rsidRPr="0022568F">
        <w:rPr>
          <w:noProof w:val="0"/>
        </w:rPr>
        <w:t>Smith, Jeff; 2006 (1</w:t>
      </w:r>
      <w:r w:rsidRPr="0022568F">
        <w:rPr>
          <w:noProof w:val="0"/>
          <w:vertAlign w:val="superscript"/>
        </w:rPr>
        <w:t>st</w:t>
      </w:r>
      <w:r w:rsidRPr="0022568F">
        <w:rPr>
          <w:noProof w:val="0"/>
        </w:rPr>
        <w:t xml:space="preserve"> edition); </w:t>
      </w:r>
      <w:r w:rsidRPr="0022568F">
        <w:rPr>
          <w:i/>
          <w:noProof w:val="0"/>
        </w:rPr>
        <w:t>The Best Cellar</w:t>
      </w:r>
      <w:r w:rsidRPr="0022568F">
        <w:rPr>
          <w:noProof w:val="0"/>
        </w:rPr>
        <w:t>; Taylor Trade Publishing</w:t>
      </w:r>
    </w:p>
    <w:p w:rsidR="00326643" w:rsidRPr="0022568F" w:rsidRDefault="00326643">
      <w:pPr>
        <w:rPr>
          <w:rFonts w:ascii="Helvetica" w:eastAsia="Calibri" w:hAnsi="Helvetica" w:cs="Calibri"/>
          <w:szCs w:val="16"/>
          <w:lang w:eastAsia="ar-SA"/>
        </w:rPr>
      </w:pPr>
      <w:r w:rsidRPr="0022568F">
        <w:rPr>
          <w:rFonts w:ascii="Helvetica" w:hAnsi="Helvetica"/>
        </w:rPr>
        <w:br w:type="page"/>
      </w:r>
    </w:p>
    <w:p w:rsidR="00D555D7" w:rsidRPr="0022568F" w:rsidRDefault="00D555D7" w:rsidP="00D555D7">
      <w:pPr>
        <w:rPr>
          <w:rFonts w:ascii="Helvetica" w:hAnsi="Helvetica"/>
        </w:rPr>
      </w:pPr>
    </w:p>
    <w:p w:rsidR="00326643" w:rsidRPr="0022568F" w:rsidRDefault="00326643" w:rsidP="008D480E">
      <w:pPr>
        <w:pStyle w:val="BodyCopy"/>
        <w:rPr>
          <w:noProof w:val="0"/>
        </w:rPr>
        <w:sectPr w:rsidR="00326643" w:rsidRPr="0022568F" w:rsidSect="00735CB3">
          <w:headerReference w:type="even" r:id="rId124"/>
          <w:headerReference w:type="default" r:id="rId125"/>
          <w:pgSz w:w="11906" w:h="16838" w:code="9"/>
          <w:pgMar w:top="1440" w:right="1440" w:bottom="1440" w:left="1701" w:header="709" w:footer="14" w:gutter="0"/>
          <w:cols w:space="708"/>
          <w:docGrid w:linePitch="360"/>
        </w:sectPr>
      </w:pPr>
    </w:p>
    <w:p w:rsidR="001727B2" w:rsidRPr="0022568F" w:rsidRDefault="001727B2" w:rsidP="00326643">
      <w:pPr>
        <w:pStyle w:val="Heading1"/>
      </w:pPr>
      <w:bookmarkStart w:id="34" w:name="_Toc294862969"/>
      <w:bookmarkStart w:id="35" w:name="_Toc378614710"/>
      <w:r w:rsidRPr="0022568F">
        <w:lastRenderedPageBreak/>
        <w:t>Trainee evaluation sheet</w:t>
      </w:r>
      <w:bookmarkEnd w:id="34"/>
      <w:bookmarkEnd w:id="35"/>
    </w:p>
    <w:p w:rsidR="0083445A" w:rsidRPr="0022568F" w:rsidRDefault="009601D5" w:rsidP="0083445A">
      <w:pPr>
        <w:pStyle w:val="Heading3"/>
      </w:pPr>
      <w:fldSimple w:instr=" REF  ModuleName  \* MERGEFORMAT ">
        <w:sdt>
          <w:sdtPr>
            <w:alias w:val="Title"/>
            <w:tag w:val="Title"/>
            <w:id w:val="27053690"/>
            <w:lock w:val="sdtLocked"/>
            <w:dataBinding w:prefixMappings="xmlns:ns0='http://schemas.openxmlformats.org/package/2006/metadata/core-properties' xmlns:ns1='http://purl.org/dc/elements/1.1/'" w:xpath="/ns0:coreProperties[1]/ns1:title[1]" w:storeItemID="{6C3C8BC8-F283-45AE-878A-BAB7291924A1}"/>
            <w:text/>
          </w:sdtPr>
          <w:sdtContent>
            <w:r w:rsidR="002A0DE3" w:rsidRPr="0022568F">
              <w:t>Operate a cellar system</w:t>
            </w:r>
          </w:sdtContent>
        </w:sdt>
      </w:fldSimple>
    </w:p>
    <w:p w:rsidR="001727B2" w:rsidRPr="0022568F" w:rsidRDefault="001727B2" w:rsidP="001727B2">
      <w:pPr>
        <w:pStyle w:val="BodyCopy"/>
        <w:rPr>
          <w:noProof w:val="0"/>
        </w:rPr>
      </w:pPr>
      <w:r w:rsidRPr="0022568F">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22568F"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22568F" w:rsidRDefault="001727B2" w:rsidP="00F56970">
            <w:pPr>
              <w:pStyle w:val="TableHeading"/>
              <w:rPr>
                <w:noProof w:val="0"/>
              </w:rPr>
            </w:pPr>
            <w:r w:rsidRPr="0022568F">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22568F" w:rsidRDefault="001727B2" w:rsidP="000332A5">
            <w:pPr>
              <w:pStyle w:val="TableHeading"/>
              <w:jc w:val="center"/>
              <w:rPr>
                <w:noProof w:val="0"/>
              </w:rPr>
            </w:pPr>
            <w:r w:rsidRPr="0022568F">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22568F" w:rsidRDefault="001727B2" w:rsidP="000332A5">
            <w:pPr>
              <w:pStyle w:val="TableHeading"/>
              <w:jc w:val="center"/>
              <w:rPr>
                <w:noProof w:val="0"/>
              </w:rPr>
            </w:pPr>
            <w:r w:rsidRPr="0022568F">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22568F" w:rsidRDefault="001727B2" w:rsidP="000332A5">
            <w:pPr>
              <w:pStyle w:val="TableHeading"/>
              <w:jc w:val="center"/>
              <w:rPr>
                <w:noProof w:val="0"/>
              </w:rPr>
            </w:pPr>
            <w:r w:rsidRPr="0022568F">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22568F" w:rsidRDefault="001727B2" w:rsidP="000332A5">
            <w:pPr>
              <w:pStyle w:val="TableHeading"/>
              <w:jc w:val="center"/>
              <w:rPr>
                <w:noProof w:val="0"/>
              </w:rPr>
            </w:pPr>
            <w:r w:rsidRPr="0022568F">
              <w:rPr>
                <w:noProof w:val="0"/>
              </w:rPr>
              <w:t>Does Not Apply</w:t>
            </w:r>
          </w:p>
        </w:tc>
      </w:tr>
      <w:tr w:rsidR="001727B2" w:rsidRPr="0022568F" w:rsidTr="00EE770D">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22568F" w:rsidRDefault="001727B2" w:rsidP="00EE770D">
            <w:pPr>
              <w:pStyle w:val="TableText"/>
              <w:spacing w:before="60" w:after="60"/>
              <w:rPr>
                <w:noProof w:val="0"/>
              </w:rPr>
            </w:pPr>
            <w:r w:rsidRPr="0022568F">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22568F" w:rsidRDefault="00E407B1" w:rsidP="00EE770D">
            <w:pPr>
              <w:pStyle w:val="TrainingEval-Table"/>
              <w:spacing w:before="120" w:after="120" w:line="240" w:lineRule="auto"/>
              <w:rPr>
                <w:rFonts w:ascii="Helvetica" w:hAnsi="Helvetica"/>
                <w:sz w:val="22"/>
                <w:szCs w:val="22"/>
                <w:lang w:val="en-AU"/>
              </w:rPr>
            </w:pPr>
            <w:r w:rsidRPr="0022568F">
              <w:rPr>
                <w:rFonts w:ascii="Helvetica" w:hAnsi="Helvetica"/>
                <w:sz w:val="22"/>
                <w:szCs w:val="22"/>
                <w:lang w:val="en-AU"/>
              </w:rPr>
              <w:fldChar w:fldCharType="begin">
                <w:ffData>
                  <w:name w:val="Check1"/>
                  <w:enabled/>
                  <w:calcOnExit w:val="0"/>
                  <w:checkBox>
                    <w:sizeAuto/>
                    <w:default w:val="0"/>
                  </w:checkBox>
                </w:ffData>
              </w:fldChar>
            </w:r>
            <w:r w:rsidR="003578C2" w:rsidRPr="0022568F">
              <w:rPr>
                <w:rFonts w:ascii="Helvetica" w:hAnsi="Helvetica"/>
                <w:sz w:val="22"/>
                <w:szCs w:val="22"/>
                <w:lang w:val="en-AU"/>
              </w:rPr>
              <w:instrText xml:space="preserve"> FORMCHECKBOX </w:instrText>
            </w:r>
            <w:r w:rsidRPr="0022568F">
              <w:rPr>
                <w:rFonts w:ascii="Helvetica" w:hAnsi="Helvetica"/>
                <w:sz w:val="22"/>
                <w:szCs w:val="22"/>
                <w:lang w:val="en-AU"/>
              </w:rPr>
            </w:r>
            <w:r w:rsidRPr="0022568F">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22568F" w:rsidRDefault="00E407B1" w:rsidP="00EE770D">
            <w:pPr>
              <w:pStyle w:val="TrainingEval-Table"/>
              <w:spacing w:before="120" w:after="120" w:line="240" w:lineRule="auto"/>
              <w:rPr>
                <w:rFonts w:ascii="Helvetica" w:hAnsi="Helvetica"/>
                <w:sz w:val="22"/>
                <w:szCs w:val="22"/>
                <w:lang w:val="en-AU"/>
              </w:rPr>
            </w:pPr>
            <w:r w:rsidRPr="0022568F">
              <w:rPr>
                <w:rFonts w:ascii="Helvetica" w:hAnsi="Helvetica"/>
                <w:sz w:val="22"/>
                <w:szCs w:val="22"/>
                <w:lang w:val="en-AU"/>
              </w:rPr>
              <w:fldChar w:fldCharType="begin">
                <w:ffData>
                  <w:name w:val="Check1"/>
                  <w:enabled/>
                  <w:calcOnExit w:val="0"/>
                  <w:checkBox>
                    <w:sizeAuto/>
                    <w:default w:val="0"/>
                  </w:checkBox>
                </w:ffData>
              </w:fldChar>
            </w:r>
            <w:r w:rsidR="003578C2" w:rsidRPr="0022568F">
              <w:rPr>
                <w:rFonts w:ascii="Helvetica" w:hAnsi="Helvetica"/>
                <w:sz w:val="22"/>
                <w:szCs w:val="22"/>
                <w:lang w:val="en-AU"/>
              </w:rPr>
              <w:instrText xml:space="preserve"> FORMCHECKBOX </w:instrText>
            </w:r>
            <w:r w:rsidRPr="0022568F">
              <w:rPr>
                <w:rFonts w:ascii="Helvetica" w:hAnsi="Helvetica"/>
                <w:sz w:val="22"/>
                <w:szCs w:val="22"/>
                <w:lang w:val="en-AU"/>
              </w:rPr>
            </w:r>
            <w:r w:rsidRPr="0022568F">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22568F" w:rsidRDefault="00E407B1" w:rsidP="00EE770D">
            <w:pPr>
              <w:pStyle w:val="TrainingEval-Table"/>
              <w:spacing w:before="120" w:after="120" w:line="240" w:lineRule="auto"/>
              <w:rPr>
                <w:rFonts w:ascii="Helvetica" w:hAnsi="Helvetica"/>
                <w:sz w:val="22"/>
                <w:szCs w:val="22"/>
                <w:lang w:val="en-AU"/>
              </w:rPr>
            </w:pPr>
            <w:r w:rsidRPr="0022568F">
              <w:rPr>
                <w:rFonts w:ascii="Helvetica" w:hAnsi="Helvetica"/>
                <w:sz w:val="22"/>
                <w:szCs w:val="22"/>
                <w:lang w:val="en-AU"/>
              </w:rPr>
              <w:fldChar w:fldCharType="begin">
                <w:ffData>
                  <w:name w:val="Check1"/>
                  <w:enabled/>
                  <w:calcOnExit w:val="0"/>
                  <w:checkBox>
                    <w:sizeAuto/>
                    <w:default w:val="0"/>
                  </w:checkBox>
                </w:ffData>
              </w:fldChar>
            </w:r>
            <w:r w:rsidR="003578C2" w:rsidRPr="0022568F">
              <w:rPr>
                <w:rFonts w:ascii="Helvetica" w:hAnsi="Helvetica"/>
                <w:sz w:val="22"/>
                <w:szCs w:val="22"/>
                <w:lang w:val="en-AU"/>
              </w:rPr>
              <w:instrText xml:space="preserve"> FORMCHECKBOX </w:instrText>
            </w:r>
            <w:r w:rsidRPr="0022568F">
              <w:rPr>
                <w:rFonts w:ascii="Helvetica" w:hAnsi="Helvetica"/>
                <w:sz w:val="22"/>
                <w:szCs w:val="22"/>
                <w:lang w:val="en-AU"/>
              </w:rPr>
            </w:r>
            <w:r w:rsidRPr="0022568F">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22568F" w:rsidRDefault="00E407B1" w:rsidP="00EE770D">
            <w:pPr>
              <w:pStyle w:val="TrainingEval-Table"/>
              <w:spacing w:before="120" w:after="120" w:line="240" w:lineRule="auto"/>
              <w:rPr>
                <w:rFonts w:ascii="Helvetica" w:hAnsi="Helvetica"/>
                <w:sz w:val="22"/>
                <w:szCs w:val="22"/>
                <w:lang w:val="en-AU"/>
              </w:rPr>
            </w:pPr>
            <w:r w:rsidRPr="0022568F">
              <w:rPr>
                <w:rFonts w:ascii="Helvetica" w:hAnsi="Helvetica"/>
                <w:sz w:val="22"/>
                <w:szCs w:val="22"/>
                <w:lang w:val="en-AU"/>
              </w:rPr>
              <w:fldChar w:fldCharType="begin">
                <w:ffData>
                  <w:name w:val="Check1"/>
                  <w:enabled/>
                  <w:calcOnExit w:val="0"/>
                  <w:checkBox>
                    <w:sizeAuto/>
                    <w:default w:val="0"/>
                  </w:checkBox>
                </w:ffData>
              </w:fldChar>
            </w:r>
            <w:r w:rsidR="003578C2" w:rsidRPr="0022568F">
              <w:rPr>
                <w:rFonts w:ascii="Helvetica" w:hAnsi="Helvetica"/>
                <w:sz w:val="22"/>
                <w:szCs w:val="22"/>
                <w:lang w:val="en-AU"/>
              </w:rPr>
              <w:instrText xml:space="preserve"> FORMCHECKBOX </w:instrText>
            </w:r>
            <w:r w:rsidRPr="0022568F">
              <w:rPr>
                <w:rFonts w:ascii="Helvetica" w:hAnsi="Helvetica"/>
                <w:sz w:val="22"/>
                <w:szCs w:val="22"/>
                <w:lang w:val="en-AU"/>
              </w:rPr>
            </w:r>
            <w:r w:rsidRPr="0022568F">
              <w:rPr>
                <w:rFonts w:ascii="Helvetica" w:hAnsi="Helvetica"/>
                <w:sz w:val="22"/>
                <w:szCs w:val="22"/>
                <w:lang w:val="en-AU"/>
              </w:rPr>
              <w:fldChar w:fldCharType="end"/>
            </w:r>
          </w:p>
        </w:tc>
      </w:tr>
      <w:tr w:rsidR="003578C2" w:rsidRPr="0022568F" w:rsidTr="00EE770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3578C2" w:rsidP="00EE770D">
            <w:pPr>
              <w:pStyle w:val="TableText"/>
              <w:spacing w:before="60" w:after="60"/>
              <w:rPr>
                <w:noProof w:val="0"/>
              </w:rPr>
            </w:pPr>
            <w:r w:rsidRPr="0022568F">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r>
      <w:tr w:rsidR="003578C2" w:rsidRPr="0022568F" w:rsidTr="00EE770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3578C2" w:rsidP="00EE770D">
            <w:pPr>
              <w:pStyle w:val="TableText"/>
              <w:spacing w:before="60" w:after="60"/>
              <w:rPr>
                <w:noProof w:val="0"/>
              </w:rPr>
            </w:pPr>
            <w:r w:rsidRPr="0022568F">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r>
      <w:tr w:rsidR="003578C2" w:rsidRPr="0022568F" w:rsidTr="00EE770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3578C2" w:rsidP="00EE770D">
            <w:pPr>
              <w:pStyle w:val="TableText"/>
              <w:spacing w:before="60" w:after="60"/>
              <w:rPr>
                <w:noProof w:val="0"/>
              </w:rPr>
            </w:pPr>
            <w:r w:rsidRPr="0022568F">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r>
      <w:tr w:rsidR="003578C2" w:rsidRPr="0022568F" w:rsidTr="00EE770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3578C2" w:rsidP="00EE770D">
            <w:pPr>
              <w:pStyle w:val="TableText"/>
              <w:spacing w:before="60" w:after="60"/>
              <w:rPr>
                <w:noProof w:val="0"/>
              </w:rPr>
            </w:pPr>
            <w:r w:rsidRPr="0022568F">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r>
      <w:tr w:rsidR="003578C2" w:rsidRPr="0022568F" w:rsidTr="00EE770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3578C2" w:rsidP="00EE770D">
            <w:pPr>
              <w:pStyle w:val="TableText"/>
              <w:spacing w:before="60" w:after="60"/>
              <w:rPr>
                <w:noProof w:val="0"/>
              </w:rPr>
            </w:pPr>
            <w:r w:rsidRPr="0022568F">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r>
      <w:tr w:rsidR="003578C2" w:rsidRPr="0022568F" w:rsidTr="00EE770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3578C2" w:rsidP="00EE770D">
            <w:pPr>
              <w:pStyle w:val="TableText"/>
              <w:spacing w:before="60" w:after="60"/>
              <w:rPr>
                <w:noProof w:val="0"/>
              </w:rPr>
            </w:pPr>
            <w:r w:rsidRPr="0022568F">
              <w:rPr>
                <w:noProof w:val="0"/>
              </w:rPr>
              <w:t>My training was well-organ</w:t>
            </w:r>
            <w:r w:rsidR="008D1C5D" w:rsidRPr="0022568F">
              <w:rPr>
                <w:noProof w:val="0"/>
              </w:rPr>
              <w:t>is</w:t>
            </w:r>
            <w:r w:rsidRPr="0022568F">
              <w:rPr>
                <w:noProof w:val="0"/>
              </w:rPr>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r>
      <w:tr w:rsidR="003578C2" w:rsidRPr="0022568F" w:rsidTr="00EE770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3578C2" w:rsidP="00EE770D">
            <w:pPr>
              <w:pStyle w:val="TableText"/>
              <w:spacing w:before="60" w:after="60"/>
              <w:rPr>
                <w:noProof w:val="0"/>
              </w:rPr>
            </w:pPr>
            <w:r w:rsidRPr="0022568F">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r>
      <w:tr w:rsidR="003578C2" w:rsidRPr="0022568F" w:rsidTr="00EE770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3578C2" w:rsidP="00EE770D">
            <w:pPr>
              <w:pStyle w:val="TableText"/>
              <w:spacing w:before="60" w:after="60"/>
              <w:rPr>
                <w:noProof w:val="0"/>
              </w:rPr>
            </w:pPr>
            <w:r w:rsidRPr="0022568F">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r>
      <w:tr w:rsidR="003578C2" w:rsidRPr="0022568F" w:rsidTr="00EE770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3578C2" w:rsidP="00EE770D">
            <w:pPr>
              <w:pStyle w:val="TableText"/>
              <w:spacing w:before="60" w:after="60"/>
              <w:rPr>
                <w:noProof w:val="0"/>
              </w:rPr>
            </w:pPr>
            <w:r w:rsidRPr="0022568F">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r>
      <w:tr w:rsidR="003578C2" w:rsidRPr="0022568F" w:rsidTr="00EE770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3578C2" w:rsidP="00EE770D">
            <w:pPr>
              <w:pStyle w:val="TableText"/>
              <w:spacing w:before="60" w:after="60"/>
              <w:rPr>
                <w:noProof w:val="0"/>
              </w:rPr>
            </w:pPr>
            <w:r w:rsidRPr="0022568F">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r>
      <w:tr w:rsidR="003578C2" w:rsidRPr="0022568F" w:rsidTr="00EE770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3578C2" w:rsidP="00EE770D">
            <w:pPr>
              <w:pStyle w:val="TableText"/>
              <w:spacing w:before="60" w:after="60"/>
              <w:rPr>
                <w:noProof w:val="0"/>
              </w:rPr>
            </w:pPr>
            <w:r w:rsidRPr="0022568F">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r>
      <w:tr w:rsidR="003578C2" w:rsidRPr="0022568F" w:rsidTr="00EE770D">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22568F" w:rsidRDefault="003578C2" w:rsidP="00EE770D">
            <w:pPr>
              <w:pStyle w:val="TableText"/>
              <w:spacing w:before="60" w:after="60"/>
              <w:rPr>
                <w:noProof w:val="0"/>
              </w:rPr>
            </w:pPr>
            <w:r w:rsidRPr="0022568F">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22568F" w:rsidRDefault="00E407B1" w:rsidP="00EE770D">
            <w:pPr>
              <w:spacing w:before="120" w:after="120" w:line="240" w:lineRule="auto"/>
              <w:jc w:val="center"/>
              <w:rPr>
                <w:rFonts w:ascii="Helvetica" w:hAnsi="Helvetica"/>
              </w:rPr>
            </w:pPr>
            <w:r w:rsidRPr="0022568F">
              <w:rPr>
                <w:rFonts w:ascii="Helvetica" w:hAnsi="Helvetica"/>
              </w:rPr>
              <w:fldChar w:fldCharType="begin">
                <w:ffData>
                  <w:name w:val="Check1"/>
                  <w:enabled/>
                  <w:calcOnExit w:val="0"/>
                  <w:checkBox>
                    <w:sizeAuto/>
                    <w:default w:val="0"/>
                  </w:checkBox>
                </w:ffData>
              </w:fldChar>
            </w:r>
            <w:r w:rsidR="003578C2" w:rsidRPr="0022568F">
              <w:rPr>
                <w:rFonts w:ascii="Helvetica" w:hAnsi="Helvetica"/>
              </w:rPr>
              <w:instrText xml:space="preserve"> FORMCHECKBOX </w:instrText>
            </w:r>
            <w:r w:rsidRPr="0022568F">
              <w:rPr>
                <w:rFonts w:ascii="Helvetica" w:hAnsi="Helvetica"/>
              </w:rPr>
            </w:r>
            <w:r w:rsidRPr="0022568F">
              <w:rPr>
                <w:rFonts w:ascii="Helvetica" w:hAnsi="Helvetica"/>
              </w:rPr>
              <w:fldChar w:fldCharType="end"/>
            </w:r>
          </w:p>
        </w:tc>
      </w:tr>
    </w:tbl>
    <w:p w:rsidR="00A316C4" w:rsidRPr="0022568F" w:rsidRDefault="00A316C4">
      <w:pPr>
        <w:rPr>
          <w:rFonts w:ascii="Helvetica" w:eastAsia="Calibri" w:hAnsi="Helvetica" w:cs="Calibri"/>
          <w:szCs w:val="16"/>
          <w:lang w:eastAsia="ar-SA"/>
        </w:rPr>
      </w:pPr>
      <w:r w:rsidRPr="0022568F">
        <w:rPr>
          <w:rFonts w:ascii="Helvetica" w:hAnsi="Helvetica"/>
        </w:rPr>
        <w:br w:type="page"/>
      </w:r>
    </w:p>
    <w:p w:rsidR="001727B2" w:rsidRPr="0022568F" w:rsidRDefault="001727B2" w:rsidP="00572539">
      <w:pPr>
        <w:pStyle w:val="ActivityNumbered"/>
      </w:pPr>
      <w:r w:rsidRPr="0022568F">
        <w:lastRenderedPageBreak/>
        <w:t>The best things about this unit were:</w:t>
      </w:r>
    </w:p>
    <w:p w:rsidR="006C0B18" w:rsidRPr="0022568F" w:rsidRDefault="006C0B18" w:rsidP="00FA7E23">
      <w:pPr>
        <w:pStyle w:val="ActivityRulesInsertTab"/>
        <w:ind w:left="0"/>
      </w:pPr>
      <w:r w:rsidRPr="0022568F">
        <w:tab/>
      </w:r>
    </w:p>
    <w:p w:rsidR="006C0B18" w:rsidRPr="0022568F" w:rsidRDefault="006C0B18" w:rsidP="00FA7E23">
      <w:pPr>
        <w:pStyle w:val="ActivityRulesInsertTab"/>
        <w:ind w:left="0"/>
      </w:pPr>
      <w:r w:rsidRPr="0022568F">
        <w:tab/>
      </w:r>
    </w:p>
    <w:p w:rsidR="006C0B18" w:rsidRPr="0022568F" w:rsidRDefault="006C0B18" w:rsidP="00FA7E23">
      <w:pPr>
        <w:pStyle w:val="ActivityRulesInsertTab"/>
        <w:ind w:left="0"/>
      </w:pPr>
      <w:r w:rsidRPr="0022568F">
        <w:tab/>
      </w:r>
    </w:p>
    <w:p w:rsidR="006C0B18" w:rsidRPr="0022568F" w:rsidRDefault="006C0B18" w:rsidP="00FA7E23">
      <w:pPr>
        <w:pStyle w:val="ActivityRulesInsertTab"/>
        <w:ind w:left="0"/>
      </w:pPr>
      <w:r w:rsidRPr="0022568F">
        <w:tab/>
      </w:r>
    </w:p>
    <w:p w:rsidR="001727B2" w:rsidRPr="0022568F" w:rsidRDefault="001727B2" w:rsidP="00572539">
      <w:pPr>
        <w:pStyle w:val="ActivityNumbered"/>
      </w:pPr>
      <w:r w:rsidRPr="0022568F">
        <w:t>The worst things about this unit were:</w:t>
      </w:r>
    </w:p>
    <w:p w:rsidR="006C0B18" w:rsidRPr="0022568F" w:rsidRDefault="006C0B18" w:rsidP="00FA7E23">
      <w:pPr>
        <w:pStyle w:val="ActivityRulesInsertTab"/>
        <w:ind w:left="0"/>
      </w:pPr>
      <w:r w:rsidRPr="0022568F">
        <w:tab/>
      </w:r>
    </w:p>
    <w:p w:rsidR="006C0B18" w:rsidRPr="0022568F" w:rsidRDefault="006C0B18" w:rsidP="00FA7E23">
      <w:pPr>
        <w:pStyle w:val="ActivityRulesInsertTab"/>
        <w:ind w:left="0"/>
      </w:pPr>
      <w:r w:rsidRPr="0022568F">
        <w:tab/>
      </w:r>
    </w:p>
    <w:p w:rsidR="006C0B18" w:rsidRPr="0022568F" w:rsidRDefault="006C0B18" w:rsidP="00FA7E23">
      <w:pPr>
        <w:pStyle w:val="ActivityRulesInsertTab"/>
        <w:ind w:left="0"/>
      </w:pPr>
      <w:r w:rsidRPr="0022568F">
        <w:tab/>
      </w:r>
    </w:p>
    <w:p w:rsidR="006C0B18" w:rsidRPr="0022568F" w:rsidRDefault="006C0B18" w:rsidP="00FA7E23">
      <w:pPr>
        <w:pStyle w:val="ActivityRulesInsertTab"/>
        <w:ind w:left="0"/>
      </w:pPr>
      <w:r w:rsidRPr="0022568F">
        <w:tab/>
      </w:r>
    </w:p>
    <w:p w:rsidR="001727B2" w:rsidRPr="0022568F" w:rsidRDefault="001727B2" w:rsidP="00572539">
      <w:pPr>
        <w:pStyle w:val="ActivityNumbered"/>
      </w:pPr>
      <w:r w:rsidRPr="0022568F">
        <w:t>The things you should change in this unit are:</w:t>
      </w:r>
    </w:p>
    <w:p w:rsidR="006C0B18" w:rsidRPr="0022568F" w:rsidRDefault="006C0B18" w:rsidP="00FA7E23">
      <w:pPr>
        <w:pStyle w:val="ActivityRulesInsertTab"/>
        <w:ind w:left="0"/>
      </w:pPr>
      <w:r w:rsidRPr="0022568F">
        <w:tab/>
      </w:r>
    </w:p>
    <w:p w:rsidR="006C0B18" w:rsidRPr="0022568F" w:rsidRDefault="006C0B18" w:rsidP="00FA7E23">
      <w:pPr>
        <w:pStyle w:val="ActivityRulesInsertTab"/>
        <w:ind w:left="0"/>
      </w:pPr>
      <w:r w:rsidRPr="0022568F">
        <w:tab/>
      </w:r>
    </w:p>
    <w:p w:rsidR="006C0B18" w:rsidRPr="0022568F" w:rsidRDefault="006C0B18" w:rsidP="00FA7E23">
      <w:pPr>
        <w:pStyle w:val="ActivityRulesInsertTab"/>
        <w:ind w:left="0"/>
      </w:pPr>
      <w:r w:rsidRPr="0022568F">
        <w:tab/>
      </w:r>
    </w:p>
    <w:p w:rsidR="006C0B18" w:rsidRPr="0022568F" w:rsidRDefault="006C0B18" w:rsidP="00FA7E23">
      <w:pPr>
        <w:pStyle w:val="ActivityRulesInsertTab"/>
        <w:ind w:left="0"/>
      </w:pPr>
      <w:r w:rsidRPr="0022568F">
        <w:tab/>
      </w:r>
    </w:p>
    <w:p w:rsidR="006C0B18" w:rsidRPr="0022568F" w:rsidRDefault="006C0B18" w:rsidP="006C0B18">
      <w:pPr>
        <w:pStyle w:val="ActivityBottom"/>
        <w:rPr>
          <w:noProof w:val="0"/>
        </w:rPr>
      </w:pPr>
    </w:p>
    <w:p w:rsidR="00FE5DC8" w:rsidRDefault="00FE5DC8" w:rsidP="00004BD3">
      <w:pPr>
        <w:pStyle w:val="BodyCopy"/>
        <w:rPr>
          <w:noProof w:val="0"/>
        </w:rPr>
        <w:sectPr w:rsidR="00FE5DC8" w:rsidSect="00735CB3">
          <w:headerReference w:type="even" r:id="rId126"/>
          <w:headerReference w:type="default" r:id="rId127"/>
          <w:pgSz w:w="11906" w:h="16838" w:code="9"/>
          <w:pgMar w:top="1440" w:right="1440" w:bottom="1440" w:left="1701" w:header="709" w:footer="20" w:gutter="0"/>
          <w:cols w:space="708"/>
          <w:docGrid w:linePitch="360"/>
        </w:sectPr>
      </w:pPr>
    </w:p>
    <w:p w:rsidR="00444940" w:rsidRPr="007D5D6B" w:rsidRDefault="00444940" w:rsidP="00444940">
      <w:pPr>
        <w:pStyle w:val="Heading1"/>
      </w:pPr>
      <w:bookmarkStart w:id="36" w:name="_Toc374547319"/>
      <w:bookmarkStart w:id="37" w:name="_Toc378614711"/>
      <w:r w:rsidRPr="007D5D6B">
        <w:lastRenderedPageBreak/>
        <w:t>Trainee self-assessment checklist</w:t>
      </w:r>
      <w:bookmarkEnd w:id="36"/>
      <w:bookmarkEnd w:id="37"/>
    </w:p>
    <w:p w:rsidR="00444940" w:rsidRDefault="00444940" w:rsidP="00444940">
      <w:pPr>
        <w:pStyle w:val="BodyCopy"/>
        <w:spacing w:after="240"/>
      </w:pPr>
      <w:r>
        <w:t>As an indicator to your Trainer/Assessor of your readiness for assessment in this unit please complete the following and hand to your Trainer/Assessor.</w:t>
      </w:r>
    </w:p>
    <w:p w:rsidR="00444940" w:rsidRPr="008B2E9B" w:rsidRDefault="009601D5" w:rsidP="00444940">
      <w:pPr>
        <w:pStyle w:val="Heading3"/>
        <w:rPr>
          <w:color w:val="0000CC"/>
        </w:rPr>
      </w:pPr>
      <w:fldSimple w:instr=" REF  ModuleName  \* MERGEFORMAT ">
        <w:sdt>
          <w:sdtPr>
            <w:rPr>
              <w:color w:val="0000CC"/>
            </w:rPr>
            <w:alias w:val="Title"/>
            <w:tag w:val="Title"/>
            <w:id w:val="1856615070"/>
            <w:lock w:val="sdtLocked"/>
            <w:dataBinding w:prefixMappings="xmlns:ns0='http://schemas.openxmlformats.org/package/2006/metadata/core-properties' xmlns:ns1='http://purl.org/dc/elements/1.1/'" w:xpath="/ns0:coreProperties[1]/ns1:title[1]" w:storeItemID="{6C3C8BC8-F283-45AE-878A-BAB7291924A1}"/>
            <w:text/>
          </w:sdtPr>
          <w:sdtContent>
            <w:r w:rsidR="00C17636" w:rsidRPr="00C17636">
              <w:rPr>
                <w:color w:val="0000CC"/>
              </w:rPr>
              <w:t>Operate a cellar system</w:t>
            </w:r>
          </w:sdtContent>
        </w:sdt>
      </w:fldSimple>
    </w:p>
    <w:tbl>
      <w:tblPr>
        <w:tblStyle w:val="TableGrid"/>
        <w:tblW w:w="0" w:type="auto"/>
        <w:tblLook w:val="04A0" w:firstRow="1" w:lastRow="0" w:firstColumn="1" w:lastColumn="0" w:noHBand="0" w:noVBand="1"/>
      </w:tblPr>
      <w:tblGrid>
        <w:gridCol w:w="606"/>
        <w:gridCol w:w="6642"/>
        <w:gridCol w:w="837"/>
        <w:gridCol w:w="896"/>
      </w:tblGrid>
      <w:tr w:rsidR="00444940" w:rsidRPr="0056059F" w:rsidTr="0004456A">
        <w:trPr>
          <w:tblHeader/>
        </w:trPr>
        <w:tc>
          <w:tcPr>
            <w:tcW w:w="7248" w:type="dxa"/>
            <w:gridSpan w:val="2"/>
            <w:tcBorders>
              <w:top w:val="nil"/>
              <w:left w:val="nil"/>
              <w:right w:val="single" w:sz="4" w:space="0" w:color="auto"/>
            </w:tcBorders>
            <w:shd w:val="clear" w:color="auto" w:fill="auto"/>
          </w:tcPr>
          <w:p w:rsidR="00444940" w:rsidRPr="0056059F" w:rsidRDefault="00444940" w:rsidP="0004456A">
            <w:pPr>
              <w:pStyle w:val="TableTextBold"/>
            </w:pPr>
          </w:p>
        </w:tc>
        <w:tc>
          <w:tcPr>
            <w:tcW w:w="837" w:type="dxa"/>
            <w:tcBorders>
              <w:left w:val="single" w:sz="4" w:space="0" w:color="auto"/>
            </w:tcBorders>
            <w:shd w:val="clear" w:color="auto" w:fill="E36C0A" w:themeFill="accent6" w:themeFillShade="BF"/>
            <w:vAlign w:val="center"/>
          </w:tcPr>
          <w:p w:rsidR="00444940" w:rsidRPr="0056059F" w:rsidRDefault="00444940" w:rsidP="0004456A">
            <w:pPr>
              <w:pStyle w:val="TableTextBold"/>
              <w:jc w:val="center"/>
              <w:rPr>
                <w:color w:val="FFFFFF" w:themeColor="background1"/>
              </w:rPr>
            </w:pPr>
            <w:r w:rsidRPr="0056059F">
              <w:rPr>
                <w:color w:val="FFFFFF" w:themeColor="background1"/>
              </w:rPr>
              <w:t>Yes</w:t>
            </w:r>
          </w:p>
        </w:tc>
        <w:tc>
          <w:tcPr>
            <w:tcW w:w="896" w:type="dxa"/>
            <w:shd w:val="clear" w:color="auto" w:fill="E36C0A" w:themeFill="accent6" w:themeFillShade="BF"/>
            <w:vAlign w:val="center"/>
          </w:tcPr>
          <w:p w:rsidR="00444940" w:rsidRPr="0056059F" w:rsidRDefault="00444940" w:rsidP="0004456A">
            <w:pPr>
              <w:pStyle w:val="TableTextBold"/>
              <w:jc w:val="center"/>
              <w:rPr>
                <w:color w:val="FFFFFF" w:themeColor="background1"/>
              </w:rPr>
            </w:pPr>
            <w:r w:rsidRPr="0056059F">
              <w:rPr>
                <w:color w:val="FFFFFF" w:themeColor="background1"/>
              </w:rPr>
              <w:t>No</w:t>
            </w:r>
            <w:r w:rsidRPr="000C7E0F">
              <w:rPr>
                <w:color w:val="FFFFFF" w:themeColor="background1"/>
                <w:sz w:val="24"/>
                <w:szCs w:val="24"/>
              </w:rPr>
              <w:t>*</w:t>
            </w:r>
          </w:p>
        </w:tc>
      </w:tr>
      <w:tr w:rsidR="00444940" w:rsidRPr="0056059F" w:rsidTr="0004456A">
        <w:tc>
          <w:tcPr>
            <w:tcW w:w="8981" w:type="dxa"/>
            <w:gridSpan w:val="4"/>
            <w:shd w:val="clear" w:color="auto" w:fill="E36C0A" w:themeFill="accent6" w:themeFillShade="BF"/>
            <w:vAlign w:val="center"/>
          </w:tcPr>
          <w:p w:rsidR="00444940" w:rsidRPr="0056059F" w:rsidRDefault="0004456A" w:rsidP="0004456A">
            <w:pPr>
              <w:pStyle w:val="TableTextBold"/>
              <w:rPr>
                <w:color w:val="FFFFFF" w:themeColor="background1"/>
              </w:rPr>
            </w:pPr>
            <w:r w:rsidRPr="0004456A">
              <w:rPr>
                <w:color w:val="FFFFFF" w:themeColor="background1"/>
              </w:rPr>
              <w:t>Element 1: Operate and maintain bulk dispensing systems</w:t>
            </w:r>
          </w:p>
        </w:tc>
      </w:tr>
      <w:tr w:rsidR="005C24B6" w:rsidRPr="0056059F" w:rsidTr="0004456A">
        <w:tc>
          <w:tcPr>
            <w:tcW w:w="606" w:type="dxa"/>
            <w:vAlign w:val="center"/>
          </w:tcPr>
          <w:p w:rsidR="005C24B6" w:rsidRPr="00613590" w:rsidRDefault="005C24B6" w:rsidP="0004456A">
            <w:pPr>
              <w:pStyle w:val="TableText"/>
            </w:pPr>
            <w:r w:rsidRPr="00613590">
              <w:t>1.1</w:t>
            </w:r>
          </w:p>
        </w:tc>
        <w:tc>
          <w:tcPr>
            <w:tcW w:w="6642" w:type="dxa"/>
            <w:vAlign w:val="center"/>
          </w:tcPr>
          <w:p w:rsidR="005C24B6" w:rsidRPr="00013F5E" w:rsidRDefault="005C24B6" w:rsidP="009601D5">
            <w:pPr>
              <w:pStyle w:val="TableText"/>
              <w:spacing w:after="80"/>
            </w:pPr>
            <w:r w:rsidRPr="00013F5E">
              <w:t xml:space="preserve">Operate bulk dispensing systems in accordance with manufacturer's instructions and safety requirements </w:t>
            </w:r>
          </w:p>
        </w:tc>
        <w:tc>
          <w:tcPr>
            <w:tcW w:w="837"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5C24B6" w:rsidRPr="0056059F" w:rsidTr="0004456A">
        <w:tc>
          <w:tcPr>
            <w:tcW w:w="606" w:type="dxa"/>
            <w:vAlign w:val="center"/>
          </w:tcPr>
          <w:p w:rsidR="005C24B6" w:rsidRPr="00613590" w:rsidRDefault="005C24B6" w:rsidP="0004456A">
            <w:pPr>
              <w:pStyle w:val="TableText"/>
            </w:pPr>
            <w:r w:rsidRPr="00613590">
              <w:t>1.2</w:t>
            </w:r>
          </w:p>
        </w:tc>
        <w:tc>
          <w:tcPr>
            <w:tcW w:w="6642" w:type="dxa"/>
            <w:vAlign w:val="center"/>
          </w:tcPr>
          <w:p w:rsidR="005C24B6" w:rsidRPr="00013F5E" w:rsidRDefault="005C24B6" w:rsidP="009601D5">
            <w:pPr>
              <w:pStyle w:val="TableText"/>
              <w:spacing w:after="80"/>
            </w:pPr>
            <w:r w:rsidRPr="00013F5E">
              <w:t>Monitor temperature, carbonation and pump pressure</w:t>
            </w:r>
          </w:p>
        </w:tc>
        <w:tc>
          <w:tcPr>
            <w:tcW w:w="837"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5C24B6" w:rsidRPr="0056059F" w:rsidTr="0004456A">
        <w:tc>
          <w:tcPr>
            <w:tcW w:w="606" w:type="dxa"/>
            <w:vAlign w:val="center"/>
          </w:tcPr>
          <w:p w:rsidR="005C24B6" w:rsidRPr="00613590" w:rsidRDefault="005C24B6" w:rsidP="0004456A">
            <w:pPr>
              <w:pStyle w:val="TableText"/>
            </w:pPr>
            <w:r w:rsidRPr="00613590">
              <w:t>1.3</w:t>
            </w:r>
          </w:p>
        </w:tc>
        <w:tc>
          <w:tcPr>
            <w:tcW w:w="6642" w:type="dxa"/>
            <w:vAlign w:val="center"/>
          </w:tcPr>
          <w:p w:rsidR="005C24B6" w:rsidRPr="00013F5E" w:rsidRDefault="005C24B6" w:rsidP="009601D5">
            <w:pPr>
              <w:pStyle w:val="TableText"/>
              <w:spacing w:after="80"/>
            </w:pPr>
            <w:r w:rsidRPr="00013F5E">
              <w:t>Clean connectors, extractors and heads hygienically</w:t>
            </w:r>
          </w:p>
        </w:tc>
        <w:tc>
          <w:tcPr>
            <w:tcW w:w="837"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5C24B6" w:rsidRPr="0056059F" w:rsidTr="0004456A">
        <w:tc>
          <w:tcPr>
            <w:tcW w:w="606" w:type="dxa"/>
            <w:vAlign w:val="center"/>
          </w:tcPr>
          <w:p w:rsidR="005C24B6" w:rsidRPr="00613590" w:rsidRDefault="005C24B6" w:rsidP="0004456A">
            <w:pPr>
              <w:pStyle w:val="TableText"/>
            </w:pPr>
            <w:r w:rsidRPr="00613590">
              <w:t>1.4</w:t>
            </w:r>
          </w:p>
        </w:tc>
        <w:tc>
          <w:tcPr>
            <w:tcW w:w="6642" w:type="dxa"/>
            <w:vAlign w:val="center"/>
          </w:tcPr>
          <w:p w:rsidR="005C24B6" w:rsidRPr="00013F5E" w:rsidRDefault="005C24B6" w:rsidP="009601D5">
            <w:pPr>
              <w:pStyle w:val="TableText"/>
              <w:spacing w:after="80"/>
            </w:pPr>
            <w:r w:rsidRPr="00013F5E">
              <w:t>Set up nitrogen and integrated systems safely in accordance with manufacturer's specifications</w:t>
            </w:r>
          </w:p>
        </w:tc>
        <w:tc>
          <w:tcPr>
            <w:tcW w:w="837"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5C24B6" w:rsidRPr="0056059F" w:rsidTr="0004456A">
        <w:tc>
          <w:tcPr>
            <w:tcW w:w="606" w:type="dxa"/>
            <w:vAlign w:val="center"/>
          </w:tcPr>
          <w:p w:rsidR="005C24B6" w:rsidRPr="00613590" w:rsidRDefault="005C24B6" w:rsidP="0004456A">
            <w:pPr>
              <w:pStyle w:val="TableText"/>
            </w:pPr>
            <w:r w:rsidRPr="00613590">
              <w:t>1.5</w:t>
            </w:r>
          </w:p>
        </w:tc>
        <w:tc>
          <w:tcPr>
            <w:tcW w:w="6642" w:type="dxa"/>
            <w:vAlign w:val="center"/>
          </w:tcPr>
          <w:p w:rsidR="005C24B6" w:rsidRPr="00013F5E" w:rsidRDefault="005C24B6" w:rsidP="009601D5">
            <w:pPr>
              <w:pStyle w:val="TableText"/>
              <w:spacing w:after="80"/>
            </w:pPr>
            <w:r w:rsidRPr="00013F5E">
              <w:t>Identify faulty products and product delivery problems promptly and implement corrective action</w:t>
            </w:r>
          </w:p>
        </w:tc>
        <w:tc>
          <w:tcPr>
            <w:tcW w:w="837"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444940" w:rsidRPr="0056059F" w:rsidTr="0004456A">
        <w:tc>
          <w:tcPr>
            <w:tcW w:w="8981" w:type="dxa"/>
            <w:gridSpan w:val="4"/>
            <w:shd w:val="clear" w:color="auto" w:fill="E36C0A" w:themeFill="accent6" w:themeFillShade="BF"/>
            <w:vAlign w:val="center"/>
          </w:tcPr>
          <w:p w:rsidR="00444940" w:rsidRPr="0056059F" w:rsidRDefault="0004456A" w:rsidP="0004456A">
            <w:pPr>
              <w:pStyle w:val="TableHeading"/>
            </w:pPr>
            <w:r w:rsidRPr="00013F5E">
              <w:t>Element 2: Operate and maintain beer reticulation systems</w:t>
            </w:r>
          </w:p>
        </w:tc>
      </w:tr>
      <w:tr w:rsidR="005C24B6" w:rsidRPr="0056059F" w:rsidTr="0004456A">
        <w:tc>
          <w:tcPr>
            <w:tcW w:w="606" w:type="dxa"/>
            <w:vAlign w:val="center"/>
          </w:tcPr>
          <w:p w:rsidR="005C24B6" w:rsidRPr="00425746" w:rsidRDefault="005C24B6" w:rsidP="0004456A">
            <w:pPr>
              <w:pStyle w:val="TableText"/>
            </w:pPr>
            <w:r w:rsidRPr="00425746">
              <w:t>2.1</w:t>
            </w:r>
          </w:p>
        </w:tc>
        <w:tc>
          <w:tcPr>
            <w:tcW w:w="6642" w:type="dxa"/>
            <w:vAlign w:val="center"/>
          </w:tcPr>
          <w:p w:rsidR="005C24B6" w:rsidRPr="00013F5E" w:rsidRDefault="005C24B6" w:rsidP="009601D5">
            <w:pPr>
              <w:pStyle w:val="TableText"/>
              <w:spacing w:after="80"/>
            </w:pPr>
            <w:r w:rsidRPr="00013F5E">
              <w:t>Operate and clean beer reticulation systems in accordance with manufacturer’s instructions</w:t>
            </w:r>
          </w:p>
        </w:tc>
        <w:tc>
          <w:tcPr>
            <w:tcW w:w="837"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5C24B6" w:rsidRPr="0056059F" w:rsidTr="0004456A">
        <w:tc>
          <w:tcPr>
            <w:tcW w:w="606" w:type="dxa"/>
            <w:vAlign w:val="center"/>
          </w:tcPr>
          <w:p w:rsidR="005C24B6" w:rsidRPr="00425746" w:rsidRDefault="005C24B6" w:rsidP="0004456A">
            <w:pPr>
              <w:pStyle w:val="TableText"/>
            </w:pPr>
            <w:r w:rsidRPr="00425746">
              <w:t>2.2</w:t>
            </w:r>
          </w:p>
        </w:tc>
        <w:tc>
          <w:tcPr>
            <w:tcW w:w="6642" w:type="dxa"/>
            <w:vAlign w:val="center"/>
          </w:tcPr>
          <w:p w:rsidR="005C24B6" w:rsidRPr="00013F5E" w:rsidRDefault="005C24B6" w:rsidP="009601D5">
            <w:pPr>
              <w:pStyle w:val="TableText"/>
              <w:spacing w:after="80"/>
            </w:pPr>
            <w:r w:rsidRPr="00013F5E">
              <w:rPr>
                <w:rFonts w:cs="Arial"/>
              </w:rPr>
              <w:t>Follow safety procedures regarding handling, connecting and storing of gas</w:t>
            </w:r>
          </w:p>
        </w:tc>
        <w:tc>
          <w:tcPr>
            <w:tcW w:w="837"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444940" w:rsidRPr="0056059F" w:rsidTr="0004456A">
        <w:tc>
          <w:tcPr>
            <w:tcW w:w="8981" w:type="dxa"/>
            <w:gridSpan w:val="4"/>
            <w:shd w:val="clear" w:color="auto" w:fill="E36C0A" w:themeFill="accent6" w:themeFillShade="BF"/>
            <w:vAlign w:val="center"/>
          </w:tcPr>
          <w:p w:rsidR="00444940" w:rsidRPr="0056059F" w:rsidRDefault="005C24B6" w:rsidP="005C24B6">
            <w:pPr>
              <w:pStyle w:val="TableHeading"/>
            </w:pPr>
            <w:r w:rsidRPr="00013F5E">
              <w:t>Element 3: Use and maintain refrigeration systems</w:t>
            </w:r>
          </w:p>
        </w:tc>
      </w:tr>
      <w:tr w:rsidR="005C24B6" w:rsidRPr="0056059F" w:rsidTr="0004456A">
        <w:tc>
          <w:tcPr>
            <w:tcW w:w="606" w:type="dxa"/>
            <w:vAlign w:val="center"/>
          </w:tcPr>
          <w:p w:rsidR="005C24B6" w:rsidRPr="00C5365C" w:rsidRDefault="005C24B6" w:rsidP="005C24B6">
            <w:pPr>
              <w:pStyle w:val="TableText"/>
            </w:pPr>
            <w:r w:rsidRPr="00C5365C">
              <w:t>3.1</w:t>
            </w:r>
          </w:p>
        </w:tc>
        <w:tc>
          <w:tcPr>
            <w:tcW w:w="6642" w:type="dxa"/>
            <w:vAlign w:val="center"/>
          </w:tcPr>
          <w:p w:rsidR="005C24B6" w:rsidRPr="00013F5E" w:rsidRDefault="005C24B6" w:rsidP="005C24B6">
            <w:pPr>
              <w:pStyle w:val="TableText"/>
              <w:spacing w:after="80"/>
            </w:pPr>
            <w:r w:rsidRPr="00013F5E">
              <w:t>Measure refrigerator temperatures accurately and adjust correctly to comply with product requirements</w:t>
            </w:r>
          </w:p>
        </w:tc>
        <w:tc>
          <w:tcPr>
            <w:tcW w:w="837" w:type="dxa"/>
            <w:vAlign w:val="center"/>
          </w:tcPr>
          <w:p w:rsidR="005C24B6" w:rsidRPr="004D501A" w:rsidRDefault="00E407B1" w:rsidP="0004456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04456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5C24B6" w:rsidRPr="0056059F" w:rsidTr="0004456A">
        <w:tc>
          <w:tcPr>
            <w:tcW w:w="606" w:type="dxa"/>
            <w:vAlign w:val="center"/>
          </w:tcPr>
          <w:p w:rsidR="005C24B6" w:rsidRPr="00C5365C" w:rsidRDefault="005C24B6" w:rsidP="005C24B6">
            <w:pPr>
              <w:pStyle w:val="TableText"/>
            </w:pPr>
            <w:r w:rsidRPr="00C5365C">
              <w:t>3.2</w:t>
            </w:r>
          </w:p>
        </w:tc>
        <w:tc>
          <w:tcPr>
            <w:tcW w:w="6642" w:type="dxa"/>
            <w:vAlign w:val="center"/>
          </w:tcPr>
          <w:p w:rsidR="005C24B6" w:rsidRPr="00013F5E" w:rsidRDefault="005C24B6" w:rsidP="005C24B6">
            <w:pPr>
              <w:pStyle w:val="TableText"/>
              <w:spacing w:after="80"/>
            </w:pPr>
            <w:r w:rsidRPr="00013F5E">
              <w:t xml:space="preserve">Clean and maintain refrigerator components </w:t>
            </w:r>
          </w:p>
        </w:tc>
        <w:tc>
          <w:tcPr>
            <w:tcW w:w="837" w:type="dxa"/>
            <w:vAlign w:val="center"/>
          </w:tcPr>
          <w:p w:rsidR="005C24B6" w:rsidRPr="004D501A" w:rsidRDefault="00E407B1" w:rsidP="0004456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04456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5C24B6" w:rsidRPr="0056059F" w:rsidTr="0004456A">
        <w:tc>
          <w:tcPr>
            <w:tcW w:w="606" w:type="dxa"/>
            <w:vAlign w:val="center"/>
          </w:tcPr>
          <w:p w:rsidR="005C24B6" w:rsidRPr="00C5365C" w:rsidRDefault="005C24B6" w:rsidP="005C24B6">
            <w:pPr>
              <w:pStyle w:val="TableText"/>
            </w:pPr>
            <w:r w:rsidRPr="00C5365C">
              <w:t>3.3</w:t>
            </w:r>
          </w:p>
        </w:tc>
        <w:tc>
          <w:tcPr>
            <w:tcW w:w="6642" w:type="dxa"/>
            <w:vAlign w:val="center"/>
          </w:tcPr>
          <w:p w:rsidR="005C24B6" w:rsidRPr="00013F5E" w:rsidRDefault="005C24B6" w:rsidP="005C24B6">
            <w:pPr>
              <w:pStyle w:val="TableText"/>
              <w:spacing w:after="80"/>
            </w:pPr>
            <w:r w:rsidRPr="00013F5E">
              <w:t>Set or re-set walk-in alarms to manufacturer's specifications</w:t>
            </w:r>
          </w:p>
        </w:tc>
        <w:tc>
          <w:tcPr>
            <w:tcW w:w="837" w:type="dxa"/>
            <w:vAlign w:val="center"/>
          </w:tcPr>
          <w:p w:rsidR="005C24B6" w:rsidRPr="004D501A" w:rsidRDefault="00E407B1" w:rsidP="0004456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04456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5C24B6" w:rsidRPr="0056059F" w:rsidTr="0004456A">
        <w:tc>
          <w:tcPr>
            <w:tcW w:w="606" w:type="dxa"/>
            <w:vAlign w:val="center"/>
          </w:tcPr>
          <w:p w:rsidR="005C24B6" w:rsidRPr="00C5365C" w:rsidRDefault="005C24B6" w:rsidP="005C24B6">
            <w:pPr>
              <w:pStyle w:val="TableText"/>
            </w:pPr>
            <w:r w:rsidRPr="00C5365C">
              <w:t>3.4</w:t>
            </w:r>
          </w:p>
        </w:tc>
        <w:tc>
          <w:tcPr>
            <w:tcW w:w="6642" w:type="dxa"/>
            <w:vAlign w:val="center"/>
          </w:tcPr>
          <w:p w:rsidR="005C24B6" w:rsidRPr="00013F5E" w:rsidRDefault="005C24B6" w:rsidP="005C24B6">
            <w:pPr>
              <w:pStyle w:val="TableText"/>
              <w:spacing w:after="80"/>
            </w:pPr>
            <w:r w:rsidRPr="00013F5E">
              <w:t>Recognise and repair/report basic mechanical faults in accordance with enterprise procedures</w:t>
            </w:r>
          </w:p>
        </w:tc>
        <w:tc>
          <w:tcPr>
            <w:tcW w:w="837"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444940" w:rsidRPr="0056059F" w:rsidTr="0004456A">
        <w:tc>
          <w:tcPr>
            <w:tcW w:w="8981" w:type="dxa"/>
            <w:gridSpan w:val="4"/>
            <w:shd w:val="clear" w:color="auto" w:fill="E36C0A" w:themeFill="accent6" w:themeFillShade="BF"/>
            <w:vAlign w:val="center"/>
          </w:tcPr>
          <w:p w:rsidR="00444940" w:rsidRPr="0056059F" w:rsidRDefault="005C24B6" w:rsidP="005C24B6">
            <w:pPr>
              <w:pStyle w:val="TableHeading"/>
              <w:keepNext/>
            </w:pPr>
            <w:r w:rsidRPr="00013F5E">
              <w:rPr>
                <w:rFonts w:cs="Arial"/>
                <w:sz w:val="22"/>
              </w:rPr>
              <w:lastRenderedPageBreak/>
              <w:t>Element 4: Monitor quality of cellar products</w:t>
            </w:r>
          </w:p>
        </w:tc>
      </w:tr>
      <w:tr w:rsidR="005C24B6" w:rsidRPr="0056059F" w:rsidTr="0004456A">
        <w:tc>
          <w:tcPr>
            <w:tcW w:w="606" w:type="dxa"/>
            <w:vAlign w:val="center"/>
          </w:tcPr>
          <w:p w:rsidR="005C24B6" w:rsidRPr="002613CA" w:rsidRDefault="005C24B6" w:rsidP="005C24B6">
            <w:pPr>
              <w:pStyle w:val="TableText"/>
              <w:keepNext/>
            </w:pPr>
            <w:r w:rsidRPr="002613CA">
              <w:t>4.1</w:t>
            </w:r>
          </w:p>
        </w:tc>
        <w:tc>
          <w:tcPr>
            <w:tcW w:w="6642" w:type="dxa"/>
            <w:vAlign w:val="center"/>
          </w:tcPr>
          <w:p w:rsidR="005C24B6" w:rsidRPr="00013F5E" w:rsidRDefault="005C24B6" w:rsidP="005C24B6">
            <w:pPr>
              <w:pStyle w:val="TableText"/>
              <w:keepNext/>
              <w:spacing w:after="80"/>
            </w:pPr>
            <w:r w:rsidRPr="00013F5E">
              <w:t xml:space="preserve">Test regularly quality of cellar products and identify faults </w:t>
            </w:r>
          </w:p>
        </w:tc>
        <w:tc>
          <w:tcPr>
            <w:tcW w:w="837" w:type="dxa"/>
            <w:vAlign w:val="center"/>
          </w:tcPr>
          <w:p w:rsidR="005C24B6" w:rsidRPr="004D501A" w:rsidRDefault="00E407B1" w:rsidP="005C24B6">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5C24B6">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5C24B6" w:rsidRPr="0056059F" w:rsidTr="0004456A">
        <w:tc>
          <w:tcPr>
            <w:tcW w:w="606" w:type="dxa"/>
            <w:vAlign w:val="center"/>
          </w:tcPr>
          <w:p w:rsidR="005C24B6" w:rsidRPr="002613CA" w:rsidRDefault="005C24B6" w:rsidP="005C24B6">
            <w:pPr>
              <w:pStyle w:val="TableText"/>
              <w:keepNext/>
            </w:pPr>
            <w:r w:rsidRPr="002613CA">
              <w:t>4.2</w:t>
            </w:r>
          </w:p>
        </w:tc>
        <w:tc>
          <w:tcPr>
            <w:tcW w:w="6642" w:type="dxa"/>
            <w:vAlign w:val="center"/>
          </w:tcPr>
          <w:p w:rsidR="005C24B6" w:rsidRPr="00013F5E" w:rsidRDefault="005C24B6" w:rsidP="005C24B6">
            <w:pPr>
              <w:pStyle w:val="TableText"/>
              <w:keepNext/>
              <w:spacing w:after="80"/>
            </w:pPr>
            <w:r w:rsidRPr="00013F5E">
              <w:t xml:space="preserve">Make adjustments within scope of individual responsibility or report faults to the appropriate person or people </w:t>
            </w:r>
          </w:p>
        </w:tc>
        <w:tc>
          <w:tcPr>
            <w:tcW w:w="837" w:type="dxa"/>
            <w:vAlign w:val="center"/>
          </w:tcPr>
          <w:p w:rsidR="005C24B6" w:rsidRPr="004D501A" w:rsidRDefault="00E407B1" w:rsidP="005C24B6">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5C24B6">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5C24B6" w:rsidRPr="0056059F" w:rsidTr="0004456A">
        <w:tc>
          <w:tcPr>
            <w:tcW w:w="606" w:type="dxa"/>
            <w:vAlign w:val="center"/>
          </w:tcPr>
          <w:p w:rsidR="005C24B6" w:rsidRPr="002613CA" w:rsidRDefault="005C24B6" w:rsidP="005C24B6">
            <w:pPr>
              <w:pStyle w:val="TableText"/>
              <w:keepNext/>
            </w:pPr>
            <w:r w:rsidRPr="002613CA">
              <w:t>4.3</w:t>
            </w:r>
          </w:p>
        </w:tc>
        <w:tc>
          <w:tcPr>
            <w:tcW w:w="6642" w:type="dxa"/>
            <w:vAlign w:val="center"/>
          </w:tcPr>
          <w:p w:rsidR="005C24B6" w:rsidRPr="00013F5E" w:rsidRDefault="005C24B6" w:rsidP="005C24B6">
            <w:pPr>
              <w:pStyle w:val="TableText"/>
              <w:keepNext/>
              <w:spacing w:after="80"/>
            </w:pPr>
            <w:r w:rsidRPr="00013F5E">
              <w:t xml:space="preserve">Use bin and keg card systems to assist in monitoring the quality of products and controlling stock </w:t>
            </w:r>
          </w:p>
        </w:tc>
        <w:tc>
          <w:tcPr>
            <w:tcW w:w="837" w:type="dxa"/>
            <w:vAlign w:val="center"/>
          </w:tcPr>
          <w:p w:rsidR="005C24B6" w:rsidRPr="004D501A" w:rsidRDefault="00E407B1" w:rsidP="005C24B6">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5C24B6">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5C24B6" w:rsidRPr="0056059F" w:rsidTr="0004456A">
        <w:tc>
          <w:tcPr>
            <w:tcW w:w="606" w:type="dxa"/>
            <w:vAlign w:val="center"/>
          </w:tcPr>
          <w:p w:rsidR="005C24B6" w:rsidRPr="002613CA" w:rsidRDefault="005C24B6" w:rsidP="0004456A">
            <w:pPr>
              <w:pStyle w:val="TableText"/>
            </w:pPr>
            <w:r>
              <w:t>4.4</w:t>
            </w:r>
          </w:p>
        </w:tc>
        <w:tc>
          <w:tcPr>
            <w:tcW w:w="6642" w:type="dxa"/>
            <w:vAlign w:val="center"/>
          </w:tcPr>
          <w:p w:rsidR="005C24B6" w:rsidRPr="00013F5E" w:rsidRDefault="005C24B6" w:rsidP="009601D5">
            <w:pPr>
              <w:pStyle w:val="TableText"/>
              <w:spacing w:after="80"/>
            </w:pPr>
            <w:r w:rsidRPr="00013F5E">
              <w:t>Keep cellar tidy, clean and free from litter</w:t>
            </w:r>
          </w:p>
        </w:tc>
        <w:tc>
          <w:tcPr>
            <w:tcW w:w="837"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5C24B6" w:rsidRPr="0056059F" w:rsidTr="0004456A">
        <w:tc>
          <w:tcPr>
            <w:tcW w:w="606" w:type="dxa"/>
            <w:vAlign w:val="center"/>
          </w:tcPr>
          <w:p w:rsidR="005C24B6" w:rsidRPr="002613CA" w:rsidRDefault="005C24B6" w:rsidP="0004456A">
            <w:pPr>
              <w:pStyle w:val="TableText"/>
            </w:pPr>
            <w:r>
              <w:t>4.5</w:t>
            </w:r>
          </w:p>
        </w:tc>
        <w:tc>
          <w:tcPr>
            <w:tcW w:w="6642" w:type="dxa"/>
            <w:vAlign w:val="center"/>
          </w:tcPr>
          <w:p w:rsidR="005C24B6" w:rsidRPr="00013F5E" w:rsidRDefault="005C24B6" w:rsidP="009601D5">
            <w:pPr>
              <w:pStyle w:val="TableText"/>
              <w:spacing w:after="80"/>
            </w:pPr>
            <w:r w:rsidRPr="00013F5E">
              <w:t>Monitor cellar temperature</w:t>
            </w:r>
          </w:p>
        </w:tc>
        <w:tc>
          <w:tcPr>
            <w:tcW w:w="837"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5C24B6" w:rsidRPr="004D501A" w:rsidRDefault="00E407B1" w:rsidP="000445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5C24B6"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bl>
    <w:p w:rsidR="00444940" w:rsidRDefault="00444940" w:rsidP="00444940">
      <w:pPr>
        <w:rPr>
          <w:rFonts w:ascii="Helvetica" w:hAnsi="Helvetica" w:cs="Arial"/>
          <w:b/>
        </w:rPr>
      </w:pPr>
    </w:p>
    <w:p w:rsidR="00444940" w:rsidRPr="00B05428" w:rsidRDefault="00444940" w:rsidP="00444940">
      <w:pPr>
        <w:pStyle w:val="BodyCopyBold"/>
        <w:rPr>
          <w:b w:val="0"/>
          <w:szCs w:val="22"/>
        </w:rPr>
      </w:pPr>
      <w:r w:rsidRPr="00B05428">
        <w:rPr>
          <w:szCs w:val="22"/>
        </w:rPr>
        <w:t>Statement by Trainee:</w:t>
      </w:r>
    </w:p>
    <w:p w:rsidR="00444940" w:rsidRPr="00B05428" w:rsidRDefault="00444940" w:rsidP="00444940">
      <w:pPr>
        <w:pStyle w:val="BodyCopy"/>
        <w:rPr>
          <w:szCs w:val="22"/>
        </w:rPr>
      </w:pPr>
      <w:r w:rsidRPr="00B05428">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444940" w:rsidRPr="00B05428" w:rsidTr="0004456A">
        <w:tc>
          <w:tcPr>
            <w:tcW w:w="6629" w:type="dxa"/>
          </w:tcPr>
          <w:p w:rsidR="00444940" w:rsidRPr="00B05428" w:rsidRDefault="00444940" w:rsidP="0004456A">
            <w:pPr>
              <w:pStyle w:val="BodyCopy"/>
              <w:rPr>
                <w:sz w:val="22"/>
                <w:szCs w:val="22"/>
              </w:rPr>
            </w:pPr>
          </w:p>
          <w:p w:rsidR="00444940" w:rsidRPr="00B05428" w:rsidRDefault="00444940" w:rsidP="0004456A">
            <w:pPr>
              <w:pStyle w:val="BodyCopy"/>
              <w:rPr>
                <w:sz w:val="22"/>
                <w:szCs w:val="22"/>
                <w:lang w:eastAsia="en-US"/>
              </w:rPr>
            </w:pPr>
            <w:r w:rsidRPr="00B05428">
              <w:rPr>
                <w:b/>
                <w:sz w:val="22"/>
                <w:szCs w:val="22"/>
                <w:lang w:eastAsia="en-US"/>
              </w:rPr>
              <w:t>Signed:</w:t>
            </w:r>
            <w:r w:rsidRPr="00B05428">
              <w:rPr>
                <w:sz w:val="22"/>
                <w:szCs w:val="22"/>
                <w:lang w:eastAsia="en-US"/>
              </w:rPr>
              <w:t xml:space="preserve">   _____________________________</w:t>
            </w:r>
          </w:p>
        </w:tc>
        <w:tc>
          <w:tcPr>
            <w:tcW w:w="2613" w:type="dxa"/>
          </w:tcPr>
          <w:p w:rsidR="00444940" w:rsidRPr="00B05428" w:rsidRDefault="00444940" w:rsidP="0004456A">
            <w:pPr>
              <w:pStyle w:val="BodyCopy"/>
              <w:rPr>
                <w:sz w:val="22"/>
                <w:szCs w:val="22"/>
                <w:lang w:eastAsia="en-US"/>
              </w:rPr>
            </w:pPr>
          </w:p>
          <w:p w:rsidR="00444940" w:rsidRPr="00B05428" w:rsidRDefault="00444940" w:rsidP="0004456A">
            <w:pPr>
              <w:pStyle w:val="BodyCopy"/>
              <w:rPr>
                <w:sz w:val="22"/>
                <w:szCs w:val="22"/>
                <w:lang w:eastAsia="en-US"/>
              </w:rPr>
            </w:pPr>
            <w:r w:rsidRPr="00B05428">
              <w:rPr>
                <w:b/>
                <w:sz w:val="22"/>
                <w:szCs w:val="22"/>
                <w:lang w:eastAsia="en-US"/>
              </w:rPr>
              <w:t>Date:</w:t>
            </w:r>
            <w:r w:rsidRPr="00B05428">
              <w:rPr>
                <w:sz w:val="22"/>
                <w:szCs w:val="22"/>
                <w:lang w:eastAsia="en-US"/>
              </w:rPr>
              <w:t xml:space="preserve">   ____________</w:t>
            </w:r>
          </w:p>
        </w:tc>
      </w:tr>
    </w:tbl>
    <w:p w:rsidR="00444940" w:rsidRPr="00B05428" w:rsidRDefault="00444940" w:rsidP="00444940">
      <w:pPr>
        <w:pStyle w:val="BodyCopy"/>
        <w:rPr>
          <w:szCs w:val="22"/>
        </w:rPr>
      </w:pPr>
    </w:p>
    <w:p w:rsidR="00444940" w:rsidRPr="00B05428" w:rsidRDefault="00444940" w:rsidP="00444940">
      <w:pPr>
        <w:pStyle w:val="BodyCopy"/>
        <w:rPr>
          <w:b/>
          <w:szCs w:val="22"/>
        </w:rPr>
      </w:pPr>
      <w:r w:rsidRPr="00B05428">
        <w:rPr>
          <w:b/>
          <w:szCs w:val="22"/>
        </w:rPr>
        <w:t>Note:</w:t>
      </w:r>
    </w:p>
    <w:p w:rsidR="00FE5DC8" w:rsidRPr="00B05428" w:rsidRDefault="00444940" w:rsidP="008E4969">
      <w:pPr>
        <w:pStyle w:val="BodyCopy"/>
        <w:rPr>
          <w:szCs w:val="22"/>
        </w:rPr>
      </w:pPr>
      <w:r w:rsidRPr="00B05428">
        <w:rPr>
          <w:szCs w:val="22"/>
        </w:rPr>
        <w:t xml:space="preserve">For all boxes where a </w:t>
      </w:r>
      <w:r w:rsidRPr="00B05428">
        <w:rPr>
          <w:b/>
          <w:szCs w:val="22"/>
        </w:rPr>
        <w:t xml:space="preserve">No* </w:t>
      </w:r>
      <w:r w:rsidRPr="00B05428">
        <w:rPr>
          <w:szCs w:val="22"/>
        </w:rPr>
        <w:t>is ticked, please</w:t>
      </w:r>
      <w:r w:rsidRPr="00B05428">
        <w:rPr>
          <w:b/>
          <w:szCs w:val="22"/>
        </w:rPr>
        <w:t xml:space="preserve"> </w:t>
      </w:r>
      <w:r w:rsidRPr="00B05428">
        <w:rPr>
          <w:szCs w:val="22"/>
        </w:rPr>
        <w:t>provide details of the extra steps or work you need to do to become ready for assessment.</w:t>
      </w:r>
    </w:p>
    <w:p w:rsidR="00FE7B57" w:rsidRDefault="00FE7B57" w:rsidP="00004BD3">
      <w:pPr>
        <w:pStyle w:val="BodyCopy"/>
        <w:rPr>
          <w:noProof w:val="0"/>
        </w:rPr>
      </w:pPr>
    </w:p>
    <w:p w:rsidR="00FE5DC8" w:rsidRPr="0022568F" w:rsidRDefault="00FE5DC8" w:rsidP="00004BD3">
      <w:pPr>
        <w:pStyle w:val="BodyCopy"/>
        <w:rPr>
          <w:noProof w:val="0"/>
        </w:rPr>
      </w:pPr>
    </w:p>
    <w:p w:rsidR="005B38D9" w:rsidRPr="0022568F" w:rsidRDefault="005B38D9" w:rsidP="00281A1C">
      <w:pPr>
        <w:rPr>
          <w:rFonts w:ascii="Helvetica" w:hAnsi="Helvetica"/>
        </w:rPr>
        <w:sectPr w:rsidR="005B38D9" w:rsidRPr="0022568F" w:rsidSect="00735CB3">
          <w:headerReference w:type="even" r:id="rId128"/>
          <w:headerReference w:type="default" r:id="rId129"/>
          <w:pgSz w:w="11906" w:h="16838" w:code="9"/>
          <w:pgMar w:top="1440" w:right="1440" w:bottom="1440" w:left="1701" w:header="709" w:footer="20" w:gutter="0"/>
          <w:cols w:space="708"/>
          <w:docGrid w:linePitch="360"/>
        </w:sectPr>
      </w:pPr>
    </w:p>
    <w:p w:rsidR="00065DAF" w:rsidRPr="0022568F" w:rsidRDefault="00065DAF">
      <w:pPr>
        <w:rPr>
          <w:rFonts w:ascii="Helvetica" w:eastAsia="Calibri" w:hAnsi="Helvetica" w:cs="Calibri"/>
          <w:szCs w:val="16"/>
          <w:lang w:eastAsia="ar-SA"/>
        </w:rPr>
      </w:pPr>
      <w:r w:rsidRPr="0022568F">
        <w:rPr>
          <w:rFonts w:ascii="Helvetica" w:hAnsi="Helvetica"/>
        </w:rPr>
        <w:lastRenderedPageBreak/>
        <w:br w:type="page"/>
      </w:r>
    </w:p>
    <w:p w:rsidR="009933FE" w:rsidRPr="0022568F" w:rsidRDefault="00E60317" w:rsidP="001727B2">
      <w:pPr>
        <w:pStyle w:val="BodyCopy"/>
        <w:rPr>
          <w:noProof w:val="0"/>
        </w:rPr>
      </w:pPr>
      <w:r w:rsidRPr="0022568F">
        <w:rPr>
          <w:lang w:eastAsia="en-AU"/>
        </w:rPr>
        <w:lastRenderedPageBreak/>
        <w:drawing>
          <wp:anchor distT="0" distB="0" distL="114300" distR="114300" simplePos="0" relativeHeight="251724800" behindDoc="0" locked="0" layoutInCell="1" allowOverlap="1">
            <wp:simplePos x="0" y="0"/>
            <wp:positionH relativeFrom="column">
              <wp:posOffset>3593465</wp:posOffset>
            </wp:positionH>
            <wp:positionV relativeFrom="paragraph">
              <wp:posOffset>8769985</wp:posOffset>
            </wp:positionV>
            <wp:extent cx="1273810" cy="571500"/>
            <wp:effectExtent l="19050" t="0" r="2540" b="0"/>
            <wp:wrapSquare wrapText="bothSides"/>
            <wp:docPr id="29"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30" cstate="print"/>
                    <a:stretch>
                      <a:fillRect/>
                    </a:stretch>
                  </pic:blipFill>
                  <pic:spPr>
                    <a:xfrm>
                      <a:off x="0" y="0"/>
                      <a:ext cx="1273810" cy="571500"/>
                    </a:xfrm>
                    <a:prstGeom prst="rect">
                      <a:avLst/>
                    </a:prstGeom>
                  </pic:spPr>
                </pic:pic>
              </a:graphicData>
            </a:graphic>
          </wp:anchor>
        </w:drawing>
      </w:r>
      <w:r w:rsidRPr="0022568F">
        <w:rPr>
          <w:lang w:eastAsia="en-AU"/>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8015" cy="647700"/>
                    </a:xfrm>
                    <a:prstGeom prst="rect">
                      <a:avLst/>
                    </a:prstGeom>
                  </pic:spPr>
                </pic:pic>
              </a:graphicData>
            </a:graphic>
          </wp:anchor>
        </w:drawing>
      </w:r>
      <w:r w:rsidRPr="0022568F">
        <w:rPr>
          <w:lang w:eastAsia="en-AU"/>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31" cstate="print"/>
                    <a:stretch>
                      <a:fillRect/>
                    </a:stretch>
                  </pic:blipFill>
                  <pic:spPr>
                    <a:xfrm>
                      <a:off x="0" y="0"/>
                      <a:ext cx="2319655" cy="756920"/>
                    </a:xfrm>
                    <a:prstGeom prst="rect">
                      <a:avLst/>
                    </a:prstGeom>
                  </pic:spPr>
                </pic:pic>
              </a:graphicData>
            </a:graphic>
          </wp:anchor>
        </w:drawing>
      </w:r>
      <w:r w:rsidR="009601D5">
        <w:rPr>
          <w:noProof w:val="0"/>
          <w:lang w:eastAsia="en-US"/>
        </w:rPr>
        <w:pict>
          <v:rect id="_x0000_s1078" style="position:absolute;margin-left:-1in;margin-top:-1in;width:596.55pt;height:847.15pt;z-index:251688960;mso-position-horizontal-relative:text;mso-position-vertical-relative:text" fillcolor="#5a5a5a [2109]"/>
        </w:pict>
      </w:r>
    </w:p>
    <w:sectPr w:rsidR="009933FE" w:rsidRPr="0022568F" w:rsidSect="00735CB3">
      <w:headerReference w:type="even" r:id="rId132"/>
      <w:headerReference w:type="default" r:id="rId133"/>
      <w:footerReference w:type="even" r:id="rId134"/>
      <w:footerReference w:type="default" r:id="rId135"/>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45C6" w:rsidRDefault="006445C6" w:rsidP="00643893">
      <w:pPr>
        <w:spacing w:after="0" w:line="240" w:lineRule="auto"/>
      </w:pPr>
      <w:r>
        <w:separator/>
      </w:r>
    </w:p>
    <w:p w:rsidR="006445C6" w:rsidRDefault="006445C6"/>
  </w:endnote>
  <w:endnote w:type="continuationSeparator" w:id="0">
    <w:p w:rsidR="006445C6" w:rsidRDefault="006445C6" w:rsidP="00643893">
      <w:pPr>
        <w:spacing w:after="0" w:line="240" w:lineRule="auto"/>
      </w:pPr>
      <w:r>
        <w:continuationSeparator/>
      </w:r>
    </w:p>
    <w:p w:rsidR="006445C6" w:rsidRDefault="006445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Museo Slab 500">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Avenir-Light">
    <w:panose1 w:val="00000000000000000000"/>
    <w:charset w:val="00"/>
    <w:family w:val="swiss"/>
    <w:notTrueType/>
    <w:pitch w:val="default"/>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Std-Lt">
    <w:panose1 w:val="00000000000000000000"/>
    <w:charset w:val="00"/>
    <w:family w:val="swiss"/>
    <w:notTrueType/>
    <w:pitch w:val="default"/>
    <w:sig w:usb0="00000003" w:usb1="00000000" w:usb2="00000000" w:usb3="00000000" w:csb0="00000001" w:csb1="00000000"/>
  </w:font>
  <w:font w:name="Avenir-Heavy">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1D5" w:rsidRPr="005E2669" w:rsidRDefault="009601D5"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1D5" w:rsidRPr="005E2669" w:rsidRDefault="009601D5"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9601D5" w:rsidRPr="00D724DB" w:rsidTr="00212D85">
      <w:trPr>
        <w:trHeight w:val="709"/>
      </w:trPr>
      <w:tc>
        <w:tcPr>
          <w:tcW w:w="8981" w:type="dxa"/>
        </w:tcPr>
        <w:p w:rsidR="009601D5" w:rsidRPr="00D724DB" w:rsidRDefault="009601D5" w:rsidP="00D724DB">
          <w:pPr>
            <w:pStyle w:val="Footer-Left"/>
            <w:rPr>
              <w:rFonts w:eastAsiaTheme="majorEastAsia"/>
            </w:rPr>
          </w:pPr>
          <w:r w:rsidRPr="00D724DB">
            <w:rPr>
              <w:rFonts w:eastAsiaTheme="majorEastAsia"/>
            </w:rPr>
            <w:t>© ASEAN 201</w:t>
          </w:r>
          <w:r>
            <w:rPr>
              <w:rFonts w:eastAsiaTheme="majorEastAsia"/>
            </w:rPr>
            <w:t>3</w:t>
          </w:r>
        </w:p>
        <w:p w:rsidR="009601D5" w:rsidRPr="00D724DB" w:rsidRDefault="009601D5" w:rsidP="00D724DB">
          <w:pPr>
            <w:pStyle w:val="Footer-Left"/>
          </w:pPr>
          <w:r w:rsidRPr="00D724DB">
            <w:t>Trainee Manual</w:t>
          </w:r>
        </w:p>
        <w:p w:rsidR="009601D5" w:rsidRPr="00D724DB" w:rsidRDefault="009601D5" w:rsidP="00D724DB">
          <w:pPr>
            <w:pStyle w:val="Footer-Left"/>
            <w:rPr>
              <w:rFonts w:eastAsiaTheme="majorEastAsia"/>
            </w:rPr>
          </w:pPr>
          <w:fldSimple w:instr=" REF  ModuleName  \* MERGEFORMAT ">
            <w:sdt>
              <w:sdtPr>
                <w:alias w:val="Title"/>
                <w:tag w:val="Title"/>
                <w:id w:val="27053647"/>
                <w:lock w:val="sdtLocked"/>
                <w:dataBinding w:prefixMappings="xmlns:ns0='http://schemas.openxmlformats.org/package/2006/metadata/core-properties' xmlns:ns1='http://purl.org/dc/elements/1.1/'" w:xpath="/ns0:coreProperties[1]/ns1:title[1]" w:storeItemID="{6C3C8BC8-F283-45AE-878A-BAB7291924A1}"/>
                <w:text/>
              </w:sdtPr>
              <w:sdtContent>
                <w:r w:rsidRPr="0022568F">
                  <w:t>Operate a cellar system</w:t>
                </w:r>
              </w:sdtContent>
            </w:sdt>
          </w:fldSimple>
        </w:p>
      </w:tc>
    </w:tr>
  </w:tbl>
  <w:p w:rsidR="009601D5" w:rsidRPr="002109A2" w:rsidRDefault="009601D5" w:rsidP="005E2669">
    <w:pPr>
      <w:pStyle w:val="Footer-Right"/>
      <w:jc w:val="left"/>
      <w:rPr>
        <w:rFonts w:asciiTheme="minorHAnsi" w:eastAsiaTheme="majorEastAsia" w:hAnsiTheme="minorHAnsi"/>
        <w:sz w:val="22"/>
        <w:szCs w:val="2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601D5" w:rsidTr="00212D85">
      <w:trPr>
        <w:trHeight w:val="709"/>
      </w:trPr>
      <w:tc>
        <w:tcPr>
          <w:tcW w:w="8981" w:type="dxa"/>
        </w:tcPr>
        <w:p w:rsidR="009601D5" w:rsidRPr="000D3B99" w:rsidRDefault="009601D5" w:rsidP="00ED789F">
          <w:pPr>
            <w:pStyle w:val="Footer-Right"/>
            <w:rPr>
              <w:rFonts w:eastAsiaTheme="majorEastAsia"/>
            </w:rPr>
          </w:pPr>
          <w:r w:rsidRPr="000D3B99">
            <w:rPr>
              <w:rFonts w:eastAsiaTheme="majorEastAsia"/>
            </w:rPr>
            <w:t xml:space="preserve">© ASEAN </w:t>
          </w:r>
          <w:r>
            <w:rPr>
              <w:rFonts w:eastAsiaTheme="majorEastAsia"/>
            </w:rPr>
            <w:t>2013</w:t>
          </w:r>
        </w:p>
        <w:p w:rsidR="009601D5" w:rsidRDefault="009601D5" w:rsidP="00ED789F">
          <w:pPr>
            <w:pStyle w:val="Footer-Right"/>
          </w:pPr>
          <w:r w:rsidRPr="000D3B99">
            <w:t>Trainee Manua</w:t>
          </w:r>
          <w:r>
            <w:t>l</w:t>
          </w:r>
        </w:p>
        <w:p w:rsidR="009601D5" w:rsidRDefault="009601D5" w:rsidP="00ED789F">
          <w:pPr>
            <w:pStyle w:val="Footer-Right"/>
          </w:pPr>
          <w:fldSimple w:instr=" REF  ModuleName  \* MERGEFORMAT ">
            <w:sdt>
              <w:sdtPr>
                <w:rPr>
                  <w:noProof/>
                  <w:kern w:val="28"/>
                  <w:lang w:eastAsia="en-US"/>
                </w:rPr>
                <w:alias w:val="Title"/>
                <w:tag w:val="Title"/>
                <w:id w:val="27053648"/>
                <w:lock w:val="sdtLocked"/>
                <w:dataBinding w:prefixMappings="xmlns:ns0='http://schemas.openxmlformats.org/package/2006/metadata/core-properties' xmlns:ns1='http://purl.org/dc/elements/1.1/'" w:xpath="/ns0:coreProperties[1]/ns1:title[1]" w:storeItemID="{6C3C8BC8-F283-45AE-878A-BAB7291924A1}"/>
                <w:text/>
              </w:sdtPr>
              <w:sdtContent>
                <w:r w:rsidRPr="002A0DE3">
                  <w:rPr>
                    <w:noProof/>
                    <w:kern w:val="28"/>
                    <w:lang w:eastAsia="en-US"/>
                  </w:rPr>
                  <w:t>Operate a cellar system</w:t>
                </w:r>
              </w:sdtContent>
            </w:sdt>
          </w:fldSimple>
        </w:p>
      </w:tc>
    </w:tr>
  </w:tbl>
  <w:p w:rsidR="009601D5" w:rsidRPr="005E2669" w:rsidRDefault="009601D5" w:rsidP="005E266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9601D5" w:rsidTr="00212D85">
      <w:trPr>
        <w:trHeight w:val="709"/>
      </w:trPr>
      <w:tc>
        <w:tcPr>
          <w:tcW w:w="959" w:type="dxa"/>
          <w:shd w:val="clear" w:color="auto" w:fill="E36C0A"/>
          <w:vAlign w:val="center"/>
        </w:tcPr>
        <w:p w:rsidR="009601D5" w:rsidRPr="003C55D2" w:rsidRDefault="009601D5"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Pr>
              <w:noProof/>
              <w:color w:val="FFFFFF" w:themeColor="background1"/>
            </w:rPr>
            <w:t>70</w:t>
          </w:r>
          <w:r w:rsidRPr="003C55D2">
            <w:rPr>
              <w:color w:val="FFFFFF" w:themeColor="background1"/>
            </w:rPr>
            <w:fldChar w:fldCharType="end"/>
          </w:r>
        </w:p>
      </w:tc>
      <w:tc>
        <w:tcPr>
          <w:tcW w:w="8022" w:type="dxa"/>
        </w:tcPr>
        <w:p w:rsidR="009601D5" w:rsidRPr="000D3B99" w:rsidRDefault="009601D5" w:rsidP="003C55D2">
          <w:pPr>
            <w:pStyle w:val="Footer-Left"/>
            <w:rPr>
              <w:rFonts w:eastAsiaTheme="majorEastAsia"/>
            </w:rPr>
          </w:pPr>
          <w:r w:rsidRPr="000D3B99">
            <w:rPr>
              <w:rFonts w:eastAsiaTheme="majorEastAsia"/>
            </w:rPr>
            <w:t xml:space="preserve">© ASEAN </w:t>
          </w:r>
          <w:r>
            <w:rPr>
              <w:rFonts w:eastAsiaTheme="majorEastAsia"/>
            </w:rPr>
            <w:t>2013</w:t>
          </w:r>
        </w:p>
        <w:p w:rsidR="009601D5" w:rsidRDefault="009601D5" w:rsidP="003C55D2">
          <w:pPr>
            <w:pStyle w:val="Footer-Left"/>
          </w:pPr>
          <w:r w:rsidRPr="000D3B99">
            <w:t>Trainee Manua</w:t>
          </w:r>
          <w:r>
            <w:t>l</w:t>
          </w:r>
        </w:p>
        <w:p w:rsidR="009601D5" w:rsidRDefault="009601D5" w:rsidP="003C55D2">
          <w:pPr>
            <w:pStyle w:val="Footer-Left"/>
          </w:pPr>
          <w:fldSimple w:instr=" REF  ModuleName ">
            <w:sdt>
              <w:sdtPr>
                <w:alias w:val="Title"/>
                <w:tag w:val="Title"/>
                <w:id w:val="27053649"/>
                <w:lock w:val="sdtLocked"/>
                <w:dataBinding w:prefixMappings="xmlns:ns0='http://schemas.openxmlformats.org/package/2006/metadata/core-properties' xmlns:ns1='http://purl.org/dc/elements/1.1/'" w:xpath="/ns0:coreProperties[1]/ns1:title[1]" w:storeItemID="{6C3C8BC8-F283-45AE-878A-BAB7291924A1}"/>
                <w:text/>
              </w:sdtPr>
              <w:sdtContent>
                <w:r w:rsidRPr="0022568F">
                  <w:t>Operate a cellar system</w:t>
                </w:r>
              </w:sdtContent>
            </w:sdt>
          </w:fldSimple>
        </w:p>
      </w:tc>
    </w:tr>
  </w:tbl>
  <w:p w:rsidR="009601D5" w:rsidRDefault="009601D5"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9601D5" w:rsidTr="00212D85">
      <w:trPr>
        <w:trHeight w:val="709"/>
      </w:trPr>
      <w:tc>
        <w:tcPr>
          <w:tcW w:w="8046" w:type="dxa"/>
        </w:tcPr>
        <w:p w:rsidR="009601D5" w:rsidRPr="000D3B99" w:rsidRDefault="009601D5" w:rsidP="003C55D2">
          <w:pPr>
            <w:pStyle w:val="Footer-Right"/>
            <w:rPr>
              <w:rFonts w:eastAsiaTheme="majorEastAsia"/>
            </w:rPr>
          </w:pPr>
          <w:r w:rsidRPr="000D3B99">
            <w:rPr>
              <w:rFonts w:eastAsiaTheme="majorEastAsia"/>
            </w:rPr>
            <w:t xml:space="preserve">© ASEAN </w:t>
          </w:r>
          <w:r>
            <w:rPr>
              <w:rFonts w:eastAsiaTheme="majorEastAsia"/>
            </w:rPr>
            <w:t>2013</w:t>
          </w:r>
        </w:p>
        <w:p w:rsidR="009601D5" w:rsidRDefault="009601D5" w:rsidP="003C55D2">
          <w:pPr>
            <w:pStyle w:val="Footer-Right"/>
          </w:pPr>
          <w:r w:rsidRPr="000D3B99">
            <w:t>Trainee Manua</w:t>
          </w:r>
          <w:r>
            <w:t>l</w:t>
          </w:r>
        </w:p>
        <w:p w:rsidR="009601D5" w:rsidRDefault="009601D5" w:rsidP="003C55D2">
          <w:pPr>
            <w:pStyle w:val="Footer-Right"/>
          </w:pPr>
          <w:fldSimple w:instr=" REF  ModuleName ">
            <w:sdt>
              <w:sdtPr>
                <w:alias w:val="Title"/>
                <w:tag w:val="Title"/>
                <w:id w:val="27053650"/>
                <w:lock w:val="sdtLocked"/>
                <w:dataBinding w:prefixMappings="xmlns:ns0='http://schemas.openxmlformats.org/package/2006/metadata/core-properties' xmlns:ns1='http://purl.org/dc/elements/1.1/'" w:xpath="/ns0:coreProperties[1]/ns1:title[1]" w:storeItemID="{6C3C8BC8-F283-45AE-878A-BAB7291924A1}"/>
                <w:text/>
              </w:sdtPr>
              <w:sdtContent>
                <w:r w:rsidRPr="0022568F">
                  <w:t>Operate a cellar system</w:t>
                </w:r>
              </w:sdtContent>
            </w:sdt>
          </w:fldSimple>
        </w:p>
      </w:tc>
      <w:tc>
        <w:tcPr>
          <w:tcW w:w="958" w:type="dxa"/>
          <w:shd w:val="clear" w:color="auto" w:fill="E36C0A"/>
          <w:vAlign w:val="center"/>
        </w:tcPr>
        <w:p w:rsidR="009601D5" w:rsidRPr="003C55D2" w:rsidRDefault="009601D5"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Pr>
              <w:noProof/>
              <w:color w:val="FFFFFF" w:themeColor="background1"/>
            </w:rPr>
            <w:t>69</w:t>
          </w:r>
          <w:r w:rsidRPr="003C55D2">
            <w:rPr>
              <w:color w:val="FFFFFF" w:themeColor="background1"/>
            </w:rPr>
            <w:fldChar w:fldCharType="end"/>
          </w:r>
        </w:p>
      </w:tc>
    </w:tr>
  </w:tbl>
  <w:p w:rsidR="009601D5" w:rsidRDefault="009601D5"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1D5" w:rsidRDefault="009601D5"/>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1D5" w:rsidRDefault="009601D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45C6" w:rsidRDefault="006445C6" w:rsidP="00643893">
      <w:pPr>
        <w:spacing w:after="0" w:line="240" w:lineRule="auto"/>
      </w:pPr>
      <w:r>
        <w:separator/>
      </w:r>
    </w:p>
    <w:p w:rsidR="006445C6" w:rsidRDefault="006445C6"/>
  </w:footnote>
  <w:footnote w:type="continuationSeparator" w:id="0">
    <w:p w:rsidR="006445C6" w:rsidRDefault="006445C6" w:rsidP="00643893">
      <w:pPr>
        <w:spacing w:after="0" w:line="240" w:lineRule="auto"/>
      </w:pPr>
      <w:r>
        <w:continuationSeparator/>
      </w:r>
    </w:p>
    <w:p w:rsidR="006445C6" w:rsidRDefault="006445C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50"/>
      <w:gridCol w:w="6322"/>
    </w:tblGrid>
    <w:tr w:rsidR="009601D5" w:rsidTr="00212D85">
      <w:trPr>
        <w:trHeight w:val="552"/>
      </w:trPr>
      <w:tc>
        <w:tcPr>
          <w:tcW w:w="2727" w:type="dxa"/>
          <w:shd w:val="clear" w:color="auto" w:fill="E36C0A" w:themeFill="accent6" w:themeFillShade="BF"/>
          <w:vAlign w:val="center"/>
        </w:tcPr>
        <w:p w:rsidR="009601D5" w:rsidRPr="00906BAC" w:rsidRDefault="009601D5" w:rsidP="00A457C8">
          <w:pPr>
            <w:pStyle w:val="Header-Left"/>
          </w:pPr>
          <w:r w:rsidRPr="004F633F">
            <w:t>Introduction</w:t>
          </w:r>
          <w:r>
            <w:t xml:space="preserve"> to trainee manual</w:t>
          </w:r>
        </w:p>
      </w:tc>
      <w:tc>
        <w:tcPr>
          <w:tcW w:w="6270" w:type="dxa"/>
        </w:tcPr>
        <w:p w:rsidR="009601D5" w:rsidRDefault="009601D5">
          <w:pPr>
            <w:pStyle w:val="Header"/>
          </w:pPr>
        </w:p>
      </w:tc>
    </w:tr>
  </w:tbl>
  <w:p w:rsidR="009601D5" w:rsidRDefault="009601D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345"/>
      <w:gridCol w:w="2727"/>
    </w:tblGrid>
    <w:tr w:rsidR="009601D5" w:rsidTr="00212D85">
      <w:trPr>
        <w:trHeight w:val="552"/>
      </w:trPr>
      <w:tc>
        <w:tcPr>
          <w:tcW w:w="6345" w:type="dxa"/>
          <w:tcBorders>
            <w:top w:val="nil"/>
            <w:left w:val="nil"/>
            <w:right w:val="nil"/>
          </w:tcBorders>
        </w:tcPr>
        <w:p w:rsidR="009601D5" w:rsidRDefault="009601D5">
          <w:pPr>
            <w:pStyle w:val="Header"/>
          </w:pPr>
        </w:p>
      </w:tc>
      <w:tc>
        <w:tcPr>
          <w:tcW w:w="2727" w:type="dxa"/>
          <w:tcBorders>
            <w:top w:val="nil"/>
            <w:left w:val="nil"/>
            <w:right w:val="nil"/>
          </w:tcBorders>
          <w:shd w:val="clear" w:color="auto" w:fill="E36C0A" w:themeFill="accent6" w:themeFillShade="BF"/>
          <w:vAlign w:val="center"/>
        </w:tcPr>
        <w:p w:rsidR="009601D5" w:rsidRPr="00906BAC" w:rsidRDefault="009601D5" w:rsidP="00A457C8">
          <w:pPr>
            <w:pStyle w:val="Header-Right"/>
            <w:rPr>
              <w:szCs w:val="18"/>
            </w:rPr>
          </w:pPr>
          <w:r w:rsidRPr="004F633F">
            <w:t>Introduction</w:t>
          </w:r>
          <w:r>
            <w:t xml:space="preserve"> to trainee manual</w:t>
          </w:r>
        </w:p>
      </w:tc>
    </w:tr>
  </w:tbl>
  <w:p w:rsidR="009601D5" w:rsidRDefault="009601D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9601D5" w:rsidTr="00AC215C">
      <w:trPr>
        <w:trHeight w:val="552"/>
      </w:trPr>
      <w:tc>
        <w:tcPr>
          <w:tcW w:w="1503" w:type="dxa"/>
          <w:shd w:val="clear" w:color="auto" w:fill="E36C0A" w:themeFill="accent6" w:themeFillShade="BF"/>
          <w:vAlign w:val="center"/>
        </w:tcPr>
        <w:p w:rsidR="009601D5" w:rsidRPr="00906BAC" w:rsidRDefault="009601D5" w:rsidP="00A457C8">
          <w:pPr>
            <w:pStyle w:val="Header-Left"/>
          </w:pPr>
          <w:r>
            <w:rPr>
              <w:rFonts w:eastAsia="Calibri"/>
            </w:rPr>
            <w:t>Unit descriptor</w:t>
          </w:r>
        </w:p>
      </w:tc>
      <w:tc>
        <w:tcPr>
          <w:tcW w:w="7313" w:type="dxa"/>
        </w:tcPr>
        <w:p w:rsidR="009601D5" w:rsidRDefault="009601D5">
          <w:pPr>
            <w:pStyle w:val="Header"/>
          </w:pPr>
        </w:p>
      </w:tc>
    </w:tr>
  </w:tbl>
  <w:p w:rsidR="009601D5" w:rsidRDefault="009601D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555"/>
      <w:gridCol w:w="1517"/>
    </w:tblGrid>
    <w:tr w:rsidR="009601D5" w:rsidTr="00AC215C">
      <w:trPr>
        <w:trHeight w:val="552"/>
      </w:trPr>
      <w:tc>
        <w:tcPr>
          <w:tcW w:w="7479" w:type="dxa"/>
          <w:tcBorders>
            <w:top w:val="nil"/>
            <w:left w:val="nil"/>
            <w:right w:val="nil"/>
          </w:tcBorders>
        </w:tcPr>
        <w:p w:rsidR="009601D5" w:rsidRDefault="009601D5">
          <w:pPr>
            <w:pStyle w:val="Header"/>
          </w:pPr>
        </w:p>
      </w:tc>
      <w:tc>
        <w:tcPr>
          <w:tcW w:w="1502" w:type="dxa"/>
          <w:tcBorders>
            <w:top w:val="nil"/>
            <w:left w:val="nil"/>
            <w:right w:val="nil"/>
          </w:tcBorders>
          <w:shd w:val="clear" w:color="auto" w:fill="E36C0A" w:themeFill="accent6" w:themeFillShade="BF"/>
          <w:vAlign w:val="center"/>
        </w:tcPr>
        <w:p w:rsidR="009601D5" w:rsidRPr="00906BAC" w:rsidRDefault="009601D5" w:rsidP="00A457C8">
          <w:pPr>
            <w:pStyle w:val="Header-Right"/>
            <w:rPr>
              <w:szCs w:val="18"/>
            </w:rPr>
          </w:pPr>
          <w:r>
            <w:rPr>
              <w:rFonts w:eastAsia="Calibri"/>
            </w:rPr>
            <w:t>Unit descriptor</w:t>
          </w:r>
        </w:p>
      </w:tc>
    </w:tr>
  </w:tbl>
  <w:p w:rsidR="009601D5" w:rsidRDefault="009601D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9601D5" w:rsidTr="00AC215C">
      <w:trPr>
        <w:trHeight w:val="552"/>
      </w:trPr>
      <w:tc>
        <w:tcPr>
          <w:tcW w:w="1945" w:type="dxa"/>
          <w:tcBorders>
            <w:top w:val="nil"/>
            <w:bottom w:val="single" w:sz="4" w:space="0" w:color="auto"/>
          </w:tcBorders>
          <w:shd w:val="clear" w:color="auto" w:fill="E36C0A" w:themeFill="accent6" w:themeFillShade="BF"/>
          <w:vAlign w:val="center"/>
        </w:tcPr>
        <w:p w:rsidR="009601D5" w:rsidRPr="008F02DC" w:rsidRDefault="009601D5" w:rsidP="000D3B99">
          <w:pPr>
            <w:pStyle w:val="Header-Left"/>
          </w:pPr>
          <w:r>
            <w:rPr>
              <w:rFonts w:eastAsia="Calibri"/>
            </w:rPr>
            <w:t>Assessment matrix</w:t>
          </w:r>
        </w:p>
      </w:tc>
      <w:tc>
        <w:tcPr>
          <w:tcW w:w="7073" w:type="dxa"/>
          <w:tcBorders>
            <w:top w:val="nil"/>
            <w:bottom w:val="single" w:sz="4" w:space="0" w:color="auto"/>
          </w:tcBorders>
        </w:tcPr>
        <w:p w:rsidR="009601D5" w:rsidRDefault="009601D5" w:rsidP="000D3B99">
          <w:pPr>
            <w:pStyle w:val="Header-Left"/>
          </w:pPr>
        </w:p>
      </w:tc>
    </w:tr>
  </w:tbl>
  <w:p w:rsidR="009601D5" w:rsidRDefault="009601D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109"/>
      <w:gridCol w:w="1963"/>
    </w:tblGrid>
    <w:tr w:rsidR="009601D5" w:rsidTr="00AC215C">
      <w:trPr>
        <w:trHeight w:val="552"/>
      </w:trPr>
      <w:tc>
        <w:tcPr>
          <w:tcW w:w="7038" w:type="dxa"/>
          <w:tcBorders>
            <w:top w:val="nil"/>
            <w:left w:val="nil"/>
            <w:right w:val="nil"/>
          </w:tcBorders>
        </w:tcPr>
        <w:p w:rsidR="009601D5" w:rsidRDefault="009601D5">
          <w:pPr>
            <w:pStyle w:val="Header"/>
          </w:pPr>
        </w:p>
      </w:tc>
      <w:tc>
        <w:tcPr>
          <w:tcW w:w="1943" w:type="dxa"/>
          <w:tcBorders>
            <w:top w:val="nil"/>
            <w:left w:val="nil"/>
            <w:right w:val="nil"/>
          </w:tcBorders>
          <w:shd w:val="clear" w:color="auto" w:fill="E36C0A" w:themeFill="accent6" w:themeFillShade="BF"/>
          <w:vAlign w:val="center"/>
        </w:tcPr>
        <w:p w:rsidR="009601D5" w:rsidRPr="00003E4F" w:rsidRDefault="009601D5" w:rsidP="00E71DE9">
          <w:pPr>
            <w:pStyle w:val="Header-Right"/>
            <w:jc w:val="center"/>
            <w:rPr>
              <w:szCs w:val="18"/>
            </w:rPr>
          </w:pPr>
          <w:r>
            <w:rPr>
              <w:rFonts w:eastAsia="Calibri"/>
            </w:rPr>
            <w:t>Assessment matrix</w:t>
          </w:r>
        </w:p>
      </w:tc>
    </w:tr>
  </w:tbl>
  <w:p w:rsidR="009601D5" w:rsidRDefault="009601D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9601D5" w:rsidTr="005F1DF8">
      <w:trPr>
        <w:trHeight w:val="552"/>
      </w:trPr>
      <w:tc>
        <w:tcPr>
          <w:tcW w:w="1134" w:type="dxa"/>
          <w:shd w:val="clear" w:color="auto" w:fill="E36C0A" w:themeFill="accent6" w:themeFillShade="BF"/>
          <w:vAlign w:val="center"/>
        </w:tcPr>
        <w:p w:rsidR="009601D5" w:rsidRPr="008F02DC" w:rsidRDefault="009601D5" w:rsidP="00BB41F2">
          <w:pPr>
            <w:pStyle w:val="Header-Left"/>
          </w:pPr>
          <w:r>
            <w:rPr>
              <w:rFonts w:eastAsia="Calibri"/>
            </w:rPr>
            <w:t>Glossary</w:t>
          </w:r>
        </w:p>
      </w:tc>
      <w:tc>
        <w:tcPr>
          <w:tcW w:w="7883" w:type="dxa"/>
        </w:tcPr>
        <w:p w:rsidR="009601D5" w:rsidRDefault="009601D5">
          <w:pPr>
            <w:pStyle w:val="Header"/>
          </w:pPr>
        </w:p>
      </w:tc>
    </w:tr>
  </w:tbl>
  <w:p w:rsidR="009601D5" w:rsidRDefault="009601D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938"/>
      <w:gridCol w:w="1134"/>
    </w:tblGrid>
    <w:tr w:rsidR="009601D5" w:rsidTr="005F1DF8">
      <w:trPr>
        <w:trHeight w:val="552"/>
      </w:trPr>
      <w:tc>
        <w:tcPr>
          <w:tcW w:w="7938" w:type="dxa"/>
          <w:tcBorders>
            <w:top w:val="nil"/>
            <w:left w:val="nil"/>
            <w:right w:val="nil"/>
          </w:tcBorders>
        </w:tcPr>
        <w:p w:rsidR="009601D5" w:rsidRDefault="009601D5">
          <w:pPr>
            <w:pStyle w:val="Header"/>
          </w:pPr>
        </w:p>
      </w:tc>
      <w:tc>
        <w:tcPr>
          <w:tcW w:w="1134" w:type="dxa"/>
          <w:tcBorders>
            <w:top w:val="nil"/>
            <w:left w:val="nil"/>
            <w:right w:val="nil"/>
          </w:tcBorders>
          <w:shd w:val="clear" w:color="auto" w:fill="E36C0A" w:themeFill="accent6" w:themeFillShade="BF"/>
          <w:vAlign w:val="center"/>
        </w:tcPr>
        <w:p w:rsidR="009601D5" w:rsidRPr="00003E4F" w:rsidRDefault="009601D5" w:rsidP="00BB41F2">
          <w:pPr>
            <w:pStyle w:val="Header-Right"/>
            <w:rPr>
              <w:szCs w:val="18"/>
            </w:rPr>
          </w:pPr>
          <w:r>
            <w:rPr>
              <w:rFonts w:eastAsia="Calibri"/>
            </w:rPr>
            <w:t>Glossary</w:t>
          </w:r>
        </w:p>
      </w:tc>
    </w:tr>
  </w:tbl>
  <w:p w:rsidR="009601D5" w:rsidRDefault="009601D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928"/>
      <w:gridCol w:w="4144"/>
    </w:tblGrid>
    <w:tr w:rsidR="009601D5" w:rsidRPr="00577D3A" w:rsidTr="0089129F">
      <w:trPr>
        <w:trHeight w:val="550"/>
      </w:trPr>
      <w:tc>
        <w:tcPr>
          <w:tcW w:w="4928" w:type="dxa"/>
          <w:shd w:val="clear" w:color="auto" w:fill="E36C0A" w:themeFill="accent6" w:themeFillShade="BF"/>
          <w:vAlign w:val="center"/>
        </w:tcPr>
        <w:p w:rsidR="009601D5" w:rsidRPr="00577D3A" w:rsidRDefault="009601D5" w:rsidP="00326643">
          <w:pPr>
            <w:pStyle w:val="Header-Left"/>
          </w:pPr>
          <w:r w:rsidRPr="00843B15">
            <w:t xml:space="preserve">Element 1: </w:t>
          </w:r>
          <w:fldSimple w:instr=" REF  Element1  \* MERGEFORMAT ">
            <w:sdt>
              <w:sdtPr>
                <w:alias w:val="Element 1"/>
                <w:tag w:val="Element 1"/>
                <w:id w:val="27053651"/>
                <w:lock w:val="sdtLocked"/>
              </w:sdtPr>
              <w:sdtContent>
                <w:r w:rsidRPr="0022568F">
                  <w:t>Operate and maintain bulk dispensing systems</w:t>
                </w:r>
              </w:sdtContent>
            </w:sdt>
          </w:fldSimple>
        </w:p>
      </w:tc>
      <w:tc>
        <w:tcPr>
          <w:tcW w:w="4144" w:type="dxa"/>
          <w:vAlign w:val="center"/>
        </w:tcPr>
        <w:p w:rsidR="009601D5" w:rsidRPr="00577D3A" w:rsidRDefault="009601D5" w:rsidP="00577D3A">
          <w:pPr>
            <w:pStyle w:val="Header-Left"/>
          </w:pPr>
        </w:p>
      </w:tc>
    </w:tr>
  </w:tbl>
  <w:p w:rsidR="009601D5" w:rsidRDefault="009601D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77"/>
      <w:gridCol w:w="4995"/>
    </w:tblGrid>
    <w:tr w:rsidR="009601D5" w:rsidRPr="00577D3A" w:rsidTr="0089129F">
      <w:trPr>
        <w:trHeight w:val="550"/>
      </w:trPr>
      <w:tc>
        <w:tcPr>
          <w:tcW w:w="4077" w:type="dxa"/>
        </w:tcPr>
        <w:p w:rsidR="009601D5" w:rsidRPr="00577D3A" w:rsidRDefault="009601D5" w:rsidP="00577D3A">
          <w:pPr>
            <w:pStyle w:val="Header-Right"/>
          </w:pPr>
        </w:p>
      </w:tc>
      <w:tc>
        <w:tcPr>
          <w:tcW w:w="4995" w:type="dxa"/>
          <w:shd w:val="clear" w:color="auto" w:fill="E36C0A" w:themeFill="accent6" w:themeFillShade="BF"/>
          <w:vAlign w:val="center"/>
        </w:tcPr>
        <w:p w:rsidR="009601D5" w:rsidRPr="00577D3A" w:rsidRDefault="009601D5" w:rsidP="00326643">
          <w:pPr>
            <w:pStyle w:val="Header-Right"/>
          </w:pPr>
          <w:r w:rsidRPr="00BB41F2">
            <w:t>Element</w:t>
          </w:r>
          <w:r w:rsidRPr="00843B15">
            <w:t xml:space="preserve"> 1: </w:t>
          </w:r>
          <w:fldSimple w:instr=" REF  Element1 ">
            <w:sdt>
              <w:sdtPr>
                <w:alias w:val="Element 1"/>
                <w:tag w:val="Element 1"/>
                <w:id w:val="27053652"/>
                <w:lock w:val="sdtLocked"/>
              </w:sdtPr>
              <w:sdtContent>
                <w:r w:rsidRPr="0022568F">
                  <w:t>Operate and maintain bulk dispensing systems</w:t>
                </w:r>
              </w:sdtContent>
            </w:sdt>
          </w:fldSimple>
        </w:p>
      </w:tc>
    </w:tr>
  </w:tbl>
  <w:p w:rsidR="009601D5" w:rsidRDefault="009601D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928"/>
      <w:gridCol w:w="4144"/>
    </w:tblGrid>
    <w:tr w:rsidR="009601D5" w:rsidRPr="00577D3A" w:rsidTr="0089129F">
      <w:trPr>
        <w:trHeight w:val="550"/>
      </w:trPr>
      <w:tc>
        <w:tcPr>
          <w:tcW w:w="4928" w:type="dxa"/>
          <w:shd w:val="clear" w:color="auto" w:fill="E36C0A" w:themeFill="accent6" w:themeFillShade="BF"/>
          <w:vAlign w:val="center"/>
        </w:tcPr>
        <w:p w:rsidR="009601D5" w:rsidRPr="00577D3A" w:rsidRDefault="009601D5" w:rsidP="00326643">
          <w:pPr>
            <w:pStyle w:val="Header-Left"/>
          </w:pPr>
          <w:r w:rsidRPr="00843B15">
            <w:t xml:space="preserve">Element 2: </w:t>
          </w:r>
          <w:fldSimple w:instr=" REF  Element2  \* MERGEFORMAT ">
            <w:sdt>
              <w:sdtPr>
                <w:alias w:val="Element 2"/>
                <w:tag w:val="Element 2"/>
                <w:id w:val="27053653"/>
                <w:lock w:val="sdtLocked"/>
              </w:sdtPr>
              <w:sdtContent>
                <w:r w:rsidRPr="0022568F">
                  <w:t>Operate and maintain beer reticulation systems</w:t>
                </w:r>
              </w:sdtContent>
            </w:sdt>
          </w:fldSimple>
        </w:p>
      </w:tc>
      <w:tc>
        <w:tcPr>
          <w:tcW w:w="4144" w:type="dxa"/>
          <w:vAlign w:val="center"/>
        </w:tcPr>
        <w:p w:rsidR="009601D5" w:rsidRPr="00577D3A" w:rsidRDefault="009601D5" w:rsidP="00577D3A">
          <w:pPr>
            <w:pStyle w:val="Header-Left"/>
          </w:pPr>
        </w:p>
      </w:tc>
    </w:tr>
  </w:tbl>
  <w:p w:rsidR="009601D5" w:rsidRDefault="009601D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77"/>
      <w:gridCol w:w="4995"/>
    </w:tblGrid>
    <w:tr w:rsidR="009601D5" w:rsidRPr="00577D3A" w:rsidTr="0089129F">
      <w:trPr>
        <w:trHeight w:val="550"/>
      </w:trPr>
      <w:tc>
        <w:tcPr>
          <w:tcW w:w="4077" w:type="dxa"/>
        </w:tcPr>
        <w:p w:rsidR="009601D5" w:rsidRPr="00577D3A" w:rsidRDefault="009601D5" w:rsidP="00577D3A">
          <w:pPr>
            <w:pStyle w:val="Header-Right"/>
          </w:pPr>
        </w:p>
      </w:tc>
      <w:tc>
        <w:tcPr>
          <w:tcW w:w="4995" w:type="dxa"/>
          <w:shd w:val="clear" w:color="auto" w:fill="E36C0A" w:themeFill="accent6" w:themeFillShade="BF"/>
          <w:vAlign w:val="center"/>
        </w:tcPr>
        <w:p w:rsidR="009601D5" w:rsidRPr="00577D3A" w:rsidRDefault="009601D5" w:rsidP="00326643">
          <w:pPr>
            <w:pStyle w:val="Header-Right"/>
          </w:pPr>
          <w:r w:rsidRPr="00843B15">
            <w:t xml:space="preserve">Element 2: </w:t>
          </w:r>
          <w:fldSimple w:instr=" REF  Element2 ">
            <w:sdt>
              <w:sdtPr>
                <w:alias w:val="Element 2"/>
                <w:tag w:val="Element 2"/>
                <w:id w:val="27053654"/>
                <w:lock w:val="sdtLocked"/>
              </w:sdtPr>
              <w:sdtContent>
                <w:r w:rsidRPr="0022568F">
                  <w:t>Operate and maintain beer reticulation systems</w:t>
                </w:r>
              </w:sdtContent>
            </w:sdt>
          </w:fldSimple>
        </w:p>
      </w:tc>
    </w:tr>
  </w:tbl>
  <w:p w:rsidR="009601D5" w:rsidRDefault="009601D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361"/>
      <w:gridCol w:w="4711"/>
    </w:tblGrid>
    <w:tr w:rsidR="009601D5" w:rsidRPr="00577D3A" w:rsidTr="0089129F">
      <w:trPr>
        <w:trHeight w:val="550"/>
      </w:trPr>
      <w:tc>
        <w:tcPr>
          <w:tcW w:w="4361" w:type="dxa"/>
          <w:shd w:val="clear" w:color="auto" w:fill="E36C0A" w:themeFill="accent6" w:themeFillShade="BF"/>
          <w:vAlign w:val="center"/>
        </w:tcPr>
        <w:p w:rsidR="009601D5" w:rsidRPr="00577D3A" w:rsidRDefault="009601D5" w:rsidP="00C84946">
          <w:pPr>
            <w:pStyle w:val="Header-Left"/>
          </w:pPr>
          <w:r>
            <w:t>Element 3</w:t>
          </w:r>
          <w:r w:rsidRPr="00843B15">
            <w:t xml:space="preserve">: </w:t>
          </w:r>
          <w:fldSimple w:instr=" REF  Element3  \* MERGEFORMAT ">
            <w:sdt>
              <w:sdtPr>
                <w:alias w:val="Element 3"/>
                <w:tag w:val="Element 3"/>
                <w:id w:val="27053655"/>
                <w:lock w:val="sdtLocked"/>
              </w:sdtPr>
              <w:sdtContent>
                <w:r w:rsidRPr="0022568F">
                  <w:t>Use and maintain refrigeration systems</w:t>
                </w:r>
              </w:sdtContent>
            </w:sdt>
          </w:fldSimple>
        </w:p>
      </w:tc>
      <w:tc>
        <w:tcPr>
          <w:tcW w:w="4711" w:type="dxa"/>
          <w:vAlign w:val="center"/>
        </w:tcPr>
        <w:p w:rsidR="009601D5" w:rsidRPr="00577D3A" w:rsidRDefault="009601D5" w:rsidP="00577D3A">
          <w:pPr>
            <w:pStyle w:val="Header-Left"/>
          </w:pPr>
        </w:p>
      </w:tc>
    </w:tr>
  </w:tbl>
  <w:p w:rsidR="009601D5" w:rsidRDefault="009601D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286"/>
    </w:tblGrid>
    <w:tr w:rsidR="009601D5" w:rsidRPr="00577D3A" w:rsidTr="0089129F">
      <w:trPr>
        <w:trHeight w:val="550"/>
      </w:trPr>
      <w:tc>
        <w:tcPr>
          <w:tcW w:w="4786" w:type="dxa"/>
        </w:tcPr>
        <w:p w:rsidR="009601D5" w:rsidRPr="00577D3A" w:rsidRDefault="009601D5" w:rsidP="00577D3A">
          <w:pPr>
            <w:pStyle w:val="Header-Right"/>
          </w:pPr>
        </w:p>
      </w:tc>
      <w:tc>
        <w:tcPr>
          <w:tcW w:w="4286" w:type="dxa"/>
          <w:shd w:val="clear" w:color="auto" w:fill="E36C0A" w:themeFill="accent6" w:themeFillShade="BF"/>
          <w:vAlign w:val="center"/>
        </w:tcPr>
        <w:p w:rsidR="009601D5" w:rsidRPr="00577D3A" w:rsidRDefault="009601D5" w:rsidP="00C84946">
          <w:pPr>
            <w:pStyle w:val="Header-Right"/>
          </w:pPr>
          <w:r>
            <w:t>Element 3</w:t>
          </w:r>
          <w:r w:rsidRPr="00843B15">
            <w:t xml:space="preserve">: </w:t>
          </w:r>
          <w:fldSimple w:instr=" REF  Element3 ">
            <w:sdt>
              <w:sdtPr>
                <w:alias w:val="Element 3"/>
                <w:tag w:val="Element 3"/>
                <w:id w:val="27053656"/>
                <w:lock w:val="sdtLocked"/>
              </w:sdtPr>
              <w:sdtContent>
                <w:r w:rsidRPr="0022568F">
                  <w:t>Use and maintain refrigeration systems</w:t>
                </w:r>
              </w:sdtContent>
            </w:sdt>
          </w:fldSimple>
        </w:p>
      </w:tc>
    </w:tr>
  </w:tbl>
  <w:p w:rsidR="009601D5" w:rsidRDefault="009601D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794"/>
      <w:gridCol w:w="5278"/>
    </w:tblGrid>
    <w:tr w:rsidR="009601D5" w:rsidRPr="00577D3A" w:rsidTr="005A6FFA">
      <w:trPr>
        <w:trHeight w:val="550"/>
      </w:trPr>
      <w:tc>
        <w:tcPr>
          <w:tcW w:w="3794" w:type="dxa"/>
          <w:shd w:val="clear" w:color="auto" w:fill="E36C0A" w:themeFill="accent6" w:themeFillShade="BF"/>
          <w:vAlign w:val="center"/>
        </w:tcPr>
        <w:p w:rsidR="009601D5" w:rsidRPr="00577D3A" w:rsidRDefault="009601D5" w:rsidP="00AD53BF">
          <w:pPr>
            <w:pStyle w:val="Header-Left"/>
          </w:pPr>
          <w:r>
            <w:t>Element 4</w:t>
          </w:r>
          <w:r w:rsidRPr="00843B15">
            <w:t>:</w:t>
          </w:r>
          <w:r>
            <w:t xml:space="preserve"> </w:t>
          </w:r>
          <w:r w:rsidRPr="0089129F">
            <w:t>Monitor quality of cellar products</w:t>
          </w:r>
        </w:p>
      </w:tc>
      <w:tc>
        <w:tcPr>
          <w:tcW w:w="5278" w:type="dxa"/>
          <w:vAlign w:val="center"/>
        </w:tcPr>
        <w:p w:rsidR="009601D5" w:rsidRPr="00577D3A" w:rsidRDefault="009601D5" w:rsidP="00577D3A">
          <w:pPr>
            <w:pStyle w:val="Header-Left"/>
          </w:pPr>
        </w:p>
      </w:tc>
    </w:tr>
  </w:tbl>
  <w:p w:rsidR="009601D5" w:rsidRDefault="009601D5">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3"/>
      <w:gridCol w:w="3719"/>
    </w:tblGrid>
    <w:tr w:rsidR="009601D5" w:rsidRPr="00577D3A" w:rsidTr="0089129F">
      <w:trPr>
        <w:trHeight w:val="550"/>
      </w:trPr>
      <w:tc>
        <w:tcPr>
          <w:tcW w:w="5353" w:type="dxa"/>
        </w:tcPr>
        <w:p w:rsidR="009601D5" w:rsidRPr="00577D3A" w:rsidRDefault="009601D5" w:rsidP="00577D3A">
          <w:pPr>
            <w:pStyle w:val="Header-Right"/>
          </w:pPr>
        </w:p>
      </w:tc>
      <w:tc>
        <w:tcPr>
          <w:tcW w:w="3719" w:type="dxa"/>
          <w:shd w:val="clear" w:color="auto" w:fill="E36C0A" w:themeFill="accent6" w:themeFillShade="BF"/>
          <w:vAlign w:val="center"/>
        </w:tcPr>
        <w:p w:rsidR="009601D5" w:rsidRPr="00577D3A" w:rsidRDefault="009601D5" w:rsidP="0089129F">
          <w:pPr>
            <w:pStyle w:val="Header-Right"/>
          </w:pPr>
          <w:r>
            <w:t>Element 4</w:t>
          </w:r>
          <w:r w:rsidRPr="00843B15">
            <w:t>:</w:t>
          </w:r>
          <w:r>
            <w:t xml:space="preserve"> </w:t>
          </w:r>
          <w:r w:rsidRPr="0089129F">
            <w:t>Monitor quality of cellar products</w:t>
          </w:r>
        </w:p>
      </w:tc>
    </w:tr>
  </w:tbl>
  <w:p w:rsidR="009601D5" w:rsidRDefault="009601D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45"/>
      <w:gridCol w:w="6227"/>
    </w:tblGrid>
    <w:tr w:rsidR="009601D5" w:rsidRPr="00577D3A" w:rsidTr="005F1DF8">
      <w:trPr>
        <w:trHeight w:val="550"/>
      </w:trPr>
      <w:tc>
        <w:tcPr>
          <w:tcW w:w="2756" w:type="dxa"/>
          <w:shd w:val="clear" w:color="auto" w:fill="E36C0A" w:themeFill="accent6" w:themeFillShade="BF"/>
          <w:vAlign w:val="center"/>
        </w:tcPr>
        <w:p w:rsidR="009601D5" w:rsidRPr="00577D3A" w:rsidRDefault="009601D5" w:rsidP="005F1DF8">
          <w:pPr>
            <w:pStyle w:val="Header-Left"/>
          </w:pPr>
          <w:r w:rsidRPr="005F1DF8">
            <w:t>Presentation</w:t>
          </w:r>
          <w:r>
            <w:t xml:space="preserve"> of written work</w:t>
          </w:r>
        </w:p>
      </w:tc>
      <w:tc>
        <w:tcPr>
          <w:tcW w:w="6031" w:type="dxa"/>
          <w:vAlign w:val="center"/>
        </w:tcPr>
        <w:p w:rsidR="009601D5" w:rsidRPr="00577D3A" w:rsidRDefault="009601D5" w:rsidP="00577D3A">
          <w:pPr>
            <w:pStyle w:val="Header-Left"/>
          </w:pPr>
        </w:p>
      </w:tc>
    </w:tr>
  </w:tbl>
  <w:p w:rsidR="009601D5" w:rsidRDefault="009601D5">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1"/>
      <w:gridCol w:w="2781"/>
    </w:tblGrid>
    <w:tr w:rsidR="009601D5" w:rsidRPr="00577D3A" w:rsidTr="005F1DF8">
      <w:trPr>
        <w:trHeight w:val="550"/>
      </w:trPr>
      <w:tc>
        <w:tcPr>
          <w:tcW w:w="6228" w:type="dxa"/>
        </w:tcPr>
        <w:p w:rsidR="009601D5" w:rsidRPr="00577D3A" w:rsidRDefault="009601D5" w:rsidP="00577D3A">
          <w:pPr>
            <w:pStyle w:val="Header-Right"/>
          </w:pPr>
        </w:p>
      </w:tc>
      <w:tc>
        <w:tcPr>
          <w:tcW w:w="2753" w:type="dxa"/>
          <w:shd w:val="clear" w:color="auto" w:fill="E36C0A" w:themeFill="accent6" w:themeFillShade="BF"/>
          <w:vAlign w:val="center"/>
        </w:tcPr>
        <w:p w:rsidR="009601D5" w:rsidRPr="00577D3A" w:rsidRDefault="009601D5" w:rsidP="00065DAF">
          <w:pPr>
            <w:pStyle w:val="Header-Right"/>
            <w:jc w:val="center"/>
          </w:pPr>
          <w:r>
            <w:t>Presentation of written work</w:t>
          </w:r>
        </w:p>
      </w:tc>
    </w:tr>
  </w:tbl>
  <w:p w:rsidR="009601D5" w:rsidRDefault="009601D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9601D5" w:rsidRPr="00577D3A" w:rsidTr="005F1DF8">
      <w:trPr>
        <w:trHeight w:val="550"/>
      </w:trPr>
      <w:tc>
        <w:tcPr>
          <w:tcW w:w="2211" w:type="dxa"/>
          <w:shd w:val="clear" w:color="auto" w:fill="E36C0A" w:themeFill="accent6" w:themeFillShade="BF"/>
          <w:vAlign w:val="center"/>
        </w:tcPr>
        <w:p w:rsidR="009601D5" w:rsidRPr="00577D3A" w:rsidRDefault="009601D5" w:rsidP="005F1DF8">
          <w:pPr>
            <w:pStyle w:val="Header-Left"/>
          </w:pPr>
          <w:r w:rsidRPr="005F1DF8">
            <w:t>Recommended</w:t>
          </w:r>
          <w:r>
            <w:t xml:space="preserve"> reading</w:t>
          </w:r>
        </w:p>
      </w:tc>
      <w:tc>
        <w:tcPr>
          <w:tcW w:w="6604" w:type="dxa"/>
          <w:vAlign w:val="center"/>
        </w:tcPr>
        <w:p w:rsidR="009601D5" w:rsidRPr="00577D3A" w:rsidRDefault="009601D5" w:rsidP="00577D3A">
          <w:pPr>
            <w:pStyle w:val="Header-Left"/>
          </w:pPr>
        </w:p>
      </w:tc>
    </w:tr>
  </w:tbl>
  <w:p w:rsidR="009601D5" w:rsidRDefault="009601D5">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9601D5" w:rsidRPr="00577D3A" w:rsidTr="005F1DF8">
      <w:trPr>
        <w:trHeight w:val="550"/>
      </w:trPr>
      <w:tc>
        <w:tcPr>
          <w:tcW w:w="6771" w:type="dxa"/>
        </w:tcPr>
        <w:p w:rsidR="009601D5" w:rsidRPr="00577D3A" w:rsidRDefault="009601D5" w:rsidP="00577D3A">
          <w:pPr>
            <w:pStyle w:val="Header-Right"/>
          </w:pPr>
        </w:p>
      </w:tc>
      <w:tc>
        <w:tcPr>
          <w:tcW w:w="2210" w:type="dxa"/>
          <w:shd w:val="clear" w:color="auto" w:fill="E36C0A" w:themeFill="accent6" w:themeFillShade="BF"/>
          <w:vAlign w:val="center"/>
        </w:tcPr>
        <w:p w:rsidR="009601D5" w:rsidRPr="00577D3A" w:rsidRDefault="009601D5" w:rsidP="00A457C8">
          <w:pPr>
            <w:pStyle w:val="Header-Right"/>
          </w:pPr>
          <w:r w:rsidRPr="00A457C8">
            <w:t>Recommended</w:t>
          </w:r>
          <w:r>
            <w:t xml:space="preserve"> reading</w:t>
          </w:r>
        </w:p>
      </w:tc>
    </w:tr>
  </w:tbl>
  <w:p w:rsidR="009601D5" w:rsidRDefault="009601D5">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2"/>
      <w:gridCol w:w="6720"/>
    </w:tblGrid>
    <w:tr w:rsidR="009601D5" w:rsidRPr="00577D3A" w:rsidTr="005F1DF8">
      <w:trPr>
        <w:trHeight w:val="550"/>
      </w:trPr>
      <w:tc>
        <w:tcPr>
          <w:tcW w:w="2268" w:type="dxa"/>
          <w:shd w:val="clear" w:color="auto" w:fill="E36C0A" w:themeFill="accent6" w:themeFillShade="BF"/>
          <w:vAlign w:val="center"/>
        </w:tcPr>
        <w:p w:rsidR="009601D5" w:rsidRPr="00577D3A" w:rsidRDefault="009601D5" w:rsidP="00A457C8">
          <w:pPr>
            <w:pStyle w:val="Header-Left"/>
          </w:pPr>
          <w:r>
            <w:t>Trainee evaluation sheet</w:t>
          </w:r>
        </w:p>
      </w:tc>
      <w:tc>
        <w:tcPr>
          <w:tcW w:w="6481" w:type="dxa"/>
          <w:vAlign w:val="center"/>
        </w:tcPr>
        <w:p w:rsidR="009601D5" w:rsidRPr="00577D3A" w:rsidRDefault="009601D5" w:rsidP="00577D3A">
          <w:pPr>
            <w:pStyle w:val="Header-Left"/>
          </w:pPr>
        </w:p>
      </w:tc>
    </w:tr>
  </w:tbl>
  <w:p w:rsidR="009601D5" w:rsidRDefault="009601D5">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49"/>
      <w:gridCol w:w="2323"/>
    </w:tblGrid>
    <w:tr w:rsidR="009601D5" w:rsidRPr="00577D3A" w:rsidTr="005F1DF8">
      <w:trPr>
        <w:trHeight w:val="550"/>
      </w:trPr>
      <w:tc>
        <w:tcPr>
          <w:tcW w:w="6588" w:type="dxa"/>
        </w:tcPr>
        <w:p w:rsidR="009601D5" w:rsidRPr="00577D3A" w:rsidRDefault="009601D5" w:rsidP="00577D3A">
          <w:pPr>
            <w:pStyle w:val="Header-Right"/>
          </w:pPr>
        </w:p>
      </w:tc>
      <w:tc>
        <w:tcPr>
          <w:tcW w:w="2268" w:type="dxa"/>
          <w:shd w:val="clear" w:color="auto" w:fill="E36C0A" w:themeFill="accent6" w:themeFillShade="BF"/>
          <w:vAlign w:val="center"/>
        </w:tcPr>
        <w:p w:rsidR="009601D5" w:rsidRPr="00577D3A" w:rsidRDefault="009601D5" w:rsidP="00A457C8">
          <w:pPr>
            <w:pStyle w:val="Header-Right"/>
          </w:pPr>
          <w:r>
            <w:t xml:space="preserve">Trainee </w:t>
          </w:r>
          <w:r w:rsidRPr="00A457C8">
            <w:t>evaluation</w:t>
          </w:r>
          <w:r>
            <w:t xml:space="preserve"> sheet</w:t>
          </w:r>
        </w:p>
      </w:tc>
    </w:tr>
  </w:tbl>
  <w:p w:rsidR="009601D5" w:rsidRDefault="009601D5">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9601D5" w:rsidRPr="00577D3A" w:rsidTr="0004456A">
      <w:trPr>
        <w:trHeight w:val="550"/>
      </w:trPr>
      <w:tc>
        <w:tcPr>
          <w:tcW w:w="3119" w:type="dxa"/>
          <w:shd w:val="clear" w:color="auto" w:fill="E36C0A" w:themeFill="accent6" w:themeFillShade="BF"/>
          <w:vAlign w:val="center"/>
        </w:tcPr>
        <w:p w:rsidR="009601D5" w:rsidRPr="00577D3A" w:rsidRDefault="009601D5" w:rsidP="0004456A">
          <w:pPr>
            <w:pStyle w:val="Header-Left"/>
          </w:pPr>
          <w:r w:rsidRPr="00EB092C">
            <w:t>Trainee self-assessment checklist</w:t>
          </w:r>
        </w:p>
      </w:tc>
      <w:tc>
        <w:tcPr>
          <w:tcW w:w="5987" w:type="dxa"/>
          <w:vAlign w:val="center"/>
        </w:tcPr>
        <w:p w:rsidR="009601D5" w:rsidRPr="00577D3A" w:rsidRDefault="009601D5" w:rsidP="0004456A">
          <w:pPr>
            <w:pStyle w:val="Header-Left"/>
          </w:pPr>
        </w:p>
      </w:tc>
    </w:tr>
  </w:tbl>
  <w:p w:rsidR="009601D5" w:rsidRDefault="009601D5">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9601D5" w:rsidRPr="00577D3A" w:rsidTr="0004456A">
      <w:trPr>
        <w:trHeight w:val="550"/>
      </w:trPr>
      <w:tc>
        <w:tcPr>
          <w:tcW w:w="5778" w:type="dxa"/>
        </w:tcPr>
        <w:p w:rsidR="009601D5" w:rsidRPr="00577D3A" w:rsidRDefault="009601D5" w:rsidP="0004456A">
          <w:pPr>
            <w:pStyle w:val="Header-Right"/>
          </w:pPr>
        </w:p>
      </w:tc>
      <w:tc>
        <w:tcPr>
          <w:tcW w:w="3119" w:type="dxa"/>
          <w:shd w:val="clear" w:color="auto" w:fill="E36C0A" w:themeFill="accent6" w:themeFillShade="BF"/>
          <w:vAlign w:val="center"/>
        </w:tcPr>
        <w:p w:rsidR="009601D5" w:rsidRPr="00577D3A" w:rsidRDefault="009601D5" w:rsidP="0004456A">
          <w:pPr>
            <w:pStyle w:val="Header-Right"/>
          </w:pPr>
          <w:r w:rsidRPr="00EB092C">
            <w:t>Trainee self-assessment checklist</w:t>
          </w:r>
        </w:p>
      </w:tc>
    </w:tr>
  </w:tbl>
  <w:p w:rsidR="009601D5" w:rsidRDefault="009601D5">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1D5" w:rsidRDefault="009601D5">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1D5" w:rsidRDefault="009601D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5">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6">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7">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0"/>
  </w:num>
  <w:num w:numId="2">
    <w:abstractNumId w:val="2"/>
  </w:num>
  <w:num w:numId="3">
    <w:abstractNumId w:val="5"/>
  </w:num>
  <w:num w:numId="4">
    <w:abstractNumId w:val="7"/>
  </w:num>
  <w:num w:numId="5">
    <w:abstractNumId w:val="6"/>
  </w:num>
  <w:num w:numId="6">
    <w:abstractNumId w:val="4"/>
  </w:num>
  <w:num w:numId="7">
    <w:abstractNumId w:val="1"/>
  </w:num>
  <w:num w:numId="8">
    <w:abstractNumId w:val="8"/>
  </w:num>
  <w:num w:numId="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263BA9"/>
    <w:rsid w:val="00003E4F"/>
    <w:rsid w:val="00004BD3"/>
    <w:rsid w:val="00021431"/>
    <w:rsid w:val="00030530"/>
    <w:rsid w:val="00030D2E"/>
    <w:rsid w:val="000332A5"/>
    <w:rsid w:val="000337AD"/>
    <w:rsid w:val="00041AA7"/>
    <w:rsid w:val="000443F7"/>
    <w:rsid w:val="0004456A"/>
    <w:rsid w:val="00050226"/>
    <w:rsid w:val="00052A7C"/>
    <w:rsid w:val="00065DAF"/>
    <w:rsid w:val="00077251"/>
    <w:rsid w:val="0008667C"/>
    <w:rsid w:val="00086C1E"/>
    <w:rsid w:val="00087D6D"/>
    <w:rsid w:val="0009040A"/>
    <w:rsid w:val="000A0568"/>
    <w:rsid w:val="000A2359"/>
    <w:rsid w:val="000A2443"/>
    <w:rsid w:val="000A522C"/>
    <w:rsid w:val="000B1B2C"/>
    <w:rsid w:val="000B508C"/>
    <w:rsid w:val="000B684B"/>
    <w:rsid w:val="000B6A8D"/>
    <w:rsid w:val="000C0213"/>
    <w:rsid w:val="000C036E"/>
    <w:rsid w:val="000C0FA5"/>
    <w:rsid w:val="000C590F"/>
    <w:rsid w:val="000C6630"/>
    <w:rsid w:val="000D117D"/>
    <w:rsid w:val="000D3B99"/>
    <w:rsid w:val="000D4E6D"/>
    <w:rsid w:val="000E1190"/>
    <w:rsid w:val="000E2BE0"/>
    <w:rsid w:val="000F215A"/>
    <w:rsid w:val="000F345B"/>
    <w:rsid w:val="000F5109"/>
    <w:rsid w:val="000F53B0"/>
    <w:rsid w:val="0010206B"/>
    <w:rsid w:val="00102542"/>
    <w:rsid w:val="00104331"/>
    <w:rsid w:val="0010609E"/>
    <w:rsid w:val="00106DC2"/>
    <w:rsid w:val="00106EF8"/>
    <w:rsid w:val="00110BDD"/>
    <w:rsid w:val="001118B6"/>
    <w:rsid w:val="001161A0"/>
    <w:rsid w:val="00121C14"/>
    <w:rsid w:val="001243CE"/>
    <w:rsid w:val="0012442A"/>
    <w:rsid w:val="00126EC3"/>
    <w:rsid w:val="00133D39"/>
    <w:rsid w:val="001346C4"/>
    <w:rsid w:val="00144667"/>
    <w:rsid w:val="001626A2"/>
    <w:rsid w:val="00164DE5"/>
    <w:rsid w:val="0017242E"/>
    <w:rsid w:val="001727B2"/>
    <w:rsid w:val="00174E61"/>
    <w:rsid w:val="00180576"/>
    <w:rsid w:val="001813B7"/>
    <w:rsid w:val="001855B3"/>
    <w:rsid w:val="0018699A"/>
    <w:rsid w:val="00190B31"/>
    <w:rsid w:val="001910A1"/>
    <w:rsid w:val="00194B42"/>
    <w:rsid w:val="00194C9C"/>
    <w:rsid w:val="00195B19"/>
    <w:rsid w:val="001A28D3"/>
    <w:rsid w:val="001A369D"/>
    <w:rsid w:val="001A478A"/>
    <w:rsid w:val="001A6B60"/>
    <w:rsid w:val="001B352A"/>
    <w:rsid w:val="001B52CF"/>
    <w:rsid w:val="001C3327"/>
    <w:rsid w:val="001C75A9"/>
    <w:rsid w:val="001D23F1"/>
    <w:rsid w:val="001D2652"/>
    <w:rsid w:val="001D62D5"/>
    <w:rsid w:val="001E2877"/>
    <w:rsid w:val="001E47E6"/>
    <w:rsid w:val="001F05CE"/>
    <w:rsid w:val="001F0F02"/>
    <w:rsid w:val="001F7225"/>
    <w:rsid w:val="002020D1"/>
    <w:rsid w:val="00203ED9"/>
    <w:rsid w:val="002100A0"/>
    <w:rsid w:val="002109A2"/>
    <w:rsid w:val="00210A37"/>
    <w:rsid w:val="00212D85"/>
    <w:rsid w:val="0021401A"/>
    <w:rsid w:val="00216EE6"/>
    <w:rsid w:val="0022088B"/>
    <w:rsid w:val="00220E55"/>
    <w:rsid w:val="0022568F"/>
    <w:rsid w:val="00233923"/>
    <w:rsid w:val="00234016"/>
    <w:rsid w:val="00236FD3"/>
    <w:rsid w:val="0023722E"/>
    <w:rsid w:val="002410BF"/>
    <w:rsid w:val="00244873"/>
    <w:rsid w:val="00263BA9"/>
    <w:rsid w:val="00263EAE"/>
    <w:rsid w:val="00270DC2"/>
    <w:rsid w:val="00272857"/>
    <w:rsid w:val="002748BE"/>
    <w:rsid w:val="00281A1C"/>
    <w:rsid w:val="0028366A"/>
    <w:rsid w:val="002842CD"/>
    <w:rsid w:val="00285345"/>
    <w:rsid w:val="00287123"/>
    <w:rsid w:val="00287ABF"/>
    <w:rsid w:val="00291255"/>
    <w:rsid w:val="00292B74"/>
    <w:rsid w:val="00292CA1"/>
    <w:rsid w:val="00293ADD"/>
    <w:rsid w:val="00294C7B"/>
    <w:rsid w:val="00295FC7"/>
    <w:rsid w:val="002962FE"/>
    <w:rsid w:val="00297D1F"/>
    <w:rsid w:val="002A029B"/>
    <w:rsid w:val="002A0DE3"/>
    <w:rsid w:val="002A3161"/>
    <w:rsid w:val="002A61F7"/>
    <w:rsid w:val="002B0269"/>
    <w:rsid w:val="002B1FEF"/>
    <w:rsid w:val="002B200B"/>
    <w:rsid w:val="002B39F1"/>
    <w:rsid w:val="002C11D0"/>
    <w:rsid w:val="002C3FCD"/>
    <w:rsid w:val="002C4B2D"/>
    <w:rsid w:val="002C661B"/>
    <w:rsid w:val="002C6A95"/>
    <w:rsid w:val="002D4D74"/>
    <w:rsid w:val="002E2DA0"/>
    <w:rsid w:val="002E2E88"/>
    <w:rsid w:val="002F0EB9"/>
    <w:rsid w:val="002F3B78"/>
    <w:rsid w:val="002F64B6"/>
    <w:rsid w:val="002F74D5"/>
    <w:rsid w:val="00304ACB"/>
    <w:rsid w:val="00305692"/>
    <w:rsid w:val="003168C9"/>
    <w:rsid w:val="003239D8"/>
    <w:rsid w:val="003259B8"/>
    <w:rsid w:val="00326643"/>
    <w:rsid w:val="0032748A"/>
    <w:rsid w:val="003307FB"/>
    <w:rsid w:val="00332E2E"/>
    <w:rsid w:val="003342B4"/>
    <w:rsid w:val="0033630B"/>
    <w:rsid w:val="00340AEE"/>
    <w:rsid w:val="0034113E"/>
    <w:rsid w:val="003413E6"/>
    <w:rsid w:val="00343F30"/>
    <w:rsid w:val="0035141C"/>
    <w:rsid w:val="003526F3"/>
    <w:rsid w:val="00352874"/>
    <w:rsid w:val="003578C2"/>
    <w:rsid w:val="00361FA3"/>
    <w:rsid w:val="00362CBD"/>
    <w:rsid w:val="0036655D"/>
    <w:rsid w:val="00367B85"/>
    <w:rsid w:val="00370F34"/>
    <w:rsid w:val="00372091"/>
    <w:rsid w:val="0037657A"/>
    <w:rsid w:val="00376D15"/>
    <w:rsid w:val="00380D10"/>
    <w:rsid w:val="00382318"/>
    <w:rsid w:val="00383063"/>
    <w:rsid w:val="00386627"/>
    <w:rsid w:val="0039186E"/>
    <w:rsid w:val="0039474C"/>
    <w:rsid w:val="0039693A"/>
    <w:rsid w:val="003A1783"/>
    <w:rsid w:val="003A31FF"/>
    <w:rsid w:val="003A420E"/>
    <w:rsid w:val="003A4A52"/>
    <w:rsid w:val="003A643E"/>
    <w:rsid w:val="003A76F1"/>
    <w:rsid w:val="003B1C36"/>
    <w:rsid w:val="003B33B6"/>
    <w:rsid w:val="003B6885"/>
    <w:rsid w:val="003C45BC"/>
    <w:rsid w:val="003C55D2"/>
    <w:rsid w:val="003C5A06"/>
    <w:rsid w:val="003C7D19"/>
    <w:rsid w:val="003D7F9C"/>
    <w:rsid w:val="003E2496"/>
    <w:rsid w:val="003E434B"/>
    <w:rsid w:val="003E775E"/>
    <w:rsid w:val="003F4A68"/>
    <w:rsid w:val="003F504C"/>
    <w:rsid w:val="00401B01"/>
    <w:rsid w:val="00406D01"/>
    <w:rsid w:val="004108E4"/>
    <w:rsid w:val="00415076"/>
    <w:rsid w:val="00415349"/>
    <w:rsid w:val="00415767"/>
    <w:rsid w:val="00415DC8"/>
    <w:rsid w:val="004165FE"/>
    <w:rsid w:val="004228F9"/>
    <w:rsid w:val="0042436F"/>
    <w:rsid w:val="004252A5"/>
    <w:rsid w:val="004256EB"/>
    <w:rsid w:val="00430F75"/>
    <w:rsid w:val="004340D2"/>
    <w:rsid w:val="004357C7"/>
    <w:rsid w:val="00436C2E"/>
    <w:rsid w:val="00436D2F"/>
    <w:rsid w:val="00441880"/>
    <w:rsid w:val="00444940"/>
    <w:rsid w:val="00453D77"/>
    <w:rsid w:val="0045416E"/>
    <w:rsid w:val="0046605B"/>
    <w:rsid w:val="00467C39"/>
    <w:rsid w:val="00470BCA"/>
    <w:rsid w:val="004736BB"/>
    <w:rsid w:val="0047405C"/>
    <w:rsid w:val="00474223"/>
    <w:rsid w:val="00475101"/>
    <w:rsid w:val="00482F41"/>
    <w:rsid w:val="00483745"/>
    <w:rsid w:val="00485ACE"/>
    <w:rsid w:val="00490699"/>
    <w:rsid w:val="00491B4A"/>
    <w:rsid w:val="004A0E42"/>
    <w:rsid w:val="004A32EF"/>
    <w:rsid w:val="004A6EA6"/>
    <w:rsid w:val="004B0918"/>
    <w:rsid w:val="004B317A"/>
    <w:rsid w:val="004B3FB2"/>
    <w:rsid w:val="004B75EE"/>
    <w:rsid w:val="004C04C4"/>
    <w:rsid w:val="004C16EA"/>
    <w:rsid w:val="004C221A"/>
    <w:rsid w:val="004C2764"/>
    <w:rsid w:val="004C502A"/>
    <w:rsid w:val="004C561F"/>
    <w:rsid w:val="004E1E1C"/>
    <w:rsid w:val="004E2D48"/>
    <w:rsid w:val="004F0AC3"/>
    <w:rsid w:val="004F28C1"/>
    <w:rsid w:val="004F52AE"/>
    <w:rsid w:val="00500A05"/>
    <w:rsid w:val="00502F4C"/>
    <w:rsid w:val="0050523B"/>
    <w:rsid w:val="0052478A"/>
    <w:rsid w:val="00525708"/>
    <w:rsid w:val="00526B43"/>
    <w:rsid w:val="00530310"/>
    <w:rsid w:val="0053307E"/>
    <w:rsid w:val="00534784"/>
    <w:rsid w:val="0053596B"/>
    <w:rsid w:val="00536B2E"/>
    <w:rsid w:val="00554443"/>
    <w:rsid w:val="00555057"/>
    <w:rsid w:val="005606A6"/>
    <w:rsid w:val="005639A8"/>
    <w:rsid w:val="00563AD7"/>
    <w:rsid w:val="00565BF5"/>
    <w:rsid w:val="00566CBB"/>
    <w:rsid w:val="0057011F"/>
    <w:rsid w:val="00572101"/>
    <w:rsid w:val="00572539"/>
    <w:rsid w:val="00573951"/>
    <w:rsid w:val="00577D3A"/>
    <w:rsid w:val="0058046E"/>
    <w:rsid w:val="00583DA6"/>
    <w:rsid w:val="00587BB5"/>
    <w:rsid w:val="00590EF9"/>
    <w:rsid w:val="00590F75"/>
    <w:rsid w:val="00592A9F"/>
    <w:rsid w:val="00593C74"/>
    <w:rsid w:val="005A104C"/>
    <w:rsid w:val="005A5A3F"/>
    <w:rsid w:val="005A6FFA"/>
    <w:rsid w:val="005B38D9"/>
    <w:rsid w:val="005B3A9D"/>
    <w:rsid w:val="005C24B6"/>
    <w:rsid w:val="005C3103"/>
    <w:rsid w:val="005C3F63"/>
    <w:rsid w:val="005C496B"/>
    <w:rsid w:val="005D3B99"/>
    <w:rsid w:val="005D3EDE"/>
    <w:rsid w:val="005D4200"/>
    <w:rsid w:val="005E0CC5"/>
    <w:rsid w:val="005E2669"/>
    <w:rsid w:val="005E3602"/>
    <w:rsid w:val="005E40A2"/>
    <w:rsid w:val="005E4ADD"/>
    <w:rsid w:val="005E4F6B"/>
    <w:rsid w:val="005E5213"/>
    <w:rsid w:val="005F1DF8"/>
    <w:rsid w:val="005F3117"/>
    <w:rsid w:val="005F39D9"/>
    <w:rsid w:val="005F41ED"/>
    <w:rsid w:val="005F6079"/>
    <w:rsid w:val="005F653F"/>
    <w:rsid w:val="006004CF"/>
    <w:rsid w:val="006019C9"/>
    <w:rsid w:val="0060697F"/>
    <w:rsid w:val="00612A28"/>
    <w:rsid w:val="00612E04"/>
    <w:rsid w:val="00612E2F"/>
    <w:rsid w:val="0061345D"/>
    <w:rsid w:val="00613716"/>
    <w:rsid w:val="006233A7"/>
    <w:rsid w:val="00631731"/>
    <w:rsid w:val="00631D89"/>
    <w:rsid w:val="00633CCC"/>
    <w:rsid w:val="00641FAB"/>
    <w:rsid w:val="00643893"/>
    <w:rsid w:val="006445C6"/>
    <w:rsid w:val="006454DA"/>
    <w:rsid w:val="00647858"/>
    <w:rsid w:val="00647D53"/>
    <w:rsid w:val="00650D7E"/>
    <w:rsid w:val="006522BB"/>
    <w:rsid w:val="00661556"/>
    <w:rsid w:val="00662FC3"/>
    <w:rsid w:val="00664830"/>
    <w:rsid w:val="00664C57"/>
    <w:rsid w:val="006673B0"/>
    <w:rsid w:val="00673633"/>
    <w:rsid w:val="00673A02"/>
    <w:rsid w:val="00675502"/>
    <w:rsid w:val="00682D6E"/>
    <w:rsid w:val="00684992"/>
    <w:rsid w:val="00685280"/>
    <w:rsid w:val="006874CD"/>
    <w:rsid w:val="0069405D"/>
    <w:rsid w:val="006940E9"/>
    <w:rsid w:val="006A3211"/>
    <w:rsid w:val="006B6850"/>
    <w:rsid w:val="006B7A94"/>
    <w:rsid w:val="006C0B18"/>
    <w:rsid w:val="006C0E72"/>
    <w:rsid w:val="006C2C0E"/>
    <w:rsid w:val="006C5BFA"/>
    <w:rsid w:val="006C7403"/>
    <w:rsid w:val="006D5D0A"/>
    <w:rsid w:val="006D77A6"/>
    <w:rsid w:val="006E19A9"/>
    <w:rsid w:val="006E3581"/>
    <w:rsid w:val="006E4743"/>
    <w:rsid w:val="006E6B2D"/>
    <w:rsid w:val="006F33DB"/>
    <w:rsid w:val="006F3B3A"/>
    <w:rsid w:val="0070220D"/>
    <w:rsid w:val="00702512"/>
    <w:rsid w:val="007069BB"/>
    <w:rsid w:val="007104B5"/>
    <w:rsid w:val="00712BE4"/>
    <w:rsid w:val="00713A20"/>
    <w:rsid w:val="00713A6B"/>
    <w:rsid w:val="0072223F"/>
    <w:rsid w:val="00726092"/>
    <w:rsid w:val="00727235"/>
    <w:rsid w:val="00732FFF"/>
    <w:rsid w:val="00735CB3"/>
    <w:rsid w:val="0073775D"/>
    <w:rsid w:val="007516FB"/>
    <w:rsid w:val="00757FAA"/>
    <w:rsid w:val="00760BFE"/>
    <w:rsid w:val="007641FF"/>
    <w:rsid w:val="00764B1F"/>
    <w:rsid w:val="0076785B"/>
    <w:rsid w:val="00771003"/>
    <w:rsid w:val="0077243F"/>
    <w:rsid w:val="00776475"/>
    <w:rsid w:val="00777208"/>
    <w:rsid w:val="00782FA8"/>
    <w:rsid w:val="00783734"/>
    <w:rsid w:val="00792FA4"/>
    <w:rsid w:val="0079678E"/>
    <w:rsid w:val="007A0663"/>
    <w:rsid w:val="007A1713"/>
    <w:rsid w:val="007A4451"/>
    <w:rsid w:val="007B1754"/>
    <w:rsid w:val="007C4C04"/>
    <w:rsid w:val="007D0010"/>
    <w:rsid w:val="007D0773"/>
    <w:rsid w:val="007D368C"/>
    <w:rsid w:val="007E0241"/>
    <w:rsid w:val="007E6A55"/>
    <w:rsid w:val="007F540C"/>
    <w:rsid w:val="008007D6"/>
    <w:rsid w:val="00801FBE"/>
    <w:rsid w:val="00807840"/>
    <w:rsid w:val="00811E3C"/>
    <w:rsid w:val="0081540A"/>
    <w:rsid w:val="00817395"/>
    <w:rsid w:val="00820323"/>
    <w:rsid w:val="00822DDD"/>
    <w:rsid w:val="00822DF3"/>
    <w:rsid w:val="00830548"/>
    <w:rsid w:val="0083445A"/>
    <w:rsid w:val="00841FF8"/>
    <w:rsid w:val="00842813"/>
    <w:rsid w:val="008441CD"/>
    <w:rsid w:val="008458FE"/>
    <w:rsid w:val="00850C3D"/>
    <w:rsid w:val="00850F3D"/>
    <w:rsid w:val="00857F67"/>
    <w:rsid w:val="00867FE1"/>
    <w:rsid w:val="00871235"/>
    <w:rsid w:val="008724C8"/>
    <w:rsid w:val="00875435"/>
    <w:rsid w:val="0088641D"/>
    <w:rsid w:val="008869D0"/>
    <w:rsid w:val="0089129F"/>
    <w:rsid w:val="0089150D"/>
    <w:rsid w:val="00891821"/>
    <w:rsid w:val="00893383"/>
    <w:rsid w:val="00894FDD"/>
    <w:rsid w:val="00895239"/>
    <w:rsid w:val="00896857"/>
    <w:rsid w:val="008A1FEF"/>
    <w:rsid w:val="008A3E51"/>
    <w:rsid w:val="008A7C19"/>
    <w:rsid w:val="008B493B"/>
    <w:rsid w:val="008C1083"/>
    <w:rsid w:val="008D1C5D"/>
    <w:rsid w:val="008D28C7"/>
    <w:rsid w:val="008D480E"/>
    <w:rsid w:val="008D58EE"/>
    <w:rsid w:val="008D5D16"/>
    <w:rsid w:val="008D747A"/>
    <w:rsid w:val="008D7C3E"/>
    <w:rsid w:val="008E4969"/>
    <w:rsid w:val="008E7626"/>
    <w:rsid w:val="008F02DC"/>
    <w:rsid w:val="008F04A2"/>
    <w:rsid w:val="008F0DD1"/>
    <w:rsid w:val="008F6409"/>
    <w:rsid w:val="008F75F7"/>
    <w:rsid w:val="00902E69"/>
    <w:rsid w:val="00903394"/>
    <w:rsid w:val="00906BAC"/>
    <w:rsid w:val="00910A0C"/>
    <w:rsid w:val="00912FDA"/>
    <w:rsid w:val="00913289"/>
    <w:rsid w:val="00913A81"/>
    <w:rsid w:val="00922B2B"/>
    <w:rsid w:val="009232D7"/>
    <w:rsid w:val="00924424"/>
    <w:rsid w:val="00926044"/>
    <w:rsid w:val="00927762"/>
    <w:rsid w:val="009278BD"/>
    <w:rsid w:val="00927B66"/>
    <w:rsid w:val="00931B59"/>
    <w:rsid w:val="00934266"/>
    <w:rsid w:val="00944A09"/>
    <w:rsid w:val="00950D55"/>
    <w:rsid w:val="00951FA1"/>
    <w:rsid w:val="00956206"/>
    <w:rsid w:val="009601D5"/>
    <w:rsid w:val="0096551B"/>
    <w:rsid w:val="00973E22"/>
    <w:rsid w:val="00975029"/>
    <w:rsid w:val="009757C0"/>
    <w:rsid w:val="00981023"/>
    <w:rsid w:val="009933FE"/>
    <w:rsid w:val="009A0D54"/>
    <w:rsid w:val="009A7D19"/>
    <w:rsid w:val="009B3FD9"/>
    <w:rsid w:val="009B4E7A"/>
    <w:rsid w:val="009C2AA0"/>
    <w:rsid w:val="009D1817"/>
    <w:rsid w:val="009D3A61"/>
    <w:rsid w:val="009E071C"/>
    <w:rsid w:val="009E372E"/>
    <w:rsid w:val="009E61CF"/>
    <w:rsid w:val="009E75A6"/>
    <w:rsid w:val="009F19A8"/>
    <w:rsid w:val="009F45CA"/>
    <w:rsid w:val="009F5B24"/>
    <w:rsid w:val="00A02665"/>
    <w:rsid w:val="00A05D67"/>
    <w:rsid w:val="00A15089"/>
    <w:rsid w:val="00A17B36"/>
    <w:rsid w:val="00A2144F"/>
    <w:rsid w:val="00A21697"/>
    <w:rsid w:val="00A25566"/>
    <w:rsid w:val="00A25B12"/>
    <w:rsid w:val="00A27B06"/>
    <w:rsid w:val="00A316C4"/>
    <w:rsid w:val="00A36034"/>
    <w:rsid w:val="00A363E5"/>
    <w:rsid w:val="00A404F0"/>
    <w:rsid w:val="00A415BD"/>
    <w:rsid w:val="00A424D3"/>
    <w:rsid w:val="00A457C8"/>
    <w:rsid w:val="00A47845"/>
    <w:rsid w:val="00A500B5"/>
    <w:rsid w:val="00A51F97"/>
    <w:rsid w:val="00A54203"/>
    <w:rsid w:val="00A54309"/>
    <w:rsid w:val="00A56954"/>
    <w:rsid w:val="00A61CE1"/>
    <w:rsid w:val="00A62B68"/>
    <w:rsid w:val="00A65188"/>
    <w:rsid w:val="00A653D2"/>
    <w:rsid w:val="00A70616"/>
    <w:rsid w:val="00A743DF"/>
    <w:rsid w:val="00A759F8"/>
    <w:rsid w:val="00A83C95"/>
    <w:rsid w:val="00A867F5"/>
    <w:rsid w:val="00A9098E"/>
    <w:rsid w:val="00A937E4"/>
    <w:rsid w:val="00A96896"/>
    <w:rsid w:val="00AA0F9E"/>
    <w:rsid w:val="00AA24DA"/>
    <w:rsid w:val="00AA25BF"/>
    <w:rsid w:val="00AA40F4"/>
    <w:rsid w:val="00AA490A"/>
    <w:rsid w:val="00AA565C"/>
    <w:rsid w:val="00AB05E9"/>
    <w:rsid w:val="00AB2E83"/>
    <w:rsid w:val="00AB624E"/>
    <w:rsid w:val="00AB6870"/>
    <w:rsid w:val="00AC0227"/>
    <w:rsid w:val="00AC215C"/>
    <w:rsid w:val="00AC2FD9"/>
    <w:rsid w:val="00AC73AD"/>
    <w:rsid w:val="00AD1A25"/>
    <w:rsid w:val="00AD51DB"/>
    <w:rsid w:val="00AD53BF"/>
    <w:rsid w:val="00AD721A"/>
    <w:rsid w:val="00AE2BDA"/>
    <w:rsid w:val="00AE404D"/>
    <w:rsid w:val="00AE4F6F"/>
    <w:rsid w:val="00AF1C93"/>
    <w:rsid w:val="00AF4A9E"/>
    <w:rsid w:val="00AF6B6A"/>
    <w:rsid w:val="00B05428"/>
    <w:rsid w:val="00B07E5C"/>
    <w:rsid w:val="00B116ED"/>
    <w:rsid w:val="00B13016"/>
    <w:rsid w:val="00B14F2A"/>
    <w:rsid w:val="00B21121"/>
    <w:rsid w:val="00B219C1"/>
    <w:rsid w:val="00B23814"/>
    <w:rsid w:val="00B25CDE"/>
    <w:rsid w:val="00B262FD"/>
    <w:rsid w:val="00B32CB5"/>
    <w:rsid w:val="00B35B42"/>
    <w:rsid w:val="00B36586"/>
    <w:rsid w:val="00B45F39"/>
    <w:rsid w:val="00B47FF9"/>
    <w:rsid w:val="00B50987"/>
    <w:rsid w:val="00B62740"/>
    <w:rsid w:val="00B64878"/>
    <w:rsid w:val="00B64F7C"/>
    <w:rsid w:val="00B66FC4"/>
    <w:rsid w:val="00B67CD2"/>
    <w:rsid w:val="00B752FC"/>
    <w:rsid w:val="00B77752"/>
    <w:rsid w:val="00B81078"/>
    <w:rsid w:val="00B83AEA"/>
    <w:rsid w:val="00B87E15"/>
    <w:rsid w:val="00B92FE2"/>
    <w:rsid w:val="00B954AC"/>
    <w:rsid w:val="00B957A8"/>
    <w:rsid w:val="00B97338"/>
    <w:rsid w:val="00BA233B"/>
    <w:rsid w:val="00BA296D"/>
    <w:rsid w:val="00BA50A1"/>
    <w:rsid w:val="00BA7ED0"/>
    <w:rsid w:val="00BB41F2"/>
    <w:rsid w:val="00BB74A6"/>
    <w:rsid w:val="00BC2555"/>
    <w:rsid w:val="00BC553F"/>
    <w:rsid w:val="00BD4684"/>
    <w:rsid w:val="00BD482E"/>
    <w:rsid w:val="00BD4A09"/>
    <w:rsid w:val="00BD695E"/>
    <w:rsid w:val="00BD754F"/>
    <w:rsid w:val="00BD767A"/>
    <w:rsid w:val="00BE2405"/>
    <w:rsid w:val="00BE278D"/>
    <w:rsid w:val="00BE43F8"/>
    <w:rsid w:val="00BE59E6"/>
    <w:rsid w:val="00BE6F3C"/>
    <w:rsid w:val="00BF2797"/>
    <w:rsid w:val="00BF2EAD"/>
    <w:rsid w:val="00BF657D"/>
    <w:rsid w:val="00BF7A1A"/>
    <w:rsid w:val="00BF7DD7"/>
    <w:rsid w:val="00C109D5"/>
    <w:rsid w:val="00C13F55"/>
    <w:rsid w:val="00C17636"/>
    <w:rsid w:val="00C17830"/>
    <w:rsid w:val="00C30C47"/>
    <w:rsid w:val="00C36E7A"/>
    <w:rsid w:val="00C622CB"/>
    <w:rsid w:val="00C64B08"/>
    <w:rsid w:val="00C6644E"/>
    <w:rsid w:val="00C67CA1"/>
    <w:rsid w:val="00C82793"/>
    <w:rsid w:val="00C82CD6"/>
    <w:rsid w:val="00C83456"/>
    <w:rsid w:val="00C84946"/>
    <w:rsid w:val="00C84F27"/>
    <w:rsid w:val="00C86D26"/>
    <w:rsid w:val="00C92EB0"/>
    <w:rsid w:val="00C97A49"/>
    <w:rsid w:val="00CA0A5D"/>
    <w:rsid w:val="00CA1A33"/>
    <w:rsid w:val="00CA1D6D"/>
    <w:rsid w:val="00CA3447"/>
    <w:rsid w:val="00CA5628"/>
    <w:rsid w:val="00CB1E51"/>
    <w:rsid w:val="00CB349D"/>
    <w:rsid w:val="00CB514B"/>
    <w:rsid w:val="00CB72B3"/>
    <w:rsid w:val="00CD1A12"/>
    <w:rsid w:val="00CD4A57"/>
    <w:rsid w:val="00CE11CF"/>
    <w:rsid w:val="00CE71BE"/>
    <w:rsid w:val="00CE7202"/>
    <w:rsid w:val="00D046D4"/>
    <w:rsid w:val="00D04C7B"/>
    <w:rsid w:val="00D055A7"/>
    <w:rsid w:val="00D11022"/>
    <w:rsid w:val="00D11761"/>
    <w:rsid w:val="00D125F1"/>
    <w:rsid w:val="00D12F43"/>
    <w:rsid w:val="00D13393"/>
    <w:rsid w:val="00D14350"/>
    <w:rsid w:val="00D158CB"/>
    <w:rsid w:val="00D16BFC"/>
    <w:rsid w:val="00D2047D"/>
    <w:rsid w:val="00D221CB"/>
    <w:rsid w:val="00D22704"/>
    <w:rsid w:val="00D247CC"/>
    <w:rsid w:val="00D25861"/>
    <w:rsid w:val="00D279E9"/>
    <w:rsid w:val="00D27E9B"/>
    <w:rsid w:val="00D34570"/>
    <w:rsid w:val="00D4265A"/>
    <w:rsid w:val="00D45730"/>
    <w:rsid w:val="00D4735D"/>
    <w:rsid w:val="00D500B7"/>
    <w:rsid w:val="00D534C2"/>
    <w:rsid w:val="00D555D7"/>
    <w:rsid w:val="00D56DAB"/>
    <w:rsid w:val="00D573DA"/>
    <w:rsid w:val="00D66F67"/>
    <w:rsid w:val="00D72128"/>
    <w:rsid w:val="00D724DB"/>
    <w:rsid w:val="00D72C63"/>
    <w:rsid w:val="00D75522"/>
    <w:rsid w:val="00D769E7"/>
    <w:rsid w:val="00D81A43"/>
    <w:rsid w:val="00D81A7A"/>
    <w:rsid w:val="00D84015"/>
    <w:rsid w:val="00D90D63"/>
    <w:rsid w:val="00D94485"/>
    <w:rsid w:val="00D951BF"/>
    <w:rsid w:val="00D969BA"/>
    <w:rsid w:val="00D97D6B"/>
    <w:rsid w:val="00DA09F7"/>
    <w:rsid w:val="00DA4C05"/>
    <w:rsid w:val="00DB1D8E"/>
    <w:rsid w:val="00DB4E91"/>
    <w:rsid w:val="00DC2DE5"/>
    <w:rsid w:val="00DC4441"/>
    <w:rsid w:val="00DC529E"/>
    <w:rsid w:val="00DC6657"/>
    <w:rsid w:val="00DC7B89"/>
    <w:rsid w:val="00DC7BF3"/>
    <w:rsid w:val="00DD3DA5"/>
    <w:rsid w:val="00DD72E6"/>
    <w:rsid w:val="00DE3CC4"/>
    <w:rsid w:val="00DE4572"/>
    <w:rsid w:val="00DE4A6F"/>
    <w:rsid w:val="00DF491C"/>
    <w:rsid w:val="00DF51AD"/>
    <w:rsid w:val="00DF64A9"/>
    <w:rsid w:val="00DF72CB"/>
    <w:rsid w:val="00E00789"/>
    <w:rsid w:val="00E030E4"/>
    <w:rsid w:val="00E04600"/>
    <w:rsid w:val="00E04E39"/>
    <w:rsid w:val="00E12B3A"/>
    <w:rsid w:val="00E139DA"/>
    <w:rsid w:val="00E1426D"/>
    <w:rsid w:val="00E17D9E"/>
    <w:rsid w:val="00E213AD"/>
    <w:rsid w:val="00E22620"/>
    <w:rsid w:val="00E24B26"/>
    <w:rsid w:val="00E254AE"/>
    <w:rsid w:val="00E30BE4"/>
    <w:rsid w:val="00E31D18"/>
    <w:rsid w:val="00E377E5"/>
    <w:rsid w:val="00E407B1"/>
    <w:rsid w:val="00E41DD5"/>
    <w:rsid w:val="00E42100"/>
    <w:rsid w:val="00E44B65"/>
    <w:rsid w:val="00E507FD"/>
    <w:rsid w:val="00E50DD9"/>
    <w:rsid w:val="00E55ECD"/>
    <w:rsid w:val="00E60317"/>
    <w:rsid w:val="00E617A9"/>
    <w:rsid w:val="00E63064"/>
    <w:rsid w:val="00E64898"/>
    <w:rsid w:val="00E652A2"/>
    <w:rsid w:val="00E7085B"/>
    <w:rsid w:val="00E70BC6"/>
    <w:rsid w:val="00E71DE9"/>
    <w:rsid w:val="00E749AE"/>
    <w:rsid w:val="00E76169"/>
    <w:rsid w:val="00E81B50"/>
    <w:rsid w:val="00E82162"/>
    <w:rsid w:val="00E841FD"/>
    <w:rsid w:val="00E8652C"/>
    <w:rsid w:val="00E952B0"/>
    <w:rsid w:val="00EB3293"/>
    <w:rsid w:val="00EB39FF"/>
    <w:rsid w:val="00EB587B"/>
    <w:rsid w:val="00EB6AF3"/>
    <w:rsid w:val="00EB7304"/>
    <w:rsid w:val="00EB76E9"/>
    <w:rsid w:val="00EB7D2E"/>
    <w:rsid w:val="00EC08AA"/>
    <w:rsid w:val="00ED2655"/>
    <w:rsid w:val="00ED515F"/>
    <w:rsid w:val="00ED789F"/>
    <w:rsid w:val="00EE4BDA"/>
    <w:rsid w:val="00EE59FC"/>
    <w:rsid w:val="00EE770D"/>
    <w:rsid w:val="00EE7E81"/>
    <w:rsid w:val="00EF0356"/>
    <w:rsid w:val="00EF07EE"/>
    <w:rsid w:val="00EF1951"/>
    <w:rsid w:val="00EF41A5"/>
    <w:rsid w:val="00F0557B"/>
    <w:rsid w:val="00F05664"/>
    <w:rsid w:val="00F05CA9"/>
    <w:rsid w:val="00F067EA"/>
    <w:rsid w:val="00F06CDF"/>
    <w:rsid w:val="00F07908"/>
    <w:rsid w:val="00F105EB"/>
    <w:rsid w:val="00F11D0F"/>
    <w:rsid w:val="00F1315C"/>
    <w:rsid w:val="00F14AC0"/>
    <w:rsid w:val="00F1586E"/>
    <w:rsid w:val="00F174B5"/>
    <w:rsid w:val="00F249EF"/>
    <w:rsid w:val="00F24D79"/>
    <w:rsid w:val="00F33704"/>
    <w:rsid w:val="00F37A27"/>
    <w:rsid w:val="00F401A3"/>
    <w:rsid w:val="00F431DA"/>
    <w:rsid w:val="00F45814"/>
    <w:rsid w:val="00F45D9C"/>
    <w:rsid w:val="00F465AD"/>
    <w:rsid w:val="00F51326"/>
    <w:rsid w:val="00F515F5"/>
    <w:rsid w:val="00F566DF"/>
    <w:rsid w:val="00F56970"/>
    <w:rsid w:val="00F57765"/>
    <w:rsid w:val="00F6267F"/>
    <w:rsid w:val="00F62DBA"/>
    <w:rsid w:val="00F65E15"/>
    <w:rsid w:val="00F71DBC"/>
    <w:rsid w:val="00F74304"/>
    <w:rsid w:val="00F74F8A"/>
    <w:rsid w:val="00F801AD"/>
    <w:rsid w:val="00F802B9"/>
    <w:rsid w:val="00F81382"/>
    <w:rsid w:val="00F83180"/>
    <w:rsid w:val="00F8403B"/>
    <w:rsid w:val="00F847A9"/>
    <w:rsid w:val="00F95258"/>
    <w:rsid w:val="00F95D7E"/>
    <w:rsid w:val="00FA5AE9"/>
    <w:rsid w:val="00FA6265"/>
    <w:rsid w:val="00FA7E23"/>
    <w:rsid w:val="00FB2FFF"/>
    <w:rsid w:val="00FC0115"/>
    <w:rsid w:val="00FC0925"/>
    <w:rsid w:val="00FC33B9"/>
    <w:rsid w:val="00FC4C11"/>
    <w:rsid w:val="00FD0393"/>
    <w:rsid w:val="00FD042F"/>
    <w:rsid w:val="00FD048C"/>
    <w:rsid w:val="00FD12CC"/>
    <w:rsid w:val="00FD1629"/>
    <w:rsid w:val="00FD3EFC"/>
    <w:rsid w:val="00FD6DD6"/>
    <w:rsid w:val="00FD77FC"/>
    <w:rsid w:val="00FE05E4"/>
    <w:rsid w:val="00FE1A0D"/>
    <w:rsid w:val="00FE2E36"/>
    <w:rsid w:val="00FE567C"/>
    <w:rsid w:val="00FE5DC8"/>
    <w:rsid w:val="00FE62E0"/>
    <w:rsid w:val="00FE6311"/>
    <w:rsid w:val="00FE7B57"/>
    <w:rsid w:val="00FF100F"/>
    <w:rsid w:val="00FF17DD"/>
    <w:rsid w:val="00FF4C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077251"/>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8"/>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9"/>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character" w:customStyle="1" w:styleId="ital-inline1">
    <w:name w:val="ital-inline1"/>
    <w:basedOn w:val="DefaultParagraphFont"/>
    <w:rsid w:val="00BF2797"/>
    <w:rPr>
      <w:i/>
      <w:iCs/>
      <w:vanish w:val="0"/>
      <w:webHidden w:val="0"/>
      <w:specVanish w:val="0"/>
    </w:rPr>
  </w:style>
  <w:style w:type="paragraph" w:customStyle="1" w:styleId="Pa13">
    <w:name w:val="Pa13"/>
    <w:basedOn w:val="Normal"/>
    <w:next w:val="Normal"/>
    <w:uiPriority w:val="99"/>
    <w:rsid w:val="00817395"/>
    <w:pPr>
      <w:autoSpaceDE w:val="0"/>
      <w:autoSpaceDN w:val="0"/>
      <w:adjustRightInd w:val="0"/>
      <w:spacing w:after="0" w:line="361" w:lineRule="atLeast"/>
    </w:pPr>
    <w:rPr>
      <w:rFonts w:ascii="HelveticaNeueLT Std Med Cn" w:hAnsi="HelveticaNeueLT Std Med Cn"/>
      <w:sz w:val="24"/>
      <w:szCs w:val="24"/>
    </w:rPr>
  </w:style>
  <w:style w:type="paragraph" w:customStyle="1" w:styleId="Pa12">
    <w:name w:val="Pa12"/>
    <w:basedOn w:val="Normal"/>
    <w:next w:val="Normal"/>
    <w:uiPriority w:val="99"/>
    <w:rsid w:val="00817395"/>
    <w:pPr>
      <w:autoSpaceDE w:val="0"/>
      <w:autoSpaceDN w:val="0"/>
      <w:adjustRightInd w:val="0"/>
      <w:spacing w:after="0" w:line="221" w:lineRule="atLeast"/>
    </w:pPr>
    <w:rPr>
      <w:rFonts w:ascii="HelveticaNeueLT Std Med Cn" w:hAnsi="HelveticaNeueLT Std Med Cn"/>
      <w:sz w:val="24"/>
      <w:szCs w:val="24"/>
    </w:rPr>
  </w:style>
  <w:style w:type="paragraph" w:customStyle="1" w:styleId="Pa16">
    <w:name w:val="Pa16"/>
    <w:basedOn w:val="Normal"/>
    <w:next w:val="Normal"/>
    <w:uiPriority w:val="99"/>
    <w:rsid w:val="00817395"/>
    <w:pPr>
      <w:autoSpaceDE w:val="0"/>
      <w:autoSpaceDN w:val="0"/>
      <w:adjustRightInd w:val="0"/>
      <w:spacing w:after="0" w:line="221" w:lineRule="atLeast"/>
    </w:pPr>
    <w:rPr>
      <w:rFonts w:ascii="HelveticaNeueLT Std Med Cn" w:hAnsi="HelveticaNeueLT Std Med Cn"/>
      <w:sz w:val="24"/>
      <w:szCs w:val="24"/>
    </w:rPr>
  </w:style>
  <w:style w:type="character" w:customStyle="1" w:styleId="A11">
    <w:name w:val="A11"/>
    <w:uiPriority w:val="99"/>
    <w:rsid w:val="00817395"/>
    <w:rPr>
      <w:rFonts w:ascii="HelveticaNeueLT Std Lt" w:hAnsi="HelveticaNeueLT Std Lt" w:cs="HelveticaNeueLT Std Lt"/>
      <w:color w:val="000000"/>
      <w:sz w:val="22"/>
      <w:szCs w:val="22"/>
    </w:rPr>
  </w:style>
  <w:style w:type="paragraph" w:customStyle="1" w:styleId="Default">
    <w:name w:val="Default"/>
    <w:rsid w:val="00415767"/>
    <w:pPr>
      <w:autoSpaceDE w:val="0"/>
      <w:autoSpaceDN w:val="0"/>
      <w:adjustRightInd w:val="0"/>
      <w:spacing w:after="0" w:line="240" w:lineRule="auto"/>
    </w:pPr>
    <w:rPr>
      <w:rFonts w:ascii="Symbol" w:hAnsi="Symbol" w:cs="Symbol"/>
      <w:color w:val="000000"/>
      <w:sz w:val="24"/>
      <w:szCs w:val="24"/>
    </w:rPr>
  </w:style>
  <w:style w:type="paragraph" w:styleId="NormalWeb">
    <w:name w:val="Normal (Web)"/>
    <w:basedOn w:val="Normal"/>
    <w:uiPriority w:val="99"/>
    <w:unhideWhenUsed/>
    <w:rsid w:val="0008667C"/>
    <w:pPr>
      <w:spacing w:after="225" w:line="312" w:lineRule="atLeast"/>
    </w:pPr>
    <w:rPr>
      <w:rFonts w:ascii="Times New Roman" w:eastAsia="Times New Roman" w:hAnsi="Times New Roman" w:cs="Times New Roman"/>
      <w:sz w:val="24"/>
      <w:szCs w:val="24"/>
    </w:rPr>
  </w:style>
  <w:style w:type="character" w:customStyle="1" w:styleId="stepnumber2">
    <w:name w:val="stepnumber2"/>
    <w:basedOn w:val="DefaultParagraphFont"/>
    <w:rsid w:val="000D117D"/>
    <w:rPr>
      <w:rFonts w:ascii="Museo Slab 500" w:hAnsi="Museo Slab 500" w:hint="default"/>
      <w:i/>
      <w:iCs/>
      <w:color w:val="FA6726"/>
      <w:sz w:val="42"/>
      <w:szCs w:val="42"/>
    </w:rPr>
  </w:style>
  <w:style w:type="character" w:styleId="Strong">
    <w:name w:val="Strong"/>
    <w:basedOn w:val="DefaultParagraphFont"/>
    <w:uiPriority w:val="22"/>
    <w:qFormat/>
    <w:rsid w:val="00A937E4"/>
    <w:rPr>
      <w:b/>
      <w:bCs/>
    </w:rPr>
  </w:style>
  <w:style w:type="character" w:customStyle="1" w:styleId="mw-headline">
    <w:name w:val="mw-headline"/>
    <w:basedOn w:val="DefaultParagraphFont"/>
    <w:rsid w:val="009232D7"/>
  </w:style>
  <w:style w:type="character" w:customStyle="1" w:styleId="mw-editsection">
    <w:name w:val="mw-editsection"/>
    <w:basedOn w:val="DefaultParagraphFont"/>
    <w:rsid w:val="009232D7"/>
  </w:style>
  <w:style w:type="paragraph" w:customStyle="1" w:styleId="b01">
    <w:name w:val="b01"/>
    <w:basedOn w:val="Normal"/>
    <w:rsid w:val="007D0010"/>
    <w:pPr>
      <w:spacing w:after="0" w:line="240" w:lineRule="auto"/>
      <w:ind w:left="150"/>
    </w:pPr>
    <w:rPr>
      <w:rFonts w:ascii="Verdana" w:eastAsia="Times New Roman" w:hAnsi="Verdana" w:cs="Times New Roman"/>
      <w:color w:val="502601"/>
      <w:sz w:val="17"/>
      <w:szCs w:val="17"/>
    </w:rPr>
  </w:style>
  <w:style w:type="character" w:customStyle="1" w:styleId="header1">
    <w:name w:val="header1"/>
    <w:basedOn w:val="DefaultParagraphFont"/>
    <w:rsid w:val="00A96896"/>
    <w:rPr>
      <w:b/>
      <w:bCs/>
      <w:sz w:val="36"/>
      <w:szCs w:val="36"/>
    </w:rPr>
  </w:style>
  <w:style w:type="character" w:customStyle="1" w:styleId="body">
    <w:name w:val="body"/>
    <w:basedOn w:val="DefaultParagraphFont"/>
    <w:rsid w:val="00A96896"/>
  </w:style>
  <w:style w:type="paragraph" w:customStyle="1" w:styleId="intro">
    <w:name w:val="intro"/>
    <w:basedOn w:val="Normal"/>
    <w:rsid w:val="00E50DD9"/>
    <w:pPr>
      <w:spacing w:before="300" w:after="0" w:line="240" w:lineRule="auto"/>
      <w:jc w:val="both"/>
    </w:pPr>
    <w:rPr>
      <w:rFonts w:ascii="Georgia" w:eastAsia="Times New Roman" w:hAnsi="Georgia" w:cs="Times New Roman"/>
      <w:i/>
      <w:iCs/>
      <w:color w:val="666666"/>
      <w:sz w:val="23"/>
      <w:szCs w:val="23"/>
    </w:rPr>
  </w:style>
  <w:style w:type="character" w:customStyle="1" w:styleId="ilad1">
    <w:name w:val="il_ad1"/>
    <w:basedOn w:val="DefaultParagraphFont"/>
    <w:rsid w:val="006874CD"/>
    <w:rPr>
      <w:vanish w:val="0"/>
      <w:webHidden w:val="0"/>
      <w:color w:val="67B045"/>
      <w:u w:val="single"/>
      <w:specVanish w:val="0"/>
    </w:rPr>
  </w:style>
  <w:style w:type="character" w:customStyle="1" w:styleId="bylinepipe1">
    <w:name w:val="bylinepipe1"/>
    <w:basedOn w:val="DefaultParagraphFont"/>
    <w:rsid w:val="00D14350"/>
    <w:rPr>
      <w:color w:val="666666"/>
    </w:rPr>
  </w:style>
  <w:style w:type="character" w:customStyle="1" w:styleId="contributornametrigger">
    <w:name w:val="contributornametrigger"/>
    <w:basedOn w:val="DefaultParagraphFont"/>
    <w:rsid w:val="00841FF8"/>
  </w:style>
  <w:style w:type="paragraph" w:customStyle="1" w:styleId="AcknowledgementsImprintBold">
    <w:name w:val="Acknowledgements &amp; Imprint Bold"/>
    <w:basedOn w:val="AcknowledgementsImprint"/>
    <w:qFormat/>
    <w:rsid w:val="00F62DBA"/>
    <w:rPr>
      <w:b/>
      <w:sz w:val="21"/>
    </w:rPr>
  </w:style>
  <w:style w:type="character" w:customStyle="1" w:styleId="TableTextChar">
    <w:name w:val="Table Text Char"/>
    <w:basedOn w:val="DefaultParagraphFont"/>
    <w:link w:val="TableText"/>
    <w:rsid w:val="00444940"/>
    <w:rPr>
      <w:rFonts w:ascii="Helvetica" w:eastAsia="Calibri" w:hAnsi="Helvetica" w:cs="Calibri"/>
      <w:noProof/>
      <w:sz w:val="20"/>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62432">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663316438">
          <w:marLeft w:val="0"/>
          <w:marRight w:val="0"/>
          <w:marTop w:val="0"/>
          <w:marBottom w:val="0"/>
          <w:divBdr>
            <w:top w:val="none" w:sz="0" w:space="0" w:color="auto"/>
            <w:left w:val="none" w:sz="0" w:space="0" w:color="auto"/>
            <w:bottom w:val="none" w:sz="0" w:space="0" w:color="auto"/>
            <w:right w:val="none" w:sz="0" w:space="0" w:color="auto"/>
          </w:divBdr>
          <w:divsChild>
            <w:div w:id="517500634">
              <w:marLeft w:val="0"/>
              <w:marRight w:val="0"/>
              <w:marTop w:val="0"/>
              <w:marBottom w:val="0"/>
              <w:divBdr>
                <w:top w:val="none" w:sz="0" w:space="0" w:color="auto"/>
                <w:left w:val="none" w:sz="0" w:space="0" w:color="auto"/>
                <w:bottom w:val="none" w:sz="0" w:space="0" w:color="auto"/>
                <w:right w:val="none" w:sz="0" w:space="0" w:color="auto"/>
              </w:divBdr>
              <w:divsChild>
                <w:div w:id="1107193578">
                  <w:marLeft w:val="0"/>
                  <w:marRight w:val="0"/>
                  <w:marTop w:val="0"/>
                  <w:marBottom w:val="0"/>
                  <w:divBdr>
                    <w:top w:val="none" w:sz="0" w:space="0" w:color="auto"/>
                    <w:left w:val="none" w:sz="0" w:space="0" w:color="auto"/>
                    <w:bottom w:val="none" w:sz="0" w:space="0" w:color="auto"/>
                    <w:right w:val="none" w:sz="0" w:space="0" w:color="auto"/>
                  </w:divBdr>
                </w:div>
              </w:divsChild>
            </w:div>
            <w:div w:id="1077825491">
              <w:marLeft w:val="0"/>
              <w:marRight w:val="0"/>
              <w:marTop w:val="0"/>
              <w:marBottom w:val="0"/>
              <w:divBdr>
                <w:top w:val="none" w:sz="0" w:space="0" w:color="auto"/>
                <w:left w:val="none" w:sz="0" w:space="0" w:color="auto"/>
                <w:bottom w:val="none" w:sz="0" w:space="0" w:color="auto"/>
                <w:right w:val="none" w:sz="0" w:space="0" w:color="auto"/>
              </w:divBdr>
              <w:divsChild>
                <w:div w:id="1520507934">
                  <w:marLeft w:val="0"/>
                  <w:marRight w:val="0"/>
                  <w:marTop w:val="0"/>
                  <w:marBottom w:val="0"/>
                  <w:divBdr>
                    <w:top w:val="none" w:sz="0" w:space="0" w:color="auto"/>
                    <w:left w:val="none" w:sz="0" w:space="0" w:color="auto"/>
                    <w:bottom w:val="none" w:sz="0" w:space="0" w:color="auto"/>
                    <w:right w:val="none" w:sz="0" w:space="0" w:color="auto"/>
                  </w:divBdr>
                </w:div>
              </w:divsChild>
            </w:div>
            <w:div w:id="1117485828">
              <w:marLeft w:val="0"/>
              <w:marRight w:val="0"/>
              <w:marTop w:val="0"/>
              <w:marBottom w:val="0"/>
              <w:divBdr>
                <w:top w:val="none" w:sz="0" w:space="0" w:color="auto"/>
                <w:left w:val="none" w:sz="0" w:space="0" w:color="auto"/>
                <w:bottom w:val="none" w:sz="0" w:space="0" w:color="auto"/>
                <w:right w:val="none" w:sz="0" w:space="0" w:color="auto"/>
              </w:divBdr>
              <w:divsChild>
                <w:div w:id="183409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0375">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753427704">
          <w:marLeft w:val="0"/>
          <w:marRight w:val="0"/>
          <w:marTop w:val="0"/>
          <w:marBottom w:val="0"/>
          <w:divBdr>
            <w:top w:val="none" w:sz="0" w:space="0" w:color="auto"/>
            <w:left w:val="none" w:sz="0" w:space="0" w:color="auto"/>
            <w:bottom w:val="none" w:sz="0" w:space="0" w:color="auto"/>
            <w:right w:val="none" w:sz="0" w:space="0" w:color="auto"/>
          </w:divBdr>
          <w:divsChild>
            <w:div w:id="789468966">
              <w:marLeft w:val="525"/>
              <w:marRight w:val="0"/>
              <w:marTop w:val="0"/>
              <w:marBottom w:val="0"/>
              <w:divBdr>
                <w:top w:val="none" w:sz="0" w:space="0" w:color="auto"/>
                <w:left w:val="none" w:sz="0" w:space="0" w:color="auto"/>
                <w:bottom w:val="none" w:sz="0" w:space="0" w:color="auto"/>
                <w:right w:val="none" w:sz="0" w:space="0" w:color="auto"/>
              </w:divBdr>
              <w:divsChild>
                <w:div w:id="1426724466">
                  <w:marLeft w:val="0"/>
                  <w:marRight w:val="0"/>
                  <w:marTop w:val="0"/>
                  <w:marBottom w:val="0"/>
                  <w:divBdr>
                    <w:top w:val="none" w:sz="0" w:space="0" w:color="auto"/>
                    <w:left w:val="none" w:sz="0" w:space="0" w:color="auto"/>
                    <w:bottom w:val="none" w:sz="0" w:space="0" w:color="auto"/>
                    <w:right w:val="none" w:sz="0" w:space="0" w:color="auto"/>
                  </w:divBdr>
                </w:div>
              </w:divsChild>
            </w:div>
            <w:div w:id="1128814353">
              <w:marLeft w:val="525"/>
              <w:marRight w:val="0"/>
              <w:marTop w:val="0"/>
              <w:marBottom w:val="0"/>
              <w:divBdr>
                <w:top w:val="none" w:sz="0" w:space="0" w:color="auto"/>
                <w:left w:val="none" w:sz="0" w:space="0" w:color="auto"/>
                <w:bottom w:val="none" w:sz="0" w:space="0" w:color="auto"/>
                <w:right w:val="none" w:sz="0" w:space="0" w:color="auto"/>
              </w:divBdr>
              <w:divsChild>
                <w:div w:id="22965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2286">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254246657">
          <w:marLeft w:val="0"/>
          <w:marRight w:val="0"/>
          <w:marTop w:val="0"/>
          <w:marBottom w:val="0"/>
          <w:divBdr>
            <w:top w:val="none" w:sz="0" w:space="0" w:color="auto"/>
            <w:left w:val="none" w:sz="0" w:space="0" w:color="auto"/>
            <w:bottom w:val="none" w:sz="0" w:space="0" w:color="auto"/>
            <w:right w:val="none" w:sz="0" w:space="0" w:color="auto"/>
          </w:divBdr>
          <w:divsChild>
            <w:div w:id="758020585">
              <w:marLeft w:val="525"/>
              <w:marRight w:val="0"/>
              <w:marTop w:val="0"/>
              <w:marBottom w:val="0"/>
              <w:divBdr>
                <w:top w:val="none" w:sz="0" w:space="0" w:color="auto"/>
                <w:left w:val="none" w:sz="0" w:space="0" w:color="auto"/>
                <w:bottom w:val="none" w:sz="0" w:space="0" w:color="auto"/>
                <w:right w:val="none" w:sz="0" w:space="0" w:color="auto"/>
              </w:divBdr>
              <w:divsChild>
                <w:div w:id="402068616">
                  <w:marLeft w:val="0"/>
                  <w:marRight w:val="0"/>
                  <w:marTop w:val="0"/>
                  <w:marBottom w:val="0"/>
                  <w:divBdr>
                    <w:top w:val="none" w:sz="0" w:space="0" w:color="auto"/>
                    <w:left w:val="none" w:sz="0" w:space="0" w:color="auto"/>
                    <w:bottom w:val="none" w:sz="0" w:space="0" w:color="auto"/>
                    <w:right w:val="none" w:sz="0" w:space="0" w:color="auto"/>
                  </w:divBdr>
                </w:div>
              </w:divsChild>
            </w:div>
            <w:div w:id="1466045128">
              <w:marLeft w:val="525"/>
              <w:marRight w:val="0"/>
              <w:marTop w:val="0"/>
              <w:marBottom w:val="0"/>
              <w:divBdr>
                <w:top w:val="none" w:sz="0" w:space="0" w:color="auto"/>
                <w:left w:val="none" w:sz="0" w:space="0" w:color="auto"/>
                <w:bottom w:val="none" w:sz="0" w:space="0" w:color="auto"/>
                <w:right w:val="none" w:sz="0" w:space="0" w:color="auto"/>
              </w:divBdr>
              <w:divsChild>
                <w:div w:id="115376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43329">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111584329">
          <w:marLeft w:val="0"/>
          <w:marRight w:val="0"/>
          <w:marTop w:val="0"/>
          <w:marBottom w:val="0"/>
          <w:divBdr>
            <w:top w:val="none" w:sz="0" w:space="0" w:color="auto"/>
            <w:left w:val="none" w:sz="0" w:space="0" w:color="auto"/>
            <w:bottom w:val="none" w:sz="0" w:space="0" w:color="auto"/>
            <w:right w:val="none" w:sz="0" w:space="0" w:color="auto"/>
          </w:divBdr>
        </w:div>
      </w:divsChild>
    </w:div>
    <w:div w:id="113646261">
      <w:bodyDiv w:val="1"/>
      <w:marLeft w:val="0"/>
      <w:marRight w:val="0"/>
      <w:marTop w:val="0"/>
      <w:marBottom w:val="0"/>
      <w:divBdr>
        <w:top w:val="none" w:sz="0" w:space="0" w:color="auto"/>
        <w:left w:val="none" w:sz="0" w:space="0" w:color="auto"/>
        <w:bottom w:val="none" w:sz="0" w:space="0" w:color="auto"/>
        <w:right w:val="none" w:sz="0" w:space="0" w:color="auto"/>
      </w:divBdr>
      <w:divsChild>
        <w:div w:id="1235051290">
          <w:marLeft w:val="0"/>
          <w:marRight w:val="0"/>
          <w:marTop w:val="0"/>
          <w:marBottom w:val="0"/>
          <w:divBdr>
            <w:top w:val="none" w:sz="0" w:space="0" w:color="auto"/>
            <w:left w:val="none" w:sz="0" w:space="0" w:color="auto"/>
            <w:bottom w:val="none" w:sz="0" w:space="0" w:color="auto"/>
            <w:right w:val="none" w:sz="0" w:space="0" w:color="auto"/>
          </w:divBdr>
          <w:divsChild>
            <w:div w:id="1327442522">
              <w:marLeft w:val="0"/>
              <w:marRight w:val="0"/>
              <w:marTop w:val="0"/>
              <w:marBottom w:val="0"/>
              <w:divBdr>
                <w:top w:val="none" w:sz="0" w:space="0" w:color="auto"/>
                <w:left w:val="none" w:sz="0" w:space="0" w:color="auto"/>
                <w:bottom w:val="none" w:sz="0" w:space="0" w:color="auto"/>
                <w:right w:val="none" w:sz="0" w:space="0" w:color="auto"/>
              </w:divBdr>
              <w:divsChild>
                <w:div w:id="78212946">
                  <w:marLeft w:val="0"/>
                  <w:marRight w:val="0"/>
                  <w:marTop w:val="0"/>
                  <w:marBottom w:val="0"/>
                  <w:divBdr>
                    <w:top w:val="none" w:sz="0" w:space="0" w:color="auto"/>
                    <w:left w:val="none" w:sz="0" w:space="0" w:color="auto"/>
                    <w:bottom w:val="none" w:sz="0" w:space="0" w:color="auto"/>
                    <w:right w:val="none" w:sz="0" w:space="0" w:color="auto"/>
                  </w:divBdr>
                  <w:divsChild>
                    <w:div w:id="644043839">
                      <w:marLeft w:val="0"/>
                      <w:marRight w:val="0"/>
                      <w:marTop w:val="0"/>
                      <w:marBottom w:val="0"/>
                      <w:divBdr>
                        <w:top w:val="none" w:sz="0" w:space="0" w:color="auto"/>
                        <w:left w:val="none" w:sz="0" w:space="0" w:color="auto"/>
                        <w:bottom w:val="none" w:sz="0" w:space="0" w:color="auto"/>
                        <w:right w:val="none" w:sz="0" w:space="0" w:color="auto"/>
                      </w:divBdr>
                      <w:divsChild>
                        <w:div w:id="146941533">
                          <w:marLeft w:val="0"/>
                          <w:marRight w:val="0"/>
                          <w:marTop w:val="0"/>
                          <w:marBottom w:val="0"/>
                          <w:divBdr>
                            <w:top w:val="none" w:sz="0" w:space="0" w:color="auto"/>
                            <w:left w:val="none" w:sz="0" w:space="0" w:color="auto"/>
                            <w:bottom w:val="none" w:sz="0" w:space="0" w:color="auto"/>
                            <w:right w:val="none" w:sz="0" w:space="0" w:color="auto"/>
                          </w:divBdr>
                        </w:div>
                        <w:div w:id="1345132522">
                          <w:marLeft w:val="0"/>
                          <w:marRight w:val="0"/>
                          <w:marTop w:val="0"/>
                          <w:marBottom w:val="0"/>
                          <w:divBdr>
                            <w:top w:val="none" w:sz="0" w:space="0" w:color="auto"/>
                            <w:left w:val="none" w:sz="0" w:space="0" w:color="auto"/>
                            <w:bottom w:val="none" w:sz="0" w:space="0" w:color="auto"/>
                            <w:right w:val="none" w:sz="0" w:space="0" w:color="auto"/>
                          </w:divBdr>
                        </w:div>
                        <w:div w:id="71243382">
                          <w:marLeft w:val="240"/>
                          <w:marRight w:val="0"/>
                          <w:marTop w:val="15"/>
                          <w:marBottom w:val="0"/>
                          <w:divBdr>
                            <w:top w:val="none" w:sz="0" w:space="0" w:color="auto"/>
                            <w:left w:val="none" w:sz="0" w:space="0" w:color="auto"/>
                            <w:bottom w:val="none" w:sz="0" w:space="0" w:color="auto"/>
                            <w:right w:val="none" w:sz="0" w:space="0" w:color="auto"/>
                          </w:divBdr>
                        </w:div>
                        <w:div w:id="1168641497">
                          <w:marLeft w:val="0"/>
                          <w:marRight w:val="0"/>
                          <w:marTop w:val="150"/>
                          <w:marBottom w:val="0"/>
                          <w:divBdr>
                            <w:top w:val="none" w:sz="0" w:space="0" w:color="auto"/>
                            <w:left w:val="none" w:sz="0" w:space="0" w:color="auto"/>
                            <w:bottom w:val="none" w:sz="0" w:space="0" w:color="auto"/>
                            <w:right w:val="none" w:sz="0" w:space="0" w:color="auto"/>
                          </w:divBdr>
                        </w:div>
                        <w:div w:id="146874402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40094">
      <w:bodyDiv w:val="1"/>
      <w:marLeft w:val="0"/>
      <w:marRight w:val="0"/>
      <w:marTop w:val="0"/>
      <w:marBottom w:val="0"/>
      <w:divBdr>
        <w:top w:val="none" w:sz="0" w:space="0" w:color="auto"/>
        <w:left w:val="none" w:sz="0" w:space="0" w:color="auto"/>
        <w:bottom w:val="none" w:sz="0" w:space="0" w:color="auto"/>
        <w:right w:val="none" w:sz="0" w:space="0" w:color="auto"/>
      </w:divBdr>
      <w:divsChild>
        <w:div w:id="1855683726">
          <w:marLeft w:val="0"/>
          <w:marRight w:val="0"/>
          <w:marTop w:val="0"/>
          <w:marBottom w:val="0"/>
          <w:divBdr>
            <w:top w:val="none" w:sz="0" w:space="0" w:color="auto"/>
            <w:left w:val="none" w:sz="0" w:space="0" w:color="auto"/>
            <w:bottom w:val="none" w:sz="0" w:space="0" w:color="auto"/>
            <w:right w:val="none" w:sz="0" w:space="0" w:color="auto"/>
          </w:divBdr>
          <w:divsChild>
            <w:div w:id="1142232008">
              <w:marLeft w:val="0"/>
              <w:marRight w:val="0"/>
              <w:marTop w:val="0"/>
              <w:marBottom w:val="0"/>
              <w:divBdr>
                <w:top w:val="none" w:sz="0" w:space="0" w:color="auto"/>
                <w:left w:val="none" w:sz="0" w:space="0" w:color="auto"/>
                <w:bottom w:val="none" w:sz="0" w:space="0" w:color="auto"/>
                <w:right w:val="none" w:sz="0" w:space="0" w:color="auto"/>
              </w:divBdr>
              <w:divsChild>
                <w:div w:id="422381647">
                  <w:marLeft w:val="0"/>
                  <w:marRight w:val="0"/>
                  <w:marTop w:val="0"/>
                  <w:marBottom w:val="450"/>
                  <w:divBdr>
                    <w:top w:val="none" w:sz="0" w:space="0" w:color="auto"/>
                    <w:left w:val="none" w:sz="0" w:space="0" w:color="auto"/>
                    <w:bottom w:val="none" w:sz="0" w:space="0" w:color="auto"/>
                    <w:right w:val="none" w:sz="0" w:space="0" w:color="auto"/>
                  </w:divBdr>
                  <w:divsChild>
                    <w:div w:id="2052226828">
                      <w:marLeft w:val="0"/>
                      <w:marRight w:val="0"/>
                      <w:marTop w:val="0"/>
                      <w:marBottom w:val="0"/>
                      <w:divBdr>
                        <w:top w:val="none" w:sz="0" w:space="0" w:color="auto"/>
                        <w:left w:val="none" w:sz="0" w:space="0" w:color="auto"/>
                        <w:bottom w:val="none" w:sz="0" w:space="0" w:color="auto"/>
                        <w:right w:val="single" w:sz="6" w:space="11" w:color="E3E3E3"/>
                      </w:divBdr>
                      <w:divsChild>
                        <w:div w:id="922032767">
                          <w:marLeft w:val="0"/>
                          <w:marRight w:val="0"/>
                          <w:marTop w:val="0"/>
                          <w:marBottom w:val="0"/>
                          <w:divBdr>
                            <w:top w:val="none" w:sz="0" w:space="0" w:color="auto"/>
                            <w:left w:val="none" w:sz="0" w:space="0" w:color="auto"/>
                            <w:bottom w:val="none" w:sz="0" w:space="0" w:color="auto"/>
                            <w:right w:val="none" w:sz="0" w:space="0" w:color="auto"/>
                          </w:divBdr>
                          <w:divsChild>
                            <w:div w:id="568423100">
                              <w:marLeft w:val="300"/>
                              <w:marRight w:val="0"/>
                              <w:marTop w:val="0"/>
                              <w:marBottom w:val="0"/>
                              <w:divBdr>
                                <w:top w:val="none" w:sz="0" w:space="0" w:color="auto"/>
                                <w:left w:val="none" w:sz="0" w:space="0" w:color="auto"/>
                                <w:bottom w:val="none" w:sz="0" w:space="0" w:color="auto"/>
                                <w:right w:val="none" w:sz="0" w:space="0" w:color="auto"/>
                              </w:divBdr>
                              <w:divsChild>
                                <w:div w:id="40298840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74108">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515004192">
          <w:marLeft w:val="0"/>
          <w:marRight w:val="0"/>
          <w:marTop w:val="0"/>
          <w:marBottom w:val="0"/>
          <w:divBdr>
            <w:top w:val="none" w:sz="0" w:space="0" w:color="auto"/>
            <w:left w:val="none" w:sz="0" w:space="0" w:color="auto"/>
            <w:bottom w:val="none" w:sz="0" w:space="0" w:color="auto"/>
            <w:right w:val="none" w:sz="0" w:space="0" w:color="auto"/>
          </w:divBdr>
        </w:div>
      </w:divsChild>
    </w:div>
    <w:div w:id="161706268">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579360061">
          <w:marLeft w:val="0"/>
          <w:marRight w:val="0"/>
          <w:marTop w:val="0"/>
          <w:marBottom w:val="0"/>
          <w:divBdr>
            <w:top w:val="none" w:sz="0" w:space="0" w:color="auto"/>
            <w:left w:val="none" w:sz="0" w:space="0" w:color="auto"/>
            <w:bottom w:val="none" w:sz="0" w:space="0" w:color="auto"/>
            <w:right w:val="none" w:sz="0" w:space="0" w:color="auto"/>
          </w:divBdr>
        </w:div>
      </w:divsChild>
    </w:div>
    <w:div w:id="203907857">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608389550">
          <w:marLeft w:val="0"/>
          <w:marRight w:val="0"/>
          <w:marTop w:val="0"/>
          <w:marBottom w:val="0"/>
          <w:divBdr>
            <w:top w:val="none" w:sz="0" w:space="0" w:color="auto"/>
            <w:left w:val="none" w:sz="0" w:space="0" w:color="auto"/>
            <w:bottom w:val="none" w:sz="0" w:space="0" w:color="auto"/>
            <w:right w:val="none" w:sz="0" w:space="0" w:color="auto"/>
          </w:divBdr>
        </w:div>
      </w:divsChild>
    </w:div>
    <w:div w:id="216472456">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026172284">
          <w:marLeft w:val="150"/>
          <w:marRight w:val="150"/>
          <w:marTop w:val="0"/>
          <w:marBottom w:val="0"/>
          <w:divBdr>
            <w:top w:val="none" w:sz="0" w:space="0" w:color="auto"/>
            <w:left w:val="none" w:sz="0" w:space="0" w:color="auto"/>
            <w:bottom w:val="none" w:sz="0" w:space="0" w:color="auto"/>
            <w:right w:val="none" w:sz="0" w:space="0" w:color="auto"/>
          </w:divBdr>
        </w:div>
      </w:divsChild>
    </w:div>
    <w:div w:id="267928298">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612663924">
          <w:marLeft w:val="0"/>
          <w:marRight w:val="0"/>
          <w:marTop w:val="0"/>
          <w:marBottom w:val="0"/>
          <w:divBdr>
            <w:top w:val="none" w:sz="0" w:space="0" w:color="auto"/>
            <w:left w:val="none" w:sz="0" w:space="0" w:color="auto"/>
            <w:bottom w:val="none" w:sz="0" w:space="0" w:color="auto"/>
            <w:right w:val="none" w:sz="0" w:space="0" w:color="auto"/>
          </w:divBdr>
        </w:div>
      </w:divsChild>
    </w:div>
    <w:div w:id="289632534">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079642757">
          <w:marLeft w:val="0"/>
          <w:marRight w:val="0"/>
          <w:marTop w:val="0"/>
          <w:marBottom w:val="0"/>
          <w:divBdr>
            <w:top w:val="none" w:sz="0" w:space="0" w:color="auto"/>
            <w:left w:val="none" w:sz="0" w:space="0" w:color="auto"/>
            <w:bottom w:val="none" w:sz="0" w:space="0" w:color="auto"/>
            <w:right w:val="none" w:sz="0" w:space="0" w:color="auto"/>
          </w:divBdr>
          <w:divsChild>
            <w:div w:id="1527792296">
              <w:marLeft w:val="0"/>
              <w:marRight w:val="0"/>
              <w:marTop w:val="0"/>
              <w:marBottom w:val="0"/>
              <w:divBdr>
                <w:top w:val="none" w:sz="0" w:space="0" w:color="auto"/>
                <w:left w:val="none" w:sz="0" w:space="0" w:color="auto"/>
                <w:bottom w:val="none" w:sz="0" w:space="0" w:color="auto"/>
                <w:right w:val="none" w:sz="0" w:space="0" w:color="auto"/>
              </w:divBdr>
              <w:divsChild>
                <w:div w:id="3109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822981">
      <w:bodyDiv w:val="1"/>
      <w:marLeft w:val="0"/>
      <w:marRight w:val="0"/>
      <w:marTop w:val="0"/>
      <w:marBottom w:val="0"/>
      <w:divBdr>
        <w:top w:val="none" w:sz="0" w:space="0" w:color="auto"/>
        <w:left w:val="none" w:sz="0" w:space="0" w:color="auto"/>
        <w:bottom w:val="none" w:sz="0" w:space="0" w:color="auto"/>
        <w:right w:val="none" w:sz="0" w:space="0" w:color="auto"/>
      </w:divBdr>
      <w:divsChild>
        <w:div w:id="724641692">
          <w:marLeft w:val="0"/>
          <w:marRight w:val="0"/>
          <w:marTop w:val="0"/>
          <w:marBottom w:val="0"/>
          <w:divBdr>
            <w:top w:val="none" w:sz="0" w:space="0" w:color="auto"/>
            <w:left w:val="none" w:sz="0" w:space="0" w:color="auto"/>
            <w:bottom w:val="none" w:sz="0" w:space="0" w:color="auto"/>
            <w:right w:val="none" w:sz="0" w:space="0" w:color="auto"/>
          </w:divBdr>
          <w:divsChild>
            <w:div w:id="966816704">
              <w:marLeft w:val="0"/>
              <w:marRight w:val="0"/>
              <w:marTop w:val="0"/>
              <w:marBottom w:val="0"/>
              <w:divBdr>
                <w:top w:val="none" w:sz="0" w:space="0" w:color="auto"/>
                <w:left w:val="none" w:sz="0" w:space="0" w:color="auto"/>
                <w:bottom w:val="none" w:sz="0" w:space="0" w:color="auto"/>
                <w:right w:val="none" w:sz="0" w:space="0" w:color="auto"/>
              </w:divBdr>
              <w:divsChild>
                <w:div w:id="998730114">
                  <w:marLeft w:val="0"/>
                  <w:marRight w:val="0"/>
                  <w:marTop w:val="0"/>
                  <w:marBottom w:val="0"/>
                  <w:divBdr>
                    <w:top w:val="none" w:sz="0" w:space="0" w:color="auto"/>
                    <w:left w:val="none" w:sz="0" w:space="0" w:color="auto"/>
                    <w:bottom w:val="none" w:sz="0" w:space="0" w:color="auto"/>
                    <w:right w:val="none" w:sz="0" w:space="0" w:color="auto"/>
                  </w:divBdr>
                  <w:divsChild>
                    <w:div w:id="1006133396">
                      <w:marLeft w:val="0"/>
                      <w:marRight w:val="0"/>
                      <w:marTop w:val="0"/>
                      <w:marBottom w:val="0"/>
                      <w:divBdr>
                        <w:top w:val="none" w:sz="0" w:space="0" w:color="auto"/>
                        <w:left w:val="none" w:sz="0" w:space="0" w:color="auto"/>
                        <w:bottom w:val="none" w:sz="0" w:space="0" w:color="auto"/>
                        <w:right w:val="none" w:sz="0" w:space="0" w:color="auto"/>
                      </w:divBdr>
                      <w:divsChild>
                        <w:div w:id="1298605040">
                          <w:marLeft w:val="0"/>
                          <w:marRight w:val="0"/>
                          <w:marTop w:val="0"/>
                          <w:marBottom w:val="0"/>
                          <w:divBdr>
                            <w:top w:val="none" w:sz="0" w:space="0" w:color="auto"/>
                            <w:left w:val="none" w:sz="0" w:space="0" w:color="auto"/>
                            <w:bottom w:val="none" w:sz="0" w:space="0" w:color="auto"/>
                            <w:right w:val="none" w:sz="0" w:space="0" w:color="auto"/>
                          </w:divBdr>
                        </w:div>
                        <w:div w:id="1407649096">
                          <w:marLeft w:val="0"/>
                          <w:marRight w:val="0"/>
                          <w:marTop w:val="0"/>
                          <w:marBottom w:val="0"/>
                          <w:divBdr>
                            <w:top w:val="none" w:sz="0" w:space="0" w:color="auto"/>
                            <w:left w:val="none" w:sz="0" w:space="0" w:color="auto"/>
                            <w:bottom w:val="none" w:sz="0" w:space="0" w:color="auto"/>
                            <w:right w:val="none" w:sz="0" w:space="0" w:color="auto"/>
                          </w:divBdr>
                        </w:div>
                        <w:div w:id="325058726">
                          <w:marLeft w:val="240"/>
                          <w:marRight w:val="0"/>
                          <w:marTop w:val="15"/>
                          <w:marBottom w:val="0"/>
                          <w:divBdr>
                            <w:top w:val="none" w:sz="0" w:space="0" w:color="auto"/>
                            <w:left w:val="none" w:sz="0" w:space="0" w:color="auto"/>
                            <w:bottom w:val="none" w:sz="0" w:space="0" w:color="auto"/>
                            <w:right w:val="none" w:sz="0" w:space="0" w:color="auto"/>
                          </w:divBdr>
                        </w:div>
                        <w:div w:id="2031446158">
                          <w:marLeft w:val="0"/>
                          <w:marRight w:val="0"/>
                          <w:marTop w:val="150"/>
                          <w:marBottom w:val="0"/>
                          <w:divBdr>
                            <w:top w:val="none" w:sz="0" w:space="0" w:color="auto"/>
                            <w:left w:val="none" w:sz="0" w:space="0" w:color="auto"/>
                            <w:bottom w:val="none" w:sz="0" w:space="0" w:color="auto"/>
                            <w:right w:val="none" w:sz="0" w:space="0" w:color="auto"/>
                          </w:divBdr>
                        </w:div>
                        <w:div w:id="102302020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759470">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936786670">
          <w:marLeft w:val="0"/>
          <w:marRight w:val="0"/>
          <w:marTop w:val="0"/>
          <w:marBottom w:val="0"/>
          <w:divBdr>
            <w:top w:val="none" w:sz="0" w:space="0" w:color="auto"/>
            <w:left w:val="none" w:sz="0" w:space="0" w:color="auto"/>
            <w:bottom w:val="none" w:sz="0" w:space="0" w:color="auto"/>
            <w:right w:val="none" w:sz="0" w:space="0" w:color="auto"/>
          </w:divBdr>
          <w:divsChild>
            <w:div w:id="1263342373">
              <w:marLeft w:val="525"/>
              <w:marRight w:val="0"/>
              <w:marTop w:val="0"/>
              <w:marBottom w:val="0"/>
              <w:divBdr>
                <w:top w:val="none" w:sz="0" w:space="0" w:color="auto"/>
                <w:left w:val="none" w:sz="0" w:space="0" w:color="auto"/>
                <w:bottom w:val="none" w:sz="0" w:space="0" w:color="auto"/>
                <w:right w:val="none" w:sz="0" w:space="0" w:color="auto"/>
              </w:divBdr>
              <w:divsChild>
                <w:div w:id="687104686">
                  <w:marLeft w:val="0"/>
                  <w:marRight w:val="0"/>
                  <w:marTop w:val="0"/>
                  <w:marBottom w:val="0"/>
                  <w:divBdr>
                    <w:top w:val="none" w:sz="0" w:space="0" w:color="auto"/>
                    <w:left w:val="none" w:sz="0" w:space="0" w:color="auto"/>
                    <w:bottom w:val="none" w:sz="0" w:space="0" w:color="auto"/>
                    <w:right w:val="none" w:sz="0" w:space="0" w:color="auto"/>
                  </w:divBdr>
                </w:div>
              </w:divsChild>
            </w:div>
            <w:div w:id="1724674202">
              <w:marLeft w:val="525"/>
              <w:marRight w:val="0"/>
              <w:marTop w:val="0"/>
              <w:marBottom w:val="0"/>
              <w:divBdr>
                <w:top w:val="none" w:sz="0" w:space="0" w:color="auto"/>
                <w:left w:val="none" w:sz="0" w:space="0" w:color="auto"/>
                <w:bottom w:val="none" w:sz="0" w:space="0" w:color="auto"/>
                <w:right w:val="none" w:sz="0" w:space="0" w:color="auto"/>
              </w:divBdr>
              <w:divsChild>
                <w:div w:id="25436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631728">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532573574">
          <w:marLeft w:val="0"/>
          <w:marRight w:val="0"/>
          <w:marTop w:val="0"/>
          <w:marBottom w:val="0"/>
          <w:divBdr>
            <w:top w:val="none" w:sz="0" w:space="0" w:color="auto"/>
            <w:left w:val="none" w:sz="0" w:space="0" w:color="auto"/>
            <w:bottom w:val="none" w:sz="0" w:space="0" w:color="auto"/>
            <w:right w:val="none" w:sz="0" w:space="0" w:color="auto"/>
          </w:divBdr>
        </w:div>
      </w:divsChild>
    </w:div>
    <w:div w:id="447504523">
      <w:bodyDiv w:val="1"/>
      <w:marLeft w:val="0"/>
      <w:marRight w:val="0"/>
      <w:marTop w:val="0"/>
      <w:marBottom w:val="0"/>
      <w:divBdr>
        <w:top w:val="none" w:sz="0" w:space="0" w:color="auto"/>
        <w:left w:val="none" w:sz="0" w:space="0" w:color="auto"/>
        <w:bottom w:val="none" w:sz="0" w:space="0" w:color="auto"/>
        <w:right w:val="none" w:sz="0" w:space="0" w:color="auto"/>
      </w:divBdr>
      <w:divsChild>
        <w:div w:id="1075937263">
          <w:marLeft w:val="0"/>
          <w:marRight w:val="0"/>
          <w:marTop w:val="0"/>
          <w:marBottom w:val="0"/>
          <w:divBdr>
            <w:top w:val="none" w:sz="0" w:space="0" w:color="auto"/>
            <w:left w:val="none" w:sz="0" w:space="0" w:color="auto"/>
            <w:bottom w:val="none" w:sz="0" w:space="0" w:color="auto"/>
            <w:right w:val="none" w:sz="0" w:space="0" w:color="auto"/>
          </w:divBdr>
          <w:divsChild>
            <w:div w:id="679888479">
              <w:marLeft w:val="0"/>
              <w:marRight w:val="0"/>
              <w:marTop w:val="0"/>
              <w:marBottom w:val="0"/>
              <w:divBdr>
                <w:top w:val="none" w:sz="0" w:space="0" w:color="auto"/>
                <w:left w:val="none" w:sz="0" w:space="0" w:color="auto"/>
                <w:bottom w:val="none" w:sz="0" w:space="0" w:color="auto"/>
                <w:right w:val="none" w:sz="0" w:space="0" w:color="auto"/>
              </w:divBdr>
              <w:divsChild>
                <w:div w:id="64500227">
                  <w:marLeft w:val="0"/>
                  <w:marRight w:val="0"/>
                  <w:marTop w:val="0"/>
                  <w:marBottom w:val="0"/>
                  <w:divBdr>
                    <w:top w:val="none" w:sz="0" w:space="0" w:color="auto"/>
                    <w:left w:val="none" w:sz="0" w:space="0" w:color="auto"/>
                    <w:bottom w:val="none" w:sz="0" w:space="0" w:color="auto"/>
                    <w:right w:val="none" w:sz="0" w:space="0" w:color="auto"/>
                  </w:divBdr>
                  <w:divsChild>
                    <w:div w:id="1561746151">
                      <w:marLeft w:val="0"/>
                      <w:marRight w:val="0"/>
                      <w:marTop w:val="0"/>
                      <w:marBottom w:val="0"/>
                      <w:divBdr>
                        <w:top w:val="none" w:sz="0" w:space="0" w:color="auto"/>
                        <w:left w:val="none" w:sz="0" w:space="0" w:color="auto"/>
                        <w:bottom w:val="none" w:sz="0" w:space="0" w:color="auto"/>
                        <w:right w:val="none" w:sz="0" w:space="0" w:color="auto"/>
                      </w:divBdr>
                      <w:divsChild>
                        <w:div w:id="1385517766">
                          <w:marLeft w:val="0"/>
                          <w:marRight w:val="0"/>
                          <w:marTop w:val="0"/>
                          <w:marBottom w:val="0"/>
                          <w:divBdr>
                            <w:top w:val="none" w:sz="0" w:space="0" w:color="auto"/>
                            <w:left w:val="none" w:sz="0" w:space="0" w:color="auto"/>
                            <w:bottom w:val="none" w:sz="0" w:space="0" w:color="auto"/>
                            <w:right w:val="none" w:sz="0" w:space="0" w:color="auto"/>
                          </w:divBdr>
                        </w:div>
                        <w:div w:id="614944241">
                          <w:marLeft w:val="0"/>
                          <w:marRight w:val="0"/>
                          <w:marTop w:val="0"/>
                          <w:marBottom w:val="0"/>
                          <w:divBdr>
                            <w:top w:val="none" w:sz="0" w:space="0" w:color="auto"/>
                            <w:left w:val="none" w:sz="0" w:space="0" w:color="auto"/>
                            <w:bottom w:val="none" w:sz="0" w:space="0" w:color="auto"/>
                            <w:right w:val="none" w:sz="0" w:space="0" w:color="auto"/>
                          </w:divBdr>
                        </w:div>
                        <w:div w:id="935554586">
                          <w:marLeft w:val="240"/>
                          <w:marRight w:val="0"/>
                          <w:marTop w:val="15"/>
                          <w:marBottom w:val="0"/>
                          <w:divBdr>
                            <w:top w:val="none" w:sz="0" w:space="0" w:color="auto"/>
                            <w:left w:val="none" w:sz="0" w:space="0" w:color="auto"/>
                            <w:bottom w:val="none" w:sz="0" w:space="0" w:color="auto"/>
                            <w:right w:val="none" w:sz="0" w:space="0" w:color="auto"/>
                          </w:divBdr>
                        </w:div>
                        <w:div w:id="364406549">
                          <w:marLeft w:val="0"/>
                          <w:marRight w:val="0"/>
                          <w:marTop w:val="150"/>
                          <w:marBottom w:val="0"/>
                          <w:divBdr>
                            <w:top w:val="none" w:sz="0" w:space="0" w:color="auto"/>
                            <w:left w:val="none" w:sz="0" w:space="0" w:color="auto"/>
                            <w:bottom w:val="none" w:sz="0" w:space="0" w:color="auto"/>
                            <w:right w:val="none" w:sz="0" w:space="0" w:color="auto"/>
                          </w:divBdr>
                        </w:div>
                        <w:div w:id="66482522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430185">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659192421">
          <w:marLeft w:val="0"/>
          <w:marRight w:val="0"/>
          <w:marTop w:val="0"/>
          <w:marBottom w:val="0"/>
          <w:divBdr>
            <w:top w:val="none" w:sz="0" w:space="0" w:color="auto"/>
            <w:left w:val="none" w:sz="0" w:space="0" w:color="auto"/>
            <w:bottom w:val="none" w:sz="0" w:space="0" w:color="auto"/>
            <w:right w:val="none" w:sz="0" w:space="0" w:color="auto"/>
          </w:divBdr>
        </w:div>
      </w:divsChild>
    </w:div>
    <w:div w:id="526647473">
      <w:bodyDiv w:val="1"/>
      <w:marLeft w:val="0"/>
      <w:marRight w:val="0"/>
      <w:marTop w:val="0"/>
      <w:marBottom w:val="0"/>
      <w:divBdr>
        <w:top w:val="none" w:sz="0" w:space="0" w:color="auto"/>
        <w:left w:val="none" w:sz="0" w:space="0" w:color="auto"/>
        <w:bottom w:val="none" w:sz="0" w:space="0" w:color="auto"/>
        <w:right w:val="none" w:sz="0" w:space="0" w:color="auto"/>
      </w:divBdr>
      <w:divsChild>
        <w:div w:id="1736508033">
          <w:marLeft w:val="0"/>
          <w:marRight w:val="0"/>
          <w:marTop w:val="0"/>
          <w:marBottom w:val="0"/>
          <w:divBdr>
            <w:top w:val="none" w:sz="0" w:space="0" w:color="auto"/>
            <w:left w:val="none" w:sz="0" w:space="0" w:color="auto"/>
            <w:bottom w:val="none" w:sz="0" w:space="0" w:color="auto"/>
            <w:right w:val="none" w:sz="0" w:space="0" w:color="auto"/>
          </w:divBdr>
          <w:divsChild>
            <w:div w:id="818809492">
              <w:marLeft w:val="0"/>
              <w:marRight w:val="0"/>
              <w:marTop w:val="0"/>
              <w:marBottom w:val="0"/>
              <w:divBdr>
                <w:top w:val="none" w:sz="0" w:space="0" w:color="auto"/>
                <w:left w:val="none" w:sz="0" w:space="0" w:color="auto"/>
                <w:bottom w:val="none" w:sz="0" w:space="0" w:color="auto"/>
                <w:right w:val="none" w:sz="0" w:space="0" w:color="auto"/>
              </w:divBdr>
              <w:divsChild>
                <w:div w:id="21058043">
                  <w:marLeft w:val="0"/>
                  <w:marRight w:val="0"/>
                  <w:marTop w:val="0"/>
                  <w:marBottom w:val="0"/>
                  <w:divBdr>
                    <w:top w:val="none" w:sz="0" w:space="0" w:color="auto"/>
                    <w:left w:val="none" w:sz="0" w:space="0" w:color="auto"/>
                    <w:bottom w:val="none" w:sz="0" w:space="0" w:color="auto"/>
                    <w:right w:val="none" w:sz="0" w:space="0" w:color="auto"/>
                  </w:divBdr>
                  <w:divsChild>
                    <w:div w:id="262689447">
                      <w:marLeft w:val="0"/>
                      <w:marRight w:val="0"/>
                      <w:marTop w:val="0"/>
                      <w:marBottom w:val="0"/>
                      <w:divBdr>
                        <w:top w:val="none" w:sz="0" w:space="0" w:color="auto"/>
                        <w:left w:val="none" w:sz="0" w:space="0" w:color="auto"/>
                        <w:bottom w:val="none" w:sz="0" w:space="0" w:color="auto"/>
                        <w:right w:val="none" w:sz="0" w:space="0" w:color="auto"/>
                      </w:divBdr>
                      <w:divsChild>
                        <w:div w:id="209862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646601">
      <w:bodyDiv w:val="1"/>
      <w:marLeft w:val="0"/>
      <w:marRight w:val="0"/>
      <w:marTop w:val="0"/>
      <w:marBottom w:val="0"/>
      <w:divBdr>
        <w:top w:val="none" w:sz="0" w:space="0" w:color="auto"/>
        <w:left w:val="none" w:sz="0" w:space="0" w:color="auto"/>
        <w:bottom w:val="none" w:sz="0" w:space="0" w:color="auto"/>
        <w:right w:val="none" w:sz="0" w:space="0" w:color="auto"/>
      </w:divBdr>
    </w:div>
    <w:div w:id="607389317">
      <w:bodyDiv w:val="1"/>
      <w:marLeft w:val="0"/>
      <w:marRight w:val="0"/>
      <w:marTop w:val="0"/>
      <w:marBottom w:val="0"/>
      <w:divBdr>
        <w:top w:val="none" w:sz="0" w:space="0" w:color="auto"/>
        <w:left w:val="none" w:sz="0" w:space="0" w:color="auto"/>
        <w:bottom w:val="none" w:sz="0" w:space="0" w:color="auto"/>
        <w:right w:val="none" w:sz="0" w:space="0" w:color="auto"/>
      </w:divBdr>
      <w:divsChild>
        <w:div w:id="25058151">
          <w:marLeft w:val="0"/>
          <w:marRight w:val="0"/>
          <w:marTop w:val="0"/>
          <w:marBottom w:val="0"/>
          <w:divBdr>
            <w:top w:val="none" w:sz="0" w:space="0" w:color="auto"/>
            <w:left w:val="none" w:sz="0" w:space="0" w:color="auto"/>
            <w:bottom w:val="none" w:sz="0" w:space="0" w:color="auto"/>
            <w:right w:val="none" w:sz="0" w:space="0" w:color="auto"/>
          </w:divBdr>
          <w:divsChild>
            <w:div w:id="1249801581">
              <w:marLeft w:val="0"/>
              <w:marRight w:val="0"/>
              <w:marTop w:val="0"/>
              <w:marBottom w:val="0"/>
              <w:divBdr>
                <w:top w:val="none" w:sz="0" w:space="0" w:color="auto"/>
                <w:left w:val="none" w:sz="0" w:space="0" w:color="auto"/>
                <w:bottom w:val="none" w:sz="0" w:space="0" w:color="auto"/>
                <w:right w:val="none" w:sz="0" w:space="0" w:color="auto"/>
              </w:divBdr>
              <w:divsChild>
                <w:div w:id="395780177">
                  <w:marLeft w:val="0"/>
                  <w:marRight w:val="0"/>
                  <w:marTop w:val="0"/>
                  <w:marBottom w:val="0"/>
                  <w:divBdr>
                    <w:top w:val="none" w:sz="0" w:space="0" w:color="auto"/>
                    <w:left w:val="none" w:sz="0" w:space="0" w:color="auto"/>
                    <w:bottom w:val="none" w:sz="0" w:space="0" w:color="auto"/>
                    <w:right w:val="none" w:sz="0" w:space="0" w:color="auto"/>
                  </w:divBdr>
                  <w:divsChild>
                    <w:div w:id="1956936910">
                      <w:marLeft w:val="0"/>
                      <w:marRight w:val="0"/>
                      <w:marTop w:val="0"/>
                      <w:marBottom w:val="0"/>
                      <w:divBdr>
                        <w:top w:val="none" w:sz="0" w:space="0" w:color="auto"/>
                        <w:left w:val="none" w:sz="0" w:space="0" w:color="auto"/>
                        <w:bottom w:val="none" w:sz="0" w:space="0" w:color="auto"/>
                        <w:right w:val="none" w:sz="0" w:space="0" w:color="auto"/>
                      </w:divBdr>
                      <w:divsChild>
                        <w:div w:id="30142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818102">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666715212">
          <w:marLeft w:val="0"/>
          <w:marRight w:val="0"/>
          <w:marTop w:val="0"/>
          <w:marBottom w:val="0"/>
          <w:divBdr>
            <w:top w:val="none" w:sz="0" w:space="0" w:color="auto"/>
            <w:left w:val="none" w:sz="0" w:space="0" w:color="auto"/>
            <w:bottom w:val="none" w:sz="0" w:space="0" w:color="auto"/>
            <w:right w:val="none" w:sz="0" w:space="0" w:color="auto"/>
          </w:divBdr>
          <w:divsChild>
            <w:div w:id="1311404728">
              <w:marLeft w:val="0"/>
              <w:marRight w:val="0"/>
              <w:marTop w:val="0"/>
              <w:marBottom w:val="0"/>
              <w:divBdr>
                <w:top w:val="none" w:sz="0" w:space="0" w:color="auto"/>
                <w:left w:val="none" w:sz="0" w:space="0" w:color="auto"/>
                <w:bottom w:val="none" w:sz="0" w:space="0" w:color="auto"/>
                <w:right w:val="none" w:sz="0" w:space="0" w:color="auto"/>
              </w:divBdr>
              <w:divsChild>
                <w:div w:id="42758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546163">
      <w:bodyDiv w:val="1"/>
      <w:marLeft w:val="0"/>
      <w:marRight w:val="0"/>
      <w:marTop w:val="0"/>
      <w:marBottom w:val="0"/>
      <w:divBdr>
        <w:top w:val="none" w:sz="0" w:space="0" w:color="auto"/>
        <w:left w:val="none" w:sz="0" w:space="0" w:color="auto"/>
        <w:bottom w:val="none" w:sz="0" w:space="0" w:color="auto"/>
        <w:right w:val="none" w:sz="0" w:space="0" w:color="auto"/>
      </w:divBdr>
      <w:divsChild>
        <w:div w:id="1968656654">
          <w:marLeft w:val="0"/>
          <w:marRight w:val="0"/>
          <w:marTop w:val="0"/>
          <w:marBottom w:val="0"/>
          <w:divBdr>
            <w:top w:val="single" w:sz="6" w:space="0" w:color="496077"/>
            <w:left w:val="single" w:sz="6" w:space="0" w:color="496077"/>
            <w:bottom w:val="single" w:sz="6" w:space="0" w:color="496077"/>
            <w:right w:val="single" w:sz="6" w:space="0" w:color="496077"/>
          </w:divBdr>
          <w:divsChild>
            <w:div w:id="747576979">
              <w:marLeft w:val="0"/>
              <w:marRight w:val="0"/>
              <w:marTop w:val="0"/>
              <w:marBottom w:val="0"/>
              <w:divBdr>
                <w:top w:val="none" w:sz="0" w:space="0" w:color="auto"/>
                <w:left w:val="none" w:sz="0" w:space="0" w:color="auto"/>
                <w:bottom w:val="none" w:sz="0" w:space="0" w:color="auto"/>
                <w:right w:val="none" w:sz="0" w:space="0" w:color="auto"/>
              </w:divBdr>
              <w:divsChild>
                <w:div w:id="95336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037726">
      <w:bodyDiv w:val="1"/>
      <w:marLeft w:val="300"/>
      <w:marRight w:val="150"/>
      <w:marTop w:val="0"/>
      <w:marBottom w:val="150"/>
      <w:divBdr>
        <w:top w:val="none" w:sz="0" w:space="0" w:color="auto"/>
        <w:left w:val="none" w:sz="0" w:space="0" w:color="auto"/>
        <w:bottom w:val="none" w:sz="0" w:space="0" w:color="auto"/>
        <w:right w:val="none" w:sz="0" w:space="0" w:color="auto"/>
      </w:divBdr>
    </w:div>
    <w:div w:id="793908150">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340505288">
          <w:marLeft w:val="0"/>
          <w:marRight w:val="0"/>
          <w:marTop w:val="0"/>
          <w:marBottom w:val="0"/>
          <w:divBdr>
            <w:top w:val="none" w:sz="0" w:space="0" w:color="auto"/>
            <w:left w:val="none" w:sz="0" w:space="0" w:color="auto"/>
            <w:bottom w:val="none" w:sz="0" w:space="0" w:color="auto"/>
            <w:right w:val="none" w:sz="0" w:space="0" w:color="auto"/>
          </w:divBdr>
        </w:div>
      </w:divsChild>
    </w:div>
    <w:div w:id="805006706">
      <w:bodyDiv w:val="1"/>
      <w:marLeft w:val="0"/>
      <w:marRight w:val="0"/>
      <w:marTop w:val="0"/>
      <w:marBottom w:val="0"/>
      <w:divBdr>
        <w:top w:val="none" w:sz="0" w:space="0" w:color="auto"/>
        <w:left w:val="none" w:sz="0" w:space="0" w:color="auto"/>
        <w:bottom w:val="none" w:sz="0" w:space="0" w:color="auto"/>
        <w:right w:val="none" w:sz="0" w:space="0" w:color="auto"/>
      </w:divBdr>
      <w:divsChild>
        <w:div w:id="1773894753">
          <w:marLeft w:val="0"/>
          <w:marRight w:val="0"/>
          <w:marTop w:val="0"/>
          <w:marBottom w:val="0"/>
          <w:divBdr>
            <w:top w:val="none" w:sz="0" w:space="0" w:color="auto"/>
            <w:left w:val="none" w:sz="0" w:space="0" w:color="auto"/>
            <w:bottom w:val="none" w:sz="0" w:space="0" w:color="auto"/>
            <w:right w:val="none" w:sz="0" w:space="0" w:color="auto"/>
          </w:divBdr>
          <w:divsChild>
            <w:div w:id="112454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84824">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146820257">
          <w:marLeft w:val="0"/>
          <w:marRight w:val="0"/>
          <w:marTop w:val="0"/>
          <w:marBottom w:val="0"/>
          <w:divBdr>
            <w:top w:val="none" w:sz="0" w:space="0" w:color="auto"/>
            <w:left w:val="none" w:sz="0" w:space="0" w:color="auto"/>
            <w:bottom w:val="none" w:sz="0" w:space="0" w:color="auto"/>
            <w:right w:val="none" w:sz="0" w:space="0" w:color="auto"/>
          </w:divBdr>
        </w:div>
      </w:divsChild>
    </w:div>
    <w:div w:id="820079440">
      <w:bodyDiv w:val="1"/>
      <w:marLeft w:val="0"/>
      <w:marRight w:val="0"/>
      <w:marTop w:val="0"/>
      <w:marBottom w:val="0"/>
      <w:divBdr>
        <w:top w:val="none" w:sz="0" w:space="0" w:color="auto"/>
        <w:left w:val="none" w:sz="0" w:space="0" w:color="auto"/>
        <w:bottom w:val="none" w:sz="0" w:space="0" w:color="auto"/>
        <w:right w:val="none" w:sz="0" w:space="0" w:color="auto"/>
      </w:divBdr>
      <w:divsChild>
        <w:div w:id="723286830">
          <w:marLeft w:val="0"/>
          <w:marRight w:val="0"/>
          <w:marTop w:val="0"/>
          <w:marBottom w:val="0"/>
          <w:divBdr>
            <w:top w:val="none" w:sz="0" w:space="0" w:color="auto"/>
            <w:left w:val="none" w:sz="0" w:space="0" w:color="auto"/>
            <w:bottom w:val="none" w:sz="0" w:space="0" w:color="auto"/>
            <w:right w:val="none" w:sz="0" w:space="0" w:color="auto"/>
          </w:divBdr>
          <w:divsChild>
            <w:div w:id="1172917892">
              <w:marLeft w:val="0"/>
              <w:marRight w:val="0"/>
              <w:marTop w:val="150"/>
              <w:marBottom w:val="0"/>
              <w:divBdr>
                <w:top w:val="none" w:sz="0" w:space="0" w:color="auto"/>
                <w:left w:val="none" w:sz="0" w:space="0" w:color="auto"/>
                <w:bottom w:val="none" w:sz="0" w:space="0" w:color="auto"/>
                <w:right w:val="none" w:sz="0" w:space="0" w:color="auto"/>
              </w:divBdr>
              <w:divsChild>
                <w:div w:id="1945914455">
                  <w:marLeft w:val="0"/>
                  <w:marRight w:val="0"/>
                  <w:marTop w:val="150"/>
                  <w:marBottom w:val="0"/>
                  <w:divBdr>
                    <w:top w:val="none" w:sz="0" w:space="0" w:color="auto"/>
                    <w:left w:val="none" w:sz="0" w:space="0" w:color="auto"/>
                    <w:bottom w:val="none" w:sz="0" w:space="0" w:color="auto"/>
                    <w:right w:val="none" w:sz="0" w:space="0" w:color="auto"/>
                  </w:divBdr>
                  <w:divsChild>
                    <w:div w:id="1868332414">
                      <w:marLeft w:val="0"/>
                      <w:marRight w:val="0"/>
                      <w:marTop w:val="0"/>
                      <w:marBottom w:val="0"/>
                      <w:divBdr>
                        <w:top w:val="none" w:sz="0" w:space="0" w:color="auto"/>
                        <w:left w:val="none" w:sz="0" w:space="0" w:color="auto"/>
                        <w:bottom w:val="none" w:sz="0" w:space="0" w:color="auto"/>
                        <w:right w:val="none" w:sz="0" w:space="0" w:color="auto"/>
                      </w:divBdr>
                      <w:divsChild>
                        <w:div w:id="911503347">
                          <w:marLeft w:val="0"/>
                          <w:marRight w:val="150"/>
                          <w:marTop w:val="0"/>
                          <w:marBottom w:val="150"/>
                          <w:divBdr>
                            <w:top w:val="none" w:sz="0" w:space="0" w:color="auto"/>
                            <w:left w:val="none" w:sz="0" w:space="0" w:color="auto"/>
                            <w:bottom w:val="none" w:sz="0" w:space="0" w:color="auto"/>
                            <w:right w:val="none" w:sz="0" w:space="0" w:color="auto"/>
                          </w:divBdr>
                          <w:divsChild>
                            <w:div w:id="253979243">
                              <w:marLeft w:val="0"/>
                              <w:marRight w:val="300"/>
                              <w:marTop w:val="0"/>
                              <w:marBottom w:val="30"/>
                              <w:divBdr>
                                <w:top w:val="none" w:sz="0" w:space="0" w:color="auto"/>
                                <w:left w:val="none" w:sz="0" w:space="0" w:color="auto"/>
                                <w:bottom w:val="none" w:sz="0" w:space="0" w:color="auto"/>
                                <w:right w:val="none" w:sz="0" w:space="0" w:color="auto"/>
                              </w:divBdr>
                              <w:divsChild>
                                <w:div w:id="960457519">
                                  <w:marLeft w:val="0"/>
                                  <w:marRight w:val="0"/>
                                  <w:marTop w:val="0"/>
                                  <w:marBottom w:val="75"/>
                                  <w:divBdr>
                                    <w:top w:val="single" w:sz="6" w:space="0" w:color="D3CDAA"/>
                                    <w:left w:val="single" w:sz="6" w:space="0" w:color="D3CDAA"/>
                                    <w:bottom w:val="single" w:sz="6" w:space="0" w:color="D3CDAA"/>
                                    <w:right w:val="single" w:sz="6" w:space="0" w:color="D3CDAA"/>
                                  </w:divBdr>
                                  <w:divsChild>
                                    <w:div w:id="751658082">
                                      <w:marLeft w:val="0"/>
                                      <w:marRight w:val="0"/>
                                      <w:marTop w:val="0"/>
                                      <w:marBottom w:val="0"/>
                                      <w:divBdr>
                                        <w:top w:val="none" w:sz="0" w:space="0" w:color="auto"/>
                                        <w:left w:val="none" w:sz="0" w:space="0" w:color="auto"/>
                                        <w:bottom w:val="none" w:sz="0" w:space="0" w:color="auto"/>
                                        <w:right w:val="none" w:sz="0" w:space="0" w:color="auto"/>
                                      </w:divBdr>
                                      <w:divsChild>
                                        <w:div w:id="435057860">
                                          <w:marLeft w:val="0"/>
                                          <w:marRight w:val="0"/>
                                          <w:marTop w:val="0"/>
                                          <w:marBottom w:val="0"/>
                                          <w:divBdr>
                                            <w:top w:val="none" w:sz="0" w:space="0" w:color="auto"/>
                                            <w:left w:val="none" w:sz="0" w:space="0" w:color="auto"/>
                                            <w:bottom w:val="none" w:sz="0" w:space="0" w:color="auto"/>
                                            <w:right w:val="none" w:sz="0" w:space="0" w:color="auto"/>
                                          </w:divBdr>
                                          <w:divsChild>
                                            <w:div w:id="173469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5557592">
      <w:bodyDiv w:val="1"/>
      <w:marLeft w:val="0"/>
      <w:marRight w:val="0"/>
      <w:marTop w:val="0"/>
      <w:marBottom w:val="0"/>
      <w:divBdr>
        <w:top w:val="none" w:sz="0" w:space="0" w:color="auto"/>
        <w:left w:val="none" w:sz="0" w:space="0" w:color="auto"/>
        <w:bottom w:val="none" w:sz="0" w:space="0" w:color="auto"/>
        <w:right w:val="none" w:sz="0" w:space="0" w:color="auto"/>
      </w:divBdr>
      <w:divsChild>
        <w:div w:id="1589344052">
          <w:marLeft w:val="0"/>
          <w:marRight w:val="0"/>
          <w:marTop w:val="0"/>
          <w:marBottom w:val="0"/>
          <w:divBdr>
            <w:top w:val="none" w:sz="0" w:space="0" w:color="auto"/>
            <w:left w:val="none" w:sz="0" w:space="0" w:color="auto"/>
            <w:bottom w:val="none" w:sz="0" w:space="0" w:color="auto"/>
            <w:right w:val="none" w:sz="0" w:space="0" w:color="auto"/>
          </w:divBdr>
          <w:divsChild>
            <w:div w:id="1909149410">
              <w:marLeft w:val="0"/>
              <w:marRight w:val="0"/>
              <w:marTop w:val="0"/>
              <w:marBottom w:val="0"/>
              <w:divBdr>
                <w:top w:val="none" w:sz="0" w:space="0" w:color="auto"/>
                <w:left w:val="none" w:sz="0" w:space="0" w:color="auto"/>
                <w:bottom w:val="none" w:sz="0" w:space="0" w:color="auto"/>
                <w:right w:val="none" w:sz="0" w:space="0" w:color="auto"/>
              </w:divBdr>
              <w:divsChild>
                <w:div w:id="661202983">
                  <w:marLeft w:val="0"/>
                  <w:marRight w:val="0"/>
                  <w:marTop w:val="0"/>
                  <w:marBottom w:val="0"/>
                  <w:divBdr>
                    <w:top w:val="none" w:sz="0" w:space="0" w:color="auto"/>
                    <w:left w:val="none" w:sz="0" w:space="0" w:color="auto"/>
                    <w:bottom w:val="none" w:sz="0" w:space="0" w:color="auto"/>
                    <w:right w:val="none" w:sz="0" w:space="0" w:color="auto"/>
                  </w:divBdr>
                  <w:divsChild>
                    <w:div w:id="274560453">
                      <w:marLeft w:val="0"/>
                      <w:marRight w:val="0"/>
                      <w:marTop w:val="0"/>
                      <w:marBottom w:val="0"/>
                      <w:divBdr>
                        <w:top w:val="none" w:sz="0" w:space="0" w:color="auto"/>
                        <w:left w:val="none" w:sz="0" w:space="0" w:color="auto"/>
                        <w:bottom w:val="none" w:sz="0" w:space="0" w:color="auto"/>
                        <w:right w:val="none" w:sz="0" w:space="0" w:color="auto"/>
                      </w:divBdr>
                      <w:divsChild>
                        <w:div w:id="13735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431565">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64843525">
          <w:marLeft w:val="0"/>
          <w:marRight w:val="0"/>
          <w:marTop w:val="0"/>
          <w:marBottom w:val="0"/>
          <w:divBdr>
            <w:top w:val="none" w:sz="0" w:space="0" w:color="auto"/>
            <w:left w:val="none" w:sz="0" w:space="0" w:color="auto"/>
            <w:bottom w:val="none" w:sz="0" w:space="0" w:color="auto"/>
            <w:right w:val="none" w:sz="0" w:space="0" w:color="auto"/>
          </w:divBdr>
          <w:divsChild>
            <w:div w:id="675962231">
              <w:marLeft w:val="0"/>
              <w:marRight w:val="0"/>
              <w:marTop w:val="0"/>
              <w:marBottom w:val="0"/>
              <w:divBdr>
                <w:top w:val="none" w:sz="0" w:space="0" w:color="auto"/>
                <w:left w:val="none" w:sz="0" w:space="0" w:color="auto"/>
                <w:bottom w:val="none" w:sz="0" w:space="0" w:color="auto"/>
                <w:right w:val="none" w:sz="0" w:space="0" w:color="auto"/>
              </w:divBdr>
              <w:divsChild>
                <w:div w:id="1376079445">
                  <w:marLeft w:val="0"/>
                  <w:marRight w:val="0"/>
                  <w:marTop w:val="0"/>
                  <w:marBottom w:val="0"/>
                  <w:divBdr>
                    <w:top w:val="none" w:sz="0" w:space="0" w:color="auto"/>
                    <w:left w:val="none" w:sz="0" w:space="0" w:color="auto"/>
                    <w:bottom w:val="none" w:sz="0" w:space="0" w:color="auto"/>
                    <w:right w:val="none" w:sz="0" w:space="0" w:color="auto"/>
                  </w:divBdr>
                </w:div>
              </w:divsChild>
            </w:div>
            <w:div w:id="2146313432">
              <w:marLeft w:val="0"/>
              <w:marRight w:val="0"/>
              <w:marTop w:val="0"/>
              <w:marBottom w:val="0"/>
              <w:divBdr>
                <w:top w:val="none" w:sz="0" w:space="0" w:color="auto"/>
                <w:left w:val="none" w:sz="0" w:space="0" w:color="auto"/>
                <w:bottom w:val="none" w:sz="0" w:space="0" w:color="auto"/>
                <w:right w:val="none" w:sz="0" w:space="0" w:color="auto"/>
              </w:divBdr>
              <w:divsChild>
                <w:div w:id="126761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501268">
      <w:bodyDiv w:val="1"/>
      <w:marLeft w:val="0"/>
      <w:marRight w:val="0"/>
      <w:marTop w:val="0"/>
      <w:marBottom w:val="0"/>
      <w:divBdr>
        <w:top w:val="none" w:sz="0" w:space="0" w:color="auto"/>
        <w:left w:val="none" w:sz="0" w:space="0" w:color="auto"/>
        <w:bottom w:val="none" w:sz="0" w:space="0" w:color="auto"/>
        <w:right w:val="none" w:sz="0" w:space="0" w:color="auto"/>
      </w:divBdr>
    </w:div>
    <w:div w:id="922835104">
      <w:bodyDiv w:val="1"/>
      <w:marLeft w:val="0"/>
      <w:marRight w:val="0"/>
      <w:marTop w:val="0"/>
      <w:marBottom w:val="0"/>
      <w:divBdr>
        <w:top w:val="none" w:sz="0" w:space="0" w:color="auto"/>
        <w:left w:val="none" w:sz="0" w:space="0" w:color="auto"/>
        <w:bottom w:val="none" w:sz="0" w:space="0" w:color="auto"/>
        <w:right w:val="none" w:sz="0" w:space="0" w:color="auto"/>
      </w:divBdr>
      <w:divsChild>
        <w:div w:id="852308570">
          <w:marLeft w:val="0"/>
          <w:marRight w:val="0"/>
          <w:marTop w:val="0"/>
          <w:marBottom w:val="0"/>
          <w:divBdr>
            <w:top w:val="none" w:sz="0" w:space="0" w:color="auto"/>
            <w:left w:val="none" w:sz="0" w:space="0" w:color="auto"/>
            <w:bottom w:val="none" w:sz="0" w:space="0" w:color="auto"/>
            <w:right w:val="none" w:sz="0" w:space="0" w:color="auto"/>
          </w:divBdr>
          <w:divsChild>
            <w:div w:id="712078419">
              <w:marLeft w:val="0"/>
              <w:marRight w:val="0"/>
              <w:marTop w:val="150"/>
              <w:marBottom w:val="0"/>
              <w:divBdr>
                <w:top w:val="none" w:sz="0" w:space="0" w:color="auto"/>
                <w:left w:val="none" w:sz="0" w:space="0" w:color="auto"/>
                <w:bottom w:val="none" w:sz="0" w:space="0" w:color="auto"/>
                <w:right w:val="none" w:sz="0" w:space="0" w:color="auto"/>
              </w:divBdr>
              <w:divsChild>
                <w:div w:id="1846050239">
                  <w:marLeft w:val="0"/>
                  <w:marRight w:val="0"/>
                  <w:marTop w:val="150"/>
                  <w:marBottom w:val="0"/>
                  <w:divBdr>
                    <w:top w:val="none" w:sz="0" w:space="0" w:color="auto"/>
                    <w:left w:val="none" w:sz="0" w:space="0" w:color="auto"/>
                    <w:bottom w:val="none" w:sz="0" w:space="0" w:color="auto"/>
                    <w:right w:val="none" w:sz="0" w:space="0" w:color="auto"/>
                  </w:divBdr>
                  <w:divsChild>
                    <w:div w:id="194938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215798">
      <w:bodyDiv w:val="1"/>
      <w:marLeft w:val="0"/>
      <w:marRight w:val="0"/>
      <w:marTop w:val="0"/>
      <w:marBottom w:val="0"/>
      <w:divBdr>
        <w:top w:val="none" w:sz="0" w:space="0" w:color="auto"/>
        <w:left w:val="none" w:sz="0" w:space="0" w:color="auto"/>
        <w:bottom w:val="none" w:sz="0" w:space="0" w:color="auto"/>
        <w:right w:val="none" w:sz="0" w:space="0" w:color="auto"/>
      </w:divBdr>
    </w:div>
    <w:div w:id="1020397880">
      <w:bodyDiv w:val="1"/>
      <w:marLeft w:val="0"/>
      <w:marRight w:val="0"/>
      <w:marTop w:val="0"/>
      <w:marBottom w:val="0"/>
      <w:divBdr>
        <w:top w:val="none" w:sz="0" w:space="0" w:color="auto"/>
        <w:left w:val="none" w:sz="0" w:space="0" w:color="auto"/>
        <w:bottom w:val="none" w:sz="0" w:space="0" w:color="auto"/>
        <w:right w:val="none" w:sz="0" w:space="0" w:color="auto"/>
      </w:divBdr>
      <w:divsChild>
        <w:div w:id="1521775082">
          <w:marLeft w:val="0"/>
          <w:marRight w:val="0"/>
          <w:marTop w:val="0"/>
          <w:marBottom w:val="0"/>
          <w:divBdr>
            <w:top w:val="single" w:sz="6" w:space="0" w:color="496077"/>
            <w:left w:val="single" w:sz="6" w:space="0" w:color="496077"/>
            <w:bottom w:val="single" w:sz="6" w:space="0" w:color="496077"/>
            <w:right w:val="single" w:sz="6" w:space="0" w:color="496077"/>
          </w:divBdr>
          <w:divsChild>
            <w:div w:id="689643738">
              <w:marLeft w:val="0"/>
              <w:marRight w:val="0"/>
              <w:marTop w:val="0"/>
              <w:marBottom w:val="0"/>
              <w:divBdr>
                <w:top w:val="none" w:sz="0" w:space="0" w:color="auto"/>
                <w:left w:val="none" w:sz="0" w:space="0" w:color="auto"/>
                <w:bottom w:val="none" w:sz="0" w:space="0" w:color="auto"/>
                <w:right w:val="none" w:sz="0" w:space="0" w:color="auto"/>
              </w:divBdr>
              <w:divsChild>
                <w:div w:id="26361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13792">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2139226477">
          <w:marLeft w:val="0"/>
          <w:marRight w:val="0"/>
          <w:marTop w:val="0"/>
          <w:marBottom w:val="0"/>
          <w:divBdr>
            <w:top w:val="none" w:sz="0" w:space="0" w:color="auto"/>
            <w:left w:val="none" w:sz="0" w:space="0" w:color="auto"/>
            <w:bottom w:val="none" w:sz="0" w:space="0" w:color="auto"/>
            <w:right w:val="none" w:sz="0" w:space="0" w:color="auto"/>
          </w:divBdr>
        </w:div>
      </w:divsChild>
    </w:div>
    <w:div w:id="1066882464">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922525350">
          <w:marLeft w:val="0"/>
          <w:marRight w:val="0"/>
          <w:marTop w:val="0"/>
          <w:marBottom w:val="0"/>
          <w:divBdr>
            <w:top w:val="none" w:sz="0" w:space="0" w:color="auto"/>
            <w:left w:val="none" w:sz="0" w:space="0" w:color="auto"/>
            <w:bottom w:val="none" w:sz="0" w:space="0" w:color="auto"/>
            <w:right w:val="none" w:sz="0" w:space="0" w:color="auto"/>
          </w:divBdr>
          <w:divsChild>
            <w:div w:id="2105614318">
              <w:marLeft w:val="0"/>
              <w:marRight w:val="0"/>
              <w:marTop w:val="0"/>
              <w:marBottom w:val="0"/>
              <w:divBdr>
                <w:top w:val="none" w:sz="0" w:space="0" w:color="auto"/>
                <w:left w:val="none" w:sz="0" w:space="0" w:color="auto"/>
                <w:bottom w:val="none" w:sz="0" w:space="0" w:color="auto"/>
                <w:right w:val="none" w:sz="0" w:space="0" w:color="auto"/>
              </w:divBdr>
              <w:divsChild>
                <w:div w:id="96411700">
                  <w:marLeft w:val="0"/>
                  <w:marRight w:val="0"/>
                  <w:marTop w:val="0"/>
                  <w:marBottom w:val="0"/>
                  <w:divBdr>
                    <w:top w:val="none" w:sz="0" w:space="0" w:color="auto"/>
                    <w:left w:val="none" w:sz="0" w:space="0" w:color="auto"/>
                    <w:bottom w:val="none" w:sz="0" w:space="0" w:color="auto"/>
                    <w:right w:val="none" w:sz="0" w:space="0" w:color="auto"/>
                  </w:divBdr>
                </w:div>
              </w:divsChild>
            </w:div>
            <w:div w:id="2050647229">
              <w:marLeft w:val="0"/>
              <w:marRight w:val="0"/>
              <w:marTop w:val="0"/>
              <w:marBottom w:val="0"/>
              <w:divBdr>
                <w:top w:val="none" w:sz="0" w:space="0" w:color="auto"/>
                <w:left w:val="none" w:sz="0" w:space="0" w:color="auto"/>
                <w:bottom w:val="none" w:sz="0" w:space="0" w:color="auto"/>
                <w:right w:val="none" w:sz="0" w:space="0" w:color="auto"/>
              </w:divBdr>
              <w:divsChild>
                <w:div w:id="751006441">
                  <w:marLeft w:val="0"/>
                  <w:marRight w:val="0"/>
                  <w:marTop w:val="0"/>
                  <w:marBottom w:val="0"/>
                  <w:divBdr>
                    <w:top w:val="none" w:sz="0" w:space="0" w:color="auto"/>
                    <w:left w:val="none" w:sz="0" w:space="0" w:color="auto"/>
                    <w:bottom w:val="none" w:sz="0" w:space="0" w:color="auto"/>
                    <w:right w:val="none" w:sz="0" w:space="0" w:color="auto"/>
                  </w:divBdr>
                </w:div>
              </w:divsChild>
            </w:div>
            <w:div w:id="344750855">
              <w:marLeft w:val="0"/>
              <w:marRight w:val="0"/>
              <w:marTop w:val="0"/>
              <w:marBottom w:val="0"/>
              <w:divBdr>
                <w:top w:val="none" w:sz="0" w:space="0" w:color="auto"/>
                <w:left w:val="none" w:sz="0" w:space="0" w:color="auto"/>
                <w:bottom w:val="none" w:sz="0" w:space="0" w:color="auto"/>
                <w:right w:val="none" w:sz="0" w:space="0" w:color="auto"/>
              </w:divBdr>
              <w:divsChild>
                <w:div w:id="5961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834763">
      <w:bodyDiv w:val="1"/>
      <w:marLeft w:val="0"/>
      <w:marRight w:val="0"/>
      <w:marTop w:val="0"/>
      <w:marBottom w:val="0"/>
      <w:divBdr>
        <w:top w:val="none" w:sz="0" w:space="0" w:color="auto"/>
        <w:left w:val="none" w:sz="0" w:space="0" w:color="auto"/>
        <w:bottom w:val="none" w:sz="0" w:space="0" w:color="auto"/>
        <w:right w:val="none" w:sz="0" w:space="0" w:color="auto"/>
      </w:divBdr>
      <w:divsChild>
        <w:div w:id="497504800">
          <w:marLeft w:val="0"/>
          <w:marRight w:val="0"/>
          <w:marTop w:val="0"/>
          <w:marBottom w:val="0"/>
          <w:divBdr>
            <w:top w:val="none" w:sz="0" w:space="0" w:color="auto"/>
            <w:left w:val="none" w:sz="0" w:space="0" w:color="auto"/>
            <w:bottom w:val="none" w:sz="0" w:space="0" w:color="auto"/>
            <w:right w:val="none" w:sz="0" w:space="0" w:color="auto"/>
          </w:divBdr>
          <w:divsChild>
            <w:div w:id="3856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8165">
      <w:bodyDiv w:val="1"/>
      <w:marLeft w:val="0"/>
      <w:marRight w:val="0"/>
      <w:marTop w:val="0"/>
      <w:marBottom w:val="0"/>
      <w:divBdr>
        <w:top w:val="none" w:sz="0" w:space="0" w:color="auto"/>
        <w:left w:val="none" w:sz="0" w:space="0" w:color="auto"/>
        <w:bottom w:val="none" w:sz="0" w:space="0" w:color="auto"/>
        <w:right w:val="none" w:sz="0" w:space="0" w:color="auto"/>
      </w:divBdr>
      <w:divsChild>
        <w:div w:id="1355228234">
          <w:marLeft w:val="0"/>
          <w:marRight w:val="0"/>
          <w:marTop w:val="0"/>
          <w:marBottom w:val="0"/>
          <w:divBdr>
            <w:top w:val="none" w:sz="0" w:space="0" w:color="auto"/>
            <w:left w:val="none" w:sz="0" w:space="0" w:color="auto"/>
            <w:bottom w:val="none" w:sz="0" w:space="0" w:color="auto"/>
            <w:right w:val="none" w:sz="0" w:space="0" w:color="auto"/>
          </w:divBdr>
          <w:divsChild>
            <w:div w:id="17854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30314">
      <w:bodyDiv w:val="1"/>
      <w:marLeft w:val="0"/>
      <w:marRight w:val="0"/>
      <w:marTop w:val="0"/>
      <w:marBottom w:val="0"/>
      <w:divBdr>
        <w:top w:val="none" w:sz="0" w:space="0" w:color="auto"/>
        <w:left w:val="none" w:sz="0" w:space="0" w:color="auto"/>
        <w:bottom w:val="none" w:sz="0" w:space="0" w:color="auto"/>
        <w:right w:val="none" w:sz="0" w:space="0" w:color="auto"/>
      </w:divBdr>
      <w:divsChild>
        <w:div w:id="2145270129">
          <w:marLeft w:val="0"/>
          <w:marRight w:val="0"/>
          <w:marTop w:val="100"/>
          <w:marBottom w:val="15"/>
          <w:divBdr>
            <w:top w:val="none" w:sz="0" w:space="0" w:color="auto"/>
            <w:left w:val="none" w:sz="0" w:space="0" w:color="auto"/>
            <w:bottom w:val="none" w:sz="0" w:space="0" w:color="auto"/>
            <w:right w:val="none" w:sz="0" w:space="0" w:color="auto"/>
          </w:divBdr>
          <w:divsChild>
            <w:div w:id="1956060792">
              <w:marLeft w:val="0"/>
              <w:marRight w:val="0"/>
              <w:marTop w:val="100"/>
              <w:marBottom w:val="100"/>
              <w:divBdr>
                <w:top w:val="none" w:sz="0" w:space="0" w:color="auto"/>
                <w:left w:val="none" w:sz="0" w:space="0" w:color="auto"/>
                <w:bottom w:val="none" w:sz="0" w:space="0" w:color="auto"/>
                <w:right w:val="none" w:sz="0" w:space="0" w:color="auto"/>
              </w:divBdr>
              <w:divsChild>
                <w:div w:id="1711418648">
                  <w:marLeft w:val="0"/>
                  <w:marRight w:val="0"/>
                  <w:marTop w:val="225"/>
                  <w:marBottom w:val="0"/>
                  <w:divBdr>
                    <w:top w:val="none" w:sz="0" w:space="0" w:color="auto"/>
                    <w:left w:val="none" w:sz="0" w:space="0" w:color="auto"/>
                    <w:bottom w:val="none" w:sz="0" w:space="0" w:color="auto"/>
                    <w:right w:val="none" w:sz="0" w:space="0" w:color="auto"/>
                  </w:divBdr>
                  <w:divsChild>
                    <w:div w:id="278341747">
                      <w:marLeft w:val="0"/>
                      <w:marRight w:val="0"/>
                      <w:marTop w:val="0"/>
                      <w:marBottom w:val="0"/>
                      <w:divBdr>
                        <w:top w:val="none" w:sz="0" w:space="0" w:color="auto"/>
                        <w:left w:val="none" w:sz="0" w:space="0" w:color="auto"/>
                        <w:bottom w:val="none" w:sz="0" w:space="0" w:color="auto"/>
                        <w:right w:val="none" w:sz="0" w:space="0" w:color="auto"/>
                      </w:divBdr>
                      <w:divsChild>
                        <w:div w:id="609776502">
                          <w:marLeft w:val="0"/>
                          <w:marRight w:val="0"/>
                          <w:marTop w:val="0"/>
                          <w:marBottom w:val="0"/>
                          <w:divBdr>
                            <w:top w:val="none" w:sz="0" w:space="0" w:color="auto"/>
                            <w:left w:val="none" w:sz="0" w:space="0" w:color="auto"/>
                            <w:bottom w:val="none" w:sz="0" w:space="0" w:color="auto"/>
                            <w:right w:val="none" w:sz="0" w:space="0" w:color="auto"/>
                          </w:divBdr>
                          <w:divsChild>
                            <w:div w:id="1722561020">
                              <w:marLeft w:val="0"/>
                              <w:marRight w:val="0"/>
                              <w:marTop w:val="0"/>
                              <w:marBottom w:val="0"/>
                              <w:divBdr>
                                <w:top w:val="none" w:sz="0" w:space="0" w:color="auto"/>
                                <w:left w:val="none" w:sz="0" w:space="0" w:color="auto"/>
                                <w:bottom w:val="none" w:sz="0" w:space="0" w:color="auto"/>
                                <w:right w:val="none" w:sz="0" w:space="0" w:color="auto"/>
                              </w:divBdr>
                              <w:divsChild>
                                <w:div w:id="1974173667">
                                  <w:marLeft w:val="0"/>
                                  <w:marRight w:val="0"/>
                                  <w:marTop w:val="0"/>
                                  <w:marBottom w:val="0"/>
                                  <w:divBdr>
                                    <w:top w:val="none" w:sz="0" w:space="0" w:color="auto"/>
                                    <w:left w:val="none" w:sz="0" w:space="0" w:color="auto"/>
                                    <w:bottom w:val="none" w:sz="0" w:space="0" w:color="auto"/>
                                    <w:right w:val="none" w:sz="0" w:space="0" w:color="auto"/>
                                  </w:divBdr>
                                  <w:divsChild>
                                    <w:div w:id="1593466810">
                                      <w:marLeft w:val="0"/>
                                      <w:marRight w:val="0"/>
                                      <w:marTop w:val="0"/>
                                      <w:marBottom w:val="0"/>
                                      <w:divBdr>
                                        <w:top w:val="none" w:sz="0" w:space="0" w:color="auto"/>
                                        <w:left w:val="none" w:sz="0" w:space="0" w:color="auto"/>
                                        <w:bottom w:val="none" w:sz="0" w:space="0" w:color="auto"/>
                                        <w:right w:val="none" w:sz="0" w:space="0" w:color="auto"/>
                                      </w:divBdr>
                                      <w:divsChild>
                                        <w:div w:id="1233466614">
                                          <w:marLeft w:val="0"/>
                                          <w:marRight w:val="0"/>
                                          <w:marTop w:val="0"/>
                                          <w:marBottom w:val="0"/>
                                          <w:divBdr>
                                            <w:top w:val="single" w:sz="6" w:space="5" w:color="E4E4E4"/>
                                            <w:left w:val="none" w:sz="0" w:space="0" w:color="auto"/>
                                            <w:bottom w:val="none" w:sz="0" w:space="0" w:color="auto"/>
                                            <w:right w:val="none" w:sz="0" w:space="0" w:color="auto"/>
                                          </w:divBdr>
                                          <w:divsChild>
                                            <w:div w:id="654532326">
                                              <w:marLeft w:val="0"/>
                                              <w:marRight w:val="0"/>
                                              <w:marTop w:val="0"/>
                                              <w:marBottom w:val="0"/>
                                              <w:divBdr>
                                                <w:top w:val="none" w:sz="0" w:space="0" w:color="auto"/>
                                                <w:left w:val="none" w:sz="0" w:space="0" w:color="auto"/>
                                                <w:bottom w:val="none" w:sz="0" w:space="0" w:color="auto"/>
                                                <w:right w:val="none" w:sz="0" w:space="0" w:color="auto"/>
                                              </w:divBdr>
                                              <w:divsChild>
                                                <w:div w:id="405147476">
                                                  <w:marLeft w:val="0"/>
                                                  <w:marRight w:val="0"/>
                                                  <w:marTop w:val="0"/>
                                                  <w:marBottom w:val="0"/>
                                                  <w:divBdr>
                                                    <w:top w:val="none" w:sz="0" w:space="0" w:color="auto"/>
                                                    <w:left w:val="none" w:sz="0" w:space="0" w:color="auto"/>
                                                    <w:bottom w:val="none" w:sz="0" w:space="0" w:color="auto"/>
                                                    <w:right w:val="none" w:sz="0" w:space="0" w:color="auto"/>
                                                  </w:divBdr>
                                                  <w:divsChild>
                                                    <w:div w:id="373428803">
                                                      <w:marLeft w:val="0"/>
                                                      <w:marRight w:val="0"/>
                                                      <w:marTop w:val="0"/>
                                                      <w:marBottom w:val="0"/>
                                                      <w:divBdr>
                                                        <w:top w:val="none" w:sz="0" w:space="0" w:color="auto"/>
                                                        <w:left w:val="none" w:sz="0" w:space="0" w:color="auto"/>
                                                        <w:bottom w:val="none" w:sz="0" w:space="0" w:color="auto"/>
                                                        <w:right w:val="none" w:sz="0" w:space="0" w:color="auto"/>
                                                      </w:divBdr>
                                                      <w:divsChild>
                                                        <w:div w:id="1177764589">
                                                          <w:marLeft w:val="0"/>
                                                          <w:marRight w:val="0"/>
                                                          <w:marTop w:val="0"/>
                                                          <w:marBottom w:val="0"/>
                                                          <w:divBdr>
                                                            <w:top w:val="none" w:sz="0" w:space="0" w:color="auto"/>
                                                            <w:left w:val="none" w:sz="0" w:space="0" w:color="auto"/>
                                                            <w:bottom w:val="none" w:sz="0" w:space="0" w:color="auto"/>
                                                            <w:right w:val="none" w:sz="0" w:space="0" w:color="auto"/>
                                                          </w:divBdr>
                                                          <w:divsChild>
                                                            <w:div w:id="780033356">
                                                              <w:marLeft w:val="0"/>
                                                              <w:marRight w:val="0"/>
                                                              <w:marTop w:val="0"/>
                                                              <w:marBottom w:val="0"/>
                                                              <w:divBdr>
                                                                <w:top w:val="none" w:sz="0" w:space="0" w:color="auto"/>
                                                                <w:left w:val="none" w:sz="0" w:space="0" w:color="auto"/>
                                                                <w:bottom w:val="none" w:sz="0" w:space="0" w:color="auto"/>
                                                                <w:right w:val="none" w:sz="0" w:space="0" w:color="auto"/>
                                                              </w:divBdr>
                                                              <w:divsChild>
                                                                <w:div w:id="2014381518">
                                                                  <w:marLeft w:val="0"/>
                                                                  <w:marRight w:val="0"/>
                                                                  <w:marTop w:val="0"/>
                                                                  <w:marBottom w:val="0"/>
                                                                  <w:divBdr>
                                                                    <w:top w:val="none" w:sz="0" w:space="0" w:color="auto"/>
                                                                    <w:left w:val="none" w:sz="0" w:space="0" w:color="auto"/>
                                                                    <w:bottom w:val="none" w:sz="0" w:space="0" w:color="auto"/>
                                                                    <w:right w:val="none" w:sz="0" w:space="0" w:color="auto"/>
                                                                  </w:divBdr>
                                                                  <w:divsChild>
                                                                    <w:div w:id="42561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17664299">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2145461482">
          <w:marLeft w:val="0"/>
          <w:marRight w:val="0"/>
          <w:marTop w:val="0"/>
          <w:marBottom w:val="0"/>
          <w:divBdr>
            <w:top w:val="none" w:sz="0" w:space="0" w:color="auto"/>
            <w:left w:val="none" w:sz="0" w:space="0" w:color="auto"/>
            <w:bottom w:val="none" w:sz="0" w:space="0" w:color="auto"/>
            <w:right w:val="none" w:sz="0" w:space="0" w:color="auto"/>
          </w:divBdr>
        </w:div>
      </w:divsChild>
    </w:div>
    <w:div w:id="1220821414">
      <w:bodyDiv w:val="1"/>
      <w:marLeft w:val="0"/>
      <w:marRight w:val="0"/>
      <w:marTop w:val="0"/>
      <w:marBottom w:val="0"/>
      <w:divBdr>
        <w:top w:val="none" w:sz="0" w:space="0" w:color="auto"/>
        <w:left w:val="none" w:sz="0" w:space="0" w:color="auto"/>
        <w:bottom w:val="none" w:sz="0" w:space="0" w:color="auto"/>
        <w:right w:val="none" w:sz="0" w:space="0" w:color="auto"/>
      </w:divBdr>
      <w:divsChild>
        <w:div w:id="669673598">
          <w:marLeft w:val="0"/>
          <w:marRight w:val="0"/>
          <w:marTop w:val="0"/>
          <w:marBottom w:val="0"/>
          <w:divBdr>
            <w:top w:val="none" w:sz="0" w:space="0" w:color="auto"/>
            <w:left w:val="none" w:sz="0" w:space="0" w:color="auto"/>
            <w:bottom w:val="none" w:sz="0" w:space="0" w:color="auto"/>
            <w:right w:val="none" w:sz="0" w:space="0" w:color="auto"/>
          </w:divBdr>
          <w:divsChild>
            <w:div w:id="1192722202">
              <w:marLeft w:val="0"/>
              <w:marRight w:val="0"/>
              <w:marTop w:val="0"/>
              <w:marBottom w:val="0"/>
              <w:divBdr>
                <w:top w:val="none" w:sz="0" w:space="0" w:color="auto"/>
                <w:left w:val="none" w:sz="0" w:space="0" w:color="auto"/>
                <w:bottom w:val="none" w:sz="0" w:space="0" w:color="auto"/>
                <w:right w:val="none" w:sz="0" w:space="0" w:color="auto"/>
              </w:divBdr>
              <w:divsChild>
                <w:div w:id="42757616">
                  <w:marLeft w:val="0"/>
                  <w:marRight w:val="0"/>
                  <w:marTop w:val="0"/>
                  <w:marBottom w:val="0"/>
                  <w:divBdr>
                    <w:top w:val="none" w:sz="0" w:space="0" w:color="auto"/>
                    <w:left w:val="none" w:sz="0" w:space="0" w:color="auto"/>
                    <w:bottom w:val="none" w:sz="0" w:space="0" w:color="auto"/>
                    <w:right w:val="none" w:sz="0" w:space="0" w:color="auto"/>
                  </w:divBdr>
                  <w:divsChild>
                    <w:div w:id="1401901499">
                      <w:marLeft w:val="0"/>
                      <w:marRight w:val="0"/>
                      <w:marTop w:val="0"/>
                      <w:marBottom w:val="0"/>
                      <w:divBdr>
                        <w:top w:val="none" w:sz="0" w:space="0" w:color="auto"/>
                        <w:left w:val="none" w:sz="0" w:space="0" w:color="auto"/>
                        <w:bottom w:val="none" w:sz="0" w:space="0" w:color="auto"/>
                        <w:right w:val="none" w:sz="0" w:space="0" w:color="auto"/>
                      </w:divBdr>
                      <w:divsChild>
                        <w:div w:id="2119373013">
                          <w:marLeft w:val="0"/>
                          <w:marRight w:val="0"/>
                          <w:marTop w:val="0"/>
                          <w:marBottom w:val="0"/>
                          <w:divBdr>
                            <w:top w:val="none" w:sz="0" w:space="0" w:color="auto"/>
                            <w:left w:val="none" w:sz="0" w:space="0" w:color="auto"/>
                            <w:bottom w:val="none" w:sz="0" w:space="0" w:color="auto"/>
                            <w:right w:val="none" w:sz="0" w:space="0" w:color="auto"/>
                          </w:divBdr>
                          <w:divsChild>
                            <w:div w:id="1876235255">
                              <w:marLeft w:val="0"/>
                              <w:marRight w:val="0"/>
                              <w:marTop w:val="0"/>
                              <w:marBottom w:val="0"/>
                              <w:divBdr>
                                <w:top w:val="none" w:sz="0" w:space="0" w:color="auto"/>
                                <w:left w:val="single" w:sz="12" w:space="8" w:color="E9E9E9"/>
                                <w:bottom w:val="none" w:sz="0" w:space="0" w:color="auto"/>
                                <w:right w:val="single" w:sz="12" w:space="8" w:color="E9E9E9"/>
                              </w:divBdr>
                            </w:div>
                          </w:divsChild>
                        </w:div>
                      </w:divsChild>
                    </w:div>
                  </w:divsChild>
                </w:div>
              </w:divsChild>
            </w:div>
          </w:divsChild>
        </w:div>
      </w:divsChild>
    </w:div>
    <w:div w:id="1223297833">
      <w:bodyDiv w:val="1"/>
      <w:marLeft w:val="0"/>
      <w:marRight w:val="0"/>
      <w:marTop w:val="0"/>
      <w:marBottom w:val="0"/>
      <w:divBdr>
        <w:top w:val="none" w:sz="0" w:space="0" w:color="auto"/>
        <w:left w:val="none" w:sz="0" w:space="0" w:color="auto"/>
        <w:bottom w:val="none" w:sz="0" w:space="0" w:color="auto"/>
        <w:right w:val="none" w:sz="0" w:space="0" w:color="auto"/>
      </w:divBdr>
      <w:divsChild>
        <w:div w:id="124544686">
          <w:marLeft w:val="0"/>
          <w:marRight w:val="0"/>
          <w:marTop w:val="100"/>
          <w:marBottom w:val="100"/>
          <w:divBdr>
            <w:top w:val="none" w:sz="0" w:space="0" w:color="auto"/>
            <w:left w:val="none" w:sz="0" w:space="0" w:color="auto"/>
            <w:bottom w:val="none" w:sz="0" w:space="0" w:color="auto"/>
            <w:right w:val="none" w:sz="0" w:space="0" w:color="auto"/>
          </w:divBdr>
          <w:divsChild>
            <w:div w:id="988559397">
              <w:marLeft w:val="0"/>
              <w:marRight w:val="0"/>
              <w:marTop w:val="300"/>
              <w:marBottom w:val="0"/>
              <w:divBdr>
                <w:top w:val="none" w:sz="0" w:space="0" w:color="auto"/>
                <w:left w:val="none" w:sz="0" w:space="0" w:color="auto"/>
                <w:bottom w:val="none" w:sz="0" w:space="0" w:color="auto"/>
                <w:right w:val="none" w:sz="0" w:space="0" w:color="auto"/>
              </w:divBdr>
              <w:divsChild>
                <w:div w:id="12541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227915">
      <w:bodyDiv w:val="1"/>
      <w:marLeft w:val="0"/>
      <w:marRight w:val="0"/>
      <w:marTop w:val="0"/>
      <w:marBottom w:val="0"/>
      <w:divBdr>
        <w:top w:val="none" w:sz="0" w:space="0" w:color="auto"/>
        <w:left w:val="none" w:sz="0" w:space="0" w:color="auto"/>
        <w:bottom w:val="none" w:sz="0" w:space="0" w:color="auto"/>
        <w:right w:val="none" w:sz="0" w:space="0" w:color="auto"/>
      </w:divBdr>
      <w:divsChild>
        <w:div w:id="589119631">
          <w:marLeft w:val="0"/>
          <w:marRight w:val="0"/>
          <w:marTop w:val="0"/>
          <w:marBottom w:val="0"/>
          <w:divBdr>
            <w:top w:val="none" w:sz="0" w:space="0" w:color="auto"/>
            <w:left w:val="none" w:sz="0" w:space="0" w:color="auto"/>
            <w:bottom w:val="none" w:sz="0" w:space="0" w:color="auto"/>
            <w:right w:val="none" w:sz="0" w:space="0" w:color="auto"/>
          </w:divBdr>
          <w:divsChild>
            <w:div w:id="567151638">
              <w:marLeft w:val="0"/>
              <w:marRight w:val="0"/>
              <w:marTop w:val="0"/>
              <w:marBottom w:val="0"/>
              <w:divBdr>
                <w:top w:val="none" w:sz="0" w:space="0" w:color="auto"/>
                <w:left w:val="none" w:sz="0" w:space="0" w:color="auto"/>
                <w:bottom w:val="none" w:sz="0" w:space="0" w:color="auto"/>
                <w:right w:val="none" w:sz="0" w:space="0" w:color="auto"/>
              </w:divBdr>
              <w:divsChild>
                <w:div w:id="5501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890217">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927684223">
          <w:marLeft w:val="0"/>
          <w:marRight w:val="0"/>
          <w:marTop w:val="0"/>
          <w:marBottom w:val="0"/>
          <w:divBdr>
            <w:top w:val="none" w:sz="0" w:space="0" w:color="auto"/>
            <w:left w:val="none" w:sz="0" w:space="0" w:color="auto"/>
            <w:bottom w:val="none" w:sz="0" w:space="0" w:color="auto"/>
            <w:right w:val="none" w:sz="0" w:space="0" w:color="auto"/>
          </w:divBdr>
          <w:divsChild>
            <w:div w:id="95488423">
              <w:marLeft w:val="0"/>
              <w:marRight w:val="0"/>
              <w:marTop w:val="0"/>
              <w:marBottom w:val="0"/>
              <w:divBdr>
                <w:top w:val="none" w:sz="0" w:space="0" w:color="auto"/>
                <w:left w:val="none" w:sz="0" w:space="0" w:color="auto"/>
                <w:bottom w:val="none" w:sz="0" w:space="0" w:color="auto"/>
                <w:right w:val="none" w:sz="0" w:space="0" w:color="auto"/>
              </w:divBdr>
              <w:divsChild>
                <w:div w:id="1362050639">
                  <w:marLeft w:val="0"/>
                  <w:marRight w:val="0"/>
                  <w:marTop w:val="0"/>
                  <w:marBottom w:val="0"/>
                  <w:divBdr>
                    <w:top w:val="none" w:sz="0" w:space="0" w:color="auto"/>
                    <w:left w:val="none" w:sz="0" w:space="0" w:color="auto"/>
                    <w:bottom w:val="none" w:sz="0" w:space="0" w:color="auto"/>
                    <w:right w:val="none" w:sz="0" w:space="0" w:color="auto"/>
                  </w:divBdr>
                </w:div>
              </w:divsChild>
            </w:div>
            <w:div w:id="384835202">
              <w:marLeft w:val="0"/>
              <w:marRight w:val="0"/>
              <w:marTop w:val="0"/>
              <w:marBottom w:val="0"/>
              <w:divBdr>
                <w:top w:val="none" w:sz="0" w:space="0" w:color="auto"/>
                <w:left w:val="none" w:sz="0" w:space="0" w:color="auto"/>
                <w:bottom w:val="none" w:sz="0" w:space="0" w:color="auto"/>
                <w:right w:val="none" w:sz="0" w:space="0" w:color="auto"/>
              </w:divBdr>
              <w:divsChild>
                <w:div w:id="1155799009">
                  <w:marLeft w:val="0"/>
                  <w:marRight w:val="0"/>
                  <w:marTop w:val="0"/>
                  <w:marBottom w:val="0"/>
                  <w:divBdr>
                    <w:top w:val="none" w:sz="0" w:space="0" w:color="auto"/>
                    <w:left w:val="none" w:sz="0" w:space="0" w:color="auto"/>
                    <w:bottom w:val="none" w:sz="0" w:space="0" w:color="auto"/>
                    <w:right w:val="none" w:sz="0" w:space="0" w:color="auto"/>
                  </w:divBdr>
                </w:div>
              </w:divsChild>
            </w:div>
            <w:div w:id="780076168">
              <w:marLeft w:val="0"/>
              <w:marRight w:val="0"/>
              <w:marTop w:val="0"/>
              <w:marBottom w:val="0"/>
              <w:divBdr>
                <w:top w:val="none" w:sz="0" w:space="0" w:color="auto"/>
                <w:left w:val="none" w:sz="0" w:space="0" w:color="auto"/>
                <w:bottom w:val="none" w:sz="0" w:space="0" w:color="auto"/>
                <w:right w:val="none" w:sz="0" w:space="0" w:color="auto"/>
              </w:divBdr>
              <w:divsChild>
                <w:div w:id="758870786">
                  <w:marLeft w:val="0"/>
                  <w:marRight w:val="0"/>
                  <w:marTop w:val="0"/>
                  <w:marBottom w:val="0"/>
                  <w:divBdr>
                    <w:top w:val="none" w:sz="0" w:space="0" w:color="auto"/>
                    <w:left w:val="none" w:sz="0" w:space="0" w:color="auto"/>
                    <w:bottom w:val="none" w:sz="0" w:space="0" w:color="auto"/>
                    <w:right w:val="none" w:sz="0" w:space="0" w:color="auto"/>
                  </w:divBdr>
                </w:div>
              </w:divsChild>
            </w:div>
            <w:div w:id="1058937864">
              <w:marLeft w:val="0"/>
              <w:marRight w:val="0"/>
              <w:marTop w:val="0"/>
              <w:marBottom w:val="0"/>
              <w:divBdr>
                <w:top w:val="none" w:sz="0" w:space="0" w:color="auto"/>
                <w:left w:val="none" w:sz="0" w:space="0" w:color="auto"/>
                <w:bottom w:val="none" w:sz="0" w:space="0" w:color="auto"/>
                <w:right w:val="none" w:sz="0" w:space="0" w:color="auto"/>
              </w:divBdr>
              <w:divsChild>
                <w:div w:id="1473788346">
                  <w:marLeft w:val="0"/>
                  <w:marRight w:val="0"/>
                  <w:marTop w:val="0"/>
                  <w:marBottom w:val="0"/>
                  <w:divBdr>
                    <w:top w:val="none" w:sz="0" w:space="0" w:color="auto"/>
                    <w:left w:val="none" w:sz="0" w:space="0" w:color="auto"/>
                    <w:bottom w:val="none" w:sz="0" w:space="0" w:color="auto"/>
                    <w:right w:val="none" w:sz="0" w:space="0" w:color="auto"/>
                  </w:divBdr>
                </w:div>
              </w:divsChild>
            </w:div>
            <w:div w:id="1319261623">
              <w:marLeft w:val="0"/>
              <w:marRight w:val="0"/>
              <w:marTop w:val="0"/>
              <w:marBottom w:val="0"/>
              <w:divBdr>
                <w:top w:val="none" w:sz="0" w:space="0" w:color="auto"/>
                <w:left w:val="none" w:sz="0" w:space="0" w:color="auto"/>
                <w:bottom w:val="none" w:sz="0" w:space="0" w:color="auto"/>
                <w:right w:val="none" w:sz="0" w:space="0" w:color="auto"/>
              </w:divBdr>
              <w:divsChild>
                <w:div w:id="276185408">
                  <w:marLeft w:val="0"/>
                  <w:marRight w:val="0"/>
                  <w:marTop w:val="0"/>
                  <w:marBottom w:val="0"/>
                  <w:divBdr>
                    <w:top w:val="none" w:sz="0" w:space="0" w:color="auto"/>
                    <w:left w:val="none" w:sz="0" w:space="0" w:color="auto"/>
                    <w:bottom w:val="none" w:sz="0" w:space="0" w:color="auto"/>
                    <w:right w:val="none" w:sz="0" w:space="0" w:color="auto"/>
                  </w:divBdr>
                </w:div>
              </w:divsChild>
            </w:div>
            <w:div w:id="1682899021">
              <w:marLeft w:val="0"/>
              <w:marRight w:val="0"/>
              <w:marTop w:val="0"/>
              <w:marBottom w:val="0"/>
              <w:divBdr>
                <w:top w:val="none" w:sz="0" w:space="0" w:color="auto"/>
                <w:left w:val="none" w:sz="0" w:space="0" w:color="auto"/>
                <w:bottom w:val="none" w:sz="0" w:space="0" w:color="auto"/>
                <w:right w:val="none" w:sz="0" w:space="0" w:color="auto"/>
              </w:divBdr>
              <w:divsChild>
                <w:div w:id="1420296274">
                  <w:marLeft w:val="0"/>
                  <w:marRight w:val="0"/>
                  <w:marTop w:val="0"/>
                  <w:marBottom w:val="0"/>
                  <w:divBdr>
                    <w:top w:val="none" w:sz="0" w:space="0" w:color="auto"/>
                    <w:left w:val="none" w:sz="0" w:space="0" w:color="auto"/>
                    <w:bottom w:val="none" w:sz="0" w:space="0" w:color="auto"/>
                    <w:right w:val="none" w:sz="0" w:space="0" w:color="auto"/>
                  </w:divBdr>
                </w:div>
              </w:divsChild>
            </w:div>
            <w:div w:id="2031639537">
              <w:marLeft w:val="0"/>
              <w:marRight w:val="0"/>
              <w:marTop w:val="0"/>
              <w:marBottom w:val="0"/>
              <w:divBdr>
                <w:top w:val="none" w:sz="0" w:space="0" w:color="auto"/>
                <w:left w:val="none" w:sz="0" w:space="0" w:color="auto"/>
                <w:bottom w:val="none" w:sz="0" w:space="0" w:color="auto"/>
                <w:right w:val="none" w:sz="0" w:space="0" w:color="auto"/>
              </w:divBdr>
              <w:divsChild>
                <w:div w:id="97787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4709">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719696131">
          <w:marLeft w:val="0"/>
          <w:marRight w:val="0"/>
          <w:marTop w:val="0"/>
          <w:marBottom w:val="0"/>
          <w:divBdr>
            <w:top w:val="none" w:sz="0" w:space="0" w:color="auto"/>
            <w:left w:val="none" w:sz="0" w:space="0" w:color="auto"/>
            <w:bottom w:val="none" w:sz="0" w:space="0" w:color="auto"/>
            <w:right w:val="none" w:sz="0" w:space="0" w:color="auto"/>
          </w:divBdr>
          <w:divsChild>
            <w:div w:id="646516499">
              <w:marLeft w:val="0"/>
              <w:marRight w:val="0"/>
              <w:marTop w:val="0"/>
              <w:marBottom w:val="0"/>
              <w:divBdr>
                <w:top w:val="none" w:sz="0" w:space="0" w:color="auto"/>
                <w:left w:val="none" w:sz="0" w:space="0" w:color="auto"/>
                <w:bottom w:val="none" w:sz="0" w:space="0" w:color="auto"/>
                <w:right w:val="none" w:sz="0" w:space="0" w:color="auto"/>
              </w:divBdr>
              <w:divsChild>
                <w:div w:id="85349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515997">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2104492371">
          <w:marLeft w:val="0"/>
          <w:marRight w:val="0"/>
          <w:marTop w:val="0"/>
          <w:marBottom w:val="0"/>
          <w:divBdr>
            <w:top w:val="none" w:sz="0" w:space="0" w:color="auto"/>
            <w:left w:val="none" w:sz="0" w:space="0" w:color="auto"/>
            <w:bottom w:val="none" w:sz="0" w:space="0" w:color="auto"/>
            <w:right w:val="none" w:sz="0" w:space="0" w:color="auto"/>
          </w:divBdr>
          <w:divsChild>
            <w:div w:id="751857663">
              <w:marLeft w:val="525"/>
              <w:marRight w:val="0"/>
              <w:marTop w:val="0"/>
              <w:marBottom w:val="0"/>
              <w:divBdr>
                <w:top w:val="none" w:sz="0" w:space="0" w:color="auto"/>
                <w:left w:val="none" w:sz="0" w:space="0" w:color="auto"/>
                <w:bottom w:val="none" w:sz="0" w:space="0" w:color="auto"/>
                <w:right w:val="none" w:sz="0" w:space="0" w:color="auto"/>
              </w:divBdr>
              <w:divsChild>
                <w:div w:id="862287191">
                  <w:marLeft w:val="0"/>
                  <w:marRight w:val="0"/>
                  <w:marTop w:val="0"/>
                  <w:marBottom w:val="0"/>
                  <w:divBdr>
                    <w:top w:val="none" w:sz="0" w:space="0" w:color="auto"/>
                    <w:left w:val="none" w:sz="0" w:space="0" w:color="auto"/>
                    <w:bottom w:val="none" w:sz="0" w:space="0" w:color="auto"/>
                    <w:right w:val="none" w:sz="0" w:space="0" w:color="auto"/>
                  </w:divBdr>
                </w:div>
              </w:divsChild>
            </w:div>
            <w:div w:id="2051688316">
              <w:marLeft w:val="525"/>
              <w:marRight w:val="0"/>
              <w:marTop w:val="0"/>
              <w:marBottom w:val="0"/>
              <w:divBdr>
                <w:top w:val="none" w:sz="0" w:space="0" w:color="auto"/>
                <w:left w:val="none" w:sz="0" w:space="0" w:color="auto"/>
                <w:bottom w:val="none" w:sz="0" w:space="0" w:color="auto"/>
                <w:right w:val="none" w:sz="0" w:space="0" w:color="auto"/>
              </w:divBdr>
              <w:divsChild>
                <w:div w:id="72695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734523">
      <w:bodyDiv w:val="1"/>
      <w:marLeft w:val="0"/>
      <w:marRight w:val="0"/>
      <w:marTop w:val="0"/>
      <w:marBottom w:val="0"/>
      <w:divBdr>
        <w:top w:val="none" w:sz="0" w:space="0" w:color="auto"/>
        <w:left w:val="none" w:sz="0" w:space="0" w:color="auto"/>
        <w:bottom w:val="none" w:sz="0" w:space="0" w:color="auto"/>
        <w:right w:val="none" w:sz="0" w:space="0" w:color="auto"/>
      </w:divBdr>
      <w:divsChild>
        <w:div w:id="424502795">
          <w:marLeft w:val="0"/>
          <w:marRight w:val="0"/>
          <w:marTop w:val="0"/>
          <w:marBottom w:val="0"/>
          <w:divBdr>
            <w:top w:val="none" w:sz="0" w:space="0" w:color="auto"/>
            <w:left w:val="none" w:sz="0" w:space="0" w:color="auto"/>
            <w:bottom w:val="none" w:sz="0" w:space="0" w:color="auto"/>
            <w:right w:val="none" w:sz="0" w:space="0" w:color="auto"/>
          </w:divBdr>
          <w:divsChild>
            <w:div w:id="1757557644">
              <w:marLeft w:val="0"/>
              <w:marRight w:val="0"/>
              <w:marTop w:val="150"/>
              <w:marBottom w:val="0"/>
              <w:divBdr>
                <w:top w:val="none" w:sz="0" w:space="0" w:color="auto"/>
                <w:left w:val="none" w:sz="0" w:space="0" w:color="auto"/>
                <w:bottom w:val="none" w:sz="0" w:space="0" w:color="auto"/>
                <w:right w:val="none" w:sz="0" w:space="0" w:color="auto"/>
              </w:divBdr>
              <w:divsChild>
                <w:div w:id="1278176740">
                  <w:marLeft w:val="0"/>
                  <w:marRight w:val="0"/>
                  <w:marTop w:val="150"/>
                  <w:marBottom w:val="0"/>
                  <w:divBdr>
                    <w:top w:val="none" w:sz="0" w:space="0" w:color="auto"/>
                    <w:left w:val="none" w:sz="0" w:space="0" w:color="auto"/>
                    <w:bottom w:val="none" w:sz="0" w:space="0" w:color="auto"/>
                    <w:right w:val="none" w:sz="0" w:space="0" w:color="auto"/>
                  </w:divBdr>
                  <w:divsChild>
                    <w:div w:id="5916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586634">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700396646">
          <w:marLeft w:val="0"/>
          <w:marRight w:val="0"/>
          <w:marTop w:val="0"/>
          <w:marBottom w:val="0"/>
          <w:divBdr>
            <w:top w:val="none" w:sz="0" w:space="0" w:color="auto"/>
            <w:left w:val="none" w:sz="0" w:space="0" w:color="auto"/>
            <w:bottom w:val="none" w:sz="0" w:space="0" w:color="auto"/>
            <w:right w:val="none" w:sz="0" w:space="0" w:color="auto"/>
          </w:divBdr>
        </w:div>
      </w:divsChild>
    </w:div>
    <w:div w:id="1379085963">
      <w:bodyDiv w:val="1"/>
      <w:marLeft w:val="0"/>
      <w:marRight w:val="0"/>
      <w:marTop w:val="0"/>
      <w:marBottom w:val="0"/>
      <w:divBdr>
        <w:top w:val="none" w:sz="0" w:space="0" w:color="auto"/>
        <w:left w:val="none" w:sz="0" w:space="0" w:color="auto"/>
        <w:bottom w:val="none" w:sz="0" w:space="0" w:color="auto"/>
        <w:right w:val="none" w:sz="0" w:space="0" w:color="auto"/>
      </w:divBdr>
      <w:divsChild>
        <w:div w:id="1830750728">
          <w:marLeft w:val="0"/>
          <w:marRight w:val="0"/>
          <w:marTop w:val="0"/>
          <w:marBottom w:val="0"/>
          <w:divBdr>
            <w:top w:val="none" w:sz="0" w:space="0" w:color="auto"/>
            <w:left w:val="none" w:sz="0" w:space="0" w:color="auto"/>
            <w:bottom w:val="none" w:sz="0" w:space="0" w:color="auto"/>
            <w:right w:val="none" w:sz="0" w:space="0" w:color="auto"/>
          </w:divBdr>
          <w:divsChild>
            <w:div w:id="1993295649">
              <w:marLeft w:val="0"/>
              <w:marRight w:val="0"/>
              <w:marTop w:val="0"/>
              <w:marBottom w:val="0"/>
              <w:divBdr>
                <w:top w:val="none" w:sz="0" w:space="0" w:color="auto"/>
                <w:left w:val="none" w:sz="0" w:space="0" w:color="auto"/>
                <w:bottom w:val="none" w:sz="0" w:space="0" w:color="auto"/>
                <w:right w:val="none" w:sz="0" w:space="0" w:color="auto"/>
              </w:divBdr>
              <w:divsChild>
                <w:div w:id="39197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104942">
      <w:bodyDiv w:val="1"/>
      <w:marLeft w:val="0"/>
      <w:marRight w:val="0"/>
      <w:marTop w:val="0"/>
      <w:marBottom w:val="0"/>
      <w:divBdr>
        <w:top w:val="none" w:sz="0" w:space="0" w:color="auto"/>
        <w:left w:val="none" w:sz="0" w:space="0" w:color="auto"/>
        <w:bottom w:val="none" w:sz="0" w:space="0" w:color="auto"/>
        <w:right w:val="none" w:sz="0" w:space="0" w:color="auto"/>
      </w:divBdr>
      <w:divsChild>
        <w:div w:id="1982343520">
          <w:marLeft w:val="0"/>
          <w:marRight w:val="0"/>
          <w:marTop w:val="0"/>
          <w:marBottom w:val="0"/>
          <w:divBdr>
            <w:top w:val="none" w:sz="0" w:space="0" w:color="auto"/>
            <w:left w:val="none" w:sz="0" w:space="0" w:color="auto"/>
            <w:bottom w:val="none" w:sz="0" w:space="0" w:color="auto"/>
            <w:right w:val="none" w:sz="0" w:space="0" w:color="auto"/>
          </w:divBdr>
          <w:divsChild>
            <w:div w:id="1153570006">
              <w:marLeft w:val="0"/>
              <w:marRight w:val="0"/>
              <w:marTop w:val="0"/>
              <w:marBottom w:val="0"/>
              <w:divBdr>
                <w:top w:val="none" w:sz="0" w:space="0" w:color="auto"/>
                <w:left w:val="none" w:sz="0" w:space="0" w:color="auto"/>
                <w:bottom w:val="none" w:sz="0" w:space="0" w:color="auto"/>
                <w:right w:val="none" w:sz="0" w:space="0" w:color="auto"/>
              </w:divBdr>
              <w:divsChild>
                <w:div w:id="1368871473">
                  <w:marLeft w:val="0"/>
                  <w:marRight w:val="0"/>
                  <w:marTop w:val="0"/>
                  <w:marBottom w:val="0"/>
                  <w:divBdr>
                    <w:top w:val="none" w:sz="0" w:space="0" w:color="auto"/>
                    <w:left w:val="none" w:sz="0" w:space="0" w:color="auto"/>
                    <w:bottom w:val="none" w:sz="0" w:space="0" w:color="auto"/>
                    <w:right w:val="none" w:sz="0" w:space="0" w:color="auto"/>
                  </w:divBdr>
                  <w:divsChild>
                    <w:div w:id="1619601993">
                      <w:marLeft w:val="0"/>
                      <w:marRight w:val="0"/>
                      <w:marTop w:val="0"/>
                      <w:marBottom w:val="0"/>
                      <w:divBdr>
                        <w:top w:val="none" w:sz="0" w:space="0" w:color="auto"/>
                        <w:left w:val="none" w:sz="0" w:space="0" w:color="auto"/>
                        <w:bottom w:val="none" w:sz="0" w:space="0" w:color="auto"/>
                        <w:right w:val="none" w:sz="0" w:space="0" w:color="auto"/>
                      </w:divBdr>
                      <w:divsChild>
                        <w:div w:id="1222055787">
                          <w:marLeft w:val="0"/>
                          <w:marRight w:val="0"/>
                          <w:marTop w:val="0"/>
                          <w:marBottom w:val="0"/>
                          <w:divBdr>
                            <w:top w:val="none" w:sz="0" w:space="0" w:color="auto"/>
                            <w:left w:val="none" w:sz="0" w:space="0" w:color="auto"/>
                            <w:bottom w:val="none" w:sz="0" w:space="0" w:color="auto"/>
                            <w:right w:val="none" w:sz="0" w:space="0" w:color="auto"/>
                          </w:divBdr>
                        </w:div>
                        <w:div w:id="19750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767815">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2099714569">
          <w:marLeft w:val="0"/>
          <w:marRight w:val="0"/>
          <w:marTop w:val="0"/>
          <w:marBottom w:val="0"/>
          <w:divBdr>
            <w:top w:val="none" w:sz="0" w:space="0" w:color="auto"/>
            <w:left w:val="none" w:sz="0" w:space="0" w:color="auto"/>
            <w:bottom w:val="none" w:sz="0" w:space="0" w:color="auto"/>
            <w:right w:val="none" w:sz="0" w:space="0" w:color="auto"/>
          </w:divBdr>
        </w:div>
      </w:divsChild>
    </w:div>
    <w:div w:id="1422752140">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804537018">
          <w:marLeft w:val="0"/>
          <w:marRight w:val="0"/>
          <w:marTop w:val="0"/>
          <w:marBottom w:val="0"/>
          <w:divBdr>
            <w:top w:val="none" w:sz="0" w:space="0" w:color="auto"/>
            <w:left w:val="none" w:sz="0" w:space="0" w:color="auto"/>
            <w:bottom w:val="none" w:sz="0" w:space="0" w:color="auto"/>
            <w:right w:val="none" w:sz="0" w:space="0" w:color="auto"/>
          </w:divBdr>
          <w:divsChild>
            <w:div w:id="351808721">
              <w:marLeft w:val="0"/>
              <w:marRight w:val="0"/>
              <w:marTop w:val="0"/>
              <w:marBottom w:val="0"/>
              <w:divBdr>
                <w:top w:val="none" w:sz="0" w:space="0" w:color="auto"/>
                <w:left w:val="none" w:sz="0" w:space="0" w:color="auto"/>
                <w:bottom w:val="none" w:sz="0" w:space="0" w:color="auto"/>
                <w:right w:val="none" w:sz="0" w:space="0" w:color="auto"/>
              </w:divBdr>
              <w:divsChild>
                <w:div w:id="1337809126">
                  <w:marLeft w:val="0"/>
                  <w:marRight w:val="0"/>
                  <w:marTop w:val="0"/>
                  <w:marBottom w:val="0"/>
                  <w:divBdr>
                    <w:top w:val="none" w:sz="0" w:space="0" w:color="auto"/>
                    <w:left w:val="none" w:sz="0" w:space="0" w:color="auto"/>
                    <w:bottom w:val="none" w:sz="0" w:space="0" w:color="auto"/>
                    <w:right w:val="none" w:sz="0" w:space="0" w:color="auto"/>
                  </w:divBdr>
                </w:div>
              </w:divsChild>
            </w:div>
            <w:div w:id="680275393">
              <w:marLeft w:val="0"/>
              <w:marRight w:val="0"/>
              <w:marTop w:val="0"/>
              <w:marBottom w:val="0"/>
              <w:divBdr>
                <w:top w:val="none" w:sz="0" w:space="0" w:color="auto"/>
                <w:left w:val="none" w:sz="0" w:space="0" w:color="auto"/>
                <w:bottom w:val="none" w:sz="0" w:space="0" w:color="auto"/>
                <w:right w:val="none" w:sz="0" w:space="0" w:color="auto"/>
              </w:divBdr>
              <w:divsChild>
                <w:div w:id="64751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587619">
      <w:bodyDiv w:val="1"/>
      <w:marLeft w:val="0"/>
      <w:marRight w:val="0"/>
      <w:marTop w:val="0"/>
      <w:marBottom w:val="0"/>
      <w:divBdr>
        <w:top w:val="none" w:sz="0" w:space="0" w:color="auto"/>
        <w:left w:val="none" w:sz="0" w:space="0" w:color="auto"/>
        <w:bottom w:val="none" w:sz="0" w:space="0" w:color="auto"/>
        <w:right w:val="none" w:sz="0" w:space="0" w:color="auto"/>
      </w:divBdr>
      <w:divsChild>
        <w:div w:id="535967520">
          <w:marLeft w:val="0"/>
          <w:marRight w:val="0"/>
          <w:marTop w:val="0"/>
          <w:marBottom w:val="0"/>
          <w:divBdr>
            <w:top w:val="none" w:sz="0" w:space="0" w:color="auto"/>
            <w:left w:val="none" w:sz="0" w:space="0" w:color="auto"/>
            <w:bottom w:val="none" w:sz="0" w:space="0" w:color="auto"/>
            <w:right w:val="none" w:sz="0" w:space="0" w:color="auto"/>
          </w:divBdr>
          <w:divsChild>
            <w:div w:id="635061173">
              <w:marLeft w:val="0"/>
              <w:marRight w:val="0"/>
              <w:marTop w:val="0"/>
              <w:marBottom w:val="0"/>
              <w:divBdr>
                <w:top w:val="none" w:sz="0" w:space="0" w:color="auto"/>
                <w:left w:val="none" w:sz="0" w:space="0" w:color="auto"/>
                <w:bottom w:val="none" w:sz="0" w:space="0" w:color="auto"/>
                <w:right w:val="none" w:sz="0" w:space="0" w:color="auto"/>
              </w:divBdr>
              <w:divsChild>
                <w:div w:id="1379090474">
                  <w:marLeft w:val="0"/>
                  <w:marRight w:val="0"/>
                  <w:marTop w:val="0"/>
                  <w:marBottom w:val="0"/>
                  <w:divBdr>
                    <w:top w:val="none" w:sz="0" w:space="0" w:color="auto"/>
                    <w:left w:val="none" w:sz="0" w:space="0" w:color="auto"/>
                    <w:bottom w:val="none" w:sz="0" w:space="0" w:color="auto"/>
                    <w:right w:val="none" w:sz="0" w:space="0" w:color="auto"/>
                  </w:divBdr>
                  <w:divsChild>
                    <w:div w:id="1305350414">
                      <w:marLeft w:val="0"/>
                      <w:marRight w:val="0"/>
                      <w:marTop w:val="0"/>
                      <w:marBottom w:val="0"/>
                      <w:divBdr>
                        <w:top w:val="none" w:sz="0" w:space="0" w:color="auto"/>
                        <w:left w:val="none" w:sz="0" w:space="0" w:color="auto"/>
                        <w:bottom w:val="none" w:sz="0" w:space="0" w:color="auto"/>
                        <w:right w:val="none" w:sz="0" w:space="0" w:color="auto"/>
                      </w:divBdr>
                      <w:divsChild>
                        <w:div w:id="1623730428">
                          <w:marLeft w:val="0"/>
                          <w:marRight w:val="0"/>
                          <w:marTop w:val="0"/>
                          <w:marBottom w:val="0"/>
                          <w:divBdr>
                            <w:top w:val="none" w:sz="0" w:space="0" w:color="auto"/>
                            <w:left w:val="none" w:sz="0" w:space="0" w:color="auto"/>
                            <w:bottom w:val="none" w:sz="0" w:space="0" w:color="auto"/>
                            <w:right w:val="none" w:sz="0" w:space="0" w:color="auto"/>
                          </w:divBdr>
                        </w:div>
                        <w:div w:id="1741322704">
                          <w:marLeft w:val="0"/>
                          <w:marRight w:val="0"/>
                          <w:marTop w:val="0"/>
                          <w:marBottom w:val="0"/>
                          <w:divBdr>
                            <w:top w:val="none" w:sz="0" w:space="0" w:color="auto"/>
                            <w:left w:val="none" w:sz="0" w:space="0" w:color="auto"/>
                            <w:bottom w:val="none" w:sz="0" w:space="0" w:color="auto"/>
                            <w:right w:val="none" w:sz="0" w:space="0" w:color="auto"/>
                          </w:divBdr>
                        </w:div>
                        <w:div w:id="1143423862">
                          <w:marLeft w:val="240"/>
                          <w:marRight w:val="0"/>
                          <w:marTop w:val="15"/>
                          <w:marBottom w:val="0"/>
                          <w:divBdr>
                            <w:top w:val="none" w:sz="0" w:space="0" w:color="auto"/>
                            <w:left w:val="none" w:sz="0" w:space="0" w:color="auto"/>
                            <w:bottom w:val="none" w:sz="0" w:space="0" w:color="auto"/>
                            <w:right w:val="none" w:sz="0" w:space="0" w:color="auto"/>
                          </w:divBdr>
                        </w:div>
                        <w:div w:id="675494475">
                          <w:marLeft w:val="0"/>
                          <w:marRight w:val="0"/>
                          <w:marTop w:val="150"/>
                          <w:marBottom w:val="0"/>
                          <w:divBdr>
                            <w:top w:val="none" w:sz="0" w:space="0" w:color="auto"/>
                            <w:left w:val="none" w:sz="0" w:space="0" w:color="auto"/>
                            <w:bottom w:val="none" w:sz="0" w:space="0" w:color="auto"/>
                            <w:right w:val="none" w:sz="0" w:space="0" w:color="auto"/>
                          </w:divBdr>
                        </w:div>
                        <w:div w:id="164576749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314831">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2062904643">
          <w:marLeft w:val="0"/>
          <w:marRight w:val="0"/>
          <w:marTop w:val="0"/>
          <w:marBottom w:val="0"/>
          <w:divBdr>
            <w:top w:val="none" w:sz="0" w:space="0" w:color="auto"/>
            <w:left w:val="none" w:sz="0" w:space="0" w:color="auto"/>
            <w:bottom w:val="none" w:sz="0" w:space="0" w:color="auto"/>
            <w:right w:val="none" w:sz="0" w:space="0" w:color="auto"/>
          </w:divBdr>
          <w:divsChild>
            <w:div w:id="622810154">
              <w:marLeft w:val="0"/>
              <w:marRight w:val="0"/>
              <w:marTop w:val="0"/>
              <w:marBottom w:val="0"/>
              <w:divBdr>
                <w:top w:val="none" w:sz="0" w:space="0" w:color="auto"/>
                <w:left w:val="none" w:sz="0" w:space="0" w:color="auto"/>
                <w:bottom w:val="none" w:sz="0" w:space="0" w:color="auto"/>
                <w:right w:val="none" w:sz="0" w:space="0" w:color="auto"/>
              </w:divBdr>
              <w:divsChild>
                <w:div w:id="2588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82739">
      <w:bodyDiv w:val="1"/>
      <w:marLeft w:val="0"/>
      <w:marRight w:val="0"/>
      <w:marTop w:val="0"/>
      <w:marBottom w:val="0"/>
      <w:divBdr>
        <w:top w:val="none" w:sz="0" w:space="0" w:color="auto"/>
        <w:left w:val="none" w:sz="0" w:space="0" w:color="auto"/>
        <w:bottom w:val="none" w:sz="0" w:space="0" w:color="auto"/>
        <w:right w:val="none" w:sz="0" w:space="0" w:color="auto"/>
      </w:divBdr>
      <w:divsChild>
        <w:div w:id="1648508457">
          <w:marLeft w:val="0"/>
          <w:marRight w:val="0"/>
          <w:marTop w:val="0"/>
          <w:marBottom w:val="0"/>
          <w:divBdr>
            <w:top w:val="none" w:sz="0" w:space="0" w:color="auto"/>
            <w:left w:val="none" w:sz="0" w:space="0" w:color="auto"/>
            <w:bottom w:val="none" w:sz="0" w:space="0" w:color="auto"/>
            <w:right w:val="none" w:sz="0" w:space="0" w:color="auto"/>
          </w:divBdr>
          <w:divsChild>
            <w:div w:id="159732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08378">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576358910">
          <w:marLeft w:val="0"/>
          <w:marRight w:val="0"/>
          <w:marTop w:val="0"/>
          <w:marBottom w:val="0"/>
          <w:divBdr>
            <w:top w:val="none" w:sz="0" w:space="0" w:color="auto"/>
            <w:left w:val="none" w:sz="0" w:space="0" w:color="auto"/>
            <w:bottom w:val="none" w:sz="0" w:space="0" w:color="auto"/>
            <w:right w:val="none" w:sz="0" w:space="0" w:color="auto"/>
          </w:divBdr>
          <w:divsChild>
            <w:div w:id="144857427">
              <w:marLeft w:val="0"/>
              <w:marRight w:val="0"/>
              <w:marTop w:val="0"/>
              <w:marBottom w:val="0"/>
              <w:divBdr>
                <w:top w:val="none" w:sz="0" w:space="0" w:color="auto"/>
                <w:left w:val="none" w:sz="0" w:space="0" w:color="auto"/>
                <w:bottom w:val="none" w:sz="0" w:space="0" w:color="auto"/>
                <w:right w:val="none" w:sz="0" w:space="0" w:color="auto"/>
              </w:divBdr>
              <w:divsChild>
                <w:div w:id="25416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02949">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799952354">
          <w:marLeft w:val="0"/>
          <w:marRight w:val="0"/>
          <w:marTop w:val="0"/>
          <w:marBottom w:val="0"/>
          <w:divBdr>
            <w:top w:val="none" w:sz="0" w:space="0" w:color="auto"/>
            <w:left w:val="none" w:sz="0" w:space="0" w:color="auto"/>
            <w:bottom w:val="none" w:sz="0" w:space="0" w:color="auto"/>
            <w:right w:val="none" w:sz="0" w:space="0" w:color="auto"/>
          </w:divBdr>
          <w:divsChild>
            <w:div w:id="431123580">
              <w:marLeft w:val="0"/>
              <w:marRight w:val="0"/>
              <w:marTop w:val="0"/>
              <w:marBottom w:val="0"/>
              <w:divBdr>
                <w:top w:val="none" w:sz="0" w:space="0" w:color="auto"/>
                <w:left w:val="none" w:sz="0" w:space="0" w:color="auto"/>
                <w:bottom w:val="none" w:sz="0" w:space="0" w:color="auto"/>
                <w:right w:val="none" w:sz="0" w:space="0" w:color="auto"/>
              </w:divBdr>
              <w:divsChild>
                <w:div w:id="840969073">
                  <w:marLeft w:val="0"/>
                  <w:marRight w:val="0"/>
                  <w:marTop w:val="0"/>
                  <w:marBottom w:val="0"/>
                  <w:divBdr>
                    <w:top w:val="none" w:sz="0" w:space="0" w:color="auto"/>
                    <w:left w:val="none" w:sz="0" w:space="0" w:color="auto"/>
                    <w:bottom w:val="none" w:sz="0" w:space="0" w:color="auto"/>
                    <w:right w:val="none" w:sz="0" w:space="0" w:color="auto"/>
                  </w:divBdr>
                </w:div>
              </w:divsChild>
            </w:div>
            <w:div w:id="1364330875">
              <w:marLeft w:val="0"/>
              <w:marRight w:val="0"/>
              <w:marTop w:val="0"/>
              <w:marBottom w:val="0"/>
              <w:divBdr>
                <w:top w:val="none" w:sz="0" w:space="0" w:color="auto"/>
                <w:left w:val="none" w:sz="0" w:space="0" w:color="auto"/>
                <w:bottom w:val="none" w:sz="0" w:space="0" w:color="auto"/>
                <w:right w:val="none" w:sz="0" w:space="0" w:color="auto"/>
              </w:divBdr>
              <w:divsChild>
                <w:div w:id="48385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094978">
      <w:bodyDiv w:val="1"/>
      <w:marLeft w:val="0"/>
      <w:marRight w:val="0"/>
      <w:marTop w:val="0"/>
      <w:marBottom w:val="0"/>
      <w:divBdr>
        <w:top w:val="none" w:sz="0" w:space="0" w:color="auto"/>
        <w:left w:val="none" w:sz="0" w:space="0" w:color="auto"/>
        <w:bottom w:val="none" w:sz="0" w:space="0" w:color="auto"/>
        <w:right w:val="none" w:sz="0" w:space="0" w:color="auto"/>
      </w:divBdr>
      <w:divsChild>
        <w:div w:id="1972782491">
          <w:marLeft w:val="0"/>
          <w:marRight w:val="0"/>
          <w:marTop w:val="0"/>
          <w:marBottom w:val="0"/>
          <w:divBdr>
            <w:top w:val="none" w:sz="0" w:space="0" w:color="auto"/>
            <w:left w:val="none" w:sz="0" w:space="0" w:color="auto"/>
            <w:bottom w:val="none" w:sz="0" w:space="0" w:color="auto"/>
            <w:right w:val="single" w:sz="12" w:space="0" w:color="BBBDBE"/>
          </w:divBdr>
          <w:divsChild>
            <w:div w:id="1543713979">
              <w:marLeft w:val="0"/>
              <w:marRight w:val="0"/>
              <w:marTop w:val="0"/>
              <w:marBottom w:val="0"/>
              <w:divBdr>
                <w:top w:val="none" w:sz="0" w:space="0" w:color="auto"/>
                <w:left w:val="none" w:sz="0" w:space="0" w:color="auto"/>
                <w:bottom w:val="none" w:sz="0" w:space="0" w:color="auto"/>
                <w:right w:val="none" w:sz="0" w:space="0" w:color="auto"/>
              </w:divBdr>
              <w:divsChild>
                <w:div w:id="2127962740">
                  <w:marLeft w:val="0"/>
                  <w:marRight w:val="0"/>
                  <w:marTop w:val="0"/>
                  <w:marBottom w:val="0"/>
                  <w:divBdr>
                    <w:top w:val="none" w:sz="0" w:space="0" w:color="auto"/>
                    <w:left w:val="none" w:sz="0" w:space="0" w:color="auto"/>
                    <w:bottom w:val="none" w:sz="0" w:space="0" w:color="auto"/>
                    <w:right w:val="single" w:sz="6" w:space="8" w:color="D8D8D8"/>
                  </w:divBdr>
                  <w:divsChild>
                    <w:div w:id="371226989">
                      <w:marLeft w:val="0"/>
                      <w:marRight w:val="0"/>
                      <w:marTop w:val="0"/>
                      <w:marBottom w:val="0"/>
                      <w:divBdr>
                        <w:top w:val="none" w:sz="0" w:space="0" w:color="auto"/>
                        <w:left w:val="none" w:sz="0" w:space="0" w:color="auto"/>
                        <w:bottom w:val="none" w:sz="0" w:space="0" w:color="auto"/>
                        <w:right w:val="none" w:sz="0" w:space="0" w:color="auto"/>
                      </w:divBdr>
                      <w:divsChild>
                        <w:div w:id="1147279105">
                          <w:marLeft w:val="0"/>
                          <w:marRight w:val="0"/>
                          <w:marTop w:val="0"/>
                          <w:marBottom w:val="0"/>
                          <w:divBdr>
                            <w:top w:val="none" w:sz="0" w:space="0" w:color="auto"/>
                            <w:left w:val="none" w:sz="0" w:space="0" w:color="auto"/>
                            <w:bottom w:val="none" w:sz="0" w:space="0" w:color="auto"/>
                            <w:right w:val="none" w:sz="0" w:space="0" w:color="auto"/>
                          </w:divBdr>
                          <w:divsChild>
                            <w:div w:id="1125150853">
                              <w:marLeft w:val="0"/>
                              <w:marRight w:val="0"/>
                              <w:marTop w:val="0"/>
                              <w:marBottom w:val="0"/>
                              <w:divBdr>
                                <w:top w:val="none" w:sz="0" w:space="0" w:color="auto"/>
                                <w:left w:val="none" w:sz="0" w:space="0" w:color="auto"/>
                                <w:bottom w:val="none" w:sz="0" w:space="0" w:color="auto"/>
                                <w:right w:val="none" w:sz="0" w:space="0" w:color="auto"/>
                              </w:divBdr>
                              <w:divsChild>
                                <w:div w:id="1160855144">
                                  <w:marLeft w:val="0"/>
                                  <w:marRight w:val="0"/>
                                  <w:marTop w:val="0"/>
                                  <w:marBottom w:val="0"/>
                                  <w:divBdr>
                                    <w:top w:val="none" w:sz="0" w:space="0" w:color="auto"/>
                                    <w:left w:val="none" w:sz="0" w:space="0" w:color="auto"/>
                                    <w:bottom w:val="none" w:sz="0" w:space="0" w:color="auto"/>
                                    <w:right w:val="none" w:sz="0" w:space="0" w:color="auto"/>
                                  </w:divBdr>
                                  <w:divsChild>
                                    <w:div w:id="801850321">
                                      <w:marLeft w:val="0"/>
                                      <w:marRight w:val="0"/>
                                      <w:marTop w:val="0"/>
                                      <w:marBottom w:val="0"/>
                                      <w:divBdr>
                                        <w:top w:val="none" w:sz="0" w:space="0" w:color="auto"/>
                                        <w:left w:val="none" w:sz="0" w:space="0" w:color="auto"/>
                                        <w:bottom w:val="none" w:sz="0" w:space="0" w:color="auto"/>
                                        <w:right w:val="none" w:sz="0" w:space="0" w:color="auto"/>
                                      </w:divBdr>
                                      <w:divsChild>
                                        <w:div w:id="1600404615">
                                          <w:marLeft w:val="0"/>
                                          <w:marRight w:val="0"/>
                                          <w:marTop w:val="0"/>
                                          <w:marBottom w:val="0"/>
                                          <w:divBdr>
                                            <w:top w:val="none" w:sz="0" w:space="0" w:color="auto"/>
                                            <w:left w:val="none" w:sz="0" w:space="0" w:color="auto"/>
                                            <w:bottom w:val="none" w:sz="0" w:space="0" w:color="auto"/>
                                            <w:right w:val="none" w:sz="0" w:space="0" w:color="auto"/>
                                          </w:divBdr>
                                          <w:divsChild>
                                            <w:div w:id="1424448965">
                                              <w:marLeft w:val="0"/>
                                              <w:marRight w:val="0"/>
                                              <w:marTop w:val="0"/>
                                              <w:marBottom w:val="0"/>
                                              <w:divBdr>
                                                <w:top w:val="none" w:sz="0" w:space="0" w:color="auto"/>
                                                <w:left w:val="none" w:sz="0" w:space="0" w:color="auto"/>
                                                <w:bottom w:val="none" w:sz="0" w:space="0" w:color="auto"/>
                                                <w:right w:val="none" w:sz="0" w:space="0" w:color="auto"/>
                                              </w:divBdr>
                                              <w:divsChild>
                                                <w:div w:id="976256965">
                                                  <w:marLeft w:val="0"/>
                                                  <w:marRight w:val="0"/>
                                                  <w:marTop w:val="0"/>
                                                  <w:marBottom w:val="0"/>
                                                  <w:divBdr>
                                                    <w:top w:val="none" w:sz="0" w:space="0" w:color="auto"/>
                                                    <w:left w:val="none" w:sz="0" w:space="0" w:color="auto"/>
                                                    <w:bottom w:val="none" w:sz="0" w:space="0" w:color="auto"/>
                                                    <w:right w:val="none" w:sz="0" w:space="0" w:color="auto"/>
                                                  </w:divBdr>
                                                  <w:divsChild>
                                                    <w:div w:id="2313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299817">
      <w:bodyDiv w:val="1"/>
      <w:marLeft w:val="0"/>
      <w:marRight w:val="0"/>
      <w:marTop w:val="0"/>
      <w:marBottom w:val="0"/>
      <w:divBdr>
        <w:top w:val="none" w:sz="0" w:space="0" w:color="auto"/>
        <w:left w:val="none" w:sz="0" w:space="0" w:color="auto"/>
        <w:bottom w:val="none" w:sz="0" w:space="0" w:color="auto"/>
        <w:right w:val="none" w:sz="0" w:space="0" w:color="auto"/>
      </w:divBdr>
      <w:divsChild>
        <w:div w:id="688797108">
          <w:marLeft w:val="0"/>
          <w:marRight w:val="0"/>
          <w:marTop w:val="0"/>
          <w:marBottom w:val="0"/>
          <w:divBdr>
            <w:top w:val="none" w:sz="0" w:space="0" w:color="auto"/>
            <w:left w:val="none" w:sz="0" w:space="0" w:color="auto"/>
            <w:bottom w:val="none" w:sz="0" w:space="0" w:color="auto"/>
            <w:right w:val="none" w:sz="0" w:space="0" w:color="auto"/>
          </w:divBdr>
          <w:divsChild>
            <w:div w:id="53820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78831">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528957290">
          <w:marLeft w:val="0"/>
          <w:marRight w:val="0"/>
          <w:marTop w:val="0"/>
          <w:marBottom w:val="0"/>
          <w:divBdr>
            <w:top w:val="none" w:sz="0" w:space="0" w:color="auto"/>
            <w:left w:val="none" w:sz="0" w:space="0" w:color="auto"/>
            <w:bottom w:val="none" w:sz="0" w:space="0" w:color="auto"/>
            <w:right w:val="none" w:sz="0" w:space="0" w:color="auto"/>
          </w:divBdr>
          <w:divsChild>
            <w:div w:id="740374793">
              <w:marLeft w:val="0"/>
              <w:marRight w:val="0"/>
              <w:marTop w:val="0"/>
              <w:marBottom w:val="0"/>
              <w:divBdr>
                <w:top w:val="none" w:sz="0" w:space="0" w:color="auto"/>
                <w:left w:val="none" w:sz="0" w:space="0" w:color="auto"/>
                <w:bottom w:val="none" w:sz="0" w:space="0" w:color="auto"/>
                <w:right w:val="none" w:sz="0" w:space="0" w:color="auto"/>
              </w:divBdr>
              <w:divsChild>
                <w:div w:id="92113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666741">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895002829">
          <w:marLeft w:val="0"/>
          <w:marRight w:val="0"/>
          <w:marTop w:val="0"/>
          <w:marBottom w:val="0"/>
          <w:divBdr>
            <w:top w:val="none" w:sz="0" w:space="0" w:color="auto"/>
            <w:left w:val="none" w:sz="0" w:space="0" w:color="auto"/>
            <w:bottom w:val="none" w:sz="0" w:space="0" w:color="auto"/>
            <w:right w:val="none" w:sz="0" w:space="0" w:color="auto"/>
          </w:divBdr>
          <w:divsChild>
            <w:div w:id="943727938">
              <w:marLeft w:val="525"/>
              <w:marRight w:val="0"/>
              <w:marTop w:val="0"/>
              <w:marBottom w:val="0"/>
              <w:divBdr>
                <w:top w:val="none" w:sz="0" w:space="0" w:color="auto"/>
                <w:left w:val="none" w:sz="0" w:space="0" w:color="auto"/>
                <w:bottom w:val="none" w:sz="0" w:space="0" w:color="auto"/>
                <w:right w:val="none" w:sz="0" w:space="0" w:color="auto"/>
              </w:divBdr>
              <w:divsChild>
                <w:div w:id="459342896">
                  <w:marLeft w:val="0"/>
                  <w:marRight w:val="0"/>
                  <w:marTop w:val="0"/>
                  <w:marBottom w:val="0"/>
                  <w:divBdr>
                    <w:top w:val="none" w:sz="0" w:space="0" w:color="auto"/>
                    <w:left w:val="none" w:sz="0" w:space="0" w:color="auto"/>
                    <w:bottom w:val="none" w:sz="0" w:space="0" w:color="auto"/>
                    <w:right w:val="none" w:sz="0" w:space="0" w:color="auto"/>
                  </w:divBdr>
                </w:div>
              </w:divsChild>
            </w:div>
            <w:div w:id="957294195">
              <w:marLeft w:val="525"/>
              <w:marRight w:val="0"/>
              <w:marTop w:val="0"/>
              <w:marBottom w:val="0"/>
              <w:divBdr>
                <w:top w:val="none" w:sz="0" w:space="0" w:color="auto"/>
                <w:left w:val="none" w:sz="0" w:space="0" w:color="auto"/>
                <w:bottom w:val="none" w:sz="0" w:space="0" w:color="auto"/>
                <w:right w:val="none" w:sz="0" w:space="0" w:color="auto"/>
              </w:divBdr>
              <w:divsChild>
                <w:div w:id="201067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599590">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830364368">
          <w:marLeft w:val="0"/>
          <w:marRight w:val="0"/>
          <w:marTop w:val="0"/>
          <w:marBottom w:val="0"/>
          <w:divBdr>
            <w:top w:val="none" w:sz="0" w:space="0" w:color="auto"/>
            <w:left w:val="none" w:sz="0" w:space="0" w:color="auto"/>
            <w:bottom w:val="none" w:sz="0" w:space="0" w:color="auto"/>
            <w:right w:val="none" w:sz="0" w:space="0" w:color="auto"/>
          </w:divBdr>
        </w:div>
      </w:divsChild>
    </w:div>
    <w:div w:id="1533811312">
      <w:bodyDiv w:val="1"/>
      <w:marLeft w:val="0"/>
      <w:marRight w:val="0"/>
      <w:marTop w:val="0"/>
      <w:marBottom w:val="0"/>
      <w:divBdr>
        <w:top w:val="none" w:sz="0" w:space="0" w:color="auto"/>
        <w:left w:val="none" w:sz="0" w:space="0" w:color="auto"/>
        <w:bottom w:val="none" w:sz="0" w:space="0" w:color="auto"/>
        <w:right w:val="none" w:sz="0" w:space="0" w:color="auto"/>
      </w:divBdr>
      <w:divsChild>
        <w:div w:id="1705934689">
          <w:marLeft w:val="0"/>
          <w:marRight w:val="0"/>
          <w:marTop w:val="0"/>
          <w:marBottom w:val="0"/>
          <w:divBdr>
            <w:top w:val="none" w:sz="0" w:space="0" w:color="auto"/>
            <w:left w:val="none" w:sz="0" w:space="0" w:color="auto"/>
            <w:bottom w:val="none" w:sz="0" w:space="0" w:color="auto"/>
            <w:right w:val="none" w:sz="0" w:space="0" w:color="auto"/>
          </w:divBdr>
          <w:divsChild>
            <w:div w:id="2831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11005">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484468353">
          <w:marLeft w:val="0"/>
          <w:marRight w:val="0"/>
          <w:marTop w:val="0"/>
          <w:marBottom w:val="0"/>
          <w:divBdr>
            <w:top w:val="none" w:sz="0" w:space="0" w:color="auto"/>
            <w:left w:val="none" w:sz="0" w:space="0" w:color="auto"/>
            <w:bottom w:val="none" w:sz="0" w:space="0" w:color="auto"/>
            <w:right w:val="none" w:sz="0" w:space="0" w:color="auto"/>
          </w:divBdr>
          <w:divsChild>
            <w:div w:id="1746563799">
              <w:marLeft w:val="0"/>
              <w:marRight w:val="0"/>
              <w:marTop w:val="0"/>
              <w:marBottom w:val="0"/>
              <w:divBdr>
                <w:top w:val="none" w:sz="0" w:space="0" w:color="auto"/>
                <w:left w:val="none" w:sz="0" w:space="0" w:color="auto"/>
                <w:bottom w:val="none" w:sz="0" w:space="0" w:color="auto"/>
                <w:right w:val="none" w:sz="0" w:space="0" w:color="auto"/>
              </w:divBdr>
              <w:divsChild>
                <w:div w:id="9922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977189">
      <w:bodyDiv w:val="1"/>
      <w:marLeft w:val="0"/>
      <w:marRight w:val="0"/>
      <w:marTop w:val="0"/>
      <w:marBottom w:val="0"/>
      <w:divBdr>
        <w:top w:val="none" w:sz="0" w:space="0" w:color="auto"/>
        <w:left w:val="none" w:sz="0" w:space="0" w:color="auto"/>
        <w:bottom w:val="none" w:sz="0" w:space="0" w:color="auto"/>
        <w:right w:val="none" w:sz="0" w:space="0" w:color="auto"/>
      </w:divBdr>
    </w:div>
    <w:div w:id="1616711086">
      <w:bodyDiv w:val="1"/>
      <w:marLeft w:val="0"/>
      <w:marRight w:val="0"/>
      <w:marTop w:val="0"/>
      <w:marBottom w:val="0"/>
      <w:divBdr>
        <w:top w:val="none" w:sz="0" w:space="0" w:color="auto"/>
        <w:left w:val="none" w:sz="0" w:space="0" w:color="auto"/>
        <w:bottom w:val="none" w:sz="0" w:space="0" w:color="auto"/>
        <w:right w:val="none" w:sz="0" w:space="0" w:color="auto"/>
      </w:divBdr>
      <w:divsChild>
        <w:div w:id="1724480983">
          <w:marLeft w:val="0"/>
          <w:marRight w:val="0"/>
          <w:marTop w:val="0"/>
          <w:marBottom w:val="0"/>
          <w:divBdr>
            <w:top w:val="none" w:sz="0" w:space="0" w:color="auto"/>
            <w:left w:val="none" w:sz="0" w:space="0" w:color="auto"/>
            <w:bottom w:val="none" w:sz="0" w:space="0" w:color="auto"/>
            <w:right w:val="none" w:sz="0" w:space="0" w:color="auto"/>
          </w:divBdr>
          <w:divsChild>
            <w:div w:id="415858322">
              <w:marLeft w:val="0"/>
              <w:marRight w:val="0"/>
              <w:marTop w:val="0"/>
              <w:marBottom w:val="0"/>
              <w:divBdr>
                <w:top w:val="none" w:sz="0" w:space="0" w:color="auto"/>
                <w:left w:val="none" w:sz="0" w:space="0" w:color="auto"/>
                <w:bottom w:val="none" w:sz="0" w:space="0" w:color="auto"/>
                <w:right w:val="none" w:sz="0" w:space="0" w:color="auto"/>
              </w:divBdr>
              <w:divsChild>
                <w:div w:id="1422722442">
                  <w:marLeft w:val="0"/>
                  <w:marRight w:val="0"/>
                  <w:marTop w:val="0"/>
                  <w:marBottom w:val="0"/>
                  <w:divBdr>
                    <w:top w:val="none" w:sz="0" w:space="0" w:color="auto"/>
                    <w:left w:val="none" w:sz="0" w:space="0" w:color="auto"/>
                    <w:bottom w:val="none" w:sz="0" w:space="0" w:color="auto"/>
                    <w:right w:val="none" w:sz="0" w:space="0" w:color="auto"/>
                  </w:divBdr>
                  <w:divsChild>
                    <w:div w:id="798956298">
                      <w:marLeft w:val="0"/>
                      <w:marRight w:val="0"/>
                      <w:marTop w:val="0"/>
                      <w:marBottom w:val="0"/>
                      <w:divBdr>
                        <w:top w:val="none" w:sz="0" w:space="0" w:color="auto"/>
                        <w:left w:val="none" w:sz="0" w:space="0" w:color="auto"/>
                        <w:bottom w:val="none" w:sz="0" w:space="0" w:color="auto"/>
                        <w:right w:val="none" w:sz="0" w:space="0" w:color="auto"/>
                      </w:divBdr>
                      <w:divsChild>
                        <w:div w:id="1028599155">
                          <w:marLeft w:val="0"/>
                          <w:marRight w:val="0"/>
                          <w:marTop w:val="45"/>
                          <w:marBottom w:val="0"/>
                          <w:divBdr>
                            <w:top w:val="none" w:sz="0" w:space="0" w:color="auto"/>
                            <w:left w:val="none" w:sz="0" w:space="0" w:color="auto"/>
                            <w:bottom w:val="none" w:sz="0" w:space="0" w:color="auto"/>
                            <w:right w:val="none" w:sz="0" w:space="0" w:color="auto"/>
                          </w:divBdr>
                          <w:divsChild>
                            <w:div w:id="194229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317890">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538517422">
          <w:marLeft w:val="0"/>
          <w:marRight w:val="0"/>
          <w:marTop w:val="0"/>
          <w:marBottom w:val="0"/>
          <w:divBdr>
            <w:top w:val="none" w:sz="0" w:space="0" w:color="auto"/>
            <w:left w:val="none" w:sz="0" w:space="0" w:color="auto"/>
            <w:bottom w:val="none" w:sz="0" w:space="0" w:color="auto"/>
            <w:right w:val="none" w:sz="0" w:space="0" w:color="auto"/>
          </w:divBdr>
        </w:div>
      </w:divsChild>
    </w:div>
    <w:div w:id="1671326366">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41120751">
          <w:marLeft w:val="0"/>
          <w:marRight w:val="0"/>
          <w:marTop w:val="0"/>
          <w:marBottom w:val="0"/>
          <w:divBdr>
            <w:top w:val="none" w:sz="0" w:space="0" w:color="auto"/>
            <w:left w:val="none" w:sz="0" w:space="0" w:color="auto"/>
            <w:bottom w:val="none" w:sz="0" w:space="0" w:color="auto"/>
            <w:right w:val="none" w:sz="0" w:space="0" w:color="auto"/>
          </w:divBdr>
          <w:divsChild>
            <w:div w:id="794376063">
              <w:marLeft w:val="0"/>
              <w:marRight w:val="0"/>
              <w:marTop w:val="0"/>
              <w:marBottom w:val="0"/>
              <w:divBdr>
                <w:top w:val="none" w:sz="0" w:space="0" w:color="auto"/>
                <w:left w:val="none" w:sz="0" w:space="0" w:color="auto"/>
                <w:bottom w:val="none" w:sz="0" w:space="0" w:color="auto"/>
                <w:right w:val="none" w:sz="0" w:space="0" w:color="auto"/>
              </w:divBdr>
              <w:divsChild>
                <w:div w:id="922102194">
                  <w:marLeft w:val="0"/>
                  <w:marRight w:val="0"/>
                  <w:marTop w:val="0"/>
                  <w:marBottom w:val="0"/>
                  <w:divBdr>
                    <w:top w:val="none" w:sz="0" w:space="0" w:color="auto"/>
                    <w:left w:val="none" w:sz="0" w:space="0" w:color="auto"/>
                    <w:bottom w:val="none" w:sz="0" w:space="0" w:color="auto"/>
                    <w:right w:val="none" w:sz="0" w:space="0" w:color="auto"/>
                  </w:divBdr>
                </w:div>
              </w:divsChild>
            </w:div>
            <w:div w:id="1142498264">
              <w:marLeft w:val="0"/>
              <w:marRight w:val="0"/>
              <w:marTop w:val="0"/>
              <w:marBottom w:val="0"/>
              <w:divBdr>
                <w:top w:val="none" w:sz="0" w:space="0" w:color="auto"/>
                <w:left w:val="none" w:sz="0" w:space="0" w:color="auto"/>
                <w:bottom w:val="none" w:sz="0" w:space="0" w:color="auto"/>
                <w:right w:val="none" w:sz="0" w:space="0" w:color="auto"/>
              </w:divBdr>
              <w:divsChild>
                <w:div w:id="340667764">
                  <w:marLeft w:val="0"/>
                  <w:marRight w:val="0"/>
                  <w:marTop w:val="0"/>
                  <w:marBottom w:val="0"/>
                  <w:divBdr>
                    <w:top w:val="none" w:sz="0" w:space="0" w:color="auto"/>
                    <w:left w:val="none" w:sz="0" w:space="0" w:color="auto"/>
                    <w:bottom w:val="none" w:sz="0" w:space="0" w:color="auto"/>
                    <w:right w:val="none" w:sz="0" w:space="0" w:color="auto"/>
                  </w:divBdr>
                </w:div>
              </w:divsChild>
            </w:div>
            <w:div w:id="1837188451">
              <w:marLeft w:val="0"/>
              <w:marRight w:val="0"/>
              <w:marTop w:val="0"/>
              <w:marBottom w:val="0"/>
              <w:divBdr>
                <w:top w:val="none" w:sz="0" w:space="0" w:color="auto"/>
                <w:left w:val="none" w:sz="0" w:space="0" w:color="auto"/>
                <w:bottom w:val="none" w:sz="0" w:space="0" w:color="auto"/>
                <w:right w:val="none" w:sz="0" w:space="0" w:color="auto"/>
              </w:divBdr>
              <w:divsChild>
                <w:div w:id="6186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949939">
      <w:bodyDiv w:val="1"/>
      <w:marLeft w:val="0"/>
      <w:marRight w:val="0"/>
      <w:marTop w:val="0"/>
      <w:marBottom w:val="0"/>
      <w:divBdr>
        <w:top w:val="none" w:sz="0" w:space="0" w:color="auto"/>
        <w:left w:val="none" w:sz="0" w:space="0" w:color="auto"/>
        <w:bottom w:val="none" w:sz="0" w:space="0" w:color="auto"/>
        <w:right w:val="none" w:sz="0" w:space="0" w:color="auto"/>
      </w:divBdr>
      <w:divsChild>
        <w:div w:id="351731881">
          <w:marLeft w:val="0"/>
          <w:marRight w:val="0"/>
          <w:marTop w:val="0"/>
          <w:marBottom w:val="0"/>
          <w:divBdr>
            <w:top w:val="single" w:sz="6" w:space="0" w:color="496077"/>
            <w:left w:val="single" w:sz="6" w:space="0" w:color="496077"/>
            <w:bottom w:val="single" w:sz="6" w:space="0" w:color="496077"/>
            <w:right w:val="single" w:sz="6" w:space="0" w:color="496077"/>
          </w:divBdr>
          <w:divsChild>
            <w:div w:id="1874611763">
              <w:marLeft w:val="0"/>
              <w:marRight w:val="0"/>
              <w:marTop w:val="0"/>
              <w:marBottom w:val="0"/>
              <w:divBdr>
                <w:top w:val="none" w:sz="0" w:space="0" w:color="auto"/>
                <w:left w:val="none" w:sz="0" w:space="0" w:color="auto"/>
                <w:bottom w:val="none" w:sz="0" w:space="0" w:color="auto"/>
                <w:right w:val="none" w:sz="0" w:space="0" w:color="auto"/>
              </w:divBdr>
              <w:divsChild>
                <w:div w:id="153375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386898">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823279706">
          <w:marLeft w:val="0"/>
          <w:marRight w:val="0"/>
          <w:marTop w:val="0"/>
          <w:marBottom w:val="0"/>
          <w:divBdr>
            <w:top w:val="none" w:sz="0" w:space="0" w:color="auto"/>
            <w:left w:val="none" w:sz="0" w:space="0" w:color="auto"/>
            <w:bottom w:val="none" w:sz="0" w:space="0" w:color="auto"/>
            <w:right w:val="none" w:sz="0" w:space="0" w:color="auto"/>
          </w:divBdr>
        </w:div>
      </w:divsChild>
    </w:div>
    <w:div w:id="1714117047">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408530126">
          <w:marLeft w:val="0"/>
          <w:marRight w:val="0"/>
          <w:marTop w:val="0"/>
          <w:marBottom w:val="0"/>
          <w:divBdr>
            <w:top w:val="none" w:sz="0" w:space="0" w:color="auto"/>
            <w:left w:val="none" w:sz="0" w:space="0" w:color="auto"/>
            <w:bottom w:val="none" w:sz="0" w:space="0" w:color="auto"/>
            <w:right w:val="none" w:sz="0" w:space="0" w:color="auto"/>
          </w:divBdr>
        </w:div>
      </w:divsChild>
    </w:div>
    <w:div w:id="1715084474">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600919308">
          <w:marLeft w:val="0"/>
          <w:marRight w:val="0"/>
          <w:marTop w:val="0"/>
          <w:marBottom w:val="0"/>
          <w:divBdr>
            <w:top w:val="none" w:sz="0" w:space="0" w:color="auto"/>
            <w:left w:val="none" w:sz="0" w:space="0" w:color="auto"/>
            <w:bottom w:val="none" w:sz="0" w:space="0" w:color="auto"/>
            <w:right w:val="none" w:sz="0" w:space="0" w:color="auto"/>
          </w:divBdr>
          <w:divsChild>
            <w:div w:id="729577511">
              <w:marLeft w:val="0"/>
              <w:marRight w:val="0"/>
              <w:marTop w:val="0"/>
              <w:marBottom w:val="0"/>
              <w:divBdr>
                <w:top w:val="none" w:sz="0" w:space="0" w:color="auto"/>
                <w:left w:val="none" w:sz="0" w:space="0" w:color="auto"/>
                <w:bottom w:val="none" w:sz="0" w:space="0" w:color="auto"/>
                <w:right w:val="none" w:sz="0" w:space="0" w:color="auto"/>
              </w:divBdr>
              <w:divsChild>
                <w:div w:id="1288850218">
                  <w:marLeft w:val="0"/>
                  <w:marRight w:val="0"/>
                  <w:marTop w:val="0"/>
                  <w:marBottom w:val="0"/>
                  <w:divBdr>
                    <w:top w:val="none" w:sz="0" w:space="0" w:color="auto"/>
                    <w:left w:val="none" w:sz="0" w:space="0" w:color="auto"/>
                    <w:bottom w:val="none" w:sz="0" w:space="0" w:color="auto"/>
                    <w:right w:val="none" w:sz="0" w:space="0" w:color="auto"/>
                  </w:divBdr>
                </w:div>
              </w:divsChild>
            </w:div>
            <w:div w:id="847602699">
              <w:marLeft w:val="0"/>
              <w:marRight w:val="0"/>
              <w:marTop w:val="0"/>
              <w:marBottom w:val="0"/>
              <w:divBdr>
                <w:top w:val="none" w:sz="0" w:space="0" w:color="auto"/>
                <w:left w:val="none" w:sz="0" w:space="0" w:color="auto"/>
                <w:bottom w:val="none" w:sz="0" w:space="0" w:color="auto"/>
                <w:right w:val="none" w:sz="0" w:space="0" w:color="auto"/>
              </w:divBdr>
              <w:divsChild>
                <w:div w:id="117946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07161">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463235362">
          <w:marLeft w:val="0"/>
          <w:marRight w:val="0"/>
          <w:marTop w:val="0"/>
          <w:marBottom w:val="0"/>
          <w:divBdr>
            <w:top w:val="none" w:sz="0" w:space="0" w:color="auto"/>
            <w:left w:val="none" w:sz="0" w:space="0" w:color="auto"/>
            <w:bottom w:val="none" w:sz="0" w:space="0" w:color="auto"/>
            <w:right w:val="none" w:sz="0" w:space="0" w:color="auto"/>
          </w:divBdr>
          <w:divsChild>
            <w:div w:id="487357426">
              <w:marLeft w:val="0"/>
              <w:marRight w:val="0"/>
              <w:marTop w:val="0"/>
              <w:marBottom w:val="0"/>
              <w:divBdr>
                <w:top w:val="none" w:sz="0" w:space="0" w:color="auto"/>
                <w:left w:val="none" w:sz="0" w:space="0" w:color="auto"/>
                <w:bottom w:val="none" w:sz="0" w:space="0" w:color="auto"/>
                <w:right w:val="none" w:sz="0" w:space="0" w:color="auto"/>
              </w:divBdr>
              <w:divsChild>
                <w:div w:id="1906062917">
                  <w:marLeft w:val="0"/>
                  <w:marRight w:val="0"/>
                  <w:marTop w:val="0"/>
                  <w:marBottom w:val="0"/>
                  <w:divBdr>
                    <w:top w:val="none" w:sz="0" w:space="0" w:color="auto"/>
                    <w:left w:val="none" w:sz="0" w:space="0" w:color="auto"/>
                    <w:bottom w:val="none" w:sz="0" w:space="0" w:color="auto"/>
                    <w:right w:val="none" w:sz="0" w:space="0" w:color="auto"/>
                  </w:divBdr>
                </w:div>
              </w:divsChild>
            </w:div>
            <w:div w:id="1517381749">
              <w:marLeft w:val="0"/>
              <w:marRight w:val="0"/>
              <w:marTop w:val="0"/>
              <w:marBottom w:val="0"/>
              <w:divBdr>
                <w:top w:val="none" w:sz="0" w:space="0" w:color="auto"/>
                <w:left w:val="none" w:sz="0" w:space="0" w:color="auto"/>
                <w:bottom w:val="none" w:sz="0" w:space="0" w:color="auto"/>
                <w:right w:val="none" w:sz="0" w:space="0" w:color="auto"/>
              </w:divBdr>
              <w:divsChild>
                <w:div w:id="1512142648">
                  <w:marLeft w:val="0"/>
                  <w:marRight w:val="0"/>
                  <w:marTop w:val="0"/>
                  <w:marBottom w:val="0"/>
                  <w:divBdr>
                    <w:top w:val="none" w:sz="0" w:space="0" w:color="auto"/>
                    <w:left w:val="none" w:sz="0" w:space="0" w:color="auto"/>
                    <w:bottom w:val="none" w:sz="0" w:space="0" w:color="auto"/>
                    <w:right w:val="none" w:sz="0" w:space="0" w:color="auto"/>
                  </w:divBdr>
                </w:div>
              </w:divsChild>
            </w:div>
            <w:div w:id="389117624">
              <w:marLeft w:val="0"/>
              <w:marRight w:val="0"/>
              <w:marTop w:val="0"/>
              <w:marBottom w:val="0"/>
              <w:divBdr>
                <w:top w:val="none" w:sz="0" w:space="0" w:color="auto"/>
                <w:left w:val="none" w:sz="0" w:space="0" w:color="auto"/>
                <w:bottom w:val="none" w:sz="0" w:space="0" w:color="auto"/>
                <w:right w:val="none" w:sz="0" w:space="0" w:color="auto"/>
              </w:divBdr>
              <w:divsChild>
                <w:div w:id="120805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99789">
      <w:bodyDiv w:val="1"/>
      <w:marLeft w:val="0"/>
      <w:marRight w:val="0"/>
      <w:marTop w:val="0"/>
      <w:marBottom w:val="0"/>
      <w:divBdr>
        <w:top w:val="none" w:sz="0" w:space="0" w:color="auto"/>
        <w:left w:val="none" w:sz="0" w:space="0" w:color="auto"/>
        <w:bottom w:val="none" w:sz="0" w:space="0" w:color="auto"/>
        <w:right w:val="none" w:sz="0" w:space="0" w:color="auto"/>
      </w:divBdr>
      <w:divsChild>
        <w:div w:id="2090493855">
          <w:marLeft w:val="0"/>
          <w:marRight w:val="0"/>
          <w:marTop w:val="0"/>
          <w:marBottom w:val="0"/>
          <w:divBdr>
            <w:top w:val="none" w:sz="0" w:space="0" w:color="auto"/>
            <w:left w:val="none" w:sz="0" w:space="0" w:color="auto"/>
            <w:bottom w:val="none" w:sz="0" w:space="0" w:color="auto"/>
            <w:right w:val="none" w:sz="0" w:space="0" w:color="auto"/>
          </w:divBdr>
          <w:divsChild>
            <w:div w:id="1275866091">
              <w:marLeft w:val="0"/>
              <w:marRight w:val="0"/>
              <w:marTop w:val="0"/>
              <w:marBottom w:val="0"/>
              <w:divBdr>
                <w:top w:val="none" w:sz="0" w:space="0" w:color="auto"/>
                <w:left w:val="none" w:sz="0" w:space="0" w:color="auto"/>
                <w:bottom w:val="none" w:sz="0" w:space="0" w:color="auto"/>
                <w:right w:val="none" w:sz="0" w:space="0" w:color="auto"/>
              </w:divBdr>
              <w:divsChild>
                <w:div w:id="2097167016">
                  <w:marLeft w:val="0"/>
                  <w:marRight w:val="0"/>
                  <w:marTop w:val="0"/>
                  <w:marBottom w:val="0"/>
                  <w:divBdr>
                    <w:top w:val="none" w:sz="0" w:space="0" w:color="auto"/>
                    <w:left w:val="none" w:sz="0" w:space="0" w:color="auto"/>
                    <w:bottom w:val="single" w:sz="6" w:space="0" w:color="272727"/>
                    <w:right w:val="none" w:sz="0" w:space="0" w:color="auto"/>
                  </w:divBdr>
                  <w:divsChild>
                    <w:div w:id="1371303660">
                      <w:marLeft w:val="0"/>
                      <w:marRight w:val="0"/>
                      <w:marTop w:val="0"/>
                      <w:marBottom w:val="0"/>
                      <w:divBdr>
                        <w:top w:val="none" w:sz="0" w:space="0" w:color="auto"/>
                        <w:left w:val="none" w:sz="0" w:space="0" w:color="auto"/>
                        <w:bottom w:val="none" w:sz="0" w:space="0" w:color="auto"/>
                        <w:right w:val="none" w:sz="0" w:space="0" w:color="auto"/>
                      </w:divBdr>
                      <w:divsChild>
                        <w:div w:id="428086169">
                          <w:marLeft w:val="0"/>
                          <w:marRight w:val="0"/>
                          <w:marTop w:val="0"/>
                          <w:marBottom w:val="0"/>
                          <w:divBdr>
                            <w:top w:val="none" w:sz="0" w:space="0" w:color="auto"/>
                            <w:left w:val="none" w:sz="0" w:space="0" w:color="auto"/>
                            <w:bottom w:val="none" w:sz="0" w:space="0" w:color="auto"/>
                            <w:right w:val="none" w:sz="0" w:space="0" w:color="auto"/>
                          </w:divBdr>
                          <w:divsChild>
                            <w:div w:id="690300648">
                              <w:marLeft w:val="0"/>
                              <w:marRight w:val="0"/>
                              <w:marTop w:val="0"/>
                              <w:marBottom w:val="0"/>
                              <w:divBdr>
                                <w:top w:val="none" w:sz="0" w:space="0" w:color="auto"/>
                                <w:left w:val="none" w:sz="0" w:space="0" w:color="auto"/>
                                <w:bottom w:val="none" w:sz="0" w:space="0" w:color="auto"/>
                                <w:right w:val="none" w:sz="0" w:space="0" w:color="auto"/>
                              </w:divBdr>
                              <w:divsChild>
                                <w:div w:id="1818523227">
                                  <w:marLeft w:val="0"/>
                                  <w:marRight w:val="0"/>
                                  <w:marTop w:val="0"/>
                                  <w:marBottom w:val="0"/>
                                  <w:divBdr>
                                    <w:top w:val="none" w:sz="0" w:space="0" w:color="auto"/>
                                    <w:left w:val="none" w:sz="0" w:space="0" w:color="auto"/>
                                    <w:bottom w:val="none" w:sz="0" w:space="0" w:color="auto"/>
                                    <w:right w:val="none" w:sz="0" w:space="0" w:color="auto"/>
                                  </w:divBdr>
                                  <w:divsChild>
                                    <w:div w:id="170605612">
                                      <w:marLeft w:val="0"/>
                                      <w:marRight w:val="0"/>
                                      <w:marTop w:val="0"/>
                                      <w:marBottom w:val="0"/>
                                      <w:divBdr>
                                        <w:top w:val="none" w:sz="0" w:space="0" w:color="auto"/>
                                        <w:left w:val="none" w:sz="0" w:space="0" w:color="auto"/>
                                        <w:bottom w:val="none" w:sz="0" w:space="0" w:color="auto"/>
                                        <w:right w:val="none" w:sz="0" w:space="0" w:color="auto"/>
                                      </w:divBdr>
                                      <w:divsChild>
                                        <w:div w:id="1121805820">
                                          <w:marLeft w:val="0"/>
                                          <w:marRight w:val="0"/>
                                          <w:marTop w:val="0"/>
                                          <w:marBottom w:val="0"/>
                                          <w:divBdr>
                                            <w:top w:val="none" w:sz="0" w:space="0" w:color="auto"/>
                                            <w:left w:val="none" w:sz="0" w:space="0" w:color="auto"/>
                                            <w:bottom w:val="none" w:sz="0" w:space="0" w:color="auto"/>
                                            <w:right w:val="none" w:sz="0" w:space="0" w:color="auto"/>
                                          </w:divBdr>
                                          <w:divsChild>
                                            <w:div w:id="1452282025">
                                              <w:marLeft w:val="0"/>
                                              <w:marRight w:val="0"/>
                                              <w:marTop w:val="0"/>
                                              <w:marBottom w:val="0"/>
                                              <w:divBdr>
                                                <w:top w:val="none" w:sz="0" w:space="0" w:color="auto"/>
                                                <w:left w:val="none" w:sz="0" w:space="0" w:color="auto"/>
                                                <w:bottom w:val="none" w:sz="0" w:space="0" w:color="auto"/>
                                                <w:right w:val="none" w:sz="0" w:space="0" w:color="auto"/>
                                              </w:divBdr>
                                              <w:divsChild>
                                                <w:div w:id="165996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4534854">
      <w:bodyDiv w:val="1"/>
      <w:marLeft w:val="0"/>
      <w:marRight w:val="0"/>
      <w:marTop w:val="0"/>
      <w:marBottom w:val="0"/>
      <w:divBdr>
        <w:top w:val="none" w:sz="0" w:space="0" w:color="auto"/>
        <w:left w:val="none" w:sz="0" w:space="0" w:color="auto"/>
        <w:bottom w:val="none" w:sz="0" w:space="0" w:color="auto"/>
        <w:right w:val="none" w:sz="0" w:space="0" w:color="auto"/>
      </w:divBdr>
    </w:div>
    <w:div w:id="1988120909">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2048873948">
          <w:marLeft w:val="0"/>
          <w:marRight w:val="0"/>
          <w:marTop w:val="0"/>
          <w:marBottom w:val="0"/>
          <w:divBdr>
            <w:top w:val="none" w:sz="0" w:space="0" w:color="auto"/>
            <w:left w:val="none" w:sz="0" w:space="0" w:color="auto"/>
            <w:bottom w:val="none" w:sz="0" w:space="0" w:color="auto"/>
            <w:right w:val="none" w:sz="0" w:space="0" w:color="auto"/>
          </w:divBdr>
        </w:div>
      </w:divsChild>
    </w:div>
    <w:div w:id="2013297910">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973755504">
          <w:marLeft w:val="150"/>
          <w:marRight w:val="150"/>
          <w:marTop w:val="0"/>
          <w:marBottom w:val="0"/>
          <w:divBdr>
            <w:top w:val="none" w:sz="0" w:space="0" w:color="auto"/>
            <w:left w:val="none" w:sz="0" w:space="0" w:color="auto"/>
            <w:bottom w:val="none" w:sz="0" w:space="0" w:color="auto"/>
            <w:right w:val="none" w:sz="0" w:space="0" w:color="auto"/>
          </w:divBdr>
        </w:div>
      </w:divsChild>
    </w:div>
    <w:div w:id="2113554043">
      <w:bodyDiv w:val="1"/>
      <w:marLeft w:val="0"/>
      <w:marRight w:val="0"/>
      <w:marTop w:val="0"/>
      <w:marBottom w:val="0"/>
      <w:divBdr>
        <w:top w:val="none" w:sz="0" w:space="0" w:color="auto"/>
        <w:left w:val="none" w:sz="0" w:space="0" w:color="auto"/>
        <w:bottom w:val="none" w:sz="0" w:space="0" w:color="auto"/>
        <w:right w:val="none" w:sz="0" w:space="0" w:color="auto"/>
      </w:divBdr>
      <w:divsChild>
        <w:div w:id="1781411036">
          <w:marLeft w:val="0"/>
          <w:marRight w:val="0"/>
          <w:marTop w:val="0"/>
          <w:marBottom w:val="0"/>
          <w:divBdr>
            <w:top w:val="none" w:sz="0" w:space="0" w:color="auto"/>
            <w:left w:val="none" w:sz="0" w:space="0" w:color="auto"/>
            <w:bottom w:val="none" w:sz="0" w:space="0" w:color="auto"/>
            <w:right w:val="none" w:sz="0" w:space="0" w:color="auto"/>
          </w:divBdr>
          <w:divsChild>
            <w:div w:id="204940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166">
      <w:bodyDiv w:val="1"/>
      <w:marLeft w:val="0"/>
      <w:marRight w:val="0"/>
      <w:marTop w:val="0"/>
      <w:marBottom w:val="0"/>
      <w:divBdr>
        <w:top w:val="none" w:sz="0" w:space="0" w:color="auto"/>
        <w:left w:val="none" w:sz="0" w:space="0" w:color="auto"/>
        <w:bottom w:val="none" w:sz="0" w:space="0" w:color="auto"/>
        <w:right w:val="none" w:sz="0" w:space="0" w:color="auto"/>
      </w:divBdr>
      <w:divsChild>
        <w:div w:id="1587689476">
          <w:marLeft w:val="0"/>
          <w:marRight w:val="0"/>
          <w:marTop w:val="0"/>
          <w:marBottom w:val="0"/>
          <w:divBdr>
            <w:top w:val="none" w:sz="0" w:space="0" w:color="auto"/>
            <w:left w:val="none" w:sz="0" w:space="0" w:color="auto"/>
            <w:bottom w:val="none" w:sz="0" w:space="0" w:color="auto"/>
            <w:right w:val="none" w:sz="0" w:space="0" w:color="auto"/>
          </w:divBdr>
          <w:divsChild>
            <w:div w:id="332220250">
              <w:marLeft w:val="0"/>
              <w:marRight w:val="0"/>
              <w:marTop w:val="0"/>
              <w:marBottom w:val="0"/>
              <w:divBdr>
                <w:top w:val="none" w:sz="0" w:space="0" w:color="auto"/>
                <w:left w:val="none" w:sz="0" w:space="0" w:color="auto"/>
                <w:bottom w:val="none" w:sz="0" w:space="0" w:color="auto"/>
                <w:right w:val="none" w:sz="0" w:space="0" w:color="auto"/>
              </w:divBdr>
              <w:divsChild>
                <w:div w:id="199302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image" Target="media/image69.jpeg"/><Relationship Id="rId21" Type="http://schemas.openxmlformats.org/officeDocument/2006/relationships/footer" Target="footer3.xml"/><Relationship Id="rId42" Type="http://schemas.openxmlformats.org/officeDocument/2006/relationships/image" Target="media/image15.jpeg"/><Relationship Id="rId47" Type="http://schemas.openxmlformats.org/officeDocument/2006/relationships/image" Target="media/image20.gif"/><Relationship Id="rId63" Type="http://schemas.openxmlformats.org/officeDocument/2006/relationships/hyperlink" Target="http://click.infospace.com/ClickHandler.ashx?du=http://www.midwestsupplies.com/media/catalog/product/cache/1/image/310x/17f82f742ffe127f42dca9de82fb58b1/b/e/beer-gas-line_3.jpg&amp;ru=http://www.midwestsupplies.com/media/catalog/product/cache/1/image/310x/17f82f742ffe127f42dca9de82fb58b1/b/e/beer-gas-line_3.jpg&amp;ld=20130605&amp;ap=12&amp;app=1&amp;c=babylon3&amp;s=babylon3&amp;coi=772&amp;cop=main-title&amp;euip=196.215.121.199&amp;npp=12&amp;p=0&amp;pp=0&amp;pvaid=7adda8846f3e4435b570478e302eb664&amp;ep=12&amp;mid=9&amp;hash=2AAB45741D24A9BBBD1CEBC959BA6867" TargetMode="External"/><Relationship Id="rId68" Type="http://schemas.openxmlformats.org/officeDocument/2006/relationships/hyperlink" Target="http://click.infospace.com/ClickHandler.ashx?du=http://www.beerfm.com/wp-content/uploads/2012/11/Salt-Test-01.jpg&amp;ru=http://www.beerfm.com/wp-content/uploads/2012/11/Salt-Test-01.jpg&amp;ld=20130605&amp;ap=15&amp;app=1&amp;c=babylon3&amp;s=babylon3&amp;coi=772&amp;cop=main-title&amp;euip=196.215.121.199&amp;npp=15&amp;p=0&amp;pp=0&amp;pvaid=a3b06de3a4d54c6ab0778b9349f6b449&amp;ep=15&amp;mid=9&amp;hash=713B3CE7BE91FB9A4A805D9D06DC4ACC" TargetMode="External"/><Relationship Id="rId84" Type="http://schemas.openxmlformats.org/officeDocument/2006/relationships/hyperlink" Target="http://www.centralrestaurant.com/Glass+Door+Merchandisers+-+One+Door-pl1228.html" TargetMode="External"/><Relationship Id="rId89" Type="http://schemas.openxmlformats.org/officeDocument/2006/relationships/image" Target="media/image49.jpeg"/><Relationship Id="rId112" Type="http://schemas.openxmlformats.org/officeDocument/2006/relationships/image" Target="media/image67.jpeg"/><Relationship Id="rId133" Type="http://schemas.openxmlformats.org/officeDocument/2006/relationships/header" Target="header26.xml"/><Relationship Id="rId138" Type="http://schemas.openxmlformats.org/officeDocument/2006/relationships/theme" Target="theme/theme1.xml"/><Relationship Id="rId16" Type="http://schemas.openxmlformats.org/officeDocument/2006/relationships/image" Target="media/image8.jpeg"/><Relationship Id="rId107" Type="http://schemas.openxmlformats.org/officeDocument/2006/relationships/hyperlink" Target="http://www.wineenthusiast.com/wood-tone-bottle-tags-(set-of-100).asp" TargetMode="External"/><Relationship Id="rId11" Type="http://schemas.openxmlformats.org/officeDocument/2006/relationships/image" Target="media/image3.jpeg"/><Relationship Id="rId32" Type="http://schemas.openxmlformats.org/officeDocument/2006/relationships/header" Target="header8.xml"/><Relationship Id="rId37" Type="http://schemas.openxmlformats.org/officeDocument/2006/relationships/image" Target="media/image11.jpeg"/><Relationship Id="rId53" Type="http://schemas.openxmlformats.org/officeDocument/2006/relationships/image" Target="media/image26.jpeg"/><Relationship Id="rId58" Type="http://schemas.openxmlformats.org/officeDocument/2006/relationships/image" Target="media/image29.jpeg"/><Relationship Id="rId74" Type="http://schemas.openxmlformats.org/officeDocument/2006/relationships/header" Target="header11.xml"/><Relationship Id="rId79" Type="http://schemas.openxmlformats.org/officeDocument/2006/relationships/image" Target="media/image44.jpeg"/><Relationship Id="rId102" Type="http://schemas.openxmlformats.org/officeDocument/2006/relationships/image" Target="media/image59.jpeg"/><Relationship Id="rId123" Type="http://schemas.openxmlformats.org/officeDocument/2006/relationships/header" Target="header18.xml"/><Relationship Id="rId128" Type="http://schemas.openxmlformats.org/officeDocument/2006/relationships/header" Target="header23.xml"/><Relationship Id="rId5" Type="http://schemas.openxmlformats.org/officeDocument/2006/relationships/settings" Target="settings.xml"/><Relationship Id="rId90" Type="http://schemas.openxmlformats.org/officeDocument/2006/relationships/image" Target="media/image50.jpeg"/><Relationship Id="rId95" Type="http://schemas.openxmlformats.org/officeDocument/2006/relationships/image" Target="media/image54.wmf"/><Relationship Id="rId14" Type="http://schemas.openxmlformats.org/officeDocument/2006/relationships/image" Target="media/image6.gif"/><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header" Target="header6.xml"/><Relationship Id="rId35" Type="http://schemas.openxmlformats.org/officeDocument/2006/relationships/image" Target="media/image10.jpeg"/><Relationship Id="rId43" Type="http://schemas.openxmlformats.org/officeDocument/2006/relationships/image" Target="media/image16.jpeg"/><Relationship Id="rId48" Type="http://schemas.openxmlformats.org/officeDocument/2006/relationships/image" Target="media/image21.gif"/><Relationship Id="rId56" Type="http://schemas.openxmlformats.org/officeDocument/2006/relationships/image" Target="media/image27.jpeg"/><Relationship Id="rId64" Type="http://schemas.openxmlformats.org/officeDocument/2006/relationships/image" Target="media/image33.jpeg"/><Relationship Id="rId69" Type="http://schemas.openxmlformats.org/officeDocument/2006/relationships/image" Target="media/image37.jpeg"/><Relationship Id="rId77" Type="http://schemas.openxmlformats.org/officeDocument/2006/relationships/hyperlink" Target="http://www.beveragefactory.com/draftbeer/kegerators/triplekegerator/index.shtml" TargetMode="External"/><Relationship Id="rId100" Type="http://schemas.openxmlformats.org/officeDocument/2006/relationships/image" Target="media/image57.jpeg"/><Relationship Id="rId105" Type="http://schemas.openxmlformats.org/officeDocument/2006/relationships/image" Target="media/image62.jpeg"/><Relationship Id="rId113" Type="http://schemas.openxmlformats.org/officeDocument/2006/relationships/hyperlink" Target="http://www.homebrewery.com/images/Adj-Face-brewmometer.jpg" TargetMode="External"/><Relationship Id="rId118" Type="http://schemas.openxmlformats.org/officeDocument/2006/relationships/header" Target="header15.xml"/><Relationship Id="rId126" Type="http://schemas.openxmlformats.org/officeDocument/2006/relationships/header" Target="header21.xml"/><Relationship Id="rId134" Type="http://schemas.openxmlformats.org/officeDocument/2006/relationships/footer" Target="footer7.xml"/><Relationship Id="rId8" Type="http://schemas.openxmlformats.org/officeDocument/2006/relationships/endnotes" Target="endnotes.xml"/><Relationship Id="rId51" Type="http://schemas.openxmlformats.org/officeDocument/2006/relationships/image" Target="media/image24.jpeg"/><Relationship Id="rId72" Type="http://schemas.openxmlformats.org/officeDocument/2006/relationships/image" Target="media/image40.jpeg"/><Relationship Id="rId80" Type="http://schemas.openxmlformats.org/officeDocument/2006/relationships/hyperlink" Target="http://www.centralrestaurant.com/Bottle-Cooler---50-inW-Horizontal-Deepwell-Solid-Doors-on-Top-c146p1318.html" TargetMode="External"/><Relationship Id="rId85" Type="http://schemas.openxmlformats.org/officeDocument/2006/relationships/image" Target="media/image47.jpeg"/><Relationship Id="rId93" Type="http://schemas.openxmlformats.org/officeDocument/2006/relationships/hyperlink" Target="http://www.wineenthusiast.com/la-crosse-wireless-temperature-outdoor-humidity-station.asp" TargetMode="External"/><Relationship Id="rId98" Type="http://schemas.openxmlformats.org/officeDocument/2006/relationships/image" Target="media/image55.jpeg"/><Relationship Id="rId121" Type="http://schemas.openxmlformats.org/officeDocument/2006/relationships/image" Target="media/image71.w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www.asean.org" TargetMode="External"/><Relationship Id="rId25" Type="http://schemas.openxmlformats.org/officeDocument/2006/relationships/footer" Target="footer5.xml"/><Relationship Id="rId33" Type="http://schemas.openxmlformats.org/officeDocument/2006/relationships/image" Target="media/image9.jpeg"/><Relationship Id="rId38" Type="http://schemas.openxmlformats.org/officeDocument/2006/relationships/image" Target="media/image12.jpeg"/><Relationship Id="rId46" Type="http://schemas.openxmlformats.org/officeDocument/2006/relationships/image" Target="media/image19.gif"/><Relationship Id="rId59" Type="http://schemas.openxmlformats.org/officeDocument/2006/relationships/hyperlink" Target="http://click.infospace.com/ClickHandler.ashx?du=http://youcanbrewit.com/images/8877f9501a/site/products/beer%20line.jpg&amp;ru=http://youcanbrewit.com/images/8877f9501a/site/products/beer%20line.jpg&amp;ld=20130605&amp;ap=10&amp;app=1&amp;c=babylon3&amp;s=babylon3&amp;coi=772&amp;cop=main-title&amp;euip=196.215.121.199&amp;npp=10&amp;p=0&amp;pp=0&amp;pvaid=1e148fcc7a7146cebb6a09cfeecded3f&amp;ep=10&amp;mid=9&amp;hash=AEBAA75069D62F671382F6BDA37815A4" TargetMode="External"/><Relationship Id="rId67" Type="http://schemas.openxmlformats.org/officeDocument/2006/relationships/image" Target="media/image36.emf"/><Relationship Id="rId103" Type="http://schemas.openxmlformats.org/officeDocument/2006/relationships/image" Target="media/image60.jpeg"/><Relationship Id="rId108" Type="http://schemas.openxmlformats.org/officeDocument/2006/relationships/image" Target="media/image64.jpeg"/><Relationship Id="rId116" Type="http://schemas.openxmlformats.org/officeDocument/2006/relationships/hyperlink" Target="http://www.wineenthusiast.com/wine-guardian-2160-btu-through-the-wall-wine-cellar-cooling-unit-(max-room-size-=-1500-cu-ft).asp" TargetMode="External"/><Relationship Id="rId124" Type="http://schemas.openxmlformats.org/officeDocument/2006/relationships/header" Target="header19.xml"/><Relationship Id="rId129" Type="http://schemas.openxmlformats.org/officeDocument/2006/relationships/header" Target="header24.xml"/><Relationship Id="rId137" Type="http://schemas.openxmlformats.org/officeDocument/2006/relationships/glossaryDocument" Target="glossary/document.xml"/><Relationship Id="rId20" Type="http://schemas.openxmlformats.org/officeDocument/2006/relationships/footer" Target="footer2.xml"/><Relationship Id="rId41" Type="http://schemas.openxmlformats.org/officeDocument/2006/relationships/image" Target="media/image14.jpeg"/><Relationship Id="rId54" Type="http://schemas.openxmlformats.org/officeDocument/2006/relationships/header" Target="header9.xml"/><Relationship Id="rId62" Type="http://schemas.openxmlformats.org/officeDocument/2006/relationships/image" Target="media/image32.jpeg"/><Relationship Id="rId70" Type="http://schemas.openxmlformats.org/officeDocument/2006/relationships/image" Target="media/image38.jpeg"/><Relationship Id="rId75" Type="http://schemas.openxmlformats.org/officeDocument/2006/relationships/header" Target="header12.xml"/><Relationship Id="rId83" Type="http://schemas.openxmlformats.org/officeDocument/2006/relationships/image" Target="media/image46.jpeg"/><Relationship Id="rId88" Type="http://schemas.openxmlformats.org/officeDocument/2006/relationships/hyperlink" Target="http://www.wineenthusiast.com/taylor-additional-wireless-sensor.asp" TargetMode="External"/><Relationship Id="rId91" Type="http://schemas.openxmlformats.org/officeDocument/2006/relationships/image" Target="media/image51.jpeg"/><Relationship Id="rId96" Type="http://schemas.openxmlformats.org/officeDocument/2006/relationships/header" Target="header13.xml"/><Relationship Id="rId111" Type="http://schemas.openxmlformats.org/officeDocument/2006/relationships/hyperlink" Target="http://www.wineenthusiast.com/custom-cellars/residential-gallery/" TargetMode="External"/><Relationship Id="rId132"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hyperlink" Target="http://click.infospace.com/ClickHandler.ashx?du=http://www.smartbrewer.com/blog/wp-content/uploads/2011/02/keg.jpg&amp;ru=http://www.smartbrewer.com/blog/wp-content/uploads/2011/02/keg.jpg&amp;ld=20130604&amp;ap=5&amp;app=1&amp;c=babylon3&amp;s=babylon3&amp;coi=772&amp;cop=main-title&amp;euip=196.215.121.199&amp;npp=5&amp;p=0&amp;pp=0&amp;pvaid=f6360abe8943401fb9c27cdded4fb721&amp;ep=5&amp;mid=9&amp;hash=45D06C2D44F5130264DE4A2F9BE0D8B4" TargetMode="External"/><Relationship Id="rId49" Type="http://schemas.openxmlformats.org/officeDocument/2006/relationships/image" Target="media/image22.gif"/><Relationship Id="rId57" Type="http://schemas.openxmlformats.org/officeDocument/2006/relationships/image" Target="media/image28.jpeg"/><Relationship Id="rId106" Type="http://schemas.openxmlformats.org/officeDocument/2006/relationships/image" Target="media/image63.jpeg"/><Relationship Id="rId114" Type="http://schemas.openxmlformats.org/officeDocument/2006/relationships/image" Target="media/image68.jpeg"/><Relationship Id="rId119" Type="http://schemas.openxmlformats.org/officeDocument/2006/relationships/header" Target="header16.xml"/><Relationship Id="rId127" Type="http://schemas.openxmlformats.org/officeDocument/2006/relationships/header" Target="header22.xml"/><Relationship Id="rId10" Type="http://schemas.openxmlformats.org/officeDocument/2006/relationships/image" Target="media/image2.jpeg"/><Relationship Id="rId31" Type="http://schemas.openxmlformats.org/officeDocument/2006/relationships/header" Target="header7.xml"/><Relationship Id="rId44" Type="http://schemas.openxmlformats.org/officeDocument/2006/relationships/image" Target="media/image17.jpeg"/><Relationship Id="rId52" Type="http://schemas.openxmlformats.org/officeDocument/2006/relationships/image" Target="media/image25.jpeg"/><Relationship Id="rId60" Type="http://schemas.openxmlformats.org/officeDocument/2006/relationships/image" Target="media/image30.jpeg"/><Relationship Id="rId65" Type="http://schemas.openxmlformats.org/officeDocument/2006/relationships/image" Target="media/image34.jpeg"/><Relationship Id="rId73" Type="http://schemas.openxmlformats.org/officeDocument/2006/relationships/image" Target="media/image41.jpeg"/><Relationship Id="rId78" Type="http://schemas.openxmlformats.org/officeDocument/2006/relationships/image" Target="media/image43.jpeg"/><Relationship Id="rId81" Type="http://schemas.openxmlformats.org/officeDocument/2006/relationships/image" Target="media/image45.jpeg"/><Relationship Id="rId86" Type="http://schemas.openxmlformats.org/officeDocument/2006/relationships/hyperlink" Target="http://www.centralrestaurant.com/Walk+In+Coolers-pl631.html" TargetMode="External"/><Relationship Id="rId94" Type="http://schemas.openxmlformats.org/officeDocument/2006/relationships/image" Target="media/image53.jpeg"/><Relationship Id="rId99" Type="http://schemas.openxmlformats.org/officeDocument/2006/relationships/image" Target="media/image56.jpeg"/><Relationship Id="rId101" Type="http://schemas.openxmlformats.org/officeDocument/2006/relationships/image" Target="media/image58.jpeg"/><Relationship Id="rId122" Type="http://schemas.openxmlformats.org/officeDocument/2006/relationships/header" Target="header17.xml"/><Relationship Id="rId130" Type="http://schemas.openxmlformats.org/officeDocument/2006/relationships/image" Target="media/image72.png"/><Relationship Id="rId135" Type="http://schemas.openxmlformats.org/officeDocument/2006/relationships/footer" Target="footer8.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39" Type="http://schemas.openxmlformats.org/officeDocument/2006/relationships/hyperlink" Target="http://click.infospace.com/ClickHandler.ashx?du=http://www.btowstore.com/WebRoot/BT2/Shops/Store2_002E_Shop1624/48F5/F308/086E/912D/E028/0A0A/33E7/0B9E/post_0020_mix_0020_equipment_0020_016.jpg&amp;ru=http://www.btowstore.com/WebRoot/BT2/Shops/Store2_002E_Shop1624/48F5/F308/086E/912D/E028/0A0A/33E7/0B9E/post_0020_mix_0020_equipment_0020_016.jpg&amp;ld=20130604&amp;ap=18&amp;app=1&amp;c=babylon3&amp;s=babylon3&amp;coi=772&amp;cop=main-title&amp;euip=196.215.121.199&amp;npp=18&amp;p=0&amp;pp=0&amp;pvaid=718d06ae47aa411a957cd55988267fe3&amp;ep=18&amp;mid=9&amp;hash=829BD4192400FAA87A732C8DE5FF81A5" TargetMode="External"/><Relationship Id="rId109" Type="http://schemas.openxmlformats.org/officeDocument/2006/relationships/image" Target="media/image65.jpeg"/><Relationship Id="rId34" Type="http://schemas.openxmlformats.org/officeDocument/2006/relationships/hyperlink" Target="http://click.infospace.com/ClickHandler.ashx?du=http://www.fastex.co.nz/images/catalogue/hospitality-etn-bulk.jpg&amp;ru=http://www.fastex.co.nz/images/catalogue/hospitality-etn-bulk.jpg&amp;ld=20130604&amp;ap=5&amp;app=1&amp;c=babylon3&amp;s=babylon3&amp;coi=772&amp;cop=main-title&amp;euip=196.215.121.199&amp;npp=5&amp;p=0&amp;pp=0&amp;pvaid=b8be65f089d44b2388ba5a5328501bf8&amp;ep=5&amp;mid=9&amp;hash=DA28814907D8E8A7CBE92973F6D2FF92" TargetMode="External"/><Relationship Id="rId50" Type="http://schemas.openxmlformats.org/officeDocument/2006/relationships/image" Target="media/image23.jpeg"/><Relationship Id="rId55" Type="http://schemas.openxmlformats.org/officeDocument/2006/relationships/header" Target="header10.xml"/><Relationship Id="rId76" Type="http://schemas.openxmlformats.org/officeDocument/2006/relationships/image" Target="media/image42.jpeg"/><Relationship Id="rId97" Type="http://schemas.openxmlformats.org/officeDocument/2006/relationships/header" Target="header14.xml"/><Relationship Id="rId104" Type="http://schemas.openxmlformats.org/officeDocument/2006/relationships/image" Target="media/image61.jpeg"/><Relationship Id="rId120" Type="http://schemas.openxmlformats.org/officeDocument/2006/relationships/image" Target="media/image70.jpeg"/><Relationship Id="rId125" Type="http://schemas.openxmlformats.org/officeDocument/2006/relationships/header" Target="header20.xml"/><Relationship Id="rId7" Type="http://schemas.openxmlformats.org/officeDocument/2006/relationships/footnotes" Target="footnotes.xml"/><Relationship Id="rId71" Type="http://schemas.openxmlformats.org/officeDocument/2006/relationships/image" Target="media/image39.jpeg"/><Relationship Id="rId92" Type="http://schemas.openxmlformats.org/officeDocument/2006/relationships/image" Target="media/image52.jpeg"/><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header" Target="header2.xml"/><Relationship Id="rId40" Type="http://schemas.openxmlformats.org/officeDocument/2006/relationships/image" Target="media/image13.jpeg"/><Relationship Id="rId45" Type="http://schemas.openxmlformats.org/officeDocument/2006/relationships/image" Target="media/image18.gif"/><Relationship Id="rId66" Type="http://schemas.openxmlformats.org/officeDocument/2006/relationships/image" Target="media/image35.jpeg"/><Relationship Id="rId87" Type="http://schemas.openxmlformats.org/officeDocument/2006/relationships/image" Target="media/image48.jpeg"/><Relationship Id="rId110" Type="http://schemas.openxmlformats.org/officeDocument/2006/relationships/image" Target="media/image66.jpeg"/><Relationship Id="rId115" Type="http://schemas.openxmlformats.org/officeDocument/2006/relationships/hyperlink" Target="http://www.homebrewery.com/images/Adj-Face-brewmometer.jpg" TargetMode="External"/><Relationship Id="rId131" Type="http://schemas.openxmlformats.org/officeDocument/2006/relationships/image" Target="media/image73.png"/><Relationship Id="rId136" Type="http://schemas.openxmlformats.org/officeDocument/2006/relationships/fontTable" Target="fontTable.xml"/><Relationship Id="rId61" Type="http://schemas.openxmlformats.org/officeDocument/2006/relationships/image" Target="media/image31.jpeg"/><Relationship Id="rId82" Type="http://schemas.openxmlformats.org/officeDocument/2006/relationships/hyperlink" Target="http://www.centralrestaurant.com/Plate-and-Glass-Chiller-2-Shelves-c146p10033.html" TargetMode="External"/><Relationship Id="rId1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TM\TM_food_&amp;_beverage_160113.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32AC317D4924CEB9D0C05154D71A2CE"/>
        <w:category>
          <w:name w:val="General"/>
          <w:gallery w:val="placeholder"/>
        </w:category>
        <w:types>
          <w:type w:val="bbPlcHdr"/>
        </w:types>
        <w:behaviors>
          <w:behavior w:val="content"/>
        </w:behaviors>
        <w:guid w:val="{33B180A5-014B-41EF-8481-801E4CFB3D73}"/>
      </w:docPartPr>
      <w:docPartBody>
        <w:p w:rsidR="00BA59EB" w:rsidRDefault="00BA59EB">
          <w:pPr>
            <w:pStyle w:val="932AC317D4924CEB9D0C05154D71A2CE"/>
          </w:pPr>
          <w:r w:rsidRPr="00FB57C0">
            <w:rPr>
              <w:rStyle w:val="PlaceholderText"/>
            </w:rPr>
            <w:t>Click here to enter text.</w:t>
          </w:r>
        </w:p>
      </w:docPartBody>
    </w:docPart>
    <w:docPart>
      <w:docPartPr>
        <w:name w:val="C848866E7E78445D882DDA80E668B089"/>
        <w:category>
          <w:name w:val="General"/>
          <w:gallery w:val="placeholder"/>
        </w:category>
        <w:types>
          <w:type w:val="bbPlcHdr"/>
        </w:types>
        <w:behaviors>
          <w:behavior w:val="content"/>
        </w:behaviors>
        <w:guid w:val="{A0042B2F-75D3-48DA-B95E-53103E1B57D6}"/>
      </w:docPartPr>
      <w:docPartBody>
        <w:p w:rsidR="00BA59EB" w:rsidRDefault="00BA59EB">
          <w:pPr>
            <w:pStyle w:val="C848866E7E78445D882DDA80E668B089"/>
          </w:pPr>
          <w:r w:rsidRPr="00FB57C0">
            <w:rPr>
              <w:rStyle w:val="PlaceholderText"/>
            </w:rPr>
            <w:t>Click here to enter text.</w:t>
          </w:r>
        </w:p>
      </w:docPartBody>
    </w:docPart>
    <w:docPart>
      <w:docPartPr>
        <w:name w:val="2B58EA6AD70E4B518250C49454231787"/>
        <w:category>
          <w:name w:val="General"/>
          <w:gallery w:val="placeholder"/>
        </w:category>
        <w:types>
          <w:type w:val="bbPlcHdr"/>
        </w:types>
        <w:behaviors>
          <w:behavior w:val="content"/>
        </w:behaviors>
        <w:guid w:val="{BA4E092D-9C15-43F2-BDEA-9438FF80B27C}"/>
      </w:docPartPr>
      <w:docPartBody>
        <w:p w:rsidR="00D5599E" w:rsidRDefault="00F87F05" w:rsidP="00F87F05">
          <w:pPr>
            <w:pStyle w:val="2B58EA6AD70E4B518250C49454231787"/>
          </w:pPr>
          <w:r w:rsidRPr="00FB57C0">
            <w:rPr>
              <w:rStyle w:val="PlaceholderText"/>
            </w:rPr>
            <w:t>Click here to enter text.</w:t>
          </w:r>
        </w:p>
      </w:docPartBody>
    </w:docPart>
    <w:docPart>
      <w:docPartPr>
        <w:name w:val="E50B85041E5045889ACCF6C80006BFDA"/>
        <w:category>
          <w:name w:val="General"/>
          <w:gallery w:val="placeholder"/>
        </w:category>
        <w:types>
          <w:type w:val="bbPlcHdr"/>
        </w:types>
        <w:behaviors>
          <w:behavior w:val="content"/>
        </w:behaviors>
        <w:guid w:val="{DF41570A-8700-4C64-8CBC-97D9E1511ADD}"/>
      </w:docPartPr>
      <w:docPartBody>
        <w:p w:rsidR="00D5599E" w:rsidRDefault="00F87F05" w:rsidP="00F87F05">
          <w:pPr>
            <w:pStyle w:val="E50B85041E5045889ACCF6C80006BFDA"/>
          </w:pPr>
          <w:r w:rsidRPr="00FB57C0">
            <w:rPr>
              <w:rStyle w:val="PlaceholderText"/>
            </w:rPr>
            <w:t>Click here to enter text.</w:t>
          </w:r>
        </w:p>
      </w:docPartBody>
    </w:docPart>
    <w:docPart>
      <w:docPartPr>
        <w:name w:val="DE2B0499AD9E4BA0A6D25A080B933C1E"/>
        <w:category>
          <w:name w:val="General"/>
          <w:gallery w:val="placeholder"/>
        </w:category>
        <w:types>
          <w:type w:val="bbPlcHdr"/>
        </w:types>
        <w:behaviors>
          <w:behavior w:val="content"/>
        </w:behaviors>
        <w:guid w:val="{FB92D05B-13A6-4E69-8FB9-D05B926504F4}"/>
      </w:docPartPr>
      <w:docPartBody>
        <w:p w:rsidR="00D5599E" w:rsidRDefault="00F87F05" w:rsidP="00F87F05">
          <w:pPr>
            <w:pStyle w:val="DE2B0499AD9E4BA0A6D25A080B933C1E"/>
          </w:pPr>
          <w:r w:rsidRPr="00FB57C0">
            <w:rPr>
              <w:rStyle w:val="PlaceholderText"/>
            </w:rPr>
            <w:t>Click here to enter text.</w:t>
          </w:r>
        </w:p>
      </w:docPartBody>
    </w:docPart>
    <w:docPart>
      <w:docPartPr>
        <w:name w:val="D8561C9EB90245A4B90EEBA7AED56B51"/>
        <w:category>
          <w:name w:val="General"/>
          <w:gallery w:val="placeholder"/>
        </w:category>
        <w:types>
          <w:type w:val="bbPlcHdr"/>
        </w:types>
        <w:behaviors>
          <w:behavior w:val="content"/>
        </w:behaviors>
        <w:guid w:val="{B5DB81FA-BB44-4A74-AB95-718C18A4DB8C}"/>
      </w:docPartPr>
      <w:docPartBody>
        <w:p w:rsidR="00D5599E" w:rsidRDefault="00F87F05" w:rsidP="00F87F05">
          <w:pPr>
            <w:pStyle w:val="D8561C9EB90245A4B90EEBA7AED56B51"/>
          </w:pPr>
          <w:r w:rsidRPr="00FB57C0">
            <w:rPr>
              <w:rStyle w:val="PlaceholderText"/>
            </w:rPr>
            <w:t>Click here to enter text.</w:t>
          </w:r>
        </w:p>
      </w:docPartBody>
    </w:docPart>
    <w:docPart>
      <w:docPartPr>
        <w:name w:val="BA44A393D1A24819A6F45CBF22E6AFBF"/>
        <w:category>
          <w:name w:val="General"/>
          <w:gallery w:val="placeholder"/>
        </w:category>
        <w:types>
          <w:type w:val="bbPlcHdr"/>
        </w:types>
        <w:behaviors>
          <w:behavior w:val="content"/>
        </w:behaviors>
        <w:guid w:val="{D59166D3-6BD1-4850-B251-825974762402}"/>
      </w:docPartPr>
      <w:docPartBody>
        <w:p w:rsidR="00D5599E" w:rsidRDefault="00F87F05" w:rsidP="00F87F05">
          <w:pPr>
            <w:pStyle w:val="BA44A393D1A24819A6F45CBF22E6AFBF"/>
          </w:pPr>
          <w:r w:rsidRPr="00FB57C0">
            <w:rPr>
              <w:rStyle w:val="PlaceholderText"/>
            </w:rPr>
            <w:t>Click here to enter text.</w:t>
          </w:r>
        </w:p>
      </w:docPartBody>
    </w:docPart>
    <w:docPart>
      <w:docPartPr>
        <w:name w:val="BF0B11618DD74DB7AC590557E1D1BC69"/>
        <w:category>
          <w:name w:val="General"/>
          <w:gallery w:val="placeholder"/>
        </w:category>
        <w:types>
          <w:type w:val="bbPlcHdr"/>
        </w:types>
        <w:behaviors>
          <w:behavior w:val="content"/>
        </w:behaviors>
        <w:guid w:val="{8C30497E-ED1E-43A4-B971-A73A51AB6517}"/>
      </w:docPartPr>
      <w:docPartBody>
        <w:p w:rsidR="00D5599E" w:rsidRDefault="00F87F05" w:rsidP="00F87F05">
          <w:pPr>
            <w:pStyle w:val="BF0B11618DD74DB7AC590557E1D1BC69"/>
          </w:pPr>
          <w:r w:rsidRPr="00FB57C0">
            <w:rPr>
              <w:rStyle w:val="PlaceholderText"/>
            </w:rPr>
            <w:t>Click here to enter text.</w:t>
          </w:r>
        </w:p>
      </w:docPartBody>
    </w:docPart>
    <w:docPart>
      <w:docPartPr>
        <w:name w:val="1D767172D68147D9A5304353E11E0918"/>
        <w:category>
          <w:name w:val="General"/>
          <w:gallery w:val="placeholder"/>
        </w:category>
        <w:types>
          <w:type w:val="bbPlcHdr"/>
        </w:types>
        <w:behaviors>
          <w:behavior w:val="content"/>
        </w:behaviors>
        <w:guid w:val="{84182148-66CA-43EA-8F5B-39224CBB374B}"/>
      </w:docPartPr>
      <w:docPartBody>
        <w:p w:rsidR="00D5599E" w:rsidRDefault="00F87F05" w:rsidP="00F87F05">
          <w:pPr>
            <w:pStyle w:val="1D767172D68147D9A5304353E11E0918"/>
          </w:pPr>
          <w:r w:rsidRPr="00FB57C0">
            <w:rPr>
              <w:rStyle w:val="PlaceholderText"/>
            </w:rPr>
            <w:t>Click here to enter text.</w:t>
          </w:r>
        </w:p>
      </w:docPartBody>
    </w:docPart>
    <w:docPart>
      <w:docPartPr>
        <w:name w:val="FB0919DED49F42A581BD4CBE26D4FB17"/>
        <w:category>
          <w:name w:val="General"/>
          <w:gallery w:val="placeholder"/>
        </w:category>
        <w:types>
          <w:type w:val="bbPlcHdr"/>
        </w:types>
        <w:behaviors>
          <w:behavior w:val="content"/>
        </w:behaviors>
        <w:guid w:val="{CEBED079-FD4B-465D-AF36-0CD94EB02DA1}"/>
      </w:docPartPr>
      <w:docPartBody>
        <w:p w:rsidR="00D5599E" w:rsidRDefault="00F87F05" w:rsidP="00F87F05">
          <w:pPr>
            <w:pStyle w:val="FB0919DED49F42A581BD4CBE26D4FB17"/>
          </w:pPr>
          <w:r w:rsidRPr="00FB57C0">
            <w:rPr>
              <w:rStyle w:val="PlaceholderText"/>
            </w:rPr>
            <w:t>Click here to enter text.</w:t>
          </w:r>
        </w:p>
      </w:docPartBody>
    </w:docPart>
    <w:docPart>
      <w:docPartPr>
        <w:name w:val="0DA287C6EE8A4685A5701A76EBE6CB66"/>
        <w:category>
          <w:name w:val="General"/>
          <w:gallery w:val="placeholder"/>
        </w:category>
        <w:types>
          <w:type w:val="bbPlcHdr"/>
        </w:types>
        <w:behaviors>
          <w:behavior w:val="content"/>
        </w:behaviors>
        <w:guid w:val="{F8FFA0F7-5773-49EA-9DA0-103FB562EA77}"/>
      </w:docPartPr>
      <w:docPartBody>
        <w:p w:rsidR="00D5599E" w:rsidRDefault="00F87F05" w:rsidP="00F87F05">
          <w:pPr>
            <w:pStyle w:val="0DA287C6EE8A4685A5701A76EBE6CB66"/>
          </w:pPr>
          <w:r w:rsidRPr="00FB57C0">
            <w:rPr>
              <w:rStyle w:val="PlaceholderText"/>
            </w:rPr>
            <w:t>Click here to enter text.</w:t>
          </w:r>
        </w:p>
      </w:docPartBody>
    </w:docPart>
    <w:docPart>
      <w:docPartPr>
        <w:name w:val="4E6A76595295480D866155191B64FADD"/>
        <w:category>
          <w:name w:val="General"/>
          <w:gallery w:val="placeholder"/>
        </w:category>
        <w:types>
          <w:type w:val="bbPlcHdr"/>
        </w:types>
        <w:behaviors>
          <w:behavior w:val="content"/>
        </w:behaviors>
        <w:guid w:val="{ACBBC06D-49D5-4A53-96EA-89FC618C1BBD}"/>
      </w:docPartPr>
      <w:docPartBody>
        <w:p w:rsidR="00D5599E" w:rsidRDefault="00F87F05" w:rsidP="00F87F05">
          <w:pPr>
            <w:pStyle w:val="4E6A76595295480D866155191B64FADD"/>
          </w:pPr>
          <w:r w:rsidRPr="00FB57C0">
            <w:rPr>
              <w:rStyle w:val="PlaceholderText"/>
            </w:rPr>
            <w:t>Click here to enter text.</w:t>
          </w:r>
        </w:p>
      </w:docPartBody>
    </w:docPart>
    <w:docPart>
      <w:docPartPr>
        <w:name w:val="D63FF315A1194662A3C54D427A0EC496"/>
        <w:category>
          <w:name w:val="General"/>
          <w:gallery w:val="placeholder"/>
        </w:category>
        <w:types>
          <w:type w:val="bbPlcHdr"/>
        </w:types>
        <w:behaviors>
          <w:behavior w:val="content"/>
        </w:behaviors>
        <w:guid w:val="{DD0344AC-E436-4D42-A490-F30930081339}"/>
      </w:docPartPr>
      <w:docPartBody>
        <w:p w:rsidR="00D5599E" w:rsidRDefault="00F87F05" w:rsidP="00F87F05">
          <w:pPr>
            <w:pStyle w:val="D63FF315A1194662A3C54D427A0EC496"/>
          </w:pPr>
          <w:r w:rsidRPr="00FB57C0">
            <w:rPr>
              <w:rStyle w:val="PlaceholderText"/>
            </w:rPr>
            <w:t>Click here to enter text.</w:t>
          </w:r>
        </w:p>
      </w:docPartBody>
    </w:docPart>
    <w:docPart>
      <w:docPartPr>
        <w:name w:val="2115BFA99C62400E9380B96CE8288BB2"/>
        <w:category>
          <w:name w:val="General"/>
          <w:gallery w:val="placeholder"/>
        </w:category>
        <w:types>
          <w:type w:val="bbPlcHdr"/>
        </w:types>
        <w:behaviors>
          <w:behavior w:val="content"/>
        </w:behaviors>
        <w:guid w:val="{EE37F592-02ED-4D48-ABDC-537FAAA8E880}"/>
      </w:docPartPr>
      <w:docPartBody>
        <w:p w:rsidR="00D5599E" w:rsidRDefault="00F87F05" w:rsidP="00F87F05">
          <w:pPr>
            <w:pStyle w:val="2115BFA99C62400E9380B96CE8288BB2"/>
          </w:pPr>
          <w:r w:rsidRPr="00FB57C0">
            <w:rPr>
              <w:rStyle w:val="PlaceholderText"/>
            </w:rPr>
            <w:t>Click here to enter text.</w:t>
          </w:r>
        </w:p>
      </w:docPartBody>
    </w:docPart>
    <w:docPart>
      <w:docPartPr>
        <w:name w:val="C1BEDD668C974879B75E95E857CCAF25"/>
        <w:category>
          <w:name w:val="General"/>
          <w:gallery w:val="placeholder"/>
        </w:category>
        <w:types>
          <w:type w:val="bbPlcHdr"/>
        </w:types>
        <w:behaviors>
          <w:behavior w:val="content"/>
        </w:behaviors>
        <w:guid w:val="{0FEB2277-828B-46D1-8131-EFB242469196}"/>
      </w:docPartPr>
      <w:docPartBody>
        <w:p w:rsidR="00D5599E" w:rsidRDefault="00F87F05" w:rsidP="00F87F05">
          <w:pPr>
            <w:pStyle w:val="C1BEDD668C974879B75E95E857CCAF25"/>
          </w:pPr>
          <w:r w:rsidRPr="00FB57C0">
            <w:rPr>
              <w:rStyle w:val="PlaceholderText"/>
            </w:rPr>
            <w:t>Click here to enter text.</w:t>
          </w:r>
        </w:p>
      </w:docPartBody>
    </w:docPart>
    <w:docPart>
      <w:docPartPr>
        <w:name w:val="21EADB34C5AE4938B7B57563D6CD6F7B"/>
        <w:category>
          <w:name w:val="General"/>
          <w:gallery w:val="placeholder"/>
        </w:category>
        <w:types>
          <w:type w:val="bbPlcHdr"/>
        </w:types>
        <w:behaviors>
          <w:behavior w:val="content"/>
        </w:behaviors>
        <w:guid w:val="{FE8578D4-9948-4D0E-BEA8-1DC1C84CAA3E}"/>
      </w:docPartPr>
      <w:docPartBody>
        <w:p w:rsidR="00D5599E" w:rsidRDefault="00F87F05" w:rsidP="00F87F05">
          <w:pPr>
            <w:pStyle w:val="21EADB34C5AE4938B7B57563D6CD6F7B"/>
          </w:pPr>
          <w:r w:rsidRPr="00FB57C0">
            <w:rPr>
              <w:rStyle w:val="PlaceholderText"/>
            </w:rPr>
            <w:t>Click here to enter text.</w:t>
          </w:r>
        </w:p>
      </w:docPartBody>
    </w:docPart>
    <w:docPart>
      <w:docPartPr>
        <w:name w:val="B451ACEA4B4D4320A197311B5E37B1C6"/>
        <w:category>
          <w:name w:val="General"/>
          <w:gallery w:val="placeholder"/>
        </w:category>
        <w:types>
          <w:type w:val="bbPlcHdr"/>
        </w:types>
        <w:behaviors>
          <w:behavior w:val="content"/>
        </w:behaviors>
        <w:guid w:val="{DAB483A0-EE07-4C7F-9C46-1D5C923DF5EB}"/>
      </w:docPartPr>
      <w:docPartBody>
        <w:p w:rsidR="00D5599E" w:rsidRDefault="00F87F05" w:rsidP="00F87F05">
          <w:pPr>
            <w:pStyle w:val="B451ACEA4B4D4320A197311B5E37B1C6"/>
          </w:pPr>
          <w:r w:rsidRPr="00FB57C0">
            <w:rPr>
              <w:rStyle w:val="PlaceholderText"/>
            </w:rPr>
            <w:t>Click here to enter text.</w:t>
          </w:r>
        </w:p>
      </w:docPartBody>
    </w:docPart>
    <w:docPart>
      <w:docPartPr>
        <w:name w:val="E50A457A01F3451288AE20C0E77446BC"/>
        <w:category>
          <w:name w:val="General"/>
          <w:gallery w:val="placeholder"/>
        </w:category>
        <w:types>
          <w:type w:val="bbPlcHdr"/>
        </w:types>
        <w:behaviors>
          <w:behavior w:val="content"/>
        </w:behaviors>
        <w:guid w:val="{05980D36-8E6A-4C51-8322-3F21D79F4179}"/>
      </w:docPartPr>
      <w:docPartBody>
        <w:p w:rsidR="00D5599E" w:rsidRDefault="00F87F05" w:rsidP="00F87F05">
          <w:pPr>
            <w:pStyle w:val="E50A457A01F3451288AE20C0E77446BC"/>
          </w:pPr>
          <w:r w:rsidRPr="00FB57C0">
            <w:rPr>
              <w:rStyle w:val="PlaceholderText"/>
            </w:rPr>
            <w:t>Click here to enter text.</w:t>
          </w:r>
        </w:p>
      </w:docPartBody>
    </w:docPart>
    <w:docPart>
      <w:docPartPr>
        <w:name w:val="82D5D6903DD44D41850BD0F62D05F2A8"/>
        <w:category>
          <w:name w:val="General"/>
          <w:gallery w:val="placeholder"/>
        </w:category>
        <w:types>
          <w:type w:val="bbPlcHdr"/>
        </w:types>
        <w:behaviors>
          <w:behavior w:val="content"/>
        </w:behaviors>
        <w:guid w:val="{A6A051FE-17BE-420B-8EB8-F2432665E1B0}"/>
      </w:docPartPr>
      <w:docPartBody>
        <w:p w:rsidR="00D5599E" w:rsidRDefault="00F87F05" w:rsidP="00F87F05">
          <w:pPr>
            <w:pStyle w:val="82D5D6903DD44D41850BD0F62D05F2A8"/>
          </w:pPr>
          <w:r w:rsidRPr="00FB57C0">
            <w:rPr>
              <w:rStyle w:val="PlaceholderText"/>
            </w:rPr>
            <w:t>Click here to enter text.</w:t>
          </w:r>
        </w:p>
      </w:docPartBody>
    </w:docPart>
    <w:docPart>
      <w:docPartPr>
        <w:name w:val="801D94944C8F44C7802320F5660B279A"/>
        <w:category>
          <w:name w:val="General"/>
          <w:gallery w:val="placeholder"/>
        </w:category>
        <w:types>
          <w:type w:val="bbPlcHdr"/>
        </w:types>
        <w:behaviors>
          <w:behavior w:val="content"/>
        </w:behaviors>
        <w:guid w:val="{579BE636-A499-460A-A9ED-4E6F58530761}"/>
      </w:docPartPr>
      <w:docPartBody>
        <w:p w:rsidR="00D5599E" w:rsidRDefault="00F87F05" w:rsidP="00F87F05">
          <w:pPr>
            <w:pStyle w:val="801D94944C8F44C7802320F5660B279A"/>
          </w:pPr>
          <w:r w:rsidRPr="00FB57C0">
            <w:rPr>
              <w:rStyle w:val="PlaceholderText"/>
            </w:rPr>
            <w:t>Click here to enter text.</w:t>
          </w:r>
        </w:p>
      </w:docPartBody>
    </w:docPart>
    <w:docPart>
      <w:docPartPr>
        <w:name w:val="5DF9962B47E94BC9875CAE8DBB37C127"/>
        <w:category>
          <w:name w:val="General"/>
          <w:gallery w:val="placeholder"/>
        </w:category>
        <w:types>
          <w:type w:val="bbPlcHdr"/>
        </w:types>
        <w:behaviors>
          <w:behavior w:val="content"/>
        </w:behaviors>
        <w:guid w:val="{F4AD6588-3001-4EA2-986D-261916EC3A3A}"/>
      </w:docPartPr>
      <w:docPartBody>
        <w:p w:rsidR="00D5599E" w:rsidRDefault="00F87F05" w:rsidP="00F87F05">
          <w:pPr>
            <w:pStyle w:val="5DF9962B47E94BC9875CAE8DBB37C127"/>
          </w:pPr>
          <w:r w:rsidRPr="00FB57C0">
            <w:rPr>
              <w:rStyle w:val="PlaceholderText"/>
            </w:rPr>
            <w:t>Click here to enter text.</w:t>
          </w:r>
        </w:p>
      </w:docPartBody>
    </w:docPart>
    <w:docPart>
      <w:docPartPr>
        <w:name w:val="E2ECD9C496114F7C9A79DC932DAEC55A"/>
        <w:category>
          <w:name w:val="General"/>
          <w:gallery w:val="placeholder"/>
        </w:category>
        <w:types>
          <w:type w:val="bbPlcHdr"/>
        </w:types>
        <w:behaviors>
          <w:behavior w:val="content"/>
        </w:behaviors>
        <w:guid w:val="{752C121F-60A5-4610-BC28-92F28DFE9A8A}"/>
      </w:docPartPr>
      <w:docPartBody>
        <w:p w:rsidR="00D5599E" w:rsidRDefault="00F87F05" w:rsidP="00F87F05">
          <w:pPr>
            <w:pStyle w:val="E2ECD9C496114F7C9A79DC932DAEC55A"/>
          </w:pPr>
          <w:r w:rsidRPr="00FB57C0">
            <w:rPr>
              <w:rStyle w:val="PlaceholderText"/>
            </w:rPr>
            <w:t>Click here to enter text.</w:t>
          </w:r>
        </w:p>
      </w:docPartBody>
    </w:docPart>
    <w:docPart>
      <w:docPartPr>
        <w:name w:val="7080D46E3B4E45AABFDC7D7DF2761896"/>
        <w:category>
          <w:name w:val="General"/>
          <w:gallery w:val="placeholder"/>
        </w:category>
        <w:types>
          <w:type w:val="bbPlcHdr"/>
        </w:types>
        <w:behaviors>
          <w:behavior w:val="content"/>
        </w:behaviors>
        <w:guid w:val="{7B1E25E2-7982-4451-9EA3-38E9C0567295}"/>
      </w:docPartPr>
      <w:docPartBody>
        <w:p w:rsidR="00D5599E" w:rsidRDefault="00F87F05" w:rsidP="00F87F05">
          <w:pPr>
            <w:pStyle w:val="7080D46E3B4E45AABFDC7D7DF2761896"/>
          </w:pPr>
          <w:r w:rsidRPr="00FB57C0">
            <w:rPr>
              <w:rStyle w:val="PlaceholderText"/>
            </w:rPr>
            <w:t>Click here to enter text.</w:t>
          </w:r>
        </w:p>
      </w:docPartBody>
    </w:docPart>
    <w:docPart>
      <w:docPartPr>
        <w:name w:val="F5F591C78FB942B9A187890D245BF7C2"/>
        <w:category>
          <w:name w:val="General"/>
          <w:gallery w:val="placeholder"/>
        </w:category>
        <w:types>
          <w:type w:val="bbPlcHdr"/>
        </w:types>
        <w:behaviors>
          <w:behavior w:val="content"/>
        </w:behaviors>
        <w:guid w:val="{4213A7FF-E796-4C9A-B999-3EDB268DD153}"/>
      </w:docPartPr>
      <w:docPartBody>
        <w:p w:rsidR="00D5599E" w:rsidRDefault="00F87F05" w:rsidP="00F87F05">
          <w:pPr>
            <w:pStyle w:val="F5F591C78FB942B9A187890D245BF7C2"/>
          </w:pPr>
          <w:r w:rsidRPr="00FB57C0">
            <w:rPr>
              <w:rStyle w:val="PlaceholderText"/>
            </w:rPr>
            <w:t>Click here to enter text.</w:t>
          </w:r>
        </w:p>
      </w:docPartBody>
    </w:docPart>
    <w:docPart>
      <w:docPartPr>
        <w:name w:val="7E3B7ABC222041AC9AEA45370080C04F"/>
        <w:category>
          <w:name w:val="General"/>
          <w:gallery w:val="placeholder"/>
        </w:category>
        <w:types>
          <w:type w:val="bbPlcHdr"/>
        </w:types>
        <w:behaviors>
          <w:behavior w:val="content"/>
        </w:behaviors>
        <w:guid w:val="{D5CFB749-5679-4FE0-BB59-E2FAE3DED83F}"/>
      </w:docPartPr>
      <w:docPartBody>
        <w:p w:rsidR="00D5599E" w:rsidRDefault="00F87F05" w:rsidP="00F87F05">
          <w:pPr>
            <w:pStyle w:val="7E3B7ABC222041AC9AEA45370080C04F"/>
          </w:pPr>
          <w:r w:rsidRPr="00FB57C0">
            <w:rPr>
              <w:rStyle w:val="PlaceholderText"/>
            </w:rPr>
            <w:t>Click here to enter text.</w:t>
          </w:r>
        </w:p>
      </w:docPartBody>
    </w:docPart>
    <w:docPart>
      <w:docPartPr>
        <w:name w:val="87D9E21A9FFD42F38DB7B2D56A173C31"/>
        <w:category>
          <w:name w:val="General"/>
          <w:gallery w:val="placeholder"/>
        </w:category>
        <w:types>
          <w:type w:val="bbPlcHdr"/>
        </w:types>
        <w:behaviors>
          <w:behavior w:val="content"/>
        </w:behaviors>
        <w:guid w:val="{80B3C5C2-1268-4955-8088-D4DC3E599C12}"/>
      </w:docPartPr>
      <w:docPartBody>
        <w:p w:rsidR="00D5599E" w:rsidRDefault="00F87F05" w:rsidP="00F87F05">
          <w:pPr>
            <w:pStyle w:val="87D9E21A9FFD42F38DB7B2D56A173C31"/>
          </w:pPr>
          <w:r w:rsidRPr="00FB57C0">
            <w:rPr>
              <w:rStyle w:val="PlaceholderText"/>
            </w:rPr>
            <w:t>Click here to enter text.</w:t>
          </w:r>
        </w:p>
      </w:docPartBody>
    </w:docPart>
    <w:docPart>
      <w:docPartPr>
        <w:name w:val="682942D3FF0D47298D6130198ABE0EC5"/>
        <w:category>
          <w:name w:val="General"/>
          <w:gallery w:val="placeholder"/>
        </w:category>
        <w:types>
          <w:type w:val="bbPlcHdr"/>
        </w:types>
        <w:behaviors>
          <w:behavior w:val="content"/>
        </w:behaviors>
        <w:guid w:val="{233EDFE4-5AC2-4310-A56C-2777D4D504F2}"/>
      </w:docPartPr>
      <w:docPartBody>
        <w:p w:rsidR="00D5599E" w:rsidRDefault="00F87F05" w:rsidP="00F87F05">
          <w:pPr>
            <w:pStyle w:val="682942D3FF0D47298D6130198ABE0EC5"/>
          </w:pPr>
          <w:r w:rsidRPr="00FB57C0">
            <w:rPr>
              <w:rStyle w:val="PlaceholderText"/>
            </w:rPr>
            <w:t>Click here to enter text.</w:t>
          </w:r>
        </w:p>
      </w:docPartBody>
    </w:docPart>
    <w:docPart>
      <w:docPartPr>
        <w:name w:val="234908F595A141238F32A40BD88B1D5D"/>
        <w:category>
          <w:name w:val="General"/>
          <w:gallery w:val="placeholder"/>
        </w:category>
        <w:types>
          <w:type w:val="bbPlcHdr"/>
        </w:types>
        <w:behaviors>
          <w:behavior w:val="content"/>
        </w:behaviors>
        <w:guid w:val="{2DFEA895-0EEE-4AA0-9130-9C6CD59BD284}"/>
      </w:docPartPr>
      <w:docPartBody>
        <w:p w:rsidR="00D5599E" w:rsidRDefault="00F87F05" w:rsidP="00F87F05">
          <w:pPr>
            <w:pStyle w:val="234908F595A141238F32A40BD88B1D5D"/>
          </w:pPr>
          <w:r w:rsidRPr="00FB57C0">
            <w:rPr>
              <w:rStyle w:val="PlaceholderText"/>
            </w:rPr>
            <w:t>Click here to enter text.</w:t>
          </w:r>
        </w:p>
      </w:docPartBody>
    </w:docPart>
    <w:docPart>
      <w:docPartPr>
        <w:name w:val="652D028F5CD447FEA435A4C456A67077"/>
        <w:category>
          <w:name w:val="General"/>
          <w:gallery w:val="placeholder"/>
        </w:category>
        <w:types>
          <w:type w:val="bbPlcHdr"/>
        </w:types>
        <w:behaviors>
          <w:behavior w:val="content"/>
        </w:behaviors>
        <w:guid w:val="{4BC4AB0D-2B3A-43FE-9BA6-EA3DBC349622}"/>
      </w:docPartPr>
      <w:docPartBody>
        <w:p w:rsidR="00D5599E" w:rsidRDefault="00F87F05" w:rsidP="00F87F05">
          <w:pPr>
            <w:pStyle w:val="652D028F5CD447FEA435A4C456A67077"/>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Museo Slab 500">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Avenir-Light">
    <w:panose1 w:val="00000000000000000000"/>
    <w:charset w:val="00"/>
    <w:family w:val="swiss"/>
    <w:notTrueType/>
    <w:pitch w:val="default"/>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Std-Lt">
    <w:panose1 w:val="00000000000000000000"/>
    <w:charset w:val="00"/>
    <w:family w:val="swiss"/>
    <w:notTrueType/>
    <w:pitch w:val="default"/>
    <w:sig w:usb0="00000003" w:usb1="00000000" w:usb2="00000000" w:usb3="00000000" w:csb0="00000001" w:csb1="00000000"/>
  </w:font>
  <w:font w:name="Avenir-Heavy">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BA59EB"/>
    <w:rsid w:val="000A5E4B"/>
    <w:rsid w:val="000D5DDC"/>
    <w:rsid w:val="0017605F"/>
    <w:rsid w:val="001C095A"/>
    <w:rsid w:val="002A7A32"/>
    <w:rsid w:val="00535484"/>
    <w:rsid w:val="005C33CC"/>
    <w:rsid w:val="00723794"/>
    <w:rsid w:val="007E5D86"/>
    <w:rsid w:val="00844686"/>
    <w:rsid w:val="008C315A"/>
    <w:rsid w:val="009159DD"/>
    <w:rsid w:val="00B13EDF"/>
    <w:rsid w:val="00BA59EB"/>
    <w:rsid w:val="00BB0D5D"/>
    <w:rsid w:val="00C27BE9"/>
    <w:rsid w:val="00CC6750"/>
    <w:rsid w:val="00D0667A"/>
    <w:rsid w:val="00D36DF8"/>
    <w:rsid w:val="00D5599E"/>
    <w:rsid w:val="00F87F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DF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7F05"/>
    <w:rPr>
      <w:color w:val="808080"/>
    </w:rPr>
  </w:style>
  <w:style w:type="paragraph" w:customStyle="1" w:styleId="932AC317D4924CEB9D0C05154D71A2CE">
    <w:name w:val="932AC317D4924CEB9D0C05154D71A2CE"/>
    <w:rsid w:val="00D36DF8"/>
  </w:style>
  <w:style w:type="paragraph" w:customStyle="1" w:styleId="C848866E7E78445D882DDA80E668B089">
    <w:name w:val="C848866E7E78445D882DDA80E668B089"/>
    <w:rsid w:val="00D36DF8"/>
  </w:style>
  <w:style w:type="paragraph" w:customStyle="1" w:styleId="988A58520CE84E2A8B579A32F81D1C5A">
    <w:name w:val="988A58520CE84E2A8B579A32F81D1C5A"/>
    <w:rsid w:val="00D36DF8"/>
  </w:style>
  <w:style w:type="paragraph" w:customStyle="1" w:styleId="4FAEFAD8D598448BA6E277D54278B9D2">
    <w:name w:val="4FAEFAD8D598448BA6E277D54278B9D2"/>
    <w:rsid w:val="00D36DF8"/>
  </w:style>
  <w:style w:type="paragraph" w:customStyle="1" w:styleId="7687881F15854E74A37E6218E6AC2E55">
    <w:name w:val="7687881F15854E74A37E6218E6AC2E55"/>
    <w:rsid w:val="00D36DF8"/>
  </w:style>
  <w:style w:type="paragraph" w:customStyle="1" w:styleId="47DCD19001BC463689DFF21C93E22805">
    <w:name w:val="47DCD19001BC463689DFF21C93E22805"/>
    <w:rsid w:val="00D36DF8"/>
  </w:style>
  <w:style w:type="paragraph" w:customStyle="1" w:styleId="86E23747DEE94B5D8DDD31C79141B3F8">
    <w:name w:val="86E23747DEE94B5D8DDD31C79141B3F8"/>
    <w:rsid w:val="00D36DF8"/>
  </w:style>
  <w:style w:type="paragraph" w:customStyle="1" w:styleId="FE0573A90E4740FBBAA65741C5B7195E">
    <w:name w:val="FE0573A90E4740FBBAA65741C5B7195E"/>
    <w:rsid w:val="00D36DF8"/>
  </w:style>
  <w:style w:type="paragraph" w:customStyle="1" w:styleId="30DDE742316C42E1AD3B38A46276421B">
    <w:name w:val="30DDE742316C42E1AD3B38A46276421B"/>
    <w:rsid w:val="00D36DF8"/>
  </w:style>
  <w:style w:type="paragraph" w:customStyle="1" w:styleId="C49E7727B6194DCE9F68E96060E4C3C6">
    <w:name w:val="C49E7727B6194DCE9F68E96060E4C3C6"/>
    <w:rsid w:val="00D36DF8"/>
  </w:style>
  <w:style w:type="paragraph" w:customStyle="1" w:styleId="48C10B94973E45ED81FDE77885955ADB">
    <w:name w:val="48C10B94973E45ED81FDE77885955ADB"/>
    <w:rsid w:val="00D36DF8"/>
  </w:style>
  <w:style w:type="paragraph" w:customStyle="1" w:styleId="E49A3910C9A3443CAE0AC9714D52256C">
    <w:name w:val="E49A3910C9A3443CAE0AC9714D52256C"/>
    <w:rsid w:val="00D36DF8"/>
  </w:style>
  <w:style w:type="paragraph" w:customStyle="1" w:styleId="F77A2368C9204719B5B24DAB86CA60C6">
    <w:name w:val="F77A2368C9204719B5B24DAB86CA60C6"/>
    <w:rsid w:val="00D36DF8"/>
  </w:style>
  <w:style w:type="paragraph" w:customStyle="1" w:styleId="2656073A3B7B460486FE58D3F486F8AC">
    <w:name w:val="2656073A3B7B460486FE58D3F486F8AC"/>
    <w:rsid w:val="00D36DF8"/>
  </w:style>
  <w:style w:type="paragraph" w:customStyle="1" w:styleId="620372DA57144276B8F42102DF8A4A07">
    <w:name w:val="620372DA57144276B8F42102DF8A4A07"/>
    <w:rsid w:val="00D36DF8"/>
  </w:style>
  <w:style w:type="paragraph" w:customStyle="1" w:styleId="0027DD9A8B8E41CA80D096C97A7CCE66">
    <w:name w:val="0027DD9A8B8E41CA80D096C97A7CCE66"/>
    <w:rsid w:val="00D36DF8"/>
  </w:style>
  <w:style w:type="paragraph" w:customStyle="1" w:styleId="1DFDFBB8D77F4E2D84031BEF4389C944">
    <w:name w:val="1DFDFBB8D77F4E2D84031BEF4389C944"/>
    <w:rsid w:val="00D36DF8"/>
  </w:style>
  <w:style w:type="paragraph" w:customStyle="1" w:styleId="9DC9F1CBC19B4E92936CD88EF266FDCD">
    <w:name w:val="9DC9F1CBC19B4E92936CD88EF266FDCD"/>
    <w:rsid w:val="00D36DF8"/>
  </w:style>
  <w:style w:type="paragraph" w:customStyle="1" w:styleId="177D33DFC9A3465EAD4DAC1DB8F22533">
    <w:name w:val="177D33DFC9A3465EAD4DAC1DB8F22533"/>
    <w:rsid w:val="00D36DF8"/>
  </w:style>
  <w:style w:type="paragraph" w:customStyle="1" w:styleId="4DD422EEFCC84ECBA95134F4D74A2B9F">
    <w:name w:val="4DD422EEFCC84ECBA95134F4D74A2B9F"/>
    <w:rsid w:val="00D36DF8"/>
  </w:style>
  <w:style w:type="paragraph" w:customStyle="1" w:styleId="7A80A1B962E44C50B8A6D4C1D11AD6FB">
    <w:name w:val="7A80A1B962E44C50B8A6D4C1D11AD6FB"/>
    <w:rsid w:val="00D36DF8"/>
  </w:style>
  <w:style w:type="paragraph" w:customStyle="1" w:styleId="62AABCB31A284993949B1F921E3666E3">
    <w:name w:val="62AABCB31A284993949B1F921E3666E3"/>
    <w:rsid w:val="00D36DF8"/>
  </w:style>
  <w:style w:type="paragraph" w:customStyle="1" w:styleId="2F813661A6814A5394B322014DFEB8B3">
    <w:name w:val="2F813661A6814A5394B322014DFEB8B3"/>
    <w:rsid w:val="00D36DF8"/>
  </w:style>
  <w:style w:type="paragraph" w:customStyle="1" w:styleId="1A386246FFF145AABF899ACA94126DD7">
    <w:name w:val="1A386246FFF145AABF899ACA94126DD7"/>
    <w:rsid w:val="00D36DF8"/>
  </w:style>
  <w:style w:type="paragraph" w:customStyle="1" w:styleId="00308CAC6AFA459F8050A26AB6FBBB49">
    <w:name w:val="00308CAC6AFA459F8050A26AB6FBBB49"/>
    <w:rsid w:val="00D36DF8"/>
  </w:style>
  <w:style w:type="paragraph" w:customStyle="1" w:styleId="F66E3025C153405D84D4E405434E45A9">
    <w:name w:val="F66E3025C153405D84D4E405434E45A9"/>
    <w:rsid w:val="00D36DF8"/>
  </w:style>
  <w:style w:type="paragraph" w:customStyle="1" w:styleId="61BFEFC0DA3B4753ACDDB043CAA40B00">
    <w:name w:val="61BFEFC0DA3B4753ACDDB043CAA40B00"/>
    <w:rsid w:val="00D36DF8"/>
  </w:style>
  <w:style w:type="paragraph" w:customStyle="1" w:styleId="4B4C245D1D3C46B1B1858FE2BF2441C0">
    <w:name w:val="4B4C245D1D3C46B1B1858FE2BF2441C0"/>
    <w:rsid w:val="00D36DF8"/>
  </w:style>
  <w:style w:type="paragraph" w:customStyle="1" w:styleId="7C219EA13B354DDCBDBCE21A8C6B889A">
    <w:name w:val="7C219EA13B354DDCBDBCE21A8C6B889A"/>
    <w:rsid w:val="00D36DF8"/>
  </w:style>
  <w:style w:type="paragraph" w:customStyle="1" w:styleId="5EC7315B4E114E09BD574D2CDDBCC17E">
    <w:name w:val="5EC7315B4E114E09BD574D2CDDBCC17E"/>
    <w:rsid w:val="00D36DF8"/>
  </w:style>
  <w:style w:type="paragraph" w:customStyle="1" w:styleId="E7F60E637DE646B090C786041F768618">
    <w:name w:val="E7F60E637DE646B090C786041F768618"/>
    <w:rsid w:val="00D36DF8"/>
  </w:style>
  <w:style w:type="paragraph" w:customStyle="1" w:styleId="DD3A5A59DFCE4626B238289FBB16BC14">
    <w:name w:val="DD3A5A59DFCE4626B238289FBB16BC14"/>
    <w:rsid w:val="00D36DF8"/>
  </w:style>
  <w:style w:type="paragraph" w:customStyle="1" w:styleId="03F2AF05A4FD4CAABB91BABF583BC709">
    <w:name w:val="03F2AF05A4FD4CAABB91BABF583BC709"/>
    <w:rsid w:val="00D36DF8"/>
  </w:style>
  <w:style w:type="paragraph" w:customStyle="1" w:styleId="7393DAB9CAF74AD6AF989E514DD48EAC">
    <w:name w:val="7393DAB9CAF74AD6AF989E514DD48EAC"/>
    <w:rsid w:val="00D36DF8"/>
  </w:style>
  <w:style w:type="paragraph" w:customStyle="1" w:styleId="1648385B0CA34CE78A5989B78206A33A">
    <w:name w:val="1648385B0CA34CE78A5989B78206A33A"/>
    <w:rsid w:val="00D36DF8"/>
  </w:style>
  <w:style w:type="paragraph" w:customStyle="1" w:styleId="A10D8A322AEC4B3C97C60D3EDB07E1D4">
    <w:name w:val="A10D8A322AEC4B3C97C60D3EDB07E1D4"/>
    <w:rsid w:val="00D36DF8"/>
  </w:style>
  <w:style w:type="paragraph" w:customStyle="1" w:styleId="E998062FCC754327BF9456EB62767165">
    <w:name w:val="E998062FCC754327BF9456EB62767165"/>
    <w:rsid w:val="00D36DF8"/>
  </w:style>
  <w:style w:type="paragraph" w:customStyle="1" w:styleId="A13AFCE077EA4049A93029E53E695AE3">
    <w:name w:val="A13AFCE077EA4049A93029E53E695AE3"/>
    <w:rsid w:val="00D36DF8"/>
  </w:style>
  <w:style w:type="paragraph" w:customStyle="1" w:styleId="D2AAAB9CAEE14369B227C79FB8477E12">
    <w:name w:val="D2AAAB9CAEE14369B227C79FB8477E12"/>
    <w:rsid w:val="00D36DF8"/>
  </w:style>
  <w:style w:type="paragraph" w:customStyle="1" w:styleId="ACFEE4486D9A431AB1BE9CE7155AD55C">
    <w:name w:val="ACFEE4486D9A431AB1BE9CE7155AD55C"/>
    <w:rsid w:val="00D36DF8"/>
  </w:style>
  <w:style w:type="paragraph" w:customStyle="1" w:styleId="E6AC82FF52DE49749DE74908CCED0CA7">
    <w:name w:val="E6AC82FF52DE49749DE74908CCED0CA7"/>
    <w:rsid w:val="00D36DF8"/>
  </w:style>
  <w:style w:type="paragraph" w:customStyle="1" w:styleId="499486CEB49546FC8A434E0AA2730F72">
    <w:name w:val="499486CEB49546FC8A434E0AA2730F72"/>
    <w:rsid w:val="00D36DF8"/>
  </w:style>
  <w:style w:type="paragraph" w:customStyle="1" w:styleId="D9D1F232C2574ACAB1E536AE34335591">
    <w:name w:val="D9D1F232C2574ACAB1E536AE34335591"/>
    <w:rsid w:val="00D36DF8"/>
  </w:style>
  <w:style w:type="paragraph" w:customStyle="1" w:styleId="4367F900D8F84A81A996F9C6AC4B5DC0">
    <w:name w:val="4367F900D8F84A81A996F9C6AC4B5DC0"/>
    <w:rsid w:val="00D36DF8"/>
  </w:style>
  <w:style w:type="paragraph" w:customStyle="1" w:styleId="C15BD9AF70DE4B0BBF513E37D599628B">
    <w:name w:val="C15BD9AF70DE4B0BBF513E37D599628B"/>
    <w:rsid w:val="00D36DF8"/>
  </w:style>
  <w:style w:type="paragraph" w:customStyle="1" w:styleId="AE1FF7EBC5B948759E7A09C545CF2372">
    <w:name w:val="AE1FF7EBC5B948759E7A09C545CF2372"/>
    <w:rsid w:val="00D36DF8"/>
  </w:style>
  <w:style w:type="paragraph" w:customStyle="1" w:styleId="6810207398844A3FA6F78F62F0EE0B5F">
    <w:name w:val="6810207398844A3FA6F78F62F0EE0B5F"/>
    <w:rsid w:val="00D36DF8"/>
  </w:style>
  <w:style w:type="paragraph" w:customStyle="1" w:styleId="8A997C7F927F4ACAA1B87525DC51F55B">
    <w:name w:val="8A997C7F927F4ACAA1B87525DC51F55B"/>
    <w:rsid w:val="00D36DF8"/>
  </w:style>
  <w:style w:type="paragraph" w:customStyle="1" w:styleId="3A875315BCD54FF2995E3CB12F83CB67">
    <w:name w:val="3A875315BCD54FF2995E3CB12F83CB67"/>
    <w:rsid w:val="00D36DF8"/>
  </w:style>
  <w:style w:type="paragraph" w:customStyle="1" w:styleId="A92684FFC6284C5BB3409C2D559CF114">
    <w:name w:val="A92684FFC6284C5BB3409C2D559CF114"/>
    <w:rsid w:val="00D36DF8"/>
  </w:style>
  <w:style w:type="paragraph" w:customStyle="1" w:styleId="2758C57429774709B383CC679C9B549F">
    <w:name w:val="2758C57429774709B383CC679C9B549F"/>
    <w:rsid w:val="00D36DF8"/>
  </w:style>
  <w:style w:type="paragraph" w:customStyle="1" w:styleId="90AA4BBA3E1648EE89456EA4DEFBFF6E">
    <w:name w:val="90AA4BBA3E1648EE89456EA4DEFBFF6E"/>
    <w:rsid w:val="00D36DF8"/>
  </w:style>
  <w:style w:type="paragraph" w:customStyle="1" w:styleId="262FB776A7474E7AB28C22DB9EFBA11E">
    <w:name w:val="262FB776A7474E7AB28C22DB9EFBA11E"/>
    <w:rsid w:val="00D36DF8"/>
  </w:style>
  <w:style w:type="paragraph" w:customStyle="1" w:styleId="853A42485EEF490CA4D0985A2DB9FF76">
    <w:name w:val="853A42485EEF490CA4D0985A2DB9FF76"/>
    <w:rsid w:val="00D36DF8"/>
  </w:style>
  <w:style w:type="paragraph" w:customStyle="1" w:styleId="CC8785AE9C894B6BBD9D936656AF93F5">
    <w:name w:val="CC8785AE9C894B6BBD9D936656AF93F5"/>
    <w:rsid w:val="00D36DF8"/>
  </w:style>
  <w:style w:type="paragraph" w:customStyle="1" w:styleId="245E99C9C5B74C2DA9791F014977347C">
    <w:name w:val="245E99C9C5B74C2DA9791F014977347C"/>
    <w:rsid w:val="00D36DF8"/>
  </w:style>
  <w:style w:type="paragraph" w:customStyle="1" w:styleId="E41A2DA8FAA042568A7CA7B3A9612C59">
    <w:name w:val="E41A2DA8FAA042568A7CA7B3A9612C59"/>
    <w:rsid w:val="00D36DF8"/>
  </w:style>
  <w:style w:type="paragraph" w:customStyle="1" w:styleId="B1C007C902524A1BA31E67F77430A739">
    <w:name w:val="B1C007C902524A1BA31E67F77430A739"/>
    <w:rsid w:val="00D36DF8"/>
  </w:style>
  <w:style w:type="paragraph" w:customStyle="1" w:styleId="C9E1FDF1DBB64CE8AADA7F14FEF61029">
    <w:name w:val="C9E1FDF1DBB64CE8AADA7F14FEF61029"/>
    <w:rsid w:val="00D36DF8"/>
  </w:style>
  <w:style w:type="paragraph" w:customStyle="1" w:styleId="C8C130D34DF34E838717CB87D506F212">
    <w:name w:val="C8C130D34DF34E838717CB87D506F212"/>
    <w:rsid w:val="00D36DF8"/>
  </w:style>
  <w:style w:type="paragraph" w:customStyle="1" w:styleId="3ACB3DFBF71B4F3FB6F0D8519B3561CC">
    <w:name w:val="3ACB3DFBF71B4F3FB6F0D8519B3561CC"/>
    <w:rsid w:val="00D36DF8"/>
  </w:style>
  <w:style w:type="paragraph" w:customStyle="1" w:styleId="5F90B6C3380146468693553BA0737D2D">
    <w:name w:val="5F90B6C3380146468693553BA0737D2D"/>
    <w:rsid w:val="00D36DF8"/>
  </w:style>
  <w:style w:type="paragraph" w:customStyle="1" w:styleId="8BD19D3FC5CD4E1F88BC75B190ADE3F0">
    <w:name w:val="8BD19D3FC5CD4E1F88BC75B190ADE3F0"/>
    <w:rsid w:val="00D36DF8"/>
  </w:style>
  <w:style w:type="paragraph" w:customStyle="1" w:styleId="53B6BB6207B348DE9BC0C494A162A8EB">
    <w:name w:val="53B6BB6207B348DE9BC0C494A162A8EB"/>
    <w:rsid w:val="00D36DF8"/>
  </w:style>
  <w:style w:type="paragraph" w:customStyle="1" w:styleId="F951DE5144434D4281ADECEAB00ED3EC">
    <w:name w:val="F951DE5144434D4281ADECEAB00ED3EC"/>
    <w:rsid w:val="00D36DF8"/>
  </w:style>
  <w:style w:type="paragraph" w:customStyle="1" w:styleId="42905F51B801448DB96215479E15082A">
    <w:name w:val="42905F51B801448DB96215479E15082A"/>
    <w:rsid w:val="00D36DF8"/>
  </w:style>
  <w:style w:type="paragraph" w:customStyle="1" w:styleId="4B76F758EFB04AE485558D66B0AFFB47">
    <w:name w:val="4B76F758EFB04AE485558D66B0AFFB47"/>
    <w:rsid w:val="00D36DF8"/>
  </w:style>
  <w:style w:type="paragraph" w:customStyle="1" w:styleId="1408CDC3D23749B189167B1E220BD4EE">
    <w:name w:val="1408CDC3D23749B189167B1E220BD4EE"/>
    <w:rsid w:val="00D36DF8"/>
  </w:style>
  <w:style w:type="paragraph" w:customStyle="1" w:styleId="1A7AB34967C24BC8BA1AFE4583FA266C">
    <w:name w:val="1A7AB34967C24BC8BA1AFE4583FA266C"/>
    <w:rsid w:val="00D36DF8"/>
  </w:style>
  <w:style w:type="paragraph" w:customStyle="1" w:styleId="390E379CE2274DB093517BBEE5C3F38D">
    <w:name w:val="390E379CE2274DB093517BBEE5C3F38D"/>
    <w:rsid w:val="00D36DF8"/>
  </w:style>
  <w:style w:type="paragraph" w:customStyle="1" w:styleId="60C00AB067BE4E8B9B3A39A9F887BE51">
    <w:name w:val="60C00AB067BE4E8B9B3A39A9F887BE51"/>
    <w:rsid w:val="00D36DF8"/>
  </w:style>
  <w:style w:type="paragraph" w:customStyle="1" w:styleId="7AB8B6EEECD04F8ABF49A5EB9C213E96">
    <w:name w:val="7AB8B6EEECD04F8ABF49A5EB9C213E96"/>
    <w:rsid w:val="00D36DF8"/>
  </w:style>
  <w:style w:type="paragraph" w:customStyle="1" w:styleId="6DDA4577327C4618A6ECA11D51D55CE2">
    <w:name w:val="6DDA4577327C4618A6ECA11D51D55CE2"/>
    <w:rsid w:val="00D36DF8"/>
  </w:style>
  <w:style w:type="paragraph" w:customStyle="1" w:styleId="7BE195F35CAE4DF2A783F1FA18EF5B04">
    <w:name w:val="7BE195F35CAE4DF2A783F1FA18EF5B04"/>
    <w:rsid w:val="00D36DF8"/>
  </w:style>
  <w:style w:type="paragraph" w:customStyle="1" w:styleId="948BD2E3FD89441B8B87A2844C7E97B5">
    <w:name w:val="948BD2E3FD89441B8B87A2844C7E97B5"/>
    <w:rsid w:val="00D36DF8"/>
  </w:style>
  <w:style w:type="paragraph" w:customStyle="1" w:styleId="F6FA84453A164450B16AF2E901E74AFA">
    <w:name w:val="F6FA84453A164450B16AF2E901E74AFA"/>
    <w:rsid w:val="00D36DF8"/>
  </w:style>
  <w:style w:type="paragraph" w:customStyle="1" w:styleId="52E6FEF7EF83495F9A9BAD4F268BC7A9">
    <w:name w:val="52E6FEF7EF83495F9A9BAD4F268BC7A9"/>
    <w:rsid w:val="00D36DF8"/>
  </w:style>
  <w:style w:type="paragraph" w:customStyle="1" w:styleId="CBAA24F670A1440F86323CF70A39250C">
    <w:name w:val="CBAA24F670A1440F86323CF70A39250C"/>
    <w:rsid w:val="00D36DF8"/>
  </w:style>
  <w:style w:type="paragraph" w:customStyle="1" w:styleId="FFF95DB1BA464A57A2B122BFB49FFC03">
    <w:name w:val="FFF95DB1BA464A57A2B122BFB49FFC03"/>
    <w:rsid w:val="00D36DF8"/>
  </w:style>
  <w:style w:type="paragraph" w:customStyle="1" w:styleId="E1541827090F422CB30D2F9925D6674C">
    <w:name w:val="E1541827090F422CB30D2F9925D6674C"/>
    <w:rsid w:val="00BA59EB"/>
  </w:style>
  <w:style w:type="paragraph" w:customStyle="1" w:styleId="E132B30805474D3B93A745D3CBF55D22">
    <w:name w:val="E132B30805474D3B93A745D3CBF55D22"/>
    <w:rsid w:val="00BA59EB"/>
  </w:style>
  <w:style w:type="paragraph" w:customStyle="1" w:styleId="C3C5180673024FC890C36BF3BA2F145B">
    <w:name w:val="C3C5180673024FC890C36BF3BA2F145B"/>
    <w:rsid w:val="00BA59EB"/>
  </w:style>
  <w:style w:type="paragraph" w:customStyle="1" w:styleId="9D8528A5AB424FEEBC9172F6B03959AF">
    <w:name w:val="9D8528A5AB424FEEBC9172F6B03959AF"/>
    <w:rsid w:val="00BA59EB"/>
  </w:style>
  <w:style w:type="paragraph" w:customStyle="1" w:styleId="BB647F4F150149DFA1BEF8E687652277">
    <w:name w:val="BB647F4F150149DFA1BEF8E687652277"/>
    <w:rsid w:val="00BA59EB"/>
  </w:style>
  <w:style w:type="paragraph" w:customStyle="1" w:styleId="43CD1FA9BB9C486E8C0A355F12D58D73">
    <w:name w:val="43CD1FA9BB9C486E8C0A355F12D58D73"/>
    <w:rsid w:val="00BA59EB"/>
  </w:style>
  <w:style w:type="paragraph" w:customStyle="1" w:styleId="7767757D48154F5B97567F1BE754C322">
    <w:name w:val="7767757D48154F5B97567F1BE754C322"/>
    <w:rsid w:val="00BA59EB"/>
  </w:style>
  <w:style w:type="paragraph" w:customStyle="1" w:styleId="6BEA6387E28B47AFBB527294CE56DFCE">
    <w:name w:val="6BEA6387E28B47AFBB527294CE56DFCE"/>
    <w:rsid w:val="00BA59EB"/>
  </w:style>
  <w:style w:type="paragraph" w:customStyle="1" w:styleId="B6D0FDBCB29A4EA7A54FFEBBC590B75B">
    <w:name w:val="B6D0FDBCB29A4EA7A54FFEBBC590B75B"/>
    <w:rsid w:val="00BA59EB"/>
  </w:style>
  <w:style w:type="paragraph" w:customStyle="1" w:styleId="146C50B735D44009834E42FE17EFE31B">
    <w:name w:val="146C50B735D44009834E42FE17EFE31B"/>
    <w:rsid w:val="00BA59EB"/>
  </w:style>
  <w:style w:type="paragraph" w:customStyle="1" w:styleId="2FA0255A3DF1489A99E7F9E461B2BE95">
    <w:name w:val="2FA0255A3DF1489A99E7F9E461B2BE95"/>
    <w:rsid w:val="00BA59EB"/>
  </w:style>
  <w:style w:type="paragraph" w:customStyle="1" w:styleId="B89346CBB3F74615A042CF2167628230">
    <w:name w:val="B89346CBB3F74615A042CF2167628230"/>
    <w:rsid w:val="00BA59EB"/>
  </w:style>
  <w:style w:type="paragraph" w:customStyle="1" w:styleId="2E5B5B4F559140C493CC0B05ADD00C6A">
    <w:name w:val="2E5B5B4F559140C493CC0B05ADD00C6A"/>
    <w:rsid w:val="00BA59EB"/>
  </w:style>
  <w:style w:type="paragraph" w:customStyle="1" w:styleId="27A3CAD76C0744E381F2A79D6A499F06">
    <w:name w:val="27A3CAD76C0744E381F2A79D6A499F06"/>
    <w:rsid w:val="00BA59EB"/>
  </w:style>
  <w:style w:type="paragraph" w:customStyle="1" w:styleId="C1794E5C20A54953AC3CD6B45E06CC0A">
    <w:name w:val="C1794E5C20A54953AC3CD6B45E06CC0A"/>
    <w:rsid w:val="00BA59EB"/>
  </w:style>
  <w:style w:type="paragraph" w:customStyle="1" w:styleId="561F210C65B048D8A19517A210FEFDE3">
    <w:name w:val="561F210C65B048D8A19517A210FEFDE3"/>
    <w:rsid w:val="00BA59EB"/>
  </w:style>
  <w:style w:type="paragraph" w:customStyle="1" w:styleId="746DD39DA7384A0EB409FA629E0B5300">
    <w:name w:val="746DD39DA7384A0EB409FA629E0B5300"/>
    <w:rsid w:val="00BA59EB"/>
  </w:style>
  <w:style w:type="paragraph" w:customStyle="1" w:styleId="77CD1326DD9D4427BB4EC8EF8DC8956A">
    <w:name w:val="77CD1326DD9D4427BB4EC8EF8DC8956A"/>
    <w:rsid w:val="00BA59EB"/>
  </w:style>
  <w:style w:type="paragraph" w:customStyle="1" w:styleId="07BE27A39A3A4DD9AF9D3EB402FE504B">
    <w:name w:val="07BE27A39A3A4DD9AF9D3EB402FE504B"/>
    <w:rsid w:val="00BA59EB"/>
  </w:style>
  <w:style w:type="paragraph" w:customStyle="1" w:styleId="56070D9E99C34C218CF86190129CD090">
    <w:name w:val="56070D9E99C34C218CF86190129CD090"/>
    <w:rsid w:val="00BA59EB"/>
  </w:style>
  <w:style w:type="paragraph" w:customStyle="1" w:styleId="1CFA60A839484078B3BC79C191F4E588">
    <w:name w:val="1CFA60A839484078B3BC79C191F4E588"/>
    <w:rsid w:val="00BA59EB"/>
  </w:style>
  <w:style w:type="paragraph" w:customStyle="1" w:styleId="988C40C24CE642948A010620B5565ED3">
    <w:name w:val="988C40C24CE642948A010620B5565ED3"/>
    <w:rsid w:val="00BA59EB"/>
  </w:style>
  <w:style w:type="paragraph" w:customStyle="1" w:styleId="A7612FC139D54A91B309F8A24031CBB2">
    <w:name w:val="A7612FC139D54A91B309F8A24031CBB2"/>
    <w:rsid w:val="00BA59EB"/>
  </w:style>
  <w:style w:type="paragraph" w:customStyle="1" w:styleId="4BE125B8B68A4C49A5484019983DB68E">
    <w:name w:val="4BE125B8B68A4C49A5484019983DB68E"/>
    <w:rsid w:val="00BA59EB"/>
  </w:style>
  <w:style w:type="paragraph" w:customStyle="1" w:styleId="786161036DFF48B0B915509E3A489C08">
    <w:name w:val="786161036DFF48B0B915509E3A489C08"/>
    <w:rsid w:val="00BA59EB"/>
  </w:style>
  <w:style w:type="paragraph" w:customStyle="1" w:styleId="6CF7EAB0164B4FCCB7A9EDC94E2EF076">
    <w:name w:val="6CF7EAB0164B4FCCB7A9EDC94E2EF076"/>
    <w:rsid w:val="00BA59EB"/>
  </w:style>
  <w:style w:type="paragraph" w:customStyle="1" w:styleId="C335CC3E0FD347F4A6A83568ECD82AA5">
    <w:name w:val="C335CC3E0FD347F4A6A83568ECD82AA5"/>
    <w:rsid w:val="00BA59EB"/>
  </w:style>
  <w:style w:type="paragraph" w:customStyle="1" w:styleId="A365E77384A24DAD8AEEEBE143D6C109">
    <w:name w:val="A365E77384A24DAD8AEEEBE143D6C109"/>
    <w:rsid w:val="00BA59EB"/>
  </w:style>
  <w:style w:type="paragraph" w:customStyle="1" w:styleId="404EE7A038234FB89E00143535348BA3">
    <w:name w:val="404EE7A038234FB89E00143535348BA3"/>
    <w:rsid w:val="00BA59EB"/>
  </w:style>
  <w:style w:type="paragraph" w:customStyle="1" w:styleId="849F6E30278C40099134982D41513D84">
    <w:name w:val="849F6E30278C40099134982D41513D84"/>
    <w:rsid w:val="00BA59EB"/>
  </w:style>
  <w:style w:type="paragraph" w:customStyle="1" w:styleId="A1AA417BE4F449FEAAB4152A12491375">
    <w:name w:val="A1AA417BE4F449FEAAB4152A12491375"/>
    <w:rsid w:val="00BA59EB"/>
  </w:style>
  <w:style w:type="paragraph" w:customStyle="1" w:styleId="31E66929F2E140EB9F7ABA27C13805C2">
    <w:name w:val="31E66929F2E140EB9F7ABA27C13805C2"/>
    <w:rsid w:val="00BA59EB"/>
  </w:style>
  <w:style w:type="paragraph" w:customStyle="1" w:styleId="A3297A9AECEB4843830B569401F6F7EC">
    <w:name w:val="A3297A9AECEB4843830B569401F6F7EC"/>
    <w:rsid w:val="00BA59EB"/>
  </w:style>
  <w:style w:type="paragraph" w:customStyle="1" w:styleId="4026040372694CE2B4110B770CAA1CE1">
    <w:name w:val="4026040372694CE2B4110B770CAA1CE1"/>
    <w:rsid w:val="00BA59EB"/>
  </w:style>
  <w:style w:type="paragraph" w:customStyle="1" w:styleId="5BD30F01EF55483A896A7A60DB070DD4">
    <w:name w:val="5BD30F01EF55483A896A7A60DB070DD4"/>
    <w:rsid w:val="00BA59EB"/>
  </w:style>
  <w:style w:type="paragraph" w:customStyle="1" w:styleId="737A8E8543BC4A938B753B60ECDF8FEB">
    <w:name w:val="737A8E8543BC4A938B753B60ECDF8FEB"/>
    <w:rsid w:val="00BA59EB"/>
  </w:style>
  <w:style w:type="paragraph" w:customStyle="1" w:styleId="54DEC492D27743E288D6E01B5E1C4405">
    <w:name w:val="54DEC492D27743E288D6E01B5E1C4405"/>
    <w:rsid w:val="00BA59EB"/>
  </w:style>
  <w:style w:type="paragraph" w:customStyle="1" w:styleId="EE1E5535C0CC45379D019B53EC26FE6F">
    <w:name w:val="EE1E5535C0CC45379D019B53EC26FE6F"/>
    <w:rsid w:val="00BA59EB"/>
  </w:style>
  <w:style w:type="paragraph" w:customStyle="1" w:styleId="2493DD9F14CB40BEA2BD84865AA898D3">
    <w:name w:val="2493DD9F14CB40BEA2BD84865AA898D3"/>
    <w:rsid w:val="00BA59EB"/>
  </w:style>
  <w:style w:type="paragraph" w:customStyle="1" w:styleId="DD9E7A65EAAA425ABE59F1C3B6316F93">
    <w:name w:val="DD9E7A65EAAA425ABE59F1C3B6316F93"/>
    <w:rsid w:val="00BA59EB"/>
  </w:style>
  <w:style w:type="paragraph" w:customStyle="1" w:styleId="A92C80940C4D4B6D9695706030F8CD39">
    <w:name w:val="A92C80940C4D4B6D9695706030F8CD39"/>
    <w:rsid w:val="00BA59EB"/>
  </w:style>
  <w:style w:type="paragraph" w:customStyle="1" w:styleId="9206DD0EF1E642369EAB8D7FA80A39D4">
    <w:name w:val="9206DD0EF1E642369EAB8D7FA80A39D4"/>
    <w:rsid w:val="00BA59EB"/>
  </w:style>
  <w:style w:type="paragraph" w:customStyle="1" w:styleId="FD1CE66B68CE44D4A41A68E48965E1C9">
    <w:name w:val="FD1CE66B68CE44D4A41A68E48965E1C9"/>
    <w:rsid w:val="00BA59EB"/>
  </w:style>
  <w:style w:type="paragraph" w:customStyle="1" w:styleId="F7F8972F4F12487784C418D768DA8869">
    <w:name w:val="F7F8972F4F12487784C418D768DA8869"/>
    <w:rsid w:val="00BA59EB"/>
  </w:style>
  <w:style w:type="paragraph" w:customStyle="1" w:styleId="CB68E3D611064E89AFF03B00F9FFB41F">
    <w:name w:val="CB68E3D611064E89AFF03B00F9FFB41F"/>
    <w:rsid w:val="00BA59EB"/>
  </w:style>
  <w:style w:type="paragraph" w:customStyle="1" w:styleId="5EF24EF2766C41FC8B091C38CF1D815B">
    <w:name w:val="5EF24EF2766C41FC8B091C38CF1D815B"/>
    <w:rsid w:val="00BA59EB"/>
  </w:style>
  <w:style w:type="paragraph" w:customStyle="1" w:styleId="CDE502F0B15B445D8A7B0AD4CE6288DA">
    <w:name w:val="CDE502F0B15B445D8A7B0AD4CE6288DA"/>
    <w:rsid w:val="00BA59EB"/>
  </w:style>
  <w:style w:type="paragraph" w:customStyle="1" w:styleId="8E48893EB1894DB6BDFD5BAF4B1F271F">
    <w:name w:val="8E48893EB1894DB6BDFD5BAF4B1F271F"/>
    <w:rsid w:val="00BA59EB"/>
  </w:style>
  <w:style w:type="paragraph" w:customStyle="1" w:styleId="76D2C0807120429AB40F26E5DCDA989B">
    <w:name w:val="76D2C0807120429AB40F26E5DCDA989B"/>
    <w:rsid w:val="00BA59EB"/>
  </w:style>
  <w:style w:type="paragraph" w:customStyle="1" w:styleId="0C6765F7F7204C6DB3487365A9DF4BB2">
    <w:name w:val="0C6765F7F7204C6DB3487365A9DF4BB2"/>
    <w:rsid w:val="00BA59EB"/>
  </w:style>
  <w:style w:type="paragraph" w:customStyle="1" w:styleId="4FE449E4580D4F7B8EBCEA11A0B4950F">
    <w:name w:val="4FE449E4580D4F7B8EBCEA11A0B4950F"/>
    <w:rsid w:val="00BA59EB"/>
  </w:style>
  <w:style w:type="paragraph" w:customStyle="1" w:styleId="0C17044AB0A84F9ABFA06FD71094CE56">
    <w:name w:val="0C17044AB0A84F9ABFA06FD71094CE56"/>
    <w:rsid w:val="00BA59EB"/>
  </w:style>
  <w:style w:type="paragraph" w:customStyle="1" w:styleId="F944A2E5B0EE4D94B9A06C22675AC17B">
    <w:name w:val="F944A2E5B0EE4D94B9A06C22675AC17B"/>
    <w:rsid w:val="00BA59EB"/>
  </w:style>
  <w:style w:type="paragraph" w:customStyle="1" w:styleId="ADBFA7FFAFC8459FA1B2F1C6EEA4E91F">
    <w:name w:val="ADBFA7FFAFC8459FA1B2F1C6EEA4E91F"/>
    <w:rsid w:val="00BA59EB"/>
  </w:style>
  <w:style w:type="paragraph" w:customStyle="1" w:styleId="F8ED95A44DF54284845D87F798859550">
    <w:name w:val="F8ED95A44DF54284845D87F798859550"/>
    <w:rsid w:val="00BA59EB"/>
  </w:style>
  <w:style w:type="paragraph" w:customStyle="1" w:styleId="055D32E154E048E7B934A62AF5C8A47D">
    <w:name w:val="055D32E154E048E7B934A62AF5C8A47D"/>
    <w:rsid w:val="00BA59EB"/>
  </w:style>
  <w:style w:type="paragraph" w:customStyle="1" w:styleId="F5291F3E7B544056953DF592AD7F5A1F">
    <w:name w:val="F5291F3E7B544056953DF592AD7F5A1F"/>
    <w:rsid w:val="00BA59EB"/>
  </w:style>
  <w:style w:type="paragraph" w:customStyle="1" w:styleId="BCB700B32CF8446F88AE40433D07AAE3">
    <w:name w:val="BCB700B32CF8446F88AE40433D07AAE3"/>
    <w:rsid w:val="00BA59EB"/>
  </w:style>
  <w:style w:type="paragraph" w:customStyle="1" w:styleId="BE6E39F8AE6C4297A2641A686ED9A947">
    <w:name w:val="BE6E39F8AE6C4297A2641A686ED9A947"/>
    <w:rsid w:val="00BA59EB"/>
  </w:style>
  <w:style w:type="paragraph" w:customStyle="1" w:styleId="4FEF0A9479774F5A8C333FBF0DC59EFE">
    <w:name w:val="4FEF0A9479774F5A8C333FBF0DC59EFE"/>
    <w:rsid w:val="00BA59EB"/>
  </w:style>
  <w:style w:type="paragraph" w:customStyle="1" w:styleId="78C4ACCCAAC2468688214C1723901C2E">
    <w:name w:val="78C4ACCCAAC2468688214C1723901C2E"/>
    <w:rsid w:val="00BA59EB"/>
  </w:style>
  <w:style w:type="paragraph" w:customStyle="1" w:styleId="02AF9190A8EF4383AA19568F1B4D285B">
    <w:name w:val="02AF9190A8EF4383AA19568F1B4D285B"/>
    <w:rsid w:val="00BA59EB"/>
  </w:style>
  <w:style w:type="paragraph" w:customStyle="1" w:styleId="C80658E8B91C4A9D99C4D89FCF083C3D">
    <w:name w:val="C80658E8B91C4A9D99C4D89FCF083C3D"/>
    <w:rsid w:val="00BA59EB"/>
  </w:style>
  <w:style w:type="paragraph" w:customStyle="1" w:styleId="F4C7D41F50F54544B6404E7F69E5A0B6">
    <w:name w:val="F4C7D41F50F54544B6404E7F69E5A0B6"/>
    <w:rsid w:val="00BA59EB"/>
  </w:style>
  <w:style w:type="paragraph" w:customStyle="1" w:styleId="FB7A8D89330249FCB46195EB122BB8C7">
    <w:name w:val="FB7A8D89330249FCB46195EB122BB8C7"/>
    <w:rsid w:val="00BA59EB"/>
  </w:style>
  <w:style w:type="paragraph" w:customStyle="1" w:styleId="E70774F55F104D87B05427748BD5A590">
    <w:name w:val="E70774F55F104D87B05427748BD5A590"/>
    <w:rsid w:val="00BA59EB"/>
  </w:style>
  <w:style w:type="paragraph" w:customStyle="1" w:styleId="297EFBB490C6405A8DCB493ECFEC515D">
    <w:name w:val="297EFBB490C6405A8DCB493ECFEC515D"/>
    <w:rsid w:val="00BA59EB"/>
  </w:style>
  <w:style w:type="paragraph" w:customStyle="1" w:styleId="CC1FFB6BE55C4FA9AF6FFABF8D6C6953">
    <w:name w:val="CC1FFB6BE55C4FA9AF6FFABF8D6C6953"/>
    <w:rsid w:val="00BA59EB"/>
  </w:style>
  <w:style w:type="paragraph" w:customStyle="1" w:styleId="2A319786625241ED9FEB6862528E7E2F">
    <w:name w:val="2A319786625241ED9FEB6862528E7E2F"/>
    <w:rsid w:val="00BA59EB"/>
  </w:style>
  <w:style w:type="paragraph" w:customStyle="1" w:styleId="689571639C024EF487361D074D55286A">
    <w:name w:val="689571639C024EF487361D074D55286A"/>
    <w:rsid w:val="00BA59EB"/>
  </w:style>
  <w:style w:type="paragraph" w:customStyle="1" w:styleId="0EEE8C13463846A9AA0EFD480647BA08">
    <w:name w:val="0EEE8C13463846A9AA0EFD480647BA08"/>
    <w:rsid w:val="00BA59EB"/>
  </w:style>
  <w:style w:type="paragraph" w:customStyle="1" w:styleId="8B46116988FB4C738F40ACCADECD9383">
    <w:name w:val="8B46116988FB4C738F40ACCADECD9383"/>
    <w:rsid w:val="00BA59EB"/>
  </w:style>
  <w:style w:type="paragraph" w:customStyle="1" w:styleId="EC33A1D6926843AB8EF4D01B2405DA93">
    <w:name w:val="EC33A1D6926843AB8EF4D01B2405DA93"/>
    <w:rsid w:val="00BA59EB"/>
  </w:style>
  <w:style w:type="paragraph" w:customStyle="1" w:styleId="813968A8CF6645D48407CF4BEA23ECEE">
    <w:name w:val="813968A8CF6645D48407CF4BEA23ECEE"/>
    <w:rsid w:val="00BA59EB"/>
  </w:style>
  <w:style w:type="paragraph" w:customStyle="1" w:styleId="C70A4A5F11C84064B20505350126AF62">
    <w:name w:val="C70A4A5F11C84064B20505350126AF62"/>
    <w:rsid w:val="00BA59EB"/>
  </w:style>
  <w:style w:type="paragraph" w:customStyle="1" w:styleId="B8FDB721272F4137AA4BBB58AC02E56F">
    <w:name w:val="B8FDB721272F4137AA4BBB58AC02E56F"/>
    <w:rsid w:val="00BA59EB"/>
  </w:style>
  <w:style w:type="paragraph" w:customStyle="1" w:styleId="B0BA53D9794F493CB3330B11C90267FA">
    <w:name w:val="B0BA53D9794F493CB3330B11C90267FA"/>
    <w:rsid w:val="00BA59EB"/>
  </w:style>
  <w:style w:type="paragraph" w:customStyle="1" w:styleId="CF18B7117DE84F62BC95AFDE7B68B50D">
    <w:name w:val="CF18B7117DE84F62BC95AFDE7B68B50D"/>
    <w:rsid w:val="00BA59EB"/>
  </w:style>
  <w:style w:type="paragraph" w:customStyle="1" w:styleId="51E05B3E216E4B1685C2B843AE437E1B">
    <w:name w:val="51E05B3E216E4B1685C2B843AE437E1B"/>
    <w:rsid w:val="00BA59EB"/>
  </w:style>
  <w:style w:type="paragraph" w:customStyle="1" w:styleId="F41BB0C4D4754F9784BFD57335046959">
    <w:name w:val="F41BB0C4D4754F9784BFD57335046959"/>
    <w:rsid w:val="00BA59EB"/>
  </w:style>
  <w:style w:type="paragraph" w:customStyle="1" w:styleId="8663F11A772F4F449CEDD4B1FF03DFB3">
    <w:name w:val="8663F11A772F4F449CEDD4B1FF03DFB3"/>
    <w:rsid w:val="00BA59EB"/>
  </w:style>
  <w:style w:type="paragraph" w:customStyle="1" w:styleId="F4E0731F8C7547EDB47F3B72E5CD4833">
    <w:name w:val="F4E0731F8C7547EDB47F3B72E5CD4833"/>
    <w:rsid w:val="00BA59EB"/>
  </w:style>
  <w:style w:type="paragraph" w:customStyle="1" w:styleId="48D18D20D83144EDAF2494D928E07065">
    <w:name w:val="48D18D20D83144EDAF2494D928E07065"/>
    <w:rsid w:val="00BA59EB"/>
  </w:style>
  <w:style w:type="paragraph" w:customStyle="1" w:styleId="0A3A806727F240729B97616A2E15AB11">
    <w:name w:val="0A3A806727F240729B97616A2E15AB11"/>
    <w:rsid w:val="00BA59EB"/>
  </w:style>
  <w:style w:type="paragraph" w:customStyle="1" w:styleId="9412C88D692C4061B8F502095086CF7E">
    <w:name w:val="9412C88D692C4061B8F502095086CF7E"/>
    <w:rsid w:val="00BA59EB"/>
  </w:style>
  <w:style w:type="paragraph" w:customStyle="1" w:styleId="648EB9B0B1114E71A1B98B74797E6474">
    <w:name w:val="648EB9B0B1114E71A1B98B74797E6474"/>
    <w:rsid w:val="00BA59EB"/>
  </w:style>
  <w:style w:type="paragraph" w:customStyle="1" w:styleId="1E20E44E41944C1498776E0FF480E666">
    <w:name w:val="1E20E44E41944C1498776E0FF480E666"/>
    <w:rsid w:val="00BA59EB"/>
  </w:style>
  <w:style w:type="paragraph" w:customStyle="1" w:styleId="7DFF78F075074413999C102BAEFE987F">
    <w:name w:val="7DFF78F075074413999C102BAEFE987F"/>
    <w:rsid w:val="00BA59EB"/>
  </w:style>
  <w:style w:type="paragraph" w:customStyle="1" w:styleId="5DE70178532C4B5B8D64CE0BD6F6C843">
    <w:name w:val="5DE70178532C4B5B8D64CE0BD6F6C843"/>
    <w:rsid w:val="00BA59EB"/>
  </w:style>
  <w:style w:type="paragraph" w:customStyle="1" w:styleId="33667A73BF7E472685FB9BEACFCF8FD8">
    <w:name w:val="33667A73BF7E472685FB9BEACFCF8FD8"/>
    <w:rsid w:val="00BA59EB"/>
  </w:style>
  <w:style w:type="paragraph" w:customStyle="1" w:styleId="0F8DA53ACECA4E24A8925505345B3C58">
    <w:name w:val="0F8DA53ACECA4E24A8925505345B3C58"/>
    <w:rsid w:val="00BA59EB"/>
  </w:style>
  <w:style w:type="paragraph" w:customStyle="1" w:styleId="9A27F8C457314E008E674A3D56492070">
    <w:name w:val="9A27F8C457314E008E674A3D56492070"/>
    <w:rsid w:val="00BA59EB"/>
  </w:style>
  <w:style w:type="paragraph" w:customStyle="1" w:styleId="9454F121B2DC472C97DC4452E3932484">
    <w:name w:val="9454F121B2DC472C97DC4452E3932484"/>
    <w:rsid w:val="00BA59EB"/>
  </w:style>
  <w:style w:type="paragraph" w:customStyle="1" w:styleId="0E8A196BA9F44ECC9795C63EF1928395">
    <w:name w:val="0E8A196BA9F44ECC9795C63EF1928395"/>
    <w:rsid w:val="00BA59EB"/>
  </w:style>
  <w:style w:type="paragraph" w:customStyle="1" w:styleId="04CE74A8597B488299F1B772B523785D">
    <w:name w:val="04CE74A8597B488299F1B772B523785D"/>
    <w:rsid w:val="00BA59EB"/>
  </w:style>
  <w:style w:type="paragraph" w:customStyle="1" w:styleId="06C73E32DA7C4326894C4EA0D4B2F4B6">
    <w:name w:val="06C73E32DA7C4326894C4EA0D4B2F4B6"/>
    <w:rsid w:val="00BA59EB"/>
  </w:style>
  <w:style w:type="paragraph" w:customStyle="1" w:styleId="DB56BBF42EC2473DA09BB10BFD926844">
    <w:name w:val="DB56BBF42EC2473DA09BB10BFD926844"/>
    <w:rsid w:val="00BA59EB"/>
  </w:style>
  <w:style w:type="paragraph" w:customStyle="1" w:styleId="33845F60D7D349CA8E70E4CF79182A69">
    <w:name w:val="33845F60D7D349CA8E70E4CF79182A69"/>
    <w:rsid w:val="00BA59EB"/>
  </w:style>
  <w:style w:type="paragraph" w:customStyle="1" w:styleId="8F089F2BD28F46B48020A288F6A1B3C1">
    <w:name w:val="8F089F2BD28F46B48020A288F6A1B3C1"/>
    <w:rsid w:val="00BA59EB"/>
  </w:style>
  <w:style w:type="paragraph" w:customStyle="1" w:styleId="1B8365ADE150418BBECE0481C752716E">
    <w:name w:val="1B8365ADE150418BBECE0481C752716E"/>
    <w:rsid w:val="00BA59EB"/>
  </w:style>
  <w:style w:type="paragraph" w:customStyle="1" w:styleId="61D301745BB2429DAF41B42BE150A875">
    <w:name w:val="61D301745BB2429DAF41B42BE150A875"/>
    <w:rsid w:val="00BA59EB"/>
  </w:style>
  <w:style w:type="paragraph" w:customStyle="1" w:styleId="FC2049F72ADB4DDEA339C580B86B0C4A">
    <w:name w:val="FC2049F72ADB4DDEA339C580B86B0C4A"/>
    <w:rsid w:val="00BA59EB"/>
  </w:style>
  <w:style w:type="paragraph" w:customStyle="1" w:styleId="A573A377814A49FABF5991C40592B4DF">
    <w:name w:val="A573A377814A49FABF5991C40592B4DF"/>
    <w:rsid w:val="00BA59EB"/>
  </w:style>
  <w:style w:type="paragraph" w:customStyle="1" w:styleId="6089D47BDFB846F9A3623ADB169038F4">
    <w:name w:val="6089D47BDFB846F9A3623ADB169038F4"/>
    <w:rsid w:val="00BA59EB"/>
  </w:style>
  <w:style w:type="paragraph" w:customStyle="1" w:styleId="0499113C30844BE587E403A18C8D87FC">
    <w:name w:val="0499113C30844BE587E403A18C8D87FC"/>
    <w:rsid w:val="00BA59EB"/>
  </w:style>
  <w:style w:type="paragraph" w:customStyle="1" w:styleId="A2E52E469443411EBDB501FA7C8EA292">
    <w:name w:val="A2E52E469443411EBDB501FA7C8EA292"/>
    <w:rsid w:val="00BA59EB"/>
  </w:style>
  <w:style w:type="paragraph" w:customStyle="1" w:styleId="A496C9856DD74EC796C07018A2BBEF87">
    <w:name w:val="A496C9856DD74EC796C07018A2BBEF87"/>
    <w:rsid w:val="00BA59EB"/>
  </w:style>
  <w:style w:type="paragraph" w:customStyle="1" w:styleId="1FC54250864B401DBF298C06B30B610E">
    <w:name w:val="1FC54250864B401DBF298C06B30B610E"/>
    <w:rsid w:val="00BA59EB"/>
  </w:style>
  <w:style w:type="paragraph" w:customStyle="1" w:styleId="4A7DB23184CA4EB586A96A4C38AE65B8">
    <w:name w:val="4A7DB23184CA4EB586A96A4C38AE65B8"/>
    <w:rsid w:val="00BA59EB"/>
  </w:style>
  <w:style w:type="paragraph" w:customStyle="1" w:styleId="A8F1EB8CDBE04D04AD2FE765AA8EC1FF">
    <w:name w:val="A8F1EB8CDBE04D04AD2FE765AA8EC1FF"/>
    <w:rsid w:val="00BA59EB"/>
  </w:style>
  <w:style w:type="paragraph" w:customStyle="1" w:styleId="D80271989AE443F98113FC75C1AC1314">
    <w:name w:val="D80271989AE443F98113FC75C1AC1314"/>
    <w:rsid w:val="00BA59EB"/>
  </w:style>
  <w:style w:type="paragraph" w:customStyle="1" w:styleId="D76AED5A7CE44A6DBBD550E14007CBB1">
    <w:name w:val="D76AED5A7CE44A6DBBD550E14007CBB1"/>
    <w:rsid w:val="00BA59EB"/>
  </w:style>
  <w:style w:type="paragraph" w:customStyle="1" w:styleId="B1EB123003854B3887FEF95FD1D23F9F">
    <w:name w:val="B1EB123003854B3887FEF95FD1D23F9F"/>
    <w:rsid w:val="00BA59EB"/>
  </w:style>
  <w:style w:type="paragraph" w:customStyle="1" w:styleId="20ECD405EBDC436289D9F04A4AAA4D2D">
    <w:name w:val="20ECD405EBDC436289D9F04A4AAA4D2D"/>
    <w:rsid w:val="00BA59EB"/>
  </w:style>
  <w:style w:type="paragraph" w:customStyle="1" w:styleId="EF031CF39E7D4052BD00EDC95BC6315A">
    <w:name w:val="EF031CF39E7D4052BD00EDC95BC6315A"/>
    <w:rsid w:val="00BA59EB"/>
  </w:style>
  <w:style w:type="paragraph" w:customStyle="1" w:styleId="DF1E856D7A1B41378F159D997D790D37">
    <w:name w:val="DF1E856D7A1B41378F159D997D790D37"/>
    <w:rsid w:val="00BA59EB"/>
  </w:style>
  <w:style w:type="paragraph" w:customStyle="1" w:styleId="9332FB6631044A35ACDDBAD0B95031CF">
    <w:name w:val="9332FB6631044A35ACDDBAD0B95031CF"/>
    <w:rsid w:val="00BA59EB"/>
  </w:style>
  <w:style w:type="paragraph" w:customStyle="1" w:styleId="EB9004EDE0934CEB8C623C584C80BC8D">
    <w:name w:val="EB9004EDE0934CEB8C623C584C80BC8D"/>
    <w:rsid w:val="00BA59EB"/>
  </w:style>
  <w:style w:type="paragraph" w:customStyle="1" w:styleId="1A9781425B5349CDBEA898E6652E9A3A">
    <w:name w:val="1A9781425B5349CDBEA898E6652E9A3A"/>
    <w:rsid w:val="00BA59EB"/>
  </w:style>
  <w:style w:type="paragraph" w:customStyle="1" w:styleId="1BA7CACE9ADA44E7AD193AAF21DA41FC">
    <w:name w:val="1BA7CACE9ADA44E7AD193AAF21DA41FC"/>
    <w:rsid w:val="00BA59EB"/>
  </w:style>
  <w:style w:type="paragraph" w:customStyle="1" w:styleId="7A2FDE319735437B969585DE788F8FD4">
    <w:name w:val="7A2FDE319735437B969585DE788F8FD4"/>
    <w:rsid w:val="00BA59EB"/>
  </w:style>
  <w:style w:type="paragraph" w:customStyle="1" w:styleId="330ED731C21145D3A438A3950ED32142">
    <w:name w:val="330ED731C21145D3A438A3950ED32142"/>
    <w:rsid w:val="00BA59EB"/>
  </w:style>
  <w:style w:type="paragraph" w:customStyle="1" w:styleId="3B0697A746244C9A984CD400FF7AB9B8">
    <w:name w:val="3B0697A746244C9A984CD400FF7AB9B8"/>
    <w:rsid w:val="00BA59EB"/>
  </w:style>
  <w:style w:type="paragraph" w:customStyle="1" w:styleId="B31C35FA45F6425BAC3C3FF758F777CA">
    <w:name w:val="B31C35FA45F6425BAC3C3FF758F777CA"/>
    <w:rsid w:val="00BA59EB"/>
  </w:style>
  <w:style w:type="paragraph" w:customStyle="1" w:styleId="93B4C904DACB4F52B803A837CCFFDD3B">
    <w:name w:val="93B4C904DACB4F52B803A837CCFFDD3B"/>
    <w:rsid w:val="00BA59EB"/>
  </w:style>
  <w:style w:type="paragraph" w:customStyle="1" w:styleId="B6E3F44D17F246EAAE368F4173510CF1">
    <w:name w:val="B6E3F44D17F246EAAE368F4173510CF1"/>
    <w:rsid w:val="00BA59EB"/>
  </w:style>
  <w:style w:type="paragraph" w:customStyle="1" w:styleId="1D4EBF09529E42A1BD06BA74ED82A39D">
    <w:name w:val="1D4EBF09529E42A1BD06BA74ED82A39D"/>
    <w:rsid w:val="00BA59EB"/>
  </w:style>
  <w:style w:type="paragraph" w:customStyle="1" w:styleId="83FEF9C76C27476DB7D057F14A5CE849">
    <w:name w:val="83FEF9C76C27476DB7D057F14A5CE849"/>
    <w:rsid w:val="00BA59EB"/>
  </w:style>
  <w:style w:type="paragraph" w:customStyle="1" w:styleId="D1546DECF59C4208B2489EF3A6EA9F12">
    <w:name w:val="D1546DECF59C4208B2489EF3A6EA9F12"/>
    <w:rsid w:val="00BA59EB"/>
  </w:style>
  <w:style w:type="paragraph" w:customStyle="1" w:styleId="87D4F8893A7F43B49937E573B2AA6208">
    <w:name w:val="87D4F8893A7F43B49937E573B2AA6208"/>
    <w:rsid w:val="00BA59EB"/>
  </w:style>
  <w:style w:type="paragraph" w:customStyle="1" w:styleId="95A3C4FC78AD4E7792AF774EB0A81446">
    <w:name w:val="95A3C4FC78AD4E7792AF774EB0A81446"/>
    <w:rsid w:val="00BA59EB"/>
  </w:style>
  <w:style w:type="paragraph" w:customStyle="1" w:styleId="7B9A55F69B6A4582B77BE94767377F9D">
    <w:name w:val="7B9A55F69B6A4582B77BE94767377F9D"/>
    <w:rsid w:val="00BA59EB"/>
  </w:style>
  <w:style w:type="paragraph" w:customStyle="1" w:styleId="054EC758D19D425BB0CFDDE2F22640D4">
    <w:name w:val="054EC758D19D425BB0CFDDE2F22640D4"/>
    <w:rsid w:val="00BA59EB"/>
  </w:style>
  <w:style w:type="paragraph" w:customStyle="1" w:styleId="9B652FF2B0AB4B759C31465BFAF32D66">
    <w:name w:val="9B652FF2B0AB4B759C31465BFAF32D66"/>
    <w:rsid w:val="00BA59EB"/>
  </w:style>
  <w:style w:type="paragraph" w:customStyle="1" w:styleId="0302F8F769E64C5D86D50156FBEADB63">
    <w:name w:val="0302F8F769E64C5D86D50156FBEADB63"/>
    <w:rsid w:val="00BA59EB"/>
  </w:style>
  <w:style w:type="paragraph" w:customStyle="1" w:styleId="D5EFF7831A3048C7B5BA3F905D5F1B52">
    <w:name w:val="D5EFF7831A3048C7B5BA3F905D5F1B52"/>
    <w:rsid w:val="00BA59EB"/>
  </w:style>
  <w:style w:type="paragraph" w:customStyle="1" w:styleId="491C627706D848749F7D0447AF6555C0">
    <w:name w:val="491C627706D848749F7D0447AF6555C0"/>
    <w:rsid w:val="00BA59EB"/>
  </w:style>
  <w:style w:type="paragraph" w:customStyle="1" w:styleId="C47B6B36885A49629A364F6A93D8A55D">
    <w:name w:val="C47B6B36885A49629A364F6A93D8A55D"/>
    <w:rsid w:val="00BA59EB"/>
  </w:style>
  <w:style w:type="paragraph" w:customStyle="1" w:styleId="8AC3741456ED480C97B7D128C5F76246">
    <w:name w:val="8AC3741456ED480C97B7D128C5F76246"/>
    <w:rsid w:val="00BA59EB"/>
  </w:style>
  <w:style w:type="paragraph" w:customStyle="1" w:styleId="8C1B87648CD2452CA74F912FB0F4AB9E">
    <w:name w:val="8C1B87648CD2452CA74F912FB0F4AB9E"/>
    <w:rsid w:val="00BA59EB"/>
  </w:style>
  <w:style w:type="paragraph" w:customStyle="1" w:styleId="45271717A3F84718996960C9CC3A94CD">
    <w:name w:val="45271717A3F84718996960C9CC3A94CD"/>
    <w:rsid w:val="00BA59EB"/>
  </w:style>
  <w:style w:type="paragraph" w:customStyle="1" w:styleId="7F441607781249C4BC8446838881778C">
    <w:name w:val="7F441607781249C4BC8446838881778C"/>
    <w:rsid w:val="00BA59EB"/>
  </w:style>
  <w:style w:type="paragraph" w:customStyle="1" w:styleId="6C0D5EF658994953B71C3B4E8FA77951">
    <w:name w:val="6C0D5EF658994953B71C3B4E8FA77951"/>
    <w:rsid w:val="00BA59EB"/>
  </w:style>
  <w:style w:type="paragraph" w:customStyle="1" w:styleId="3324710D14FB4D199C22A8B6F550781B">
    <w:name w:val="3324710D14FB4D199C22A8B6F550781B"/>
    <w:rsid w:val="00BA59EB"/>
  </w:style>
  <w:style w:type="paragraph" w:customStyle="1" w:styleId="F6150D18D60548AFB91C0EE29DC6ED63">
    <w:name w:val="F6150D18D60548AFB91C0EE29DC6ED63"/>
    <w:rsid w:val="00BA59EB"/>
  </w:style>
  <w:style w:type="paragraph" w:customStyle="1" w:styleId="4FC5D63440D84C10999B226BE826A17B">
    <w:name w:val="4FC5D63440D84C10999B226BE826A17B"/>
    <w:rsid w:val="00BA59EB"/>
  </w:style>
  <w:style w:type="paragraph" w:customStyle="1" w:styleId="2990C00B8087498DA91CFDB90D1934F0">
    <w:name w:val="2990C00B8087498DA91CFDB90D1934F0"/>
    <w:rsid w:val="00BA59EB"/>
  </w:style>
  <w:style w:type="paragraph" w:customStyle="1" w:styleId="1D66D6A3012848A49C5B820A04A0BC21">
    <w:name w:val="1D66D6A3012848A49C5B820A04A0BC21"/>
    <w:rsid w:val="00BA59EB"/>
  </w:style>
  <w:style w:type="paragraph" w:customStyle="1" w:styleId="C23330A69FA549D2AA2BA3E96E692509">
    <w:name w:val="C23330A69FA549D2AA2BA3E96E692509"/>
    <w:rsid w:val="00BA59EB"/>
  </w:style>
  <w:style w:type="paragraph" w:customStyle="1" w:styleId="68DC5D6662B144CCACCDA7D043DE4657">
    <w:name w:val="68DC5D6662B144CCACCDA7D043DE4657"/>
    <w:rsid w:val="00BA59EB"/>
  </w:style>
  <w:style w:type="paragraph" w:customStyle="1" w:styleId="430CDB53D2C641D4A03CAC9A1D3B2049">
    <w:name w:val="430CDB53D2C641D4A03CAC9A1D3B2049"/>
    <w:rsid w:val="00BA59EB"/>
  </w:style>
  <w:style w:type="paragraph" w:customStyle="1" w:styleId="B9CA9FE86D0E4A559C7E0F014253BE35">
    <w:name w:val="B9CA9FE86D0E4A559C7E0F014253BE35"/>
    <w:rsid w:val="00BA59EB"/>
  </w:style>
  <w:style w:type="paragraph" w:customStyle="1" w:styleId="390BBF00354C4DF39CCC94DC6B3D3AE4">
    <w:name w:val="390BBF00354C4DF39CCC94DC6B3D3AE4"/>
    <w:rsid w:val="00BA59EB"/>
  </w:style>
  <w:style w:type="paragraph" w:customStyle="1" w:styleId="3DEA07E2440240F395929B79E68093B2">
    <w:name w:val="3DEA07E2440240F395929B79E68093B2"/>
    <w:rsid w:val="00BA59EB"/>
  </w:style>
  <w:style w:type="paragraph" w:customStyle="1" w:styleId="856A5C718FA94EC19347CCD84AC9095D">
    <w:name w:val="856A5C718FA94EC19347CCD84AC9095D"/>
    <w:rsid w:val="00BA59EB"/>
  </w:style>
  <w:style w:type="paragraph" w:customStyle="1" w:styleId="D4805454FA91498DB025C9483F1A9A6B">
    <w:name w:val="D4805454FA91498DB025C9483F1A9A6B"/>
    <w:rsid w:val="00BA59EB"/>
  </w:style>
  <w:style w:type="paragraph" w:customStyle="1" w:styleId="5BA98F6FC1474897B00B527E7E65DA95">
    <w:name w:val="5BA98F6FC1474897B00B527E7E65DA95"/>
    <w:rsid w:val="00BA59EB"/>
  </w:style>
  <w:style w:type="paragraph" w:customStyle="1" w:styleId="6C90A11752494D2A8173B9E87C9CD7FC">
    <w:name w:val="6C90A11752494D2A8173B9E87C9CD7FC"/>
    <w:rsid w:val="00BA59EB"/>
  </w:style>
  <w:style w:type="paragraph" w:customStyle="1" w:styleId="E6E528F10866493A806018F7A1B8BD63">
    <w:name w:val="E6E528F10866493A806018F7A1B8BD63"/>
    <w:rsid w:val="00BA59EB"/>
  </w:style>
  <w:style w:type="paragraph" w:customStyle="1" w:styleId="84BEC424F5444A468B44E27F8CECE91E">
    <w:name w:val="84BEC424F5444A468B44E27F8CECE91E"/>
    <w:rsid w:val="00BA59EB"/>
  </w:style>
  <w:style w:type="paragraph" w:customStyle="1" w:styleId="C9CF246B4B7443FB937BF5353C7B21B1">
    <w:name w:val="C9CF246B4B7443FB937BF5353C7B21B1"/>
    <w:rsid w:val="00BA59EB"/>
  </w:style>
  <w:style w:type="paragraph" w:customStyle="1" w:styleId="97907411872243B5AC2C882E2D7842E5">
    <w:name w:val="97907411872243B5AC2C882E2D7842E5"/>
    <w:rsid w:val="00BA59EB"/>
  </w:style>
  <w:style w:type="paragraph" w:customStyle="1" w:styleId="5C76FA534A5F4046A04AEE8AB4C68053">
    <w:name w:val="5C76FA534A5F4046A04AEE8AB4C68053"/>
    <w:rsid w:val="00BA59EB"/>
  </w:style>
  <w:style w:type="paragraph" w:customStyle="1" w:styleId="AEFF660C498042568D5769E541BA2E73">
    <w:name w:val="AEFF660C498042568D5769E541BA2E73"/>
    <w:rsid w:val="00BA59EB"/>
  </w:style>
  <w:style w:type="paragraph" w:customStyle="1" w:styleId="8FDDFF92121A457FB672169DFD7E101E">
    <w:name w:val="8FDDFF92121A457FB672169DFD7E101E"/>
    <w:rsid w:val="00BA59EB"/>
  </w:style>
  <w:style w:type="paragraph" w:customStyle="1" w:styleId="E0BD8DE436254D8AACA33AA1251FCD29">
    <w:name w:val="E0BD8DE436254D8AACA33AA1251FCD29"/>
    <w:rsid w:val="00BA59EB"/>
  </w:style>
  <w:style w:type="paragraph" w:customStyle="1" w:styleId="72A5AC96A6FC425F86A43AF0C874D343">
    <w:name w:val="72A5AC96A6FC425F86A43AF0C874D343"/>
    <w:rsid w:val="00BA59EB"/>
  </w:style>
  <w:style w:type="paragraph" w:customStyle="1" w:styleId="C47306BCFC794C6CAC42FE8718424695">
    <w:name w:val="C47306BCFC794C6CAC42FE8718424695"/>
    <w:rsid w:val="00BA59EB"/>
  </w:style>
  <w:style w:type="paragraph" w:customStyle="1" w:styleId="3E466C9628B949A2B38E2EDF3B58688A">
    <w:name w:val="3E466C9628B949A2B38E2EDF3B58688A"/>
    <w:rsid w:val="00BA59EB"/>
  </w:style>
  <w:style w:type="paragraph" w:customStyle="1" w:styleId="3977291F391D4CD28A3EF31A7704CC51">
    <w:name w:val="3977291F391D4CD28A3EF31A7704CC51"/>
    <w:rsid w:val="00BA59EB"/>
  </w:style>
  <w:style w:type="paragraph" w:customStyle="1" w:styleId="B9E82C35CA1648B0B0ACBF2F4B7F3614">
    <w:name w:val="B9E82C35CA1648B0B0ACBF2F4B7F3614"/>
    <w:rsid w:val="00BA59EB"/>
  </w:style>
  <w:style w:type="paragraph" w:customStyle="1" w:styleId="55D1B057B422408EB143028B6F9B223C">
    <w:name w:val="55D1B057B422408EB143028B6F9B223C"/>
    <w:rsid w:val="00BA59EB"/>
  </w:style>
  <w:style w:type="paragraph" w:customStyle="1" w:styleId="453441EAAD05467A884200258DEE973B">
    <w:name w:val="453441EAAD05467A884200258DEE973B"/>
    <w:rsid w:val="00BA59EB"/>
  </w:style>
  <w:style w:type="paragraph" w:customStyle="1" w:styleId="8A526EB29C074326B6BC50FC831B6052">
    <w:name w:val="8A526EB29C074326B6BC50FC831B6052"/>
    <w:rsid w:val="00BA59EB"/>
  </w:style>
  <w:style w:type="paragraph" w:customStyle="1" w:styleId="B7718C9B279C4267A2689AB072261D0B">
    <w:name w:val="B7718C9B279C4267A2689AB072261D0B"/>
    <w:rsid w:val="00BA59EB"/>
  </w:style>
  <w:style w:type="paragraph" w:customStyle="1" w:styleId="3D23625847ED422D84462D0BEC8EB327">
    <w:name w:val="3D23625847ED422D84462D0BEC8EB327"/>
    <w:rsid w:val="00BA59EB"/>
  </w:style>
  <w:style w:type="paragraph" w:customStyle="1" w:styleId="E6060B6F151644C9A223300F10D47C39">
    <w:name w:val="E6060B6F151644C9A223300F10D47C39"/>
    <w:rsid w:val="00BA59EB"/>
  </w:style>
  <w:style w:type="paragraph" w:customStyle="1" w:styleId="1AFC3A402E244728ABEE9D48A14E3689">
    <w:name w:val="1AFC3A402E244728ABEE9D48A14E3689"/>
    <w:rsid w:val="00BA59EB"/>
  </w:style>
  <w:style w:type="paragraph" w:customStyle="1" w:styleId="01CF1DF3B3514AF49826A95B486E4C3D">
    <w:name w:val="01CF1DF3B3514AF49826A95B486E4C3D"/>
    <w:rsid w:val="00BA59EB"/>
  </w:style>
  <w:style w:type="paragraph" w:customStyle="1" w:styleId="0597F07F2CA0403A935A79CFE9587291">
    <w:name w:val="0597F07F2CA0403A935A79CFE9587291"/>
    <w:rsid w:val="00BA59EB"/>
  </w:style>
  <w:style w:type="paragraph" w:customStyle="1" w:styleId="7AAA2DDFDF014035BB2DB7BD8DC42191">
    <w:name w:val="7AAA2DDFDF014035BB2DB7BD8DC42191"/>
    <w:rsid w:val="00BA59EB"/>
  </w:style>
  <w:style w:type="paragraph" w:customStyle="1" w:styleId="1188ABF390574B3A9DDC9AA0F1C64D62">
    <w:name w:val="1188ABF390574B3A9DDC9AA0F1C64D62"/>
    <w:rsid w:val="00BA59EB"/>
  </w:style>
  <w:style w:type="paragraph" w:customStyle="1" w:styleId="28F46E2124324218ABB73260E166E5EB">
    <w:name w:val="28F46E2124324218ABB73260E166E5EB"/>
    <w:rsid w:val="00BA59EB"/>
  </w:style>
  <w:style w:type="paragraph" w:customStyle="1" w:styleId="43E16F14E87947CA8ADA9481F5B026C7">
    <w:name w:val="43E16F14E87947CA8ADA9481F5B026C7"/>
    <w:rsid w:val="00BA59EB"/>
  </w:style>
  <w:style w:type="paragraph" w:customStyle="1" w:styleId="F53E70FBFE584247928782CB2C788E68">
    <w:name w:val="F53E70FBFE584247928782CB2C788E68"/>
    <w:rsid w:val="00BA59EB"/>
  </w:style>
  <w:style w:type="paragraph" w:customStyle="1" w:styleId="6ED4394451AD40108A041927A73CEA80">
    <w:name w:val="6ED4394451AD40108A041927A73CEA80"/>
    <w:rsid w:val="00BA59EB"/>
  </w:style>
  <w:style w:type="paragraph" w:customStyle="1" w:styleId="FA79A765BC3D4E7A8E5762ED9B58EF88">
    <w:name w:val="FA79A765BC3D4E7A8E5762ED9B58EF88"/>
    <w:rsid w:val="00BA59EB"/>
  </w:style>
  <w:style w:type="paragraph" w:customStyle="1" w:styleId="55112AAAD7024503828E9477AF167B0E">
    <w:name w:val="55112AAAD7024503828E9477AF167B0E"/>
    <w:rsid w:val="00BA59EB"/>
  </w:style>
  <w:style w:type="paragraph" w:customStyle="1" w:styleId="D428C1B5AD1C4AFCBEA8F6CFF0CF3131">
    <w:name w:val="D428C1B5AD1C4AFCBEA8F6CFF0CF3131"/>
    <w:rsid w:val="00BA59EB"/>
  </w:style>
  <w:style w:type="paragraph" w:customStyle="1" w:styleId="F5BE9127A58A410CAA4E126640D168C5">
    <w:name w:val="F5BE9127A58A410CAA4E126640D168C5"/>
    <w:rsid w:val="00BA59EB"/>
  </w:style>
  <w:style w:type="paragraph" w:customStyle="1" w:styleId="897A4AFF52CE4102B218B6CB142D264F">
    <w:name w:val="897A4AFF52CE4102B218B6CB142D264F"/>
    <w:rsid w:val="00BA59EB"/>
  </w:style>
  <w:style w:type="paragraph" w:customStyle="1" w:styleId="F93A2A1C6C1E478D8ECCB3808B609CBE">
    <w:name w:val="F93A2A1C6C1E478D8ECCB3808B609CBE"/>
    <w:rsid w:val="00BA59EB"/>
  </w:style>
  <w:style w:type="paragraph" w:customStyle="1" w:styleId="23CD15ED0713430B866DA766A4F60C2C">
    <w:name w:val="23CD15ED0713430B866DA766A4F60C2C"/>
    <w:rsid w:val="00BA59EB"/>
  </w:style>
  <w:style w:type="paragraph" w:customStyle="1" w:styleId="0064455846DA4B0C8858542D0E31E163">
    <w:name w:val="0064455846DA4B0C8858542D0E31E163"/>
    <w:rsid w:val="00BA59EB"/>
  </w:style>
  <w:style w:type="paragraph" w:customStyle="1" w:styleId="E17D297ED5994E0E95012F217B239B19">
    <w:name w:val="E17D297ED5994E0E95012F217B239B19"/>
    <w:rsid w:val="00BA59EB"/>
  </w:style>
  <w:style w:type="paragraph" w:customStyle="1" w:styleId="64B67CCEFD564E57AF2B68B3C72D6A46">
    <w:name w:val="64B67CCEFD564E57AF2B68B3C72D6A46"/>
    <w:rsid w:val="00BA59EB"/>
  </w:style>
  <w:style w:type="paragraph" w:customStyle="1" w:styleId="93F296FC9E874B618E25501731DD6A5F">
    <w:name w:val="93F296FC9E874B618E25501731DD6A5F"/>
    <w:rsid w:val="00BA59EB"/>
  </w:style>
  <w:style w:type="paragraph" w:customStyle="1" w:styleId="93260477ADC04C8883DDBBC147BBA47B">
    <w:name w:val="93260477ADC04C8883DDBBC147BBA47B"/>
    <w:rsid w:val="00BA59EB"/>
  </w:style>
  <w:style w:type="paragraph" w:customStyle="1" w:styleId="1B6F58796F4548CEB1184EB8239D54BE">
    <w:name w:val="1B6F58796F4548CEB1184EB8239D54BE"/>
    <w:rsid w:val="00BA59EB"/>
  </w:style>
  <w:style w:type="paragraph" w:customStyle="1" w:styleId="3E1404DE4E8E43F98EA5910A756FB8BE">
    <w:name w:val="3E1404DE4E8E43F98EA5910A756FB8BE"/>
    <w:rsid w:val="00BA59EB"/>
  </w:style>
  <w:style w:type="paragraph" w:customStyle="1" w:styleId="AF106FE9E22F4B30BF49B233303D2C14">
    <w:name w:val="AF106FE9E22F4B30BF49B233303D2C14"/>
    <w:rsid w:val="00BA59EB"/>
  </w:style>
  <w:style w:type="paragraph" w:customStyle="1" w:styleId="2C80E02BA0614911B2843B7C845DCAFC">
    <w:name w:val="2C80E02BA0614911B2843B7C845DCAFC"/>
    <w:rsid w:val="00BA59EB"/>
  </w:style>
  <w:style w:type="paragraph" w:customStyle="1" w:styleId="E987F3D3CF8E41B7A8F78C3ABB2880F5">
    <w:name w:val="E987F3D3CF8E41B7A8F78C3ABB2880F5"/>
    <w:rsid w:val="00BA59EB"/>
  </w:style>
  <w:style w:type="paragraph" w:customStyle="1" w:styleId="0D4991CDED884CAB8192B6A3A5FCED23">
    <w:name w:val="0D4991CDED884CAB8192B6A3A5FCED23"/>
    <w:rsid w:val="00BA59EB"/>
  </w:style>
  <w:style w:type="paragraph" w:customStyle="1" w:styleId="7E672CDFB14848E7A9C87010B2096602">
    <w:name w:val="7E672CDFB14848E7A9C87010B2096602"/>
    <w:rsid w:val="00BA59EB"/>
  </w:style>
  <w:style w:type="paragraph" w:customStyle="1" w:styleId="D35C910BFB794768962776F19DD03250">
    <w:name w:val="D35C910BFB794768962776F19DD03250"/>
    <w:rsid w:val="00BA59EB"/>
  </w:style>
  <w:style w:type="paragraph" w:customStyle="1" w:styleId="308B4BE623A349D88B4C3FA1110CDECC">
    <w:name w:val="308B4BE623A349D88B4C3FA1110CDECC"/>
    <w:rsid w:val="00BA59EB"/>
  </w:style>
  <w:style w:type="paragraph" w:customStyle="1" w:styleId="35FA59704E87412F9171E56C24A343B0">
    <w:name w:val="35FA59704E87412F9171E56C24A343B0"/>
    <w:rsid w:val="00BA59EB"/>
  </w:style>
  <w:style w:type="paragraph" w:customStyle="1" w:styleId="19368034D1D240E99B4581233E80C1D7">
    <w:name w:val="19368034D1D240E99B4581233E80C1D7"/>
    <w:rsid w:val="00BA59EB"/>
  </w:style>
  <w:style w:type="paragraph" w:customStyle="1" w:styleId="C9405B9A657C486FB5482C7E989BB777">
    <w:name w:val="C9405B9A657C486FB5482C7E989BB777"/>
    <w:rsid w:val="00BA59EB"/>
  </w:style>
  <w:style w:type="paragraph" w:customStyle="1" w:styleId="C274C49265D84802A552FC6662D0F494">
    <w:name w:val="C274C49265D84802A552FC6662D0F494"/>
    <w:rsid w:val="00BA59EB"/>
  </w:style>
  <w:style w:type="paragraph" w:customStyle="1" w:styleId="9EF5A986781C4A0C97490D320129CC94">
    <w:name w:val="9EF5A986781C4A0C97490D320129CC94"/>
    <w:rsid w:val="00BA59EB"/>
  </w:style>
  <w:style w:type="paragraph" w:customStyle="1" w:styleId="6197CF04E40B47619364CD239D7EE6E5">
    <w:name w:val="6197CF04E40B47619364CD239D7EE6E5"/>
    <w:rsid w:val="00BA59EB"/>
  </w:style>
  <w:style w:type="paragraph" w:customStyle="1" w:styleId="FAB09E4B34E746DF8D8A0B4D1D261635">
    <w:name w:val="FAB09E4B34E746DF8D8A0B4D1D261635"/>
    <w:rsid w:val="00BA59EB"/>
  </w:style>
  <w:style w:type="paragraph" w:customStyle="1" w:styleId="9D85EB729DF14E3B8035099D14180A94">
    <w:name w:val="9D85EB729DF14E3B8035099D14180A94"/>
    <w:rsid w:val="00BA59EB"/>
  </w:style>
  <w:style w:type="paragraph" w:customStyle="1" w:styleId="19F40837E5994564915FD4A3835D902D">
    <w:name w:val="19F40837E5994564915FD4A3835D902D"/>
    <w:rsid w:val="00BA59EB"/>
  </w:style>
  <w:style w:type="paragraph" w:customStyle="1" w:styleId="89821196757A41399E1420D32FC8CA55">
    <w:name w:val="89821196757A41399E1420D32FC8CA55"/>
    <w:rsid w:val="00BA59EB"/>
  </w:style>
  <w:style w:type="paragraph" w:customStyle="1" w:styleId="6BB7BD8D24284B6DB3B3D68EBEF35182">
    <w:name w:val="6BB7BD8D24284B6DB3B3D68EBEF35182"/>
    <w:rsid w:val="00BA59EB"/>
  </w:style>
  <w:style w:type="paragraph" w:customStyle="1" w:styleId="678876AA91E048E48631617A96B1DFAD">
    <w:name w:val="678876AA91E048E48631617A96B1DFAD"/>
    <w:rsid w:val="00BA59EB"/>
  </w:style>
  <w:style w:type="paragraph" w:customStyle="1" w:styleId="A999929093DE4B70B947E484735917E3">
    <w:name w:val="A999929093DE4B70B947E484735917E3"/>
    <w:rsid w:val="00BA59EB"/>
  </w:style>
  <w:style w:type="paragraph" w:customStyle="1" w:styleId="054D1F19751547169E31C91BCE2514A7">
    <w:name w:val="054D1F19751547169E31C91BCE2514A7"/>
    <w:rsid w:val="00BA59EB"/>
  </w:style>
  <w:style w:type="paragraph" w:customStyle="1" w:styleId="F32CC7E1D264424BAB02F8FC269AE495">
    <w:name w:val="F32CC7E1D264424BAB02F8FC269AE495"/>
    <w:rsid w:val="00BA59EB"/>
  </w:style>
  <w:style w:type="paragraph" w:customStyle="1" w:styleId="24FF9A49EB724BB5840D8BCF6E08534C">
    <w:name w:val="24FF9A49EB724BB5840D8BCF6E08534C"/>
    <w:rsid w:val="00BA59EB"/>
  </w:style>
  <w:style w:type="paragraph" w:customStyle="1" w:styleId="6787DCA61C4B46109684E3F1E71FEA19">
    <w:name w:val="6787DCA61C4B46109684E3F1E71FEA19"/>
    <w:rsid w:val="00BA59EB"/>
  </w:style>
  <w:style w:type="paragraph" w:customStyle="1" w:styleId="62CBC08364D043AE80FA93AF3FB3C766">
    <w:name w:val="62CBC08364D043AE80FA93AF3FB3C766"/>
    <w:rsid w:val="00BA59EB"/>
  </w:style>
  <w:style w:type="paragraph" w:customStyle="1" w:styleId="298576D348774500A5CC125252503B68">
    <w:name w:val="298576D348774500A5CC125252503B68"/>
    <w:rsid w:val="00D36DF8"/>
  </w:style>
  <w:style w:type="paragraph" w:customStyle="1" w:styleId="8D2FE42DC3F64454B711FDBFBB046F53">
    <w:name w:val="8D2FE42DC3F64454B711FDBFBB046F53"/>
    <w:rsid w:val="00D36DF8"/>
  </w:style>
  <w:style w:type="paragraph" w:customStyle="1" w:styleId="69092292A6934978820BC5EEC290B0CB">
    <w:name w:val="69092292A6934978820BC5EEC290B0CB"/>
    <w:rsid w:val="00D36DF8"/>
  </w:style>
  <w:style w:type="paragraph" w:customStyle="1" w:styleId="D68E3C0B24534A6BAB8FB327319E213E">
    <w:name w:val="D68E3C0B24534A6BAB8FB327319E213E"/>
    <w:rsid w:val="00D36DF8"/>
  </w:style>
  <w:style w:type="paragraph" w:customStyle="1" w:styleId="9F8AED24E42F4E03BF2CD6EBFB9A974B">
    <w:name w:val="9F8AED24E42F4E03BF2CD6EBFB9A974B"/>
    <w:rsid w:val="00D36DF8"/>
  </w:style>
  <w:style w:type="paragraph" w:customStyle="1" w:styleId="720ABD89ECF949059745B50CCEFCAF08">
    <w:name w:val="720ABD89ECF949059745B50CCEFCAF08"/>
    <w:rsid w:val="00D36DF8"/>
  </w:style>
  <w:style w:type="paragraph" w:customStyle="1" w:styleId="0CF57C2F7BC84F85B88E6FC9EABB3F75">
    <w:name w:val="0CF57C2F7BC84F85B88E6FC9EABB3F75"/>
    <w:rsid w:val="00D36DF8"/>
  </w:style>
  <w:style w:type="paragraph" w:customStyle="1" w:styleId="2C5A49357F56421CA2FCEF5F92030AF9">
    <w:name w:val="2C5A49357F56421CA2FCEF5F92030AF9"/>
    <w:rsid w:val="00D36DF8"/>
  </w:style>
  <w:style w:type="paragraph" w:customStyle="1" w:styleId="F5F06F0465444AE2B842A0E0D6F1B210">
    <w:name w:val="F5F06F0465444AE2B842A0E0D6F1B210"/>
    <w:rsid w:val="00D36DF8"/>
  </w:style>
  <w:style w:type="paragraph" w:customStyle="1" w:styleId="4A4974956C62491D9A061A716490CFDE">
    <w:name w:val="4A4974956C62491D9A061A716490CFDE"/>
    <w:rsid w:val="00D36DF8"/>
  </w:style>
  <w:style w:type="paragraph" w:customStyle="1" w:styleId="5598EC3CEDE84555B95B27558C4AC41E">
    <w:name w:val="5598EC3CEDE84555B95B27558C4AC41E"/>
    <w:rsid w:val="00D36DF8"/>
  </w:style>
  <w:style w:type="paragraph" w:customStyle="1" w:styleId="8AE6EB031F994E86B851EE2577EE494A">
    <w:name w:val="8AE6EB031F994E86B851EE2577EE494A"/>
    <w:rsid w:val="00D36DF8"/>
  </w:style>
  <w:style w:type="paragraph" w:customStyle="1" w:styleId="152F19583A644733A4DB2AD4338135C0">
    <w:name w:val="152F19583A644733A4DB2AD4338135C0"/>
    <w:rsid w:val="00D36DF8"/>
  </w:style>
  <w:style w:type="paragraph" w:customStyle="1" w:styleId="7BA81FEC8F3E4B899D6F264AE27DAB84">
    <w:name w:val="7BA81FEC8F3E4B899D6F264AE27DAB84"/>
    <w:rsid w:val="00D36DF8"/>
  </w:style>
  <w:style w:type="paragraph" w:customStyle="1" w:styleId="CA8D420A22FA4C3BA085D6C70BA80ABD">
    <w:name w:val="CA8D420A22FA4C3BA085D6C70BA80ABD"/>
    <w:rsid w:val="00D36DF8"/>
  </w:style>
  <w:style w:type="paragraph" w:customStyle="1" w:styleId="5919C97D487D44198FE53BC6399CC778">
    <w:name w:val="5919C97D487D44198FE53BC6399CC778"/>
    <w:rsid w:val="00D36DF8"/>
  </w:style>
  <w:style w:type="paragraph" w:customStyle="1" w:styleId="213C4B0C9665413AA78C8F6F2DCDED31">
    <w:name w:val="213C4B0C9665413AA78C8F6F2DCDED31"/>
    <w:rsid w:val="00D36DF8"/>
  </w:style>
  <w:style w:type="paragraph" w:customStyle="1" w:styleId="119F06BC288B42A48B371D8C91DD6CFF">
    <w:name w:val="119F06BC288B42A48B371D8C91DD6CFF"/>
    <w:rsid w:val="00D36DF8"/>
  </w:style>
  <w:style w:type="paragraph" w:customStyle="1" w:styleId="F558B74605FF4B9C9593ADDEE64CB4D2">
    <w:name w:val="F558B74605FF4B9C9593ADDEE64CB4D2"/>
    <w:rsid w:val="00D36DF8"/>
  </w:style>
  <w:style w:type="paragraph" w:customStyle="1" w:styleId="9316A51F95EA47C3A01EAB83086635D4">
    <w:name w:val="9316A51F95EA47C3A01EAB83086635D4"/>
    <w:rsid w:val="00D36DF8"/>
  </w:style>
  <w:style w:type="paragraph" w:customStyle="1" w:styleId="B8F824FDB7B847EEACA88E86221105ED">
    <w:name w:val="B8F824FDB7B847EEACA88E86221105ED"/>
    <w:rsid w:val="00D36DF8"/>
  </w:style>
  <w:style w:type="paragraph" w:customStyle="1" w:styleId="D3BDF2768E0E4379A8DAF0136466C0B3">
    <w:name w:val="D3BDF2768E0E4379A8DAF0136466C0B3"/>
    <w:rsid w:val="00D36DF8"/>
  </w:style>
  <w:style w:type="paragraph" w:customStyle="1" w:styleId="01BDC9786FA24CCA9E76030417F203D7">
    <w:name w:val="01BDC9786FA24CCA9E76030417F203D7"/>
    <w:rsid w:val="00D36DF8"/>
  </w:style>
  <w:style w:type="paragraph" w:customStyle="1" w:styleId="2115FFE29917401DB9035E089BB9B2F9">
    <w:name w:val="2115FFE29917401DB9035E089BB9B2F9"/>
    <w:rsid w:val="00D36DF8"/>
  </w:style>
  <w:style w:type="paragraph" w:customStyle="1" w:styleId="A33C83547A984F6F9616D4782587F756">
    <w:name w:val="A33C83547A984F6F9616D4782587F756"/>
    <w:rsid w:val="00D36DF8"/>
  </w:style>
  <w:style w:type="paragraph" w:customStyle="1" w:styleId="8441DFD9F9774B4B93D6C7719FE9C684">
    <w:name w:val="8441DFD9F9774B4B93D6C7719FE9C684"/>
    <w:rsid w:val="00D36DF8"/>
  </w:style>
  <w:style w:type="paragraph" w:customStyle="1" w:styleId="74342DAB2B124D50A4196D513AA28422">
    <w:name w:val="74342DAB2B124D50A4196D513AA28422"/>
    <w:rsid w:val="00D36DF8"/>
  </w:style>
  <w:style w:type="paragraph" w:customStyle="1" w:styleId="6C0FDC6F399949D6A17FB8A91D64CF1F">
    <w:name w:val="6C0FDC6F399949D6A17FB8A91D64CF1F"/>
    <w:rsid w:val="00D36DF8"/>
  </w:style>
  <w:style w:type="paragraph" w:customStyle="1" w:styleId="EFD19F7AD4E949C99930B286063C5D5C">
    <w:name w:val="EFD19F7AD4E949C99930B286063C5D5C"/>
    <w:rsid w:val="00D36DF8"/>
  </w:style>
  <w:style w:type="paragraph" w:customStyle="1" w:styleId="7F2EB20E04904F93830C28BD1DEDDB61">
    <w:name w:val="7F2EB20E04904F93830C28BD1DEDDB61"/>
    <w:rsid w:val="00D36DF8"/>
  </w:style>
  <w:style w:type="paragraph" w:customStyle="1" w:styleId="F16F356A4E86443EBA052C7F2A26EEDD">
    <w:name w:val="F16F356A4E86443EBA052C7F2A26EEDD"/>
    <w:rsid w:val="00D36DF8"/>
  </w:style>
  <w:style w:type="paragraph" w:customStyle="1" w:styleId="54FACCD6576A41729EDC383FA6D9DCBA">
    <w:name w:val="54FACCD6576A41729EDC383FA6D9DCBA"/>
    <w:rsid w:val="00D36DF8"/>
  </w:style>
  <w:style w:type="paragraph" w:customStyle="1" w:styleId="9817F2D3E5FE447CA520D41A6C4233AA">
    <w:name w:val="9817F2D3E5FE447CA520D41A6C4233AA"/>
    <w:rsid w:val="00D36DF8"/>
  </w:style>
  <w:style w:type="paragraph" w:customStyle="1" w:styleId="72DD211B2FCB48F485347C4BCDFEA8BB">
    <w:name w:val="72DD211B2FCB48F485347C4BCDFEA8BB"/>
    <w:rsid w:val="00D36DF8"/>
  </w:style>
  <w:style w:type="paragraph" w:customStyle="1" w:styleId="90792BF35DCE4047BBE7554101AB86FF">
    <w:name w:val="90792BF35DCE4047BBE7554101AB86FF"/>
    <w:rsid w:val="00D36DF8"/>
  </w:style>
  <w:style w:type="paragraph" w:customStyle="1" w:styleId="65E01A2F81554FA786449D4E64BC85FB">
    <w:name w:val="65E01A2F81554FA786449D4E64BC85FB"/>
    <w:rsid w:val="00D36DF8"/>
  </w:style>
  <w:style w:type="paragraph" w:customStyle="1" w:styleId="DDAF20AAF548484E80817989CB7E91EE">
    <w:name w:val="DDAF20AAF548484E80817989CB7E91EE"/>
    <w:rsid w:val="00D36DF8"/>
  </w:style>
  <w:style w:type="paragraph" w:customStyle="1" w:styleId="ACBBAFF99AF54A638F1D6969E1957266">
    <w:name w:val="ACBBAFF99AF54A638F1D6969E1957266"/>
    <w:rsid w:val="00D36DF8"/>
  </w:style>
  <w:style w:type="paragraph" w:customStyle="1" w:styleId="81AFAECE8B2B4519B73FB3989CDA1DC0">
    <w:name w:val="81AFAECE8B2B4519B73FB3989CDA1DC0"/>
    <w:rsid w:val="00D36DF8"/>
  </w:style>
  <w:style w:type="paragraph" w:customStyle="1" w:styleId="02AD02FF11744ABE8FA001865F17F838">
    <w:name w:val="02AD02FF11744ABE8FA001865F17F838"/>
    <w:rsid w:val="00D36DF8"/>
  </w:style>
  <w:style w:type="paragraph" w:customStyle="1" w:styleId="8B007D29BEDB4785A54E563C7FD30328">
    <w:name w:val="8B007D29BEDB4785A54E563C7FD30328"/>
    <w:rsid w:val="00BB0D5D"/>
  </w:style>
  <w:style w:type="paragraph" w:customStyle="1" w:styleId="90B0CC971EA24FA2B59093A65C5A180E">
    <w:name w:val="90B0CC971EA24FA2B59093A65C5A180E"/>
    <w:rsid w:val="00BB0D5D"/>
  </w:style>
  <w:style w:type="paragraph" w:customStyle="1" w:styleId="D4C70F8C793C4537810F82F9E59BA486">
    <w:name w:val="D4C70F8C793C4537810F82F9E59BA486"/>
    <w:rsid w:val="00BB0D5D"/>
  </w:style>
  <w:style w:type="paragraph" w:customStyle="1" w:styleId="6B0420664A6B4D9DBD88872CFC47E9A7">
    <w:name w:val="6B0420664A6B4D9DBD88872CFC47E9A7"/>
    <w:rsid w:val="00BB0D5D"/>
  </w:style>
  <w:style w:type="paragraph" w:customStyle="1" w:styleId="DF4223EC9D2A46EBB6A2635467B727E7">
    <w:name w:val="DF4223EC9D2A46EBB6A2635467B727E7"/>
    <w:rsid w:val="00BB0D5D"/>
  </w:style>
  <w:style w:type="paragraph" w:customStyle="1" w:styleId="FF3C088AD4EC4ECF8B1A54426C3B291E">
    <w:name w:val="FF3C088AD4EC4ECF8B1A54426C3B291E"/>
    <w:rsid w:val="00BB0D5D"/>
  </w:style>
  <w:style w:type="paragraph" w:customStyle="1" w:styleId="4323B6A238DE483B94479A7E04F9A50F">
    <w:name w:val="4323B6A238DE483B94479A7E04F9A50F"/>
    <w:rsid w:val="00BB0D5D"/>
  </w:style>
  <w:style w:type="paragraph" w:customStyle="1" w:styleId="C810173BA2A6472384627FD564F60EDA">
    <w:name w:val="C810173BA2A6472384627FD564F60EDA"/>
    <w:rsid w:val="00BB0D5D"/>
  </w:style>
  <w:style w:type="paragraph" w:customStyle="1" w:styleId="B1E52D50D0B745E381854824F2A86483">
    <w:name w:val="B1E52D50D0B745E381854824F2A86483"/>
    <w:rsid w:val="00BB0D5D"/>
  </w:style>
  <w:style w:type="paragraph" w:customStyle="1" w:styleId="E10F5628A4EC434BA33687D92C03B5A8">
    <w:name w:val="E10F5628A4EC434BA33687D92C03B5A8"/>
    <w:rsid w:val="00BB0D5D"/>
  </w:style>
  <w:style w:type="paragraph" w:customStyle="1" w:styleId="4948775380B64D3988C477ECBF64A6A9">
    <w:name w:val="4948775380B64D3988C477ECBF64A6A9"/>
    <w:rsid w:val="00BB0D5D"/>
  </w:style>
  <w:style w:type="paragraph" w:customStyle="1" w:styleId="329F275E11DA41118AE957B7257A7488">
    <w:name w:val="329F275E11DA41118AE957B7257A7488"/>
    <w:rsid w:val="00BB0D5D"/>
  </w:style>
  <w:style w:type="paragraph" w:customStyle="1" w:styleId="E35D0AAFBB144D6F9BB1EA128726A503">
    <w:name w:val="E35D0AAFBB144D6F9BB1EA128726A503"/>
    <w:rsid w:val="00BB0D5D"/>
  </w:style>
  <w:style w:type="paragraph" w:customStyle="1" w:styleId="12A0FAA561E74A3C8E90692FCC5504FC">
    <w:name w:val="12A0FAA561E74A3C8E90692FCC5504FC"/>
    <w:rsid w:val="00BB0D5D"/>
  </w:style>
  <w:style w:type="paragraph" w:customStyle="1" w:styleId="7AE4058961814397B496D3FBE1992C10">
    <w:name w:val="7AE4058961814397B496D3FBE1992C10"/>
    <w:rsid w:val="00BB0D5D"/>
  </w:style>
  <w:style w:type="paragraph" w:customStyle="1" w:styleId="82A1E6A1EC3B45698A37479233696A6F">
    <w:name w:val="82A1E6A1EC3B45698A37479233696A6F"/>
    <w:rsid w:val="00BB0D5D"/>
  </w:style>
  <w:style w:type="paragraph" w:customStyle="1" w:styleId="4DFF73965F274C93B8775AB3998E0843">
    <w:name w:val="4DFF73965F274C93B8775AB3998E0843"/>
    <w:rsid w:val="00BB0D5D"/>
  </w:style>
  <w:style w:type="paragraph" w:customStyle="1" w:styleId="02EB3A57AAC848E4B442413D84BCAFD3">
    <w:name w:val="02EB3A57AAC848E4B442413D84BCAFD3"/>
    <w:rsid w:val="00BB0D5D"/>
  </w:style>
  <w:style w:type="paragraph" w:customStyle="1" w:styleId="E379879F92AE431896DA1172D9108CD0">
    <w:name w:val="E379879F92AE431896DA1172D9108CD0"/>
    <w:rsid w:val="00BB0D5D"/>
  </w:style>
  <w:style w:type="paragraph" w:customStyle="1" w:styleId="5E8103F66F9F4B019E6B9E8A8F5A977C">
    <w:name w:val="5E8103F66F9F4B019E6B9E8A8F5A977C"/>
    <w:rsid w:val="00BB0D5D"/>
  </w:style>
  <w:style w:type="paragraph" w:customStyle="1" w:styleId="31C4E8AC4D72464AB15A11AC935F6EA5">
    <w:name w:val="31C4E8AC4D72464AB15A11AC935F6EA5"/>
    <w:rsid w:val="00BB0D5D"/>
  </w:style>
  <w:style w:type="paragraph" w:customStyle="1" w:styleId="CBCD497C926F4A5FB8DD51386734189E">
    <w:name w:val="CBCD497C926F4A5FB8DD51386734189E"/>
    <w:rsid w:val="00BB0D5D"/>
  </w:style>
  <w:style w:type="paragraph" w:customStyle="1" w:styleId="BD4C78F315884653B64CC2A221710FF1">
    <w:name w:val="BD4C78F315884653B64CC2A221710FF1"/>
    <w:rsid w:val="00BB0D5D"/>
  </w:style>
  <w:style w:type="paragraph" w:customStyle="1" w:styleId="A7A16CDBE8E54A658231D85AF6320494">
    <w:name w:val="A7A16CDBE8E54A658231D85AF6320494"/>
    <w:rsid w:val="00BB0D5D"/>
  </w:style>
  <w:style w:type="paragraph" w:customStyle="1" w:styleId="71278E5BD2B44DF1B7F776AFF97E6F1C">
    <w:name w:val="71278E5BD2B44DF1B7F776AFF97E6F1C"/>
    <w:rsid w:val="00BB0D5D"/>
  </w:style>
  <w:style w:type="paragraph" w:customStyle="1" w:styleId="AC760B74BE854B0EA0C5E556CF76EAB8">
    <w:name w:val="AC760B74BE854B0EA0C5E556CF76EAB8"/>
    <w:rsid w:val="00BB0D5D"/>
  </w:style>
  <w:style w:type="paragraph" w:customStyle="1" w:styleId="F765101C09C44C2C9B1D8C3088E96ED7">
    <w:name w:val="F765101C09C44C2C9B1D8C3088E96ED7"/>
    <w:rsid w:val="00BB0D5D"/>
  </w:style>
  <w:style w:type="paragraph" w:customStyle="1" w:styleId="56DC21B3FD8F4DE0A270A1E2850CA4E0">
    <w:name w:val="56DC21B3FD8F4DE0A270A1E2850CA4E0"/>
    <w:rsid w:val="00BB0D5D"/>
  </w:style>
  <w:style w:type="paragraph" w:customStyle="1" w:styleId="80D210AD88574E099FE0C52C23992036">
    <w:name w:val="80D210AD88574E099FE0C52C23992036"/>
    <w:rsid w:val="00BB0D5D"/>
  </w:style>
  <w:style w:type="paragraph" w:customStyle="1" w:styleId="9956BCDD58BC43DBA57905F974159A8D">
    <w:name w:val="9956BCDD58BC43DBA57905F974159A8D"/>
    <w:rsid w:val="00BB0D5D"/>
  </w:style>
  <w:style w:type="paragraph" w:customStyle="1" w:styleId="88CE9DF357AA4DEE9A3A03226EA9CA85">
    <w:name w:val="88CE9DF357AA4DEE9A3A03226EA9CA85"/>
    <w:rsid w:val="00BB0D5D"/>
  </w:style>
  <w:style w:type="paragraph" w:customStyle="1" w:styleId="591F9EA119CC4705872E942184146181">
    <w:name w:val="591F9EA119CC4705872E942184146181"/>
    <w:rsid w:val="00BB0D5D"/>
  </w:style>
  <w:style w:type="paragraph" w:customStyle="1" w:styleId="347D3E5085BC4B32A869581B80984B9D">
    <w:name w:val="347D3E5085BC4B32A869581B80984B9D"/>
    <w:rsid w:val="00BB0D5D"/>
  </w:style>
  <w:style w:type="paragraph" w:customStyle="1" w:styleId="57B1291EDD1F4523A1C75DC419C7B86B">
    <w:name w:val="57B1291EDD1F4523A1C75DC419C7B86B"/>
    <w:rsid w:val="00BB0D5D"/>
  </w:style>
  <w:style w:type="paragraph" w:customStyle="1" w:styleId="56D2468801CF45B5AADFB4622EA879DF">
    <w:name w:val="56D2468801CF45B5AADFB4622EA879DF"/>
    <w:rsid w:val="00BB0D5D"/>
  </w:style>
  <w:style w:type="paragraph" w:customStyle="1" w:styleId="20EEDF622EDB49E18856634415AF0C87">
    <w:name w:val="20EEDF622EDB49E18856634415AF0C87"/>
    <w:rsid w:val="00BB0D5D"/>
  </w:style>
  <w:style w:type="paragraph" w:customStyle="1" w:styleId="33F3F897EF724C4BBF677DEBD4150A4D">
    <w:name w:val="33F3F897EF724C4BBF677DEBD4150A4D"/>
    <w:rsid w:val="00BB0D5D"/>
  </w:style>
  <w:style w:type="paragraph" w:customStyle="1" w:styleId="05931B12552B4142A88D083A30358F5F">
    <w:name w:val="05931B12552B4142A88D083A30358F5F"/>
    <w:rsid w:val="00BB0D5D"/>
  </w:style>
  <w:style w:type="paragraph" w:customStyle="1" w:styleId="91C8B19505FC4D9093666CE6EB399C13">
    <w:name w:val="91C8B19505FC4D9093666CE6EB399C13"/>
    <w:rsid w:val="00BB0D5D"/>
  </w:style>
  <w:style w:type="paragraph" w:customStyle="1" w:styleId="AD219351DE7B45FF8C3B70F3DFCB87F6">
    <w:name w:val="AD219351DE7B45FF8C3B70F3DFCB87F6"/>
    <w:rsid w:val="00BB0D5D"/>
  </w:style>
  <w:style w:type="paragraph" w:customStyle="1" w:styleId="BC08AC7EE59A472BA883EF177813F45D">
    <w:name w:val="BC08AC7EE59A472BA883EF177813F45D"/>
    <w:rsid w:val="00BB0D5D"/>
  </w:style>
  <w:style w:type="paragraph" w:customStyle="1" w:styleId="FCBAD071269C4CA188C9FB72D46DFC98">
    <w:name w:val="FCBAD071269C4CA188C9FB72D46DFC98"/>
    <w:rsid w:val="00BB0D5D"/>
  </w:style>
  <w:style w:type="paragraph" w:customStyle="1" w:styleId="9A177385EA6243FE9C72598882E2D5F8">
    <w:name w:val="9A177385EA6243FE9C72598882E2D5F8"/>
    <w:rsid w:val="00BB0D5D"/>
  </w:style>
  <w:style w:type="paragraph" w:customStyle="1" w:styleId="5FB80925C0FB4081AE2723AE91792827">
    <w:name w:val="5FB80925C0FB4081AE2723AE91792827"/>
    <w:rsid w:val="00BB0D5D"/>
  </w:style>
  <w:style w:type="paragraph" w:customStyle="1" w:styleId="F2B0EBBCD41B4876A62E11D13C6643B3">
    <w:name w:val="F2B0EBBCD41B4876A62E11D13C6643B3"/>
    <w:rsid w:val="00BB0D5D"/>
  </w:style>
  <w:style w:type="paragraph" w:customStyle="1" w:styleId="C31BA3F8D64B4CAD9AB4D036F694829E">
    <w:name w:val="C31BA3F8D64B4CAD9AB4D036F694829E"/>
    <w:rsid w:val="008C315A"/>
  </w:style>
  <w:style w:type="paragraph" w:customStyle="1" w:styleId="AA82BDB511224D4C8B788DEDE30CBA6C">
    <w:name w:val="AA82BDB511224D4C8B788DEDE30CBA6C"/>
    <w:rsid w:val="008C315A"/>
  </w:style>
  <w:style w:type="paragraph" w:customStyle="1" w:styleId="4B82A7FCEB4944858213BF21E4245D51">
    <w:name w:val="4B82A7FCEB4944858213BF21E4245D51"/>
    <w:rsid w:val="008C315A"/>
  </w:style>
  <w:style w:type="paragraph" w:customStyle="1" w:styleId="5165B01ACA3C4BB39174EB07F42EEC14">
    <w:name w:val="5165B01ACA3C4BB39174EB07F42EEC14"/>
    <w:rsid w:val="008C315A"/>
  </w:style>
  <w:style w:type="paragraph" w:customStyle="1" w:styleId="4303062C92974DFEAD1C85ECF50CC5C6">
    <w:name w:val="4303062C92974DFEAD1C85ECF50CC5C6"/>
    <w:rsid w:val="008C315A"/>
  </w:style>
  <w:style w:type="paragraph" w:customStyle="1" w:styleId="33C46C5D32E24E8089A0D79F948904E1">
    <w:name w:val="33C46C5D32E24E8089A0D79F948904E1"/>
    <w:rsid w:val="008C315A"/>
  </w:style>
  <w:style w:type="paragraph" w:customStyle="1" w:styleId="0C505E1F6BD140C297DABEAFDC134DC5">
    <w:name w:val="0C505E1F6BD140C297DABEAFDC134DC5"/>
    <w:rsid w:val="008C315A"/>
  </w:style>
  <w:style w:type="paragraph" w:customStyle="1" w:styleId="7A4C11B08C0147ACBD247E62CFEBE623">
    <w:name w:val="7A4C11B08C0147ACBD247E62CFEBE623"/>
    <w:rsid w:val="008C315A"/>
  </w:style>
  <w:style w:type="paragraph" w:customStyle="1" w:styleId="CD560B6690F04C6EA2A0B08B3B21F1DF">
    <w:name w:val="CD560B6690F04C6EA2A0B08B3B21F1DF"/>
    <w:rsid w:val="008C315A"/>
  </w:style>
  <w:style w:type="paragraph" w:customStyle="1" w:styleId="98A9708B44BD4A27B25B2943A3F88D6F">
    <w:name w:val="98A9708B44BD4A27B25B2943A3F88D6F"/>
    <w:rsid w:val="008C315A"/>
  </w:style>
  <w:style w:type="paragraph" w:customStyle="1" w:styleId="B85BBC15751F4817819AABDB30827EC9">
    <w:name w:val="B85BBC15751F4817819AABDB30827EC9"/>
    <w:rsid w:val="0017605F"/>
  </w:style>
  <w:style w:type="paragraph" w:customStyle="1" w:styleId="D6526DF7B6274575B8B7BFED016CAC61">
    <w:name w:val="D6526DF7B6274575B8B7BFED016CAC61"/>
    <w:rsid w:val="0017605F"/>
  </w:style>
  <w:style w:type="paragraph" w:customStyle="1" w:styleId="3057760F74814A6682C154C1A0D30A6B">
    <w:name w:val="3057760F74814A6682C154C1A0D30A6B"/>
    <w:rsid w:val="0017605F"/>
  </w:style>
  <w:style w:type="paragraph" w:customStyle="1" w:styleId="3230A8F08DC942EF918F60CACEFC103F">
    <w:name w:val="3230A8F08DC942EF918F60CACEFC103F"/>
    <w:rsid w:val="0017605F"/>
  </w:style>
  <w:style w:type="paragraph" w:customStyle="1" w:styleId="621E16F952624444953AB9D1DE02647E">
    <w:name w:val="621E16F952624444953AB9D1DE02647E"/>
    <w:rsid w:val="0017605F"/>
  </w:style>
  <w:style w:type="paragraph" w:customStyle="1" w:styleId="0C3540F6C94D452481B760095DFC1CF1">
    <w:name w:val="0C3540F6C94D452481B760095DFC1CF1"/>
    <w:rsid w:val="0017605F"/>
  </w:style>
  <w:style w:type="paragraph" w:customStyle="1" w:styleId="6859FA98099645C6AA9450770242892E">
    <w:name w:val="6859FA98099645C6AA9450770242892E"/>
    <w:rsid w:val="0017605F"/>
  </w:style>
  <w:style w:type="paragraph" w:customStyle="1" w:styleId="31AF2B37174042E083747642FADF368A">
    <w:name w:val="31AF2B37174042E083747642FADF368A"/>
    <w:rsid w:val="0017605F"/>
  </w:style>
  <w:style w:type="paragraph" w:customStyle="1" w:styleId="DDB5F96C8882474CB2727679D7990DEF">
    <w:name w:val="DDB5F96C8882474CB2727679D7990DEF"/>
    <w:rsid w:val="0017605F"/>
  </w:style>
  <w:style w:type="paragraph" w:customStyle="1" w:styleId="59CD7A36603D4AA985867F5B5E1D7678">
    <w:name w:val="59CD7A36603D4AA985867F5B5E1D7678"/>
    <w:rsid w:val="0017605F"/>
  </w:style>
  <w:style w:type="paragraph" w:customStyle="1" w:styleId="CF475A85C2F34125A8A001DC024D6EF0">
    <w:name w:val="CF475A85C2F34125A8A001DC024D6EF0"/>
    <w:rsid w:val="0017605F"/>
  </w:style>
  <w:style w:type="paragraph" w:customStyle="1" w:styleId="F53ABA791D0D4EA29A79AEBE4F8919D7">
    <w:name w:val="F53ABA791D0D4EA29A79AEBE4F8919D7"/>
    <w:rsid w:val="0017605F"/>
  </w:style>
  <w:style w:type="paragraph" w:customStyle="1" w:styleId="F57D51F17C0B4B01924BF6E4F3136ED6">
    <w:name w:val="F57D51F17C0B4B01924BF6E4F3136ED6"/>
    <w:rsid w:val="0017605F"/>
  </w:style>
  <w:style w:type="paragraph" w:customStyle="1" w:styleId="5EE596F0FFED405BA87A29B4EC8EE983">
    <w:name w:val="5EE596F0FFED405BA87A29B4EC8EE983"/>
    <w:rsid w:val="0017605F"/>
  </w:style>
  <w:style w:type="paragraph" w:customStyle="1" w:styleId="FFEC34EA878548E4BC5CFF91B35A21D4">
    <w:name w:val="FFEC34EA878548E4BC5CFF91B35A21D4"/>
    <w:rsid w:val="0017605F"/>
  </w:style>
  <w:style w:type="paragraph" w:customStyle="1" w:styleId="383300DB98D947C1B1828A24092C3E3A">
    <w:name w:val="383300DB98D947C1B1828A24092C3E3A"/>
    <w:rsid w:val="0017605F"/>
  </w:style>
  <w:style w:type="paragraph" w:customStyle="1" w:styleId="39D685EB22E64967A1487FEA63F7B2E5">
    <w:name w:val="39D685EB22E64967A1487FEA63F7B2E5"/>
    <w:rsid w:val="0017605F"/>
  </w:style>
  <w:style w:type="paragraph" w:customStyle="1" w:styleId="BBDDC306DC194CBBAAE73A1DD179D573">
    <w:name w:val="BBDDC306DC194CBBAAE73A1DD179D573"/>
    <w:rsid w:val="0017605F"/>
  </w:style>
  <w:style w:type="paragraph" w:customStyle="1" w:styleId="AA25027A82854400A4B098D9F2A56F04">
    <w:name w:val="AA25027A82854400A4B098D9F2A56F04"/>
    <w:rsid w:val="0017605F"/>
  </w:style>
  <w:style w:type="paragraph" w:customStyle="1" w:styleId="1D60B45B9F584A7085B5AD22A33B4595">
    <w:name w:val="1D60B45B9F584A7085B5AD22A33B4595"/>
    <w:rsid w:val="0017605F"/>
  </w:style>
  <w:style w:type="paragraph" w:customStyle="1" w:styleId="140DA0C3DFB7413280538AE01F958CFA">
    <w:name w:val="140DA0C3DFB7413280538AE01F958CFA"/>
    <w:rsid w:val="0017605F"/>
  </w:style>
  <w:style w:type="paragraph" w:customStyle="1" w:styleId="4D4D84C51DE24E7D9E3FE5B5C0E065D5">
    <w:name w:val="4D4D84C51DE24E7D9E3FE5B5C0E065D5"/>
    <w:rsid w:val="0017605F"/>
  </w:style>
  <w:style w:type="paragraph" w:customStyle="1" w:styleId="19EE4E0FA1814998872FA460DF546615">
    <w:name w:val="19EE4E0FA1814998872FA460DF546615"/>
    <w:rsid w:val="0017605F"/>
  </w:style>
  <w:style w:type="paragraph" w:customStyle="1" w:styleId="F02A935A5B434CF48D11A8E8A1DA106C">
    <w:name w:val="F02A935A5B434CF48D11A8E8A1DA106C"/>
    <w:rsid w:val="0017605F"/>
  </w:style>
  <w:style w:type="paragraph" w:customStyle="1" w:styleId="A06ED26EDE884F7683717552CAD261FC">
    <w:name w:val="A06ED26EDE884F7683717552CAD261FC"/>
    <w:rsid w:val="0017605F"/>
  </w:style>
  <w:style w:type="paragraph" w:customStyle="1" w:styleId="AA02AFBA0AE543619D1054F35D77F063">
    <w:name w:val="AA02AFBA0AE543619D1054F35D77F063"/>
    <w:rsid w:val="0017605F"/>
  </w:style>
  <w:style w:type="paragraph" w:customStyle="1" w:styleId="35132693E3134AAEACE5F9904414B8E3">
    <w:name w:val="35132693E3134AAEACE5F9904414B8E3"/>
    <w:rsid w:val="0017605F"/>
  </w:style>
  <w:style w:type="paragraph" w:customStyle="1" w:styleId="A086C934083849258B6D41217EDEF418">
    <w:name w:val="A086C934083849258B6D41217EDEF418"/>
    <w:rsid w:val="0017605F"/>
  </w:style>
  <w:style w:type="paragraph" w:customStyle="1" w:styleId="1A3FDBF9CECA4DCE9D44FC54BC54DF21">
    <w:name w:val="1A3FDBF9CECA4DCE9D44FC54BC54DF21"/>
    <w:rsid w:val="0017605F"/>
  </w:style>
  <w:style w:type="paragraph" w:customStyle="1" w:styleId="A9DC3BE470964D4889F7FDC8E59385C3">
    <w:name w:val="A9DC3BE470964D4889F7FDC8E59385C3"/>
    <w:rsid w:val="0017605F"/>
  </w:style>
  <w:style w:type="paragraph" w:customStyle="1" w:styleId="32BFCD2A1B9F4469BD62B97653FDE616">
    <w:name w:val="32BFCD2A1B9F4469BD62B97653FDE616"/>
    <w:rsid w:val="0017605F"/>
  </w:style>
  <w:style w:type="paragraph" w:customStyle="1" w:styleId="5648E12D48844ADCAA3196F13950E053">
    <w:name w:val="5648E12D48844ADCAA3196F13950E053"/>
    <w:rsid w:val="0017605F"/>
  </w:style>
  <w:style w:type="paragraph" w:customStyle="1" w:styleId="9686A0A2E8F44772BC4DA346EED68941">
    <w:name w:val="9686A0A2E8F44772BC4DA346EED68941"/>
    <w:rsid w:val="0017605F"/>
  </w:style>
  <w:style w:type="paragraph" w:customStyle="1" w:styleId="F463F698CEE243919E9488C663D87B8D">
    <w:name w:val="F463F698CEE243919E9488C663D87B8D"/>
    <w:rsid w:val="0017605F"/>
  </w:style>
  <w:style w:type="paragraph" w:customStyle="1" w:styleId="C2658D89D49044C9B47A271E55CF5F8C">
    <w:name w:val="C2658D89D49044C9B47A271E55CF5F8C"/>
    <w:rsid w:val="0017605F"/>
  </w:style>
  <w:style w:type="paragraph" w:customStyle="1" w:styleId="D326B2D9DD864F14B209FCC8DCE68AF4">
    <w:name w:val="D326B2D9DD864F14B209FCC8DCE68AF4"/>
    <w:rsid w:val="0017605F"/>
  </w:style>
  <w:style w:type="paragraph" w:customStyle="1" w:styleId="2CE13C7BAF1D429A9389DA9CDBC4AA17">
    <w:name w:val="2CE13C7BAF1D429A9389DA9CDBC4AA17"/>
    <w:rsid w:val="0017605F"/>
  </w:style>
  <w:style w:type="paragraph" w:customStyle="1" w:styleId="D4E3CE638A264DF789FF0DAA8724CB24">
    <w:name w:val="D4E3CE638A264DF789FF0DAA8724CB24"/>
    <w:rsid w:val="0017605F"/>
  </w:style>
  <w:style w:type="paragraph" w:customStyle="1" w:styleId="12E4B9E45554473CB4F10B02255CABF1">
    <w:name w:val="12E4B9E45554473CB4F10B02255CABF1"/>
    <w:rsid w:val="0017605F"/>
  </w:style>
  <w:style w:type="paragraph" w:customStyle="1" w:styleId="91F3F2982888459288ED23A61DAE8FF4">
    <w:name w:val="91F3F2982888459288ED23A61DAE8FF4"/>
    <w:rsid w:val="0017605F"/>
  </w:style>
  <w:style w:type="paragraph" w:customStyle="1" w:styleId="D965BD71597741D4AFC0B78046DD5B90">
    <w:name w:val="D965BD71597741D4AFC0B78046DD5B90"/>
    <w:rsid w:val="0017605F"/>
  </w:style>
  <w:style w:type="paragraph" w:customStyle="1" w:styleId="9292F34337E449329DA4E7CBDE265A4D">
    <w:name w:val="9292F34337E449329DA4E7CBDE265A4D"/>
    <w:rsid w:val="0017605F"/>
  </w:style>
  <w:style w:type="paragraph" w:customStyle="1" w:styleId="8B1B5A807F7B446385B7944586212C43">
    <w:name w:val="8B1B5A807F7B446385B7944586212C43"/>
    <w:rsid w:val="0017605F"/>
  </w:style>
  <w:style w:type="paragraph" w:customStyle="1" w:styleId="49C77F5EBC8B45B49C7C5055BB3A9E98">
    <w:name w:val="49C77F5EBC8B45B49C7C5055BB3A9E98"/>
    <w:rsid w:val="0017605F"/>
  </w:style>
  <w:style w:type="paragraph" w:customStyle="1" w:styleId="E401173EEDF1460DA7EBDE24832EBA0D">
    <w:name w:val="E401173EEDF1460DA7EBDE24832EBA0D"/>
    <w:rsid w:val="0017605F"/>
  </w:style>
  <w:style w:type="paragraph" w:customStyle="1" w:styleId="089E5D3D7D7C4A78BCB8A40F4842F370">
    <w:name w:val="089E5D3D7D7C4A78BCB8A40F4842F370"/>
    <w:rsid w:val="0017605F"/>
  </w:style>
  <w:style w:type="paragraph" w:customStyle="1" w:styleId="24ADEDC32D0C4138AD3E17C924D00B87">
    <w:name w:val="24ADEDC32D0C4138AD3E17C924D00B87"/>
    <w:rsid w:val="0017605F"/>
  </w:style>
  <w:style w:type="paragraph" w:customStyle="1" w:styleId="C55995CB981D4D37B3836C44A68423ED">
    <w:name w:val="C55995CB981D4D37B3836C44A68423ED"/>
    <w:rsid w:val="0017605F"/>
  </w:style>
  <w:style w:type="paragraph" w:customStyle="1" w:styleId="0C486382E2DF4FD1BEB484D8963FE54B">
    <w:name w:val="0C486382E2DF4FD1BEB484D8963FE54B"/>
    <w:rsid w:val="0017605F"/>
  </w:style>
  <w:style w:type="paragraph" w:customStyle="1" w:styleId="5F99F5F05FDB40DB81D3055D1F512646">
    <w:name w:val="5F99F5F05FDB40DB81D3055D1F512646"/>
    <w:rsid w:val="0017605F"/>
  </w:style>
  <w:style w:type="paragraph" w:customStyle="1" w:styleId="F222F80045594120B8A681D32EBBD3A5">
    <w:name w:val="F222F80045594120B8A681D32EBBD3A5"/>
    <w:rsid w:val="0017605F"/>
  </w:style>
  <w:style w:type="paragraph" w:customStyle="1" w:styleId="32FC5660BCEA4EC9AD1126EB16ACFFF9">
    <w:name w:val="32FC5660BCEA4EC9AD1126EB16ACFFF9"/>
    <w:rsid w:val="0017605F"/>
  </w:style>
  <w:style w:type="paragraph" w:customStyle="1" w:styleId="49E8695C8EA8489AA9378A309978D2D4">
    <w:name w:val="49E8695C8EA8489AA9378A309978D2D4"/>
    <w:rsid w:val="0017605F"/>
  </w:style>
  <w:style w:type="paragraph" w:customStyle="1" w:styleId="6CE6964C2891424D914E633E41AFDD66">
    <w:name w:val="6CE6964C2891424D914E633E41AFDD66"/>
    <w:rsid w:val="0017605F"/>
  </w:style>
  <w:style w:type="paragraph" w:customStyle="1" w:styleId="9D9A2A1BC41F400CBDD041E86C8DFAC6">
    <w:name w:val="9D9A2A1BC41F400CBDD041E86C8DFAC6"/>
    <w:rsid w:val="0017605F"/>
  </w:style>
  <w:style w:type="paragraph" w:customStyle="1" w:styleId="05AE286ECE874C1BBE52D2178F2FD11C">
    <w:name w:val="05AE286ECE874C1BBE52D2178F2FD11C"/>
    <w:rsid w:val="0017605F"/>
  </w:style>
  <w:style w:type="paragraph" w:customStyle="1" w:styleId="7244136B765648B2B6A13561CF1A45E8">
    <w:name w:val="7244136B765648B2B6A13561CF1A45E8"/>
    <w:rsid w:val="0017605F"/>
  </w:style>
  <w:style w:type="paragraph" w:customStyle="1" w:styleId="65FA54A586D54FC3A3D2F6263C129C17">
    <w:name w:val="65FA54A586D54FC3A3D2F6263C129C17"/>
    <w:rsid w:val="0017605F"/>
  </w:style>
  <w:style w:type="paragraph" w:customStyle="1" w:styleId="E9BCD8407368445A83225C91754F9B27">
    <w:name w:val="E9BCD8407368445A83225C91754F9B27"/>
    <w:rsid w:val="0017605F"/>
  </w:style>
  <w:style w:type="paragraph" w:customStyle="1" w:styleId="B3BE7312EBDB41178168C5D11503E622">
    <w:name w:val="B3BE7312EBDB41178168C5D11503E622"/>
    <w:rsid w:val="0017605F"/>
  </w:style>
  <w:style w:type="paragraph" w:customStyle="1" w:styleId="6FA613783A494A1EAD5A7E46F4F19E5B">
    <w:name w:val="6FA613783A494A1EAD5A7E46F4F19E5B"/>
    <w:rsid w:val="0017605F"/>
  </w:style>
  <w:style w:type="paragraph" w:customStyle="1" w:styleId="131D2F496B2B48649D917BDC9676542B">
    <w:name w:val="131D2F496B2B48649D917BDC9676542B"/>
    <w:rsid w:val="0017605F"/>
  </w:style>
  <w:style w:type="paragraph" w:customStyle="1" w:styleId="93C7A99F5AA747C3B46D6AB53C6F6704">
    <w:name w:val="93C7A99F5AA747C3B46D6AB53C6F6704"/>
    <w:rsid w:val="0017605F"/>
  </w:style>
  <w:style w:type="paragraph" w:customStyle="1" w:styleId="9BD76B802B0D4D6BAE285F145EB52E23">
    <w:name w:val="9BD76B802B0D4D6BAE285F145EB52E23"/>
    <w:rsid w:val="0017605F"/>
  </w:style>
  <w:style w:type="paragraph" w:customStyle="1" w:styleId="61CB408B1AAB42128C3B1037B1031D58">
    <w:name w:val="61CB408B1AAB42128C3B1037B1031D58"/>
    <w:rsid w:val="0017605F"/>
  </w:style>
  <w:style w:type="paragraph" w:customStyle="1" w:styleId="D330D7F62F2E4124BC34BD59D70F0D56">
    <w:name w:val="D330D7F62F2E4124BC34BD59D70F0D56"/>
    <w:rsid w:val="0017605F"/>
  </w:style>
  <w:style w:type="paragraph" w:customStyle="1" w:styleId="4B9D3757636F40BB86B9D4ACEAEB8ABA">
    <w:name w:val="4B9D3757636F40BB86B9D4ACEAEB8ABA"/>
    <w:rsid w:val="0017605F"/>
  </w:style>
  <w:style w:type="paragraph" w:customStyle="1" w:styleId="2F41AD03FD5D4F7085E6DE8BF2529380">
    <w:name w:val="2F41AD03FD5D4F7085E6DE8BF2529380"/>
    <w:rsid w:val="0017605F"/>
  </w:style>
  <w:style w:type="paragraph" w:customStyle="1" w:styleId="B1175E5EDC80435BA42E2C8699DDD071">
    <w:name w:val="B1175E5EDC80435BA42E2C8699DDD071"/>
    <w:rsid w:val="0017605F"/>
  </w:style>
  <w:style w:type="paragraph" w:customStyle="1" w:styleId="774947A3BEB94F1B9B715FF5DA477CAC">
    <w:name w:val="774947A3BEB94F1B9B715FF5DA477CAC"/>
    <w:rsid w:val="0017605F"/>
  </w:style>
  <w:style w:type="paragraph" w:customStyle="1" w:styleId="8F9FA3B3045A452DB6B9CA4851C44D95">
    <w:name w:val="8F9FA3B3045A452DB6B9CA4851C44D95"/>
    <w:rsid w:val="0017605F"/>
  </w:style>
  <w:style w:type="paragraph" w:customStyle="1" w:styleId="28CAD12A656543C0969AF51E0212B054">
    <w:name w:val="28CAD12A656543C0969AF51E0212B054"/>
    <w:rsid w:val="0017605F"/>
  </w:style>
  <w:style w:type="paragraph" w:customStyle="1" w:styleId="C45628D12AE74ED3BA717C973A851793">
    <w:name w:val="C45628D12AE74ED3BA717C973A851793"/>
    <w:rsid w:val="0017605F"/>
  </w:style>
  <w:style w:type="paragraph" w:customStyle="1" w:styleId="B7685F25E8E746B096E6330F2F5552E1">
    <w:name w:val="B7685F25E8E746B096E6330F2F5552E1"/>
    <w:rsid w:val="0017605F"/>
  </w:style>
  <w:style w:type="paragraph" w:customStyle="1" w:styleId="022F3FFC15394DE4A3FA790382482217">
    <w:name w:val="022F3FFC15394DE4A3FA790382482217"/>
    <w:rsid w:val="0017605F"/>
  </w:style>
  <w:style w:type="paragraph" w:customStyle="1" w:styleId="D52CD805E207445085D49F4AD07BE4E0">
    <w:name w:val="D52CD805E207445085D49F4AD07BE4E0"/>
    <w:rsid w:val="0017605F"/>
  </w:style>
  <w:style w:type="paragraph" w:customStyle="1" w:styleId="F0D21A968BEB49E1BD0F81CCBEEBD163">
    <w:name w:val="F0D21A968BEB49E1BD0F81CCBEEBD163"/>
    <w:rsid w:val="0017605F"/>
  </w:style>
  <w:style w:type="paragraph" w:customStyle="1" w:styleId="5CBA46A84DA94E3BAF806CC31A78217D">
    <w:name w:val="5CBA46A84DA94E3BAF806CC31A78217D"/>
    <w:rsid w:val="0017605F"/>
  </w:style>
  <w:style w:type="paragraph" w:customStyle="1" w:styleId="A797CC1AAECD4CA5B267736453DD173B">
    <w:name w:val="A797CC1AAECD4CA5B267736453DD173B"/>
    <w:rsid w:val="0017605F"/>
  </w:style>
  <w:style w:type="paragraph" w:customStyle="1" w:styleId="54D58AC030324DAFB71EBCCFDA1D9E4D">
    <w:name w:val="54D58AC030324DAFB71EBCCFDA1D9E4D"/>
    <w:rsid w:val="0017605F"/>
  </w:style>
  <w:style w:type="paragraph" w:customStyle="1" w:styleId="C8661F6015734E71BF43DC9746D86836">
    <w:name w:val="C8661F6015734E71BF43DC9746D86836"/>
    <w:rsid w:val="0017605F"/>
  </w:style>
  <w:style w:type="paragraph" w:customStyle="1" w:styleId="46BD13904BEB40BC9CA03C25FF025152">
    <w:name w:val="46BD13904BEB40BC9CA03C25FF025152"/>
    <w:rsid w:val="0017605F"/>
  </w:style>
  <w:style w:type="paragraph" w:customStyle="1" w:styleId="5E51D3E57BF9486A991175497992F22D">
    <w:name w:val="5E51D3E57BF9486A991175497992F22D"/>
    <w:rsid w:val="0017605F"/>
  </w:style>
  <w:style w:type="paragraph" w:customStyle="1" w:styleId="3771F2B6864540E28BC8F0C9B26C18F3">
    <w:name w:val="3771F2B6864540E28BC8F0C9B26C18F3"/>
    <w:rsid w:val="0017605F"/>
  </w:style>
  <w:style w:type="paragraph" w:customStyle="1" w:styleId="4F53F46AD5A743C5AD531D8AFDC94A78">
    <w:name w:val="4F53F46AD5A743C5AD531D8AFDC94A78"/>
    <w:rsid w:val="0017605F"/>
  </w:style>
  <w:style w:type="paragraph" w:customStyle="1" w:styleId="1919C69C7DC440F6BF26E6A0BF2A6A9F">
    <w:name w:val="1919C69C7DC440F6BF26E6A0BF2A6A9F"/>
    <w:rsid w:val="0017605F"/>
  </w:style>
  <w:style w:type="paragraph" w:customStyle="1" w:styleId="A9161E37C8C84F18B17112665B08B740">
    <w:name w:val="A9161E37C8C84F18B17112665B08B740"/>
    <w:rsid w:val="0017605F"/>
  </w:style>
  <w:style w:type="paragraph" w:customStyle="1" w:styleId="B846352C88AE43EDB23FC44F35BFABB8">
    <w:name w:val="B846352C88AE43EDB23FC44F35BFABB8"/>
    <w:rsid w:val="0017605F"/>
  </w:style>
  <w:style w:type="paragraph" w:customStyle="1" w:styleId="9D7B9645545C4BE68E897A5B5C423691">
    <w:name w:val="9D7B9645545C4BE68E897A5B5C423691"/>
    <w:rsid w:val="0017605F"/>
  </w:style>
  <w:style w:type="paragraph" w:customStyle="1" w:styleId="B297033F7202449EBF9B29A473F6E385">
    <w:name w:val="B297033F7202449EBF9B29A473F6E385"/>
    <w:rsid w:val="0017605F"/>
  </w:style>
  <w:style w:type="paragraph" w:customStyle="1" w:styleId="947FA3EBFA54478DB8D6ED8D33C5F2C8">
    <w:name w:val="947FA3EBFA54478DB8D6ED8D33C5F2C8"/>
    <w:rsid w:val="00C27BE9"/>
  </w:style>
  <w:style w:type="paragraph" w:customStyle="1" w:styleId="2B88373F7F2E4D3B8BF028DDBC948711">
    <w:name w:val="2B88373F7F2E4D3B8BF028DDBC948711"/>
    <w:rsid w:val="00C27BE9"/>
  </w:style>
  <w:style w:type="paragraph" w:customStyle="1" w:styleId="089D9DA9DD344145B897593A1918B035">
    <w:name w:val="089D9DA9DD344145B897593A1918B035"/>
    <w:rsid w:val="00C27BE9"/>
  </w:style>
  <w:style w:type="paragraph" w:customStyle="1" w:styleId="2ADFCB36E5A947F4BE22C70DC6275CFE">
    <w:name w:val="2ADFCB36E5A947F4BE22C70DC6275CFE"/>
    <w:rsid w:val="00C27BE9"/>
  </w:style>
  <w:style w:type="paragraph" w:customStyle="1" w:styleId="80374CDE38B949B1B70C55BE2EDEFA31">
    <w:name w:val="80374CDE38B949B1B70C55BE2EDEFA31"/>
    <w:rsid w:val="00C27BE9"/>
  </w:style>
  <w:style w:type="paragraph" w:customStyle="1" w:styleId="87A456DA1161497A88F2541040CB961D">
    <w:name w:val="87A456DA1161497A88F2541040CB961D"/>
    <w:rsid w:val="00C27BE9"/>
  </w:style>
  <w:style w:type="paragraph" w:customStyle="1" w:styleId="DBD1C780E9B84E29B9FBF867D914E116">
    <w:name w:val="DBD1C780E9B84E29B9FBF867D914E116"/>
    <w:rsid w:val="00C27BE9"/>
  </w:style>
  <w:style w:type="paragraph" w:customStyle="1" w:styleId="F140EA53750F4147866FD7B14630740A">
    <w:name w:val="F140EA53750F4147866FD7B14630740A"/>
    <w:rsid w:val="00C27BE9"/>
  </w:style>
  <w:style w:type="paragraph" w:customStyle="1" w:styleId="924B0DB6A16F43169C97D9B381C1FD23">
    <w:name w:val="924B0DB6A16F43169C97D9B381C1FD23"/>
    <w:rsid w:val="00C27BE9"/>
  </w:style>
  <w:style w:type="paragraph" w:customStyle="1" w:styleId="6B61FB167732496394E02FCD5F541960">
    <w:name w:val="6B61FB167732496394E02FCD5F541960"/>
    <w:rsid w:val="00C27BE9"/>
  </w:style>
  <w:style w:type="paragraph" w:customStyle="1" w:styleId="557C3DE9B29A4CF98D1F3501AF6E95E4">
    <w:name w:val="557C3DE9B29A4CF98D1F3501AF6E95E4"/>
    <w:rsid w:val="00C27BE9"/>
  </w:style>
  <w:style w:type="paragraph" w:customStyle="1" w:styleId="4BCA050BCBCD40CF807637E770AFC23D">
    <w:name w:val="4BCA050BCBCD40CF807637E770AFC23D"/>
    <w:rsid w:val="00C27BE9"/>
  </w:style>
  <w:style w:type="paragraph" w:customStyle="1" w:styleId="ADBF9C86DB2A42B881B93A17924FD254">
    <w:name w:val="ADBF9C86DB2A42B881B93A17924FD254"/>
    <w:rsid w:val="00C27BE9"/>
  </w:style>
  <w:style w:type="paragraph" w:customStyle="1" w:styleId="B14F12DB3A8544C8A8C1B9BEB5100D53">
    <w:name w:val="B14F12DB3A8544C8A8C1B9BEB5100D53"/>
    <w:rsid w:val="00C27BE9"/>
  </w:style>
  <w:style w:type="paragraph" w:customStyle="1" w:styleId="30EA8F2B4CB24494968524982F2F6961">
    <w:name w:val="30EA8F2B4CB24494968524982F2F6961"/>
    <w:rsid w:val="00C27BE9"/>
  </w:style>
  <w:style w:type="paragraph" w:customStyle="1" w:styleId="15C10D57434045E796A6D2AAACE22543">
    <w:name w:val="15C10D57434045E796A6D2AAACE22543"/>
    <w:rsid w:val="00C27BE9"/>
  </w:style>
  <w:style w:type="paragraph" w:customStyle="1" w:styleId="1D803859A7CE4FE3BB9CF246EBE263C4">
    <w:name w:val="1D803859A7CE4FE3BB9CF246EBE263C4"/>
    <w:rsid w:val="00C27BE9"/>
  </w:style>
  <w:style w:type="paragraph" w:customStyle="1" w:styleId="4CF7A510F8F74CF58BE87AED1C26D21C">
    <w:name w:val="4CF7A510F8F74CF58BE87AED1C26D21C"/>
    <w:rsid w:val="00C27BE9"/>
  </w:style>
  <w:style w:type="paragraph" w:customStyle="1" w:styleId="0140681FA1584DE8BE776C2293E74445">
    <w:name w:val="0140681FA1584DE8BE776C2293E74445"/>
    <w:rsid w:val="00C27BE9"/>
  </w:style>
  <w:style w:type="paragraph" w:customStyle="1" w:styleId="ED7B22C2A41E411CAE62AFB85716F486">
    <w:name w:val="ED7B22C2A41E411CAE62AFB85716F486"/>
    <w:rsid w:val="00C27BE9"/>
  </w:style>
  <w:style w:type="paragraph" w:customStyle="1" w:styleId="150EC91E25D3440FB8A6FEA438B20586">
    <w:name w:val="150EC91E25D3440FB8A6FEA438B20586"/>
    <w:rsid w:val="00C27BE9"/>
  </w:style>
  <w:style w:type="paragraph" w:customStyle="1" w:styleId="404402EDD7764DF78739A39085C5F0A5">
    <w:name w:val="404402EDD7764DF78739A39085C5F0A5"/>
    <w:rsid w:val="00C27BE9"/>
  </w:style>
  <w:style w:type="paragraph" w:customStyle="1" w:styleId="07BE0DCAD1404C309EE82657A0BCDFC6">
    <w:name w:val="07BE0DCAD1404C309EE82657A0BCDFC6"/>
    <w:rsid w:val="00C27BE9"/>
  </w:style>
  <w:style w:type="paragraph" w:customStyle="1" w:styleId="868E545826F94D7AB4D22BEFE72BE297">
    <w:name w:val="868E545826F94D7AB4D22BEFE72BE297"/>
    <w:rsid w:val="00C27BE9"/>
  </w:style>
  <w:style w:type="paragraph" w:customStyle="1" w:styleId="B402863D474B4624A36969CE931D0E45">
    <w:name w:val="B402863D474B4624A36969CE931D0E45"/>
    <w:rsid w:val="00C27BE9"/>
  </w:style>
  <w:style w:type="paragraph" w:customStyle="1" w:styleId="BDB5DEE96F414B0689B24534720ECE44">
    <w:name w:val="BDB5DEE96F414B0689B24534720ECE44"/>
    <w:rsid w:val="00C27BE9"/>
  </w:style>
  <w:style w:type="paragraph" w:customStyle="1" w:styleId="F691A59251AE4AA98896D81B480768D2">
    <w:name w:val="F691A59251AE4AA98896D81B480768D2"/>
    <w:rsid w:val="00C27BE9"/>
  </w:style>
  <w:style w:type="paragraph" w:customStyle="1" w:styleId="16DB635E876C4C6DADE8CE0FE1222FBD">
    <w:name w:val="16DB635E876C4C6DADE8CE0FE1222FBD"/>
    <w:rsid w:val="00C27BE9"/>
  </w:style>
  <w:style w:type="paragraph" w:customStyle="1" w:styleId="5FB34954F8E44E8D91926B62CA66F9C6">
    <w:name w:val="5FB34954F8E44E8D91926B62CA66F9C6"/>
    <w:rsid w:val="00C27BE9"/>
  </w:style>
  <w:style w:type="paragraph" w:customStyle="1" w:styleId="4734933A9910475B9E7BF249557E2C9D">
    <w:name w:val="4734933A9910475B9E7BF249557E2C9D"/>
    <w:rsid w:val="00C27BE9"/>
  </w:style>
  <w:style w:type="paragraph" w:customStyle="1" w:styleId="7B2A4B1239BE4E7690BD7EA77E37A10F">
    <w:name w:val="7B2A4B1239BE4E7690BD7EA77E37A10F"/>
    <w:rsid w:val="00C27BE9"/>
  </w:style>
  <w:style w:type="paragraph" w:customStyle="1" w:styleId="370ACD7D4A5744BBA68F6F544AB32DD0">
    <w:name w:val="370ACD7D4A5744BBA68F6F544AB32DD0"/>
    <w:rsid w:val="00C27BE9"/>
  </w:style>
  <w:style w:type="paragraph" w:customStyle="1" w:styleId="B711721AFA16467FBFA71C48112CC2E1">
    <w:name w:val="B711721AFA16467FBFA71C48112CC2E1"/>
    <w:rsid w:val="00C27BE9"/>
  </w:style>
  <w:style w:type="paragraph" w:customStyle="1" w:styleId="623D30EE49E54ECBAADFFDFA4672F0FD">
    <w:name w:val="623D30EE49E54ECBAADFFDFA4672F0FD"/>
    <w:rsid w:val="00C27BE9"/>
  </w:style>
  <w:style w:type="paragraph" w:customStyle="1" w:styleId="5A38178DC433416199550415CF863EFF">
    <w:name w:val="5A38178DC433416199550415CF863EFF"/>
    <w:rsid w:val="00C27BE9"/>
  </w:style>
  <w:style w:type="paragraph" w:customStyle="1" w:styleId="9BE9A10914EA49039F709F5BF139A0A1">
    <w:name w:val="9BE9A10914EA49039F709F5BF139A0A1"/>
    <w:rsid w:val="00C27BE9"/>
  </w:style>
  <w:style w:type="paragraph" w:customStyle="1" w:styleId="5982FADBC86247C38BD6D8CF1AF23B68">
    <w:name w:val="5982FADBC86247C38BD6D8CF1AF23B68"/>
    <w:rsid w:val="00C27BE9"/>
  </w:style>
  <w:style w:type="paragraph" w:customStyle="1" w:styleId="46392E9E9D3745C79C0EF688813A1944">
    <w:name w:val="46392E9E9D3745C79C0EF688813A1944"/>
    <w:rsid w:val="00C27BE9"/>
  </w:style>
  <w:style w:type="paragraph" w:customStyle="1" w:styleId="0F7531F6C0AF4FCE98BC8730FC446AA3">
    <w:name w:val="0F7531F6C0AF4FCE98BC8730FC446AA3"/>
    <w:rsid w:val="00C27BE9"/>
  </w:style>
  <w:style w:type="paragraph" w:customStyle="1" w:styleId="814B7862039B40C9ABD6E010B5664A6F">
    <w:name w:val="814B7862039B40C9ABD6E010B5664A6F"/>
    <w:rsid w:val="00C27BE9"/>
  </w:style>
  <w:style w:type="paragraph" w:customStyle="1" w:styleId="39FFA4F0B3A7442A86C11ACE9B7A3B61">
    <w:name w:val="39FFA4F0B3A7442A86C11ACE9B7A3B61"/>
    <w:rsid w:val="00C27BE9"/>
  </w:style>
  <w:style w:type="paragraph" w:customStyle="1" w:styleId="24A558682890498A84018F53590244BD">
    <w:name w:val="24A558682890498A84018F53590244BD"/>
    <w:rsid w:val="00C27BE9"/>
  </w:style>
  <w:style w:type="paragraph" w:customStyle="1" w:styleId="063847BE5AA54E5E846FF1A64F6741FE">
    <w:name w:val="063847BE5AA54E5E846FF1A64F6741FE"/>
    <w:rsid w:val="00C27BE9"/>
  </w:style>
  <w:style w:type="paragraph" w:customStyle="1" w:styleId="C31FB29D644548CA85DCC15D08D9F701">
    <w:name w:val="C31FB29D644548CA85DCC15D08D9F701"/>
    <w:rsid w:val="00C27BE9"/>
  </w:style>
  <w:style w:type="paragraph" w:customStyle="1" w:styleId="2440CFA32379423996753AFFB5D0F9FF">
    <w:name w:val="2440CFA32379423996753AFFB5D0F9FF"/>
    <w:rsid w:val="00C27BE9"/>
  </w:style>
  <w:style w:type="paragraph" w:customStyle="1" w:styleId="0D6D129F3B3E4F318DC3BDE75177053C">
    <w:name w:val="0D6D129F3B3E4F318DC3BDE75177053C"/>
    <w:rsid w:val="00F87F05"/>
  </w:style>
  <w:style w:type="paragraph" w:customStyle="1" w:styleId="85D4751066804534A8659DDEB858E3BB">
    <w:name w:val="85D4751066804534A8659DDEB858E3BB"/>
    <w:rsid w:val="00F87F05"/>
  </w:style>
  <w:style w:type="paragraph" w:customStyle="1" w:styleId="36044DE189A144F58235CD144C10C6E2">
    <w:name w:val="36044DE189A144F58235CD144C10C6E2"/>
    <w:rsid w:val="00F87F05"/>
  </w:style>
  <w:style w:type="paragraph" w:customStyle="1" w:styleId="70F557DBADFD4DD3A9334008B3C6C18C">
    <w:name w:val="70F557DBADFD4DD3A9334008B3C6C18C"/>
    <w:rsid w:val="00F87F05"/>
  </w:style>
  <w:style w:type="paragraph" w:customStyle="1" w:styleId="2251A72AA77A491286165749F6E432FE">
    <w:name w:val="2251A72AA77A491286165749F6E432FE"/>
    <w:rsid w:val="00F87F05"/>
  </w:style>
  <w:style w:type="paragraph" w:customStyle="1" w:styleId="4410CCD4AF7141FEADAE925E7EDEFB93">
    <w:name w:val="4410CCD4AF7141FEADAE925E7EDEFB93"/>
    <w:rsid w:val="00F87F05"/>
  </w:style>
  <w:style w:type="paragraph" w:customStyle="1" w:styleId="77E903B51D174B27AD4B7BE4D863450F">
    <w:name w:val="77E903B51D174B27AD4B7BE4D863450F"/>
    <w:rsid w:val="00F87F05"/>
  </w:style>
  <w:style w:type="paragraph" w:customStyle="1" w:styleId="FBEDC3CD25244B47A12E13EECF3C4A6B">
    <w:name w:val="FBEDC3CD25244B47A12E13EECF3C4A6B"/>
    <w:rsid w:val="00F87F05"/>
  </w:style>
  <w:style w:type="paragraph" w:customStyle="1" w:styleId="A8BA96F34B36476FBEB05F09D85D386E">
    <w:name w:val="A8BA96F34B36476FBEB05F09D85D386E"/>
    <w:rsid w:val="00F87F05"/>
  </w:style>
  <w:style w:type="paragraph" w:customStyle="1" w:styleId="B2BDA146E50C4177BA471F33E1C97B84">
    <w:name w:val="B2BDA146E50C4177BA471F33E1C97B84"/>
    <w:rsid w:val="00F87F05"/>
  </w:style>
  <w:style w:type="paragraph" w:customStyle="1" w:styleId="B46E9A36ABA44165A4FEE757DA0B6067">
    <w:name w:val="B46E9A36ABA44165A4FEE757DA0B6067"/>
    <w:rsid w:val="00F87F05"/>
  </w:style>
  <w:style w:type="paragraph" w:customStyle="1" w:styleId="EBDBB93012364370A975F95DB5C47036">
    <w:name w:val="EBDBB93012364370A975F95DB5C47036"/>
    <w:rsid w:val="00F87F05"/>
  </w:style>
  <w:style w:type="paragraph" w:customStyle="1" w:styleId="27874C9C95844E4EA1ACD098F8AE5CAC">
    <w:name w:val="27874C9C95844E4EA1ACD098F8AE5CAC"/>
    <w:rsid w:val="00F87F05"/>
  </w:style>
  <w:style w:type="paragraph" w:customStyle="1" w:styleId="E7D53F896AC547C283062D8DDB622858">
    <w:name w:val="E7D53F896AC547C283062D8DDB622858"/>
    <w:rsid w:val="00F87F05"/>
  </w:style>
  <w:style w:type="paragraph" w:customStyle="1" w:styleId="BF39612946E646DEBE18203B241F66F6">
    <w:name w:val="BF39612946E646DEBE18203B241F66F6"/>
    <w:rsid w:val="00F87F05"/>
  </w:style>
  <w:style w:type="paragraph" w:customStyle="1" w:styleId="316FDBC2A7024F6CB5748F888DC7F004">
    <w:name w:val="316FDBC2A7024F6CB5748F888DC7F004"/>
    <w:rsid w:val="00F87F05"/>
  </w:style>
  <w:style w:type="paragraph" w:customStyle="1" w:styleId="32D9E26A6FE4434DB06A9193CD27EB07">
    <w:name w:val="32D9E26A6FE4434DB06A9193CD27EB07"/>
    <w:rsid w:val="00F87F05"/>
  </w:style>
  <w:style w:type="paragraph" w:customStyle="1" w:styleId="267CD0DFD6E64944AEB456993D1BB994">
    <w:name w:val="267CD0DFD6E64944AEB456993D1BB994"/>
    <w:rsid w:val="00F87F05"/>
  </w:style>
  <w:style w:type="paragraph" w:customStyle="1" w:styleId="966F934ABC6A4740A043A8F45DD4A4B5">
    <w:name w:val="966F934ABC6A4740A043A8F45DD4A4B5"/>
    <w:rsid w:val="00F87F05"/>
  </w:style>
  <w:style w:type="paragraph" w:customStyle="1" w:styleId="1B9AF2AD0BE24864941B822C5973E676">
    <w:name w:val="1B9AF2AD0BE24864941B822C5973E676"/>
    <w:rsid w:val="00F87F05"/>
  </w:style>
  <w:style w:type="paragraph" w:customStyle="1" w:styleId="64E201F560C24379A80684537A77C0BE">
    <w:name w:val="64E201F560C24379A80684537A77C0BE"/>
    <w:rsid w:val="00F87F05"/>
  </w:style>
  <w:style w:type="paragraph" w:customStyle="1" w:styleId="A52CB741CD8C47C19358B9083D38EF10">
    <w:name w:val="A52CB741CD8C47C19358B9083D38EF10"/>
    <w:rsid w:val="00F87F05"/>
  </w:style>
  <w:style w:type="paragraph" w:customStyle="1" w:styleId="2006B621F70C49C7BA7C9B647DD93A83">
    <w:name w:val="2006B621F70C49C7BA7C9B647DD93A83"/>
    <w:rsid w:val="00F87F05"/>
  </w:style>
  <w:style w:type="paragraph" w:customStyle="1" w:styleId="2E9915FE89174EA1983FE920AEBF04FC">
    <w:name w:val="2E9915FE89174EA1983FE920AEBF04FC"/>
    <w:rsid w:val="00F87F05"/>
  </w:style>
  <w:style w:type="paragraph" w:customStyle="1" w:styleId="605440E25481489094B21647EF0CA440">
    <w:name w:val="605440E25481489094B21647EF0CA440"/>
    <w:rsid w:val="00F87F05"/>
  </w:style>
  <w:style w:type="paragraph" w:customStyle="1" w:styleId="91C711DABD2E4851B806E45453F1425C">
    <w:name w:val="91C711DABD2E4851B806E45453F1425C"/>
    <w:rsid w:val="00F87F05"/>
  </w:style>
  <w:style w:type="paragraph" w:customStyle="1" w:styleId="6C806492EC604CE6AE6BBD6CC4D25BCE">
    <w:name w:val="6C806492EC604CE6AE6BBD6CC4D25BCE"/>
    <w:rsid w:val="00F87F05"/>
  </w:style>
  <w:style w:type="paragraph" w:customStyle="1" w:styleId="E7B3964F838041ABB533D318521BFF30">
    <w:name w:val="E7B3964F838041ABB533D318521BFF30"/>
    <w:rsid w:val="00F87F05"/>
  </w:style>
  <w:style w:type="paragraph" w:customStyle="1" w:styleId="980DDB5EEE2445D886FEA5F3F87DE2B9">
    <w:name w:val="980DDB5EEE2445D886FEA5F3F87DE2B9"/>
    <w:rsid w:val="00F87F05"/>
  </w:style>
  <w:style w:type="paragraph" w:customStyle="1" w:styleId="27189591CA63453EB15A41F37C92F7C5">
    <w:name w:val="27189591CA63453EB15A41F37C92F7C5"/>
    <w:rsid w:val="00F87F05"/>
  </w:style>
  <w:style w:type="paragraph" w:customStyle="1" w:styleId="0EE6E7A3A3F44E4B915615C5B89E09C2">
    <w:name w:val="0EE6E7A3A3F44E4B915615C5B89E09C2"/>
    <w:rsid w:val="00F87F05"/>
  </w:style>
  <w:style w:type="paragraph" w:customStyle="1" w:styleId="A2385F0AB286438185F7923A8266624E">
    <w:name w:val="A2385F0AB286438185F7923A8266624E"/>
    <w:rsid w:val="00F87F05"/>
  </w:style>
  <w:style w:type="paragraph" w:customStyle="1" w:styleId="4FF1551286F041AC9B2F1A6AA0FCFD69">
    <w:name w:val="4FF1551286F041AC9B2F1A6AA0FCFD69"/>
    <w:rsid w:val="00F87F05"/>
  </w:style>
  <w:style w:type="paragraph" w:customStyle="1" w:styleId="9EA82E513722410EB0958720CE1138F1">
    <w:name w:val="9EA82E513722410EB0958720CE1138F1"/>
    <w:rsid w:val="00F87F05"/>
  </w:style>
  <w:style w:type="paragraph" w:customStyle="1" w:styleId="C18EF8A8076C462F86C49EDCD5E537F7">
    <w:name w:val="C18EF8A8076C462F86C49EDCD5E537F7"/>
    <w:rsid w:val="00F87F05"/>
  </w:style>
  <w:style w:type="paragraph" w:customStyle="1" w:styleId="5F638DDD11B740B3B72BAEB243C0BD4C">
    <w:name w:val="5F638DDD11B740B3B72BAEB243C0BD4C"/>
    <w:rsid w:val="00F87F05"/>
  </w:style>
  <w:style w:type="paragraph" w:customStyle="1" w:styleId="C8C307F8128C4C17992167F051CB5A0C">
    <w:name w:val="C8C307F8128C4C17992167F051CB5A0C"/>
    <w:rsid w:val="00F87F05"/>
  </w:style>
  <w:style w:type="paragraph" w:customStyle="1" w:styleId="53042F7908574AA4AFA76ABDD997FB0E">
    <w:name w:val="53042F7908574AA4AFA76ABDD997FB0E"/>
    <w:rsid w:val="00F87F05"/>
  </w:style>
  <w:style w:type="paragraph" w:customStyle="1" w:styleId="ADC39341C525400CB9F3224C3F896A2B">
    <w:name w:val="ADC39341C525400CB9F3224C3F896A2B"/>
    <w:rsid w:val="00F87F05"/>
  </w:style>
  <w:style w:type="paragraph" w:customStyle="1" w:styleId="2611C2155C4D4C6D909DEDB6255EBD29">
    <w:name w:val="2611C2155C4D4C6D909DEDB6255EBD29"/>
    <w:rsid w:val="00F87F05"/>
  </w:style>
  <w:style w:type="paragraph" w:customStyle="1" w:styleId="0AD0DDC861EC4BA09FA74D8809682590">
    <w:name w:val="0AD0DDC861EC4BA09FA74D8809682590"/>
    <w:rsid w:val="00F87F05"/>
  </w:style>
  <w:style w:type="paragraph" w:customStyle="1" w:styleId="DD5E04AE12174DF2986025539885EC59">
    <w:name w:val="DD5E04AE12174DF2986025539885EC59"/>
    <w:rsid w:val="00F87F05"/>
  </w:style>
  <w:style w:type="paragraph" w:customStyle="1" w:styleId="6C8F9A37A5054711BEFC4E1FD3EABA9B">
    <w:name w:val="6C8F9A37A5054711BEFC4E1FD3EABA9B"/>
    <w:rsid w:val="00F87F05"/>
  </w:style>
  <w:style w:type="paragraph" w:customStyle="1" w:styleId="CE8BBB03BF9F40718BCCDBDD7C95BBC4">
    <w:name w:val="CE8BBB03BF9F40718BCCDBDD7C95BBC4"/>
    <w:rsid w:val="00F87F05"/>
  </w:style>
  <w:style w:type="paragraph" w:customStyle="1" w:styleId="DE357267AD5D47F08B5FB1280E4E81AD">
    <w:name w:val="DE357267AD5D47F08B5FB1280E4E81AD"/>
    <w:rsid w:val="00F87F05"/>
  </w:style>
  <w:style w:type="paragraph" w:customStyle="1" w:styleId="8A2DDFBD834847B0B6EB2332F20F7F68">
    <w:name w:val="8A2DDFBD834847B0B6EB2332F20F7F68"/>
    <w:rsid w:val="00F87F05"/>
  </w:style>
  <w:style w:type="paragraph" w:customStyle="1" w:styleId="612081D1A8ED4446A129DEDC44984A3C">
    <w:name w:val="612081D1A8ED4446A129DEDC44984A3C"/>
    <w:rsid w:val="00F87F05"/>
  </w:style>
  <w:style w:type="paragraph" w:customStyle="1" w:styleId="EFB25FE46EFA48B983B0FE68AD6740FF">
    <w:name w:val="EFB25FE46EFA48B983B0FE68AD6740FF"/>
    <w:rsid w:val="00F87F05"/>
  </w:style>
  <w:style w:type="paragraph" w:customStyle="1" w:styleId="15529A67B027451F81DE498164E8EB5F">
    <w:name w:val="15529A67B027451F81DE498164E8EB5F"/>
    <w:rsid w:val="00F87F05"/>
  </w:style>
  <w:style w:type="paragraph" w:customStyle="1" w:styleId="C93A255434444FF68CD7EC194B0710D8">
    <w:name w:val="C93A255434444FF68CD7EC194B0710D8"/>
    <w:rsid w:val="00F87F05"/>
  </w:style>
  <w:style w:type="paragraph" w:customStyle="1" w:styleId="2413B2208358493690F4E44CED61A82A">
    <w:name w:val="2413B2208358493690F4E44CED61A82A"/>
    <w:rsid w:val="00F87F05"/>
  </w:style>
  <w:style w:type="paragraph" w:customStyle="1" w:styleId="B3B8FCFD54F0460DBD730482BE2781AF">
    <w:name w:val="B3B8FCFD54F0460DBD730482BE2781AF"/>
    <w:rsid w:val="00F87F05"/>
  </w:style>
  <w:style w:type="paragraph" w:customStyle="1" w:styleId="CB312234A3854E558F01E3251E76EA9E">
    <w:name w:val="CB312234A3854E558F01E3251E76EA9E"/>
    <w:rsid w:val="00F87F05"/>
  </w:style>
  <w:style w:type="paragraph" w:customStyle="1" w:styleId="24B3CAB11FD44B1885D2A046F600E901">
    <w:name w:val="24B3CAB11FD44B1885D2A046F600E901"/>
    <w:rsid w:val="00F87F05"/>
  </w:style>
  <w:style w:type="paragraph" w:customStyle="1" w:styleId="7F27DAE672B249179EB2A943D04CDC80">
    <w:name w:val="7F27DAE672B249179EB2A943D04CDC80"/>
    <w:rsid w:val="00F87F05"/>
  </w:style>
  <w:style w:type="paragraph" w:customStyle="1" w:styleId="0E405364402744B9BB31A33E96123D94">
    <w:name w:val="0E405364402744B9BB31A33E96123D94"/>
    <w:rsid w:val="00F87F05"/>
  </w:style>
  <w:style w:type="paragraph" w:customStyle="1" w:styleId="EF55048F58AA4082B87C0FDFF9AA4A74">
    <w:name w:val="EF55048F58AA4082B87C0FDFF9AA4A74"/>
    <w:rsid w:val="00F87F05"/>
  </w:style>
  <w:style w:type="paragraph" w:customStyle="1" w:styleId="EEE468F8D7C1416EB80486AD4AEA4C03">
    <w:name w:val="EEE468F8D7C1416EB80486AD4AEA4C03"/>
    <w:rsid w:val="00F87F05"/>
  </w:style>
  <w:style w:type="paragraph" w:customStyle="1" w:styleId="9460583EB28B418899EC3392E5EC9EDC">
    <w:name w:val="9460583EB28B418899EC3392E5EC9EDC"/>
    <w:rsid w:val="00F87F05"/>
  </w:style>
  <w:style w:type="paragraph" w:customStyle="1" w:styleId="12EB9A1C71F5461EAFA557A7CE7F8617">
    <w:name w:val="12EB9A1C71F5461EAFA557A7CE7F8617"/>
    <w:rsid w:val="00F87F05"/>
  </w:style>
  <w:style w:type="paragraph" w:customStyle="1" w:styleId="3F98CCCBDC944FE1BDF63BF696CD4D28">
    <w:name w:val="3F98CCCBDC944FE1BDF63BF696CD4D28"/>
    <w:rsid w:val="00F87F05"/>
  </w:style>
  <w:style w:type="paragraph" w:customStyle="1" w:styleId="E90D2B01801B4DA59007ECFBBA882CDC">
    <w:name w:val="E90D2B01801B4DA59007ECFBBA882CDC"/>
    <w:rsid w:val="00F87F05"/>
  </w:style>
  <w:style w:type="paragraph" w:customStyle="1" w:styleId="91AA9616F53941B785C0F7CF0F954498">
    <w:name w:val="91AA9616F53941B785C0F7CF0F954498"/>
    <w:rsid w:val="00F87F05"/>
  </w:style>
  <w:style w:type="paragraph" w:customStyle="1" w:styleId="C5439834B5B148039DD7A72B53E6A0B5">
    <w:name w:val="C5439834B5B148039DD7A72B53E6A0B5"/>
    <w:rsid w:val="00F87F05"/>
  </w:style>
  <w:style w:type="paragraph" w:customStyle="1" w:styleId="D5FD38AECEAD4E05BA48595D14F4D8FA">
    <w:name w:val="D5FD38AECEAD4E05BA48595D14F4D8FA"/>
    <w:rsid w:val="00F87F05"/>
  </w:style>
  <w:style w:type="paragraph" w:customStyle="1" w:styleId="1A6F7380919249ADAA253BE3055F6873">
    <w:name w:val="1A6F7380919249ADAA253BE3055F6873"/>
    <w:rsid w:val="00F87F05"/>
  </w:style>
  <w:style w:type="paragraph" w:customStyle="1" w:styleId="7CCB86917FFD4693B4524E80A8E5E5D7">
    <w:name w:val="7CCB86917FFD4693B4524E80A8E5E5D7"/>
    <w:rsid w:val="00F87F05"/>
  </w:style>
  <w:style w:type="paragraph" w:customStyle="1" w:styleId="502E4291785348F88BD8908041E23D48">
    <w:name w:val="502E4291785348F88BD8908041E23D48"/>
    <w:rsid w:val="00F87F05"/>
  </w:style>
  <w:style w:type="paragraph" w:customStyle="1" w:styleId="2FAA05B39A7C462799409B585F30BF9F">
    <w:name w:val="2FAA05B39A7C462799409B585F30BF9F"/>
    <w:rsid w:val="00F87F05"/>
  </w:style>
  <w:style w:type="paragraph" w:customStyle="1" w:styleId="E6F62AA174194CD2971D2CA3B9C3A86A">
    <w:name w:val="E6F62AA174194CD2971D2CA3B9C3A86A"/>
    <w:rsid w:val="00F87F05"/>
  </w:style>
  <w:style w:type="paragraph" w:customStyle="1" w:styleId="B21C0B3B89E44ADA85E604FC24DFB7FE">
    <w:name w:val="B21C0B3B89E44ADA85E604FC24DFB7FE"/>
    <w:rsid w:val="00F87F05"/>
  </w:style>
  <w:style w:type="paragraph" w:customStyle="1" w:styleId="EE1A550694A944998931A60249C5AD6F">
    <w:name w:val="EE1A550694A944998931A60249C5AD6F"/>
    <w:rsid w:val="00F87F05"/>
  </w:style>
  <w:style w:type="paragraph" w:customStyle="1" w:styleId="96F273CF484845A38BC9C3AC8D10688F">
    <w:name w:val="96F273CF484845A38BC9C3AC8D10688F"/>
    <w:rsid w:val="00F87F05"/>
  </w:style>
  <w:style w:type="paragraph" w:customStyle="1" w:styleId="128DD479A8274DA28E0BBB356D4686EC">
    <w:name w:val="128DD479A8274DA28E0BBB356D4686EC"/>
    <w:rsid w:val="00F87F05"/>
  </w:style>
  <w:style w:type="paragraph" w:customStyle="1" w:styleId="ECD94E5402684E45A237478555F489EA">
    <w:name w:val="ECD94E5402684E45A237478555F489EA"/>
    <w:rsid w:val="00F87F05"/>
  </w:style>
  <w:style w:type="paragraph" w:customStyle="1" w:styleId="B15810C63E9C46669CBB886429264D7E">
    <w:name w:val="B15810C63E9C46669CBB886429264D7E"/>
    <w:rsid w:val="00F87F05"/>
  </w:style>
  <w:style w:type="paragraph" w:customStyle="1" w:styleId="BF55B928B1D8447F8ECBBEF8E8EC9A5C">
    <w:name w:val="BF55B928B1D8447F8ECBBEF8E8EC9A5C"/>
    <w:rsid w:val="00F87F05"/>
  </w:style>
  <w:style w:type="paragraph" w:customStyle="1" w:styleId="45B81432F3224278B7C96D763019BAF0">
    <w:name w:val="45B81432F3224278B7C96D763019BAF0"/>
    <w:rsid w:val="00F87F05"/>
  </w:style>
  <w:style w:type="paragraph" w:customStyle="1" w:styleId="935C73817F814AE8B6F1E72604847446">
    <w:name w:val="935C73817F814AE8B6F1E72604847446"/>
    <w:rsid w:val="00F87F05"/>
  </w:style>
  <w:style w:type="paragraph" w:customStyle="1" w:styleId="D797B895F6C346618403A288E4904468">
    <w:name w:val="D797B895F6C346618403A288E4904468"/>
    <w:rsid w:val="00F87F05"/>
  </w:style>
  <w:style w:type="paragraph" w:customStyle="1" w:styleId="F7E1B1AD939C4E9CB2DDA3CFD139141B">
    <w:name w:val="F7E1B1AD939C4E9CB2DDA3CFD139141B"/>
    <w:rsid w:val="00F87F05"/>
  </w:style>
  <w:style w:type="paragraph" w:customStyle="1" w:styleId="248D4EDFD5074FC3A19296C09115E4FE">
    <w:name w:val="248D4EDFD5074FC3A19296C09115E4FE"/>
    <w:rsid w:val="00F87F05"/>
  </w:style>
  <w:style w:type="paragraph" w:customStyle="1" w:styleId="FE6D4DCFD0F7425DB037DB700141D261">
    <w:name w:val="FE6D4DCFD0F7425DB037DB700141D261"/>
    <w:rsid w:val="00F87F05"/>
  </w:style>
  <w:style w:type="paragraph" w:customStyle="1" w:styleId="0257131DAAF44ED1819A322798685DCF">
    <w:name w:val="0257131DAAF44ED1819A322798685DCF"/>
    <w:rsid w:val="00F87F05"/>
  </w:style>
  <w:style w:type="paragraph" w:customStyle="1" w:styleId="B872B9164B48448BA7AB8F9CA615CF32">
    <w:name w:val="B872B9164B48448BA7AB8F9CA615CF32"/>
    <w:rsid w:val="00F87F05"/>
  </w:style>
  <w:style w:type="paragraph" w:customStyle="1" w:styleId="37D2C3527ADF4CA8BDC87EDFEB4D7BC7">
    <w:name w:val="37D2C3527ADF4CA8BDC87EDFEB4D7BC7"/>
    <w:rsid w:val="00F87F05"/>
  </w:style>
  <w:style w:type="paragraph" w:customStyle="1" w:styleId="8D9327238E034149ACF06E9159D0F5B9">
    <w:name w:val="8D9327238E034149ACF06E9159D0F5B9"/>
    <w:rsid w:val="00F87F05"/>
  </w:style>
  <w:style w:type="paragraph" w:customStyle="1" w:styleId="BFBFC937D3EF4275919D8E218A98F69D">
    <w:name w:val="BFBFC937D3EF4275919D8E218A98F69D"/>
    <w:rsid w:val="00F87F05"/>
  </w:style>
  <w:style w:type="paragraph" w:customStyle="1" w:styleId="EA1E69040B61457499B98D79A6E25F5E">
    <w:name w:val="EA1E69040B61457499B98D79A6E25F5E"/>
    <w:rsid w:val="00F87F05"/>
  </w:style>
  <w:style w:type="paragraph" w:customStyle="1" w:styleId="1816D7D07F8E4244A4BCC0D236A68CFD">
    <w:name w:val="1816D7D07F8E4244A4BCC0D236A68CFD"/>
    <w:rsid w:val="00F87F05"/>
  </w:style>
  <w:style w:type="paragraph" w:customStyle="1" w:styleId="2F541EEC41EE46458CF5627C978F4507">
    <w:name w:val="2F541EEC41EE46458CF5627C978F4507"/>
    <w:rsid w:val="00F87F05"/>
  </w:style>
  <w:style w:type="paragraph" w:customStyle="1" w:styleId="5CFDD34977834414B669E2228476088E">
    <w:name w:val="5CFDD34977834414B669E2228476088E"/>
    <w:rsid w:val="00F87F05"/>
  </w:style>
  <w:style w:type="paragraph" w:customStyle="1" w:styleId="4CD45C48257C4D17A892068AA127BCDA">
    <w:name w:val="4CD45C48257C4D17A892068AA127BCDA"/>
    <w:rsid w:val="00F87F05"/>
  </w:style>
  <w:style w:type="paragraph" w:customStyle="1" w:styleId="2B58EA6AD70E4B518250C49454231787">
    <w:name w:val="2B58EA6AD70E4B518250C49454231787"/>
    <w:rsid w:val="00F87F05"/>
  </w:style>
  <w:style w:type="paragraph" w:customStyle="1" w:styleId="E50B85041E5045889ACCF6C80006BFDA">
    <w:name w:val="E50B85041E5045889ACCF6C80006BFDA"/>
    <w:rsid w:val="00F87F05"/>
  </w:style>
  <w:style w:type="paragraph" w:customStyle="1" w:styleId="DE2B0499AD9E4BA0A6D25A080B933C1E">
    <w:name w:val="DE2B0499AD9E4BA0A6D25A080B933C1E"/>
    <w:rsid w:val="00F87F05"/>
  </w:style>
  <w:style w:type="paragraph" w:customStyle="1" w:styleId="D8561C9EB90245A4B90EEBA7AED56B51">
    <w:name w:val="D8561C9EB90245A4B90EEBA7AED56B51"/>
    <w:rsid w:val="00F87F05"/>
  </w:style>
  <w:style w:type="paragraph" w:customStyle="1" w:styleId="BA44A393D1A24819A6F45CBF22E6AFBF">
    <w:name w:val="BA44A393D1A24819A6F45CBF22E6AFBF"/>
    <w:rsid w:val="00F87F05"/>
  </w:style>
  <w:style w:type="paragraph" w:customStyle="1" w:styleId="BF0B11618DD74DB7AC590557E1D1BC69">
    <w:name w:val="BF0B11618DD74DB7AC590557E1D1BC69"/>
    <w:rsid w:val="00F87F05"/>
  </w:style>
  <w:style w:type="paragraph" w:customStyle="1" w:styleId="1D767172D68147D9A5304353E11E0918">
    <w:name w:val="1D767172D68147D9A5304353E11E0918"/>
    <w:rsid w:val="00F87F05"/>
  </w:style>
  <w:style w:type="paragraph" w:customStyle="1" w:styleId="FB0919DED49F42A581BD4CBE26D4FB17">
    <w:name w:val="FB0919DED49F42A581BD4CBE26D4FB17"/>
    <w:rsid w:val="00F87F05"/>
  </w:style>
  <w:style w:type="paragraph" w:customStyle="1" w:styleId="0DA287C6EE8A4685A5701A76EBE6CB66">
    <w:name w:val="0DA287C6EE8A4685A5701A76EBE6CB66"/>
    <w:rsid w:val="00F87F05"/>
  </w:style>
  <w:style w:type="paragraph" w:customStyle="1" w:styleId="4E6A76595295480D866155191B64FADD">
    <w:name w:val="4E6A76595295480D866155191B64FADD"/>
    <w:rsid w:val="00F87F05"/>
  </w:style>
  <w:style w:type="paragraph" w:customStyle="1" w:styleId="D63FF315A1194662A3C54D427A0EC496">
    <w:name w:val="D63FF315A1194662A3C54D427A0EC496"/>
    <w:rsid w:val="00F87F05"/>
  </w:style>
  <w:style w:type="paragraph" w:customStyle="1" w:styleId="2115BFA99C62400E9380B96CE8288BB2">
    <w:name w:val="2115BFA99C62400E9380B96CE8288BB2"/>
    <w:rsid w:val="00F87F05"/>
  </w:style>
  <w:style w:type="paragraph" w:customStyle="1" w:styleId="C1BEDD668C974879B75E95E857CCAF25">
    <w:name w:val="C1BEDD668C974879B75E95E857CCAF25"/>
    <w:rsid w:val="00F87F05"/>
  </w:style>
  <w:style w:type="paragraph" w:customStyle="1" w:styleId="21EADB34C5AE4938B7B57563D6CD6F7B">
    <w:name w:val="21EADB34C5AE4938B7B57563D6CD6F7B"/>
    <w:rsid w:val="00F87F05"/>
  </w:style>
  <w:style w:type="paragraph" w:customStyle="1" w:styleId="B451ACEA4B4D4320A197311B5E37B1C6">
    <w:name w:val="B451ACEA4B4D4320A197311B5E37B1C6"/>
    <w:rsid w:val="00F87F05"/>
  </w:style>
  <w:style w:type="paragraph" w:customStyle="1" w:styleId="E50A457A01F3451288AE20C0E77446BC">
    <w:name w:val="E50A457A01F3451288AE20C0E77446BC"/>
    <w:rsid w:val="00F87F05"/>
  </w:style>
  <w:style w:type="paragraph" w:customStyle="1" w:styleId="82D5D6903DD44D41850BD0F62D05F2A8">
    <w:name w:val="82D5D6903DD44D41850BD0F62D05F2A8"/>
    <w:rsid w:val="00F87F05"/>
  </w:style>
  <w:style w:type="paragraph" w:customStyle="1" w:styleId="801D94944C8F44C7802320F5660B279A">
    <w:name w:val="801D94944C8F44C7802320F5660B279A"/>
    <w:rsid w:val="00F87F05"/>
  </w:style>
  <w:style w:type="paragraph" w:customStyle="1" w:styleId="5DF9962B47E94BC9875CAE8DBB37C127">
    <w:name w:val="5DF9962B47E94BC9875CAE8DBB37C127"/>
    <w:rsid w:val="00F87F05"/>
  </w:style>
  <w:style w:type="paragraph" w:customStyle="1" w:styleId="E2ECD9C496114F7C9A79DC932DAEC55A">
    <w:name w:val="E2ECD9C496114F7C9A79DC932DAEC55A"/>
    <w:rsid w:val="00F87F05"/>
  </w:style>
  <w:style w:type="paragraph" w:customStyle="1" w:styleId="7080D46E3B4E45AABFDC7D7DF2761896">
    <w:name w:val="7080D46E3B4E45AABFDC7D7DF2761896"/>
    <w:rsid w:val="00F87F05"/>
  </w:style>
  <w:style w:type="paragraph" w:customStyle="1" w:styleId="F5F591C78FB942B9A187890D245BF7C2">
    <w:name w:val="F5F591C78FB942B9A187890D245BF7C2"/>
    <w:rsid w:val="00F87F05"/>
  </w:style>
  <w:style w:type="paragraph" w:customStyle="1" w:styleId="7E3B7ABC222041AC9AEA45370080C04F">
    <w:name w:val="7E3B7ABC222041AC9AEA45370080C04F"/>
    <w:rsid w:val="00F87F05"/>
  </w:style>
  <w:style w:type="paragraph" w:customStyle="1" w:styleId="87D9E21A9FFD42F38DB7B2D56A173C31">
    <w:name w:val="87D9E21A9FFD42F38DB7B2D56A173C31"/>
    <w:rsid w:val="00F87F05"/>
  </w:style>
  <w:style w:type="paragraph" w:customStyle="1" w:styleId="682942D3FF0D47298D6130198ABE0EC5">
    <w:name w:val="682942D3FF0D47298D6130198ABE0EC5"/>
    <w:rsid w:val="00F87F05"/>
  </w:style>
  <w:style w:type="paragraph" w:customStyle="1" w:styleId="234908F595A141238F32A40BD88B1D5D">
    <w:name w:val="234908F595A141238F32A40BD88B1D5D"/>
    <w:rsid w:val="00F87F05"/>
  </w:style>
  <w:style w:type="paragraph" w:customStyle="1" w:styleId="652D028F5CD447FEA435A4C456A67077">
    <w:name w:val="652D028F5CD447FEA435A4C456A67077"/>
    <w:rsid w:val="00F87F05"/>
  </w:style>
  <w:style w:type="paragraph" w:customStyle="1" w:styleId="FB9CA827D92D44A1B65FAB6551B6AE36">
    <w:name w:val="FB9CA827D92D44A1B65FAB6551B6AE36"/>
    <w:rsid w:val="00F87F05"/>
  </w:style>
  <w:style w:type="paragraph" w:customStyle="1" w:styleId="D28781DD6224475A9BB4C6119AAB51F4">
    <w:name w:val="D28781DD6224475A9BB4C6119AAB51F4"/>
    <w:rsid w:val="00F87F05"/>
  </w:style>
  <w:style w:type="paragraph" w:customStyle="1" w:styleId="6CFECC128F1B48C99EA7B2342F159143">
    <w:name w:val="6CFECC128F1B48C99EA7B2342F159143"/>
    <w:rsid w:val="00F87F05"/>
  </w:style>
  <w:style w:type="paragraph" w:customStyle="1" w:styleId="BC2628242D5C47CF90F9AD0FF957B533">
    <w:name w:val="BC2628242D5C47CF90F9AD0FF957B533"/>
    <w:rsid w:val="00F87F05"/>
  </w:style>
  <w:style w:type="paragraph" w:customStyle="1" w:styleId="130AC6FD63804C12AC754B62D95EF85D">
    <w:name w:val="130AC6FD63804C12AC754B62D95EF85D"/>
    <w:rsid w:val="00F87F0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FC40E7-3122-4F8F-BFB7-C3A0504C1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TM_food_&amp;_beverage_160113</Template>
  <TotalTime>473</TotalTime>
  <Pages>1</Pages>
  <Words>17060</Words>
  <Characters>97243</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Operate a cellar system</vt:lpstr>
    </vt:vector>
  </TitlesOfParts>
  <Company>William Angliss Institute</Company>
  <LinksUpToDate>false</LinksUpToDate>
  <CharactersWithSpaces>114075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Operate a cellar system</dc:title>
  <dc:creator>Administrator</dc:creator>
  <cp:lastModifiedBy>Daniel James Chee</cp:lastModifiedBy>
  <cp:revision>58</cp:revision>
  <cp:lastPrinted>2014-01-30T01:07:00Z</cp:lastPrinted>
  <dcterms:created xsi:type="dcterms:W3CDTF">2013-06-07T10:15:00Z</dcterms:created>
  <dcterms:modified xsi:type="dcterms:W3CDTF">2014-01-30T01:11:00Z</dcterms:modified>
</cp:coreProperties>
</file>