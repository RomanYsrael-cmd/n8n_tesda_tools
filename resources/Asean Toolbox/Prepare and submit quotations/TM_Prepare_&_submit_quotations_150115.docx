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2A1D09" w:rsidRDefault="003F1216" w:rsidP="00F61BA5">
      <w:pPr>
        <w:ind w:left="-567"/>
      </w:pPr>
      <w:r w:rsidRPr="002A1D09">
        <w:rPr>
          <w:noProof/>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12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124"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5"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6"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7"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0Cg3fEAAAA3AAAAA8AAABkcnMvZG93bnJldi54bWxET01rwkAQvRf6H5YpeKubRpGSZpWitIgX&#10;qbGH3MbsmGybnQ3ZVeO/dwtCb/N4n5MvBtuKM/XeOFbwMk5AEFdOG64V7IuP51cQPiBrbB2Tgit5&#10;WMwfH3LMtLvwF513oRYxhH2GCpoQukxKXzVk0Y9dRxy5o+sthgj7WuoeLzHctjJNkpm0aDg2NNjR&#10;sqHqd3eyCkrjJ4fv0zrdmM+f/bYMq8FtC6VGT8P7G4hAQ/gX391rHeenU/h7Jl4g5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0Cg3fEAAAA3AAAAA8AAAAAAAAAAAAAAAAA&#10;nwIAAGRycy9kb3ducmV2LnhtbFBLBQYAAAAABAAEAPcAAACQAwAAAAA=&#10;">
                  <v:imagedata r:id="rId13"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t2GXAAAAA3AAAAA8AAABkcnMvZG93bnJldi54bWxET82KwjAQvi/4DmEEL6KpBRepRlFB8eDB&#10;VR9gbMa22ExKE2v79kYQ9jYf3+8sVq0pRUO1KywrmIwjEMSp1QVnCq6X3WgGwnlkjaVlUtCRg9Wy&#10;97PARNsX/1Fz9pkIIewSVJB7XyVSujQng25sK+LA3W1t0AdYZ1LX+ArhppRxFP1KgwWHhhwr2uaU&#10;Ps5PoyDu9je9ObaTYRal3fDUNbitGqUG/XY9B+Gp9f/ir/ugw/x4Cp9nwgVy+Q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S3YZcAAAADcAAAADwAAAAAAAAAAAAAAAACfAgAA&#10;ZHJzL2Rvd25yZXYueG1sUEsFBgAAAAAEAAQA9wAAAIwDAAAAAA==&#10;">
                  <v:imagedata r:id="rId14"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b1nQDDAAAA3AAAAA8AAABkcnMvZG93bnJldi54bWxET01rwkAQvRf6H5YpeCm6UVAkupFWFDxq&#10;KlRvQ3aaDc3OxuwaY399t1DwNo/3OctVb2vRUesrxwrGowQEceF0xaWC48d2OAfhA7LG2jEpuJOH&#10;Vfb8tMRUuxsfqMtDKWII+xQVmBCaVEpfGLLoR64hjtyXay2GCNtS6hZvMdzWcpIkM2mx4thgsKG1&#10;oeI7v1oFp8P+bD4vm7kOF3r9oes0fz9OlRq89G8LEIH68BD/u3c6zp/M4O+ZeIHM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WdAMMAAADcAAAADwAAAAAAAAAAAAAAAACf&#10;AgAAZHJzL2Rvd25yZXYueG1sUEsFBgAAAAAEAAQA9wAAAI8DAAAAAA==&#10;">
                  <v:imagedata r:id="rId15"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zEFvCAAAA3AAAAA8AAABkcnMvZG93bnJldi54bWxET0uLwjAQvi/4H8II3tZUD1arUVTWpcf1&#10;dfA2NGNbbCalydauv34jCN7m43vOYtWZSrTUuNKygtEwAkGcWV1yruB03H1OQTiPrLGyTAr+yMFq&#10;2ftYYKLtnffUHnwuQgi7BBUU3teJlC4ryKAb2po4cFfbGPQBNrnUDd5DuKnkOIom0mDJoaHAmrYF&#10;ZbfDr1HwHf9czps0bmePa0qy3Z3N46tSatDv1nMQnjr/Fr/cqQ7zxzE8nwkXyO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MxBbwgAAANwAAAAPAAAAAAAAAAAAAAAAAJ8C&#10;AABkcnMvZG93bnJldi54bWxQSwUGAAAAAAQABAD3AAAAjgMAAAAA&#10;">
                  <v:imagedata r:id="rId16" o:title="" croptop="946f" cropbottom="4970f" cropleft="1239f" cropright="3578f"/>
                  <v:path arrowok="t"/>
                </v:shape>
              </v:group>
            </w:pict>
          </mc:Fallback>
        </mc:AlternateContent>
      </w:r>
      <w:r w:rsidRPr="002A1D09">
        <w:rPr>
          <w:noProof/>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2xnQIAADg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MZ8jbGdAgAAOAUAAA4AAAAAAAAAAAAAAAAALgIA&#10;AGRycy9lMm9Eb2MueG1sUEsBAi0AFAAGAAgAAAAhAISVxXrjAAAADwEAAA8AAAAAAAAAAAAAAAAA&#10;9wQAAGRycy9kb3ducmV2LnhtbFBLBQYAAAAABAAEAPMAAAAHBgAAAAA=&#10;" fillcolor="#5a5a5a [2109]" stroked="f"/>
            </w:pict>
          </mc:Fallback>
        </mc:AlternateContent>
      </w:r>
      <w:r w:rsidRPr="002A1D09">
        <w:rPr>
          <w:noProof/>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11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19"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120"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121"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7FVt3CAAAA3AAAAA8AAABkcnMvZG93bnJldi54bWxET81qAjEQvhd8hzCCt5psD9KuRhGxpZ60&#10;qw8wbMbd1c1kSaKuPr0pFHqbj+93ZovetuJKPjSONWRjBYK4dKbhSsNh//n6DiJEZIOtY9JwpwCL&#10;+eBlhrlxN/6haxErkUI45KihjrHLpQxlTRbD2HXEiTs6bzEm6CtpPN5SuG3lm1ITabHh1FBjR6ua&#10;ynNxsRp2p69y3TUqy3Zbf1F3ud+0j5PWo2G/nIKI1Md/8Z/726T52Qf8PpMukPM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xVbdwgAAANwAAAAPAAAAAAAAAAAAAAAAAJ8C&#10;AABkcnMvZG93bnJldi54bWxQSwUGAAAAAAQABAD3AAAAjg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S4QPGAAAA3AAAAA8AAABkcnMvZG93bnJldi54bWxEj09rwkAQxe9Cv8Myhd50YyhFoqsEoZD2&#10;1Pqn0NuYHZNgdjZktzF++85B8DbDe/Peb1ab0bVqoD40ng3MZwko4tLbhisDh/37dAEqRGSLrWcy&#10;cKMAm/XTZIWZ9Vf+pmEXKyUhHDI0UMfYZVqHsiaHYeY7YtHOvncYZe0rbXu8SrhrdZokb9phw9JQ&#10;Y0fbmsrL7s8ZKL6On0U5z9PTYX8bXhc/v+e8+TDm5XnMl6AijfFhvl8XVvBTwZdnZAK9/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dLhA8YAAADcAAAADwAAAAAAAAAAAAAA&#10;AACfAgAAZHJzL2Rvd25yZXYueG1sUEsFBgAAAAAEAAQA9wAAAJIDA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paprDAAAA3AAAAA8AAABkcnMvZG93bnJldi54bWxET01rg0AQvRfyH5YJ9NasSpFiswlBUsgl&#10;EG0uvU3ciZq4s+Ju1fz7bqHQ2zze56y3s+nESINrLSuIVxEI4srqlmsF58+PlzcQziNr7CyTggc5&#10;2G4WT2vMtJ24oLH0tQgh7DJU0HjfZ1K6qiGDbmV74sBd7WDQBzjUUg84hXDTySSKUmmw5dDQYE95&#10;Q9W9/DYK6uJyyy+v+0rP6a1MxtPXMT/3Sj0v5907CE+z/xf/uQ86zE9i+H0mXCA3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ClqmsMAAADcAAAADwAAAAAAAAAAAAAAAACf&#10;AgAAZHJzL2Rvd25yZXYueG1sUEsFBgAAAAAEAAQA9wAAAI8DAAAAAA==&#10;">
                  <v:imagedata r:id="rId22" o:title=""/>
                  <v:path arrowok="t"/>
                </v:shape>
                <w10:wrap type="square"/>
              </v:group>
            </w:pict>
          </mc:Fallback>
        </mc:AlternateContent>
      </w:r>
      <w:r w:rsidRPr="002A1D09">
        <w:rPr>
          <w:noProof/>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115"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16"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C74D3" w:rsidRPr="009343EE" w:rsidRDefault="00D16458" w:rsidP="009343EE">
                              <w:pPr>
                                <w:pStyle w:val="UnitNameCoverPage"/>
                              </w:pPr>
                              <w:fldSimple w:instr=" REF  UnitName  \* MERGEFORMAT ">
                                <w:sdt>
                                  <w:sdtPr>
                                    <w:alias w:val="Unit name "/>
                                    <w:tag w:val="Unit name "/>
                                    <w:id w:val="-870377508"/>
                                    <w:placeholder>
                                      <w:docPart w:val="3F7836E6A1EC4F44A47632B3BD9E632A"/>
                                    </w:placeholder>
                                  </w:sdtPr>
                                  <w:sdtEndPr>
                                    <w:rPr>
                                      <w:highlight w:val="yellow"/>
                                    </w:rPr>
                                  </w:sdtEndPr>
                                  <w:sdtContent>
                                    <w:r w:rsidR="00EF60AF" w:rsidRPr="002A1D09">
                                      <w:t>Prepare and submit quotations</w:t>
                                    </w:r>
                                  </w:sdtContent>
                                </w:sdt>
                              </w:fldSimple>
                            </w:p>
                            <w:p w:rsidR="003C74D3" w:rsidRPr="009343EE" w:rsidRDefault="00D16458" w:rsidP="009343EE">
                              <w:pPr>
                                <w:pStyle w:val="UnitCodeCoverPage"/>
                              </w:pPr>
                              <w:fldSimple w:instr=" REF  UnitCode  \* MERGEFORMAT ">
                                <w:sdt>
                                  <w:sdtPr>
                                    <w:alias w:val="Unit code"/>
                                    <w:tag w:val="Unit code"/>
                                    <w:id w:val="-1416171676"/>
                                    <w:placeholder>
                                      <w:docPart w:val="8D9BECC9F3D84011A62B096B96BC4ADD"/>
                                    </w:placeholder>
                                  </w:sdtPr>
                                  <w:sdtEndPr>
                                    <w:rPr>
                                      <w:highlight w:val="yellow"/>
                                    </w:rPr>
                                  </w:sdtEndPr>
                                  <w:sdtContent>
                                    <w:r w:rsidR="00EF60AF" w:rsidRPr="002A1D09">
                                      <w:t>D2.TCS.CL5.20</w:t>
                                    </w:r>
                                    <w:r w:rsidR="00EF60AF" w:rsidRPr="002A1D09">
                                      <w:br/>
                                      <w:t>D2.TTA.CL2.16</w:t>
                                    </w:r>
                                  </w:sdtContent>
                                </w:sdt>
                              </w:fldSimple>
                              <w:r w:rsidR="003C74D3" w:rsidRPr="009343EE">
                                <w:t xml:space="preserve"> </w:t>
                              </w:r>
                            </w:p>
                            <w:p w:rsidR="003C74D3" w:rsidRPr="009343EE" w:rsidRDefault="00D16458" w:rsidP="009343EE">
                              <w:pPr>
                                <w:pStyle w:val="TraineeManualCoverPage"/>
                              </w:pPr>
                              <w:fldSimple w:instr=" REF  TraineeManual  \* MERGEFORMAT ">
                                <w:sdt>
                                  <w:sdtPr>
                                    <w:alias w:val="Trainee manual"/>
                                    <w:tag w:val="Trainee manual"/>
                                    <w:id w:val="-760681418"/>
                                    <w:placeholder>
                                      <w:docPart w:val="9D503BA1F13449D4B6777595CE0EC82D"/>
                                    </w:placeholder>
                                  </w:sdtPr>
                                  <w:sdtContent>
                                    <w:r w:rsidR="00EF60AF" w:rsidRPr="002A1D09">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C74D3" w:rsidRDefault="003C74D3">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wAycUA&#10;AADcAAAADwAAAGRycy9kb3ducmV2LnhtbERPS2vCQBC+C/6HZYReQt1oRUp0lVYRi/Tgo1C8jdkx&#10;CWZnY3ar8d+7QsHbfHzPGU8bU4oL1a6wrKDXjUEQp1YXnCn42S1e30E4j6yxtEwKbuRgOmm3xpho&#10;e+UNXbY+EyGEXYIKcu+rREqX5mTQdW1FHLijrQ36AOtM6hqvIdyUsh/HQ2mw4NCQY0WznNLT9s8o&#10;GPweor1drc/Z5/Kt+J7vo90ijpR66TQfIxCeGv8U/7u/dJjfG8LjmXCBn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ADJxQAAANwAAAAPAAAAAAAAAAAAAAAAAJgCAABkcnMv&#10;ZG93bnJldi54bWxQSwUGAAAAAAQABAD1AAAAigMAAAAA&#10;" fillcolor="#7f7f7f" stroked="f" strokeweight=".5pt">
                  <v:textbox>
                    <w:txbxContent>
                      <w:p w:rsidR="003C74D3" w:rsidRPr="009343EE" w:rsidRDefault="00D16458" w:rsidP="009343EE">
                        <w:pPr>
                          <w:pStyle w:val="UnitNameCoverPage"/>
                        </w:pPr>
                        <w:fldSimple w:instr=" REF  UnitName  \* MERGEFORMAT ">
                          <w:sdt>
                            <w:sdtPr>
                              <w:alias w:val="Unit name "/>
                              <w:tag w:val="Unit name "/>
                              <w:id w:val="-870377508"/>
                              <w:placeholder>
                                <w:docPart w:val="3F7836E6A1EC4F44A47632B3BD9E632A"/>
                              </w:placeholder>
                            </w:sdtPr>
                            <w:sdtEndPr>
                              <w:rPr>
                                <w:highlight w:val="yellow"/>
                              </w:rPr>
                            </w:sdtEndPr>
                            <w:sdtContent>
                              <w:r w:rsidR="00EF60AF" w:rsidRPr="002A1D09">
                                <w:t>Prepare and submit quotations</w:t>
                              </w:r>
                            </w:sdtContent>
                          </w:sdt>
                        </w:fldSimple>
                      </w:p>
                      <w:p w:rsidR="003C74D3" w:rsidRPr="009343EE" w:rsidRDefault="00D16458" w:rsidP="009343EE">
                        <w:pPr>
                          <w:pStyle w:val="UnitCodeCoverPage"/>
                        </w:pPr>
                        <w:fldSimple w:instr=" REF  UnitCode  \* MERGEFORMAT ">
                          <w:sdt>
                            <w:sdtPr>
                              <w:alias w:val="Unit code"/>
                              <w:tag w:val="Unit code"/>
                              <w:id w:val="-1416171676"/>
                              <w:placeholder>
                                <w:docPart w:val="8D9BECC9F3D84011A62B096B96BC4ADD"/>
                              </w:placeholder>
                            </w:sdtPr>
                            <w:sdtEndPr>
                              <w:rPr>
                                <w:highlight w:val="yellow"/>
                              </w:rPr>
                            </w:sdtEndPr>
                            <w:sdtContent>
                              <w:r w:rsidR="00EF60AF" w:rsidRPr="002A1D09">
                                <w:t>D2.TCS.CL5.20</w:t>
                              </w:r>
                              <w:r w:rsidR="00EF60AF" w:rsidRPr="002A1D09">
                                <w:br/>
                                <w:t>D2.TTA.CL2.16</w:t>
                              </w:r>
                            </w:sdtContent>
                          </w:sdt>
                        </w:fldSimple>
                        <w:r w:rsidR="003C74D3" w:rsidRPr="009343EE">
                          <w:t xml:space="preserve"> </w:t>
                        </w:r>
                      </w:p>
                      <w:p w:rsidR="003C74D3" w:rsidRPr="009343EE" w:rsidRDefault="00D16458" w:rsidP="009343EE">
                        <w:pPr>
                          <w:pStyle w:val="TraineeManualCoverPage"/>
                        </w:pPr>
                        <w:fldSimple w:instr=" REF  TraineeManual  \* MERGEFORMAT ">
                          <w:sdt>
                            <w:sdtPr>
                              <w:alias w:val="Trainee manual"/>
                              <w:tag w:val="Trainee manual"/>
                              <w:id w:val="-760681418"/>
                              <w:placeholder>
                                <w:docPart w:val="9D503BA1F13449D4B6777595CE0EC82D"/>
                              </w:placeholder>
                            </w:sdtPr>
                            <w:sdtContent>
                              <w:r w:rsidR="00EF60AF" w:rsidRPr="002A1D09">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ClUsUA&#10;AADcAAAADwAAAGRycy9kb3ducmV2LnhtbERPTWvCQBC9C/6HZQQvoW60xZboKq0ildKDVUG8jdkx&#10;CWZnY3ar8d93hYK3ebzPGU8bU4oL1a6wrKDfi0EQp1YXnCnYbhZPbyCcR9ZYWiYFN3IwnbRbY0y0&#10;vfIPXdY+EyGEXYIKcu+rREqX5mTQ9WxFHLijrQ36AOtM6hqvIdyUchDHQ2mw4NCQY0WznNLT+tco&#10;eNkdor39Wp2zj8/n4nu+jzaLOFKq22neRyA8Nf4h/ncvdZjff4X7M+ECO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wKVSxQAAANwAAAAPAAAAAAAAAAAAAAAAAJgCAABkcnMv&#10;ZG93bnJldi54bWxQSwUGAAAAAAQABAD1AAAAigMAAAAA&#10;" fillcolor="#7f7f7f" stroked="f" strokeweight=".5pt">
                  <v:textbox>
                    <w:txbxContent>
                      <w:p w:rsidR="003C74D3" w:rsidRDefault="003C74D3">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2A1D09">
        <w:rPr>
          <w:noProof/>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1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3C74D3" w:rsidRDefault="003C74D3" w:rsidP="007E2911">
                            <w:pPr>
                              <w:jc w:val="center"/>
                            </w:pPr>
                          </w:p>
                          <w:p w:rsidR="003C74D3" w:rsidRDefault="003C74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YS/Bm0cCAACIBAAADgAAAAAAAAAAAAAAAAAuAgAAZHJzL2Uyb0RvYy54bWxQSwECLQAUAAYACAAA&#10;ACEAF+ijjeQAAAAPAQAADwAAAAAAAAAAAAAAAAChBAAAZHJzL2Rvd25yZXYueG1sUEsFBgAAAAAE&#10;AAQA8wAAALIFAAAAAA==&#10;" fillcolor="#7f7f7f [1612]">
                <v:textbox>
                  <w:txbxContent>
                    <w:p w:rsidR="003C74D3" w:rsidRDefault="003C74D3" w:rsidP="007E2911">
                      <w:pPr>
                        <w:jc w:val="center"/>
                      </w:pPr>
                    </w:p>
                    <w:p w:rsidR="003C74D3" w:rsidRDefault="003C74D3"/>
                  </w:txbxContent>
                </v:textbox>
              </v:rect>
            </w:pict>
          </mc:Fallback>
        </mc:AlternateContent>
      </w:r>
      <w:r w:rsidR="00F61BA5" w:rsidRPr="002A1D09">
        <w:t xml:space="preserve"> </w:t>
      </w:r>
      <w:r w:rsidR="00D33919" w:rsidRPr="002A1D09">
        <w:br w:type="page"/>
      </w:r>
    </w:p>
    <w:p w:rsidR="00D33919" w:rsidRPr="002A1D09" w:rsidRDefault="00D33919" w:rsidP="00AD1A89">
      <w:pPr>
        <w:pStyle w:val="BodyCopy"/>
        <w:rPr>
          <w:noProof w:val="0"/>
        </w:rPr>
      </w:pPr>
    </w:p>
    <w:p w:rsidR="00D33919" w:rsidRPr="002A1D09" w:rsidRDefault="00D33919" w:rsidP="00AD1A89">
      <w:pPr>
        <w:pStyle w:val="BodyCopy"/>
        <w:rPr>
          <w:noProof w:val="0"/>
        </w:rPr>
      </w:pPr>
    </w:p>
    <w:p w:rsidR="001A740E" w:rsidRPr="002A1D09" w:rsidRDefault="001A740E" w:rsidP="001A740E">
      <w:pPr>
        <w:spacing w:before="80" w:after="120" w:line="240" w:lineRule="auto"/>
        <w:rPr>
          <w:rFonts w:ascii="Helvetica" w:eastAsia="Calibri" w:hAnsi="Helvetica" w:cs="Times New Roman"/>
          <w:lang w:eastAsia="en-US"/>
        </w:rPr>
      </w:pPr>
    </w:p>
    <w:p w:rsidR="00D33919" w:rsidRPr="002A1D09" w:rsidRDefault="00D33919" w:rsidP="00AD1A89">
      <w:pPr>
        <w:pStyle w:val="BodyCopy"/>
        <w:rPr>
          <w:noProof w:val="0"/>
        </w:rPr>
      </w:pPr>
    </w:p>
    <w:p w:rsidR="00D33919" w:rsidRPr="002A1D09" w:rsidRDefault="00D33919" w:rsidP="00AD1A89">
      <w:pPr>
        <w:pStyle w:val="BodyCopy"/>
        <w:rPr>
          <w:noProof w:val="0"/>
        </w:rPr>
      </w:pPr>
    </w:p>
    <w:p w:rsidR="00D33919" w:rsidRPr="002A1D09" w:rsidRDefault="00D33919" w:rsidP="00AD1A89">
      <w:pPr>
        <w:pStyle w:val="BodyCopy"/>
        <w:rPr>
          <w:noProof w:val="0"/>
        </w:rPr>
      </w:pPr>
    </w:p>
    <w:p w:rsidR="00D33919" w:rsidRPr="002A1D09" w:rsidRDefault="00D33919">
      <w:pPr>
        <w:sectPr w:rsidR="00D33919" w:rsidRPr="002A1D09"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F7CCEBCE52634B14BC5289545F5BD841"/>
        </w:placeholder>
      </w:sdtPr>
      <w:sdtEndPr>
        <w:rPr>
          <w:highlight w:val="yellow"/>
        </w:rPr>
      </w:sdtEndPr>
      <w:sdtContent>
        <w:p w:rsidR="00F61BA5" w:rsidRPr="002A1D09" w:rsidRDefault="004F50CD" w:rsidP="004F50CD">
          <w:pPr>
            <w:pStyle w:val="UnitNameTitlePage"/>
          </w:pPr>
          <w:r w:rsidRPr="002A1D09">
            <w:t>Prepare and submit quotations</w:t>
          </w:r>
        </w:p>
      </w:sdtContent>
    </w:sdt>
    <w:bookmarkEnd w:id="0" w:displacedByCustomXml="prev"/>
    <w:bookmarkStart w:id="1" w:name="UnitCode" w:displacedByCustomXml="next"/>
    <w:sdt>
      <w:sdtPr>
        <w:alias w:val="Unit code"/>
        <w:tag w:val="Unit code"/>
        <w:id w:val="1867242621"/>
        <w:placeholder>
          <w:docPart w:val="F7CCEBCE52634B14BC5289545F5BD841"/>
        </w:placeholder>
      </w:sdtPr>
      <w:sdtEndPr/>
      <w:sdtContent>
        <w:p w:rsidR="00BD2681" w:rsidRPr="002A1D09" w:rsidRDefault="004F50CD" w:rsidP="004F50CD">
          <w:pPr>
            <w:pStyle w:val="UnitCodeTitlePage"/>
          </w:pPr>
          <w:r w:rsidRPr="002A1D09">
            <w:t>D2.TCS.CL5.20</w:t>
          </w:r>
          <w:r w:rsidRPr="002A1D09">
            <w:br/>
            <w:t>D2.TTA.CL2.16</w:t>
          </w:r>
        </w:p>
      </w:sdtContent>
    </w:sdt>
    <w:bookmarkEnd w:id="1" w:displacedByCustomXml="prev"/>
    <w:bookmarkStart w:id="2" w:name="TraineeManual" w:displacedByCustomXml="next"/>
    <w:sdt>
      <w:sdtPr>
        <w:alias w:val="Trainee manual"/>
        <w:tag w:val="Trainee manual"/>
        <w:id w:val="198362398"/>
        <w:placeholder>
          <w:docPart w:val="F7CCEBCE52634B14BC5289545F5BD841"/>
        </w:placeholder>
      </w:sdtPr>
      <w:sdtEndPr/>
      <w:sdtContent>
        <w:p w:rsidR="00BD2681" w:rsidRPr="002A1D09" w:rsidRDefault="00A77F3F" w:rsidP="00BD2681">
          <w:pPr>
            <w:pStyle w:val="UnitCodeTitlePage"/>
          </w:pPr>
          <w:r w:rsidRPr="002A1D09">
            <w:t>Trainee Manual</w:t>
          </w:r>
        </w:p>
      </w:sdtContent>
    </w:sdt>
    <w:bookmarkEnd w:id="2" w:displacedByCustomXml="prev"/>
    <w:p w:rsidR="00BD2681" w:rsidRPr="002A1D09" w:rsidRDefault="00BD2681" w:rsidP="00BD2681">
      <w:pPr>
        <w:pStyle w:val="BodyCopy"/>
        <w:rPr>
          <w:noProof w:val="0"/>
        </w:rPr>
      </w:pPr>
      <w:r w:rsidRPr="002A1D09">
        <w:rPr>
          <w:noProof w:val="0"/>
        </w:rPr>
        <w:br w:type="page"/>
      </w:r>
    </w:p>
    <w:p w:rsidR="00BD2681" w:rsidRPr="002A1D09" w:rsidRDefault="003F1216" w:rsidP="00BD2681">
      <w:pPr>
        <w:pStyle w:val="AcknowledgementsImprint"/>
        <w:rPr>
          <w:lang w:val="en-AU"/>
        </w:rPr>
      </w:pPr>
      <w:r w:rsidRPr="002A1D09">
        <w:rPr>
          <w:noProof/>
          <w:lang w:val="en-AU" w:eastAsia="en-AU"/>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11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11"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12"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13"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zWtvBAAAA3AAAAA8AAABkcnMvZG93bnJldi54bWxET81qAjEQvgu+QxihN03SQ5GtcRHR0p5q&#10;tQ8wbKb7081kSaKufXpTKPQ2H9/vrMrR9eJCIbaeDeiFAkFcedtybeDztJ8vQcSEbLH3TAZuFKFc&#10;TycrLKy/8gddjqkWOYRjgQaalIZCylg15DAu/ECcuS8fHKYMQy1twGsOd718VOpJOmw5NzQ40Lah&#10;6vt4dgYO3Uu1G1ql9eE9nNVNnt76n86Yh9m4eQaRaEz/4j/3q83ztYbfZ/IFcn0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CzWtvBAAAA3A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gEFLDAAAA3AAAAA8AAABkcnMvZG93bnJldi54bWxET01rwkAQvQv+h2WE3nSTIEWiqwRBSD21&#10;agvexuyYBLOzIbuN8d93C4K3ebzPWW0G04ieOldbVhDPIhDEhdU1lwpOx910AcJ5ZI2NZVLwIAeb&#10;9Xi0wlTbO39Rf/ClCCHsUlRQed+mUrqiIoNuZlviwF1tZ9AH2JVSd3gP4aaRSRS9S4M1h4YKW9pW&#10;VNwOv0ZB/vm9z4s4Sy6n46OfL37O16z+UOptMmRLEJ4G/xI/3bkO8+ME/p8JF8j1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CAQUsMAAADcAAAADwAAAAAAAAAAAAAAAACf&#10;AgAAZHJzL2Rvd25yZXYueG1sUEsFBgAAAAAEAAQA9wAAAI8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bm8vDAAAA3AAAAA8AAABkcnMvZG93bnJldi54bWxET01rg0AQvQf6H5Yp5BZXTQjFZhOCtNBL&#10;oTFeehvdqZq4s+Jujf333UCht3m8z9kdZtOLiUbXWVaQRDEI4trqjhsF5fl19QTCeWSNvWVS8EMO&#10;DvuHxQ4zbW98oqnwjQgh7DJU0Ho/ZFK6uiWDLrIDceC+7GjQBzg2Uo94C+Gml2kcb6XBjkNDiwPl&#10;LdXX4tsoaE7VJa82L7Wet5cinT4+3/NyUGr5OB+fQXia/b/4z/2mw/xkDfdnwgV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duby8MAAADcAAAADwAAAAAAAAAAAAAAAACf&#10;AgAAZHJzL2Rvd25yZXYueG1sUEsFBgAAAAAEAAQA9wAAAI8DAAAAAA==&#10;">
                  <v:imagedata r:id="rId22" o:title=""/>
                  <v:path arrowok="t"/>
                </v:shape>
                <w10:wrap type="square"/>
              </v:group>
            </w:pict>
          </mc:Fallback>
        </mc:AlternateContent>
      </w:r>
    </w:p>
    <w:p w:rsidR="00BD2681" w:rsidRPr="002A1D09" w:rsidRDefault="00BD2681" w:rsidP="00BD2681">
      <w:pPr>
        <w:pStyle w:val="AcknowledgementsImprint"/>
        <w:rPr>
          <w:lang w:val="en-AU"/>
        </w:rPr>
      </w:pPr>
    </w:p>
    <w:p w:rsidR="00BD2681" w:rsidRPr="002A1D09"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2A1D09" w:rsidTr="00BD2681">
        <w:tc>
          <w:tcPr>
            <w:tcW w:w="6771" w:type="dxa"/>
            <w:gridSpan w:val="2"/>
          </w:tcPr>
          <w:p w:rsidR="00BD2681" w:rsidRPr="002A1D09" w:rsidRDefault="00D5589C" w:rsidP="00D5589C">
            <w:pPr>
              <w:pStyle w:val="AcknowledgementsImprintBold"/>
              <w:ind w:left="0"/>
              <w:rPr>
                <w:lang w:val="en-AU"/>
              </w:rPr>
            </w:pPr>
            <w:r w:rsidRPr="002A1D09">
              <w:rPr>
                <w:rStyle w:val="BodyCopyBold0"/>
                <w:rFonts w:ascii="Helvetica" w:hAnsi="Helvetica" w:cs="Helvetica 45 Light"/>
                <w:b/>
                <w:bCs w:val="0"/>
                <w:lang w:val="en-AU"/>
              </w:rPr>
              <w:br/>
            </w:r>
            <w:r w:rsidRPr="002A1D09">
              <w:rPr>
                <w:rStyle w:val="BodyCopyBold0"/>
                <w:rFonts w:ascii="Helvetica" w:hAnsi="Helvetica" w:cs="Helvetica 45 Light"/>
                <w:b/>
                <w:bCs w:val="0"/>
                <w:lang w:val="en-AU"/>
              </w:rPr>
              <w:br/>
            </w:r>
            <w:r w:rsidRPr="002A1D09">
              <w:rPr>
                <w:rStyle w:val="BodyCopyBold0"/>
                <w:rFonts w:ascii="Helvetica" w:hAnsi="Helvetica" w:cs="Helvetica 45 Light"/>
                <w:b/>
                <w:bCs w:val="0"/>
                <w:lang w:val="en-AU"/>
              </w:rPr>
              <w:br/>
            </w:r>
            <w:r w:rsidR="00BD2681" w:rsidRPr="002A1D09">
              <w:rPr>
                <w:rStyle w:val="BodyCopyBold0"/>
                <w:rFonts w:ascii="Helvetica" w:hAnsi="Helvetica" w:cs="Helvetica 45 Light"/>
                <w:b/>
                <w:bCs w:val="0"/>
                <w:lang w:val="en-AU"/>
              </w:rPr>
              <w:t>Project Base</w:t>
            </w:r>
          </w:p>
        </w:tc>
      </w:tr>
      <w:tr w:rsidR="00BD2681" w:rsidRPr="002A1D09" w:rsidTr="00BD2681">
        <w:tc>
          <w:tcPr>
            <w:tcW w:w="6771" w:type="dxa"/>
            <w:gridSpan w:val="2"/>
          </w:tcPr>
          <w:p w:rsidR="00BD2681" w:rsidRPr="002A1D09" w:rsidRDefault="00BD2681" w:rsidP="00BD2681">
            <w:pPr>
              <w:pStyle w:val="AcknowledgementsImprint"/>
              <w:spacing w:before="0" w:after="0"/>
              <w:ind w:left="0"/>
              <w:rPr>
                <w:lang w:val="en-AU"/>
              </w:rPr>
            </w:pPr>
            <w:r w:rsidRPr="002A1D09">
              <w:rPr>
                <w:lang w:val="en-AU"/>
              </w:rPr>
              <w:t>William Angliss Institute of TAFE</w:t>
            </w:r>
          </w:p>
        </w:tc>
      </w:tr>
      <w:tr w:rsidR="00BD2681" w:rsidRPr="002A1D09" w:rsidTr="00BD2681">
        <w:tc>
          <w:tcPr>
            <w:tcW w:w="6771" w:type="dxa"/>
            <w:gridSpan w:val="2"/>
          </w:tcPr>
          <w:p w:rsidR="00BD2681" w:rsidRPr="002A1D09" w:rsidRDefault="00BD2681" w:rsidP="00BD2681">
            <w:pPr>
              <w:pStyle w:val="AcknowledgementsImprint"/>
              <w:spacing w:before="0" w:after="0"/>
              <w:ind w:left="0"/>
              <w:rPr>
                <w:lang w:val="en-AU"/>
              </w:rPr>
            </w:pPr>
            <w:r w:rsidRPr="002A1D09">
              <w:rPr>
                <w:lang w:val="en-AU"/>
              </w:rPr>
              <w:t>555 La Trobe Street</w:t>
            </w:r>
          </w:p>
        </w:tc>
      </w:tr>
      <w:tr w:rsidR="00BD2681" w:rsidRPr="002A1D09" w:rsidTr="00BD2681">
        <w:tc>
          <w:tcPr>
            <w:tcW w:w="6771" w:type="dxa"/>
            <w:gridSpan w:val="2"/>
          </w:tcPr>
          <w:p w:rsidR="00BD2681" w:rsidRPr="002A1D09" w:rsidRDefault="00BD2681" w:rsidP="00BD2681">
            <w:pPr>
              <w:pStyle w:val="AcknowledgementsImprint"/>
              <w:spacing w:before="0" w:after="0"/>
              <w:ind w:left="0"/>
              <w:rPr>
                <w:lang w:val="en-AU"/>
              </w:rPr>
            </w:pPr>
            <w:r w:rsidRPr="002A1D09">
              <w:rPr>
                <w:lang w:val="en-AU"/>
              </w:rPr>
              <w:t>Melbourne 3000 Victoria</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Telephone:</w:t>
            </w:r>
          </w:p>
        </w:tc>
        <w:tc>
          <w:tcPr>
            <w:tcW w:w="4395" w:type="dxa"/>
          </w:tcPr>
          <w:p w:rsidR="00BD2681" w:rsidRPr="002A1D09" w:rsidRDefault="00BD2681" w:rsidP="00BD2681">
            <w:pPr>
              <w:pStyle w:val="AcknowledgementsImprint"/>
              <w:spacing w:before="0" w:after="0"/>
              <w:ind w:left="0"/>
              <w:rPr>
                <w:lang w:val="en-AU"/>
              </w:rPr>
            </w:pPr>
            <w:r w:rsidRPr="002A1D09">
              <w:rPr>
                <w:lang w:val="en-AU"/>
              </w:rPr>
              <w:t>(03) 9606 2111</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Facsimile:</w:t>
            </w:r>
          </w:p>
        </w:tc>
        <w:tc>
          <w:tcPr>
            <w:tcW w:w="4395" w:type="dxa"/>
          </w:tcPr>
          <w:p w:rsidR="00BD2681" w:rsidRPr="002A1D09" w:rsidRDefault="00BD2681" w:rsidP="00BD2681">
            <w:pPr>
              <w:pStyle w:val="AcknowledgementsImprint"/>
              <w:spacing w:before="0" w:after="0"/>
              <w:ind w:left="0"/>
              <w:rPr>
                <w:lang w:val="en-AU"/>
              </w:rPr>
            </w:pPr>
            <w:r w:rsidRPr="002A1D09">
              <w:rPr>
                <w:lang w:val="en-AU"/>
              </w:rPr>
              <w:t>(03) 9670 1330</w:t>
            </w:r>
          </w:p>
        </w:tc>
      </w:tr>
      <w:tr w:rsidR="00BD2681" w:rsidRPr="002A1D09" w:rsidTr="00BD2681">
        <w:tc>
          <w:tcPr>
            <w:tcW w:w="6771" w:type="dxa"/>
            <w:gridSpan w:val="2"/>
          </w:tcPr>
          <w:p w:rsidR="00BD2681" w:rsidRPr="002A1D09" w:rsidRDefault="00BD2681" w:rsidP="00D5589C">
            <w:pPr>
              <w:pStyle w:val="AcknowledgementsImprintBold"/>
              <w:ind w:left="0"/>
              <w:jc w:val="both"/>
              <w:rPr>
                <w:lang w:val="en-AU"/>
              </w:rPr>
            </w:pPr>
            <w:r w:rsidRPr="002A1D09">
              <w:rPr>
                <w:lang w:val="en-AU"/>
              </w:rPr>
              <w:t>Acknowledgements</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Project Director:</w:t>
            </w:r>
          </w:p>
        </w:tc>
        <w:tc>
          <w:tcPr>
            <w:tcW w:w="4395" w:type="dxa"/>
          </w:tcPr>
          <w:p w:rsidR="00BD2681" w:rsidRPr="002A1D09" w:rsidRDefault="00BD2681" w:rsidP="00BD2681">
            <w:pPr>
              <w:pStyle w:val="AcknowledgementsImprint"/>
              <w:spacing w:before="0" w:after="0"/>
              <w:ind w:left="0"/>
              <w:rPr>
                <w:lang w:val="en-AU"/>
              </w:rPr>
            </w:pPr>
            <w:r w:rsidRPr="002A1D09">
              <w:rPr>
                <w:lang w:val="en-AU"/>
              </w:rPr>
              <w:t>Wayne Crosbie</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Project Manager</w:t>
            </w:r>
          </w:p>
        </w:tc>
        <w:tc>
          <w:tcPr>
            <w:tcW w:w="4395" w:type="dxa"/>
          </w:tcPr>
          <w:p w:rsidR="00BD2681" w:rsidRPr="002A1D09" w:rsidRDefault="00D76010" w:rsidP="00BD2681">
            <w:pPr>
              <w:pStyle w:val="AcknowledgementsImprint"/>
              <w:spacing w:before="0" w:after="0"/>
              <w:ind w:left="0"/>
              <w:rPr>
                <w:lang w:val="en-AU"/>
              </w:rPr>
            </w:pPr>
            <w:r>
              <w:rPr>
                <w:lang w:val="en-AU"/>
              </w:rPr>
              <w:t>Jim Irwin</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Chief Writer:</w:t>
            </w:r>
          </w:p>
        </w:tc>
        <w:tc>
          <w:tcPr>
            <w:tcW w:w="4395" w:type="dxa"/>
          </w:tcPr>
          <w:p w:rsidR="00BD2681" w:rsidRPr="002A1D09" w:rsidRDefault="00BD2681" w:rsidP="00BD2681">
            <w:pPr>
              <w:pStyle w:val="AcknowledgementsImprint"/>
              <w:spacing w:before="0" w:after="0"/>
              <w:ind w:left="0"/>
              <w:rPr>
                <w:lang w:val="en-AU"/>
              </w:rPr>
            </w:pPr>
            <w:r w:rsidRPr="002A1D09">
              <w:rPr>
                <w:lang w:val="en-AU"/>
              </w:rPr>
              <w:t>Alan Hickman</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Subject Writer:</w:t>
            </w:r>
          </w:p>
        </w:tc>
        <w:tc>
          <w:tcPr>
            <w:tcW w:w="4395" w:type="dxa"/>
          </w:tcPr>
          <w:p w:rsidR="00BD2681" w:rsidRPr="002A1D09" w:rsidRDefault="004F50CD" w:rsidP="00BD2681">
            <w:pPr>
              <w:pStyle w:val="AcknowledgementsImprint"/>
              <w:spacing w:before="0" w:after="0"/>
              <w:ind w:left="0"/>
              <w:rPr>
                <w:lang w:val="en-AU"/>
              </w:rPr>
            </w:pPr>
            <w:r w:rsidRPr="002A1D09">
              <w:rPr>
                <w:lang w:val="en-AU"/>
              </w:rPr>
              <w:t>Nick Hyland</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Editor:</w:t>
            </w:r>
          </w:p>
        </w:tc>
        <w:tc>
          <w:tcPr>
            <w:tcW w:w="4395" w:type="dxa"/>
          </w:tcPr>
          <w:p w:rsidR="00BD2681" w:rsidRPr="002A1D09" w:rsidRDefault="00D76010" w:rsidP="00BD2681">
            <w:pPr>
              <w:pStyle w:val="AcknowledgementsImprint"/>
              <w:spacing w:before="0" w:after="0"/>
              <w:ind w:left="0"/>
              <w:rPr>
                <w:lang w:val="en-AU"/>
              </w:rPr>
            </w:pPr>
            <w:r>
              <w:rPr>
                <w:lang w:val="en-AU"/>
              </w:rPr>
              <w:t>Jim Irwin</w:t>
            </w:r>
          </w:p>
        </w:tc>
      </w:tr>
      <w:tr w:rsidR="00BD2681" w:rsidRPr="002A1D09" w:rsidTr="00BD2681">
        <w:tc>
          <w:tcPr>
            <w:tcW w:w="2376" w:type="dxa"/>
          </w:tcPr>
          <w:p w:rsidR="00BD2681" w:rsidRPr="002A1D09" w:rsidRDefault="00BD2681" w:rsidP="00BD2681">
            <w:pPr>
              <w:pStyle w:val="AcknowledgementsImprint"/>
              <w:spacing w:before="0" w:after="0"/>
              <w:ind w:left="0"/>
              <w:rPr>
                <w:lang w:val="en-AU"/>
              </w:rPr>
            </w:pPr>
            <w:r w:rsidRPr="002A1D09">
              <w:rPr>
                <w:lang w:val="en-AU"/>
              </w:rPr>
              <w:t>DTP/Production:</w:t>
            </w:r>
          </w:p>
        </w:tc>
        <w:tc>
          <w:tcPr>
            <w:tcW w:w="4395" w:type="dxa"/>
          </w:tcPr>
          <w:p w:rsidR="00BD2681" w:rsidRPr="002A1D09" w:rsidRDefault="00BD2681" w:rsidP="005F4952">
            <w:pPr>
              <w:pStyle w:val="AcknowledgementsImprint"/>
              <w:spacing w:before="0" w:after="0"/>
              <w:ind w:left="0"/>
              <w:rPr>
                <w:lang w:val="en-AU"/>
              </w:rPr>
            </w:pPr>
            <w:r w:rsidRPr="002A1D09">
              <w:rPr>
                <w:lang w:val="en-AU"/>
              </w:rPr>
              <w:t>Daniel Chee, Mai Vu</w:t>
            </w:r>
            <w:r w:rsidR="00D76010">
              <w:rPr>
                <w:lang w:val="en-AU"/>
              </w:rPr>
              <w:t>, Cindy Curran</w:t>
            </w:r>
          </w:p>
        </w:tc>
      </w:tr>
    </w:tbl>
    <w:p w:rsidR="00BD2681" w:rsidRPr="002A1D09" w:rsidRDefault="00BD2681" w:rsidP="00BD2681">
      <w:pPr>
        <w:pStyle w:val="BodyCopy-Introduction"/>
        <w:rPr>
          <w:noProof w:val="0"/>
        </w:rPr>
      </w:pPr>
    </w:p>
    <w:p w:rsidR="00AD7B23" w:rsidRPr="002A1D09" w:rsidRDefault="00AD7B23" w:rsidP="00AD7B23">
      <w:pPr>
        <w:pStyle w:val="AcknowledgementsImprint"/>
        <w:rPr>
          <w:lang w:val="en-AU"/>
        </w:rPr>
      </w:pPr>
      <w:r w:rsidRPr="002A1D0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2A1D09" w:rsidRDefault="00AD7B23" w:rsidP="00AD7B23">
      <w:pPr>
        <w:pStyle w:val="AcknowledgementsImprint"/>
        <w:rPr>
          <w:lang w:val="en-AU"/>
        </w:rPr>
      </w:pPr>
      <w:r w:rsidRPr="002A1D09">
        <w:rPr>
          <w:lang w:val="en-AU"/>
        </w:rPr>
        <w:t xml:space="preserve">The ASEAN Secretariat is based in Jakarta, Indonesia. </w:t>
      </w:r>
    </w:p>
    <w:p w:rsidR="00AD7B23" w:rsidRPr="002A1D09" w:rsidRDefault="00AD7B23" w:rsidP="00AD7B23">
      <w:pPr>
        <w:pStyle w:val="AcknowledgementsImprint"/>
        <w:rPr>
          <w:lang w:val="en-AU"/>
        </w:rPr>
      </w:pPr>
      <w:r w:rsidRPr="002A1D09">
        <w:rPr>
          <w:lang w:val="en-AU"/>
        </w:rPr>
        <w:t xml:space="preserve">General Information on ASEAN appears online at the ASEAN Website: </w:t>
      </w:r>
      <w:hyperlink r:id="rId24" w:history="1">
        <w:r w:rsidRPr="002A1D09">
          <w:rPr>
            <w:rStyle w:val="Hyperlink"/>
            <w:rFonts w:eastAsiaTheme="majorEastAsia"/>
            <w:lang w:val="en-AU"/>
          </w:rPr>
          <w:t>www.asean.org</w:t>
        </w:r>
      </w:hyperlink>
      <w:r w:rsidRPr="002A1D09">
        <w:rPr>
          <w:lang w:val="en-AU"/>
        </w:rPr>
        <w:t>.</w:t>
      </w:r>
    </w:p>
    <w:p w:rsidR="00AD7B23" w:rsidRPr="002A1D09" w:rsidRDefault="00AD7B23" w:rsidP="00AD7B23">
      <w:pPr>
        <w:pStyle w:val="AcknowledgementsImprint"/>
        <w:rPr>
          <w:lang w:val="en-AU"/>
        </w:rPr>
      </w:pPr>
      <w:r w:rsidRPr="002A1D09">
        <w:rPr>
          <w:lang w:val="en-AU"/>
        </w:rPr>
        <w:t>All text is produced by William Angliss Institute of TAFE for the ASEAN Project on “</w:t>
      </w:r>
      <w:r w:rsidR="00DA3908" w:rsidRPr="002A1D09">
        <w:rPr>
          <w:lang w:val="en-AU"/>
        </w:rPr>
        <w:t>Toolbox Development for Tourism Labour Divisions for Travel Agencies and Tour Operations</w:t>
      </w:r>
      <w:r w:rsidRPr="002A1D09">
        <w:rPr>
          <w:lang w:val="en-AU"/>
        </w:rPr>
        <w:t>”.</w:t>
      </w:r>
    </w:p>
    <w:p w:rsidR="00AD7B23" w:rsidRPr="002A1D09" w:rsidRDefault="00AD7B23" w:rsidP="00AD7B23">
      <w:pPr>
        <w:pStyle w:val="AcknowledgementsImprint"/>
        <w:rPr>
          <w:lang w:val="en-AU"/>
        </w:rPr>
      </w:pPr>
      <w:r w:rsidRPr="002A1D09">
        <w:rPr>
          <w:lang w:val="en-AU"/>
        </w:rPr>
        <w:t>This publication is supported by the Australian Government’s aid program through the ASEAN-Australia Development Cooperation Program Phase II (AADCP II).</w:t>
      </w:r>
    </w:p>
    <w:p w:rsidR="00AD7B23" w:rsidRPr="002A1D09" w:rsidRDefault="00AD7B23" w:rsidP="00AD7B23">
      <w:pPr>
        <w:pStyle w:val="AcknowledgementsImprint"/>
        <w:rPr>
          <w:lang w:val="en-AU"/>
        </w:rPr>
      </w:pPr>
      <w:r w:rsidRPr="002A1D09">
        <w:rPr>
          <w:lang w:val="en-AU"/>
        </w:rPr>
        <w:t xml:space="preserve">Copyright: Association of Southeast Asian Nations (ASEAN) </w:t>
      </w:r>
      <w:r w:rsidR="00D76010">
        <w:rPr>
          <w:lang w:val="en-AU"/>
        </w:rPr>
        <w:t>2015</w:t>
      </w:r>
      <w:r w:rsidRPr="002A1D09">
        <w:rPr>
          <w:lang w:val="en-AU"/>
        </w:rPr>
        <w:t xml:space="preserve">. </w:t>
      </w:r>
    </w:p>
    <w:p w:rsidR="00AD7B23" w:rsidRPr="002A1D09" w:rsidRDefault="00AD7B23" w:rsidP="00AD7B23">
      <w:pPr>
        <w:pStyle w:val="AcknowledgementsImprint"/>
        <w:rPr>
          <w:lang w:val="en-AU"/>
        </w:rPr>
      </w:pPr>
      <w:r w:rsidRPr="002A1D09">
        <w:rPr>
          <w:lang w:val="en-AU"/>
        </w:rPr>
        <w:t>All rights reserved.</w:t>
      </w:r>
    </w:p>
    <w:p w:rsidR="00AD7B23" w:rsidRPr="002A1D09" w:rsidRDefault="00AD7B23" w:rsidP="00AD7B23">
      <w:pPr>
        <w:pStyle w:val="AcknowledgementsImprintBold"/>
        <w:rPr>
          <w:sz w:val="18"/>
          <w:szCs w:val="18"/>
          <w:lang w:val="en-AU"/>
        </w:rPr>
      </w:pPr>
      <w:r w:rsidRPr="002A1D09">
        <w:rPr>
          <w:sz w:val="18"/>
          <w:szCs w:val="18"/>
          <w:lang w:val="en-AU"/>
        </w:rPr>
        <w:t>Disclaimer</w:t>
      </w:r>
    </w:p>
    <w:p w:rsidR="00AD7B23" w:rsidRPr="002A1D09" w:rsidRDefault="00AD7B23" w:rsidP="00AD7B23">
      <w:pPr>
        <w:pStyle w:val="AcknowledgementsImprint"/>
        <w:rPr>
          <w:lang w:val="en-AU"/>
        </w:rPr>
      </w:pPr>
      <w:r w:rsidRPr="002A1D0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2A1D09" w:rsidRDefault="00AD7B23" w:rsidP="00AD7B23">
      <w:pPr>
        <w:pStyle w:val="AcknowledgementsImprint"/>
        <w:rPr>
          <w:lang w:val="en-AU"/>
        </w:rPr>
      </w:pPr>
      <w:r w:rsidRPr="002A1D0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2A1D09" w:rsidRDefault="00AD7B23" w:rsidP="00AD7B23">
      <w:pPr>
        <w:pStyle w:val="AcknowledgementsImprint"/>
        <w:rPr>
          <w:lang w:val="en-AU"/>
        </w:rPr>
      </w:pPr>
      <w:r w:rsidRPr="002A1D09">
        <w:rPr>
          <w:lang w:val="en-AU"/>
        </w:rPr>
        <w:t xml:space="preserve">Additional images have been sourced from Flickr and SXC and are used under Creative Commons licence:  </w:t>
      </w:r>
      <w:hyperlink r:id="rId25" w:history="1">
        <w:r w:rsidRPr="002A1D09">
          <w:rPr>
            <w:rStyle w:val="Hyperlink"/>
            <w:rFonts w:eastAsiaTheme="majorEastAsia"/>
            <w:szCs w:val="18"/>
            <w:lang w:val="en-AU"/>
          </w:rPr>
          <w:t>http://creativecommons.org/licenses/by/2.0/deed.en</w:t>
        </w:r>
      </w:hyperlink>
    </w:p>
    <w:p w:rsidR="00AD7B23" w:rsidRPr="002A1D09" w:rsidRDefault="00AD7B23" w:rsidP="00AD7B23">
      <w:pPr>
        <w:pStyle w:val="AcknowledgementsImprint"/>
        <w:rPr>
          <w:lang w:val="en-AU"/>
        </w:rPr>
      </w:pPr>
    </w:p>
    <w:p w:rsidR="00AD7B23" w:rsidRPr="002A1D09" w:rsidRDefault="00AD7B23" w:rsidP="00AD7B23">
      <w:pPr>
        <w:pStyle w:val="AcknowledgementsImprint"/>
        <w:rPr>
          <w:lang w:val="en-AU"/>
        </w:rPr>
      </w:pPr>
      <w:r w:rsidRPr="002A1D09">
        <w:rPr>
          <w:lang w:val="en-AU"/>
        </w:rPr>
        <w:t xml:space="preserve">File name: </w:t>
      </w:r>
      <w:r w:rsidR="003F1216" w:rsidRPr="002A1D09">
        <w:rPr>
          <w:lang w:val="en-AU"/>
        </w:rPr>
        <w:fldChar w:fldCharType="begin"/>
      </w:r>
      <w:r w:rsidR="003F1216" w:rsidRPr="002A1D09">
        <w:rPr>
          <w:lang w:val="en-AU"/>
        </w:rPr>
        <w:instrText xml:space="preserve"> FILENAME   \* MERGEFORMAT </w:instrText>
      </w:r>
      <w:r w:rsidR="003F1216" w:rsidRPr="002A1D09">
        <w:rPr>
          <w:lang w:val="en-AU"/>
        </w:rPr>
        <w:fldChar w:fldCharType="separate"/>
      </w:r>
      <w:r w:rsidR="00D76010">
        <w:rPr>
          <w:noProof/>
          <w:lang w:val="en-AU"/>
        </w:rPr>
        <w:t>TM_Prepare_&amp;_submit_quotations_150115</w:t>
      </w:r>
      <w:r w:rsidR="003F1216" w:rsidRPr="002A1D09">
        <w:rPr>
          <w:lang w:val="en-AU"/>
        </w:rPr>
        <w:fldChar w:fldCharType="end"/>
      </w:r>
    </w:p>
    <w:p w:rsidR="00BD2681" w:rsidRPr="002A1D09" w:rsidRDefault="00BD2681" w:rsidP="002D13CA">
      <w:pPr>
        <w:pStyle w:val="AcknowledgementsImprint"/>
        <w:rPr>
          <w:lang w:val="en-AU"/>
        </w:rPr>
      </w:pPr>
    </w:p>
    <w:p w:rsidR="00BD2681" w:rsidRPr="002A1D09" w:rsidRDefault="00BD2681" w:rsidP="002D13CA">
      <w:pPr>
        <w:pStyle w:val="AcknowledgementsImprint"/>
        <w:rPr>
          <w:lang w:val="en-AU"/>
        </w:rPr>
        <w:sectPr w:rsidR="00BD2681" w:rsidRPr="002A1D09" w:rsidSect="00A77F3F">
          <w:headerReference w:type="even" r:id="rId26"/>
          <w:headerReference w:type="default" r:id="rId27"/>
          <w:footerReference w:type="even" r:id="rId28"/>
          <w:footerReference w:type="default" r:id="rId29"/>
          <w:pgSz w:w="11906" w:h="16838"/>
          <w:pgMar w:top="1440" w:right="1440" w:bottom="1440" w:left="1440" w:header="708" w:footer="708" w:gutter="0"/>
          <w:cols w:space="708"/>
          <w:docGrid w:linePitch="360"/>
        </w:sectPr>
      </w:pPr>
    </w:p>
    <w:p w:rsidR="00D5589C" w:rsidRPr="002A1D09" w:rsidRDefault="003F1216" w:rsidP="00D5589C">
      <w:pPr>
        <w:pStyle w:val="BodyCopy"/>
        <w:rPr>
          <w:noProof w:val="0"/>
          <w:szCs w:val="24"/>
        </w:rPr>
      </w:pPr>
      <w:r w:rsidRPr="002A1D09">
        <w:rPr>
          <w:szCs w:val="24"/>
          <w:lang w:eastAsia="en-AU"/>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10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07"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08"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09"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P8enBAAAA3AAAAA8AAABkcnMvZG93bnJldi54bWxET81qAjEQvhd8hzCCt5psD7asRhGxpZ60&#10;qw8wbMbd1c1kSaKuPr0pFHqbj+93ZovetuJKPjSONWRjBYK4dKbhSsNh//n6ASJEZIOtY9JwpwCL&#10;+eBlhrlxN/6haxErkUI45KihjrHLpQxlTRbD2HXEiTs6bzEm6CtpPN5SuG3lm1ITabHh1FBjR6ua&#10;ynNxsRp2p69y3TUqy3Zbf1F3ud+0j5PWo2G/nIKI1Md/8Z/726T56h1+n0kXyPk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XP8enBAAAA3AAAAA8AAAAAAAAAAAAAAAAAnwIA&#10;AGRycy9kb3ducmV2LnhtbFBLBQYAAAAABAAEAPcAAACN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RsWXGAAAA3AAAAA8AAABkcnMvZG93bnJldi54bWxEj09rwkAQxe9Cv8MyBW+6UaRIdJUgFNKe&#10;Wv+BtzE7JsHsbMhuY/z2nUOhtxnem/d+s94OrlE9daH2bGA2TUARF97WXBo4Ht4nS1AhIltsPJOB&#10;JwXYbl5Ga0ytf/A39ftYKgnhkKKBKsY21ToUFTkMU98Si3bzncMoa1dq2+FDwl2j50nyph3WLA0V&#10;trSrqLjvf5yB/Ov0mRezbH49Hp79Ynm+3LL6w5jx65CtQEUa4r/57zq3gp8IrTwjE+jN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BGxZcYAAADcAAAADwAAAAAAAAAAAAAA&#10;AACfAgAAZHJzL2Rvd25yZXYueG1sUEsFBgAAAAAEAAQA9wAAAJI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qOvzDAAAA3AAAAA8AAABkcnMvZG93bnJldi54bWxET01rwkAQvRf8D8sIvdWNoQSbuooEBS+F&#10;JvXS25idJrHZ2ZBdk/TfdwXB2zze56y3k2nFQL1rLCtYLiIQxKXVDVcKTl+HlxUI55E1tpZJwR85&#10;2G5mT2tMtR05p6HwlQgh7FJUUHvfpVK6siaDbmE74sD92N6gD7CvpO5xDOGmlXEUJdJgw6Ghxo6y&#10;msrf4moUVPn5kp1f96WekksRD5/fH9mpU+p5Pu3eQXia/EN8dx91mB+9we2ZcIH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eo6/MMAAADcAAAADwAAAAAAAAAAAAAAAACf&#10;AgAAZHJzL2Rvd25yZXYueG1sUEsFBgAAAAAEAAQA9wAAAI8DAAAAAA==&#10;">
                  <v:imagedata r:id="rId22" o:title=""/>
                  <v:path arrowok="t"/>
                </v:shape>
                <w10:wrap type="square"/>
              </v:group>
            </w:pict>
          </mc:Fallback>
        </mc:AlternateContent>
      </w:r>
    </w:p>
    <w:p w:rsidR="00D5589C" w:rsidRPr="002A1D09" w:rsidRDefault="00D5589C">
      <w:pPr>
        <w:rPr>
          <w:szCs w:val="24"/>
        </w:rPr>
      </w:pPr>
    </w:p>
    <w:p w:rsidR="00D5589C" w:rsidRPr="002A1D09" w:rsidRDefault="00D5589C">
      <w:pPr>
        <w:rPr>
          <w:szCs w:val="24"/>
        </w:rPr>
      </w:pPr>
    </w:p>
    <w:p w:rsidR="00D5589C" w:rsidRPr="002A1D09" w:rsidRDefault="00D5589C" w:rsidP="003C7CC6">
      <w:pPr>
        <w:pStyle w:val="TableofContents"/>
      </w:pPr>
      <w:r w:rsidRPr="002A1D09">
        <w:t>Table of contents</w:t>
      </w:r>
    </w:p>
    <w:p w:rsidR="005401A9" w:rsidRDefault="00D9254F">
      <w:pPr>
        <w:pStyle w:val="TOC1"/>
        <w:tabs>
          <w:tab w:val="right" w:leader="dot" w:pos="9016"/>
        </w:tabs>
        <w:rPr>
          <w:rFonts w:asciiTheme="minorHAnsi" w:hAnsiTheme="minorHAnsi"/>
          <w:noProof/>
        </w:rPr>
      </w:pPr>
      <w:r w:rsidRPr="002A1D09">
        <w:rPr>
          <w:szCs w:val="24"/>
        </w:rPr>
        <w:fldChar w:fldCharType="begin"/>
      </w:r>
      <w:r w:rsidR="003C7CC6" w:rsidRPr="002A1D09">
        <w:rPr>
          <w:szCs w:val="24"/>
        </w:rPr>
        <w:instrText xml:space="preserve"> TOC \h \z \t "Heading 1,1" </w:instrText>
      </w:r>
      <w:r w:rsidRPr="002A1D09">
        <w:rPr>
          <w:szCs w:val="24"/>
        </w:rPr>
        <w:fldChar w:fldCharType="separate"/>
      </w:r>
      <w:hyperlink w:anchor="_Toc409086730" w:history="1">
        <w:r w:rsidR="005401A9" w:rsidRPr="00602E4B">
          <w:rPr>
            <w:rStyle w:val="Hyperlink"/>
            <w:noProof/>
          </w:rPr>
          <w:t>Introduction to trainee manual</w:t>
        </w:r>
        <w:r w:rsidR="005401A9">
          <w:rPr>
            <w:noProof/>
            <w:webHidden/>
          </w:rPr>
          <w:tab/>
        </w:r>
        <w:r w:rsidR="005401A9">
          <w:rPr>
            <w:noProof/>
            <w:webHidden/>
          </w:rPr>
          <w:fldChar w:fldCharType="begin"/>
        </w:r>
        <w:r w:rsidR="005401A9">
          <w:rPr>
            <w:noProof/>
            <w:webHidden/>
          </w:rPr>
          <w:instrText xml:space="preserve"> PAGEREF _Toc409086730 \h </w:instrText>
        </w:r>
        <w:r w:rsidR="005401A9">
          <w:rPr>
            <w:noProof/>
            <w:webHidden/>
          </w:rPr>
        </w:r>
        <w:r w:rsidR="005401A9">
          <w:rPr>
            <w:noProof/>
            <w:webHidden/>
          </w:rPr>
          <w:fldChar w:fldCharType="separate"/>
        </w:r>
        <w:r w:rsidR="00EF60AF">
          <w:rPr>
            <w:noProof/>
            <w:webHidden/>
          </w:rPr>
          <w:t>1</w:t>
        </w:r>
        <w:r w:rsidR="005401A9">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1" w:history="1">
        <w:r w:rsidRPr="00602E4B">
          <w:rPr>
            <w:rStyle w:val="Hyperlink"/>
            <w:noProof/>
          </w:rPr>
          <w:t>Unit descriptor</w:t>
        </w:r>
        <w:r>
          <w:rPr>
            <w:noProof/>
            <w:webHidden/>
          </w:rPr>
          <w:tab/>
        </w:r>
        <w:r>
          <w:rPr>
            <w:noProof/>
            <w:webHidden/>
          </w:rPr>
          <w:fldChar w:fldCharType="begin"/>
        </w:r>
        <w:r>
          <w:rPr>
            <w:noProof/>
            <w:webHidden/>
          </w:rPr>
          <w:instrText xml:space="preserve"> PAGEREF _Toc409086731 \h </w:instrText>
        </w:r>
        <w:r>
          <w:rPr>
            <w:noProof/>
            <w:webHidden/>
          </w:rPr>
        </w:r>
        <w:r>
          <w:rPr>
            <w:noProof/>
            <w:webHidden/>
          </w:rPr>
          <w:fldChar w:fldCharType="separate"/>
        </w:r>
        <w:r w:rsidR="00EF60AF">
          <w:rPr>
            <w:noProof/>
            <w:webHidden/>
          </w:rPr>
          <w:t>3</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2" w:history="1">
        <w:r w:rsidRPr="00602E4B">
          <w:rPr>
            <w:rStyle w:val="Hyperlink"/>
            <w:noProof/>
          </w:rPr>
          <w:t>Assessment matrix</w:t>
        </w:r>
        <w:r>
          <w:rPr>
            <w:noProof/>
            <w:webHidden/>
          </w:rPr>
          <w:tab/>
        </w:r>
        <w:r>
          <w:rPr>
            <w:noProof/>
            <w:webHidden/>
          </w:rPr>
          <w:fldChar w:fldCharType="begin"/>
        </w:r>
        <w:r>
          <w:rPr>
            <w:noProof/>
            <w:webHidden/>
          </w:rPr>
          <w:instrText xml:space="preserve"> PAGEREF _Toc409086732 \h </w:instrText>
        </w:r>
        <w:r>
          <w:rPr>
            <w:noProof/>
            <w:webHidden/>
          </w:rPr>
        </w:r>
        <w:r>
          <w:rPr>
            <w:noProof/>
            <w:webHidden/>
          </w:rPr>
          <w:fldChar w:fldCharType="separate"/>
        </w:r>
        <w:r w:rsidR="00EF60AF">
          <w:rPr>
            <w:noProof/>
            <w:webHidden/>
          </w:rPr>
          <w:t>5</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3" w:history="1">
        <w:r w:rsidRPr="00602E4B">
          <w:rPr>
            <w:rStyle w:val="Hyperlink"/>
            <w:noProof/>
          </w:rPr>
          <w:t>Glossary</w:t>
        </w:r>
        <w:r>
          <w:rPr>
            <w:noProof/>
            <w:webHidden/>
          </w:rPr>
          <w:tab/>
        </w:r>
        <w:r>
          <w:rPr>
            <w:noProof/>
            <w:webHidden/>
          </w:rPr>
          <w:fldChar w:fldCharType="begin"/>
        </w:r>
        <w:r>
          <w:rPr>
            <w:noProof/>
            <w:webHidden/>
          </w:rPr>
          <w:instrText xml:space="preserve"> PAGEREF _Toc409086733 \h </w:instrText>
        </w:r>
        <w:r>
          <w:rPr>
            <w:noProof/>
            <w:webHidden/>
          </w:rPr>
        </w:r>
        <w:r>
          <w:rPr>
            <w:noProof/>
            <w:webHidden/>
          </w:rPr>
          <w:fldChar w:fldCharType="separate"/>
        </w:r>
        <w:r w:rsidR="00EF60AF">
          <w:rPr>
            <w:noProof/>
            <w:webHidden/>
          </w:rPr>
          <w:t>7</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4" w:history="1">
        <w:r w:rsidRPr="00602E4B">
          <w:rPr>
            <w:rStyle w:val="Hyperlink"/>
            <w:noProof/>
          </w:rPr>
          <w:t>Element 1: Identify the context for the quotation</w:t>
        </w:r>
        <w:r>
          <w:rPr>
            <w:noProof/>
            <w:webHidden/>
          </w:rPr>
          <w:tab/>
        </w:r>
        <w:r>
          <w:rPr>
            <w:noProof/>
            <w:webHidden/>
          </w:rPr>
          <w:fldChar w:fldCharType="begin"/>
        </w:r>
        <w:r>
          <w:rPr>
            <w:noProof/>
            <w:webHidden/>
          </w:rPr>
          <w:instrText xml:space="preserve"> PAGEREF _Toc409086734 \h </w:instrText>
        </w:r>
        <w:r>
          <w:rPr>
            <w:noProof/>
            <w:webHidden/>
          </w:rPr>
        </w:r>
        <w:r>
          <w:rPr>
            <w:noProof/>
            <w:webHidden/>
          </w:rPr>
          <w:fldChar w:fldCharType="separate"/>
        </w:r>
        <w:r w:rsidR="00EF60AF">
          <w:rPr>
            <w:noProof/>
            <w:webHidden/>
          </w:rPr>
          <w:t>9</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5" w:history="1">
        <w:r w:rsidRPr="00602E4B">
          <w:rPr>
            <w:rStyle w:val="Hyperlink"/>
            <w:noProof/>
          </w:rPr>
          <w:t>Element 2: Prepare the quotation</w:t>
        </w:r>
        <w:r>
          <w:rPr>
            <w:noProof/>
            <w:webHidden/>
          </w:rPr>
          <w:tab/>
        </w:r>
        <w:r>
          <w:rPr>
            <w:noProof/>
            <w:webHidden/>
          </w:rPr>
          <w:fldChar w:fldCharType="begin"/>
        </w:r>
        <w:r>
          <w:rPr>
            <w:noProof/>
            <w:webHidden/>
          </w:rPr>
          <w:instrText xml:space="preserve"> PAGEREF _Toc409086735 \h </w:instrText>
        </w:r>
        <w:r>
          <w:rPr>
            <w:noProof/>
            <w:webHidden/>
          </w:rPr>
        </w:r>
        <w:r>
          <w:rPr>
            <w:noProof/>
            <w:webHidden/>
          </w:rPr>
          <w:fldChar w:fldCharType="separate"/>
        </w:r>
        <w:r w:rsidR="00EF60AF">
          <w:rPr>
            <w:noProof/>
            <w:webHidden/>
          </w:rPr>
          <w:t>15</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6" w:history="1">
        <w:r w:rsidRPr="00602E4B">
          <w:rPr>
            <w:rStyle w:val="Hyperlink"/>
            <w:noProof/>
          </w:rPr>
          <w:t>Element 3: Submit the quotation</w:t>
        </w:r>
        <w:r>
          <w:rPr>
            <w:noProof/>
            <w:webHidden/>
          </w:rPr>
          <w:tab/>
        </w:r>
        <w:r>
          <w:rPr>
            <w:noProof/>
            <w:webHidden/>
          </w:rPr>
          <w:fldChar w:fldCharType="begin"/>
        </w:r>
        <w:r>
          <w:rPr>
            <w:noProof/>
            <w:webHidden/>
          </w:rPr>
          <w:instrText xml:space="preserve"> PAGEREF _Toc409086736 \h </w:instrText>
        </w:r>
        <w:r>
          <w:rPr>
            <w:noProof/>
            <w:webHidden/>
          </w:rPr>
        </w:r>
        <w:r>
          <w:rPr>
            <w:noProof/>
            <w:webHidden/>
          </w:rPr>
          <w:fldChar w:fldCharType="separate"/>
        </w:r>
        <w:r w:rsidR="00EF60AF">
          <w:rPr>
            <w:noProof/>
            <w:webHidden/>
          </w:rPr>
          <w:t>59</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7" w:history="1">
        <w:r w:rsidRPr="00602E4B">
          <w:rPr>
            <w:rStyle w:val="Hyperlink"/>
            <w:noProof/>
          </w:rPr>
          <w:t>Element 4: Follow-up the quotation</w:t>
        </w:r>
        <w:r>
          <w:rPr>
            <w:noProof/>
            <w:webHidden/>
          </w:rPr>
          <w:tab/>
        </w:r>
        <w:r>
          <w:rPr>
            <w:noProof/>
            <w:webHidden/>
          </w:rPr>
          <w:fldChar w:fldCharType="begin"/>
        </w:r>
        <w:r>
          <w:rPr>
            <w:noProof/>
            <w:webHidden/>
          </w:rPr>
          <w:instrText xml:space="preserve"> PAGEREF _Toc409086737 \h </w:instrText>
        </w:r>
        <w:r>
          <w:rPr>
            <w:noProof/>
            <w:webHidden/>
          </w:rPr>
        </w:r>
        <w:r>
          <w:rPr>
            <w:noProof/>
            <w:webHidden/>
          </w:rPr>
          <w:fldChar w:fldCharType="separate"/>
        </w:r>
        <w:r w:rsidR="00EF60AF">
          <w:rPr>
            <w:noProof/>
            <w:webHidden/>
          </w:rPr>
          <w:t>73</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8" w:history="1">
        <w:r w:rsidRPr="00602E4B">
          <w:rPr>
            <w:rStyle w:val="Hyperlink"/>
            <w:noProof/>
          </w:rPr>
          <w:t>Presentation of written work</w:t>
        </w:r>
        <w:r>
          <w:rPr>
            <w:noProof/>
            <w:webHidden/>
          </w:rPr>
          <w:tab/>
        </w:r>
        <w:r>
          <w:rPr>
            <w:noProof/>
            <w:webHidden/>
          </w:rPr>
          <w:fldChar w:fldCharType="begin"/>
        </w:r>
        <w:r>
          <w:rPr>
            <w:noProof/>
            <w:webHidden/>
          </w:rPr>
          <w:instrText xml:space="preserve"> PAGEREF _Toc409086738 \h </w:instrText>
        </w:r>
        <w:r>
          <w:rPr>
            <w:noProof/>
            <w:webHidden/>
          </w:rPr>
        </w:r>
        <w:r>
          <w:rPr>
            <w:noProof/>
            <w:webHidden/>
          </w:rPr>
          <w:fldChar w:fldCharType="separate"/>
        </w:r>
        <w:r w:rsidR="00EF60AF">
          <w:rPr>
            <w:noProof/>
            <w:webHidden/>
          </w:rPr>
          <w:t>87</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39" w:history="1">
        <w:r w:rsidRPr="00602E4B">
          <w:rPr>
            <w:rStyle w:val="Hyperlink"/>
            <w:noProof/>
          </w:rPr>
          <w:t>Recommended reading</w:t>
        </w:r>
        <w:r>
          <w:rPr>
            <w:noProof/>
            <w:webHidden/>
          </w:rPr>
          <w:tab/>
        </w:r>
        <w:r>
          <w:rPr>
            <w:noProof/>
            <w:webHidden/>
          </w:rPr>
          <w:fldChar w:fldCharType="begin"/>
        </w:r>
        <w:r>
          <w:rPr>
            <w:noProof/>
            <w:webHidden/>
          </w:rPr>
          <w:instrText xml:space="preserve"> PAGEREF _Toc409086739 \h </w:instrText>
        </w:r>
        <w:r>
          <w:rPr>
            <w:noProof/>
            <w:webHidden/>
          </w:rPr>
        </w:r>
        <w:r>
          <w:rPr>
            <w:noProof/>
            <w:webHidden/>
          </w:rPr>
          <w:fldChar w:fldCharType="separate"/>
        </w:r>
        <w:r w:rsidR="00EF60AF">
          <w:rPr>
            <w:noProof/>
            <w:webHidden/>
          </w:rPr>
          <w:t>89</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40" w:history="1">
        <w:r w:rsidRPr="00602E4B">
          <w:rPr>
            <w:rStyle w:val="Hyperlink"/>
            <w:noProof/>
          </w:rPr>
          <w:t>Trainee evaluation sheet</w:t>
        </w:r>
        <w:r>
          <w:rPr>
            <w:noProof/>
            <w:webHidden/>
          </w:rPr>
          <w:tab/>
        </w:r>
        <w:r>
          <w:rPr>
            <w:noProof/>
            <w:webHidden/>
          </w:rPr>
          <w:fldChar w:fldCharType="begin"/>
        </w:r>
        <w:r>
          <w:rPr>
            <w:noProof/>
            <w:webHidden/>
          </w:rPr>
          <w:instrText xml:space="preserve"> PAGEREF _Toc409086740 \h </w:instrText>
        </w:r>
        <w:r>
          <w:rPr>
            <w:noProof/>
            <w:webHidden/>
          </w:rPr>
        </w:r>
        <w:r>
          <w:rPr>
            <w:noProof/>
            <w:webHidden/>
          </w:rPr>
          <w:fldChar w:fldCharType="separate"/>
        </w:r>
        <w:r w:rsidR="00EF60AF">
          <w:rPr>
            <w:noProof/>
            <w:webHidden/>
          </w:rPr>
          <w:t>91</w:t>
        </w:r>
        <w:r>
          <w:rPr>
            <w:noProof/>
            <w:webHidden/>
          </w:rPr>
          <w:fldChar w:fldCharType="end"/>
        </w:r>
      </w:hyperlink>
    </w:p>
    <w:p w:rsidR="005401A9" w:rsidRDefault="005401A9">
      <w:pPr>
        <w:pStyle w:val="TOC1"/>
        <w:tabs>
          <w:tab w:val="right" w:leader="dot" w:pos="9016"/>
        </w:tabs>
        <w:rPr>
          <w:rFonts w:asciiTheme="minorHAnsi" w:hAnsiTheme="minorHAnsi"/>
          <w:noProof/>
        </w:rPr>
      </w:pPr>
      <w:hyperlink w:anchor="_Toc409086741" w:history="1">
        <w:r w:rsidRPr="00602E4B">
          <w:rPr>
            <w:rStyle w:val="Hyperlink"/>
            <w:noProof/>
          </w:rPr>
          <w:t>Trainee self-assessment checklist</w:t>
        </w:r>
        <w:r>
          <w:rPr>
            <w:noProof/>
            <w:webHidden/>
          </w:rPr>
          <w:tab/>
        </w:r>
        <w:r>
          <w:rPr>
            <w:noProof/>
            <w:webHidden/>
          </w:rPr>
          <w:fldChar w:fldCharType="begin"/>
        </w:r>
        <w:r>
          <w:rPr>
            <w:noProof/>
            <w:webHidden/>
          </w:rPr>
          <w:instrText xml:space="preserve"> PAGEREF _Toc409086741 \h </w:instrText>
        </w:r>
        <w:r>
          <w:rPr>
            <w:noProof/>
            <w:webHidden/>
          </w:rPr>
        </w:r>
        <w:r>
          <w:rPr>
            <w:noProof/>
            <w:webHidden/>
          </w:rPr>
          <w:fldChar w:fldCharType="separate"/>
        </w:r>
        <w:r w:rsidR="00EF60AF">
          <w:rPr>
            <w:noProof/>
            <w:webHidden/>
          </w:rPr>
          <w:t>93</w:t>
        </w:r>
        <w:r>
          <w:rPr>
            <w:noProof/>
            <w:webHidden/>
          </w:rPr>
          <w:fldChar w:fldCharType="end"/>
        </w:r>
      </w:hyperlink>
    </w:p>
    <w:p w:rsidR="00D5589C" w:rsidRPr="002A1D09" w:rsidRDefault="00D9254F">
      <w:pPr>
        <w:rPr>
          <w:rFonts w:ascii="Helvetica" w:eastAsia="Calibri" w:hAnsi="Helvetica" w:cs="Calibri"/>
          <w:szCs w:val="24"/>
          <w:lang w:eastAsia="ar-SA"/>
        </w:rPr>
      </w:pPr>
      <w:r w:rsidRPr="002A1D09">
        <w:rPr>
          <w:szCs w:val="24"/>
        </w:rPr>
        <w:fldChar w:fldCharType="end"/>
      </w:r>
      <w:r w:rsidR="00D5589C" w:rsidRPr="002A1D09">
        <w:rPr>
          <w:szCs w:val="24"/>
        </w:rPr>
        <w:br w:type="page"/>
      </w:r>
    </w:p>
    <w:p w:rsidR="001A740E" w:rsidRPr="002A1D09" w:rsidRDefault="001A740E"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pPr>
    </w:p>
    <w:p w:rsidR="00D5589C" w:rsidRPr="002A1D09" w:rsidRDefault="00D5589C" w:rsidP="00BD2681">
      <w:pPr>
        <w:pStyle w:val="BodyCopy"/>
        <w:rPr>
          <w:noProof w:val="0"/>
          <w:szCs w:val="24"/>
        </w:rPr>
        <w:sectPr w:rsidR="00D5589C" w:rsidRPr="002A1D09" w:rsidSect="00CB546F">
          <w:headerReference w:type="even" r:id="rId30"/>
          <w:headerReference w:type="default" r:id="rId31"/>
          <w:footerReference w:type="even" r:id="rId32"/>
          <w:footerReference w:type="default" r:id="rId33"/>
          <w:pgSz w:w="11906" w:h="16838" w:code="9"/>
          <w:pgMar w:top="1440" w:right="1440" w:bottom="1440" w:left="1440" w:header="709" w:footer="468" w:gutter="0"/>
          <w:cols w:space="708"/>
          <w:docGrid w:linePitch="360"/>
        </w:sectPr>
      </w:pPr>
    </w:p>
    <w:p w:rsidR="00E83E16" w:rsidRPr="002A1D09" w:rsidRDefault="00E83E16" w:rsidP="00E83E16">
      <w:pPr>
        <w:pStyle w:val="Heading1"/>
      </w:pPr>
      <w:bookmarkStart w:id="3" w:name="_Toc334515496"/>
      <w:bookmarkStart w:id="4" w:name="_Toc337029813"/>
      <w:bookmarkStart w:id="5" w:name="_Toc370805486"/>
      <w:bookmarkStart w:id="6" w:name="_Toc409086730"/>
      <w:r w:rsidRPr="002A1D09">
        <w:t>Introduction to trainee manual</w:t>
      </w:r>
      <w:bookmarkEnd w:id="3"/>
      <w:bookmarkEnd w:id="4"/>
      <w:bookmarkEnd w:id="5"/>
      <w:bookmarkEnd w:id="6"/>
    </w:p>
    <w:p w:rsidR="00E83E16" w:rsidRPr="002A1D09" w:rsidRDefault="00E83E16" w:rsidP="00E83E16">
      <w:pPr>
        <w:pStyle w:val="Heading3"/>
      </w:pPr>
      <w:r w:rsidRPr="002A1D09">
        <w:t>To the Trainee</w:t>
      </w:r>
    </w:p>
    <w:p w:rsidR="00E83E16" w:rsidRPr="002A1D09" w:rsidRDefault="00E83E16" w:rsidP="00E83E16">
      <w:pPr>
        <w:pStyle w:val="BodyCopy"/>
        <w:rPr>
          <w:noProof w:val="0"/>
        </w:rPr>
      </w:pPr>
      <w:r w:rsidRPr="002A1D09">
        <w:rPr>
          <w:noProof w:val="0"/>
        </w:rPr>
        <w:t>Congratulations on joining this course. This Trainee Manual is one part of a ‘toolbox’ which is a resource provided to trainees, trainers and assessors to help you become competent in various areas of your work.</w:t>
      </w:r>
    </w:p>
    <w:p w:rsidR="00E83E16" w:rsidRPr="002A1D09" w:rsidRDefault="00E83E16" w:rsidP="00E83E16">
      <w:pPr>
        <w:pStyle w:val="BodyCopy"/>
        <w:rPr>
          <w:noProof w:val="0"/>
        </w:rPr>
      </w:pPr>
      <w:r w:rsidRPr="002A1D09">
        <w:rPr>
          <w:noProof w:val="0"/>
        </w:rPr>
        <w:t>The ‘toolbox’ consists of three elements:</w:t>
      </w:r>
    </w:p>
    <w:p w:rsidR="00E83E16" w:rsidRPr="002A1D09" w:rsidRDefault="00E83E16" w:rsidP="00E83E16">
      <w:pPr>
        <w:pStyle w:val="Bullet1"/>
      </w:pPr>
      <w:r w:rsidRPr="002A1D09">
        <w:t>A Trainee Manual for you to read and study at home or in class</w:t>
      </w:r>
    </w:p>
    <w:p w:rsidR="00E83E16" w:rsidRPr="002A1D09" w:rsidRDefault="00E83E16" w:rsidP="00E83E16">
      <w:pPr>
        <w:pStyle w:val="Bullet1"/>
      </w:pPr>
      <w:r w:rsidRPr="002A1D09">
        <w:t>A Trainer Guide with Power Point slides to help your Trainer explain the content of the training material and provide class activities to help with practice</w:t>
      </w:r>
    </w:p>
    <w:p w:rsidR="00E83E16" w:rsidRPr="002A1D09" w:rsidRDefault="00E83E16" w:rsidP="00E83E16">
      <w:pPr>
        <w:pStyle w:val="Bullet1"/>
      </w:pPr>
      <w:r w:rsidRPr="002A1D09">
        <w:t>An Assessment Manual which provides your Assessor with oral and written questions and other assessment tasks to establish whether or not you have achieved competency.</w:t>
      </w:r>
    </w:p>
    <w:p w:rsidR="00E83E16" w:rsidRPr="002A1D09" w:rsidRDefault="00E83E16" w:rsidP="00E83E16">
      <w:pPr>
        <w:pStyle w:val="BodyCopy"/>
        <w:rPr>
          <w:noProof w:val="0"/>
        </w:rPr>
      </w:pPr>
      <w:r w:rsidRPr="002A1D09">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2A1D09" w:rsidRDefault="00E83E16" w:rsidP="00E83E16">
      <w:pPr>
        <w:pStyle w:val="BodyCopy"/>
        <w:rPr>
          <w:noProof w:val="0"/>
        </w:rPr>
      </w:pPr>
      <w:r w:rsidRPr="002A1D09">
        <w:rPr>
          <w:noProof w:val="0"/>
        </w:rPr>
        <w:t>What is the CBT and CBA system and why has it been adopted by ASEAN?</w:t>
      </w:r>
    </w:p>
    <w:p w:rsidR="00E83E16" w:rsidRPr="002A1D09" w:rsidRDefault="00E83E16" w:rsidP="00E83E16">
      <w:pPr>
        <w:pStyle w:val="BodyCopy"/>
        <w:rPr>
          <w:noProof w:val="0"/>
        </w:rPr>
      </w:pPr>
      <w:r w:rsidRPr="002A1D09">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83E16" w:rsidRPr="002A1D09" w:rsidRDefault="00E83E16" w:rsidP="00E83E16">
      <w:pPr>
        <w:pStyle w:val="BodyCopy"/>
        <w:rPr>
          <w:noProof w:val="0"/>
        </w:rPr>
      </w:pPr>
      <w:r w:rsidRPr="002A1D0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2A1D09" w:rsidRDefault="00E83E16" w:rsidP="00E83E16">
      <w:pPr>
        <w:pStyle w:val="BodyCopy"/>
        <w:rPr>
          <w:b/>
          <w:noProof w:val="0"/>
        </w:rPr>
      </w:pPr>
      <w:r w:rsidRPr="002A1D09">
        <w:rPr>
          <w:b/>
          <w:noProof w:val="0"/>
        </w:rPr>
        <w:t>What is a competency standard?</w:t>
      </w:r>
    </w:p>
    <w:p w:rsidR="00E83E16" w:rsidRPr="002A1D09" w:rsidRDefault="00E83E16" w:rsidP="00E83E16">
      <w:pPr>
        <w:pStyle w:val="BodyCopy"/>
        <w:rPr>
          <w:noProof w:val="0"/>
        </w:rPr>
      </w:pPr>
      <w:r w:rsidRPr="002A1D09">
        <w:rPr>
          <w:noProof w:val="0"/>
        </w:rPr>
        <w:t>Competency standards are descriptions of the skills and knowledge required to perform a task or activity at the level of a required standard.</w:t>
      </w:r>
    </w:p>
    <w:p w:rsidR="00E83E16" w:rsidRPr="002A1D09" w:rsidRDefault="00E83E16" w:rsidP="00E83E16">
      <w:pPr>
        <w:pStyle w:val="BodyCopy"/>
        <w:rPr>
          <w:noProof w:val="0"/>
        </w:rPr>
      </w:pPr>
      <w:r w:rsidRPr="002A1D09">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2A1D09" w:rsidRDefault="00E83E16" w:rsidP="00E83E16">
      <w:pPr>
        <w:pStyle w:val="Bullet1"/>
      </w:pPr>
      <w:r w:rsidRPr="002A1D09">
        <w:t>Housekeeping</w:t>
      </w:r>
    </w:p>
    <w:p w:rsidR="00E83E16" w:rsidRPr="002A1D09" w:rsidRDefault="00E83E16" w:rsidP="00E83E16">
      <w:pPr>
        <w:pStyle w:val="Bullet1"/>
      </w:pPr>
      <w:r w:rsidRPr="002A1D09">
        <w:t>Food Production</w:t>
      </w:r>
    </w:p>
    <w:p w:rsidR="00E83E16" w:rsidRPr="002A1D09" w:rsidRDefault="00E83E16" w:rsidP="00E83E16">
      <w:pPr>
        <w:pStyle w:val="Bullet1"/>
      </w:pPr>
      <w:r w:rsidRPr="002A1D09">
        <w:t>Food and Beverage Service</w:t>
      </w:r>
    </w:p>
    <w:p w:rsidR="00E83E16" w:rsidRPr="002A1D09" w:rsidRDefault="00E83E16" w:rsidP="00E83E16">
      <w:pPr>
        <w:pStyle w:val="Bullet1"/>
      </w:pPr>
      <w:r w:rsidRPr="002A1D09">
        <w:t>Front Office</w:t>
      </w:r>
    </w:p>
    <w:p w:rsidR="00E83E16" w:rsidRPr="002A1D09" w:rsidRDefault="00E83E16" w:rsidP="00E83E16">
      <w:pPr>
        <w:pStyle w:val="Bullet1"/>
      </w:pPr>
      <w:r w:rsidRPr="002A1D09">
        <w:t>Travel Agencies</w:t>
      </w:r>
    </w:p>
    <w:p w:rsidR="00E83E16" w:rsidRPr="002A1D09" w:rsidRDefault="00E83E16" w:rsidP="00E83E16">
      <w:pPr>
        <w:pStyle w:val="Bullet1"/>
      </w:pPr>
      <w:r w:rsidRPr="002A1D09">
        <w:t>Tour Operations.</w:t>
      </w:r>
    </w:p>
    <w:p w:rsidR="00E83E16" w:rsidRPr="002A1D09" w:rsidRDefault="00E83E16" w:rsidP="00E83E16">
      <w:pPr>
        <w:pStyle w:val="BodyCopy"/>
        <w:rPr>
          <w:noProof w:val="0"/>
        </w:rPr>
      </w:pPr>
      <w:r w:rsidRPr="002A1D0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2A1D09" w:rsidRDefault="00E83E16" w:rsidP="00E83E16">
      <w:pPr>
        <w:pStyle w:val="BodyCopy"/>
        <w:rPr>
          <w:noProof w:val="0"/>
        </w:rPr>
      </w:pPr>
      <w:r w:rsidRPr="002A1D09">
        <w:rPr>
          <w:noProof w:val="0"/>
        </w:rPr>
        <w:t>There are other components of the competency standard:</w:t>
      </w:r>
    </w:p>
    <w:p w:rsidR="00E83E16" w:rsidRPr="002A1D09" w:rsidRDefault="00E83E16" w:rsidP="00E83E16">
      <w:pPr>
        <w:pStyle w:val="Bullet1"/>
      </w:pPr>
      <w:r w:rsidRPr="002A1D09">
        <w:rPr>
          <w:i/>
        </w:rPr>
        <w:t xml:space="preserve">Unit Title: </w:t>
      </w:r>
      <w:r w:rsidRPr="002A1D09">
        <w:t>statement about what is to be done in the workplace</w:t>
      </w:r>
    </w:p>
    <w:p w:rsidR="00E83E16" w:rsidRPr="002A1D09" w:rsidRDefault="00E83E16" w:rsidP="00E83E16">
      <w:pPr>
        <w:pStyle w:val="Bullet1"/>
      </w:pPr>
      <w:r w:rsidRPr="002A1D09">
        <w:rPr>
          <w:i/>
        </w:rPr>
        <w:t xml:space="preserve">Unit Number: </w:t>
      </w:r>
      <w:r w:rsidRPr="002A1D09">
        <w:t>unique number identifying the particular competency</w:t>
      </w:r>
    </w:p>
    <w:p w:rsidR="00E83E16" w:rsidRPr="002A1D09" w:rsidRDefault="00E83E16" w:rsidP="00E83E16">
      <w:pPr>
        <w:pStyle w:val="Bullet1"/>
      </w:pPr>
      <w:r w:rsidRPr="002A1D09">
        <w:rPr>
          <w:i/>
        </w:rPr>
        <w:t xml:space="preserve">Nominal hours: </w:t>
      </w:r>
      <w:r w:rsidRPr="002A1D0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2A1D09" w:rsidRDefault="00E83E16" w:rsidP="00E83E16">
      <w:pPr>
        <w:pStyle w:val="BodyCopy"/>
        <w:rPr>
          <w:noProof w:val="0"/>
        </w:rPr>
      </w:pPr>
      <w:r w:rsidRPr="002A1D0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2A1D09" w:rsidRDefault="00E83E16" w:rsidP="00E83E16">
      <w:pPr>
        <w:pStyle w:val="BodyCopy"/>
        <w:rPr>
          <w:noProof w:val="0"/>
        </w:rPr>
      </w:pPr>
      <w:r w:rsidRPr="002A1D09">
        <w:rPr>
          <w:noProof w:val="0"/>
        </w:rPr>
        <w:t>Your trainer and/or assessor may use other methods to assess you such as:</w:t>
      </w:r>
    </w:p>
    <w:p w:rsidR="00E83E16" w:rsidRPr="002A1D09" w:rsidRDefault="00E83E16" w:rsidP="00E83E16">
      <w:pPr>
        <w:pStyle w:val="Bullet1"/>
      </w:pPr>
      <w:r w:rsidRPr="002A1D09">
        <w:t>Journals</w:t>
      </w:r>
    </w:p>
    <w:p w:rsidR="00E83E16" w:rsidRPr="002A1D09" w:rsidRDefault="00E83E16" w:rsidP="00E83E16">
      <w:pPr>
        <w:pStyle w:val="Bullet1"/>
      </w:pPr>
      <w:r w:rsidRPr="002A1D09">
        <w:t>Oral presentations</w:t>
      </w:r>
    </w:p>
    <w:p w:rsidR="00E83E16" w:rsidRPr="002A1D09" w:rsidRDefault="00E83E16" w:rsidP="00E83E16">
      <w:pPr>
        <w:pStyle w:val="Bullet1"/>
      </w:pPr>
      <w:r w:rsidRPr="002A1D09">
        <w:t>Role plays</w:t>
      </w:r>
    </w:p>
    <w:p w:rsidR="00E83E16" w:rsidRPr="002A1D09" w:rsidRDefault="00E83E16" w:rsidP="00E83E16">
      <w:pPr>
        <w:pStyle w:val="Bullet1"/>
      </w:pPr>
      <w:r w:rsidRPr="002A1D09">
        <w:t>Log books</w:t>
      </w:r>
    </w:p>
    <w:p w:rsidR="00E83E16" w:rsidRPr="002A1D09" w:rsidRDefault="00E83E16" w:rsidP="00E83E16">
      <w:pPr>
        <w:pStyle w:val="Bullet1"/>
      </w:pPr>
      <w:r w:rsidRPr="002A1D09">
        <w:t>Group projects</w:t>
      </w:r>
    </w:p>
    <w:p w:rsidR="00E83E16" w:rsidRPr="002A1D09" w:rsidRDefault="00E83E16" w:rsidP="00E83E16">
      <w:pPr>
        <w:pStyle w:val="Bullet1"/>
      </w:pPr>
      <w:r w:rsidRPr="002A1D09">
        <w:t>Practical demonstrations.</w:t>
      </w:r>
    </w:p>
    <w:p w:rsidR="00E83E16" w:rsidRPr="002A1D09" w:rsidRDefault="00E83E16" w:rsidP="00E83E16">
      <w:pPr>
        <w:pStyle w:val="BodyCopy"/>
        <w:rPr>
          <w:noProof w:val="0"/>
        </w:rPr>
      </w:pPr>
      <w:r w:rsidRPr="002A1D0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2A1D09" w:rsidRDefault="00C13A31" w:rsidP="00C13A31">
      <w:pPr>
        <w:pStyle w:val="BodyCopy"/>
        <w:rPr>
          <w:noProof w:val="0"/>
        </w:rPr>
      </w:pPr>
    </w:p>
    <w:p w:rsidR="00C13A31" w:rsidRPr="002A1D09" w:rsidRDefault="00C13A31">
      <w:pPr>
        <w:rPr>
          <w:szCs w:val="24"/>
        </w:rPr>
        <w:sectPr w:rsidR="00C13A31" w:rsidRPr="002A1D09" w:rsidSect="001A29DB">
          <w:headerReference w:type="even" r:id="rId34"/>
          <w:headerReference w:type="default" r:id="rId35"/>
          <w:footerReference w:type="even" r:id="rId36"/>
          <w:footerReference w:type="default" r:id="rId37"/>
          <w:pgSz w:w="11906" w:h="16838"/>
          <w:pgMar w:top="1440" w:right="1440" w:bottom="1440" w:left="1440" w:header="708" w:footer="331" w:gutter="0"/>
          <w:pgNumType w:start="1"/>
          <w:cols w:space="708"/>
          <w:docGrid w:linePitch="360"/>
        </w:sectPr>
      </w:pPr>
    </w:p>
    <w:p w:rsidR="00C13A31" w:rsidRPr="002A1D09" w:rsidRDefault="00C13A31" w:rsidP="00C13A31">
      <w:pPr>
        <w:pStyle w:val="Heading1"/>
        <w:rPr>
          <w:szCs w:val="24"/>
        </w:rPr>
      </w:pPr>
      <w:bookmarkStart w:id="7" w:name="_Toc337029814"/>
      <w:bookmarkStart w:id="8" w:name="_Toc370805487"/>
      <w:bookmarkStart w:id="9" w:name="_Toc409086731"/>
      <w:r w:rsidRPr="002A1D09">
        <w:t>Unit descriptor</w:t>
      </w:r>
      <w:bookmarkEnd w:id="7"/>
      <w:bookmarkEnd w:id="8"/>
      <w:bookmarkEnd w:id="9"/>
    </w:p>
    <w:p w:rsidR="00C13A31" w:rsidRPr="002A1D09" w:rsidRDefault="00D9254F" w:rsidP="00C13A31">
      <w:pPr>
        <w:pStyle w:val="BodyCopyBold"/>
        <w:rPr>
          <w:noProof w:val="0"/>
        </w:rPr>
      </w:pPr>
      <w:r w:rsidRPr="002A1D09">
        <w:rPr>
          <w:noProof w:val="0"/>
        </w:rPr>
        <w:fldChar w:fldCharType="begin"/>
      </w:r>
      <w:r w:rsidR="009343EE" w:rsidRPr="002A1D09">
        <w:rPr>
          <w:noProof w:val="0"/>
        </w:rPr>
        <w:instrText xml:space="preserve"> REF  UnitName </w:instrText>
      </w:r>
      <w:r w:rsidRPr="002A1D09">
        <w:rPr>
          <w:noProof w:val="0"/>
        </w:rPr>
        <w:fldChar w:fldCharType="separate"/>
      </w:r>
      <w:sdt>
        <w:sdtPr>
          <w:alias w:val="Unit name "/>
          <w:tag w:val="Unit name "/>
          <w:id w:val="964084041"/>
          <w:placeholder>
            <w:docPart w:val="FAE20DABFB2B4383A7F1048F0803D108"/>
          </w:placeholder>
        </w:sdtPr>
        <w:sdtEndPr>
          <w:rPr>
            <w:highlight w:val="yellow"/>
          </w:rPr>
        </w:sdtEndPr>
        <w:sdtContent>
          <w:r w:rsidR="00EF60AF" w:rsidRPr="002A1D09">
            <w:t>Prepare and submit quotations</w:t>
          </w:r>
        </w:sdtContent>
      </w:sdt>
      <w:r w:rsidRPr="002A1D09">
        <w:rPr>
          <w:noProof w:val="0"/>
        </w:rPr>
        <w:fldChar w:fldCharType="end"/>
      </w:r>
    </w:p>
    <w:p w:rsidR="00C13A31" w:rsidRPr="002A1D09" w:rsidRDefault="00C13A31" w:rsidP="00C13A31">
      <w:pPr>
        <w:pStyle w:val="BodyCopy"/>
        <w:rPr>
          <w:noProof w:val="0"/>
        </w:rPr>
      </w:pPr>
      <w:r w:rsidRPr="002A1D09">
        <w:rPr>
          <w:noProof w:val="0"/>
        </w:rPr>
        <w:t xml:space="preserve">This unit deals with the skills and knowledge required to </w:t>
      </w:r>
      <w:r w:rsidR="00D9254F" w:rsidRPr="002A1D09">
        <w:rPr>
          <w:noProof w:val="0"/>
        </w:rPr>
        <w:fldChar w:fldCharType="begin"/>
      </w:r>
      <w:r w:rsidR="009343EE" w:rsidRPr="002A1D09">
        <w:rPr>
          <w:noProof w:val="0"/>
        </w:rPr>
        <w:instrText xml:space="preserve"> REF  UnitName </w:instrText>
      </w:r>
      <w:r w:rsidR="00D9254F" w:rsidRPr="002A1D09">
        <w:rPr>
          <w:noProof w:val="0"/>
        </w:rPr>
        <w:fldChar w:fldCharType="separate"/>
      </w:r>
      <w:sdt>
        <w:sdtPr>
          <w:alias w:val="Unit name "/>
          <w:tag w:val="Unit name "/>
          <w:id w:val="-216282523"/>
          <w:placeholder>
            <w:docPart w:val="8CC0BB55AB00442D97C1541A10554DE5"/>
          </w:placeholder>
        </w:sdtPr>
        <w:sdtEndPr>
          <w:rPr>
            <w:highlight w:val="yellow"/>
          </w:rPr>
        </w:sdtEndPr>
        <w:sdtContent>
          <w:r w:rsidR="00EF60AF" w:rsidRPr="002A1D09">
            <w:t>Prepare and submit quotations</w:t>
          </w:r>
        </w:sdtContent>
      </w:sdt>
      <w:r w:rsidR="00D9254F" w:rsidRPr="002A1D09">
        <w:rPr>
          <w:noProof w:val="0"/>
        </w:rPr>
        <w:fldChar w:fldCharType="end"/>
      </w:r>
      <w:r w:rsidR="009343EE" w:rsidRPr="002A1D09">
        <w:rPr>
          <w:noProof w:val="0"/>
        </w:rPr>
        <w:t xml:space="preserve"> </w:t>
      </w:r>
      <w:r w:rsidRPr="002A1D09">
        <w:rPr>
          <w:noProof w:val="0"/>
        </w:rPr>
        <w:t>in a range of settings within the travel industries workplace context.</w:t>
      </w:r>
    </w:p>
    <w:p w:rsidR="00C13A31" w:rsidRPr="002A1D09" w:rsidRDefault="00C13A31" w:rsidP="00C13A31">
      <w:pPr>
        <w:pStyle w:val="BodyCopyBold"/>
        <w:rPr>
          <w:noProof w:val="0"/>
        </w:rPr>
      </w:pPr>
      <w:r w:rsidRPr="002A1D09">
        <w:rPr>
          <w:noProof w:val="0"/>
        </w:rPr>
        <w:t xml:space="preserve">Unit Code: </w:t>
      </w:r>
    </w:p>
    <w:p w:rsidR="00C13A31" w:rsidRPr="002A1D09" w:rsidRDefault="00D9254F" w:rsidP="00C13A31">
      <w:pPr>
        <w:pStyle w:val="BodyCopy"/>
        <w:rPr>
          <w:noProof w:val="0"/>
        </w:rPr>
      </w:pPr>
      <w:r w:rsidRPr="002A1D09">
        <w:rPr>
          <w:noProof w:val="0"/>
        </w:rPr>
        <w:fldChar w:fldCharType="begin"/>
      </w:r>
      <w:r w:rsidR="009343EE" w:rsidRPr="002A1D09">
        <w:rPr>
          <w:noProof w:val="0"/>
        </w:rPr>
        <w:instrText xml:space="preserve"> REF  UnitCode </w:instrText>
      </w:r>
      <w:r w:rsidRPr="002A1D09">
        <w:rPr>
          <w:noProof w:val="0"/>
        </w:rPr>
        <w:fldChar w:fldCharType="separate"/>
      </w:r>
      <w:sdt>
        <w:sdtPr>
          <w:alias w:val="Unit code"/>
          <w:tag w:val="Unit code"/>
          <w:id w:val="35778564"/>
          <w:placeholder>
            <w:docPart w:val="8713EEA568B44F0C9F42FAC2CD75F877"/>
          </w:placeholder>
        </w:sdtPr>
        <w:sdtContent>
          <w:r w:rsidR="00EF60AF" w:rsidRPr="002A1D09">
            <w:t>D2.TCS.CL5.20</w:t>
          </w:r>
          <w:r w:rsidR="00EF60AF" w:rsidRPr="002A1D09">
            <w:br/>
            <w:t>D2.TTA.CL2.16</w:t>
          </w:r>
        </w:sdtContent>
      </w:sdt>
      <w:r w:rsidRPr="002A1D09">
        <w:rPr>
          <w:noProof w:val="0"/>
        </w:rPr>
        <w:fldChar w:fldCharType="end"/>
      </w:r>
    </w:p>
    <w:p w:rsidR="00C13A31" w:rsidRPr="002A1D09" w:rsidRDefault="00C13A31" w:rsidP="00C13A31">
      <w:pPr>
        <w:pStyle w:val="BodyCopyBold"/>
        <w:rPr>
          <w:noProof w:val="0"/>
        </w:rPr>
      </w:pPr>
      <w:r w:rsidRPr="002A1D09">
        <w:rPr>
          <w:noProof w:val="0"/>
        </w:rPr>
        <w:t>Nominal Hours:</w:t>
      </w:r>
    </w:p>
    <w:p w:rsidR="00C13A31" w:rsidRPr="002A1D09" w:rsidRDefault="004F50CD" w:rsidP="00C13A31">
      <w:pPr>
        <w:pStyle w:val="BodyCopy"/>
        <w:rPr>
          <w:noProof w:val="0"/>
        </w:rPr>
      </w:pPr>
      <w:r w:rsidRPr="002A1D09">
        <w:rPr>
          <w:noProof w:val="0"/>
        </w:rPr>
        <w:t>40</w:t>
      </w:r>
    </w:p>
    <w:p w:rsidR="00C13A31" w:rsidRPr="002A1D09" w:rsidRDefault="00C13A31" w:rsidP="004F50CD">
      <w:pPr>
        <w:pStyle w:val="Heading3"/>
      </w:pPr>
      <w:r w:rsidRPr="002A1D09">
        <w:t>Element 1:</w:t>
      </w:r>
      <w:r w:rsidR="00CE6040" w:rsidRPr="002A1D09">
        <w:t xml:space="preserve"> </w:t>
      </w:r>
      <w:bookmarkStart w:id="10" w:name="Element1"/>
      <w:sdt>
        <w:sdtPr>
          <w:rPr>
            <w:highlight w:val="yellow"/>
          </w:rPr>
          <w:alias w:val="Element1"/>
          <w:tag w:val="Element1"/>
          <w:id w:val="-454108863"/>
          <w:lock w:val="sdtLocked"/>
          <w:placeholder>
            <w:docPart w:val="F7CCEBCE52634B14BC5289545F5BD841"/>
          </w:placeholder>
        </w:sdtPr>
        <w:sdtEndPr/>
        <w:sdtContent>
          <w:r w:rsidR="004F50CD" w:rsidRPr="002A1D09">
            <w:t>Identify the context for the quotation</w:t>
          </w:r>
        </w:sdtContent>
      </w:sdt>
      <w:bookmarkEnd w:id="10"/>
    </w:p>
    <w:p w:rsidR="00C13A31" w:rsidRPr="002A1D09" w:rsidRDefault="00C13A31" w:rsidP="00C13A31">
      <w:pPr>
        <w:pStyle w:val="BodyCopyBold"/>
        <w:rPr>
          <w:noProof w:val="0"/>
        </w:rPr>
      </w:pPr>
      <w:r w:rsidRPr="002A1D09">
        <w:rPr>
          <w:noProof w:val="0"/>
        </w:rPr>
        <w:t>Performance Criteria</w:t>
      </w:r>
    </w:p>
    <w:p w:rsidR="00C13A31" w:rsidRPr="002A1D09" w:rsidRDefault="00C13A31" w:rsidP="004F50CD">
      <w:pPr>
        <w:pStyle w:val="BodyCopyIndent"/>
        <w:rPr>
          <w:noProof w:val="0"/>
        </w:rPr>
      </w:pPr>
      <w:r w:rsidRPr="002A1D09">
        <w:rPr>
          <w:noProof w:val="0"/>
        </w:rPr>
        <w:t>1.1</w:t>
      </w:r>
      <w:r w:rsidRPr="002A1D09">
        <w:rPr>
          <w:noProof w:val="0"/>
        </w:rPr>
        <w:tab/>
      </w:r>
      <w:bookmarkStart w:id="11" w:name="Criteria11"/>
      <w:sdt>
        <w:sdtPr>
          <w:rPr>
            <w:noProof w:val="0"/>
          </w:rPr>
          <w:alias w:val="Criteria11"/>
          <w:tag w:val="Criteria11"/>
          <w:id w:val="-1127778408"/>
          <w:lock w:val="sdtLocked"/>
          <w:placeholder>
            <w:docPart w:val="F7CCEBCE52634B14BC5289545F5BD841"/>
          </w:placeholder>
        </w:sdtPr>
        <w:sdtEndPr/>
        <w:sdtContent>
          <w:r w:rsidR="004F50CD" w:rsidRPr="002A1D09">
            <w:rPr>
              <w:noProof w:val="0"/>
            </w:rPr>
            <w:t>Identify the focus for quotations</w:t>
          </w:r>
        </w:sdtContent>
      </w:sdt>
      <w:bookmarkEnd w:id="11"/>
    </w:p>
    <w:p w:rsidR="00C13A31" w:rsidRPr="002A1D09" w:rsidRDefault="00C13A31" w:rsidP="004F50CD">
      <w:pPr>
        <w:pStyle w:val="BodyCopyIndent"/>
        <w:rPr>
          <w:noProof w:val="0"/>
        </w:rPr>
      </w:pPr>
      <w:r w:rsidRPr="002A1D09">
        <w:rPr>
          <w:noProof w:val="0"/>
        </w:rPr>
        <w:t>1.2</w:t>
      </w:r>
      <w:r w:rsidRPr="002A1D09">
        <w:rPr>
          <w:noProof w:val="0"/>
        </w:rPr>
        <w:tab/>
      </w:r>
      <w:bookmarkStart w:id="12" w:name="Criteria12"/>
      <w:sdt>
        <w:sdtPr>
          <w:rPr>
            <w:noProof w:val="0"/>
          </w:rPr>
          <w:alias w:val="Criteria12"/>
          <w:tag w:val="Criteria12"/>
          <w:id w:val="405736065"/>
          <w:lock w:val="sdtLocked"/>
          <w:placeholder>
            <w:docPart w:val="F7CCEBCE52634B14BC5289545F5BD841"/>
          </w:placeholder>
        </w:sdtPr>
        <w:sdtEndPr/>
        <w:sdtContent>
          <w:r w:rsidR="004F50CD" w:rsidRPr="002A1D09">
            <w:rPr>
              <w:noProof w:val="0"/>
            </w:rPr>
            <w:t>Identify the details for the quotation</w:t>
          </w:r>
        </w:sdtContent>
      </w:sdt>
      <w:bookmarkEnd w:id="12"/>
    </w:p>
    <w:p w:rsidR="00C13A31" w:rsidRPr="002A1D09" w:rsidRDefault="00C13A31" w:rsidP="004F50CD">
      <w:pPr>
        <w:pStyle w:val="Heading3"/>
      </w:pPr>
      <w:r w:rsidRPr="002A1D09">
        <w:t xml:space="preserve">Element 2: </w:t>
      </w:r>
      <w:bookmarkStart w:id="13" w:name="Element2"/>
      <w:sdt>
        <w:sdtPr>
          <w:rPr>
            <w:highlight w:val="yellow"/>
          </w:rPr>
          <w:alias w:val="Element2"/>
          <w:tag w:val="Element2"/>
          <w:id w:val="1405419867"/>
          <w:lock w:val="sdtLocked"/>
          <w:placeholder>
            <w:docPart w:val="F7CCEBCE52634B14BC5289545F5BD841"/>
          </w:placeholder>
        </w:sdtPr>
        <w:sdtEndPr/>
        <w:sdtContent>
          <w:r w:rsidR="004F50CD" w:rsidRPr="002A1D09">
            <w:t>Prepare the quotation</w:t>
          </w:r>
        </w:sdtContent>
      </w:sdt>
      <w:bookmarkEnd w:id="13"/>
    </w:p>
    <w:p w:rsidR="00C13A31" w:rsidRPr="002A1D09" w:rsidRDefault="00C13A31" w:rsidP="00C13A31">
      <w:pPr>
        <w:pStyle w:val="BodyCopyBold"/>
        <w:rPr>
          <w:noProof w:val="0"/>
        </w:rPr>
      </w:pPr>
      <w:r w:rsidRPr="002A1D09">
        <w:rPr>
          <w:noProof w:val="0"/>
        </w:rPr>
        <w:t>Performance Criteria</w:t>
      </w:r>
    </w:p>
    <w:p w:rsidR="00C13A31" w:rsidRPr="002A1D09" w:rsidRDefault="00C13A31" w:rsidP="004F50CD">
      <w:pPr>
        <w:pStyle w:val="BodyCopyIndent"/>
        <w:rPr>
          <w:noProof w:val="0"/>
        </w:rPr>
      </w:pPr>
      <w:r w:rsidRPr="002A1D09">
        <w:rPr>
          <w:noProof w:val="0"/>
        </w:rPr>
        <w:t>2.1</w:t>
      </w:r>
      <w:r w:rsidRPr="002A1D09">
        <w:rPr>
          <w:noProof w:val="0"/>
        </w:rPr>
        <w:tab/>
      </w:r>
      <w:bookmarkStart w:id="14" w:name="Criteria21"/>
      <w:sdt>
        <w:sdtPr>
          <w:rPr>
            <w:noProof w:val="0"/>
          </w:rPr>
          <w:alias w:val="Criteria21"/>
          <w:tag w:val="Criteria21"/>
          <w:id w:val="816762892"/>
          <w:lock w:val="sdtLocked"/>
          <w:placeholder>
            <w:docPart w:val="F7CCEBCE52634B14BC5289545F5BD841"/>
          </w:placeholder>
        </w:sdtPr>
        <w:sdtEndPr/>
        <w:sdtContent>
          <w:r w:rsidR="004F50CD" w:rsidRPr="002A1D09">
            <w:rPr>
              <w:noProof w:val="0"/>
            </w:rPr>
            <w:t>Establish files to record the quotation</w:t>
          </w:r>
        </w:sdtContent>
      </w:sdt>
      <w:bookmarkEnd w:id="14"/>
    </w:p>
    <w:p w:rsidR="002D0810" w:rsidRPr="002A1D09" w:rsidRDefault="002D0810" w:rsidP="004F50CD">
      <w:pPr>
        <w:pStyle w:val="BodyCopyIndent"/>
        <w:rPr>
          <w:noProof w:val="0"/>
        </w:rPr>
      </w:pPr>
      <w:r w:rsidRPr="002A1D09">
        <w:rPr>
          <w:noProof w:val="0"/>
        </w:rPr>
        <w:t>2.2</w:t>
      </w:r>
      <w:r w:rsidRPr="002A1D09">
        <w:rPr>
          <w:noProof w:val="0"/>
        </w:rPr>
        <w:tab/>
      </w:r>
      <w:bookmarkStart w:id="15" w:name="Criteria22"/>
      <w:sdt>
        <w:sdtPr>
          <w:rPr>
            <w:noProof w:val="0"/>
          </w:rPr>
          <w:alias w:val="Criteria2.2"/>
          <w:tag w:val="Criteria2.2"/>
          <w:id w:val="1906725335"/>
          <w:lock w:val="sdtLocked"/>
          <w:placeholder>
            <w:docPart w:val="F7CCEBCE52634B14BC5289545F5BD841"/>
          </w:placeholder>
        </w:sdtPr>
        <w:sdtEndPr/>
        <w:sdtContent>
          <w:r w:rsidR="004F50CD" w:rsidRPr="002A1D09">
            <w:rPr>
              <w:noProof w:val="0"/>
            </w:rPr>
            <w:t>Identify appropriate supplier and provider alternatives</w:t>
          </w:r>
        </w:sdtContent>
      </w:sdt>
      <w:bookmarkEnd w:id="15"/>
    </w:p>
    <w:p w:rsidR="0012258E" w:rsidRPr="002A1D09" w:rsidRDefault="00C13A31" w:rsidP="004F50CD">
      <w:pPr>
        <w:pStyle w:val="BodyCopyIndent"/>
        <w:rPr>
          <w:noProof w:val="0"/>
        </w:rPr>
      </w:pPr>
      <w:r w:rsidRPr="002A1D09">
        <w:rPr>
          <w:noProof w:val="0"/>
        </w:rPr>
        <w:t>2.3</w:t>
      </w:r>
      <w:r w:rsidRPr="002A1D09">
        <w:rPr>
          <w:noProof w:val="0"/>
        </w:rPr>
        <w:tab/>
      </w:r>
      <w:bookmarkStart w:id="16" w:name="Criteria23"/>
      <w:sdt>
        <w:sdtPr>
          <w:rPr>
            <w:noProof w:val="0"/>
          </w:rPr>
          <w:alias w:val="Criteria23"/>
          <w:tag w:val="Criteria23"/>
          <w:id w:val="-1012999722"/>
          <w:lock w:val="sdtLocked"/>
          <w:placeholder>
            <w:docPart w:val="F7CCEBCE52634B14BC5289545F5BD841"/>
          </w:placeholder>
        </w:sdtPr>
        <w:sdtEndPr/>
        <w:sdtContent>
          <w:r w:rsidR="004F50CD" w:rsidRPr="002A1D09">
            <w:rPr>
              <w:noProof w:val="0"/>
            </w:rPr>
            <w:t>Calculate costs of products and services required for the quotation</w:t>
          </w:r>
        </w:sdtContent>
      </w:sdt>
      <w:bookmarkEnd w:id="16"/>
    </w:p>
    <w:p w:rsidR="00C13A31" w:rsidRPr="002A1D09" w:rsidRDefault="0012258E" w:rsidP="004F50CD">
      <w:pPr>
        <w:pStyle w:val="BodyCopyIndent"/>
        <w:rPr>
          <w:noProof w:val="0"/>
        </w:rPr>
      </w:pPr>
      <w:r w:rsidRPr="002A1D09">
        <w:rPr>
          <w:noProof w:val="0"/>
        </w:rPr>
        <w:t>2.4</w:t>
      </w:r>
      <w:r w:rsidRPr="002A1D09">
        <w:rPr>
          <w:noProof w:val="0"/>
        </w:rPr>
        <w:tab/>
      </w:r>
      <w:bookmarkStart w:id="17" w:name="Criteria24"/>
      <w:sdt>
        <w:sdtPr>
          <w:rPr>
            <w:noProof w:val="0"/>
          </w:rPr>
          <w:alias w:val="Criteria24"/>
          <w:tag w:val="Criteria24"/>
          <w:id w:val="650875221"/>
          <w:lock w:val="sdtLocked"/>
          <w:placeholder>
            <w:docPart w:val="F7CCEBCE52634B14BC5289545F5BD841"/>
          </w:placeholder>
        </w:sdtPr>
        <w:sdtEndPr/>
        <w:sdtContent>
          <w:r w:rsidR="004F50CD" w:rsidRPr="002A1D09">
            <w:rPr>
              <w:noProof w:val="0"/>
            </w:rPr>
            <w:t>Identify terms and conditions that apply to the quotation</w:t>
          </w:r>
        </w:sdtContent>
      </w:sdt>
      <w:bookmarkEnd w:id="17"/>
    </w:p>
    <w:p w:rsidR="0012258E" w:rsidRPr="002A1D09" w:rsidRDefault="0012258E" w:rsidP="004F50CD">
      <w:pPr>
        <w:pStyle w:val="BodyCopyIndent"/>
        <w:rPr>
          <w:noProof w:val="0"/>
        </w:rPr>
      </w:pPr>
      <w:r w:rsidRPr="002A1D09">
        <w:rPr>
          <w:noProof w:val="0"/>
        </w:rPr>
        <w:t>2.5</w:t>
      </w:r>
      <w:r w:rsidRPr="002A1D09">
        <w:rPr>
          <w:noProof w:val="0"/>
        </w:rPr>
        <w:tab/>
      </w:r>
      <w:bookmarkStart w:id="18" w:name="Criteria25"/>
      <w:sdt>
        <w:sdtPr>
          <w:rPr>
            <w:noProof w:val="0"/>
          </w:rPr>
          <w:alias w:val="Criteria25"/>
          <w:tag w:val="Criteria25"/>
          <w:id w:val="-1795366894"/>
          <w:lock w:val="sdtLocked"/>
          <w:placeholder>
            <w:docPart w:val="F7CCEBCE52634B14BC5289545F5BD841"/>
          </w:placeholder>
        </w:sdtPr>
        <w:sdtEndPr/>
        <w:sdtContent>
          <w:r w:rsidR="004F50CD" w:rsidRPr="002A1D09">
            <w:rPr>
              <w:noProof w:val="0"/>
            </w:rPr>
            <w:t>Submit draft quotation for approval</w:t>
          </w:r>
        </w:sdtContent>
      </w:sdt>
      <w:bookmarkEnd w:id="18"/>
    </w:p>
    <w:p w:rsidR="0012258E" w:rsidRPr="002A1D09" w:rsidRDefault="0012258E" w:rsidP="004F50CD">
      <w:pPr>
        <w:pStyle w:val="BodyCopyIndent"/>
        <w:rPr>
          <w:noProof w:val="0"/>
        </w:rPr>
      </w:pPr>
      <w:r w:rsidRPr="002A1D09">
        <w:rPr>
          <w:noProof w:val="0"/>
        </w:rPr>
        <w:t>2.6</w:t>
      </w:r>
      <w:r w:rsidRPr="002A1D09">
        <w:rPr>
          <w:noProof w:val="0"/>
        </w:rPr>
        <w:tab/>
      </w:r>
      <w:bookmarkStart w:id="19" w:name="Criteria26"/>
      <w:sdt>
        <w:sdtPr>
          <w:rPr>
            <w:noProof w:val="0"/>
          </w:rPr>
          <w:alias w:val="Criteria26"/>
          <w:tag w:val="Criteria26"/>
          <w:id w:val="277142074"/>
          <w:lock w:val="sdtLocked"/>
          <w:placeholder>
            <w:docPart w:val="F7CCEBCE52634B14BC5289545F5BD841"/>
          </w:placeholder>
        </w:sdtPr>
        <w:sdtEndPr/>
        <w:sdtContent>
          <w:r w:rsidR="004F50CD" w:rsidRPr="002A1D09">
            <w:rPr>
              <w:noProof w:val="0"/>
            </w:rPr>
            <w:t>Amend draft quotation, as required</w:t>
          </w:r>
        </w:sdtContent>
      </w:sdt>
      <w:bookmarkEnd w:id="19"/>
    </w:p>
    <w:p w:rsidR="0012258E" w:rsidRPr="002A1D09" w:rsidRDefault="0012258E" w:rsidP="004F50CD">
      <w:pPr>
        <w:pStyle w:val="BodyCopyIndent"/>
        <w:rPr>
          <w:noProof w:val="0"/>
        </w:rPr>
      </w:pPr>
      <w:r w:rsidRPr="002A1D09">
        <w:rPr>
          <w:noProof w:val="0"/>
        </w:rPr>
        <w:t>2.7</w:t>
      </w:r>
      <w:r w:rsidRPr="002A1D09">
        <w:rPr>
          <w:noProof w:val="0"/>
        </w:rPr>
        <w:tab/>
      </w:r>
      <w:bookmarkStart w:id="20" w:name="Criteria27"/>
      <w:sdt>
        <w:sdtPr>
          <w:rPr>
            <w:noProof w:val="0"/>
          </w:rPr>
          <w:alias w:val="Criteria27"/>
          <w:tag w:val="Criteria27"/>
          <w:id w:val="-1702154947"/>
          <w:lock w:val="sdtLocked"/>
          <w:placeholder>
            <w:docPart w:val="F7CCEBCE52634B14BC5289545F5BD841"/>
          </w:placeholder>
        </w:sdtPr>
        <w:sdtEndPr/>
        <w:sdtContent>
          <w:r w:rsidR="004F50CD" w:rsidRPr="002A1D09">
            <w:rPr>
              <w:noProof w:val="0"/>
            </w:rPr>
            <w:t>Record and file the approved quotation</w:t>
          </w:r>
        </w:sdtContent>
      </w:sdt>
      <w:bookmarkEnd w:id="20"/>
    </w:p>
    <w:p w:rsidR="00C13A31" w:rsidRPr="002A1D09" w:rsidRDefault="00C13A31" w:rsidP="004F50CD">
      <w:pPr>
        <w:pStyle w:val="Heading3"/>
      </w:pPr>
      <w:r w:rsidRPr="002A1D09">
        <w:t>Element 3:</w:t>
      </w:r>
      <w:r w:rsidR="00CE6040" w:rsidRPr="002A1D09">
        <w:t xml:space="preserve"> </w:t>
      </w:r>
      <w:bookmarkStart w:id="21" w:name="Element3"/>
      <w:sdt>
        <w:sdtPr>
          <w:rPr>
            <w:highlight w:val="yellow"/>
          </w:rPr>
          <w:alias w:val="Element3"/>
          <w:tag w:val="Element3"/>
          <w:id w:val="789944021"/>
          <w:lock w:val="sdtLocked"/>
          <w:placeholder>
            <w:docPart w:val="F7CCEBCE52634B14BC5289545F5BD841"/>
          </w:placeholder>
        </w:sdtPr>
        <w:sdtEndPr/>
        <w:sdtContent>
          <w:r w:rsidR="004F50CD" w:rsidRPr="002A1D09">
            <w:t>Submit the quotation</w:t>
          </w:r>
        </w:sdtContent>
      </w:sdt>
      <w:bookmarkEnd w:id="21"/>
    </w:p>
    <w:p w:rsidR="00C13A31" w:rsidRPr="002A1D09" w:rsidRDefault="00C13A31" w:rsidP="00C13A31">
      <w:pPr>
        <w:pStyle w:val="BodyCopyBold"/>
        <w:rPr>
          <w:noProof w:val="0"/>
        </w:rPr>
      </w:pPr>
      <w:r w:rsidRPr="002A1D09">
        <w:rPr>
          <w:noProof w:val="0"/>
        </w:rPr>
        <w:t>Performance Criteria</w:t>
      </w:r>
    </w:p>
    <w:p w:rsidR="00C13A31" w:rsidRPr="002A1D09" w:rsidRDefault="00C13A31" w:rsidP="004F50CD">
      <w:pPr>
        <w:pStyle w:val="BodyCopyIndent"/>
        <w:rPr>
          <w:noProof w:val="0"/>
        </w:rPr>
      </w:pPr>
      <w:r w:rsidRPr="002A1D09">
        <w:rPr>
          <w:noProof w:val="0"/>
        </w:rPr>
        <w:t>3.1</w:t>
      </w:r>
      <w:r w:rsidRPr="002A1D09">
        <w:rPr>
          <w:noProof w:val="0"/>
        </w:rPr>
        <w:tab/>
      </w:r>
      <w:bookmarkStart w:id="22" w:name="Criteria31"/>
      <w:sdt>
        <w:sdtPr>
          <w:rPr>
            <w:noProof w:val="0"/>
          </w:rPr>
          <w:alias w:val="Criteria31"/>
          <w:tag w:val="Criteria31"/>
          <w:id w:val="-1489247840"/>
          <w:lock w:val="sdtLocked"/>
          <w:placeholder>
            <w:docPart w:val="F7CCEBCE52634B14BC5289545F5BD841"/>
          </w:placeholder>
        </w:sdtPr>
        <w:sdtEndPr/>
        <w:sdtContent>
          <w:r w:rsidR="004F50CD" w:rsidRPr="002A1D09">
            <w:rPr>
              <w:noProof w:val="0"/>
            </w:rPr>
            <w:t>Identify the required submission method</w:t>
          </w:r>
        </w:sdtContent>
      </w:sdt>
      <w:bookmarkEnd w:id="22"/>
    </w:p>
    <w:p w:rsidR="00C13A31" w:rsidRPr="002A1D09" w:rsidRDefault="00C13A31" w:rsidP="004F50CD">
      <w:pPr>
        <w:pStyle w:val="BodyCopyIndent"/>
        <w:rPr>
          <w:noProof w:val="0"/>
        </w:rPr>
      </w:pPr>
      <w:r w:rsidRPr="002A1D09">
        <w:rPr>
          <w:noProof w:val="0"/>
        </w:rPr>
        <w:t>3.2</w:t>
      </w:r>
      <w:r w:rsidRPr="002A1D09">
        <w:rPr>
          <w:noProof w:val="0"/>
        </w:rPr>
        <w:tab/>
      </w:r>
      <w:bookmarkStart w:id="23" w:name="Criteria32"/>
      <w:sdt>
        <w:sdtPr>
          <w:rPr>
            <w:noProof w:val="0"/>
          </w:rPr>
          <w:alias w:val="Criteria32"/>
          <w:tag w:val="Criteria32"/>
          <w:id w:val="1719700368"/>
          <w:lock w:val="sdtLocked"/>
          <w:placeholder>
            <w:docPart w:val="F7CCEBCE52634B14BC5289545F5BD841"/>
          </w:placeholder>
        </w:sdtPr>
        <w:sdtEndPr/>
        <w:sdtContent>
          <w:r w:rsidR="004F50CD" w:rsidRPr="002A1D09">
            <w:rPr>
              <w:noProof w:val="0"/>
            </w:rPr>
            <w:t>Provide the quotation</w:t>
          </w:r>
        </w:sdtContent>
      </w:sdt>
      <w:bookmarkEnd w:id="23"/>
    </w:p>
    <w:p w:rsidR="00C13A31" w:rsidRPr="002A1D09" w:rsidRDefault="00C13A31" w:rsidP="004F50CD">
      <w:pPr>
        <w:pStyle w:val="BodyCopyIndent"/>
        <w:rPr>
          <w:noProof w:val="0"/>
        </w:rPr>
      </w:pPr>
      <w:r w:rsidRPr="002A1D09">
        <w:rPr>
          <w:noProof w:val="0"/>
        </w:rPr>
        <w:t>3.3</w:t>
      </w:r>
      <w:r w:rsidRPr="002A1D09">
        <w:rPr>
          <w:noProof w:val="0"/>
        </w:rPr>
        <w:tab/>
      </w:r>
      <w:bookmarkStart w:id="24" w:name="Criteria33"/>
      <w:sdt>
        <w:sdtPr>
          <w:rPr>
            <w:noProof w:val="0"/>
          </w:rPr>
          <w:alias w:val="Criteria33"/>
          <w:tag w:val="Criteria33"/>
          <w:id w:val="3793604"/>
          <w:lock w:val="sdtLocked"/>
          <w:placeholder>
            <w:docPart w:val="F7CCEBCE52634B14BC5289545F5BD841"/>
          </w:placeholder>
        </w:sdtPr>
        <w:sdtEndPr/>
        <w:sdtContent>
          <w:r w:rsidR="004F50CD" w:rsidRPr="002A1D09">
            <w:rPr>
              <w:noProof w:val="0"/>
            </w:rPr>
            <w:t>Explain and expand on the quotation</w:t>
          </w:r>
        </w:sdtContent>
      </w:sdt>
      <w:bookmarkEnd w:id="24"/>
    </w:p>
    <w:p w:rsidR="00C13A31" w:rsidRPr="002A1D09" w:rsidRDefault="00C13A31" w:rsidP="004F50CD">
      <w:pPr>
        <w:pStyle w:val="BodyCopyIndent"/>
        <w:rPr>
          <w:noProof w:val="0"/>
        </w:rPr>
      </w:pPr>
      <w:r w:rsidRPr="002A1D09">
        <w:rPr>
          <w:noProof w:val="0"/>
        </w:rPr>
        <w:t>3.4</w:t>
      </w:r>
      <w:r w:rsidRPr="002A1D09">
        <w:rPr>
          <w:noProof w:val="0"/>
        </w:rPr>
        <w:tab/>
      </w:r>
      <w:bookmarkStart w:id="25" w:name="Criteria34"/>
      <w:sdt>
        <w:sdtPr>
          <w:rPr>
            <w:noProof w:val="0"/>
          </w:rPr>
          <w:alias w:val="Criteria34"/>
          <w:tag w:val="Criteria34"/>
          <w:id w:val="168526345"/>
          <w:lock w:val="sdtLocked"/>
          <w:placeholder>
            <w:docPart w:val="F7CCEBCE52634B14BC5289545F5BD841"/>
          </w:placeholder>
        </w:sdtPr>
        <w:sdtEndPr/>
        <w:sdtContent>
          <w:r w:rsidR="004F50CD" w:rsidRPr="002A1D09">
            <w:rPr>
              <w:noProof w:val="0"/>
            </w:rPr>
            <w:t>Encourage questions from the client</w:t>
          </w:r>
        </w:sdtContent>
      </w:sdt>
      <w:bookmarkEnd w:id="25"/>
    </w:p>
    <w:p w:rsidR="00C13A31" w:rsidRPr="002A1D09" w:rsidRDefault="00C13A31" w:rsidP="004F50CD">
      <w:pPr>
        <w:pStyle w:val="BodyCopyIndent"/>
        <w:rPr>
          <w:noProof w:val="0"/>
        </w:rPr>
      </w:pPr>
      <w:r w:rsidRPr="002A1D09">
        <w:rPr>
          <w:noProof w:val="0"/>
        </w:rPr>
        <w:t>3.5</w:t>
      </w:r>
      <w:r w:rsidRPr="002A1D09">
        <w:rPr>
          <w:noProof w:val="0"/>
        </w:rPr>
        <w:tab/>
      </w:r>
      <w:bookmarkStart w:id="26" w:name="Criteria35"/>
      <w:sdt>
        <w:sdtPr>
          <w:rPr>
            <w:noProof w:val="0"/>
          </w:rPr>
          <w:alias w:val="Criteria35"/>
          <w:tag w:val="Criteria35"/>
          <w:id w:val="831027718"/>
          <w:lock w:val="sdtLocked"/>
          <w:placeholder>
            <w:docPart w:val="F7CCEBCE52634B14BC5289545F5BD841"/>
          </w:placeholder>
        </w:sdtPr>
        <w:sdtEndPr/>
        <w:sdtContent>
          <w:r w:rsidR="004F50CD" w:rsidRPr="002A1D09">
            <w:rPr>
              <w:noProof w:val="0"/>
            </w:rPr>
            <w:t>Advise client of action to make booking</w:t>
          </w:r>
        </w:sdtContent>
      </w:sdt>
      <w:bookmarkEnd w:id="26"/>
    </w:p>
    <w:p w:rsidR="004F50CD" w:rsidRPr="002A1D09" w:rsidRDefault="004F50CD">
      <w:pPr>
        <w:rPr>
          <w:rFonts w:ascii="Helvetica" w:eastAsiaTheme="majorEastAsia" w:hAnsi="Helvetica" w:cstheme="majorBidi"/>
          <w:b/>
          <w:bCs/>
          <w:color w:val="45545F"/>
          <w:sz w:val="28"/>
        </w:rPr>
      </w:pPr>
      <w:r w:rsidRPr="002A1D09">
        <w:br w:type="page"/>
      </w:r>
    </w:p>
    <w:p w:rsidR="00C13A31" w:rsidRPr="002A1D09" w:rsidRDefault="00C13A31" w:rsidP="004F50CD">
      <w:pPr>
        <w:pStyle w:val="Heading3"/>
      </w:pPr>
      <w:r w:rsidRPr="002A1D09">
        <w:t xml:space="preserve">Element 4: </w:t>
      </w:r>
      <w:bookmarkStart w:id="27" w:name="Element4"/>
      <w:sdt>
        <w:sdtPr>
          <w:rPr>
            <w:highlight w:val="yellow"/>
          </w:rPr>
          <w:alias w:val="Element4"/>
          <w:tag w:val="Element4"/>
          <w:id w:val="-756206388"/>
          <w:lock w:val="sdtLocked"/>
          <w:placeholder>
            <w:docPart w:val="F7CCEBCE52634B14BC5289545F5BD841"/>
          </w:placeholder>
        </w:sdtPr>
        <w:sdtEndPr/>
        <w:sdtContent>
          <w:r w:rsidR="004F50CD" w:rsidRPr="002A1D09">
            <w:t>Follow-up the quotation</w:t>
          </w:r>
        </w:sdtContent>
      </w:sdt>
      <w:bookmarkEnd w:id="27"/>
    </w:p>
    <w:p w:rsidR="00C13A31" w:rsidRPr="002A1D09" w:rsidRDefault="00C13A31" w:rsidP="00C13A31">
      <w:pPr>
        <w:pStyle w:val="BodyCopyBold"/>
        <w:rPr>
          <w:noProof w:val="0"/>
        </w:rPr>
      </w:pPr>
      <w:r w:rsidRPr="002A1D09">
        <w:rPr>
          <w:noProof w:val="0"/>
        </w:rPr>
        <w:t>Performance Criteria</w:t>
      </w:r>
    </w:p>
    <w:p w:rsidR="00C13A31" w:rsidRPr="002A1D09" w:rsidRDefault="00C13A31" w:rsidP="004F50CD">
      <w:pPr>
        <w:pStyle w:val="BodyCopyIndent"/>
        <w:rPr>
          <w:noProof w:val="0"/>
        </w:rPr>
      </w:pPr>
      <w:r w:rsidRPr="002A1D09">
        <w:rPr>
          <w:noProof w:val="0"/>
        </w:rPr>
        <w:t>4.1</w:t>
      </w:r>
      <w:r w:rsidRPr="002A1D09">
        <w:rPr>
          <w:noProof w:val="0"/>
        </w:rPr>
        <w:tab/>
      </w:r>
      <w:bookmarkStart w:id="28" w:name="Criteria41"/>
      <w:sdt>
        <w:sdtPr>
          <w:rPr>
            <w:noProof w:val="0"/>
          </w:rPr>
          <w:alias w:val="Criteria41"/>
          <w:tag w:val="Criteria41"/>
          <w:id w:val="2031601989"/>
          <w:lock w:val="sdtLocked"/>
          <w:placeholder>
            <w:docPart w:val="F7CCEBCE52634B14BC5289545F5BD841"/>
          </w:placeholder>
        </w:sdtPr>
        <w:sdtEndPr/>
        <w:sdtContent>
          <w:r w:rsidR="004F50CD" w:rsidRPr="002A1D09">
            <w:rPr>
              <w:noProof w:val="0"/>
            </w:rPr>
            <w:t>Advise client of any changes that will affect the provided quotation</w:t>
          </w:r>
        </w:sdtContent>
      </w:sdt>
      <w:bookmarkEnd w:id="28"/>
    </w:p>
    <w:p w:rsidR="00C13A31" w:rsidRPr="002A1D09" w:rsidRDefault="00C13A31" w:rsidP="004F50CD">
      <w:pPr>
        <w:pStyle w:val="BodyCopyIndent"/>
        <w:rPr>
          <w:noProof w:val="0"/>
        </w:rPr>
      </w:pPr>
      <w:r w:rsidRPr="002A1D09">
        <w:rPr>
          <w:noProof w:val="0"/>
        </w:rPr>
        <w:t>4.2</w:t>
      </w:r>
      <w:r w:rsidRPr="002A1D09">
        <w:rPr>
          <w:noProof w:val="0"/>
        </w:rPr>
        <w:tab/>
      </w:r>
      <w:bookmarkStart w:id="29" w:name="Criteria42"/>
      <w:sdt>
        <w:sdtPr>
          <w:rPr>
            <w:noProof w:val="0"/>
          </w:rPr>
          <w:alias w:val="Criteria42"/>
          <w:tag w:val="Criteria42"/>
          <w:id w:val="105783272"/>
          <w:lock w:val="sdtLocked"/>
          <w:placeholder>
            <w:docPart w:val="F7CCEBCE52634B14BC5289545F5BD841"/>
          </w:placeholder>
        </w:sdtPr>
        <w:sdtEndPr/>
        <w:sdtContent>
          <w:r w:rsidR="004F50CD" w:rsidRPr="002A1D09">
            <w:rPr>
              <w:noProof w:val="0"/>
            </w:rPr>
            <w:t>Provide additional advice and assistance, as requested</w:t>
          </w:r>
        </w:sdtContent>
      </w:sdt>
      <w:bookmarkEnd w:id="29"/>
    </w:p>
    <w:p w:rsidR="00C13A31" w:rsidRPr="002A1D09" w:rsidRDefault="00C13A31" w:rsidP="004F50CD">
      <w:pPr>
        <w:pStyle w:val="BodyCopyIndent"/>
        <w:rPr>
          <w:noProof w:val="0"/>
        </w:rPr>
      </w:pPr>
      <w:r w:rsidRPr="002A1D09">
        <w:rPr>
          <w:noProof w:val="0"/>
        </w:rPr>
        <w:t>4.3</w:t>
      </w:r>
      <w:r w:rsidRPr="002A1D09">
        <w:rPr>
          <w:noProof w:val="0"/>
        </w:rPr>
        <w:tab/>
      </w:r>
      <w:bookmarkStart w:id="30" w:name="Criteria43"/>
      <w:sdt>
        <w:sdtPr>
          <w:rPr>
            <w:noProof w:val="0"/>
          </w:rPr>
          <w:alias w:val="Criteria43"/>
          <w:tag w:val="Criteria43"/>
          <w:id w:val="-952708318"/>
          <w:lock w:val="sdtLocked"/>
          <w:placeholder>
            <w:docPart w:val="F7CCEBCE52634B14BC5289545F5BD841"/>
          </w:placeholder>
        </w:sdtPr>
        <w:sdtEndPr/>
        <w:sdtContent>
          <w:r w:rsidR="004F50CD" w:rsidRPr="002A1D09">
            <w:rPr>
              <w:noProof w:val="0"/>
            </w:rPr>
            <w:t>Maintain contact with the client</w:t>
          </w:r>
        </w:sdtContent>
      </w:sdt>
      <w:bookmarkEnd w:id="30"/>
    </w:p>
    <w:p w:rsidR="00C13A31" w:rsidRPr="002A1D09" w:rsidRDefault="00C13A31" w:rsidP="004F50CD">
      <w:pPr>
        <w:pStyle w:val="BodyCopyIndent"/>
        <w:rPr>
          <w:noProof w:val="0"/>
        </w:rPr>
      </w:pPr>
      <w:r w:rsidRPr="002A1D09">
        <w:rPr>
          <w:noProof w:val="0"/>
        </w:rPr>
        <w:t>4.4</w:t>
      </w:r>
      <w:r w:rsidRPr="002A1D09">
        <w:rPr>
          <w:noProof w:val="0"/>
        </w:rPr>
        <w:tab/>
      </w:r>
      <w:bookmarkStart w:id="31" w:name="Criteria44"/>
      <w:sdt>
        <w:sdtPr>
          <w:rPr>
            <w:noProof w:val="0"/>
          </w:rPr>
          <w:alias w:val="Criteria44"/>
          <w:tag w:val="Criteria44"/>
          <w:id w:val="690111909"/>
          <w:lock w:val="sdtLocked"/>
          <w:placeholder>
            <w:docPart w:val="F7CCEBCE52634B14BC5289545F5BD841"/>
          </w:placeholder>
        </w:sdtPr>
        <w:sdtEndPr/>
        <w:sdtContent>
          <w:r w:rsidR="004F50CD" w:rsidRPr="002A1D09">
            <w:rPr>
              <w:noProof w:val="0"/>
            </w:rPr>
            <w:t>Implement actions to close the sale</w:t>
          </w:r>
        </w:sdtContent>
      </w:sdt>
      <w:bookmarkEnd w:id="31"/>
    </w:p>
    <w:p w:rsidR="00C13A31" w:rsidRPr="002A1D09" w:rsidRDefault="00C13A31" w:rsidP="004F50CD">
      <w:pPr>
        <w:pStyle w:val="BodyCopyIndent"/>
        <w:rPr>
          <w:noProof w:val="0"/>
        </w:rPr>
      </w:pPr>
      <w:r w:rsidRPr="002A1D09">
        <w:rPr>
          <w:noProof w:val="0"/>
        </w:rPr>
        <w:t>4.5</w:t>
      </w:r>
      <w:r w:rsidRPr="002A1D09">
        <w:rPr>
          <w:noProof w:val="0"/>
        </w:rPr>
        <w:tab/>
      </w:r>
      <w:bookmarkStart w:id="32" w:name="Criteria45"/>
      <w:sdt>
        <w:sdtPr>
          <w:rPr>
            <w:noProof w:val="0"/>
          </w:rPr>
          <w:alias w:val="Criteria45"/>
          <w:tag w:val="Criteria45"/>
          <w:id w:val="-95250410"/>
          <w:lock w:val="sdtLocked"/>
          <w:placeholder>
            <w:docPart w:val="F7CCEBCE52634B14BC5289545F5BD841"/>
          </w:placeholder>
        </w:sdtPr>
        <w:sdtEndPr/>
        <w:sdtContent>
          <w:r w:rsidR="004F50CD" w:rsidRPr="002A1D09">
            <w:rPr>
              <w:noProof w:val="0"/>
            </w:rPr>
            <w:t>Record changes to, and communications, regarding the quotation</w:t>
          </w:r>
        </w:sdtContent>
      </w:sdt>
      <w:bookmarkEnd w:id="32"/>
    </w:p>
    <w:p w:rsidR="00CE6040" w:rsidRPr="002A1D09" w:rsidRDefault="00CE6040" w:rsidP="00BD2681">
      <w:pPr>
        <w:pStyle w:val="BodyCopy"/>
        <w:rPr>
          <w:noProof w:val="0"/>
          <w:szCs w:val="24"/>
        </w:rPr>
      </w:pPr>
    </w:p>
    <w:p w:rsidR="00A63749" w:rsidRPr="002A1D09" w:rsidRDefault="00A63749" w:rsidP="00BD2681">
      <w:pPr>
        <w:pStyle w:val="BodyCopy"/>
        <w:rPr>
          <w:noProof w:val="0"/>
          <w:szCs w:val="24"/>
        </w:rPr>
        <w:sectPr w:rsidR="00A63749" w:rsidRPr="002A1D09" w:rsidSect="001A29DB">
          <w:headerReference w:type="even" r:id="rId38"/>
          <w:headerReference w:type="default" r:id="rId39"/>
          <w:pgSz w:w="11906" w:h="16838"/>
          <w:pgMar w:top="1440" w:right="1440" w:bottom="1440" w:left="1440" w:header="708" w:footer="329" w:gutter="0"/>
          <w:cols w:space="708"/>
          <w:docGrid w:linePitch="360"/>
        </w:sectPr>
      </w:pPr>
    </w:p>
    <w:p w:rsidR="00A63749" w:rsidRPr="002A1D09" w:rsidRDefault="00A63749" w:rsidP="00A63749">
      <w:pPr>
        <w:pStyle w:val="Heading1"/>
      </w:pPr>
      <w:bookmarkStart w:id="33" w:name="_Toc337029851"/>
      <w:bookmarkStart w:id="34" w:name="_Toc370805488"/>
      <w:bookmarkStart w:id="35" w:name="_Toc294862958"/>
      <w:bookmarkStart w:id="36" w:name="_Toc409086732"/>
      <w:r w:rsidRPr="002A1D09">
        <w:t>Assessment matrix</w:t>
      </w:r>
      <w:bookmarkEnd w:id="33"/>
      <w:bookmarkEnd w:id="34"/>
      <w:bookmarkEnd w:id="36"/>
    </w:p>
    <w:p w:rsidR="00A63749" w:rsidRPr="002A1D09" w:rsidRDefault="00A63749" w:rsidP="00A63749">
      <w:pPr>
        <w:pStyle w:val="BodyCopy"/>
        <w:rPr>
          <w:b/>
          <w:noProof w:val="0"/>
        </w:rPr>
      </w:pPr>
      <w:r w:rsidRPr="002A1D09">
        <w:rPr>
          <w:b/>
          <w:noProof w:val="0"/>
        </w:rPr>
        <w:t>Showing mapping of Performance Criteria against Work Projects, Written Questions and Oral Questions</w:t>
      </w:r>
      <w:bookmarkEnd w:id="35"/>
    </w:p>
    <w:p w:rsidR="00AD7B23" w:rsidRPr="002A1D09" w:rsidRDefault="00AD7B23" w:rsidP="00AD7B23">
      <w:pPr>
        <w:pStyle w:val="BodyCopy"/>
        <w:rPr>
          <w:b/>
          <w:noProof w:val="0"/>
        </w:rPr>
      </w:pPr>
      <w:r w:rsidRPr="002A1D0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2A1D09" w:rsidTr="00F814A5">
        <w:trPr>
          <w:tblHeader/>
        </w:trPr>
        <w:tc>
          <w:tcPr>
            <w:tcW w:w="4982" w:type="dxa"/>
            <w:gridSpan w:val="3"/>
            <w:tcBorders>
              <w:top w:val="nil"/>
              <w:left w:val="nil"/>
              <w:bottom w:val="single" w:sz="4" w:space="0" w:color="auto"/>
            </w:tcBorders>
          </w:tcPr>
          <w:p w:rsidR="00A63749" w:rsidRPr="002A1D09" w:rsidRDefault="00A63749" w:rsidP="00776671">
            <w:pPr>
              <w:pStyle w:val="TableHeading"/>
              <w:rPr>
                <w:noProof w:val="0"/>
              </w:rPr>
            </w:pPr>
          </w:p>
        </w:tc>
        <w:tc>
          <w:tcPr>
            <w:tcW w:w="1251" w:type="dxa"/>
            <w:tcBorders>
              <w:bottom w:val="single" w:sz="4" w:space="0" w:color="auto"/>
            </w:tcBorders>
            <w:shd w:val="clear" w:color="auto" w:fill="E36C0A" w:themeFill="accent6" w:themeFillShade="BF"/>
          </w:tcPr>
          <w:p w:rsidR="00A63749" w:rsidRPr="002A1D09" w:rsidRDefault="00A63749" w:rsidP="00776671">
            <w:pPr>
              <w:pStyle w:val="TableHeadingCentreText"/>
              <w:rPr>
                <w:noProof w:val="0"/>
              </w:rPr>
            </w:pPr>
            <w:r w:rsidRPr="002A1D09">
              <w:rPr>
                <w:noProof w:val="0"/>
              </w:rPr>
              <w:t>Work Projects</w:t>
            </w:r>
          </w:p>
        </w:tc>
        <w:tc>
          <w:tcPr>
            <w:tcW w:w="1328" w:type="dxa"/>
            <w:tcBorders>
              <w:bottom w:val="single" w:sz="4" w:space="0" w:color="auto"/>
            </w:tcBorders>
            <w:shd w:val="clear" w:color="auto" w:fill="E36C0A" w:themeFill="accent6" w:themeFillShade="BF"/>
          </w:tcPr>
          <w:p w:rsidR="00A63749" w:rsidRPr="002A1D09" w:rsidRDefault="00A63749" w:rsidP="00776671">
            <w:pPr>
              <w:pStyle w:val="TableHeadingCentreText"/>
              <w:rPr>
                <w:noProof w:val="0"/>
              </w:rPr>
            </w:pPr>
            <w:r w:rsidRPr="002A1D09">
              <w:rPr>
                <w:noProof w:val="0"/>
              </w:rPr>
              <w:t>Written Questions</w:t>
            </w:r>
          </w:p>
        </w:tc>
        <w:tc>
          <w:tcPr>
            <w:tcW w:w="1194" w:type="dxa"/>
            <w:tcBorders>
              <w:bottom w:val="single" w:sz="4" w:space="0" w:color="auto"/>
            </w:tcBorders>
            <w:shd w:val="clear" w:color="auto" w:fill="E36C0A" w:themeFill="accent6" w:themeFillShade="BF"/>
          </w:tcPr>
          <w:p w:rsidR="00A63749" w:rsidRPr="002A1D09" w:rsidRDefault="00A63749" w:rsidP="00776671">
            <w:pPr>
              <w:pStyle w:val="TableHeadingCentreText"/>
              <w:rPr>
                <w:noProof w:val="0"/>
              </w:rPr>
            </w:pPr>
            <w:r w:rsidRPr="002A1D09">
              <w:rPr>
                <w:noProof w:val="0"/>
              </w:rPr>
              <w:t>Oral Questions</w:t>
            </w:r>
          </w:p>
        </w:tc>
      </w:tr>
      <w:tr w:rsidR="00A63749" w:rsidRPr="002A1D09" w:rsidTr="00F814A5">
        <w:tc>
          <w:tcPr>
            <w:tcW w:w="8755" w:type="dxa"/>
            <w:gridSpan w:val="6"/>
            <w:shd w:val="clear" w:color="auto" w:fill="E36C0A" w:themeFill="accent6" w:themeFillShade="BF"/>
          </w:tcPr>
          <w:p w:rsidR="00A63749" w:rsidRPr="002A1D09" w:rsidRDefault="00A63749" w:rsidP="00776671">
            <w:pPr>
              <w:pStyle w:val="TableHeading"/>
              <w:rPr>
                <w:noProof w:val="0"/>
              </w:rPr>
            </w:pPr>
            <w:r w:rsidRPr="002A1D09">
              <w:rPr>
                <w:noProof w:val="0"/>
              </w:rPr>
              <w:t xml:space="preserve">Element 1: </w:t>
            </w:r>
            <w:r w:rsidR="00D9254F" w:rsidRPr="002A1D09">
              <w:rPr>
                <w:noProof w:val="0"/>
              </w:rPr>
              <w:fldChar w:fldCharType="begin"/>
            </w:r>
            <w:r w:rsidR="007C1CAA" w:rsidRPr="002A1D09">
              <w:rPr>
                <w:noProof w:val="0"/>
              </w:rPr>
              <w:instrText xml:space="preserve"> REF  Element1 </w:instrText>
            </w:r>
            <w:r w:rsidR="00D9254F" w:rsidRPr="002A1D09">
              <w:rPr>
                <w:noProof w:val="0"/>
              </w:rPr>
              <w:fldChar w:fldCharType="separate"/>
            </w:r>
            <w:sdt>
              <w:sdtPr>
                <w:rPr>
                  <w:noProof w:val="0"/>
                  <w:highlight w:val="yellow"/>
                </w:rPr>
                <w:alias w:val="Element1"/>
                <w:tag w:val="Element1"/>
                <w:id w:val="88060628"/>
                <w:lock w:val="sdtLocked"/>
                <w:placeholder>
                  <w:docPart w:val="CBE61716474B48CC8B27FDDB84847507"/>
                </w:placeholder>
              </w:sdtPr>
              <w:sdtEndPr/>
              <w:sdtContent>
                <w:r w:rsidR="009A1C69" w:rsidRPr="002A1D09">
                  <w:rPr>
                    <w:noProof w:val="0"/>
                  </w:rPr>
                  <w:t>Identify the context for the quotation</w:t>
                </w:r>
              </w:sdtContent>
            </w:sdt>
            <w:r w:rsidR="00D9254F" w:rsidRPr="002A1D09">
              <w:rPr>
                <w:noProof w:val="0"/>
              </w:rPr>
              <w:fldChar w:fldCharType="end"/>
            </w:r>
          </w:p>
        </w:tc>
      </w:tr>
      <w:tr w:rsidR="00776671" w:rsidRPr="002A1D09" w:rsidTr="00776671">
        <w:tc>
          <w:tcPr>
            <w:tcW w:w="606" w:type="dxa"/>
          </w:tcPr>
          <w:p w:rsidR="00776671" w:rsidRPr="002A1D09" w:rsidRDefault="00776671" w:rsidP="00776671">
            <w:pPr>
              <w:pStyle w:val="TableText"/>
              <w:rPr>
                <w:noProof w:val="0"/>
              </w:rPr>
            </w:pPr>
            <w:r w:rsidRPr="002A1D09">
              <w:rPr>
                <w:noProof w:val="0"/>
              </w:rPr>
              <w:t>1.1</w:t>
            </w:r>
          </w:p>
        </w:tc>
        <w:tc>
          <w:tcPr>
            <w:tcW w:w="4376" w:type="dxa"/>
            <w:gridSpan w:val="2"/>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Criteria11  \* MERGEFORMAT </w:instrText>
            </w:r>
            <w:r w:rsidRPr="002A1D09">
              <w:rPr>
                <w:noProof w:val="0"/>
              </w:rPr>
              <w:fldChar w:fldCharType="separate"/>
            </w:r>
            <w:sdt>
              <w:sdtPr>
                <w:rPr>
                  <w:noProof w:val="0"/>
                </w:rPr>
                <w:alias w:val="Criteria11"/>
                <w:tag w:val="Criteria11"/>
                <w:id w:val="88060629"/>
                <w:lock w:val="sdtLocked"/>
                <w:placeholder>
                  <w:docPart w:val="C872624ECE00482897166D8E42CBE70C"/>
                </w:placeholder>
              </w:sdtPr>
              <w:sdtEndPr/>
              <w:sdtContent>
                <w:r w:rsidR="009A1C69" w:rsidRPr="002A1D09">
                  <w:rPr>
                    <w:noProof w:val="0"/>
                  </w:rPr>
                  <w:t>Identify the focus for quotations</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1.1</w:t>
            </w:r>
          </w:p>
        </w:tc>
        <w:tc>
          <w:tcPr>
            <w:tcW w:w="1328" w:type="dxa"/>
            <w:vAlign w:val="center"/>
          </w:tcPr>
          <w:p w:rsidR="00776671" w:rsidRPr="002A1D09" w:rsidRDefault="00776671" w:rsidP="00776671">
            <w:pPr>
              <w:pStyle w:val="TableText"/>
              <w:jc w:val="center"/>
              <w:rPr>
                <w:noProof w:val="0"/>
              </w:rPr>
            </w:pPr>
            <w:r w:rsidRPr="002A1D09">
              <w:rPr>
                <w:noProof w:val="0"/>
              </w:rPr>
              <w:t>1,2</w:t>
            </w:r>
          </w:p>
        </w:tc>
        <w:tc>
          <w:tcPr>
            <w:tcW w:w="1194" w:type="dxa"/>
            <w:vAlign w:val="center"/>
          </w:tcPr>
          <w:p w:rsidR="00776671" w:rsidRPr="002A1D09" w:rsidRDefault="00776671" w:rsidP="00776671">
            <w:pPr>
              <w:pStyle w:val="TableText"/>
              <w:jc w:val="center"/>
              <w:rPr>
                <w:noProof w:val="0"/>
              </w:rPr>
            </w:pPr>
            <w:r w:rsidRPr="002A1D09">
              <w:rPr>
                <w:noProof w:val="0"/>
              </w:rPr>
              <w:t>1,2</w:t>
            </w:r>
          </w:p>
        </w:tc>
      </w:tr>
      <w:tr w:rsidR="00776671" w:rsidRPr="002A1D09" w:rsidTr="00776671">
        <w:tc>
          <w:tcPr>
            <w:tcW w:w="606" w:type="dxa"/>
          </w:tcPr>
          <w:p w:rsidR="00776671" w:rsidRPr="002A1D09" w:rsidRDefault="00776671" w:rsidP="00776671">
            <w:pPr>
              <w:pStyle w:val="TableText"/>
              <w:rPr>
                <w:noProof w:val="0"/>
              </w:rPr>
            </w:pPr>
            <w:r w:rsidRPr="002A1D09">
              <w:rPr>
                <w:noProof w:val="0"/>
              </w:rPr>
              <w:t>1.2</w:t>
            </w:r>
          </w:p>
        </w:tc>
        <w:tc>
          <w:tcPr>
            <w:tcW w:w="4376" w:type="dxa"/>
            <w:gridSpan w:val="2"/>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Criteria12  \* MERGEFORMAT </w:instrText>
            </w:r>
            <w:r w:rsidRPr="002A1D09">
              <w:rPr>
                <w:noProof w:val="0"/>
              </w:rPr>
              <w:fldChar w:fldCharType="separate"/>
            </w:r>
            <w:sdt>
              <w:sdtPr>
                <w:rPr>
                  <w:noProof w:val="0"/>
                </w:rPr>
                <w:alias w:val="Criteria12"/>
                <w:tag w:val="Criteria12"/>
                <w:id w:val="88060630"/>
                <w:lock w:val="sdtLocked"/>
                <w:placeholder>
                  <w:docPart w:val="491BD3A1410D48C3B4075A0D60C36191"/>
                </w:placeholder>
              </w:sdtPr>
              <w:sdtEndPr/>
              <w:sdtContent>
                <w:r w:rsidR="009A1C69" w:rsidRPr="002A1D09">
                  <w:rPr>
                    <w:noProof w:val="0"/>
                  </w:rPr>
                  <w:t>Identify the details for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1.2</w:t>
            </w:r>
          </w:p>
        </w:tc>
        <w:tc>
          <w:tcPr>
            <w:tcW w:w="1328" w:type="dxa"/>
            <w:vAlign w:val="center"/>
          </w:tcPr>
          <w:p w:rsidR="00776671" w:rsidRPr="002A1D09" w:rsidRDefault="00776671" w:rsidP="00776671">
            <w:pPr>
              <w:pStyle w:val="TableText"/>
              <w:jc w:val="center"/>
              <w:rPr>
                <w:noProof w:val="0"/>
              </w:rPr>
            </w:pPr>
            <w:r w:rsidRPr="002A1D09">
              <w:rPr>
                <w:noProof w:val="0"/>
              </w:rPr>
              <w:t>3</w:t>
            </w:r>
          </w:p>
        </w:tc>
        <w:tc>
          <w:tcPr>
            <w:tcW w:w="1194" w:type="dxa"/>
            <w:vAlign w:val="center"/>
          </w:tcPr>
          <w:p w:rsidR="00776671" w:rsidRPr="002A1D09" w:rsidRDefault="00776671" w:rsidP="00776671">
            <w:pPr>
              <w:pStyle w:val="TableText"/>
              <w:jc w:val="center"/>
              <w:rPr>
                <w:noProof w:val="0"/>
              </w:rPr>
            </w:pPr>
            <w:r w:rsidRPr="002A1D09">
              <w:rPr>
                <w:noProof w:val="0"/>
              </w:rPr>
              <w:t>3</w:t>
            </w:r>
          </w:p>
        </w:tc>
      </w:tr>
      <w:tr w:rsidR="00A63749" w:rsidRPr="002A1D09" w:rsidTr="00F814A5">
        <w:tc>
          <w:tcPr>
            <w:tcW w:w="8755" w:type="dxa"/>
            <w:gridSpan w:val="6"/>
            <w:shd w:val="clear" w:color="auto" w:fill="E36C0A" w:themeFill="accent6" w:themeFillShade="BF"/>
          </w:tcPr>
          <w:p w:rsidR="00A63749" w:rsidRPr="002A1D09" w:rsidRDefault="00A63749" w:rsidP="00776671">
            <w:pPr>
              <w:pStyle w:val="TableHeading"/>
              <w:rPr>
                <w:noProof w:val="0"/>
              </w:rPr>
            </w:pPr>
            <w:r w:rsidRPr="002A1D09">
              <w:rPr>
                <w:noProof w:val="0"/>
              </w:rPr>
              <w:t xml:space="preserve">Element 2: </w:t>
            </w:r>
            <w:r w:rsidR="00D9254F" w:rsidRPr="002A1D09">
              <w:rPr>
                <w:noProof w:val="0"/>
              </w:rPr>
              <w:fldChar w:fldCharType="begin"/>
            </w:r>
            <w:r w:rsidR="007C1CAA" w:rsidRPr="002A1D09">
              <w:rPr>
                <w:noProof w:val="0"/>
              </w:rPr>
              <w:instrText xml:space="preserve"> REF  Element2 </w:instrText>
            </w:r>
            <w:r w:rsidR="00D9254F" w:rsidRPr="002A1D09">
              <w:rPr>
                <w:noProof w:val="0"/>
              </w:rPr>
              <w:fldChar w:fldCharType="separate"/>
            </w:r>
            <w:sdt>
              <w:sdtPr>
                <w:rPr>
                  <w:noProof w:val="0"/>
                  <w:highlight w:val="yellow"/>
                </w:rPr>
                <w:alias w:val="Element2"/>
                <w:tag w:val="Element2"/>
                <w:id w:val="88060631"/>
                <w:lock w:val="sdtLocked"/>
                <w:placeholder>
                  <w:docPart w:val="5724D666483F4FBDAD896BD8E757B696"/>
                </w:placeholder>
              </w:sdtPr>
              <w:sdtEndPr/>
              <w:sdtContent>
                <w:r w:rsidR="009A1C69" w:rsidRPr="002A1D09">
                  <w:rPr>
                    <w:noProof w:val="0"/>
                  </w:rPr>
                  <w:t>Prepare the quotation</w:t>
                </w:r>
              </w:sdtContent>
            </w:sdt>
            <w:r w:rsidR="00D9254F" w:rsidRPr="002A1D09">
              <w:rPr>
                <w:noProof w:val="0"/>
              </w:rPr>
              <w:fldChar w:fldCharType="end"/>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2.1</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Criteria21  \* MERGEFORMAT </w:instrText>
            </w:r>
            <w:r w:rsidRPr="002A1D09">
              <w:rPr>
                <w:noProof w:val="0"/>
              </w:rPr>
              <w:fldChar w:fldCharType="separate"/>
            </w:r>
            <w:sdt>
              <w:sdtPr>
                <w:rPr>
                  <w:noProof w:val="0"/>
                </w:rPr>
                <w:alias w:val="Criteria21"/>
                <w:tag w:val="Criteria21"/>
                <w:id w:val="88060632"/>
                <w:lock w:val="sdtLocked"/>
                <w:placeholder>
                  <w:docPart w:val="E226BB3467DA4ABFBF7E883A42C4E0C2"/>
                </w:placeholder>
              </w:sdtPr>
              <w:sdtEndPr/>
              <w:sdtContent>
                <w:r w:rsidR="009A1C69" w:rsidRPr="002A1D09">
                  <w:rPr>
                    <w:noProof w:val="0"/>
                  </w:rPr>
                  <w:t>Establish files to record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2.1</w:t>
            </w:r>
          </w:p>
        </w:tc>
        <w:tc>
          <w:tcPr>
            <w:tcW w:w="1328" w:type="dxa"/>
            <w:vAlign w:val="center"/>
          </w:tcPr>
          <w:p w:rsidR="00776671" w:rsidRPr="002A1D09" w:rsidRDefault="00776671" w:rsidP="00776671">
            <w:pPr>
              <w:pStyle w:val="TableText"/>
              <w:jc w:val="center"/>
              <w:rPr>
                <w:noProof w:val="0"/>
              </w:rPr>
            </w:pPr>
            <w:r w:rsidRPr="002A1D09">
              <w:rPr>
                <w:noProof w:val="0"/>
              </w:rPr>
              <w:t>4</w:t>
            </w:r>
          </w:p>
        </w:tc>
        <w:tc>
          <w:tcPr>
            <w:tcW w:w="1194" w:type="dxa"/>
            <w:vAlign w:val="center"/>
          </w:tcPr>
          <w:p w:rsidR="00776671" w:rsidRPr="002A1D09" w:rsidRDefault="00776671" w:rsidP="00776671">
            <w:pPr>
              <w:pStyle w:val="TableText"/>
              <w:jc w:val="center"/>
              <w:rPr>
                <w:noProof w:val="0"/>
              </w:rPr>
            </w:pPr>
            <w:r w:rsidRPr="002A1D09">
              <w:rPr>
                <w:noProof w:val="0"/>
              </w:rPr>
              <w:t>4</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2.2</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Criteria22  \* MERGEFORMAT </w:instrText>
            </w:r>
            <w:r w:rsidRPr="002A1D09">
              <w:rPr>
                <w:noProof w:val="0"/>
              </w:rPr>
              <w:fldChar w:fldCharType="separate"/>
            </w:r>
            <w:sdt>
              <w:sdtPr>
                <w:rPr>
                  <w:noProof w:val="0"/>
                </w:rPr>
                <w:alias w:val="Criteria2.2"/>
                <w:tag w:val="Criteria2.2"/>
                <w:id w:val="88060633"/>
                <w:lock w:val="sdtLocked"/>
                <w:placeholder>
                  <w:docPart w:val="1E59A850EF2C44B6B0482466EA420A58"/>
                </w:placeholder>
              </w:sdtPr>
              <w:sdtEndPr/>
              <w:sdtContent>
                <w:r w:rsidR="009A1C69" w:rsidRPr="002A1D09">
                  <w:rPr>
                    <w:noProof w:val="0"/>
                  </w:rPr>
                  <w:t>Identify appropriate supplier and provider alternatives</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2.2</w:t>
            </w:r>
          </w:p>
        </w:tc>
        <w:tc>
          <w:tcPr>
            <w:tcW w:w="1328" w:type="dxa"/>
            <w:vAlign w:val="center"/>
          </w:tcPr>
          <w:p w:rsidR="00776671" w:rsidRPr="002A1D09" w:rsidRDefault="00776671" w:rsidP="00776671">
            <w:pPr>
              <w:pStyle w:val="TableText"/>
              <w:jc w:val="center"/>
              <w:rPr>
                <w:noProof w:val="0"/>
              </w:rPr>
            </w:pPr>
            <w:r w:rsidRPr="002A1D09">
              <w:rPr>
                <w:noProof w:val="0"/>
              </w:rPr>
              <w:t>5</w:t>
            </w:r>
          </w:p>
        </w:tc>
        <w:tc>
          <w:tcPr>
            <w:tcW w:w="1194" w:type="dxa"/>
            <w:vAlign w:val="center"/>
          </w:tcPr>
          <w:p w:rsidR="00776671" w:rsidRPr="002A1D09" w:rsidRDefault="00776671" w:rsidP="00776671">
            <w:pPr>
              <w:pStyle w:val="TableText"/>
              <w:jc w:val="center"/>
              <w:rPr>
                <w:noProof w:val="0"/>
              </w:rPr>
            </w:pPr>
            <w:r w:rsidRPr="002A1D09">
              <w:rPr>
                <w:noProof w:val="0"/>
              </w:rPr>
              <w:t>5</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2.3</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Criteria23  \* MERGEFORMAT </w:instrText>
            </w:r>
            <w:r w:rsidRPr="002A1D09">
              <w:rPr>
                <w:noProof w:val="0"/>
              </w:rPr>
              <w:fldChar w:fldCharType="separate"/>
            </w:r>
            <w:sdt>
              <w:sdtPr>
                <w:rPr>
                  <w:noProof w:val="0"/>
                </w:rPr>
                <w:alias w:val="Criteria23"/>
                <w:tag w:val="Criteria23"/>
                <w:id w:val="88060634"/>
                <w:lock w:val="sdtLocked"/>
                <w:placeholder>
                  <w:docPart w:val="7DB9DC03FED141F38FEC03E1B5BA671F"/>
                </w:placeholder>
              </w:sdtPr>
              <w:sdtEndPr/>
              <w:sdtContent>
                <w:r w:rsidR="009A1C69" w:rsidRPr="002A1D09">
                  <w:rPr>
                    <w:noProof w:val="0"/>
                  </w:rPr>
                  <w:t>Calculate costs of products and services required for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2.3</w:t>
            </w:r>
          </w:p>
        </w:tc>
        <w:tc>
          <w:tcPr>
            <w:tcW w:w="1328" w:type="dxa"/>
            <w:vAlign w:val="center"/>
          </w:tcPr>
          <w:p w:rsidR="00776671" w:rsidRPr="002A1D09" w:rsidRDefault="00776671" w:rsidP="00776671">
            <w:pPr>
              <w:pStyle w:val="TableText"/>
              <w:jc w:val="center"/>
              <w:rPr>
                <w:noProof w:val="0"/>
              </w:rPr>
            </w:pPr>
            <w:r w:rsidRPr="002A1D09">
              <w:rPr>
                <w:noProof w:val="0"/>
              </w:rPr>
              <w:t>6</w:t>
            </w:r>
          </w:p>
        </w:tc>
        <w:tc>
          <w:tcPr>
            <w:tcW w:w="1194" w:type="dxa"/>
            <w:vAlign w:val="center"/>
          </w:tcPr>
          <w:p w:rsidR="00776671" w:rsidRPr="002A1D09" w:rsidRDefault="00776671" w:rsidP="00776671">
            <w:pPr>
              <w:pStyle w:val="TableText"/>
              <w:jc w:val="center"/>
              <w:rPr>
                <w:noProof w:val="0"/>
              </w:rPr>
            </w:pPr>
            <w:r w:rsidRPr="002A1D09">
              <w:rPr>
                <w:noProof w:val="0"/>
              </w:rPr>
              <w:t>6</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2.4</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Criteria24  \* MERGEFORMAT </w:instrText>
            </w:r>
            <w:r w:rsidRPr="002A1D09">
              <w:rPr>
                <w:noProof w:val="0"/>
              </w:rPr>
              <w:fldChar w:fldCharType="separate"/>
            </w:r>
            <w:sdt>
              <w:sdtPr>
                <w:rPr>
                  <w:noProof w:val="0"/>
                </w:rPr>
                <w:alias w:val="Criteria24"/>
                <w:tag w:val="Criteria24"/>
                <w:id w:val="88060635"/>
                <w:lock w:val="sdtLocked"/>
                <w:placeholder>
                  <w:docPart w:val="C34912E761094843B3FCDA9E75B67939"/>
                </w:placeholder>
              </w:sdtPr>
              <w:sdtEndPr/>
              <w:sdtContent>
                <w:r w:rsidR="009A1C69" w:rsidRPr="002A1D09">
                  <w:rPr>
                    <w:noProof w:val="0"/>
                  </w:rPr>
                  <w:t>Identify terms and conditions that apply to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2.4</w:t>
            </w:r>
          </w:p>
        </w:tc>
        <w:tc>
          <w:tcPr>
            <w:tcW w:w="1328" w:type="dxa"/>
            <w:vAlign w:val="center"/>
          </w:tcPr>
          <w:p w:rsidR="00776671" w:rsidRPr="002A1D09" w:rsidRDefault="00776671" w:rsidP="00776671">
            <w:pPr>
              <w:pStyle w:val="TableText"/>
              <w:jc w:val="center"/>
              <w:rPr>
                <w:noProof w:val="0"/>
              </w:rPr>
            </w:pPr>
            <w:r w:rsidRPr="002A1D09">
              <w:rPr>
                <w:noProof w:val="0"/>
              </w:rPr>
              <w:t>7</w:t>
            </w:r>
          </w:p>
        </w:tc>
        <w:tc>
          <w:tcPr>
            <w:tcW w:w="1194" w:type="dxa"/>
            <w:vAlign w:val="center"/>
          </w:tcPr>
          <w:p w:rsidR="00776671" w:rsidRPr="002A1D09" w:rsidRDefault="00776671" w:rsidP="00776671">
            <w:pPr>
              <w:pStyle w:val="TableText"/>
              <w:jc w:val="center"/>
              <w:rPr>
                <w:noProof w:val="0"/>
              </w:rPr>
            </w:pPr>
            <w:r w:rsidRPr="002A1D09">
              <w:rPr>
                <w:noProof w:val="0"/>
              </w:rPr>
              <w:t>7</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2.5</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Criteria25  \* MERGEFORMAT </w:instrText>
            </w:r>
            <w:r w:rsidRPr="002A1D09">
              <w:rPr>
                <w:noProof w:val="0"/>
              </w:rPr>
              <w:fldChar w:fldCharType="separate"/>
            </w:r>
            <w:sdt>
              <w:sdtPr>
                <w:rPr>
                  <w:noProof w:val="0"/>
                </w:rPr>
                <w:alias w:val="Criteria25"/>
                <w:tag w:val="Criteria25"/>
                <w:id w:val="88060636"/>
                <w:lock w:val="sdtLocked"/>
                <w:placeholder>
                  <w:docPart w:val="E7B280F27917414A9185A14C085ECB11"/>
                </w:placeholder>
              </w:sdtPr>
              <w:sdtEndPr/>
              <w:sdtContent>
                <w:r w:rsidR="009A1C69" w:rsidRPr="002A1D09">
                  <w:rPr>
                    <w:noProof w:val="0"/>
                  </w:rPr>
                  <w:t>Submit draft quotation for approval</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2.5</w:t>
            </w:r>
          </w:p>
        </w:tc>
        <w:tc>
          <w:tcPr>
            <w:tcW w:w="1328" w:type="dxa"/>
            <w:vAlign w:val="center"/>
          </w:tcPr>
          <w:p w:rsidR="00776671" w:rsidRPr="002A1D09" w:rsidRDefault="00776671" w:rsidP="00776671">
            <w:pPr>
              <w:pStyle w:val="TableText"/>
              <w:jc w:val="center"/>
              <w:rPr>
                <w:noProof w:val="0"/>
              </w:rPr>
            </w:pPr>
            <w:r w:rsidRPr="002A1D09">
              <w:rPr>
                <w:noProof w:val="0"/>
              </w:rPr>
              <w:t>8</w:t>
            </w:r>
          </w:p>
        </w:tc>
        <w:tc>
          <w:tcPr>
            <w:tcW w:w="1194" w:type="dxa"/>
            <w:vAlign w:val="center"/>
          </w:tcPr>
          <w:p w:rsidR="00776671" w:rsidRPr="002A1D09" w:rsidRDefault="00776671" w:rsidP="00776671">
            <w:pPr>
              <w:pStyle w:val="TableText"/>
              <w:jc w:val="center"/>
              <w:rPr>
                <w:noProof w:val="0"/>
              </w:rPr>
            </w:pPr>
            <w:r w:rsidRPr="002A1D09">
              <w:rPr>
                <w:noProof w:val="0"/>
              </w:rPr>
              <w:t>8</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2.6</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Criteria26  \* MERGEFORMAT </w:instrText>
            </w:r>
            <w:r w:rsidRPr="002A1D09">
              <w:rPr>
                <w:noProof w:val="0"/>
              </w:rPr>
              <w:fldChar w:fldCharType="separate"/>
            </w:r>
            <w:sdt>
              <w:sdtPr>
                <w:rPr>
                  <w:noProof w:val="0"/>
                </w:rPr>
                <w:alias w:val="Criteria26"/>
                <w:tag w:val="Criteria26"/>
                <w:id w:val="88060637"/>
                <w:lock w:val="sdtLocked"/>
                <w:placeholder>
                  <w:docPart w:val="E67AF3E8855146118C6796918B28B4A8"/>
                </w:placeholder>
              </w:sdtPr>
              <w:sdtEndPr/>
              <w:sdtContent>
                <w:r w:rsidR="009A1C69" w:rsidRPr="002A1D09">
                  <w:rPr>
                    <w:noProof w:val="0"/>
                  </w:rPr>
                  <w:t>Amend draft quotation, as required</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2.6</w:t>
            </w:r>
          </w:p>
        </w:tc>
        <w:tc>
          <w:tcPr>
            <w:tcW w:w="1328" w:type="dxa"/>
            <w:vAlign w:val="center"/>
          </w:tcPr>
          <w:p w:rsidR="00776671" w:rsidRPr="002A1D09" w:rsidRDefault="00776671" w:rsidP="00776671">
            <w:pPr>
              <w:pStyle w:val="TableText"/>
              <w:jc w:val="center"/>
              <w:rPr>
                <w:noProof w:val="0"/>
              </w:rPr>
            </w:pPr>
            <w:r w:rsidRPr="002A1D09">
              <w:rPr>
                <w:noProof w:val="0"/>
              </w:rPr>
              <w:t>9</w:t>
            </w:r>
          </w:p>
        </w:tc>
        <w:tc>
          <w:tcPr>
            <w:tcW w:w="1194" w:type="dxa"/>
            <w:vAlign w:val="center"/>
          </w:tcPr>
          <w:p w:rsidR="00776671" w:rsidRPr="002A1D09" w:rsidRDefault="00776671" w:rsidP="00776671">
            <w:pPr>
              <w:pStyle w:val="TableText"/>
              <w:jc w:val="center"/>
              <w:rPr>
                <w:noProof w:val="0"/>
              </w:rPr>
            </w:pPr>
            <w:r w:rsidRPr="002A1D09">
              <w:rPr>
                <w:noProof w:val="0"/>
              </w:rPr>
              <w:t>9</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2.7</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Criteria27  \* MERGEFORMAT </w:instrText>
            </w:r>
            <w:r w:rsidRPr="002A1D09">
              <w:rPr>
                <w:noProof w:val="0"/>
              </w:rPr>
              <w:fldChar w:fldCharType="separate"/>
            </w:r>
            <w:sdt>
              <w:sdtPr>
                <w:rPr>
                  <w:noProof w:val="0"/>
                </w:rPr>
                <w:alias w:val="Criteria27"/>
                <w:tag w:val="Criteria27"/>
                <w:id w:val="88060638"/>
                <w:lock w:val="sdtLocked"/>
                <w:placeholder>
                  <w:docPart w:val="E380244AD85F4606971C936C7B657EA1"/>
                </w:placeholder>
              </w:sdtPr>
              <w:sdtEndPr/>
              <w:sdtContent>
                <w:r w:rsidR="009A1C69" w:rsidRPr="002A1D09">
                  <w:rPr>
                    <w:noProof w:val="0"/>
                  </w:rPr>
                  <w:t>Record and file the approved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2.7</w:t>
            </w:r>
          </w:p>
        </w:tc>
        <w:tc>
          <w:tcPr>
            <w:tcW w:w="1328" w:type="dxa"/>
            <w:vAlign w:val="center"/>
          </w:tcPr>
          <w:p w:rsidR="00776671" w:rsidRPr="002A1D09" w:rsidRDefault="00776671" w:rsidP="00776671">
            <w:pPr>
              <w:pStyle w:val="TableText"/>
              <w:jc w:val="center"/>
              <w:rPr>
                <w:noProof w:val="0"/>
              </w:rPr>
            </w:pPr>
            <w:r w:rsidRPr="002A1D09">
              <w:rPr>
                <w:noProof w:val="0"/>
              </w:rPr>
              <w:t>10</w:t>
            </w:r>
          </w:p>
        </w:tc>
        <w:tc>
          <w:tcPr>
            <w:tcW w:w="1194" w:type="dxa"/>
            <w:vAlign w:val="center"/>
          </w:tcPr>
          <w:p w:rsidR="00776671" w:rsidRPr="002A1D09" w:rsidRDefault="00776671" w:rsidP="00776671">
            <w:pPr>
              <w:pStyle w:val="TableText"/>
              <w:jc w:val="center"/>
              <w:rPr>
                <w:noProof w:val="0"/>
              </w:rPr>
            </w:pPr>
            <w:r w:rsidRPr="002A1D09">
              <w:rPr>
                <w:noProof w:val="0"/>
              </w:rPr>
              <w:t>10</w:t>
            </w:r>
          </w:p>
        </w:tc>
      </w:tr>
      <w:tr w:rsidR="00A63749" w:rsidRPr="002A1D09" w:rsidTr="00F814A5">
        <w:tc>
          <w:tcPr>
            <w:tcW w:w="8755" w:type="dxa"/>
            <w:gridSpan w:val="6"/>
            <w:shd w:val="clear" w:color="auto" w:fill="E36C0A" w:themeFill="accent6" w:themeFillShade="BF"/>
          </w:tcPr>
          <w:p w:rsidR="00A63749" w:rsidRPr="002A1D09" w:rsidRDefault="00A63749" w:rsidP="00776671">
            <w:pPr>
              <w:pStyle w:val="TableHeading"/>
              <w:rPr>
                <w:noProof w:val="0"/>
              </w:rPr>
            </w:pPr>
            <w:r w:rsidRPr="002A1D09">
              <w:rPr>
                <w:noProof w:val="0"/>
              </w:rPr>
              <w:t xml:space="preserve">Element 3: </w:t>
            </w:r>
            <w:r w:rsidR="00D9254F" w:rsidRPr="002A1D09">
              <w:rPr>
                <w:noProof w:val="0"/>
              </w:rPr>
              <w:fldChar w:fldCharType="begin"/>
            </w:r>
            <w:r w:rsidR="007C1CAA" w:rsidRPr="002A1D09">
              <w:rPr>
                <w:noProof w:val="0"/>
              </w:rPr>
              <w:instrText xml:space="preserve"> REF  Element3 </w:instrText>
            </w:r>
            <w:r w:rsidR="00D9254F" w:rsidRPr="002A1D09">
              <w:rPr>
                <w:noProof w:val="0"/>
              </w:rPr>
              <w:fldChar w:fldCharType="separate"/>
            </w:r>
            <w:sdt>
              <w:sdtPr>
                <w:rPr>
                  <w:noProof w:val="0"/>
                  <w:highlight w:val="yellow"/>
                </w:rPr>
                <w:alias w:val="Element3"/>
                <w:tag w:val="Element3"/>
                <w:id w:val="88060639"/>
                <w:lock w:val="sdtLocked"/>
                <w:placeholder>
                  <w:docPart w:val="A6A06D71CB9C44C8810973E55E9DDAD2"/>
                </w:placeholder>
              </w:sdtPr>
              <w:sdtEndPr/>
              <w:sdtContent>
                <w:r w:rsidR="009A1C69" w:rsidRPr="002A1D09">
                  <w:rPr>
                    <w:noProof w:val="0"/>
                  </w:rPr>
                  <w:t>Submit the quotation</w:t>
                </w:r>
              </w:sdtContent>
            </w:sdt>
            <w:r w:rsidR="00D9254F" w:rsidRPr="002A1D09">
              <w:rPr>
                <w:noProof w:val="0"/>
              </w:rPr>
              <w:fldChar w:fldCharType="end"/>
            </w:r>
          </w:p>
        </w:tc>
      </w:tr>
      <w:tr w:rsidR="00776671" w:rsidRPr="002A1D09" w:rsidTr="00776671">
        <w:tc>
          <w:tcPr>
            <w:tcW w:w="606" w:type="dxa"/>
          </w:tcPr>
          <w:p w:rsidR="00776671" w:rsidRPr="002A1D09" w:rsidRDefault="00776671" w:rsidP="00776671">
            <w:pPr>
              <w:pStyle w:val="TableText"/>
              <w:rPr>
                <w:noProof w:val="0"/>
              </w:rPr>
            </w:pPr>
            <w:r w:rsidRPr="002A1D09">
              <w:rPr>
                <w:noProof w:val="0"/>
              </w:rPr>
              <w:t>3.1</w:t>
            </w:r>
          </w:p>
        </w:tc>
        <w:tc>
          <w:tcPr>
            <w:tcW w:w="4376" w:type="dxa"/>
            <w:gridSpan w:val="2"/>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Criteria31  \* MERGEFORMAT </w:instrText>
            </w:r>
            <w:r w:rsidRPr="002A1D09">
              <w:rPr>
                <w:noProof w:val="0"/>
              </w:rPr>
              <w:fldChar w:fldCharType="separate"/>
            </w:r>
            <w:sdt>
              <w:sdtPr>
                <w:rPr>
                  <w:noProof w:val="0"/>
                </w:rPr>
                <w:alias w:val="Criteria31"/>
                <w:tag w:val="Criteria31"/>
                <w:id w:val="88060640"/>
                <w:lock w:val="sdtLocked"/>
                <w:placeholder>
                  <w:docPart w:val="136A930715BA429889AF989A3DA33254"/>
                </w:placeholder>
              </w:sdtPr>
              <w:sdtEndPr/>
              <w:sdtContent>
                <w:r w:rsidR="009A1C69" w:rsidRPr="002A1D09">
                  <w:rPr>
                    <w:noProof w:val="0"/>
                  </w:rPr>
                  <w:t>Identify the required submission method</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3.1</w:t>
            </w:r>
          </w:p>
        </w:tc>
        <w:tc>
          <w:tcPr>
            <w:tcW w:w="1328" w:type="dxa"/>
            <w:vAlign w:val="center"/>
          </w:tcPr>
          <w:p w:rsidR="00776671" w:rsidRPr="002A1D09" w:rsidRDefault="00776671" w:rsidP="00776671">
            <w:pPr>
              <w:pStyle w:val="TableText"/>
              <w:jc w:val="center"/>
              <w:rPr>
                <w:noProof w:val="0"/>
              </w:rPr>
            </w:pPr>
            <w:r w:rsidRPr="002A1D09">
              <w:rPr>
                <w:noProof w:val="0"/>
              </w:rPr>
              <w:t>11</w:t>
            </w:r>
          </w:p>
        </w:tc>
        <w:tc>
          <w:tcPr>
            <w:tcW w:w="1194" w:type="dxa"/>
            <w:vAlign w:val="center"/>
          </w:tcPr>
          <w:p w:rsidR="00776671" w:rsidRPr="002A1D09" w:rsidRDefault="00776671" w:rsidP="00776671">
            <w:pPr>
              <w:pStyle w:val="TableText"/>
              <w:jc w:val="center"/>
              <w:rPr>
                <w:noProof w:val="0"/>
              </w:rPr>
            </w:pPr>
            <w:r w:rsidRPr="002A1D09">
              <w:rPr>
                <w:noProof w:val="0"/>
              </w:rPr>
              <w:t>11</w:t>
            </w:r>
          </w:p>
        </w:tc>
      </w:tr>
      <w:tr w:rsidR="00776671" w:rsidRPr="002A1D09" w:rsidTr="00776671">
        <w:tc>
          <w:tcPr>
            <w:tcW w:w="606" w:type="dxa"/>
          </w:tcPr>
          <w:p w:rsidR="00776671" w:rsidRPr="002A1D09" w:rsidRDefault="00776671" w:rsidP="00776671">
            <w:pPr>
              <w:pStyle w:val="TableText"/>
              <w:rPr>
                <w:noProof w:val="0"/>
              </w:rPr>
            </w:pPr>
            <w:r w:rsidRPr="002A1D09">
              <w:rPr>
                <w:noProof w:val="0"/>
              </w:rPr>
              <w:t>3.2</w:t>
            </w:r>
          </w:p>
        </w:tc>
        <w:tc>
          <w:tcPr>
            <w:tcW w:w="4376" w:type="dxa"/>
            <w:gridSpan w:val="2"/>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Criteria32  \* MERGEFORMAT </w:instrText>
            </w:r>
            <w:r w:rsidRPr="002A1D09">
              <w:rPr>
                <w:noProof w:val="0"/>
              </w:rPr>
              <w:fldChar w:fldCharType="separate"/>
            </w:r>
            <w:sdt>
              <w:sdtPr>
                <w:rPr>
                  <w:noProof w:val="0"/>
                </w:rPr>
                <w:alias w:val="Criteria32"/>
                <w:tag w:val="Criteria32"/>
                <w:id w:val="88060641"/>
                <w:lock w:val="sdtLocked"/>
                <w:placeholder>
                  <w:docPart w:val="61ABA0540BD04E88918B24DCC6AE65D8"/>
                </w:placeholder>
              </w:sdtPr>
              <w:sdtEndPr/>
              <w:sdtContent>
                <w:r w:rsidR="009A1C69" w:rsidRPr="002A1D09">
                  <w:rPr>
                    <w:noProof w:val="0"/>
                  </w:rPr>
                  <w:t>Provide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3.2</w:t>
            </w:r>
          </w:p>
        </w:tc>
        <w:tc>
          <w:tcPr>
            <w:tcW w:w="1328" w:type="dxa"/>
            <w:vAlign w:val="center"/>
          </w:tcPr>
          <w:p w:rsidR="00776671" w:rsidRPr="002A1D09" w:rsidRDefault="00776671" w:rsidP="00776671">
            <w:pPr>
              <w:pStyle w:val="TableText"/>
              <w:jc w:val="center"/>
              <w:rPr>
                <w:noProof w:val="0"/>
              </w:rPr>
            </w:pPr>
            <w:r w:rsidRPr="002A1D09">
              <w:rPr>
                <w:noProof w:val="0"/>
              </w:rPr>
              <w:t>12</w:t>
            </w:r>
          </w:p>
        </w:tc>
        <w:tc>
          <w:tcPr>
            <w:tcW w:w="1194" w:type="dxa"/>
            <w:vAlign w:val="center"/>
          </w:tcPr>
          <w:p w:rsidR="00776671" w:rsidRPr="002A1D09" w:rsidRDefault="00776671" w:rsidP="00776671">
            <w:pPr>
              <w:pStyle w:val="TableText"/>
              <w:jc w:val="center"/>
              <w:rPr>
                <w:noProof w:val="0"/>
              </w:rPr>
            </w:pPr>
            <w:r w:rsidRPr="002A1D09">
              <w:rPr>
                <w:noProof w:val="0"/>
              </w:rPr>
              <w:t>12</w:t>
            </w:r>
          </w:p>
        </w:tc>
      </w:tr>
      <w:tr w:rsidR="00776671" w:rsidRPr="002A1D09" w:rsidTr="00776671">
        <w:tc>
          <w:tcPr>
            <w:tcW w:w="606" w:type="dxa"/>
          </w:tcPr>
          <w:p w:rsidR="00776671" w:rsidRPr="002A1D09" w:rsidRDefault="00776671" w:rsidP="00776671">
            <w:pPr>
              <w:pStyle w:val="TableText"/>
              <w:rPr>
                <w:noProof w:val="0"/>
              </w:rPr>
            </w:pPr>
            <w:r w:rsidRPr="002A1D09">
              <w:rPr>
                <w:noProof w:val="0"/>
              </w:rPr>
              <w:t>3.3</w:t>
            </w:r>
          </w:p>
        </w:tc>
        <w:tc>
          <w:tcPr>
            <w:tcW w:w="4376" w:type="dxa"/>
            <w:gridSpan w:val="2"/>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Criteria33  \* MERGEFORMAT </w:instrText>
            </w:r>
            <w:r w:rsidRPr="002A1D09">
              <w:rPr>
                <w:noProof w:val="0"/>
              </w:rPr>
              <w:fldChar w:fldCharType="separate"/>
            </w:r>
            <w:sdt>
              <w:sdtPr>
                <w:rPr>
                  <w:noProof w:val="0"/>
                </w:rPr>
                <w:alias w:val="Criteria33"/>
                <w:tag w:val="Criteria33"/>
                <w:id w:val="88060642"/>
                <w:lock w:val="sdtLocked"/>
                <w:placeholder>
                  <w:docPart w:val="36D11FD09B2F4E0299F106BFFCBC0AA6"/>
                </w:placeholder>
              </w:sdtPr>
              <w:sdtEndPr/>
              <w:sdtContent>
                <w:r w:rsidR="009A1C69" w:rsidRPr="002A1D09">
                  <w:rPr>
                    <w:noProof w:val="0"/>
                  </w:rPr>
                  <w:t>Explain and expand on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3.3</w:t>
            </w:r>
          </w:p>
        </w:tc>
        <w:tc>
          <w:tcPr>
            <w:tcW w:w="1328" w:type="dxa"/>
            <w:vAlign w:val="center"/>
          </w:tcPr>
          <w:p w:rsidR="00776671" w:rsidRPr="002A1D09" w:rsidRDefault="00776671" w:rsidP="00776671">
            <w:pPr>
              <w:pStyle w:val="TableText"/>
              <w:jc w:val="center"/>
              <w:rPr>
                <w:noProof w:val="0"/>
              </w:rPr>
            </w:pPr>
            <w:r w:rsidRPr="002A1D09">
              <w:rPr>
                <w:noProof w:val="0"/>
              </w:rPr>
              <w:t>13</w:t>
            </w:r>
          </w:p>
        </w:tc>
        <w:tc>
          <w:tcPr>
            <w:tcW w:w="1194" w:type="dxa"/>
            <w:vAlign w:val="center"/>
          </w:tcPr>
          <w:p w:rsidR="00776671" w:rsidRPr="002A1D09" w:rsidRDefault="00776671" w:rsidP="00776671">
            <w:pPr>
              <w:pStyle w:val="TableText"/>
              <w:jc w:val="center"/>
              <w:rPr>
                <w:noProof w:val="0"/>
              </w:rPr>
            </w:pPr>
            <w:r w:rsidRPr="002A1D09">
              <w:rPr>
                <w:noProof w:val="0"/>
              </w:rPr>
              <w:t>13</w:t>
            </w:r>
          </w:p>
        </w:tc>
      </w:tr>
      <w:tr w:rsidR="00776671" w:rsidRPr="002A1D09" w:rsidTr="00776671">
        <w:tc>
          <w:tcPr>
            <w:tcW w:w="606" w:type="dxa"/>
          </w:tcPr>
          <w:p w:rsidR="00776671" w:rsidRPr="002A1D09" w:rsidRDefault="00776671" w:rsidP="00776671">
            <w:pPr>
              <w:pStyle w:val="TableText"/>
              <w:rPr>
                <w:noProof w:val="0"/>
              </w:rPr>
            </w:pPr>
            <w:r w:rsidRPr="002A1D09">
              <w:rPr>
                <w:noProof w:val="0"/>
              </w:rPr>
              <w:t>3.4</w:t>
            </w:r>
          </w:p>
        </w:tc>
        <w:tc>
          <w:tcPr>
            <w:tcW w:w="4376" w:type="dxa"/>
            <w:gridSpan w:val="2"/>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Criteria34  \* MERGEFORMAT </w:instrText>
            </w:r>
            <w:r w:rsidRPr="002A1D09">
              <w:rPr>
                <w:noProof w:val="0"/>
              </w:rPr>
              <w:fldChar w:fldCharType="separate"/>
            </w:r>
            <w:sdt>
              <w:sdtPr>
                <w:rPr>
                  <w:noProof w:val="0"/>
                </w:rPr>
                <w:alias w:val="Criteria34"/>
                <w:tag w:val="Criteria34"/>
                <w:id w:val="88060643"/>
                <w:lock w:val="sdtLocked"/>
                <w:placeholder>
                  <w:docPart w:val="268EEDC2CA9F4E5380B2875CAA31A693"/>
                </w:placeholder>
              </w:sdtPr>
              <w:sdtEndPr/>
              <w:sdtContent>
                <w:r w:rsidR="009A1C69" w:rsidRPr="002A1D09">
                  <w:rPr>
                    <w:noProof w:val="0"/>
                  </w:rPr>
                  <w:t>Encourage questions from the client</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3.4</w:t>
            </w:r>
          </w:p>
        </w:tc>
        <w:tc>
          <w:tcPr>
            <w:tcW w:w="1328" w:type="dxa"/>
            <w:vAlign w:val="center"/>
          </w:tcPr>
          <w:p w:rsidR="00776671" w:rsidRPr="002A1D09" w:rsidRDefault="00776671" w:rsidP="00776671">
            <w:pPr>
              <w:pStyle w:val="TableText"/>
              <w:jc w:val="center"/>
              <w:rPr>
                <w:noProof w:val="0"/>
              </w:rPr>
            </w:pPr>
            <w:r w:rsidRPr="002A1D09">
              <w:rPr>
                <w:noProof w:val="0"/>
              </w:rPr>
              <w:t>14</w:t>
            </w:r>
          </w:p>
        </w:tc>
        <w:tc>
          <w:tcPr>
            <w:tcW w:w="1194" w:type="dxa"/>
            <w:vAlign w:val="center"/>
          </w:tcPr>
          <w:p w:rsidR="00776671" w:rsidRPr="002A1D09" w:rsidRDefault="00776671" w:rsidP="00776671">
            <w:pPr>
              <w:pStyle w:val="TableText"/>
              <w:jc w:val="center"/>
              <w:rPr>
                <w:noProof w:val="0"/>
              </w:rPr>
            </w:pPr>
            <w:r w:rsidRPr="002A1D09">
              <w:rPr>
                <w:noProof w:val="0"/>
              </w:rPr>
              <w:t>14</w:t>
            </w:r>
          </w:p>
        </w:tc>
      </w:tr>
      <w:tr w:rsidR="00776671" w:rsidRPr="002A1D09" w:rsidTr="00776671">
        <w:tc>
          <w:tcPr>
            <w:tcW w:w="606" w:type="dxa"/>
          </w:tcPr>
          <w:p w:rsidR="00776671" w:rsidRPr="002A1D09" w:rsidRDefault="00776671" w:rsidP="00776671">
            <w:pPr>
              <w:pStyle w:val="TableText"/>
              <w:rPr>
                <w:noProof w:val="0"/>
              </w:rPr>
            </w:pPr>
            <w:r w:rsidRPr="002A1D09">
              <w:rPr>
                <w:noProof w:val="0"/>
              </w:rPr>
              <w:t>3.5</w:t>
            </w:r>
          </w:p>
        </w:tc>
        <w:tc>
          <w:tcPr>
            <w:tcW w:w="4376" w:type="dxa"/>
            <w:gridSpan w:val="2"/>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Criteria35  \* MERGEFORMAT </w:instrText>
            </w:r>
            <w:r w:rsidRPr="002A1D09">
              <w:rPr>
                <w:noProof w:val="0"/>
              </w:rPr>
              <w:fldChar w:fldCharType="separate"/>
            </w:r>
            <w:sdt>
              <w:sdtPr>
                <w:rPr>
                  <w:noProof w:val="0"/>
                </w:rPr>
                <w:alias w:val="Criteria35"/>
                <w:tag w:val="Criteria35"/>
                <w:id w:val="88060644"/>
                <w:lock w:val="sdtLocked"/>
                <w:placeholder>
                  <w:docPart w:val="7F2F984FE82A4C328FE003C001BBFF5C"/>
                </w:placeholder>
              </w:sdtPr>
              <w:sdtEndPr/>
              <w:sdtContent>
                <w:r w:rsidR="009A1C69" w:rsidRPr="002A1D09">
                  <w:rPr>
                    <w:noProof w:val="0"/>
                  </w:rPr>
                  <w:t>Advise client of action to make booking</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3.5</w:t>
            </w:r>
          </w:p>
        </w:tc>
        <w:tc>
          <w:tcPr>
            <w:tcW w:w="1328" w:type="dxa"/>
            <w:vAlign w:val="center"/>
          </w:tcPr>
          <w:p w:rsidR="00776671" w:rsidRPr="002A1D09" w:rsidRDefault="00776671" w:rsidP="00776671">
            <w:pPr>
              <w:pStyle w:val="TableText"/>
              <w:jc w:val="center"/>
              <w:rPr>
                <w:noProof w:val="0"/>
              </w:rPr>
            </w:pPr>
            <w:r w:rsidRPr="002A1D09">
              <w:rPr>
                <w:noProof w:val="0"/>
              </w:rPr>
              <w:t>15</w:t>
            </w:r>
          </w:p>
        </w:tc>
        <w:tc>
          <w:tcPr>
            <w:tcW w:w="1194" w:type="dxa"/>
            <w:vAlign w:val="center"/>
          </w:tcPr>
          <w:p w:rsidR="00776671" w:rsidRPr="002A1D09" w:rsidRDefault="00776671" w:rsidP="00776671">
            <w:pPr>
              <w:pStyle w:val="TableText"/>
              <w:jc w:val="center"/>
              <w:rPr>
                <w:noProof w:val="0"/>
              </w:rPr>
            </w:pPr>
            <w:r w:rsidRPr="002A1D09">
              <w:rPr>
                <w:noProof w:val="0"/>
              </w:rPr>
              <w:t>15</w:t>
            </w:r>
          </w:p>
        </w:tc>
      </w:tr>
      <w:tr w:rsidR="00A63749" w:rsidRPr="002A1D09" w:rsidTr="00F814A5">
        <w:tc>
          <w:tcPr>
            <w:tcW w:w="8755" w:type="dxa"/>
            <w:gridSpan w:val="6"/>
            <w:shd w:val="clear" w:color="auto" w:fill="E36C0A" w:themeFill="accent6" w:themeFillShade="BF"/>
          </w:tcPr>
          <w:p w:rsidR="00A63749" w:rsidRPr="002A1D09" w:rsidRDefault="00A63749" w:rsidP="00776671">
            <w:pPr>
              <w:pStyle w:val="TableHeading"/>
              <w:rPr>
                <w:noProof w:val="0"/>
              </w:rPr>
            </w:pPr>
            <w:r w:rsidRPr="002A1D09">
              <w:rPr>
                <w:noProof w:val="0"/>
              </w:rPr>
              <w:t xml:space="preserve">Element 4: </w:t>
            </w:r>
            <w:r w:rsidR="00D9254F" w:rsidRPr="002A1D09">
              <w:rPr>
                <w:noProof w:val="0"/>
              </w:rPr>
              <w:fldChar w:fldCharType="begin"/>
            </w:r>
            <w:r w:rsidR="007C1CAA" w:rsidRPr="002A1D09">
              <w:rPr>
                <w:noProof w:val="0"/>
              </w:rPr>
              <w:instrText xml:space="preserve"> REF  Element4 </w:instrText>
            </w:r>
            <w:r w:rsidR="00D9254F" w:rsidRPr="002A1D09">
              <w:rPr>
                <w:noProof w:val="0"/>
              </w:rPr>
              <w:fldChar w:fldCharType="separate"/>
            </w:r>
            <w:sdt>
              <w:sdtPr>
                <w:rPr>
                  <w:noProof w:val="0"/>
                  <w:highlight w:val="yellow"/>
                </w:rPr>
                <w:alias w:val="Element4"/>
                <w:tag w:val="Element4"/>
                <w:id w:val="88060645"/>
                <w:lock w:val="sdtLocked"/>
                <w:placeholder>
                  <w:docPart w:val="B58F0E6F9D6946AFBD252C033AD55226"/>
                </w:placeholder>
              </w:sdtPr>
              <w:sdtEndPr/>
              <w:sdtContent>
                <w:r w:rsidR="009A1C69" w:rsidRPr="002A1D09">
                  <w:rPr>
                    <w:noProof w:val="0"/>
                  </w:rPr>
                  <w:t>Follow-up the quotation</w:t>
                </w:r>
              </w:sdtContent>
            </w:sdt>
            <w:r w:rsidR="00D9254F" w:rsidRPr="002A1D09">
              <w:rPr>
                <w:noProof w:val="0"/>
              </w:rPr>
              <w:fldChar w:fldCharType="end"/>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4.1</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Criteria41  \* MERGEFORMAT </w:instrText>
            </w:r>
            <w:r w:rsidRPr="002A1D09">
              <w:rPr>
                <w:noProof w:val="0"/>
              </w:rPr>
              <w:fldChar w:fldCharType="separate"/>
            </w:r>
            <w:sdt>
              <w:sdtPr>
                <w:rPr>
                  <w:noProof w:val="0"/>
                </w:rPr>
                <w:alias w:val="Criteria41"/>
                <w:tag w:val="Criteria41"/>
                <w:id w:val="88060646"/>
                <w:lock w:val="sdtLocked"/>
                <w:placeholder>
                  <w:docPart w:val="8DA3341EA13346B695AEFFDD3DF0B359"/>
                </w:placeholder>
              </w:sdtPr>
              <w:sdtEndPr/>
              <w:sdtContent>
                <w:r w:rsidR="009A1C69" w:rsidRPr="002A1D09">
                  <w:rPr>
                    <w:noProof w:val="0"/>
                  </w:rPr>
                  <w:t>Advise client of any changes that will affect the provided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4.1</w:t>
            </w:r>
          </w:p>
        </w:tc>
        <w:tc>
          <w:tcPr>
            <w:tcW w:w="1328" w:type="dxa"/>
            <w:vAlign w:val="center"/>
          </w:tcPr>
          <w:p w:rsidR="00776671" w:rsidRPr="002A1D09" w:rsidRDefault="00776671" w:rsidP="00776671">
            <w:pPr>
              <w:pStyle w:val="TableText"/>
              <w:jc w:val="center"/>
              <w:rPr>
                <w:noProof w:val="0"/>
              </w:rPr>
            </w:pPr>
            <w:r w:rsidRPr="002A1D09">
              <w:rPr>
                <w:noProof w:val="0"/>
              </w:rPr>
              <w:t>16</w:t>
            </w:r>
          </w:p>
        </w:tc>
        <w:tc>
          <w:tcPr>
            <w:tcW w:w="1194" w:type="dxa"/>
            <w:vAlign w:val="center"/>
          </w:tcPr>
          <w:p w:rsidR="00776671" w:rsidRPr="002A1D09" w:rsidRDefault="00776671" w:rsidP="00776671">
            <w:pPr>
              <w:pStyle w:val="TableText"/>
              <w:jc w:val="center"/>
              <w:rPr>
                <w:noProof w:val="0"/>
              </w:rPr>
            </w:pPr>
            <w:r w:rsidRPr="002A1D09">
              <w:rPr>
                <w:noProof w:val="0"/>
              </w:rPr>
              <w:t>16</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4.2</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Criteria42  \* MERGEFORMAT </w:instrText>
            </w:r>
            <w:r w:rsidRPr="002A1D09">
              <w:rPr>
                <w:noProof w:val="0"/>
              </w:rPr>
              <w:fldChar w:fldCharType="separate"/>
            </w:r>
            <w:sdt>
              <w:sdtPr>
                <w:rPr>
                  <w:noProof w:val="0"/>
                </w:rPr>
                <w:alias w:val="Criteria42"/>
                <w:tag w:val="Criteria42"/>
                <w:id w:val="88060647"/>
                <w:lock w:val="sdtLocked"/>
                <w:placeholder>
                  <w:docPart w:val="715341479C614387BD32F5F6B7C52431"/>
                </w:placeholder>
              </w:sdtPr>
              <w:sdtEndPr/>
              <w:sdtContent>
                <w:r w:rsidR="009A1C69" w:rsidRPr="002A1D09">
                  <w:rPr>
                    <w:noProof w:val="0"/>
                  </w:rPr>
                  <w:t>Provide additional advice and assistance, as requested</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4.2</w:t>
            </w:r>
          </w:p>
        </w:tc>
        <w:tc>
          <w:tcPr>
            <w:tcW w:w="1328" w:type="dxa"/>
            <w:vAlign w:val="center"/>
          </w:tcPr>
          <w:p w:rsidR="00776671" w:rsidRPr="002A1D09" w:rsidRDefault="00776671" w:rsidP="00776671">
            <w:pPr>
              <w:pStyle w:val="TableText"/>
              <w:jc w:val="center"/>
              <w:rPr>
                <w:noProof w:val="0"/>
              </w:rPr>
            </w:pPr>
            <w:r w:rsidRPr="002A1D09">
              <w:rPr>
                <w:noProof w:val="0"/>
              </w:rPr>
              <w:t>17</w:t>
            </w:r>
          </w:p>
        </w:tc>
        <w:tc>
          <w:tcPr>
            <w:tcW w:w="1194" w:type="dxa"/>
            <w:vAlign w:val="center"/>
          </w:tcPr>
          <w:p w:rsidR="00776671" w:rsidRPr="002A1D09" w:rsidRDefault="00776671" w:rsidP="00776671">
            <w:pPr>
              <w:pStyle w:val="TableText"/>
              <w:jc w:val="center"/>
              <w:rPr>
                <w:noProof w:val="0"/>
              </w:rPr>
            </w:pPr>
            <w:r w:rsidRPr="002A1D09">
              <w:rPr>
                <w:noProof w:val="0"/>
              </w:rPr>
              <w:t>17</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4.3</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Criteria43  \* MERGEFORMAT </w:instrText>
            </w:r>
            <w:r w:rsidRPr="002A1D09">
              <w:rPr>
                <w:noProof w:val="0"/>
              </w:rPr>
              <w:fldChar w:fldCharType="separate"/>
            </w:r>
            <w:sdt>
              <w:sdtPr>
                <w:rPr>
                  <w:noProof w:val="0"/>
                </w:rPr>
                <w:alias w:val="Criteria43"/>
                <w:tag w:val="Criteria43"/>
                <w:id w:val="88060648"/>
                <w:lock w:val="sdtLocked"/>
                <w:placeholder>
                  <w:docPart w:val="EF840B0D2B504642A523535D77CC64CB"/>
                </w:placeholder>
              </w:sdtPr>
              <w:sdtEndPr/>
              <w:sdtContent>
                <w:r w:rsidR="009A1C69" w:rsidRPr="002A1D09">
                  <w:rPr>
                    <w:noProof w:val="0"/>
                  </w:rPr>
                  <w:t>Maintain contact with the client</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4.3</w:t>
            </w:r>
          </w:p>
        </w:tc>
        <w:tc>
          <w:tcPr>
            <w:tcW w:w="1328" w:type="dxa"/>
            <w:vAlign w:val="center"/>
          </w:tcPr>
          <w:p w:rsidR="00776671" w:rsidRPr="002A1D09" w:rsidRDefault="00776671" w:rsidP="00776671">
            <w:pPr>
              <w:pStyle w:val="TableText"/>
              <w:jc w:val="center"/>
              <w:rPr>
                <w:noProof w:val="0"/>
              </w:rPr>
            </w:pPr>
            <w:r w:rsidRPr="002A1D09">
              <w:rPr>
                <w:noProof w:val="0"/>
              </w:rPr>
              <w:t>18</w:t>
            </w:r>
          </w:p>
        </w:tc>
        <w:tc>
          <w:tcPr>
            <w:tcW w:w="1194" w:type="dxa"/>
            <w:vAlign w:val="center"/>
          </w:tcPr>
          <w:p w:rsidR="00776671" w:rsidRPr="002A1D09" w:rsidRDefault="00776671" w:rsidP="00776671">
            <w:pPr>
              <w:pStyle w:val="TableText"/>
              <w:jc w:val="center"/>
              <w:rPr>
                <w:noProof w:val="0"/>
              </w:rPr>
            </w:pPr>
            <w:r w:rsidRPr="002A1D09">
              <w:rPr>
                <w:noProof w:val="0"/>
              </w:rPr>
              <w:t>18</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4.4</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Criteria44  \* MERGEFORMAT </w:instrText>
            </w:r>
            <w:r w:rsidRPr="002A1D09">
              <w:rPr>
                <w:noProof w:val="0"/>
              </w:rPr>
              <w:fldChar w:fldCharType="separate"/>
            </w:r>
            <w:sdt>
              <w:sdtPr>
                <w:rPr>
                  <w:noProof w:val="0"/>
                </w:rPr>
                <w:alias w:val="Criteria44"/>
                <w:tag w:val="Criteria44"/>
                <w:id w:val="88060649"/>
                <w:lock w:val="sdtLocked"/>
                <w:placeholder>
                  <w:docPart w:val="70B6A0F763E442569E43151FA5A22F5D"/>
                </w:placeholder>
              </w:sdtPr>
              <w:sdtEndPr/>
              <w:sdtContent>
                <w:r w:rsidR="009A1C69" w:rsidRPr="002A1D09">
                  <w:rPr>
                    <w:noProof w:val="0"/>
                  </w:rPr>
                  <w:t>Implement actions to close the sale</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4.4</w:t>
            </w:r>
          </w:p>
        </w:tc>
        <w:tc>
          <w:tcPr>
            <w:tcW w:w="1328" w:type="dxa"/>
            <w:vAlign w:val="center"/>
          </w:tcPr>
          <w:p w:rsidR="00776671" w:rsidRPr="002A1D09" w:rsidRDefault="00776671" w:rsidP="00776671">
            <w:pPr>
              <w:pStyle w:val="TableText"/>
              <w:jc w:val="center"/>
              <w:rPr>
                <w:noProof w:val="0"/>
              </w:rPr>
            </w:pPr>
            <w:r w:rsidRPr="002A1D09">
              <w:rPr>
                <w:noProof w:val="0"/>
              </w:rPr>
              <w:t>19</w:t>
            </w:r>
          </w:p>
        </w:tc>
        <w:tc>
          <w:tcPr>
            <w:tcW w:w="1194" w:type="dxa"/>
            <w:vAlign w:val="center"/>
          </w:tcPr>
          <w:p w:rsidR="00776671" w:rsidRPr="002A1D09" w:rsidRDefault="00776671" w:rsidP="00776671">
            <w:pPr>
              <w:pStyle w:val="TableText"/>
              <w:jc w:val="center"/>
              <w:rPr>
                <w:noProof w:val="0"/>
              </w:rPr>
            </w:pPr>
            <w:r w:rsidRPr="002A1D09">
              <w:rPr>
                <w:noProof w:val="0"/>
              </w:rPr>
              <w:t>19</w:t>
            </w:r>
          </w:p>
        </w:tc>
      </w:tr>
      <w:tr w:rsidR="00776671" w:rsidRPr="002A1D09" w:rsidTr="00776671">
        <w:tc>
          <w:tcPr>
            <w:tcW w:w="620" w:type="dxa"/>
            <w:gridSpan w:val="2"/>
          </w:tcPr>
          <w:p w:rsidR="00776671" w:rsidRPr="002A1D09" w:rsidRDefault="00776671" w:rsidP="00776671">
            <w:pPr>
              <w:pStyle w:val="TableText"/>
              <w:rPr>
                <w:noProof w:val="0"/>
              </w:rPr>
            </w:pPr>
            <w:r w:rsidRPr="002A1D09">
              <w:rPr>
                <w:noProof w:val="0"/>
              </w:rPr>
              <w:t>4.5</w:t>
            </w:r>
          </w:p>
        </w:tc>
        <w:tc>
          <w:tcPr>
            <w:tcW w:w="4362" w:type="dxa"/>
            <w:vAlign w:val="center"/>
          </w:tcPr>
          <w:p w:rsidR="00776671" w:rsidRPr="002A1D09" w:rsidRDefault="003F1216" w:rsidP="00776671">
            <w:pPr>
              <w:pStyle w:val="TableText"/>
              <w:rPr>
                <w:noProof w:val="0"/>
              </w:rPr>
            </w:pPr>
            <w:r w:rsidRPr="002A1D09">
              <w:rPr>
                <w:noProof w:val="0"/>
              </w:rPr>
              <w:fldChar w:fldCharType="begin"/>
            </w:r>
            <w:r w:rsidRPr="002A1D09">
              <w:rPr>
                <w:noProof w:val="0"/>
              </w:rPr>
              <w:instrText xml:space="preserve"> REF  Criteria45  \* MERGEFORMAT </w:instrText>
            </w:r>
            <w:r w:rsidRPr="002A1D09">
              <w:rPr>
                <w:noProof w:val="0"/>
              </w:rPr>
              <w:fldChar w:fldCharType="separate"/>
            </w:r>
            <w:sdt>
              <w:sdtPr>
                <w:rPr>
                  <w:noProof w:val="0"/>
                </w:rPr>
                <w:alias w:val="Criteria45"/>
                <w:tag w:val="Criteria45"/>
                <w:id w:val="88060650"/>
                <w:lock w:val="sdtLocked"/>
                <w:placeholder>
                  <w:docPart w:val="49AF2C9CEB3A4E99B20D62615EA1AB75"/>
                </w:placeholder>
              </w:sdtPr>
              <w:sdtEndPr/>
              <w:sdtContent>
                <w:r w:rsidR="009A1C69" w:rsidRPr="002A1D09">
                  <w:rPr>
                    <w:noProof w:val="0"/>
                  </w:rPr>
                  <w:t>Record changes to, and communications, regarding the quotation</w:t>
                </w:r>
              </w:sdtContent>
            </w:sdt>
            <w:r w:rsidRPr="002A1D09">
              <w:rPr>
                <w:noProof w:val="0"/>
              </w:rPr>
              <w:fldChar w:fldCharType="end"/>
            </w:r>
          </w:p>
        </w:tc>
        <w:tc>
          <w:tcPr>
            <w:tcW w:w="1251" w:type="dxa"/>
            <w:vAlign w:val="center"/>
          </w:tcPr>
          <w:p w:rsidR="00776671" w:rsidRPr="002A1D09" w:rsidRDefault="00776671" w:rsidP="00776671">
            <w:pPr>
              <w:pStyle w:val="TableText"/>
              <w:jc w:val="center"/>
              <w:rPr>
                <w:noProof w:val="0"/>
              </w:rPr>
            </w:pPr>
            <w:r w:rsidRPr="002A1D09">
              <w:rPr>
                <w:noProof w:val="0"/>
              </w:rPr>
              <w:t>4.5</w:t>
            </w:r>
          </w:p>
        </w:tc>
        <w:tc>
          <w:tcPr>
            <w:tcW w:w="1328" w:type="dxa"/>
            <w:vAlign w:val="center"/>
          </w:tcPr>
          <w:p w:rsidR="00776671" w:rsidRPr="002A1D09" w:rsidRDefault="00776671" w:rsidP="00776671">
            <w:pPr>
              <w:pStyle w:val="TableText"/>
              <w:jc w:val="center"/>
              <w:rPr>
                <w:noProof w:val="0"/>
              </w:rPr>
            </w:pPr>
            <w:r w:rsidRPr="002A1D09">
              <w:rPr>
                <w:noProof w:val="0"/>
              </w:rPr>
              <w:t>20</w:t>
            </w:r>
          </w:p>
        </w:tc>
        <w:tc>
          <w:tcPr>
            <w:tcW w:w="1194" w:type="dxa"/>
            <w:vAlign w:val="center"/>
          </w:tcPr>
          <w:p w:rsidR="00776671" w:rsidRPr="002A1D09" w:rsidRDefault="00776671" w:rsidP="00776671">
            <w:pPr>
              <w:pStyle w:val="TableText"/>
              <w:jc w:val="center"/>
              <w:rPr>
                <w:noProof w:val="0"/>
              </w:rPr>
            </w:pPr>
            <w:r w:rsidRPr="002A1D09">
              <w:rPr>
                <w:noProof w:val="0"/>
              </w:rPr>
              <w:t>20</w:t>
            </w:r>
          </w:p>
        </w:tc>
      </w:tr>
    </w:tbl>
    <w:p w:rsidR="00A63749" w:rsidRPr="002A1D09" w:rsidRDefault="00A63749" w:rsidP="00A63749"/>
    <w:p w:rsidR="00A63749" w:rsidRPr="002A1D09" w:rsidRDefault="00A63749" w:rsidP="00A63749">
      <w:pPr>
        <w:sectPr w:rsidR="00A63749" w:rsidRPr="002A1D09" w:rsidSect="001A29DB">
          <w:headerReference w:type="even" r:id="rId40"/>
          <w:headerReference w:type="default" r:id="rId41"/>
          <w:pgSz w:w="11906" w:h="16838" w:code="9"/>
          <w:pgMar w:top="1440" w:right="1440" w:bottom="1440" w:left="1701" w:header="709" w:footer="326" w:gutter="0"/>
          <w:cols w:space="708"/>
          <w:docGrid w:linePitch="360"/>
        </w:sectPr>
      </w:pPr>
    </w:p>
    <w:p w:rsidR="00A63749" w:rsidRPr="002A1D09" w:rsidRDefault="00A63749" w:rsidP="00A63749">
      <w:pPr>
        <w:pStyle w:val="Heading1"/>
      </w:pPr>
      <w:bookmarkStart w:id="37" w:name="_Toc294862959"/>
      <w:bookmarkStart w:id="38" w:name="_Toc337029852"/>
      <w:bookmarkStart w:id="39" w:name="_Toc370805489"/>
      <w:bookmarkStart w:id="40" w:name="_Toc409086733"/>
      <w:r w:rsidRPr="002A1D09">
        <w:t>Glossary</w:t>
      </w:r>
      <w:bookmarkEnd w:id="37"/>
      <w:bookmarkEnd w:id="38"/>
      <w:bookmarkEnd w:id="39"/>
      <w:bookmarkEnd w:id="4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1A740E" w:rsidRPr="002A1D09" w:rsidTr="001A740E">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vAlign w:val="center"/>
          </w:tcPr>
          <w:p w:rsidR="001A740E" w:rsidRPr="002A1D09" w:rsidRDefault="001A740E" w:rsidP="001A740E">
            <w:pPr>
              <w:keepNext/>
              <w:suppressAutoHyphens/>
              <w:spacing w:before="120" w:after="120"/>
              <w:rPr>
                <w:rFonts w:ascii="Helvetica" w:eastAsia="Calibri" w:hAnsi="Helvetica" w:cs="Calibri"/>
                <w:b/>
                <w:color w:val="FFFFFF"/>
                <w:lang w:eastAsia="ar-SA"/>
              </w:rPr>
            </w:pPr>
            <w:r w:rsidRPr="002A1D09">
              <w:rPr>
                <w:rFonts w:ascii="Helvetica" w:eastAsia="Calibri" w:hAnsi="Helvetica" w:cs="Calibri"/>
                <w:b/>
                <w:color w:val="FFFFFF"/>
                <w:lang w:eastAsia="ar-SA"/>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vAlign w:val="center"/>
          </w:tcPr>
          <w:p w:rsidR="001A740E" w:rsidRPr="002A1D09" w:rsidRDefault="001A740E" w:rsidP="001A740E">
            <w:pPr>
              <w:keepNext/>
              <w:suppressAutoHyphens/>
              <w:spacing w:before="120" w:after="120"/>
              <w:rPr>
                <w:rFonts w:ascii="Helvetica" w:eastAsia="Calibri" w:hAnsi="Helvetica" w:cs="Calibri"/>
                <w:b/>
                <w:color w:val="FFFFFF"/>
                <w:lang w:eastAsia="ar-SA"/>
              </w:rPr>
            </w:pPr>
            <w:r w:rsidRPr="002A1D09">
              <w:rPr>
                <w:rFonts w:ascii="Helvetica" w:eastAsia="Calibri" w:hAnsi="Helvetica" w:cs="Calibri"/>
                <w:b/>
                <w:color w:val="FFFFFF"/>
                <w:lang w:eastAsia="ar-SA"/>
              </w:rPr>
              <w:t>Explanation</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Auxiliary</w:t>
            </w:r>
          </w:p>
        </w:tc>
        <w:tc>
          <w:tcPr>
            <w:tcW w:w="5245" w:type="dxa"/>
            <w:vAlign w:val="center"/>
          </w:tcPr>
          <w:p w:rsidR="001A740E" w:rsidRPr="002A1D09" w:rsidRDefault="001A740E" w:rsidP="005F4952">
            <w:pPr>
              <w:pStyle w:val="TableText"/>
              <w:rPr>
                <w:noProof w:val="0"/>
              </w:rPr>
            </w:pPr>
            <w:r w:rsidRPr="002A1D09">
              <w:rPr>
                <w:noProof w:val="0"/>
              </w:rPr>
              <w:t>Additional products and services appropriate and used to enhance another product or service</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BDM</w:t>
            </w:r>
          </w:p>
        </w:tc>
        <w:tc>
          <w:tcPr>
            <w:tcW w:w="5245" w:type="dxa"/>
            <w:vAlign w:val="center"/>
          </w:tcPr>
          <w:p w:rsidR="001A740E" w:rsidRPr="002A1D09" w:rsidRDefault="001A740E" w:rsidP="005F4952">
            <w:pPr>
              <w:pStyle w:val="TableText"/>
              <w:rPr>
                <w:noProof w:val="0"/>
              </w:rPr>
            </w:pPr>
            <w:r w:rsidRPr="002A1D09">
              <w:rPr>
                <w:noProof w:val="0"/>
              </w:rPr>
              <w:t>Business Development Manager</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Blog</w:t>
            </w:r>
          </w:p>
        </w:tc>
        <w:tc>
          <w:tcPr>
            <w:tcW w:w="5245" w:type="dxa"/>
            <w:vAlign w:val="center"/>
          </w:tcPr>
          <w:p w:rsidR="001A740E" w:rsidRPr="002A1D09" w:rsidRDefault="001A740E" w:rsidP="005F4952">
            <w:pPr>
              <w:pStyle w:val="TableText"/>
              <w:rPr>
                <w:noProof w:val="0"/>
              </w:rPr>
            </w:pPr>
            <w:r w:rsidRPr="002A1D09">
              <w:rPr>
                <w:noProof w:val="0"/>
              </w:rPr>
              <w:t xml:space="preserve">A website containing a writer's or group of writers' own experiences, observations, opinions, etc., and often having images and links to other websites. </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Client</w:t>
            </w:r>
          </w:p>
        </w:tc>
        <w:tc>
          <w:tcPr>
            <w:tcW w:w="5245" w:type="dxa"/>
            <w:vAlign w:val="center"/>
          </w:tcPr>
          <w:p w:rsidR="001A740E" w:rsidRPr="002A1D09" w:rsidRDefault="001A740E" w:rsidP="005F4952">
            <w:pPr>
              <w:pStyle w:val="TableText"/>
              <w:rPr>
                <w:noProof w:val="0"/>
              </w:rPr>
            </w:pPr>
            <w:r w:rsidRPr="002A1D09">
              <w:rPr>
                <w:noProof w:val="0"/>
              </w:rPr>
              <w:t xml:space="preserve">Customer or person responsible for arranging travel for another. </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Colleague</w:t>
            </w:r>
          </w:p>
        </w:tc>
        <w:tc>
          <w:tcPr>
            <w:tcW w:w="5245" w:type="dxa"/>
            <w:vAlign w:val="center"/>
          </w:tcPr>
          <w:p w:rsidR="001A740E" w:rsidRPr="002A1D09" w:rsidRDefault="001A740E" w:rsidP="005F4952">
            <w:pPr>
              <w:pStyle w:val="TableText"/>
              <w:rPr>
                <w:noProof w:val="0"/>
              </w:rPr>
            </w:pPr>
            <w:r w:rsidRPr="002A1D09">
              <w:rPr>
                <w:noProof w:val="0"/>
              </w:rPr>
              <w:t>A fellow worker or member of a staff, department, profession</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Communication</w:t>
            </w:r>
          </w:p>
        </w:tc>
        <w:tc>
          <w:tcPr>
            <w:tcW w:w="5245" w:type="dxa"/>
            <w:vAlign w:val="center"/>
          </w:tcPr>
          <w:p w:rsidR="001A740E" w:rsidRPr="002A1D09" w:rsidRDefault="001A740E" w:rsidP="005F4952">
            <w:pPr>
              <w:pStyle w:val="TableText"/>
              <w:rPr>
                <w:noProof w:val="0"/>
              </w:rPr>
            </w:pPr>
            <w:r w:rsidRPr="002A1D09">
              <w:rPr>
                <w:noProof w:val="0"/>
              </w:rPr>
              <w:t xml:space="preserve">The imparting or interchange of thoughts, opinions, or information by speech, writing, or signs </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Consultation</w:t>
            </w:r>
          </w:p>
        </w:tc>
        <w:tc>
          <w:tcPr>
            <w:tcW w:w="5245" w:type="dxa"/>
            <w:vAlign w:val="center"/>
          </w:tcPr>
          <w:p w:rsidR="001A740E" w:rsidRPr="002A1D09" w:rsidRDefault="001A740E" w:rsidP="005F4952">
            <w:pPr>
              <w:pStyle w:val="TableText"/>
              <w:rPr>
                <w:noProof w:val="0"/>
              </w:rPr>
            </w:pPr>
            <w:r w:rsidRPr="002A1D09">
              <w:rPr>
                <w:noProof w:val="0"/>
              </w:rPr>
              <w:t>Seeking input, advice and suggestions from others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CRS</w:t>
            </w:r>
          </w:p>
        </w:tc>
        <w:tc>
          <w:tcPr>
            <w:tcW w:w="5245" w:type="dxa"/>
            <w:vAlign w:val="center"/>
          </w:tcPr>
          <w:p w:rsidR="001A740E" w:rsidRPr="002A1D09" w:rsidRDefault="001A740E" w:rsidP="005F4952">
            <w:pPr>
              <w:pStyle w:val="TableText"/>
              <w:rPr>
                <w:noProof w:val="0"/>
              </w:rPr>
            </w:pPr>
            <w:r w:rsidRPr="002A1D09">
              <w:rPr>
                <w:noProof w:val="0"/>
              </w:rPr>
              <w:t>Central Reservation System</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Data</w:t>
            </w:r>
          </w:p>
        </w:tc>
        <w:tc>
          <w:tcPr>
            <w:tcW w:w="5245" w:type="dxa"/>
            <w:vAlign w:val="center"/>
          </w:tcPr>
          <w:p w:rsidR="001A740E" w:rsidRPr="002A1D09" w:rsidRDefault="001A740E" w:rsidP="005F4952">
            <w:pPr>
              <w:pStyle w:val="TableText"/>
              <w:rPr>
                <w:noProof w:val="0"/>
              </w:rPr>
            </w:pPr>
            <w:r w:rsidRPr="002A1D09">
              <w:rPr>
                <w:noProof w:val="0"/>
              </w:rPr>
              <w:t>Piece of travel related information</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Document</w:t>
            </w:r>
          </w:p>
        </w:tc>
        <w:tc>
          <w:tcPr>
            <w:tcW w:w="5245" w:type="dxa"/>
            <w:vAlign w:val="center"/>
          </w:tcPr>
          <w:p w:rsidR="001A740E" w:rsidRPr="002A1D09" w:rsidRDefault="001A740E" w:rsidP="005F4952">
            <w:pPr>
              <w:pStyle w:val="TableText"/>
              <w:rPr>
                <w:noProof w:val="0"/>
              </w:rPr>
            </w:pPr>
            <w:r w:rsidRPr="002A1D09">
              <w:rPr>
                <w:noProof w:val="0"/>
              </w:rPr>
              <w:t>Any paper or electronic form of ticket, voucher or travel related information</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Dossier</w:t>
            </w:r>
          </w:p>
        </w:tc>
        <w:tc>
          <w:tcPr>
            <w:tcW w:w="5245" w:type="dxa"/>
            <w:vAlign w:val="center"/>
          </w:tcPr>
          <w:p w:rsidR="001A740E" w:rsidRPr="002A1D09" w:rsidRDefault="001A740E" w:rsidP="005F4952">
            <w:pPr>
              <w:pStyle w:val="TableText"/>
              <w:rPr>
                <w:noProof w:val="0"/>
              </w:rPr>
            </w:pPr>
            <w:r w:rsidRPr="002A1D09">
              <w:rPr>
                <w:noProof w:val="0"/>
              </w:rPr>
              <w:t>Document containing all the detailed information regarding a travel activity</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Efficiency</w:t>
            </w:r>
          </w:p>
        </w:tc>
        <w:tc>
          <w:tcPr>
            <w:tcW w:w="5245" w:type="dxa"/>
            <w:vAlign w:val="center"/>
          </w:tcPr>
          <w:p w:rsidR="001A740E" w:rsidRPr="002A1D09" w:rsidRDefault="001A740E" w:rsidP="005F4952">
            <w:pPr>
              <w:pStyle w:val="TableText"/>
              <w:rPr>
                <w:noProof w:val="0"/>
              </w:rPr>
            </w:pPr>
            <w:r w:rsidRPr="002A1D09">
              <w:rPr>
                <w:noProof w:val="0"/>
              </w:rPr>
              <w:t>How well something is done with effective use of resources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Enterprise</w:t>
            </w:r>
          </w:p>
        </w:tc>
        <w:tc>
          <w:tcPr>
            <w:tcW w:w="5245" w:type="dxa"/>
            <w:vAlign w:val="center"/>
          </w:tcPr>
          <w:p w:rsidR="001A740E" w:rsidRPr="002A1D09" w:rsidRDefault="001A740E" w:rsidP="005F4952">
            <w:pPr>
              <w:pStyle w:val="TableText"/>
              <w:rPr>
                <w:noProof w:val="0"/>
              </w:rPr>
            </w:pPr>
            <w:r w:rsidRPr="002A1D09">
              <w:rPr>
                <w:noProof w:val="0"/>
              </w:rPr>
              <w:t>Organisation or business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E-ticket</w:t>
            </w:r>
          </w:p>
        </w:tc>
        <w:tc>
          <w:tcPr>
            <w:tcW w:w="5245" w:type="dxa"/>
            <w:vAlign w:val="center"/>
          </w:tcPr>
          <w:p w:rsidR="001A740E" w:rsidRPr="002A1D09" w:rsidRDefault="001A740E" w:rsidP="005F4952">
            <w:pPr>
              <w:pStyle w:val="TableText"/>
              <w:rPr>
                <w:noProof w:val="0"/>
              </w:rPr>
            </w:pPr>
            <w:r w:rsidRPr="002A1D09">
              <w:rPr>
                <w:noProof w:val="0"/>
              </w:rPr>
              <w:t>Electronic ticket</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ETA</w:t>
            </w:r>
          </w:p>
        </w:tc>
        <w:tc>
          <w:tcPr>
            <w:tcW w:w="5245" w:type="dxa"/>
            <w:vAlign w:val="center"/>
          </w:tcPr>
          <w:p w:rsidR="001A740E" w:rsidRPr="002A1D09" w:rsidRDefault="001A740E" w:rsidP="005F4952">
            <w:pPr>
              <w:pStyle w:val="TableText"/>
              <w:rPr>
                <w:noProof w:val="0"/>
              </w:rPr>
            </w:pPr>
            <w:r w:rsidRPr="002A1D09">
              <w:rPr>
                <w:noProof w:val="0"/>
              </w:rPr>
              <w:t>Estimated time of arrival</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ETD</w:t>
            </w:r>
          </w:p>
        </w:tc>
        <w:tc>
          <w:tcPr>
            <w:tcW w:w="5245" w:type="dxa"/>
            <w:vAlign w:val="center"/>
          </w:tcPr>
          <w:p w:rsidR="001A740E" w:rsidRPr="002A1D09" w:rsidRDefault="001A740E" w:rsidP="005F4952">
            <w:pPr>
              <w:pStyle w:val="TableText"/>
              <w:rPr>
                <w:noProof w:val="0"/>
              </w:rPr>
            </w:pPr>
            <w:r w:rsidRPr="002A1D09">
              <w:rPr>
                <w:noProof w:val="0"/>
              </w:rPr>
              <w:t>Estimated time of departure</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GDS</w:t>
            </w:r>
          </w:p>
        </w:tc>
        <w:tc>
          <w:tcPr>
            <w:tcW w:w="5245" w:type="dxa"/>
            <w:vAlign w:val="center"/>
          </w:tcPr>
          <w:p w:rsidR="001A740E" w:rsidRPr="002A1D09" w:rsidRDefault="001A740E" w:rsidP="005F4952">
            <w:pPr>
              <w:pStyle w:val="TableText"/>
              <w:rPr>
                <w:noProof w:val="0"/>
              </w:rPr>
            </w:pPr>
            <w:r w:rsidRPr="002A1D09">
              <w:rPr>
                <w:noProof w:val="0"/>
              </w:rPr>
              <w:t>Global Distribution System</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Inbound</w:t>
            </w:r>
          </w:p>
        </w:tc>
        <w:tc>
          <w:tcPr>
            <w:tcW w:w="5245" w:type="dxa"/>
            <w:vAlign w:val="center"/>
          </w:tcPr>
          <w:p w:rsidR="001A740E" w:rsidRPr="002A1D09" w:rsidRDefault="001A740E" w:rsidP="005F4952">
            <w:pPr>
              <w:pStyle w:val="TableText"/>
              <w:rPr>
                <w:noProof w:val="0"/>
              </w:rPr>
            </w:pPr>
            <w:r w:rsidRPr="002A1D09">
              <w:rPr>
                <w:noProof w:val="0"/>
              </w:rPr>
              <w:t>Travellers coming into a country</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Kitty</w:t>
            </w:r>
          </w:p>
        </w:tc>
        <w:tc>
          <w:tcPr>
            <w:tcW w:w="5245" w:type="dxa"/>
            <w:vAlign w:val="center"/>
          </w:tcPr>
          <w:p w:rsidR="001A740E" w:rsidRPr="002A1D09" w:rsidRDefault="001A740E" w:rsidP="005F4952">
            <w:pPr>
              <w:pStyle w:val="TableText"/>
              <w:rPr>
                <w:noProof w:val="0"/>
              </w:rPr>
            </w:pPr>
            <w:r w:rsidRPr="002A1D09">
              <w:rPr>
                <w:noProof w:val="0"/>
              </w:rPr>
              <w:t>Actual cash, often in small denominations used for purchases. Also known as a float.</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Mark-up</w:t>
            </w:r>
          </w:p>
        </w:tc>
        <w:tc>
          <w:tcPr>
            <w:tcW w:w="5245" w:type="dxa"/>
            <w:vAlign w:val="center"/>
          </w:tcPr>
          <w:p w:rsidR="001A740E" w:rsidRPr="002A1D09" w:rsidRDefault="001A740E" w:rsidP="005F4952">
            <w:pPr>
              <w:pStyle w:val="TableText"/>
              <w:rPr>
                <w:noProof w:val="0"/>
              </w:rPr>
            </w:pPr>
            <w:r w:rsidRPr="002A1D09">
              <w:rPr>
                <w:noProof w:val="0"/>
              </w:rPr>
              <w:t>Profit margin identified by difference between price quoted to customer and that quoted by suppliers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Merchant Fee</w:t>
            </w:r>
          </w:p>
        </w:tc>
        <w:tc>
          <w:tcPr>
            <w:tcW w:w="5245" w:type="dxa"/>
            <w:vAlign w:val="center"/>
          </w:tcPr>
          <w:p w:rsidR="001A740E" w:rsidRPr="002A1D09" w:rsidRDefault="001A740E" w:rsidP="005F4952">
            <w:pPr>
              <w:pStyle w:val="TableText"/>
              <w:rPr>
                <w:noProof w:val="0"/>
              </w:rPr>
            </w:pPr>
            <w:r w:rsidRPr="002A1D09">
              <w:rPr>
                <w:noProof w:val="0"/>
              </w:rPr>
              <w:t xml:space="preserve">Fee charges by credit card company </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Non-air</w:t>
            </w:r>
          </w:p>
        </w:tc>
        <w:tc>
          <w:tcPr>
            <w:tcW w:w="5245" w:type="dxa"/>
            <w:vAlign w:val="center"/>
          </w:tcPr>
          <w:p w:rsidR="001A740E" w:rsidRPr="002A1D09" w:rsidRDefault="001A740E" w:rsidP="005F4952">
            <w:pPr>
              <w:pStyle w:val="TableText"/>
              <w:rPr>
                <w:noProof w:val="0"/>
              </w:rPr>
            </w:pPr>
            <w:r w:rsidRPr="002A1D09">
              <w:rPr>
                <w:noProof w:val="0"/>
              </w:rPr>
              <w:t>Any travel that is land or sea based</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Nett</w:t>
            </w:r>
          </w:p>
        </w:tc>
        <w:tc>
          <w:tcPr>
            <w:tcW w:w="5245" w:type="dxa"/>
            <w:vAlign w:val="center"/>
          </w:tcPr>
          <w:p w:rsidR="001A740E" w:rsidRPr="002A1D09" w:rsidRDefault="001A740E" w:rsidP="005F4952">
            <w:pPr>
              <w:pStyle w:val="TableText"/>
              <w:rPr>
                <w:noProof w:val="0"/>
              </w:rPr>
            </w:pPr>
            <w:r w:rsidRPr="002A1D09">
              <w:rPr>
                <w:noProof w:val="0"/>
              </w:rPr>
              <w:t>Financial amount after direct expenses or taxes have been deducted</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Network</w:t>
            </w:r>
          </w:p>
        </w:tc>
        <w:tc>
          <w:tcPr>
            <w:tcW w:w="5245" w:type="dxa"/>
            <w:vAlign w:val="center"/>
          </w:tcPr>
          <w:p w:rsidR="001A740E" w:rsidRPr="002A1D09" w:rsidRDefault="001A740E" w:rsidP="005F4952">
            <w:pPr>
              <w:pStyle w:val="TableText"/>
              <w:rPr>
                <w:noProof w:val="0"/>
              </w:rPr>
            </w:pPr>
            <w:r w:rsidRPr="002A1D09">
              <w:rPr>
                <w:noProof w:val="0"/>
              </w:rPr>
              <w:t>Gathering of people for a particular purpose</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rFonts w:cs="Arial"/>
                <w:noProof w:val="0"/>
              </w:rPr>
            </w:pPr>
            <w:r w:rsidRPr="002A1D09">
              <w:rPr>
                <w:rFonts w:cs="Arial"/>
                <w:noProof w:val="0"/>
              </w:rPr>
              <w:t>Outbound</w:t>
            </w:r>
          </w:p>
        </w:tc>
        <w:tc>
          <w:tcPr>
            <w:tcW w:w="5245" w:type="dxa"/>
            <w:vAlign w:val="center"/>
          </w:tcPr>
          <w:p w:rsidR="001A740E" w:rsidRPr="002A1D09" w:rsidRDefault="001A740E" w:rsidP="005F4952">
            <w:pPr>
              <w:pStyle w:val="TableText"/>
              <w:rPr>
                <w:noProof w:val="0"/>
              </w:rPr>
            </w:pPr>
            <w:r w:rsidRPr="002A1D09">
              <w:rPr>
                <w:noProof w:val="0"/>
              </w:rPr>
              <w:t>Travellers leaving a country</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rFonts w:cs="Arial"/>
                <w:noProof w:val="0"/>
              </w:rPr>
            </w:pPr>
            <w:r w:rsidRPr="002A1D09">
              <w:rPr>
                <w:rFonts w:cs="Arial"/>
                <w:noProof w:val="0"/>
              </w:rPr>
              <w:t>PDS</w:t>
            </w:r>
          </w:p>
        </w:tc>
        <w:tc>
          <w:tcPr>
            <w:tcW w:w="5245" w:type="dxa"/>
            <w:vAlign w:val="center"/>
          </w:tcPr>
          <w:p w:rsidR="001A740E" w:rsidRPr="002A1D09" w:rsidRDefault="001A740E" w:rsidP="005F4952">
            <w:pPr>
              <w:pStyle w:val="TableText"/>
              <w:rPr>
                <w:noProof w:val="0"/>
              </w:rPr>
            </w:pPr>
            <w:r w:rsidRPr="002A1D09">
              <w:rPr>
                <w:noProof w:val="0"/>
              </w:rPr>
              <w:t>Product Disclosure Statement</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rFonts w:cs="Arial"/>
                <w:noProof w:val="0"/>
              </w:rPr>
            </w:pPr>
            <w:r w:rsidRPr="002A1D09">
              <w:rPr>
                <w:rFonts w:cs="Arial"/>
                <w:noProof w:val="0"/>
              </w:rPr>
              <w:t>Preferences</w:t>
            </w:r>
          </w:p>
        </w:tc>
        <w:tc>
          <w:tcPr>
            <w:tcW w:w="5245" w:type="dxa"/>
            <w:vAlign w:val="center"/>
          </w:tcPr>
          <w:p w:rsidR="001A740E" w:rsidRPr="002A1D09" w:rsidRDefault="001A740E" w:rsidP="005F4952">
            <w:pPr>
              <w:pStyle w:val="TableText"/>
              <w:rPr>
                <w:noProof w:val="0"/>
              </w:rPr>
            </w:pPr>
            <w:r w:rsidRPr="002A1D09">
              <w:rPr>
                <w:noProof w:val="0"/>
              </w:rPr>
              <w:t>Experience your customer is seeking</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Preferred agreement</w:t>
            </w:r>
          </w:p>
        </w:tc>
        <w:tc>
          <w:tcPr>
            <w:tcW w:w="5245" w:type="dxa"/>
            <w:vAlign w:val="center"/>
          </w:tcPr>
          <w:p w:rsidR="001A740E" w:rsidRPr="002A1D09" w:rsidRDefault="001A740E" w:rsidP="005F4952">
            <w:pPr>
              <w:pStyle w:val="TableText"/>
              <w:rPr>
                <w:noProof w:val="0"/>
              </w:rPr>
            </w:pPr>
            <w:r w:rsidRPr="002A1D09">
              <w:rPr>
                <w:noProof w:val="0"/>
              </w:rPr>
              <w:t>A formal commercial agreement between a supplier and a travel agent which facilitates the payment of extra commission and other benefits by the supplier to the travel agent in exchange for the travel agents agreement to sell the suppliers product.</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Press</w:t>
            </w:r>
          </w:p>
        </w:tc>
        <w:tc>
          <w:tcPr>
            <w:tcW w:w="5245" w:type="dxa"/>
            <w:vAlign w:val="center"/>
          </w:tcPr>
          <w:p w:rsidR="001A740E" w:rsidRPr="002A1D09" w:rsidRDefault="001A740E" w:rsidP="005F4952">
            <w:pPr>
              <w:pStyle w:val="TableText"/>
              <w:rPr>
                <w:noProof w:val="0"/>
              </w:rPr>
            </w:pPr>
            <w:r w:rsidRPr="002A1D09">
              <w:rPr>
                <w:noProof w:val="0"/>
              </w:rPr>
              <w:t>Any form of public media</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Pro-forma</w:t>
            </w:r>
          </w:p>
        </w:tc>
        <w:tc>
          <w:tcPr>
            <w:tcW w:w="5245" w:type="dxa"/>
            <w:vAlign w:val="center"/>
          </w:tcPr>
          <w:p w:rsidR="001A740E" w:rsidRPr="002A1D09" w:rsidRDefault="001A740E" w:rsidP="005F4952">
            <w:pPr>
              <w:pStyle w:val="TableText"/>
              <w:rPr>
                <w:noProof w:val="0"/>
              </w:rPr>
            </w:pPr>
            <w:r w:rsidRPr="002A1D09">
              <w:rPr>
                <w:noProof w:val="0"/>
              </w:rPr>
              <w:t>Template used to collect or record information in a structured and set way.</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Quotation</w:t>
            </w:r>
          </w:p>
        </w:tc>
        <w:tc>
          <w:tcPr>
            <w:tcW w:w="5245" w:type="dxa"/>
            <w:vAlign w:val="center"/>
          </w:tcPr>
          <w:p w:rsidR="001A740E" w:rsidRPr="002A1D09" w:rsidRDefault="001A740E" w:rsidP="005F4952">
            <w:pPr>
              <w:pStyle w:val="TableText"/>
              <w:rPr>
                <w:noProof w:val="0"/>
              </w:rPr>
            </w:pPr>
            <w:r w:rsidRPr="002A1D09">
              <w:rPr>
                <w:noProof w:val="0"/>
              </w:rPr>
              <w:t>A statement of information and prices relating to travel activity</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Supplier</w:t>
            </w:r>
          </w:p>
        </w:tc>
        <w:tc>
          <w:tcPr>
            <w:tcW w:w="5245" w:type="dxa"/>
            <w:vAlign w:val="center"/>
          </w:tcPr>
          <w:p w:rsidR="001A740E" w:rsidRPr="002A1D09" w:rsidRDefault="001A740E" w:rsidP="005F4952">
            <w:pPr>
              <w:pStyle w:val="TableText"/>
              <w:rPr>
                <w:noProof w:val="0"/>
              </w:rPr>
            </w:pPr>
            <w:r w:rsidRPr="002A1D09">
              <w:rPr>
                <w:noProof w:val="0"/>
              </w:rPr>
              <w:t>Also known as operator. Any organisation that provides travel related products or services.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Tariffs</w:t>
            </w:r>
          </w:p>
        </w:tc>
        <w:tc>
          <w:tcPr>
            <w:tcW w:w="5245" w:type="dxa"/>
            <w:vAlign w:val="center"/>
          </w:tcPr>
          <w:p w:rsidR="001A740E" w:rsidRPr="002A1D09" w:rsidRDefault="001A740E" w:rsidP="005F4952">
            <w:pPr>
              <w:pStyle w:val="TableText"/>
              <w:rPr>
                <w:noProof w:val="0"/>
              </w:rPr>
            </w:pPr>
            <w:r w:rsidRPr="002A1D09">
              <w:rPr>
                <w:noProof w:val="0"/>
              </w:rPr>
              <w:t>Prices</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TIM</w:t>
            </w:r>
          </w:p>
        </w:tc>
        <w:tc>
          <w:tcPr>
            <w:tcW w:w="5245" w:type="dxa"/>
            <w:vAlign w:val="center"/>
          </w:tcPr>
          <w:p w:rsidR="001A740E" w:rsidRPr="002A1D09" w:rsidRDefault="001A740E" w:rsidP="005F4952">
            <w:pPr>
              <w:pStyle w:val="TableText"/>
              <w:rPr>
                <w:noProof w:val="0"/>
              </w:rPr>
            </w:pPr>
            <w:r w:rsidRPr="002A1D09">
              <w:rPr>
                <w:noProof w:val="0"/>
              </w:rPr>
              <w:t>Travel Information Manual</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Transfers</w:t>
            </w:r>
          </w:p>
        </w:tc>
        <w:tc>
          <w:tcPr>
            <w:tcW w:w="5245" w:type="dxa"/>
            <w:vAlign w:val="center"/>
          </w:tcPr>
          <w:p w:rsidR="001A740E" w:rsidRPr="002A1D09" w:rsidRDefault="001A740E" w:rsidP="005F4952">
            <w:pPr>
              <w:pStyle w:val="TableText"/>
              <w:rPr>
                <w:noProof w:val="0"/>
              </w:rPr>
            </w:pPr>
            <w:r w:rsidRPr="002A1D09">
              <w:rPr>
                <w:noProof w:val="0"/>
              </w:rPr>
              <w:t>Method of transportation used of getting from one destination to another</w:t>
            </w:r>
          </w:p>
        </w:tc>
      </w:tr>
      <w:tr w:rsidR="001A740E" w:rsidRPr="002A1D09" w:rsidTr="001A74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vAlign w:val="center"/>
          </w:tcPr>
          <w:p w:rsidR="001A740E" w:rsidRPr="002A1D09" w:rsidRDefault="001A740E" w:rsidP="005F4952">
            <w:pPr>
              <w:pStyle w:val="TableTextBold"/>
              <w:rPr>
                <w:noProof w:val="0"/>
              </w:rPr>
            </w:pPr>
            <w:r w:rsidRPr="002A1D09">
              <w:rPr>
                <w:noProof w:val="0"/>
              </w:rPr>
              <w:t>Wholesaler</w:t>
            </w:r>
          </w:p>
        </w:tc>
        <w:tc>
          <w:tcPr>
            <w:tcW w:w="5245" w:type="dxa"/>
            <w:vAlign w:val="center"/>
          </w:tcPr>
          <w:p w:rsidR="001A740E" w:rsidRPr="002A1D09" w:rsidRDefault="001A740E" w:rsidP="005F4952">
            <w:pPr>
              <w:pStyle w:val="TableText"/>
              <w:rPr>
                <w:noProof w:val="0"/>
              </w:rPr>
            </w:pPr>
            <w:r w:rsidRPr="002A1D09">
              <w:rPr>
                <w:noProof w:val="0"/>
              </w:rPr>
              <w:t>Travel organisation that packages different supplier services</w:t>
            </w:r>
          </w:p>
        </w:tc>
      </w:tr>
    </w:tbl>
    <w:p w:rsidR="00CE6040" w:rsidRPr="002A1D09" w:rsidRDefault="00CE6040" w:rsidP="00BD2681">
      <w:pPr>
        <w:pStyle w:val="BodyCopy"/>
        <w:rPr>
          <w:noProof w:val="0"/>
          <w:szCs w:val="24"/>
        </w:rPr>
        <w:sectPr w:rsidR="00CE6040" w:rsidRPr="002A1D09" w:rsidSect="001A29DB">
          <w:headerReference w:type="even" r:id="rId42"/>
          <w:headerReference w:type="default" r:id="rId43"/>
          <w:pgSz w:w="11906" w:h="16838"/>
          <w:pgMar w:top="1440" w:right="1440" w:bottom="1440" w:left="1440" w:header="708" w:footer="329" w:gutter="0"/>
          <w:cols w:space="708"/>
          <w:docGrid w:linePitch="360"/>
        </w:sectPr>
      </w:pPr>
    </w:p>
    <w:p w:rsidR="00F84543" w:rsidRPr="002A1D09" w:rsidRDefault="00BD2681" w:rsidP="00CD0302">
      <w:pPr>
        <w:pStyle w:val="Heading1"/>
      </w:pPr>
      <w:bookmarkStart w:id="41" w:name="_Toc294862960"/>
      <w:bookmarkStart w:id="42" w:name="_Toc370805490"/>
      <w:bookmarkStart w:id="43" w:name="_Toc337029817"/>
      <w:bookmarkStart w:id="44" w:name="_Toc409086734"/>
      <w:r w:rsidRPr="002A1D09">
        <w:t>Element 1</w:t>
      </w:r>
      <w:proofErr w:type="gramStart"/>
      <w:r w:rsidRPr="002A1D09">
        <w:t>:</w:t>
      </w:r>
      <w:bookmarkEnd w:id="41"/>
      <w:proofErr w:type="gramEnd"/>
      <w:r w:rsidR="00F84543" w:rsidRPr="002A1D09">
        <w:br/>
      </w:r>
      <w:fldSimple w:instr=" REF  Element1  \* MERGEFORMAT ">
        <w:sdt>
          <w:sdtPr>
            <w:rPr>
              <w:highlight w:val="yellow"/>
            </w:rPr>
            <w:alias w:val="Element1"/>
            <w:tag w:val="Element1"/>
            <w:id w:val="88060651"/>
            <w:lock w:val="sdtLocked"/>
            <w:placeholder>
              <w:docPart w:val="7CE22460C30144AA90635B90BEAB3FCE"/>
            </w:placeholder>
          </w:sdtPr>
          <w:sdtEndPr/>
          <w:sdtContent>
            <w:r w:rsidR="009A1C69" w:rsidRPr="002A1D09">
              <w:t>Identify the context for the quotation</w:t>
            </w:r>
          </w:sdtContent>
        </w:sdt>
        <w:bookmarkEnd w:id="42"/>
        <w:bookmarkEnd w:id="44"/>
      </w:fldSimple>
      <w:bookmarkEnd w:id="43"/>
    </w:p>
    <w:p w:rsidR="00BD2681" w:rsidRPr="002A1D09" w:rsidRDefault="00BD2681" w:rsidP="00F84543">
      <w:pPr>
        <w:pStyle w:val="Heading2"/>
      </w:pPr>
      <w:r w:rsidRPr="002A1D09">
        <w:t>1.1</w:t>
      </w:r>
      <w:r w:rsidRPr="002A1D09">
        <w:tab/>
      </w:r>
      <w:fldSimple w:instr=" REF  Criteria11  \* MERGEFORMAT ">
        <w:sdt>
          <w:sdtPr>
            <w:alias w:val="Criteria11"/>
            <w:tag w:val="Criteria11"/>
            <w:id w:val="88060652"/>
            <w:lock w:val="sdtLocked"/>
            <w:placeholder>
              <w:docPart w:val="F2DFD4F5D61F49CAA5BCAF518751CDB3"/>
            </w:placeholder>
          </w:sdtPr>
          <w:sdtEndPr>
            <w:rPr>
              <w:rStyle w:val="PlaceholderText"/>
              <w:color w:val="808080"/>
            </w:rPr>
          </w:sdtEndPr>
          <w:sdtContent>
            <w:r w:rsidR="009A1C69" w:rsidRPr="002A1D09">
              <w:rPr>
                <w:rStyle w:val="PlaceholderText"/>
                <w:color w:val="45545F"/>
              </w:rPr>
              <w:t>Identify the focus for quotations</w:t>
            </w:r>
          </w:sdtContent>
        </w:sdt>
      </w:fldSimple>
    </w:p>
    <w:p w:rsidR="00F84543" w:rsidRPr="002A1D09" w:rsidRDefault="00BD2681" w:rsidP="005F4952">
      <w:pPr>
        <w:pStyle w:val="Heading3"/>
      </w:pPr>
      <w:r w:rsidRPr="002A1D09">
        <w:t>Introduction</w:t>
      </w:r>
    </w:p>
    <w:p w:rsidR="00AC1747" w:rsidRPr="002A1D09" w:rsidRDefault="00AE4310" w:rsidP="005F4952">
      <w:pPr>
        <w:pStyle w:val="BodyCopy"/>
        <w:rPr>
          <w:noProof w:val="0"/>
        </w:rPr>
      </w:pPr>
      <w:r w:rsidRPr="002A1D09">
        <w:rPr>
          <w:lang w:eastAsia="en-AU"/>
        </w:rPr>
        <w:drawing>
          <wp:anchor distT="0" distB="0" distL="114300" distR="114300" simplePos="0" relativeHeight="251694080" behindDoc="0" locked="0" layoutInCell="1" allowOverlap="1" wp14:anchorId="25DA7F21" wp14:editId="4A4BDC65">
            <wp:simplePos x="0" y="0"/>
            <wp:positionH relativeFrom="column">
              <wp:posOffset>3902710</wp:posOffset>
            </wp:positionH>
            <wp:positionV relativeFrom="paragraph">
              <wp:posOffset>608330</wp:posOffset>
            </wp:positionV>
            <wp:extent cx="1793240" cy="2678430"/>
            <wp:effectExtent l="0" t="0" r="0" b="7620"/>
            <wp:wrapSquare wrapText="bothSides"/>
            <wp:docPr id="1" name="Picture 0"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44" cstate="print"/>
                    <a:stretch>
                      <a:fillRect/>
                    </a:stretch>
                  </pic:blipFill>
                  <pic:spPr>
                    <a:xfrm>
                      <a:off x="0" y="0"/>
                      <a:ext cx="1793240" cy="2678430"/>
                    </a:xfrm>
                    <a:prstGeom prst="rect">
                      <a:avLst/>
                    </a:prstGeom>
                  </pic:spPr>
                </pic:pic>
              </a:graphicData>
            </a:graphic>
            <wp14:sizeRelH relativeFrom="margin">
              <wp14:pctWidth>0</wp14:pctWidth>
            </wp14:sizeRelH>
            <wp14:sizeRelV relativeFrom="margin">
              <wp14:pctHeight>0</wp14:pctHeight>
            </wp14:sizeRelV>
          </wp:anchor>
        </w:drawing>
      </w:r>
      <w:r w:rsidR="00AC1747" w:rsidRPr="002A1D09">
        <w:rPr>
          <w:noProof w:val="0"/>
        </w:rPr>
        <w:t>A quotation is a summary of costs for products and services which are provided by the travel agent to potential</w:t>
      </w:r>
      <w:r w:rsidR="00222258" w:rsidRPr="002A1D09">
        <w:rPr>
          <w:noProof w:val="0"/>
        </w:rPr>
        <w:t xml:space="preserve"> </w:t>
      </w:r>
      <w:r w:rsidR="00AC1747" w:rsidRPr="002A1D09">
        <w:rPr>
          <w:noProof w:val="0"/>
        </w:rPr>
        <w:t>customers who wish to travel</w:t>
      </w:r>
      <w:r w:rsidR="00222258" w:rsidRPr="002A1D09">
        <w:rPr>
          <w:noProof w:val="0"/>
        </w:rPr>
        <w:t>,</w:t>
      </w:r>
      <w:r w:rsidR="00AC1747" w:rsidRPr="002A1D09">
        <w:rPr>
          <w:noProof w:val="0"/>
        </w:rPr>
        <w:t xml:space="preserve"> either within </w:t>
      </w:r>
      <w:r w:rsidR="00222258" w:rsidRPr="002A1D09">
        <w:rPr>
          <w:noProof w:val="0"/>
        </w:rPr>
        <w:t>a specific country</w:t>
      </w:r>
      <w:r w:rsidR="00AC1747" w:rsidRPr="002A1D09">
        <w:rPr>
          <w:noProof w:val="0"/>
        </w:rPr>
        <w:t xml:space="preserve"> or overseas and who are considering purchasing these</w:t>
      </w:r>
      <w:r w:rsidR="00222258" w:rsidRPr="002A1D09">
        <w:rPr>
          <w:noProof w:val="0"/>
        </w:rPr>
        <w:t xml:space="preserve"> </w:t>
      </w:r>
      <w:r w:rsidR="00AC1747" w:rsidRPr="002A1D09">
        <w:rPr>
          <w:noProof w:val="0"/>
        </w:rPr>
        <w:t>products and services from your travel organisation.</w:t>
      </w:r>
    </w:p>
    <w:p w:rsidR="00222258" w:rsidRPr="002A1D09" w:rsidRDefault="00222258" w:rsidP="005F4952">
      <w:pPr>
        <w:pStyle w:val="Heading3"/>
      </w:pPr>
      <w:r w:rsidRPr="002A1D09">
        <w:t>Ways to receive requests for quotations</w:t>
      </w:r>
    </w:p>
    <w:p w:rsidR="008B3ADF" w:rsidRPr="002A1D09" w:rsidRDefault="008B3ADF" w:rsidP="005F4952">
      <w:pPr>
        <w:pStyle w:val="BodyCopy"/>
        <w:rPr>
          <w:noProof w:val="0"/>
        </w:rPr>
      </w:pPr>
      <w:r w:rsidRPr="002A1D09">
        <w:rPr>
          <w:noProof w:val="0"/>
        </w:rPr>
        <w:t>A request for the provision of a quotation is usually received by the travel professional in one of the following ways:</w:t>
      </w:r>
    </w:p>
    <w:p w:rsidR="008B3ADF" w:rsidRPr="002A1D09" w:rsidRDefault="008B3ADF" w:rsidP="005F4952">
      <w:pPr>
        <w:pStyle w:val="Bullet1"/>
      </w:pPr>
      <w:r w:rsidRPr="002A1D09">
        <w:t>Face to face consultation</w:t>
      </w:r>
    </w:p>
    <w:p w:rsidR="008B3ADF" w:rsidRPr="002A1D09" w:rsidRDefault="008B3ADF" w:rsidP="005F4952">
      <w:pPr>
        <w:pStyle w:val="Bullet1"/>
      </w:pPr>
      <w:r w:rsidRPr="002A1D09">
        <w:t>Verbal</w:t>
      </w:r>
    </w:p>
    <w:p w:rsidR="008B3ADF" w:rsidRPr="002A1D09" w:rsidRDefault="008B3ADF" w:rsidP="005F4952">
      <w:pPr>
        <w:pStyle w:val="Bullet1"/>
      </w:pPr>
      <w:r w:rsidRPr="002A1D09">
        <w:t>Written</w:t>
      </w:r>
      <w:r w:rsidR="00AE4310" w:rsidRPr="002A1D09">
        <w:t>.</w:t>
      </w:r>
    </w:p>
    <w:p w:rsidR="008B3ADF" w:rsidRPr="002A1D09" w:rsidRDefault="008B3ADF" w:rsidP="005F4952">
      <w:pPr>
        <w:pStyle w:val="BodyCopy"/>
        <w:rPr>
          <w:noProof w:val="0"/>
        </w:rPr>
      </w:pPr>
      <w:r w:rsidRPr="002A1D09">
        <w:rPr>
          <w:noProof w:val="0"/>
        </w:rPr>
        <w:t>Key to the provision of a quotation is the use of good communication skills in order to assemble and record all</w:t>
      </w:r>
      <w:r w:rsidR="00222258" w:rsidRPr="002A1D09">
        <w:rPr>
          <w:noProof w:val="0"/>
        </w:rPr>
        <w:t xml:space="preserve"> </w:t>
      </w:r>
      <w:r w:rsidRPr="002A1D09">
        <w:rPr>
          <w:noProof w:val="0"/>
        </w:rPr>
        <w:t>the necessary facts and information needed to provide a quotation.</w:t>
      </w:r>
    </w:p>
    <w:p w:rsidR="00AC1747" w:rsidRPr="002A1D09" w:rsidRDefault="00AC1747" w:rsidP="005F4952">
      <w:pPr>
        <w:pStyle w:val="Heading3"/>
        <w:rPr>
          <w:rFonts w:eastAsia="Times New Roman"/>
        </w:rPr>
      </w:pPr>
      <w:r w:rsidRPr="002A1D09">
        <w:rPr>
          <w:rFonts w:eastAsia="Times New Roman"/>
        </w:rPr>
        <w:t>Focus audience of quotations</w:t>
      </w:r>
    </w:p>
    <w:p w:rsidR="006771E7" w:rsidRPr="002A1D09" w:rsidRDefault="006771E7" w:rsidP="005F4952">
      <w:pPr>
        <w:pStyle w:val="BodyCopy"/>
        <w:rPr>
          <w:noProof w:val="0"/>
        </w:rPr>
      </w:pPr>
      <w:r w:rsidRPr="002A1D09">
        <w:rPr>
          <w:noProof w:val="0"/>
        </w:rPr>
        <w:t>Quotations may be prep</w:t>
      </w:r>
      <w:r w:rsidR="009E3605" w:rsidRPr="002A1D09">
        <w:rPr>
          <w:noProof w:val="0"/>
        </w:rPr>
        <w:t xml:space="preserve">ared using manual or electronic or </w:t>
      </w:r>
      <w:r w:rsidRPr="002A1D09">
        <w:rPr>
          <w:noProof w:val="0"/>
        </w:rPr>
        <w:t>automated systems and can be prepared for:</w:t>
      </w:r>
    </w:p>
    <w:p w:rsidR="006771E7" w:rsidRPr="002A1D09" w:rsidRDefault="00AE4310" w:rsidP="005F4952">
      <w:pPr>
        <w:pStyle w:val="BodyCopy"/>
        <w:rPr>
          <w:rFonts w:cs="Times New Roman"/>
          <w:noProof w:val="0"/>
          <w:szCs w:val="20"/>
        </w:rPr>
      </w:pPr>
      <w:r w:rsidRPr="002A1D09">
        <w:rPr>
          <w:lang w:eastAsia="en-AU"/>
        </w:rPr>
        <w:drawing>
          <wp:anchor distT="0" distB="0" distL="114300" distR="114300" simplePos="0" relativeHeight="251695104" behindDoc="0" locked="0" layoutInCell="1" allowOverlap="1" wp14:anchorId="4171B46D" wp14:editId="422395C2">
            <wp:simplePos x="0" y="0"/>
            <wp:positionH relativeFrom="column">
              <wp:posOffset>3209925</wp:posOffset>
            </wp:positionH>
            <wp:positionV relativeFrom="paragraph">
              <wp:posOffset>236220</wp:posOffset>
            </wp:positionV>
            <wp:extent cx="2492375" cy="1882775"/>
            <wp:effectExtent l="0" t="0" r="3175" b="3175"/>
            <wp:wrapSquare wrapText="bothSides"/>
            <wp:docPr id="2" name="Picture 2" descr="A5 shutterstock_131103662.jpg"/>
            <wp:cNvGraphicFramePr/>
            <a:graphic xmlns:a="http://schemas.openxmlformats.org/drawingml/2006/main">
              <a:graphicData uri="http://schemas.openxmlformats.org/drawingml/2006/picture">
                <pic:pic xmlns:pic="http://schemas.openxmlformats.org/drawingml/2006/picture">
                  <pic:nvPicPr>
                    <pic:cNvPr id="5" name="Picture 4" descr="A5 shutterstock_131103662.jpg"/>
                    <pic:cNvPicPr>
                      <a:picLocks noChangeAspect="1"/>
                    </pic:cNvPicPr>
                  </pic:nvPicPr>
                  <pic:blipFill>
                    <a:blip r:embed="rId45" cstate="print"/>
                    <a:stretch>
                      <a:fillRect/>
                    </a:stretch>
                  </pic:blipFill>
                  <pic:spPr>
                    <a:xfrm>
                      <a:off x="0" y="0"/>
                      <a:ext cx="2492375" cy="1882775"/>
                    </a:xfrm>
                    <a:prstGeom prst="rect">
                      <a:avLst/>
                    </a:prstGeom>
                  </pic:spPr>
                </pic:pic>
              </a:graphicData>
            </a:graphic>
            <wp14:sizeRelH relativeFrom="margin">
              <wp14:pctWidth>0</wp14:pctWidth>
            </wp14:sizeRelH>
            <wp14:sizeRelV relativeFrom="margin">
              <wp14:pctHeight>0</wp14:pctHeight>
            </wp14:sizeRelV>
          </wp:anchor>
        </w:drawing>
      </w:r>
      <w:r w:rsidR="006771E7" w:rsidRPr="002A1D09">
        <w:rPr>
          <w:rFonts w:cs="Times New Roman"/>
          <w:noProof w:val="0"/>
          <w:szCs w:val="20"/>
        </w:rPr>
        <w:t>Single or multiple products and services</w:t>
      </w:r>
      <w:r w:rsidR="002A1D09">
        <w:rPr>
          <w:rFonts w:cs="Times New Roman"/>
          <w:noProof w:val="0"/>
          <w:szCs w:val="20"/>
        </w:rPr>
        <w:t>:</w:t>
      </w:r>
    </w:p>
    <w:p w:rsidR="006771E7" w:rsidRPr="002A1D09" w:rsidRDefault="006771E7" w:rsidP="005F4952">
      <w:pPr>
        <w:pStyle w:val="Bullet1"/>
      </w:pPr>
      <w:r w:rsidRPr="002A1D09">
        <w:t>Groups or individuals</w:t>
      </w:r>
    </w:p>
    <w:p w:rsidR="006771E7" w:rsidRPr="002A1D09" w:rsidRDefault="006771E7" w:rsidP="005F4952">
      <w:pPr>
        <w:pStyle w:val="Bullet1"/>
      </w:pPr>
      <w:r w:rsidRPr="002A1D09">
        <w:t>One-off arrangements or a series of arrangements</w:t>
      </w:r>
    </w:p>
    <w:p w:rsidR="006771E7" w:rsidRPr="002A1D09" w:rsidRDefault="006771E7" w:rsidP="005F4952">
      <w:pPr>
        <w:pStyle w:val="Bullet1"/>
      </w:pPr>
      <w:r w:rsidRPr="002A1D09">
        <w:t>Tours, trips, travel and transfers</w:t>
      </w:r>
    </w:p>
    <w:p w:rsidR="006771E7" w:rsidRPr="002A1D09" w:rsidRDefault="006771E7" w:rsidP="005F4952">
      <w:pPr>
        <w:pStyle w:val="Bullet1"/>
      </w:pPr>
      <w:r w:rsidRPr="002A1D09">
        <w:t>Accommodation, meals and entertainment</w:t>
      </w:r>
    </w:p>
    <w:p w:rsidR="006771E7" w:rsidRPr="002A1D09" w:rsidRDefault="006771E7" w:rsidP="005F4952">
      <w:pPr>
        <w:pStyle w:val="Bullet1"/>
      </w:pPr>
      <w:r w:rsidRPr="002A1D09">
        <w:t>Guiding services</w:t>
      </w:r>
    </w:p>
    <w:p w:rsidR="006771E7" w:rsidRPr="002A1D09" w:rsidRDefault="006771E7" w:rsidP="005F4952">
      <w:pPr>
        <w:pStyle w:val="Bullet1"/>
      </w:pPr>
      <w:r w:rsidRPr="002A1D09">
        <w:t>Entry to attractions</w:t>
      </w:r>
    </w:p>
    <w:p w:rsidR="006771E7" w:rsidRPr="002A1D09" w:rsidRDefault="006771E7" w:rsidP="005F4952">
      <w:pPr>
        <w:pStyle w:val="Bullet1"/>
      </w:pPr>
      <w:r w:rsidRPr="002A1D09">
        <w:t>Venue and equipment hire</w:t>
      </w:r>
    </w:p>
    <w:p w:rsidR="006771E7" w:rsidRPr="002A1D09" w:rsidRDefault="006771E7" w:rsidP="005F4952">
      <w:pPr>
        <w:pStyle w:val="Bullet1"/>
      </w:pPr>
      <w:r w:rsidRPr="002A1D09">
        <w:t>Meetings, events, functions and conferences.</w:t>
      </w:r>
    </w:p>
    <w:p w:rsidR="00C8696D" w:rsidRPr="002A1D09" w:rsidRDefault="00C8696D">
      <w:r w:rsidRPr="002A1D09">
        <w:br w:type="page"/>
      </w:r>
    </w:p>
    <w:p w:rsidR="00F84543" w:rsidRPr="002A1D09" w:rsidRDefault="00F84543" w:rsidP="00057387">
      <w:pPr>
        <w:pStyle w:val="Heading2"/>
      </w:pPr>
      <w:r w:rsidRPr="002A1D09">
        <w:t>1.2</w:t>
      </w:r>
      <w:r w:rsidRPr="002A1D09">
        <w:tab/>
      </w:r>
      <w:fldSimple w:instr=" REF  Criteria12  \* MERGEFORMAT ">
        <w:sdt>
          <w:sdtPr>
            <w:alias w:val="Criteria12"/>
            <w:tag w:val="Criteria12"/>
            <w:id w:val="88060653"/>
            <w:lock w:val="sdtLocked"/>
            <w:placeholder>
              <w:docPart w:val="1B4873DCA9774423AB32AD247FE929B2"/>
            </w:placeholder>
          </w:sdtPr>
          <w:sdtEndPr/>
          <w:sdtContent>
            <w:r w:rsidR="009A1C69" w:rsidRPr="002A1D09">
              <w:rPr>
                <w:rStyle w:val="PlaceholderText"/>
                <w:color w:val="45545F"/>
              </w:rPr>
              <w:t xml:space="preserve">Identify the details for the </w:t>
            </w:r>
            <w:r w:rsidR="009A1C69" w:rsidRPr="002A1D09">
              <w:t>quotation</w:t>
            </w:r>
          </w:sdtContent>
        </w:sdt>
      </w:fldSimple>
    </w:p>
    <w:p w:rsidR="00F84543" w:rsidRPr="002A1D09" w:rsidRDefault="00F84543" w:rsidP="005F4952">
      <w:pPr>
        <w:pStyle w:val="Heading3"/>
      </w:pPr>
      <w:r w:rsidRPr="002A1D09">
        <w:t>Introduction</w:t>
      </w:r>
    </w:p>
    <w:p w:rsidR="003E57DE" w:rsidRPr="002A1D09" w:rsidRDefault="00F312CD" w:rsidP="005F4952">
      <w:pPr>
        <w:pStyle w:val="BodyCopy"/>
        <w:rPr>
          <w:noProof w:val="0"/>
        </w:rPr>
      </w:pPr>
      <w:r w:rsidRPr="002A1D09">
        <w:rPr>
          <w:noProof w:val="0"/>
        </w:rPr>
        <w:t>Naturally before any quotation can be taken, it is important to</w:t>
      </w:r>
      <w:r w:rsidR="003E57DE" w:rsidRPr="002A1D09">
        <w:rPr>
          <w:noProof w:val="0"/>
        </w:rPr>
        <w:t>:</w:t>
      </w:r>
    </w:p>
    <w:p w:rsidR="003E57DE" w:rsidRPr="002A1D09" w:rsidRDefault="003E57DE" w:rsidP="005F4952">
      <w:pPr>
        <w:pStyle w:val="Bullet1"/>
      </w:pPr>
      <w:r w:rsidRPr="002A1D09">
        <w:t>Collect customer personal information</w:t>
      </w:r>
    </w:p>
    <w:p w:rsidR="00F312CD" w:rsidRPr="002A1D09" w:rsidRDefault="003E57DE" w:rsidP="005F4952">
      <w:pPr>
        <w:pStyle w:val="Bullet1"/>
      </w:pPr>
      <w:r w:rsidRPr="002A1D09">
        <w:t>I</w:t>
      </w:r>
      <w:r w:rsidR="00F312CD" w:rsidRPr="002A1D09">
        <w:t>den</w:t>
      </w:r>
      <w:r w:rsidRPr="002A1D09">
        <w:t>tify the needs of the customer</w:t>
      </w:r>
      <w:r w:rsidR="002A1D09">
        <w:t>.</w:t>
      </w:r>
    </w:p>
    <w:p w:rsidR="00F312CD" w:rsidRPr="002A1D09" w:rsidRDefault="00AE4310" w:rsidP="005F4952">
      <w:pPr>
        <w:pStyle w:val="BodyCopy"/>
        <w:rPr>
          <w:noProof w:val="0"/>
        </w:rPr>
      </w:pPr>
      <w:r w:rsidRPr="002A1D09">
        <w:rPr>
          <w:lang w:eastAsia="en-AU"/>
        </w:rPr>
        <w:drawing>
          <wp:anchor distT="0" distB="0" distL="114300" distR="114300" simplePos="0" relativeHeight="251696128" behindDoc="0" locked="0" layoutInCell="1" allowOverlap="1" wp14:anchorId="12666F9B" wp14:editId="7ED446A0">
            <wp:simplePos x="0" y="0"/>
            <wp:positionH relativeFrom="column">
              <wp:posOffset>3839210</wp:posOffset>
            </wp:positionH>
            <wp:positionV relativeFrom="paragraph">
              <wp:posOffset>396875</wp:posOffset>
            </wp:positionV>
            <wp:extent cx="1958975" cy="2936240"/>
            <wp:effectExtent l="0" t="0" r="3175" b="0"/>
            <wp:wrapSquare wrapText="bothSides"/>
            <wp:docPr id="4" name="Picture 3"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46" cstate="print"/>
                    <a:stretch>
                      <a:fillRect/>
                    </a:stretch>
                  </pic:blipFill>
                  <pic:spPr>
                    <a:xfrm>
                      <a:off x="0" y="0"/>
                      <a:ext cx="1958975" cy="2936240"/>
                    </a:xfrm>
                    <a:prstGeom prst="rect">
                      <a:avLst/>
                    </a:prstGeom>
                  </pic:spPr>
                </pic:pic>
              </a:graphicData>
            </a:graphic>
            <wp14:sizeRelH relativeFrom="margin">
              <wp14:pctWidth>0</wp14:pctWidth>
            </wp14:sizeRelH>
            <wp14:sizeRelV relativeFrom="margin">
              <wp14:pctHeight>0</wp14:pctHeight>
            </wp14:sizeRelV>
          </wp:anchor>
        </w:drawing>
      </w:r>
      <w:r w:rsidR="00F312CD" w:rsidRPr="002A1D09">
        <w:rPr>
          <w:noProof w:val="0"/>
        </w:rPr>
        <w:t>By collecting relevant information, travel agents can accurately source the most desirable products and services that can be included in a quotation, to reflect their travel needs.</w:t>
      </w:r>
    </w:p>
    <w:p w:rsidR="00F312CD" w:rsidRPr="002A1D09" w:rsidRDefault="00F312CD" w:rsidP="005F4952">
      <w:pPr>
        <w:pStyle w:val="Heading3"/>
      </w:pPr>
      <w:r w:rsidRPr="002A1D09">
        <w:t xml:space="preserve">Seek customer personal </w:t>
      </w:r>
      <w:r w:rsidR="003E57DE" w:rsidRPr="002A1D09">
        <w:t>information</w:t>
      </w:r>
    </w:p>
    <w:p w:rsidR="00F312CD" w:rsidRPr="002A1D09" w:rsidRDefault="00F312CD" w:rsidP="005F4952">
      <w:pPr>
        <w:pStyle w:val="BodyCopy"/>
        <w:rPr>
          <w:noProof w:val="0"/>
        </w:rPr>
      </w:pPr>
      <w:r w:rsidRPr="002A1D09">
        <w:rPr>
          <w:noProof w:val="0"/>
        </w:rPr>
        <w:t>The standard information contained within these documents is as follows:</w:t>
      </w:r>
    </w:p>
    <w:p w:rsidR="00F312CD" w:rsidRPr="002A1D09" w:rsidRDefault="00F312CD" w:rsidP="005F4952">
      <w:pPr>
        <w:pStyle w:val="Bullet1"/>
      </w:pPr>
      <w:r w:rsidRPr="002A1D09">
        <w:t>Name, initial and title</w:t>
      </w:r>
    </w:p>
    <w:p w:rsidR="00F312CD" w:rsidRPr="002A1D09" w:rsidRDefault="00F312CD" w:rsidP="005F4952">
      <w:pPr>
        <w:pStyle w:val="Bullet1"/>
      </w:pPr>
      <w:r w:rsidRPr="002A1D09">
        <w:t>Dates of birth for passengers, in particular children</w:t>
      </w:r>
    </w:p>
    <w:p w:rsidR="00F312CD" w:rsidRPr="002A1D09" w:rsidRDefault="00F312CD" w:rsidP="005F4952">
      <w:pPr>
        <w:pStyle w:val="Bullet1"/>
      </w:pPr>
      <w:r w:rsidRPr="002A1D09">
        <w:t>Contact details for home, work and mobiles</w:t>
      </w:r>
    </w:p>
    <w:p w:rsidR="00F312CD" w:rsidRPr="002A1D09" w:rsidRDefault="00F312CD" w:rsidP="005F4952">
      <w:pPr>
        <w:pStyle w:val="Bullet1"/>
      </w:pPr>
      <w:r w:rsidRPr="002A1D09">
        <w:t>Special meal requests or seating preferences</w:t>
      </w:r>
    </w:p>
    <w:p w:rsidR="00F312CD" w:rsidRPr="002A1D09" w:rsidRDefault="00F312CD" w:rsidP="005F4952">
      <w:pPr>
        <w:pStyle w:val="Bullet1"/>
      </w:pPr>
      <w:r w:rsidRPr="002A1D09">
        <w:t>Frequent flyer information and club memberships</w:t>
      </w:r>
    </w:p>
    <w:p w:rsidR="00F312CD" w:rsidRPr="002A1D09" w:rsidRDefault="00F312CD" w:rsidP="005F4952">
      <w:pPr>
        <w:pStyle w:val="Bullet1"/>
      </w:pPr>
      <w:r w:rsidRPr="002A1D09">
        <w:t>Details of travel such as dates, places and products</w:t>
      </w:r>
    </w:p>
    <w:p w:rsidR="00F312CD" w:rsidRPr="002A1D09" w:rsidRDefault="00F312CD" w:rsidP="005F4952">
      <w:pPr>
        <w:pStyle w:val="Bullet1"/>
      </w:pPr>
      <w:r w:rsidRPr="002A1D09">
        <w:t>Payment details</w:t>
      </w:r>
    </w:p>
    <w:p w:rsidR="00F312CD" w:rsidRPr="002A1D09" w:rsidRDefault="009E3605" w:rsidP="005F4952">
      <w:pPr>
        <w:pStyle w:val="Bullet1"/>
      </w:pPr>
      <w:r w:rsidRPr="002A1D09">
        <w:t xml:space="preserve">Wholesaler </w:t>
      </w:r>
      <w:r w:rsidR="00F312CD" w:rsidRPr="002A1D09">
        <w:t>or Consolidator used</w:t>
      </w:r>
      <w:r w:rsidR="002A1D09">
        <w:t>.</w:t>
      </w:r>
    </w:p>
    <w:p w:rsidR="00F312CD" w:rsidRPr="002A1D09" w:rsidRDefault="00F312CD" w:rsidP="00AE4310">
      <w:pPr>
        <w:pStyle w:val="Heading3"/>
        <w:spacing w:after="120"/>
        <w:rPr>
          <w:rFonts w:eastAsia="Times New Roman"/>
        </w:rPr>
      </w:pPr>
      <w:r w:rsidRPr="002A1D09">
        <w:rPr>
          <w:rFonts w:eastAsia="Times New Roman"/>
        </w:rPr>
        <w:t>Identify customer travel details and requirements</w:t>
      </w:r>
    </w:p>
    <w:p w:rsidR="006771E7" w:rsidRPr="002A1D09" w:rsidRDefault="006771E7" w:rsidP="005F4952">
      <w:pPr>
        <w:pStyle w:val="BodyCopy"/>
        <w:rPr>
          <w:noProof w:val="0"/>
        </w:rPr>
      </w:pPr>
      <w:r w:rsidRPr="002A1D09">
        <w:rPr>
          <w:noProof w:val="0"/>
        </w:rPr>
        <w:t>Details for the quotation may be related to:</w:t>
      </w:r>
    </w:p>
    <w:p w:rsidR="006771E7" w:rsidRPr="002A1D09" w:rsidRDefault="006771E7" w:rsidP="005F4952">
      <w:pPr>
        <w:pStyle w:val="Bullet1"/>
      </w:pPr>
      <w:r w:rsidRPr="002A1D09">
        <w:t>Name and contact details of the client including details of the traveller where the contact is not the user</w:t>
      </w:r>
    </w:p>
    <w:p w:rsidR="006771E7" w:rsidRPr="002A1D09" w:rsidRDefault="006771E7" w:rsidP="005F4952">
      <w:pPr>
        <w:pStyle w:val="Bullet1"/>
      </w:pPr>
      <w:r w:rsidRPr="002A1D09">
        <w:t xml:space="preserve">Proposed itinerary, including destinations (intermediary and final destinations), services and activities required, attractions to be visited </w:t>
      </w:r>
    </w:p>
    <w:p w:rsidR="006771E7" w:rsidRPr="002A1D09" w:rsidRDefault="006771E7" w:rsidP="005F4952">
      <w:pPr>
        <w:pStyle w:val="Bullet1"/>
      </w:pPr>
      <w:r w:rsidRPr="002A1D09">
        <w:t>Accommodation and dining/catering requirements</w:t>
      </w:r>
    </w:p>
    <w:p w:rsidR="006771E7" w:rsidRPr="002A1D09" w:rsidRDefault="00AE4310" w:rsidP="005F4952">
      <w:pPr>
        <w:pStyle w:val="Bullet1"/>
      </w:pPr>
      <w:r w:rsidRPr="002A1D09">
        <w:rPr>
          <w:noProof/>
          <w:lang w:eastAsia="en-AU"/>
        </w:rPr>
        <w:drawing>
          <wp:anchor distT="0" distB="0" distL="114300" distR="114300" simplePos="0" relativeHeight="251697152" behindDoc="0" locked="0" layoutInCell="1" allowOverlap="1" wp14:anchorId="53783CFA" wp14:editId="46C82F51">
            <wp:simplePos x="0" y="0"/>
            <wp:positionH relativeFrom="column">
              <wp:posOffset>3145790</wp:posOffset>
            </wp:positionH>
            <wp:positionV relativeFrom="paragraph">
              <wp:posOffset>6350</wp:posOffset>
            </wp:positionV>
            <wp:extent cx="2536190" cy="1685925"/>
            <wp:effectExtent l="0" t="0" r="0" b="9525"/>
            <wp:wrapSquare wrapText="bothSides"/>
            <wp:docPr id="5" name="Picture 4" descr="Looking at map_124805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ing at map_124805341.jpg"/>
                    <pic:cNvPicPr/>
                  </pic:nvPicPr>
                  <pic:blipFill>
                    <a:blip r:embed="rId47" cstate="print"/>
                    <a:stretch>
                      <a:fillRect/>
                    </a:stretch>
                  </pic:blipFill>
                  <pic:spPr>
                    <a:xfrm>
                      <a:off x="0" y="0"/>
                      <a:ext cx="2536190" cy="1685925"/>
                    </a:xfrm>
                    <a:prstGeom prst="rect">
                      <a:avLst/>
                    </a:prstGeom>
                  </pic:spPr>
                </pic:pic>
              </a:graphicData>
            </a:graphic>
            <wp14:sizeRelH relativeFrom="margin">
              <wp14:pctWidth>0</wp14:pctWidth>
            </wp14:sizeRelH>
            <wp14:sizeRelV relativeFrom="margin">
              <wp14:pctHeight>0</wp14:pctHeight>
            </wp14:sizeRelV>
          </wp:anchor>
        </w:drawing>
      </w:r>
      <w:r w:rsidR="006771E7" w:rsidRPr="002A1D09">
        <w:t>Budget</w:t>
      </w:r>
    </w:p>
    <w:p w:rsidR="006771E7" w:rsidRPr="002A1D09" w:rsidRDefault="006771E7" w:rsidP="005F4952">
      <w:pPr>
        <w:pStyle w:val="Bullet1"/>
      </w:pPr>
      <w:r w:rsidRPr="002A1D09">
        <w:t>Dates and times, including specific days, seasonal imperatives and duration</w:t>
      </w:r>
    </w:p>
    <w:p w:rsidR="006771E7" w:rsidRPr="002A1D09" w:rsidRDefault="006771E7" w:rsidP="005F4952">
      <w:pPr>
        <w:pStyle w:val="Bullet1"/>
      </w:pPr>
      <w:r w:rsidRPr="002A1D09">
        <w:t>Customer numbers and classification, including adults, children, babies and groups</w:t>
      </w:r>
    </w:p>
    <w:p w:rsidR="006771E7" w:rsidRPr="002A1D09" w:rsidRDefault="006771E7" w:rsidP="005F4952">
      <w:pPr>
        <w:pStyle w:val="Bullet1"/>
      </w:pPr>
      <w:r w:rsidRPr="002A1D09">
        <w:t>Preferred travel options, including destination travel requirements</w:t>
      </w:r>
    </w:p>
    <w:p w:rsidR="006771E7" w:rsidRPr="002A1D09" w:rsidRDefault="006771E7" w:rsidP="005F4952">
      <w:pPr>
        <w:pStyle w:val="Bullet1"/>
      </w:pPr>
      <w:r w:rsidRPr="002A1D09">
        <w:t xml:space="preserve">Reasons for trip, function </w:t>
      </w:r>
    </w:p>
    <w:p w:rsidR="006771E7" w:rsidRPr="002A1D09" w:rsidRDefault="006771E7" w:rsidP="005F4952">
      <w:pPr>
        <w:pStyle w:val="Bullet1"/>
      </w:pPr>
      <w:r w:rsidRPr="002A1D09">
        <w:t>Non-negotiable elements that relate to the quotation</w:t>
      </w:r>
    </w:p>
    <w:p w:rsidR="00AE4310" w:rsidRPr="002A1D09" w:rsidRDefault="006771E7" w:rsidP="00AE4310">
      <w:pPr>
        <w:pStyle w:val="Bullet1"/>
      </w:pPr>
      <w:r w:rsidRPr="002A1D09">
        <w:t>Previous history of the client in relation to bookings made.</w:t>
      </w:r>
      <w:r w:rsidR="00AE4310" w:rsidRPr="002A1D09">
        <w:br w:type="page"/>
      </w:r>
    </w:p>
    <w:p w:rsidR="00F84543" w:rsidRPr="002A1D09" w:rsidRDefault="00F84543" w:rsidP="00F84543">
      <w:pPr>
        <w:pStyle w:val="ActivityHead"/>
        <w:shd w:val="clear" w:color="auto" w:fill="E36C0A" w:themeFill="accent6" w:themeFillShade="BF"/>
        <w:rPr>
          <w:noProof w:val="0"/>
          <w:color w:val="FFFFFF" w:themeColor="background1"/>
        </w:rPr>
      </w:pPr>
      <w:r w:rsidRPr="002A1D09">
        <w:rPr>
          <w:noProof w:val="0"/>
          <w:color w:val="FFFFFF" w:themeColor="background1"/>
        </w:rPr>
        <w:t>Work Projects</w:t>
      </w:r>
    </w:p>
    <w:p w:rsidR="00316F5E" w:rsidRPr="002A1D09" w:rsidRDefault="00316F5E" w:rsidP="00316F5E">
      <w:pPr>
        <w:pStyle w:val="BodyCopy"/>
        <w:spacing w:before="120" w:after="120"/>
        <w:rPr>
          <w:b/>
          <w:noProof w:val="0"/>
        </w:rPr>
      </w:pPr>
      <w:r w:rsidRPr="002A1D09">
        <w:rPr>
          <w:b/>
          <w:noProof w:val="0"/>
        </w:rPr>
        <w:t>CASE STUDY</w:t>
      </w:r>
    </w:p>
    <w:p w:rsidR="00316F5E" w:rsidRPr="002A1D09" w:rsidRDefault="00316F5E" w:rsidP="00316F5E">
      <w:pPr>
        <w:pStyle w:val="BodyCopy"/>
        <w:spacing w:before="120" w:after="120"/>
        <w:rPr>
          <w:b/>
          <w:noProof w:val="0"/>
          <w:szCs w:val="22"/>
        </w:rPr>
      </w:pPr>
      <w:r w:rsidRPr="002A1D09">
        <w:rPr>
          <w:b/>
          <w:noProof w:val="0"/>
          <w:szCs w:val="22"/>
        </w:rPr>
        <w:t>All work projects for this subject are based around the following case study.</w:t>
      </w:r>
    </w:p>
    <w:p w:rsidR="00316F5E" w:rsidRPr="002A1D09" w:rsidRDefault="00316F5E" w:rsidP="00316F5E">
      <w:pPr>
        <w:pStyle w:val="BodyCopy"/>
        <w:spacing w:before="120" w:after="120"/>
        <w:rPr>
          <w:noProof w:val="0"/>
          <w:szCs w:val="22"/>
        </w:rPr>
      </w:pPr>
      <w:r w:rsidRPr="002A1D09">
        <w:rPr>
          <w:noProof w:val="0"/>
          <w:szCs w:val="22"/>
        </w:rPr>
        <w:t>A customer has come to your travel company, requesting a business trip to be arranged for three persons in his organisation</w:t>
      </w:r>
      <w:r w:rsidR="002A1D09">
        <w:rPr>
          <w:noProof w:val="0"/>
          <w:szCs w:val="22"/>
        </w:rPr>
        <w:t>.</w:t>
      </w:r>
    </w:p>
    <w:p w:rsidR="00316F5E" w:rsidRPr="002A1D09" w:rsidRDefault="00316F5E" w:rsidP="00316F5E">
      <w:pPr>
        <w:pStyle w:val="BodyCopy"/>
        <w:spacing w:before="120" w:after="120"/>
        <w:rPr>
          <w:noProof w:val="0"/>
          <w:szCs w:val="22"/>
        </w:rPr>
      </w:pPr>
      <w:r w:rsidRPr="002A1D09">
        <w:rPr>
          <w:noProof w:val="0"/>
          <w:szCs w:val="22"/>
        </w:rPr>
        <w:t xml:space="preserve"> </w:t>
      </w:r>
      <w:r w:rsidR="00C236ED" w:rsidRPr="002A1D09">
        <w:rPr>
          <w:noProof w:val="0"/>
          <w:szCs w:val="22"/>
        </w:rPr>
        <w:t>The travelling party consists of</w:t>
      </w:r>
      <w:r w:rsidRPr="002A1D09">
        <w:rPr>
          <w:noProof w:val="0"/>
          <w:szCs w:val="22"/>
        </w:rPr>
        <w:t>:</w:t>
      </w:r>
    </w:p>
    <w:p w:rsidR="00316F5E" w:rsidRPr="002A1D09" w:rsidRDefault="00316F5E" w:rsidP="005F4952">
      <w:pPr>
        <w:pStyle w:val="Bullet1"/>
      </w:pPr>
      <w:r w:rsidRPr="002A1D09">
        <w:t>Mr Peter Smith (himself) – Australian passport holder</w:t>
      </w:r>
    </w:p>
    <w:p w:rsidR="00316F5E" w:rsidRPr="002A1D09" w:rsidRDefault="00316F5E" w:rsidP="005F4952">
      <w:pPr>
        <w:pStyle w:val="Bullet1"/>
      </w:pPr>
      <w:r w:rsidRPr="002A1D09">
        <w:t>Mrs Ann Rogers (his colleague) – British passport holder</w:t>
      </w:r>
    </w:p>
    <w:p w:rsidR="00316F5E" w:rsidRPr="002A1D09" w:rsidRDefault="00316F5E" w:rsidP="005F4952">
      <w:pPr>
        <w:pStyle w:val="Bullet1"/>
      </w:pPr>
      <w:r w:rsidRPr="002A1D09">
        <w:t>Mr Ray White (his colleague) – South African passport holder</w:t>
      </w:r>
      <w:r w:rsidR="005F4952" w:rsidRPr="002A1D09">
        <w:t>.</w:t>
      </w:r>
    </w:p>
    <w:p w:rsidR="00316F5E" w:rsidRPr="002A1D09" w:rsidRDefault="00316F5E" w:rsidP="00316F5E">
      <w:pPr>
        <w:pStyle w:val="BodyCopy"/>
        <w:spacing w:before="120" w:after="120"/>
        <w:rPr>
          <w:noProof w:val="0"/>
          <w:szCs w:val="22"/>
        </w:rPr>
      </w:pPr>
      <w:r w:rsidRPr="002A1D09">
        <w:rPr>
          <w:noProof w:val="0"/>
          <w:szCs w:val="22"/>
        </w:rPr>
        <w:t>They have different passports and therefore may have visa requirements, given the purpose of their trip is ‘for business meetings’</w:t>
      </w:r>
      <w:r w:rsidR="009E3138" w:rsidRPr="002A1D09">
        <w:rPr>
          <w:noProof w:val="0"/>
          <w:szCs w:val="22"/>
        </w:rPr>
        <w:t>.</w:t>
      </w:r>
    </w:p>
    <w:p w:rsidR="00316F5E" w:rsidRPr="002A1D09" w:rsidRDefault="00316F5E" w:rsidP="00316F5E">
      <w:pPr>
        <w:pStyle w:val="BodyCopy"/>
        <w:spacing w:before="120" w:after="120"/>
        <w:rPr>
          <w:noProof w:val="0"/>
          <w:szCs w:val="22"/>
        </w:rPr>
      </w:pPr>
      <w:r w:rsidRPr="002A1D09">
        <w:rPr>
          <w:noProof w:val="0"/>
          <w:szCs w:val="22"/>
        </w:rPr>
        <w:t>Company details are as follows:</w:t>
      </w:r>
    </w:p>
    <w:p w:rsidR="00316F5E" w:rsidRPr="002A1D09" w:rsidRDefault="00316F5E" w:rsidP="005F4952">
      <w:pPr>
        <w:pStyle w:val="BodyCopyBold"/>
        <w:rPr>
          <w:noProof w:val="0"/>
        </w:rPr>
      </w:pPr>
      <w:r w:rsidRPr="002A1D09">
        <w:rPr>
          <w:noProof w:val="0"/>
        </w:rPr>
        <w:t>ASEAN Corporation</w:t>
      </w:r>
    </w:p>
    <w:p w:rsidR="00C236ED" w:rsidRPr="002A1D09" w:rsidRDefault="00C236ED" w:rsidP="005F4952">
      <w:pPr>
        <w:pStyle w:val="BodyCopy"/>
        <w:rPr>
          <w:noProof w:val="0"/>
        </w:rPr>
      </w:pPr>
      <w:r w:rsidRPr="002A1D09">
        <w:rPr>
          <w:noProof w:val="0"/>
        </w:rPr>
        <w:t>15 Jalan Stesen Sentral</w:t>
      </w:r>
      <w:r w:rsidRPr="002A1D09">
        <w:rPr>
          <w:noProof w:val="0"/>
        </w:rPr>
        <w:br/>
        <w:t>Kuala Lumpur, Malaysia 50470</w:t>
      </w:r>
    </w:p>
    <w:p w:rsidR="00C236ED" w:rsidRPr="002A1D09" w:rsidRDefault="00C236ED" w:rsidP="005F4952">
      <w:pPr>
        <w:pStyle w:val="BodyCopy"/>
        <w:rPr>
          <w:noProof w:val="0"/>
        </w:rPr>
      </w:pPr>
      <w:r w:rsidRPr="002A1D09">
        <w:rPr>
          <w:noProof w:val="0"/>
        </w:rPr>
        <w:t>P) 60-3-2264-2100</w:t>
      </w:r>
    </w:p>
    <w:p w:rsidR="00C236ED" w:rsidRPr="002A1D09" w:rsidRDefault="00C236ED" w:rsidP="005F4952">
      <w:pPr>
        <w:pStyle w:val="BodyCopy"/>
        <w:rPr>
          <w:noProof w:val="0"/>
        </w:rPr>
      </w:pPr>
      <w:r w:rsidRPr="002A1D09">
        <w:rPr>
          <w:noProof w:val="0"/>
        </w:rPr>
        <w:t>E) p.smith@asean.com</w:t>
      </w:r>
    </w:p>
    <w:p w:rsidR="00316F5E" w:rsidRPr="002A1D09" w:rsidRDefault="00316F5E" w:rsidP="005F4952">
      <w:pPr>
        <w:pStyle w:val="BodyCopy"/>
        <w:rPr>
          <w:noProof w:val="0"/>
          <w:szCs w:val="22"/>
        </w:rPr>
      </w:pPr>
      <w:r w:rsidRPr="002A1D09">
        <w:rPr>
          <w:noProof w:val="0"/>
          <w:szCs w:val="22"/>
        </w:rPr>
        <w:t xml:space="preserve">You can use your own personal details (address, phone, email, </w:t>
      </w:r>
      <w:r w:rsidR="009E3138" w:rsidRPr="002A1D09">
        <w:rPr>
          <w:noProof w:val="0"/>
          <w:szCs w:val="22"/>
        </w:rPr>
        <w:t>etc.</w:t>
      </w:r>
      <w:r w:rsidRPr="002A1D09">
        <w:rPr>
          <w:noProof w:val="0"/>
          <w:szCs w:val="22"/>
        </w:rPr>
        <w:t>) as a reference for his personal details.</w:t>
      </w:r>
    </w:p>
    <w:p w:rsidR="00C236ED" w:rsidRPr="002A1D09" w:rsidRDefault="00C236ED" w:rsidP="005F4952">
      <w:pPr>
        <w:pStyle w:val="BodyCopyBold"/>
        <w:rPr>
          <w:noProof w:val="0"/>
        </w:rPr>
      </w:pPr>
      <w:r w:rsidRPr="002A1D09">
        <w:rPr>
          <w:noProof w:val="0"/>
        </w:rPr>
        <w:t>Proposed itinerary</w:t>
      </w:r>
    </w:p>
    <w:p w:rsidR="00C236ED" w:rsidRPr="002A1D09" w:rsidRDefault="00316F5E" w:rsidP="005F4952">
      <w:pPr>
        <w:pStyle w:val="Bullet1"/>
      </w:pPr>
      <w:r w:rsidRPr="002A1D09">
        <w:t xml:space="preserve">They are travelling from </w:t>
      </w:r>
      <w:r w:rsidR="00C236ED" w:rsidRPr="002A1D09">
        <w:t xml:space="preserve">and returning to Kuala Lumpur </w:t>
      </w:r>
    </w:p>
    <w:p w:rsidR="00C236ED" w:rsidRPr="002A1D09" w:rsidRDefault="00C236ED" w:rsidP="005F4952">
      <w:pPr>
        <w:pStyle w:val="Bullet1"/>
      </w:pPr>
      <w:r w:rsidRPr="002A1D09">
        <w:t>They have a proposed itinerary that is as follows:</w:t>
      </w:r>
    </w:p>
    <w:tbl>
      <w:tblPr>
        <w:tblStyle w:val="TableGrid"/>
        <w:tblW w:w="0" w:type="auto"/>
        <w:tblLook w:val="04A0" w:firstRow="1" w:lastRow="0" w:firstColumn="1" w:lastColumn="0" w:noHBand="0" w:noVBand="1"/>
      </w:tblPr>
      <w:tblGrid>
        <w:gridCol w:w="3080"/>
        <w:gridCol w:w="6100"/>
      </w:tblGrid>
      <w:tr w:rsidR="005F4952" w:rsidRPr="002A1D09" w:rsidTr="00AE4310">
        <w:tc>
          <w:tcPr>
            <w:tcW w:w="3080" w:type="dxa"/>
            <w:shd w:val="clear" w:color="auto" w:fill="595959" w:themeFill="text1" w:themeFillTint="A6"/>
          </w:tcPr>
          <w:p w:rsidR="00C236ED" w:rsidRPr="002A1D09" w:rsidRDefault="00C236ED" w:rsidP="005F4952">
            <w:pPr>
              <w:pStyle w:val="TableHeading"/>
              <w:rPr>
                <w:noProof w:val="0"/>
              </w:rPr>
            </w:pPr>
            <w:r w:rsidRPr="002A1D09">
              <w:rPr>
                <w:noProof w:val="0"/>
              </w:rPr>
              <w:t>DAY</w:t>
            </w:r>
          </w:p>
        </w:tc>
        <w:tc>
          <w:tcPr>
            <w:tcW w:w="6100" w:type="dxa"/>
            <w:shd w:val="clear" w:color="auto" w:fill="595959" w:themeFill="text1" w:themeFillTint="A6"/>
          </w:tcPr>
          <w:p w:rsidR="00C236ED" w:rsidRPr="002A1D09" w:rsidRDefault="00C236ED" w:rsidP="005F4952">
            <w:pPr>
              <w:pStyle w:val="TableHeading"/>
              <w:rPr>
                <w:noProof w:val="0"/>
              </w:rPr>
            </w:pPr>
            <w:r w:rsidRPr="002A1D09">
              <w:rPr>
                <w:noProof w:val="0"/>
              </w:rPr>
              <w:t>PROPOSED ACTIVITIES</w:t>
            </w:r>
          </w:p>
        </w:tc>
      </w:tr>
      <w:tr w:rsidR="00C236ED" w:rsidRPr="002A1D09" w:rsidTr="00AE4310">
        <w:tc>
          <w:tcPr>
            <w:tcW w:w="3080" w:type="dxa"/>
          </w:tcPr>
          <w:p w:rsidR="00C236ED" w:rsidRPr="002A1D09" w:rsidRDefault="00C236ED" w:rsidP="005F4952">
            <w:pPr>
              <w:pStyle w:val="TableText"/>
              <w:rPr>
                <w:noProof w:val="0"/>
              </w:rPr>
            </w:pPr>
            <w:r w:rsidRPr="002A1D09">
              <w:rPr>
                <w:noProof w:val="0"/>
              </w:rPr>
              <w:t>Monday</w:t>
            </w:r>
          </w:p>
        </w:tc>
        <w:tc>
          <w:tcPr>
            <w:tcW w:w="6100" w:type="dxa"/>
          </w:tcPr>
          <w:p w:rsidR="00C236ED" w:rsidRPr="002A1D09" w:rsidRDefault="00C236ED" w:rsidP="005F4952">
            <w:pPr>
              <w:pStyle w:val="TableText"/>
              <w:rPr>
                <w:noProof w:val="0"/>
              </w:rPr>
            </w:pPr>
            <w:r w:rsidRPr="002A1D09">
              <w:rPr>
                <w:noProof w:val="0"/>
              </w:rPr>
              <w:t>AM Flight Kuala Lumpur to Singapore</w:t>
            </w:r>
          </w:p>
        </w:tc>
      </w:tr>
      <w:tr w:rsidR="00C236ED" w:rsidRPr="002A1D09" w:rsidTr="00AE4310">
        <w:tc>
          <w:tcPr>
            <w:tcW w:w="3080" w:type="dxa"/>
          </w:tcPr>
          <w:p w:rsidR="00C236ED" w:rsidRPr="002A1D09" w:rsidRDefault="00C236ED" w:rsidP="005F4952">
            <w:pPr>
              <w:pStyle w:val="TableText"/>
              <w:rPr>
                <w:noProof w:val="0"/>
              </w:rPr>
            </w:pPr>
            <w:r w:rsidRPr="002A1D09">
              <w:rPr>
                <w:noProof w:val="0"/>
              </w:rPr>
              <w:t>Tuesday</w:t>
            </w:r>
          </w:p>
        </w:tc>
        <w:tc>
          <w:tcPr>
            <w:tcW w:w="6100" w:type="dxa"/>
          </w:tcPr>
          <w:p w:rsidR="00C236ED" w:rsidRPr="002A1D09" w:rsidRDefault="00C236ED" w:rsidP="005F4952">
            <w:pPr>
              <w:pStyle w:val="TableText"/>
              <w:rPr>
                <w:noProof w:val="0"/>
              </w:rPr>
            </w:pPr>
            <w:r w:rsidRPr="002A1D09">
              <w:rPr>
                <w:noProof w:val="0"/>
              </w:rPr>
              <w:t>AM Meetings in central Singapore</w:t>
            </w:r>
          </w:p>
          <w:p w:rsidR="00C236ED" w:rsidRPr="002A1D09" w:rsidRDefault="00C236ED" w:rsidP="005F4952">
            <w:pPr>
              <w:pStyle w:val="TableText"/>
              <w:rPr>
                <w:noProof w:val="0"/>
              </w:rPr>
            </w:pPr>
            <w:r w:rsidRPr="002A1D09">
              <w:rPr>
                <w:noProof w:val="0"/>
              </w:rPr>
              <w:t>PM Recreational Activity</w:t>
            </w:r>
          </w:p>
        </w:tc>
      </w:tr>
      <w:tr w:rsidR="00C236ED" w:rsidRPr="002A1D09" w:rsidTr="00AE4310">
        <w:tc>
          <w:tcPr>
            <w:tcW w:w="3080" w:type="dxa"/>
          </w:tcPr>
          <w:p w:rsidR="00C236ED" w:rsidRPr="002A1D09" w:rsidRDefault="00C236ED" w:rsidP="005F4952">
            <w:pPr>
              <w:pStyle w:val="TableText"/>
              <w:rPr>
                <w:noProof w:val="0"/>
              </w:rPr>
            </w:pPr>
            <w:r w:rsidRPr="002A1D09">
              <w:rPr>
                <w:noProof w:val="0"/>
              </w:rPr>
              <w:t>Wednesday</w:t>
            </w:r>
          </w:p>
        </w:tc>
        <w:tc>
          <w:tcPr>
            <w:tcW w:w="6100" w:type="dxa"/>
          </w:tcPr>
          <w:p w:rsidR="00C236ED" w:rsidRPr="002A1D09" w:rsidRDefault="00C236ED" w:rsidP="005F4952">
            <w:pPr>
              <w:pStyle w:val="TableText"/>
              <w:rPr>
                <w:noProof w:val="0"/>
              </w:rPr>
            </w:pPr>
            <w:r w:rsidRPr="002A1D09">
              <w:rPr>
                <w:noProof w:val="0"/>
              </w:rPr>
              <w:t>AM Flight Singapore to Bangkok</w:t>
            </w:r>
          </w:p>
          <w:p w:rsidR="00C236ED" w:rsidRPr="002A1D09" w:rsidRDefault="00C236ED" w:rsidP="005F4952">
            <w:pPr>
              <w:pStyle w:val="TableText"/>
              <w:rPr>
                <w:noProof w:val="0"/>
              </w:rPr>
            </w:pPr>
            <w:r w:rsidRPr="002A1D09">
              <w:rPr>
                <w:noProof w:val="0"/>
              </w:rPr>
              <w:t>PM Meetings in central Bangkok</w:t>
            </w:r>
          </w:p>
        </w:tc>
      </w:tr>
      <w:tr w:rsidR="00C236ED" w:rsidRPr="002A1D09" w:rsidTr="00AE4310">
        <w:tc>
          <w:tcPr>
            <w:tcW w:w="3080" w:type="dxa"/>
          </w:tcPr>
          <w:p w:rsidR="00C236ED" w:rsidRPr="002A1D09" w:rsidRDefault="00C236ED" w:rsidP="005F4952">
            <w:pPr>
              <w:pStyle w:val="TableText"/>
              <w:rPr>
                <w:noProof w:val="0"/>
              </w:rPr>
            </w:pPr>
            <w:r w:rsidRPr="002A1D09">
              <w:rPr>
                <w:noProof w:val="0"/>
              </w:rPr>
              <w:t>Thursday</w:t>
            </w:r>
          </w:p>
        </w:tc>
        <w:tc>
          <w:tcPr>
            <w:tcW w:w="6100" w:type="dxa"/>
          </w:tcPr>
          <w:p w:rsidR="00C236ED" w:rsidRPr="002A1D09" w:rsidRDefault="00C236ED" w:rsidP="005F4952">
            <w:pPr>
              <w:pStyle w:val="TableText"/>
              <w:rPr>
                <w:noProof w:val="0"/>
              </w:rPr>
            </w:pPr>
            <w:r w:rsidRPr="002A1D09">
              <w:rPr>
                <w:noProof w:val="0"/>
              </w:rPr>
              <w:t>AM Flight from Bangkok to Ho Chi Minh City</w:t>
            </w:r>
          </w:p>
          <w:p w:rsidR="00C236ED" w:rsidRPr="002A1D09" w:rsidRDefault="00C236ED" w:rsidP="005F4952">
            <w:pPr>
              <w:pStyle w:val="TableText"/>
              <w:rPr>
                <w:noProof w:val="0"/>
              </w:rPr>
            </w:pPr>
            <w:r w:rsidRPr="002A1D09">
              <w:rPr>
                <w:noProof w:val="0"/>
              </w:rPr>
              <w:t>PM Recreational Activity</w:t>
            </w:r>
          </w:p>
        </w:tc>
      </w:tr>
      <w:tr w:rsidR="00C236ED" w:rsidRPr="002A1D09" w:rsidTr="00AE4310">
        <w:tc>
          <w:tcPr>
            <w:tcW w:w="3080" w:type="dxa"/>
          </w:tcPr>
          <w:p w:rsidR="00C236ED" w:rsidRPr="002A1D09" w:rsidRDefault="00C236ED" w:rsidP="005F4952">
            <w:pPr>
              <w:pStyle w:val="TableText"/>
              <w:rPr>
                <w:noProof w:val="0"/>
              </w:rPr>
            </w:pPr>
            <w:r w:rsidRPr="002A1D09">
              <w:rPr>
                <w:noProof w:val="0"/>
              </w:rPr>
              <w:t xml:space="preserve">Friday </w:t>
            </w:r>
          </w:p>
        </w:tc>
        <w:tc>
          <w:tcPr>
            <w:tcW w:w="6100" w:type="dxa"/>
          </w:tcPr>
          <w:p w:rsidR="00C236ED" w:rsidRPr="002A1D09" w:rsidRDefault="00C236ED" w:rsidP="005F4952">
            <w:pPr>
              <w:pStyle w:val="TableText"/>
              <w:rPr>
                <w:noProof w:val="0"/>
              </w:rPr>
            </w:pPr>
            <w:r w:rsidRPr="002A1D09">
              <w:rPr>
                <w:noProof w:val="0"/>
              </w:rPr>
              <w:t>AM Meetings in central Ho Chi Minh City</w:t>
            </w:r>
          </w:p>
          <w:p w:rsidR="00C236ED" w:rsidRPr="002A1D09" w:rsidRDefault="00C236ED" w:rsidP="005F4952">
            <w:pPr>
              <w:pStyle w:val="TableText"/>
              <w:rPr>
                <w:noProof w:val="0"/>
              </w:rPr>
            </w:pPr>
            <w:r w:rsidRPr="002A1D09">
              <w:rPr>
                <w:noProof w:val="0"/>
              </w:rPr>
              <w:t>PM Flight Ho Chi Minh City to Kuala Lumpur</w:t>
            </w:r>
          </w:p>
        </w:tc>
      </w:tr>
    </w:tbl>
    <w:p w:rsidR="00C236ED" w:rsidRPr="002A1D09" w:rsidRDefault="00C236ED" w:rsidP="00C236ED">
      <w:pPr>
        <w:pStyle w:val="BodyCopy"/>
        <w:spacing w:before="120" w:after="120"/>
        <w:rPr>
          <w:i/>
          <w:noProof w:val="0"/>
        </w:rPr>
      </w:pPr>
    </w:p>
    <w:p w:rsidR="00C236ED" w:rsidRPr="002A1D09" w:rsidRDefault="00C236ED">
      <w:pPr>
        <w:rPr>
          <w:rFonts w:ascii="Helvetica" w:eastAsia="Calibri" w:hAnsi="Helvetica" w:cs="Calibri"/>
          <w:i/>
          <w:szCs w:val="16"/>
          <w:lang w:eastAsia="ar-SA"/>
        </w:rPr>
      </w:pPr>
      <w:r w:rsidRPr="002A1D09">
        <w:rPr>
          <w:i/>
        </w:rPr>
        <w:br w:type="page"/>
      </w:r>
    </w:p>
    <w:p w:rsidR="00E82ACF" w:rsidRPr="002A1D09" w:rsidRDefault="00AE4310" w:rsidP="00AE4310">
      <w:pPr>
        <w:pStyle w:val="BodyCopyBold"/>
        <w:rPr>
          <w:noProof w:val="0"/>
        </w:rPr>
      </w:pPr>
      <w:r w:rsidRPr="002A1D09">
        <w:rPr>
          <w:lang w:eastAsia="en-AU"/>
        </w:rPr>
        <w:drawing>
          <wp:anchor distT="0" distB="0" distL="114300" distR="114300" simplePos="0" relativeHeight="251698176" behindDoc="0" locked="0" layoutInCell="1" allowOverlap="1" wp14:anchorId="2AB00BB6" wp14:editId="3EBE0196">
            <wp:simplePos x="0" y="0"/>
            <wp:positionH relativeFrom="column">
              <wp:posOffset>3959860</wp:posOffset>
            </wp:positionH>
            <wp:positionV relativeFrom="paragraph">
              <wp:posOffset>111125</wp:posOffset>
            </wp:positionV>
            <wp:extent cx="1948180" cy="2528570"/>
            <wp:effectExtent l="0" t="0" r="0" b="5080"/>
            <wp:wrapSquare wrapText="bothSides"/>
            <wp:docPr id="6" name="Picture 5"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48" cstate="print"/>
                    <a:stretch>
                      <a:fillRect/>
                    </a:stretch>
                  </pic:blipFill>
                  <pic:spPr>
                    <a:xfrm>
                      <a:off x="0" y="0"/>
                      <a:ext cx="1948180" cy="2528570"/>
                    </a:xfrm>
                    <a:prstGeom prst="rect">
                      <a:avLst/>
                    </a:prstGeom>
                  </pic:spPr>
                </pic:pic>
              </a:graphicData>
            </a:graphic>
            <wp14:sizeRelH relativeFrom="margin">
              <wp14:pctWidth>0</wp14:pctWidth>
            </wp14:sizeRelH>
            <wp14:sizeRelV relativeFrom="margin">
              <wp14:pctHeight>0</wp14:pctHeight>
            </wp14:sizeRelV>
          </wp:anchor>
        </w:drawing>
      </w:r>
      <w:r w:rsidR="00E82ACF" w:rsidRPr="002A1D09">
        <w:rPr>
          <w:noProof w:val="0"/>
        </w:rPr>
        <w:t>Quotation Requests</w:t>
      </w:r>
    </w:p>
    <w:p w:rsidR="00C236ED" w:rsidRPr="002A1D09" w:rsidRDefault="00C236ED" w:rsidP="00AE4310">
      <w:pPr>
        <w:pStyle w:val="BodyCopy"/>
        <w:rPr>
          <w:noProof w:val="0"/>
        </w:rPr>
      </w:pPr>
      <w:r w:rsidRPr="002A1D09">
        <w:rPr>
          <w:noProof w:val="0"/>
        </w:rPr>
        <w:t>He has requested the following information:</w:t>
      </w:r>
    </w:p>
    <w:p w:rsidR="00316F5E" w:rsidRPr="002A1D09" w:rsidRDefault="00316F5E" w:rsidP="00AE4310">
      <w:pPr>
        <w:pStyle w:val="Bullet1"/>
      </w:pPr>
      <w:r w:rsidRPr="002A1D09">
        <w:t>The dates of the travel are to be de</w:t>
      </w:r>
      <w:r w:rsidR="00C236ED" w:rsidRPr="002A1D09">
        <w:t>termined by the travel company, but they must be from Monday to Friday</w:t>
      </w:r>
    </w:p>
    <w:p w:rsidR="00C236ED" w:rsidRPr="002A1D09" w:rsidRDefault="00C236ED" w:rsidP="00AE4310">
      <w:pPr>
        <w:pStyle w:val="Bullet1"/>
      </w:pPr>
      <w:r w:rsidRPr="002A1D09">
        <w:t>They are to fly economy class</w:t>
      </w:r>
    </w:p>
    <w:p w:rsidR="00316F5E" w:rsidRPr="002A1D09" w:rsidRDefault="00C236ED" w:rsidP="00AE4310">
      <w:pPr>
        <w:pStyle w:val="Bullet1"/>
      </w:pPr>
      <w:r w:rsidRPr="002A1D09">
        <w:t>They must have separate hotel rooms</w:t>
      </w:r>
    </w:p>
    <w:p w:rsidR="00C236ED" w:rsidRPr="002A1D09" w:rsidRDefault="00C236ED" w:rsidP="00AE4310">
      <w:pPr>
        <w:pStyle w:val="Bullet1"/>
      </w:pPr>
      <w:r w:rsidRPr="002A1D09">
        <w:t>The hotels must be centrally located and be a minimum of ‘4 stars’</w:t>
      </w:r>
    </w:p>
    <w:p w:rsidR="00316F5E" w:rsidRPr="002A1D09" w:rsidRDefault="00C236ED" w:rsidP="00AE4310">
      <w:pPr>
        <w:pStyle w:val="Bullet1"/>
      </w:pPr>
      <w:r w:rsidRPr="002A1D09">
        <w:t>Hotel rates must include breakfast. Their budget is USD$300 per night including taxes and breakfast</w:t>
      </w:r>
    </w:p>
    <w:p w:rsidR="00E82ACF" w:rsidRPr="002A1D09" w:rsidRDefault="00E82ACF" w:rsidP="00AE4310">
      <w:pPr>
        <w:pStyle w:val="Bullet1"/>
      </w:pPr>
      <w:r w:rsidRPr="002A1D09">
        <w:t>A meeting room must be arranged for meetings at the hotel in which they are staying. They need a boardroom for 10 people including catering (tea, coffee, biscuits) for three hours. No electronic equipment i</w:t>
      </w:r>
      <w:r w:rsidR="002A1D09">
        <w:t>s required in the meeting rooms</w:t>
      </w:r>
    </w:p>
    <w:p w:rsidR="00E82ACF" w:rsidRPr="002A1D09" w:rsidRDefault="00E82ACF" w:rsidP="00AE4310">
      <w:pPr>
        <w:pStyle w:val="Bullet1"/>
      </w:pPr>
      <w:r w:rsidRPr="002A1D09">
        <w:t>Transportation to/from all airports required. Hotel car preferable. In Kuala Lumpur transport options must be provided to</w:t>
      </w:r>
      <w:r w:rsidR="002A1D09">
        <w:t>/from airport from their office</w:t>
      </w:r>
    </w:p>
    <w:p w:rsidR="00E82ACF" w:rsidRPr="002A1D09" w:rsidRDefault="00E82ACF" w:rsidP="00AE4310">
      <w:pPr>
        <w:pStyle w:val="Bullet1"/>
      </w:pPr>
      <w:r w:rsidRPr="002A1D09">
        <w:t>Any times stipulated as Recreational Activity is free for the travel agent to make suggestions and to provide costings. They are looking for general sightseeing with some opportunities for shopping to be in</w:t>
      </w:r>
      <w:r w:rsidR="002A1D09">
        <w:t>cluded in one of the activities</w:t>
      </w:r>
    </w:p>
    <w:p w:rsidR="00E82ACF" w:rsidRPr="002A1D09" w:rsidRDefault="00AE4310" w:rsidP="00AE4310">
      <w:pPr>
        <w:pStyle w:val="Bullet1"/>
      </w:pPr>
      <w:r w:rsidRPr="002A1D09">
        <w:rPr>
          <w:noProof/>
          <w:lang w:eastAsia="en-AU"/>
        </w:rPr>
        <w:drawing>
          <wp:anchor distT="0" distB="0" distL="114300" distR="114300" simplePos="0" relativeHeight="251699200" behindDoc="0" locked="0" layoutInCell="1" allowOverlap="1" wp14:anchorId="750A167E" wp14:editId="1F0DE1A1">
            <wp:simplePos x="0" y="0"/>
            <wp:positionH relativeFrom="column">
              <wp:posOffset>3035300</wp:posOffset>
            </wp:positionH>
            <wp:positionV relativeFrom="paragraph">
              <wp:posOffset>120650</wp:posOffset>
            </wp:positionV>
            <wp:extent cx="2691765" cy="1784985"/>
            <wp:effectExtent l="0" t="0" r="0" b="5715"/>
            <wp:wrapSquare wrapText="bothSides"/>
            <wp:docPr id="7" name="Picture 6" descr="shutterstock_85184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5184842.jpg"/>
                    <pic:cNvPicPr/>
                  </pic:nvPicPr>
                  <pic:blipFill>
                    <a:blip r:embed="rId49" cstate="print"/>
                    <a:stretch>
                      <a:fillRect/>
                    </a:stretch>
                  </pic:blipFill>
                  <pic:spPr>
                    <a:xfrm>
                      <a:off x="0" y="0"/>
                      <a:ext cx="2691765" cy="1784985"/>
                    </a:xfrm>
                    <a:prstGeom prst="rect">
                      <a:avLst/>
                    </a:prstGeom>
                  </pic:spPr>
                </pic:pic>
              </a:graphicData>
            </a:graphic>
            <wp14:sizeRelH relativeFrom="margin">
              <wp14:pctWidth>0</wp14:pctWidth>
            </wp14:sizeRelH>
            <wp14:sizeRelV relativeFrom="margin">
              <wp14:pctHeight>0</wp14:pctHeight>
            </wp14:sizeRelV>
          </wp:anchor>
        </w:drawing>
      </w:r>
      <w:r w:rsidR="00E82ACF" w:rsidRPr="002A1D09">
        <w:t>Suggested dining establishments for dinner in Singapore, Bangkok and Ho Chi Minh City is required. They are looking for a ‘local culinary experience’ and have a budget of USD$40 each,</w:t>
      </w:r>
      <w:r w:rsidR="002A1D09">
        <w:t xml:space="preserve"> per meal period, for food only</w:t>
      </w:r>
    </w:p>
    <w:p w:rsidR="001443F6" w:rsidRPr="002A1D09" w:rsidRDefault="001443F6" w:rsidP="00AE4310">
      <w:pPr>
        <w:pStyle w:val="Bullet1"/>
      </w:pPr>
      <w:r w:rsidRPr="002A1D09">
        <w:t>The company will pay for all expenses using one America</w:t>
      </w:r>
      <w:r w:rsidR="002A1D09">
        <w:t>n Express Corporate Credit Card</w:t>
      </w:r>
    </w:p>
    <w:p w:rsidR="001443F6" w:rsidRPr="002A1D09" w:rsidRDefault="00316F5E" w:rsidP="00AE4310">
      <w:pPr>
        <w:pStyle w:val="Bullet1"/>
      </w:pPr>
      <w:r w:rsidRPr="002A1D09">
        <w:t>Any further information relating to the travel can be reflected in your own pers</w:t>
      </w:r>
      <w:r w:rsidR="002A1D09">
        <w:t>onal details or recommendations</w:t>
      </w:r>
    </w:p>
    <w:p w:rsidR="001443F6" w:rsidRPr="002A1D09" w:rsidRDefault="001443F6" w:rsidP="00AE4310">
      <w:pPr>
        <w:pStyle w:val="Bullet1"/>
      </w:pPr>
      <w:r w:rsidRPr="002A1D09">
        <w:t>All prices must be quoted in United States Dollars (USD$)</w:t>
      </w:r>
    </w:p>
    <w:p w:rsidR="00880AAA" w:rsidRPr="002A1D09" w:rsidRDefault="00880AAA" w:rsidP="00AE4310">
      <w:pPr>
        <w:pStyle w:val="Bullet1"/>
      </w:pPr>
      <w:r w:rsidRPr="002A1D09">
        <w:t>As a travel agent, you are to mark up all costs by 3% as a profit margin.</w:t>
      </w:r>
    </w:p>
    <w:p w:rsidR="00316F5E" w:rsidRPr="002A1D09" w:rsidRDefault="00316F5E" w:rsidP="00316F5E">
      <w:pPr>
        <w:rPr>
          <w:rFonts w:ascii="Helvetica" w:eastAsia="Calibri" w:hAnsi="Helvetica" w:cs="Calibri"/>
          <w:szCs w:val="16"/>
          <w:lang w:eastAsia="ar-SA"/>
        </w:rPr>
      </w:pPr>
      <w:r w:rsidRPr="002A1D09">
        <w:br w:type="page"/>
      </w:r>
    </w:p>
    <w:p w:rsidR="00155DC4" w:rsidRPr="002A1D09" w:rsidRDefault="00155DC4" w:rsidP="00155DC4">
      <w:pPr>
        <w:pStyle w:val="ActivityHead"/>
        <w:shd w:val="clear" w:color="auto" w:fill="E36C0A" w:themeFill="accent6" w:themeFillShade="BF"/>
        <w:rPr>
          <w:noProof w:val="0"/>
          <w:color w:val="FFFFFF" w:themeColor="background1"/>
        </w:rPr>
      </w:pPr>
      <w:r w:rsidRPr="002A1D09">
        <w:rPr>
          <w:noProof w:val="0"/>
          <w:color w:val="FFFFFF" w:themeColor="background1"/>
        </w:rPr>
        <w:t>Work Projects</w:t>
      </w:r>
    </w:p>
    <w:p w:rsidR="00F84543" w:rsidRPr="002A1D09" w:rsidRDefault="00F84543" w:rsidP="002A1D09">
      <w:pPr>
        <w:pStyle w:val="BodyCopy"/>
      </w:pPr>
      <w:r w:rsidRPr="002A1D09">
        <w:t>It is a requirement of this Unit you complete Work Projects as advised by your Trainer. You must submit documentation, suitable evidence or other relevant proof of completion of the project to your Trainer by the agreed date.</w:t>
      </w:r>
    </w:p>
    <w:p w:rsidR="00E66985" w:rsidRPr="002A1D09" w:rsidRDefault="00E66985" w:rsidP="002A1D09">
      <w:pPr>
        <w:pStyle w:val="BodyCopyBold"/>
      </w:pPr>
      <w:r w:rsidRPr="002A1D09">
        <w:t>These Work Project Activities are based on the Case Study as previously identified.</w:t>
      </w:r>
    </w:p>
    <w:p w:rsidR="001A740E" w:rsidRPr="002A1D09" w:rsidRDefault="00CD0302" w:rsidP="00AE4310">
      <w:pPr>
        <w:pStyle w:val="ActivityNumbered"/>
      </w:pPr>
      <w:r w:rsidRPr="002A1D09">
        <w:t>1.1</w:t>
      </w:r>
      <w:r w:rsidRPr="002A1D09">
        <w:tab/>
      </w:r>
      <w:r w:rsidR="001A740E" w:rsidRPr="002A1D09">
        <w:t>To fulfil the requirements of this Work Project you are asked to research and identify:</w:t>
      </w:r>
    </w:p>
    <w:p w:rsidR="00F84543" w:rsidRPr="002A1D09" w:rsidRDefault="00155DC4" w:rsidP="00AE4310">
      <w:pPr>
        <w:pStyle w:val="ActivityBullet1"/>
      </w:pPr>
      <w:r w:rsidRPr="002A1D09">
        <w:t>Ways in which quotations may be received from the customer.</w:t>
      </w:r>
    </w:p>
    <w:p w:rsidR="001A740E" w:rsidRPr="002A1D09" w:rsidRDefault="00F84543" w:rsidP="00AE4310">
      <w:pPr>
        <w:pStyle w:val="ActivityNumbered"/>
      </w:pPr>
      <w:r w:rsidRPr="002A1D09">
        <w:t>1.2.</w:t>
      </w:r>
      <w:r w:rsidRPr="002A1D09">
        <w:tab/>
      </w:r>
      <w:r w:rsidR="001A740E" w:rsidRPr="002A1D09">
        <w:t>To fulfil the requirements of this Work Project you are asked to research and identify:</w:t>
      </w:r>
    </w:p>
    <w:p w:rsidR="00F84543" w:rsidRPr="002A1D09" w:rsidRDefault="00155DC4" w:rsidP="00AE4310">
      <w:pPr>
        <w:pStyle w:val="ActivityBullet1"/>
      </w:pPr>
      <w:r w:rsidRPr="002A1D09">
        <w:t>Key details as received from the customer</w:t>
      </w:r>
    </w:p>
    <w:p w:rsidR="00A85840" w:rsidRPr="002A1D09" w:rsidRDefault="00155DC4" w:rsidP="00AE4310">
      <w:pPr>
        <w:pStyle w:val="ActivityBullet1"/>
      </w:pPr>
      <w:r w:rsidRPr="002A1D09">
        <w:t>Identify details that appear to be missing that must be clarified</w:t>
      </w:r>
      <w:r w:rsidR="00AE4310" w:rsidRPr="002A1D09">
        <w:t>.</w:t>
      </w:r>
    </w:p>
    <w:p w:rsidR="00F84543" w:rsidRPr="002A1D09" w:rsidRDefault="00F84543" w:rsidP="00A85840">
      <w:pPr>
        <w:pStyle w:val="ActivityBottom"/>
        <w:rPr>
          <w:noProof w:val="0"/>
        </w:rPr>
      </w:pPr>
    </w:p>
    <w:p w:rsidR="009B2DA4" w:rsidRPr="002A1D09" w:rsidRDefault="009B2DA4">
      <w:pPr>
        <w:rPr>
          <w:rFonts w:ascii="Helvetica" w:eastAsia="Calibri" w:hAnsi="Helvetica" w:cs="Calibri"/>
          <w:szCs w:val="16"/>
          <w:lang w:eastAsia="ar-SA"/>
        </w:rPr>
      </w:pPr>
      <w:r w:rsidRPr="002A1D0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2A1D09" w:rsidTr="00AE4310">
        <w:trPr>
          <w:trHeight w:val="3931"/>
        </w:trPr>
        <w:tc>
          <w:tcPr>
            <w:tcW w:w="9242" w:type="dxa"/>
            <w:shd w:val="clear" w:color="auto" w:fill="F2F2F2" w:themeFill="background1" w:themeFillShade="F2"/>
          </w:tcPr>
          <w:p w:rsidR="009B2DA4" w:rsidRPr="002A1D09" w:rsidRDefault="009B2DA4" w:rsidP="00A85840">
            <w:pPr>
              <w:pStyle w:val="Heading2"/>
              <w:outlineLvl w:val="1"/>
            </w:pPr>
            <w:r w:rsidRPr="002A1D09">
              <w:t>Summary</w:t>
            </w:r>
          </w:p>
          <w:p w:rsidR="009B2DA4" w:rsidRPr="002A1D09" w:rsidRDefault="00D16458" w:rsidP="00A85840">
            <w:pPr>
              <w:pStyle w:val="SumaryHeading3"/>
            </w:pPr>
            <w:fldSimple w:instr=" REF  Element1  \* MERGEFORMAT ">
              <w:sdt>
                <w:sdtPr>
                  <w:rPr>
                    <w:highlight w:val="yellow"/>
                  </w:rPr>
                  <w:alias w:val="Element1"/>
                  <w:tag w:val="Element1"/>
                  <w:id w:val="88060654"/>
                  <w:lock w:val="sdtLocked"/>
                  <w:placeholder>
                    <w:docPart w:val="58D3698A50F845E594F859368FFFCDAC"/>
                  </w:placeholder>
                </w:sdtPr>
                <w:sdtEndPr/>
                <w:sdtContent>
                  <w:r w:rsidR="009A1C69" w:rsidRPr="002A1D09">
                    <w:t>Identify the context for the quotation</w:t>
                  </w:r>
                </w:sdtContent>
              </w:sdt>
            </w:fldSimple>
          </w:p>
          <w:p w:rsidR="009E3605" w:rsidRPr="002A1D09" w:rsidRDefault="009E3605" w:rsidP="00AE4310">
            <w:pPr>
              <w:pStyle w:val="TableTextBold"/>
              <w:rPr>
                <w:noProof w:val="0"/>
              </w:rPr>
            </w:pPr>
            <w:r w:rsidRPr="002A1D09">
              <w:rPr>
                <w:noProof w:val="0"/>
              </w:rPr>
              <w:t>Identify the focus for quotations</w:t>
            </w:r>
          </w:p>
          <w:p w:rsidR="009E3605" w:rsidRPr="002A1D09" w:rsidRDefault="009E3605" w:rsidP="00AE4310">
            <w:pPr>
              <w:pStyle w:val="TableBullet1"/>
              <w:rPr>
                <w:noProof w:val="0"/>
              </w:rPr>
            </w:pPr>
            <w:r w:rsidRPr="002A1D09">
              <w:rPr>
                <w:noProof w:val="0"/>
              </w:rPr>
              <w:t>Ways to receive requests for quotations</w:t>
            </w:r>
          </w:p>
          <w:p w:rsidR="009E3605" w:rsidRPr="002A1D09" w:rsidRDefault="009E3605" w:rsidP="00AE4310">
            <w:pPr>
              <w:pStyle w:val="TableBullet1"/>
              <w:rPr>
                <w:rFonts w:cs="Arial"/>
                <w:noProof w:val="0"/>
              </w:rPr>
            </w:pPr>
            <w:r w:rsidRPr="002A1D09">
              <w:rPr>
                <w:rFonts w:cs="Arial"/>
                <w:noProof w:val="0"/>
              </w:rPr>
              <w:t>Focus audience of quotations</w:t>
            </w:r>
            <w:r w:rsidR="00AE4310" w:rsidRPr="002A1D09">
              <w:rPr>
                <w:rFonts w:cs="Arial"/>
                <w:noProof w:val="0"/>
              </w:rPr>
              <w:t>.</w:t>
            </w:r>
          </w:p>
          <w:p w:rsidR="009E3605" w:rsidRPr="002A1D09" w:rsidRDefault="009E3605" w:rsidP="00AE4310">
            <w:pPr>
              <w:pStyle w:val="TableTextBold"/>
              <w:rPr>
                <w:noProof w:val="0"/>
              </w:rPr>
            </w:pPr>
            <w:r w:rsidRPr="002A1D09">
              <w:rPr>
                <w:noProof w:val="0"/>
              </w:rPr>
              <w:t>Identify the details for the quotation</w:t>
            </w:r>
          </w:p>
          <w:p w:rsidR="009E3605" w:rsidRPr="002A1D09" w:rsidRDefault="009E3605" w:rsidP="00AE4310">
            <w:pPr>
              <w:pStyle w:val="TableBullet1"/>
              <w:rPr>
                <w:noProof w:val="0"/>
              </w:rPr>
            </w:pPr>
            <w:r w:rsidRPr="002A1D09">
              <w:rPr>
                <w:noProof w:val="0"/>
              </w:rPr>
              <w:t>Seek customer personal information</w:t>
            </w:r>
          </w:p>
          <w:p w:rsidR="009B2DA4" w:rsidRPr="002A1D09" w:rsidRDefault="009E3605" w:rsidP="00AE4310">
            <w:pPr>
              <w:pStyle w:val="TableBullet1"/>
              <w:rPr>
                <w:noProof w:val="0"/>
              </w:rPr>
            </w:pPr>
            <w:r w:rsidRPr="002A1D09">
              <w:rPr>
                <w:rFonts w:cs="Arial"/>
                <w:noProof w:val="0"/>
              </w:rPr>
              <w:t>Identify customer travel details and requirements</w:t>
            </w:r>
            <w:r w:rsidR="00AE4310" w:rsidRPr="002A1D09">
              <w:rPr>
                <w:rFonts w:cs="Arial"/>
                <w:noProof w:val="0"/>
              </w:rPr>
              <w:t>.</w:t>
            </w:r>
            <w:r w:rsidR="00AE4310" w:rsidRPr="002A1D09">
              <w:rPr>
                <w:rFonts w:cs="Arial"/>
                <w:noProof w:val="0"/>
              </w:rPr>
              <w:br/>
            </w:r>
          </w:p>
        </w:tc>
      </w:tr>
    </w:tbl>
    <w:p w:rsidR="00E83E16" w:rsidRPr="002A1D09" w:rsidRDefault="00E83E16" w:rsidP="00F84543">
      <w:pPr>
        <w:pStyle w:val="BodyCopy"/>
        <w:rPr>
          <w:noProof w:val="0"/>
        </w:rPr>
      </w:pPr>
    </w:p>
    <w:p w:rsidR="00E83E16" w:rsidRPr="002A1D09" w:rsidRDefault="00E83E16" w:rsidP="00F84543">
      <w:pPr>
        <w:pStyle w:val="BodyCopy"/>
        <w:rPr>
          <w:noProof w:val="0"/>
        </w:rPr>
        <w:sectPr w:rsidR="00E83E16" w:rsidRPr="002A1D09" w:rsidSect="001A29DB">
          <w:headerReference w:type="even" r:id="rId50"/>
          <w:headerReference w:type="default" r:id="rId51"/>
          <w:pgSz w:w="11906" w:h="16838"/>
          <w:pgMar w:top="1440" w:right="1440" w:bottom="1440" w:left="1440" w:header="708" w:footer="324" w:gutter="0"/>
          <w:cols w:space="708"/>
          <w:docGrid w:linePitch="360"/>
        </w:sectPr>
      </w:pPr>
    </w:p>
    <w:p w:rsidR="00E83E16" w:rsidRPr="002A1D09" w:rsidRDefault="002D0810" w:rsidP="00CD0302">
      <w:pPr>
        <w:pStyle w:val="Heading1"/>
      </w:pPr>
      <w:bookmarkStart w:id="45" w:name="_Toc370805491"/>
      <w:bookmarkStart w:id="46" w:name="_Toc409086735"/>
      <w:r w:rsidRPr="002A1D09">
        <w:t>Element 2</w:t>
      </w:r>
      <w:proofErr w:type="gramStart"/>
      <w:r w:rsidRPr="002A1D09">
        <w:t>:</w:t>
      </w:r>
      <w:proofErr w:type="gramEnd"/>
      <w:r w:rsidRPr="002A1D09">
        <w:br/>
      </w:r>
      <w:fldSimple w:instr=" REF  Element2  \* MERGEFORMAT ">
        <w:sdt>
          <w:sdtPr>
            <w:rPr>
              <w:highlight w:val="yellow"/>
            </w:rPr>
            <w:alias w:val="Element2"/>
            <w:tag w:val="Element2"/>
            <w:id w:val="88060655"/>
            <w:lock w:val="sdtLocked"/>
            <w:placeholder>
              <w:docPart w:val="9A9490EC44F549D1B2BC3E038933B251"/>
            </w:placeholder>
          </w:sdtPr>
          <w:sdtEndPr/>
          <w:sdtContent>
            <w:r w:rsidR="009A1C69" w:rsidRPr="002A1D09">
              <w:t>Prepare the quotation</w:t>
            </w:r>
          </w:sdtContent>
        </w:sdt>
        <w:bookmarkEnd w:id="45"/>
        <w:bookmarkEnd w:id="46"/>
      </w:fldSimple>
    </w:p>
    <w:p w:rsidR="00F84543" w:rsidRPr="002A1D09" w:rsidRDefault="002D0810" w:rsidP="00930906">
      <w:pPr>
        <w:pStyle w:val="Heading2"/>
      </w:pPr>
      <w:r w:rsidRPr="002A1D09">
        <w:t>2.1</w:t>
      </w:r>
      <w:r w:rsidRPr="002A1D09">
        <w:tab/>
      </w:r>
      <w:fldSimple w:instr=" REF  Criteria21  \* MERGEFORMAT ">
        <w:sdt>
          <w:sdtPr>
            <w:alias w:val="Criteria21"/>
            <w:tag w:val="Criteria21"/>
            <w:id w:val="88060656"/>
            <w:lock w:val="sdtLocked"/>
            <w:placeholder>
              <w:docPart w:val="C03CD4D7234C405C8C087E4B093FC2FB"/>
            </w:placeholder>
          </w:sdtPr>
          <w:sdtEndPr/>
          <w:sdtContent>
            <w:r w:rsidR="009A1C69" w:rsidRPr="002A1D09">
              <w:rPr>
                <w:rStyle w:val="PlaceholderText"/>
                <w:color w:val="45545F"/>
              </w:rPr>
              <w:t xml:space="preserve">Establish files to record the </w:t>
            </w:r>
            <w:r w:rsidR="009A1C69" w:rsidRPr="002A1D09">
              <w:t>quotation</w:t>
            </w:r>
          </w:sdtContent>
        </w:sdt>
      </w:fldSimple>
    </w:p>
    <w:p w:rsidR="002D0810" w:rsidRPr="002A1D09" w:rsidRDefault="003E0E7C" w:rsidP="00AE4310">
      <w:pPr>
        <w:pStyle w:val="Heading3"/>
      </w:pPr>
      <w:r w:rsidRPr="002A1D09">
        <w:rPr>
          <w:noProof/>
        </w:rPr>
        <w:drawing>
          <wp:anchor distT="0" distB="0" distL="114300" distR="114300" simplePos="0" relativeHeight="251701248" behindDoc="0" locked="0" layoutInCell="1" allowOverlap="1" wp14:anchorId="433A0614" wp14:editId="2407F559">
            <wp:simplePos x="0" y="0"/>
            <wp:positionH relativeFrom="column">
              <wp:posOffset>3646805</wp:posOffset>
            </wp:positionH>
            <wp:positionV relativeFrom="paragraph">
              <wp:posOffset>222885</wp:posOffset>
            </wp:positionV>
            <wp:extent cx="2072640" cy="1842135"/>
            <wp:effectExtent l="0" t="0" r="3810" b="5715"/>
            <wp:wrapSquare wrapText="bothSides"/>
            <wp:docPr id="9" name="Picture 8" descr="Globe Lugg Plan Boat Bus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_85552621.jpg"/>
                    <pic:cNvPicPr/>
                  </pic:nvPicPr>
                  <pic:blipFill>
                    <a:blip r:embed="rId52" cstate="print"/>
                    <a:stretch>
                      <a:fillRect/>
                    </a:stretch>
                  </pic:blipFill>
                  <pic:spPr>
                    <a:xfrm>
                      <a:off x="0" y="0"/>
                      <a:ext cx="2072640" cy="1842135"/>
                    </a:xfrm>
                    <a:prstGeom prst="rect">
                      <a:avLst/>
                    </a:prstGeom>
                  </pic:spPr>
                </pic:pic>
              </a:graphicData>
            </a:graphic>
            <wp14:sizeRelH relativeFrom="margin">
              <wp14:pctWidth>0</wp14:pctWidth>
            </wp14:sizeRelH>
            <wp14:sizeRelV relativeFrom="margin">
              <wp14:pctHeight>0</wp14:pctHeight>
            </wp14:sizeRelV>
          </wp:anchor>
        </w:drawing>
      </w:r>
      <w:r w:rsidR="002D0810" w:rsidRPr="002A1D09">
        <w:t>Introduction</w:t>
      </w:r>
    </w:p>
    <w:p w:rsidR="00140DA4" w:rsidRPr="002A1D09" w:rsidRDefault="00140DA4" w:rsidP="00B2058D">
      <w:pPr>
        <w:pStyle w:val="BodyCopy"/>
        <w:rPr>
          <w:noProof w:val="0"/>
        </w:rPr>
      </w:pPr>
      <w:r w:rsidRPr="002A1D09">
        <w:rPr>
          <w:noProof w:val="0"/>
        </w:rPr>
        <w:t>Most travel agencies will use a combination recording system to record:</w:t>
      </w:r>
    </w:p>
    <w:p w:rsidR="00140DA4" w:rsidRPr="002A1D09" w:rsidRDefault="00140DA4" w:rsidP="00AE4310">
      <w:pPr>
        <w:pStyle w:val="Bullet1"/>
      </w:pPr>
      <w:r w:rsidRPr="002A1D09">
        <w:t>Customer detail</w:t>
      </w:r>
    </w:p>
    <w:p w:rsidR="00140DA4" w:rsidRPr="002A1D09" w:rsidRDefault="00140DA4" w:rsidP="00AE4310">
      <w:pPr>
        <w:pStyle w:val="Bullet1"/>
      </w:pPr>
      <w:r w:rsidRPr="002A1D09">
        <w:t>Supplier quotations</w:t>
      </w:r>
    </w:p>
    <w:p w:rsidR="00140DA4" w:rsidRPr="002A1D09" w:rsidRDefault="00140DA4" w:rsidP="00AE4310">
      <w:pPr>
        <w:pStyle w:val="Bullet1"/>
      </w:pPr>
      <w:r w:rsidRPr="002A1D09">
        <w:t>Travel agency quotations</w:t>
      </w:r>
      <w:r w:rsidR="002A1D09">
        <w:t>.</w:t>
      </w:r>
    </w:p>
    <w:p w:rsidR="00140DA4" w:rsidRPr="002A1D09" w:rsidRDefault="00140DA4" w:rsidP="00B2058D">
      <w:pPr>
        <w:pStyle w:val="BodyCopy"/>
        <w:rPr>
          <w:noProof w:val="0"/>
        </w:rPr>
      </w:pPr>
      <w:r w:rsidRPr="002A1D09">
        <w:rPr>
          <w:noProof w:val="0"/>
        </w:rPr>
        <w:t xml:space="preserve">Regardless of the recording method used, it is essential that all information is recorded in a thorough and accurate manner. </w:t>
      </w:r>
    </w:p>
    <w:p w:rsidR="00140DA4" w:rsidRPr="002A1D09" w:rsidRDefault="00B2058D" w:rsidP="00B2058D">
      <w:pPr>
        <w:pStyle w:val="BodyCopy"/>
        <w:rPr>
          <w:noProof w:val="0"/>
        </w:rPr>
      </w:pPr>
      <w:r w:rsidRPr="002A1D09">
        <w:rPr>
          <w:lang w:eastAsia="en-AU"/>
        </w:rPr>
        <w:drawing>
          <wp:anchor distT="0" distB="0" distL="114300" distR="114300" simplePos="0" relativeHeight="251702272" behindDoc="0" locked="0" layoutInCell="1" allowOverlap="1" wp14:anchorId="72FA66BB" wp14:editId="0B4411E4">
            <wp:simplePos x="0" y="0"/>
            <wp:positionH relativeFrom="column">
              <wp:posOffset>3943350</wp:posOffset>
            </wp:positionH>
            <wp:positionV relativeFrom="paragraph">
              <wp:posOffset>119380</wp:posOffset>
            </wp:positionV>
            <wp:extent cx="1734820" cy="2616200"/>
            <wp:effectExtent l="0" t="0" r="0" b="0"/>
            <wp:wrapSquare wrapText="bothSides"/>
            <wp:docPr id="11" name="Picture 10"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53" cstate="print"/>
                    <a:stretch>
                      <a:fillRect/>
                    </a:stretch>
                  </pic:blipFill>
                  <pic:spPr>
                    <a:xfrm>
                      <a:off x="0" y="0"/>
                      <a:ext cx="1734820" cy="2616200"/>
                    </a:xfrm>
                    <a:prstGeom prst="rect">
                      <a:avLst/>
                    </a:prstGeom>
                  </pic:spPr>
                </pic:pic>
              </a:graphicData>
            </a:graphic>
            <wp14:sizeRelH relativeFrom="margin">
              <wp14:pctWidth>0</wp14:pctWidth>
            </wp14:sizeRelH>
            <wp14:sizeRelV relativeFrom="margin">
              <wp14:pctHeight>0</wp14:pctHeight>
            </wp14:sizeRelV>
          </wp:anchor>
        </w:drawing>
      </w:r>
      <w:r w:rsidR="00140DA4" w:rsidRPr="002A1D09">
        <w:rPr>
          <w:noProof w:val="0"/>
        </w:rPr>
        <w:t>Given that many travel agencies receive many requests for quotations and in addition are required to produce quotations, it is essential that the recording method chosen enables any travel agent staff member, regardless of previous contact with customers, are able to understand:</w:t>
      </w:r>
    </w:p>
    <w:p w:rsidR="00140DA4" w:rsidRPr="002A1D09" w:rsidRDefault="00140DA4" w:rsidP="00AE4310">
      <w:pPr>
        <w:pStyle w:val="Bullet1"/>
      </w:pPr>
      <w:r w:rsidRPr="002A1D09">
        <w:t>Customer requirements</w:t>
      </w:r>
    </w:p>
    <w:p w:rsidR="00140DA4" w:rsidRPr="002A1D09" w:rsidRDefault="00140DA4" w:rsidP="00AE4310">
      <w:pPr>
        <w:pStyle w:val="Bullet1"/>
      </w:pPr>
      <w:r w:rsidRPr="002A1D09">
        <w:t>Information sourced to date</w:t>
      </w:r>
    </w:p>
    <w:p w:rsidR="00140DA4" w:rsidRPr="002A1D09" w:rsidRDefault="00140DA4" w:rsidP="00AE4310">
      <w:pPr>
        <w:pStyle w:val="Bullet1"/>
      </w:pPr>
      <w:r w:rsidRPr="002A1D09">
        <w:t>Information provided to customers to date</w:t>
      </w:r>
    </w:p>
    <w:p w:rsidR="00140DA4" w:rsidRPr="002A1D09" w:rsidRDefault="00140DA4" w:rsidP="00AE4310">
      <w:pPr>
        <w:pStyle w:val="Bullet1"/>
      </w:pPr>
      <w:r w:rsidRPr="002A1D09">
        <w:t>Communication discussions taken place to date</w:t>
      </w:r>
      <w:r w:rsidR="002A1D09">
        <w:t>.</w:t>
      </w:r>
    </w:p>
    <w:p w:rsidR="00140DA4" w:rsidRPr="002A1D09" w:rsidRDefault="002E0647" w:rsidP="00B2058D">
      <w:pPr>
        <w:pStyle w:val="BodyCopy"/>
        <w:rPr>
          <w:noProof w:val="0"/>
        </w:rPr>
      </w:pPr>
      <w:r w:rsidRPr="002A1D09">
        <w:rPr>
          <w:noProof w:val="0"/>
        </w:rPr>
        <w:t>Most travel organisations require staff to record</w:t>
      </w:r>
      <w:r w:rsidR="00140DA4" w:rsidRPr="002A1D09">
        <w:rPr>
          <w:noProof w:val="0"/>
        </w:rPr>
        <w:t xml:space="preserve"> notes </w:t>
      </w:r>
      <w:r w:rsidRPr="002A1D09">
        <w:rPr>
          <w:noProof w:val="0"/>
        </w:rPr>
        <w:t>using</w:t>
      </w:r>
      <w:r w:rsidR="00140DA4" w:rsidRPr="002A1D09">
        <w:rPr>
          <w:noProof w:val="0"/>
        </w:rPr>
        <w:t xml:space="preserve"> only jargon that is generic and that can be understood by the entire team.</w:t>
      </w:r>
    </w:p>
    <w:p w:rsidR="00140DA4" w:rsidRPr="002A1D09" w:rsidRDefault="002E0647" w:rsidP="00B2058D">
      <w:pPr>
        <w:pStyle w:val="BodyCopy"/>
        <w:rPr>
          <w:noProof w:val="0"/>
        </w:rPr>
      </w:pPr>
      <w:r w:rsidRPr="002A1D09">
        <w:rPr>
          <w:noProof w:val="0"/>
        </w:rPr>
        <w:t xml:space="preserve">In addition, to ensure that staff endeavour to be disciplined in the way they record any information collected or discussed with customers and suppliers </w:t>
      </w:r>
      <w:r w:rsidR="00140DA4" w:rsidRPr="002A1D09">
        <w:rPr>
          <w:noProof w:val="0"/>
        </w:rPr>
        <w:t xml:space="preserve">at the time that they take place. </w:t>
      </w:r>
    </w:p>
    <w:p w:rsidR="00F6520C" w:rsidRPr="002A1D09" w:rsidRDefault="00F6520C">
      <w:pPr>
        <w:rPr>
          <w:rFonts w:ascii="Helvetica" w:eastAsiaTheme="majorEastAsia" w:hAnsi="Helvetica" w:cstheme="majorBidi"/>
          <w:b/>
          <w:bCs/>
          <w:color w:val="45545F"/>
          <w:sz w:val="28"/>
        </w:rPr>
      </w:pPr>
      <w:r w:rsidRPr="002A1D09">
        <w:br w:type="page"/>
      </w:r>
    </w:p>
    <w:p w:rsidR="004B7703" w:rsidRPr="002A1D09" w:rsidRDefault="004B7703" w:rsidP="00AE4310">
      <w:pPr>
        <w:pStyle w:val="Heading3"/>
      </w:pPr>
      <w:r w:rsidRPr="002A1D09">
        <w:t>Process of collecting customer information and travel needs</w:t>
      </w:r>
    </w:p>
    <w:p w:rsidR="002E0647" w:rsidRPr="002A1D09" w:rsidRDefault="002E0647" w:rsidP="00B2058D">
      <w:pPr>
        <w:pStyle w:val="BodyCopy"/>
        <w:rPr>
          <w:noProof w:val="0"/>
        </w:rPr>
      </w:pPr>
      <w:r w:rsidRPr="002A1D09">
        <w:rPr>
          <w:noProof w:val="0"/>
        </w:rPr>
        <w:t>Before we look at possible methods of recording information for quotations, it is important to briefly understand the process involved in collecting information and preparing quotations for customers.</w:t>
      </w:r>
    </w:p>
    <w:p w:rsidR="004B7703" w:rsidRPr="002A1D09" w:rsidRDefault="004B7703" w:rsidP="00B2058D">
      <w:pPr>
        <w:pStyle w:val="BodyCopy"/>
        <w:rPr>
          <w:noProof w:val="0"/>
        </w:rPr>
      </w:pPr>
      <w:r w:rsidRPr="002A1D09">
        <w:rPr>
          <w:noProof w:val="0"/>
        </w:rPr>
        <w:t>Here is an example of a typical process:</w:t>
      </w:r>
    </w:p>
    <w:p w:rsidR="004B7703" w:rsidRPr="002A1D09" w:rsidRDefault="004B7703" w:rsidP="00AE4310">
      <w:pPr>
        <w:pStyle w:val="Bullet1"/>
      </w:pPr>
      <w:r w:rsidRPr="002A1D09">
        <w:t>Initial customer contact – notes taken using a pro-forma quotation planner or enquiry sheet</w:t>
      </w:r>
    </w:p>
    <w:p w:rsidR="004B7703" w:rsidRPr="002A1D09" w:rsidRDefault="004B7703" w:rsidP="00AE4310">
      <w:pPr>
        <w:pStyle w:val="Bullet1"/>
      </w:pPr>
      <w:r w:rsidRPr="002A1D09">
        <w:t>Quotation reference number allocated using internal office protocol – Manual or Electronic</w:t>
      </w:r>
    </w:p>
    <w:p w:rsidR="004B7703" w:rsidRPr="002A1D09" w:rsidRDefault="004B7703" w:rsidP="00AE4310">
      <w:pPr>
        <w:pStyle w:val="Bullet1"/>
      </w:pPr>
      <w:r w:rsidRPr="002A1D09">
        <w:t>Follow-up quotation work with suppliers – notes added to pro-forma quotation planner, enquiry sheet – Manual or Electronic</w:t>
      </w:r>
    </w:p>
    <w:p w:rsidR="004B7703" w:rsidRPr="002A1D09" w:rsidRDefault="00B2058D" w:rsidP="00AE4310">
      <w:pPr>
        <w:pStyle w:val="Bullet1"/>
      </w:pPr>
      <w:r w:rsidRPr="002A1D09">
        <w:rPr>
          <w:noProof/>
          <w:lang w:eastAsia="en-AU"/>
        </w:rPr>
        <w:drawing>
          <wp:anchor distT="0" distB="0" distL="114300" distR="114300" simplePos="0" relativeHeight="251700224" behindDoc="0" locked="0" layoutInCell="1" allowOverlap="1" wp14:anchorId="702D8078" wp14:editId="1CA67222">
            <wp:simplePos x="0" y="0"/>
            <wp:positionH relativeFrom="column">
              <wp:posOffset>3220720</wp:posOffset>
            </wp:positionH>
            <wp:positionV relativeFrom="paragraph">
              <wp:posOffset>15240</wp:posOffset>
            </wp:positionV>
            <wp:extent cx="2485390" cy="1654175"/>
            <wp:effectExtent l="0" t="0" r="0" b="3175"/>
            <wp:wrapSquare wrapText="bothSides"/>
            <wp:docPr id="8" name="Picture 7" descr="shutterstock_15527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27185.jpg"/>
                    <pic:cNvPicPr/>
                  </pic:nvPicPr>
                  <pic:blipFill>
                    <a:blip r:embed="rId54" cstate="print"/>
                    <a:stretch>
                      <a:fillRect/>
                    </a:stretch>
                  </pic:blipFill>
                  <pic:spPr>
                    <a:xfrm>
                      <a:off x="0" y="0"/>
                      <a:ext cx="2485390" cy="1654175"/>
                    </a:xfrm>
                    <a:prstGeom prst="rect">
                      <a:avLst/>
                    </a:prstGeom>
                  </pic:spPr>
                </pic:pic>
              </a:graphicData>
            </a:graphic>
            <wp14:sizeRelH relativeFrom="margin">
              <wp14:pctWidth>0</wp14:pctWidth>
            </wp14:sizeRelH>
            <wp14:sizeRelV relativeFrom="margin">
              <wp14:pctHeight>0</wp14:pctHeight>
            </wp14:sizeRelV>
          </wp:anchor>
        </w:drawing>
      </w:r>
      <w:r w:rsidR="004B7703" w:rsidRPr="002A1D09">
        <w:t>Copies of correspondence from suppliers – Printed and placed in file or saved electronically</w:t>
      </w:r>
    </w:p>
    <w:p w:rsidR="004B7703" w:rsidRPr="002A1D09" w:rsidRDefault="004B7703" w:rsidP="00AE4310">
      <w:pPr>
        <w:pStyle w:val="Bullet1"/>
      </w:pPr>
      <w:r w:rsidRPr="002A1D09">
        <w:t>Copies of correspondence to customer – Printed and placed in file or saved electronically</w:t>
      </w:r>
    </w:p>
    <w:p w:rsidR="004B7703" w:rsidRPr="002A1D09" w:rsidRDefault="004B7703" w:rsidP="00AE4310">
      <w:pPr>
        <w:pStyle w:val="Bullet1"/>
      </w:pPr>
      <w:r w:rsidRPr="002A1D09">
        <w:t>Calendar book or diarise for follow-up – with suppliers or customer</w:t>
      </w:r>
      <w:r w:rsidR="003E0E7C" w:rsidRPr="002A1D09">
        <w:t>.</w:t>
      </w:r>
    </w:p>
    <w:p w:rsidR="003E57DE" w:rsidRPr="002A1D09" w:rsidRDefault="007C29F6" w:rsidP="00AE4310">
      <w:pPr>
        <w:pStyle w:val="Heading3"/>
      </w:pPr>
      <w:r w:rsidRPr="002A1D09">
        <w:t>M</w:t>
      </w:r>
      <w:r w:rsidR="003E57DE" w:rsidRPr="002A1D09">
        <w:t>ethods to prepare quotations</w:t>
      </w:r>
    </w:p>
    <w:p w:rsidR="004B7703" w:rsidRPr="002A1D09" w:rsidRDefault="004B7703" w:rsidP="00B2058D">
      <w:pPr>
        <w:pStyle w:val="BodyCopy"/>
        <w:rPr>
          <w:noProof w:val="0"/>
        </w:rPr>
      </w:pPr>
      <w:r w:rsidRPr="002A1D09">
        <w:rPr>
          <w:noProof w:val="0"/>
        </w:rPr>
        <w:t>There are two primary ways in which a travel organization agent will record and administer a customer’s details and requirements in relation to the provision of a quotation:</w:t>
      </w:r>
    </w:p>
    <w:p w:rsidR="004B7703" w:rsidRPr="002A1D09" w:rsidRDefault="004B7703" w:rsidP="00AE4310">
      <w:pPr>
        <w:pStyle w:val="Bullet1"/>
      </w:pPr>
      <w:r w:rsidRPr="002A1D09">
        <w:t>Electronic – a computer record</w:t>
      </w:r>
    </w:p>
    <w:p w:rsidR="004B7703" w:rsidRPr="002A1D09" w:rsidRDefault="004B7703" w:rsidP="00AE4310">
      <w:pPr>
        <w:pStyle w:val="Bullet1"/>
      </w:pPr>
      <w:r w:rsidRPr="002A1D09">
        <w:t>Manual – a hand written record</w:t>
      </w:r>
      <w:r w:rsidR="003E0E7C" w:rsidRPr="002A1D09">
        <w:t>.</w:t>
      </w:r>
    </w:p>
    <w:p w:rsidR="004B7703" w:rsidRPr="002A1D09" w:rsidRDefault="004B7703" w:rsidP="00B2058D">
      <w:pPr>
        <w:pStyle w:val="BodyCopy"/>
        <w:rPr>
          <w:noProof w:val="0"/>
        </w:rPr>
      </w:pPr>
      <w:r w:rsidRPr="002A1D09">
        <w:rPr>
          <w:noProof w:val="0"/>
        </w:rPr>
        <w:t>In both instances, most organisations wil</w:t>
      </w:r>
      <w:r w:rsidR="002E0647" w:rsidRPr="002A1D09">
        <w:rPr>
          <w:noProof w:val="0"/>
        </w:rPr>
        <w:t xml:space="preserve">l have a recommended format </w:t>
      </w:r>
      <w:r w:rsidRPr="002A1D09">
        <w:rPr>
          <w:noProof w:val="0"/>
        </w:rPr>
        <w:t>or input process for the collection and recording of this information.</w:t>
      </w:r>
    </w:p>
    <w:p w:rsidR="004B7703" w:rsidRPr="002A1D09" w:rsidRDefault="004B7703" w:rsidP="00B2058D">
      <w:pPr>
        <w:pStyle w:val="BodyCopy"/>
        <w:rPr>
          <w:noProof w:val="0"/>
        </w:rPr>
      </w:pPr>
      <w:r w:rsidRPr="002A1D09">
        <w:rPr>
          <w:noProof w:val="0"/>
        </w:rPr>
        <w:t xml:space="preserve">All information relating to the quotation must be recorded regardless of the type of system used i.e. manual or electronic. </w:t>
      </w:r>
    </w:p>
    <w:p w:rsidR="007C29F6" w:rsidRPr="002A1D09" w:rsidRDefault="007C29F6" w:rsidP="00AE4310">
      <w:pPr>
        <w:pStyle w:val="Heading3"/>
      </w:pPr>
      <w:r w:rsidRPr="002A1D09">
        <w:t>Importance of recording accurate information</w:t>
      </w:r>
    </w:p>
    <w:p w:rsidR="007C29F6" w:rsidRPr="002A1D09" w:rsidRDefault="00B2058D" w:rsidP="00B2058D">
      <w:pPr>
        <w:pStyle w:val="BodyCopy"/>
        <w:rPr>
          <w:noProof w:val="0"/>
        </w:rPr>
      </w:pPr>
      <w:r w:rsidRPr="002A1D09">
        <w:rPr>
          <w:lang w:eastAsia="en-AU"/>
        </w:rPr>
        <w:drawing>
          <wp:anchor distT="0" distB="0" distL="114300" distR="114300" simplePos="0" relativeHeight="251703296" behindDoc="0" locked="0" layoutInCell="1" allowOverlap="1" wp14:anchorId="5F0587AB" wp14:editId="7232A374">
            <wp:simplePos x="0" y="0"/>
            <wp:positionH relativeFrom="column">
              <wp:posOffset>3168650</wp:posOffset>
            </wp:positionH>
            <wp:positionV relativeFrom="paragraph">
              <wp:posOffset>147320</wp:posOffset>
            </wp:positionV>
            <wp:extent cx="2553335" cy="1697990"/>
            <wp:effectExtent l="0" t="0" r="0" b="0"/>
            <wp:wrapSquare wrapText="bothSides"/>
            <wp:docPr id="12" name="Picture 11"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55" cstate="print"/>
                    <a:stretch>
                      <a:fillRect/>
                    </a:stretch>
                  </pic:blipFill>
                  <pic:spPr>
                    <a:xfrm>
                      <a:off x="0" y="0"/>
                      <a:ext cx="2553335" cy="1697990"/>
                    </a:xfrm>
                    <a:prstGeom prst="rect">
                      <a:avLst/>
                    </a:prstGeom>
                  </pic:spPr>
                </pic:pic>
              </a:graphicData>
            </a:graphic>
            <wp14:sizeRelH relativeFrom="margin">
              <wp14:pctWidth>0</wp14:pctWidth>
            </wp14:sizeRelH>
            <wp14:sizeRelV relativeFrom="margin">
              <wp14:pctHeight>0</wp14:pctHeight>
            </wp14:sizeRelV>
          </wp:anchor>
        </w:drawing>
      </w:r>
      <w:r w:rsidR="007C29F6" w:rsidRPr="002A1D09">
        <w:rPr>
          <w:noProof w:val="0"/>
        </w:rPr>
        <w:t>It is important that these records be accurately maintained to ensure:</w:t>
      </w:r>
    </w:p>
    <w:p w:rsidR="007C29F6" w:rsidRPr="002A1D09" w:rsidRDefault="007C29F6" w:rsidP="00AE4310">
      <w:pPr>
        <w:pStyle w:val="Bullet1"/>
      </w:pPr>
      <w:r w:rsidRPr="002A1D09">
        <w:t>Efficiency – when referring to the quote</w:t>
      </w:r>
    </w:p>
    <w:p w:rsidR="007C29F6" w:rsidRPr="002A1D09" w:rsidRDefault="007C29F6" w:rsidP="00AE4310">
      <w:pPr>
        <w:pStyle w:val="Bullet1"/>
      </w:pPr>
      <w:r w:rsidRPr="002A1D09">
        <w:t>Effectiveness – when making reservations or changes with suppliers</w:t>
      </w:r>
    </w:p>
    <w:p w:rsidR="007C29F6" w:rsidRPr="002A1D09" w:rsidRDefault="007C29F6" w:rsidP="00AE4310">
      <w:pPr>
        <w:pStyle w:val="Bullet1"/>
        <w:rPr>
          <w:rFonts w:eastAsia="Times New Roman" w:cs="Arial"/>
          <w:i/>
        </w:rPr>
      </w:pPr>
      <w:r w:rsidRPr="002A1D09">
        <w:t>Team work – colleagues may need to refer to the quote in your absence</w:t>
      </w:r>
    </w:p>
    <w:p w:rsidR="007C29F6" w:rsidRPr="002A1D09" w:rsidRDefault="007C29F6" w:rsidP="00AE4310">
      <w:pPr>
        <w:pStyle w:val="Bullet1"/>
      </w:pPr>
      <w:r w:rsidRPr="002A1D09">
        <w:t>Profitability – mistakes cost money</w:t>
      </w:r>
    </w:p>
    <w:p w:rsidR="007C29F6" w:rsidRPr="002A1D09" w:rsidRDefault="007C29F6" w:rsidP="00AE4310">
      <w:pPr>
        <w:pStyle w:val="Bullet1"/>
        <w:rPr>
          <w:rFonts w:eastAsia="Times New Roman" w:cs="Arial"/>
          <w:i/>
        </w:rPr>
      </w:pPr>
      <w:r w:rsidRPr="002A1D09">
        <w:t>Enhanced customer service</w:t>
      </w:r>
      <w:r w:rsidR="003E0E7C" w:rsidRPr="002A1D09">
        <w:t>.</w:t>
      </w:r>
    </w:p>
    <w:p w:rsidR="009E3605" w:rsidRPr="002A1D09" w:rsidRDefault="009E3605">
      <w:pPr>
        <w:rPr>
          <w:rFonts w:ascii="Helvetica" w:hAnsi="Helvetica" w:cs="HelveticaNeueLTStd-LtCn"/>
          <w:b/>
          <w:color w:val="595959" w:themeColor="text1" w:themeTint="A6"/>
          <w:sz w:val="28"/>
          <w:szCs w:val="28"/>
        </w:rPr>
      </w:pPr>
      <w:r w:rsidRPr="002A1D09">
        <w:rPr>
          <w:rFonts w:ascii="Helvetica" w:hAnsi="Helvetica" w:cs="HelveticaNeueLTStd-LtCn"/>
          <w:b/>
          <w:color w:val="595959" w:themeColor="text1" w:themeTint="A6"/>
          <w:sz w:val="28"/>
          <w:szCs w:val="28"/>
        </w:rPr>
        <w:br w:type="page"/>
      </w:r>
    </w:p>
    <w:p w:rsidR="009E64B7" w:rsidRPr="002A1D09" w:rsidRDefault="009E64B7" w:rsidP="00AE4310">
      <w:pPr>
        <w:pStyle w:val="Heading3"/>
      </w:pPr>
      <w:r w:rsidRPr="002A1D09">
        <w:t>Benefits of accurately recording information</w:t>
      </w:r>
    </w:p>
    <w:p w:rsidR="009E64B7" w:rsidRPr="002A1D09" w:rsidRDefault="009E64B7" w:rsidP="00B2058D">
      <w:pPr>
        <w:pStyle w:val="BodyCopy"/>
        <w:rPr>
          <w:noProof w:val="0"/>
        </w:rPr>
      </w:pPr>
      <w:r w:rsidRPr="002A1D09">
        <w:rPr>
          <w:noProof w:val="0"/>
        </w:rPr>
        <w:t>If you are inundated with requests for quotations it may be possible to:</w:t>
      </w:r>
    </w:p>
    <w:p w:rsidR="009E64B7" w:rsidRPr="002A1D09" w:rsidRDefault="009E64B7" w:rsidP="00B2058D">
      <w:pPr>
        <w:pStyle w:val="Bullet1"/>
      </w:pPr>
      <w:r w:rsidRPr="002A1D09">
        <w:t>Review and prioritise in order of importance</w:t>
      </w:r>
    </w:p>
    <w:p w:rsidR="009E64B7" w:rsidRPr="002A1D09" w:rsidRDefault="009E64B7" w:rsidP="00B2058D">
      <w:pPr>
        <w:pStyle w:val="Bullet1"/>
      </w:pPr>
      <w:r w:rsidRPr="002A1D09">
        <w:t>Second one of your colleagues to assist you</w:t>
      </w:r>
    </w:p>
    <w:p w:rsidR="009E64B7" w:rsidRPr="002A1D09" w:rsidRDefault="009E64B7" w:rsidP="00B2058D">
      <w:pPr>
        <w:pStyle w:val="Bullet1"/>
      </w:pPr>
      <w:r w:rsidRPr="002A1D09">
        <w:t>Reset agreed deadlines with customers</w:t>
      </w:r>
    </w:p>
    <w:p w:rsidR="009E64B7" w:rsidRPr="002A1D09" w:rsidRDefault="009E64B7" w:rsidP="00B2058D">
      <w:pPr>
        <w:pStyle w:val="Bullet1"/>
      </w:pPr>
      <w:r w:rsidRPr="002A1D09">
        <w:t>Bring your situation to the attention of your manager or supervisor</w:t>
      </w:r>
      <w:r w:rsidR="003E0E7C" w:rsidRPr="002A1D09">
        <w:t>.</w:t>
      </w:r>
    </w:p>
    <w:p w:rsidR="009E64B7" w:rsidRPr="002A1D09" w:rsidRDefault="009E64B7" w:rsidP="00B2058D">
      <w:pPr>
        <w:pStyle w:val="BodyCopy"/>
        <w:rPr>
          <w:noProof w:val="0"/>
        </w:rPr>
      </w:pPr>
      <w:r w:rsidRPr="002A1D09">
        <w:rPr>
          <w:noProof w:val="0"/>
        </w:rPr>
        <w:t>If you have followed a process of accurately and legibly recording all aspects of the quotation, it will be easy for your manager or colleagues to provide you with assistance.</w:t>
      </w:r>
    </w:p>
    <w:p w:rsidR="004B7703" w:rsidRPr="002A1D09" w:rsidRDefault="00640E89" w:rsidP="00AE4310">
      <w:pPr>
        <w:pStyle w:val="Heading3"/>
      </w:pPr>
      <w:r w:rsidRPr="002A1D09">
        <w:rPr>
          <w:noProof/>
        </w:rPr>
        <w:drawing>
          <wp:anchor distT="0" distB="0" distL="114300" distR="114300" simplePos="0" relativeHeight="251704320" behindDoc="0" locked="0" layoutInCell="1" allowOverlap="1" wp14:anchorId="05E6D1F7" wp14:editId="03119466">
            <wp:simplePos x="0" y="0"/>
            <wp:positionH relativeFrom="column">
              <wp:posOffset>4070985</wp:posOffset>
            </wp:positionH>
            <wp:positionV relativeFrom="paragraph">
              <wp:posOffset>76200</wp:posOffset>
            </wp:positionV>
            <wp:extent cx="1616710" cy="2157095"/>
            <wp:effectExtent l="0" t="0" r="2540" b="0"/>
            <wp:wrapSquare wrapText="bothSides"/>
            <wp:docPr id="13" name="Picture 12" descr="Plan and boa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and boarding.jpg"/>
                    <pic:cNvPicPr/>
                  </pic:nvPicPr>
                  <pic:blipFill>
                    <a:blip r:embed="rId56" cstate="print"/>
                    <a:stretch>
                      <a:fillRect/>
                    </a:stretch>
                  </pic:blipFill>
                  <pic:spPr>
                    <a:xfrm>
                      <a:off x="0" y="0"/>
                      <a:ext cx="1616710" cy="2157095"/>
                    </a:xfrm>
                    <a:prstGeom prst="rect">
                      <a:avLst/>
                    </a:prstGeom>
                  </pic:spPr>
                </pic:pic>
              </a:graphicData>
            </a:graphic>
            <wp14:sizeRelH relativeFrom="margin">
              <wp14:pctWidth>0</wp14:pctWidth>
            </wp14:sizeRelH>
            <wp14:sizeRelV relativeFrom="margin">
              <wp14:pctHeight>0</wp14:pctHeight>
            </wp14:sizeRelV>
          </wp:anchor>
        </w:drawing>
      </w:r>
      <w:r w:rsidR="004B7703" w:rsidRPr="002A1D09">
        <w:t>Use of industry codes</w:t>
      </w:r>
    </w:p>
    <w:p w:rsidR="004B7703" w:rsidRPr="002A1D09" w:rsidRDefault="004B7703" w:rsidP="00B2058D">
      <w:pPr>
        <w:pStyle w:val="BodyCopy"/>
        <w:rPr>
          <w:noProof w:val="0"/>
        </w:rPr>
      </w:pPr>
      <w:r w:rsidRPr="002A1D09">
        <w:rPr>
          <w:noProof w:val="0"/>
        </w:rPr>
        <w:t xml:space="preserve">Industry codes are used throughout, to denote the products and services requested, which makes it quick and easy to record information. </w:t>
      </w:r>
    </w:p>
    <w:p w:rsidR="004B7703" w:rsidRPr="002A1D09" w:rsidRDefault="004B7703" w:rsidP="004B7703">
      <w:pPr>
        <w:autoSpaceDE w:val="0"/>
        <w:autoSpaceDN w:val="0"/>
        <w:adjustRightInd w:val="0"/>
        <w:spacing w:before="80" w:after="120" w:line="240" w:lineRule="auto"/>
        <w:rPr>
          <w:rFonts w:ascii="Helvetica" w:hAnsi="Helvetica" w:cs="HelveticaNeueLTStd-LtCn"/>
        </w:rPr>
      </w:pPr>
      <w:r w:rsidRPr="002A1D09">
        <w:rPr>
          <w:rFonts w:ascii="Helvetica" w:hAnsi="Helvetica" w:cs="HelveticaNeueLTStd-LtCn"/>
        </w:rPr>
        <w:t>Examples are:</w:t>
      </w:r>
    </w:p>
    <w:p w:rsidR="004B7703" w:rsidRPr="002A1D09" w:rsidRDefault="004B7703" w:rsidP="00B2058D">
      <w:pPr>
        <w:pStyle w:val="Bullet1"/>
      </w:pPr>
      <w:r w:rsidRPr="002A1D09">
        <w:t>Airport codes</w:t>
      </w:r>
    </w:p>
    <w:p w:rsidR="004B7703" w:rsidRPr="002A1D09" w:rsidRDefault="004B7703" w:rsidP="00B2058D">
      <w:pPr>
        <w:pStyle w:val="Bullet1"/>
      </w:pPr>
      <w:r w:rsidRPr="002A1D09">
        <w:t>Airline codes</w:t>
      </w:r>
    </w:p>
    <w:p w:rsidR="004B7703" w:rsidRPr="002A1D09" w:rsidRDefault="004B7703" w:rsidP="00B2058D">
      <w:pPr>
        <w:pStyle w:val="Bullet1"/>
      </w:pPr>
      <w:r w:rsidRPr="002A1D09">
        <w:t>Tour codes</w:t>
      </w:r>
    </w:p>
    <w:p w:rsidR="004B7703" w:rsidRPr="002A1D09" w:rsidRDefault="004B7703" w:rsidP="00B2058D">
      <w:pPr>
        <w:pStyle w:val="Bullet1"/>
      </w:pPr>
      <w:r w:rsidRPr="002A1D09">
        <w:t>Room types</w:t>
      </w:r>
    </w:p>
    <w:p w:rsidR="004B7703" w:rsidRPr="002A1D09" w:rsidRDefault="003E0E7C" w:rsidP="00B2058D">
      <w:pPr>
        <w:pStyle w:val="Bullet1"/>
      </w:pPr>
      <w:r w:rsidRPr="002A1D09">
        <w:t>Service codes.</w:t>
      </w:r>
    </w:p>
    <w:p w:rsidR="003C76E0" w:rsidRPr="002A1D09" w:rsidRDefault="003C76E0" w:rsidP="00B2058D">
      <w:pPr>
        <w:pStyle w:val="BodyCopy"/>
        <w:rPr>
          <w:noProof w:val="0"/>
        </w:rPr>
      </w:pPr>
      <w:r w:rsidRPr="002A1D09">
        <w:rPr>
          <w:noProof w:val="0"/>
        </w:rPr>
        <w:t>There are many software packages that are used by travel agents which allow quick and easy access to</w:t>
      </w:r>
      <w:r w:rsidR="004B7703" w:rsidRPr="002A1D09">
        <w:rPr>
          <w:noProof w:val="0"/>
        </w:rPr>
        <w:t xml:space="preserve"> </w:t>
      </w:r>
      <w:r w:rsidRPr="002A1D09">
        <w:rPr>
          <w:noProof w:val="0"/>
        </w:rPr>
        <w:t>quotations and an update notepad facility e.g. Cross Check Travel.</w:t>
      </w:r>
    </w:p>
    <w:p w:rsidR="003C76E0" w:rsidRPr="002A1D09" w:rsidRDefault="003C76E0" w:rsidP="00B2058D">
      <w:pPr>
        <w:pStyle w:val="BodyCopy"/>
        <w:rPr>
          <w:noProof w:val="0"/>
        </w:rPr>
      </w:pPr>
      <w:r w:rsidRPr="002A1D09">
        <w:rPr>
          <w:noProof w:val="0"/>
        </w:rPr>
        <w:t>If you are provisionally holding airline seats, pending acceptance of the quotation by the customer, you may elect</w:t>
      </w:r>
      <w:r w:rsidR="004B7703" w:rsidRPr="002A1D09">
        <w:rPr>
          <w:noProof w:val="0"/>
        </w:rPr>
        <w:t xml:space="preserve"> </w:t>
      </w:r>
      <w:r w:rsidRPr="002A1D09">
        <w:rPr>
          <w:noProof w:val="0"/>
        </w:rPr>
        <w:t>to use the notepad facility in the CRS to record information in relation to fares, taxes etc.</w:t>
      </w:r>
    </w:p>
    <w:p w:rsidR="003C76E0" w:rsidRPr="002A1D09" w:rsidRDefault="003C76E0" w:rsidP="00B2058D">
      <w:pPr>
        <w:pStyle w:val="BodyCopy"/>
        <w:rPr>
          <w:noProof w:val="0"/>
        </w:rPr>
      </w:pPr>
      <w:r w:rsidRPr="002A1D09">
        <w:rPr>
          <w:noProof w:val="0"/>
        </w:rPr>
        <w:t>Often the volume of quotations that travel agents are required to handle may mean that, at times, they are</w:t>
      </w:r>
      <w:r w:rsidR="004B7703" w:rsidRPr="002A1D09">
        <w:rPr>
          <w:noProof w:val="0"/>
        </w:rPr>
        <w:t xml:space="preserve"> </w:t>
      </w:r>
      <w:r w:rsidRPr="002A1D09">
        <w:rPr>
          <w:noProof w:val="0"/>
        </w:rPr>
        <w:t>tempted to take short-cuts or skip some of the recommend steps in the recording process of providing a</w:t>
      </w:r>
      <w:r w:rsidR="004B7703" w:rsidRPr="002A1D09">
        <w:rPr>
          <w:noProof w:val="0"/>
        </w:rPr>
        <w:t xml:space="preserve"> </w:t>
      </w:r>
      <w:r w:rsidRPr="002A1D09">
        <w:rPr>
          <w:noProof w:val="0"/>
        </w:rPr>
        <w:t>quotation. This is not advisable and invariably results in errors being made.</w:t>
      </w:r>
    </w:p>
    <w:p w:rsidR="008B3ADF" w:rsidRPr="002A1D09" w:rsidRDefault="007B7B1D" w:rsidP="00AE4310">
      <w:pPr>
        <w:pStyle w:val="Heading3"/>
      </w:pPr>
      <w:r w:rsidRPr="002A1D09">
        <w:t>Using a Quotation Planner</w:t>
      </w:r>
    </w:p>
    <w:p w:rsidR="007B7B1D" w:rsidRPr="002A1D09" w:rsidRDefault="003E0E7C" w:rsidP="00B2058D">
      <w:pPr>
        <w:pStyle w:val="BodyCopy"/>
        <w:rPr>
          <w:noProof w:val="0"/>
        </w:rPr>
      </w:pPr>
      <w:r w:rsidRPr="002A1D09">
        <w:rPr>
          <w:lang w:eastAsia="en-AU"/>
        </w:rPr>
        <w:drawing>
          <wp:anchor distT="0" distB="0" distL="114300" distR="114300" simplePos="0" relativeHeight="251705344" behindDoc="0" locked="0" layoutInCell="1" allowOverlap="1" wp14:anchorId="239B991D" wp14:editId="234DC248">
            <wp:simplePos x="0" y="0"/>
            <wp:positionH relativeFrom="column">
              <wp:posOffset>-10160</wp:posOffset>
            </wp:positionH>
            <wp:positionV relativeFrom="paragraph">
              <wp:posOffset>4445</wp:posOffset>
            </wp:positionV>
            <wp:extent cx="1735455" cy="1468755"/>
            <wp:effectExtent l="0" t="0" r="0" b="0"/>
            <wp:wrapSquare wrapText="bothSides"/>
            <wp:docPr id="14" name="Picture 13"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57" cstate="print"/>
                    <a:stretch>
                      <a:fillRect/>
                    </a:stretch>
                  </pic:blipFill>
                  <pic:spPr>
                    <a:xfrm>
                      <a:off x="0" y="0"/>
                      <a:ext cx="1735455" cy="1468755"/>
                    </a:xfrm>
                    <a:prstGeom prst="rect">
                      <a:avLst/>
                    </a:prstGeom>
                  </pic:spPr>
                </pic:pic>
              </a:graphicData>
            </a:graphic>
            <wp14:sizeRelH relativeFrom="margin">
              <wp14:pctWidth>0</wp14:pctWidth>
            </wp14:sizeRelH>
            <wp14:sizeRelV relativeFrom="margin">
              <wp14:pctHeight>0</wp14:pctHeight>
            </wp14:sizeRelV>
          </wp:anchor>
        </w:drawing>
      </w:r>
      <w:r w:rsidR="007B7B1D" w:rsidRPr="002A1D09">
        <w:rPr>
          <w:noProof w:val="0"/>
        </w:rPr>
        <w:t>Each organisation will have established pro-formas or documents which must be used by staff when collecting information from customers in which quotations can be based around.</w:t>
      </w:r>
    </w:p>
    <w:p w:rsidR="008B3ADF" w:rsidRPr="002A1D09" w:rsidRDefault="008B3ADF" w:rsidP="00B2058D">
      <w:pPr>
        <w:pStyle w:val="BodyCopy"/>
        <w:rPr>
          <w:noProof w:val="0"/>
        </w:rPr>
      </w:pPr>
      <w:r w:rsidRPr="002A1D09">
        <w:rPr>
          <w:noProof w:val="0"/>
        </w:rPr>
        <w:t>The use of scraps of paper and posits are not advisable, for obvious reasons. A standard enquiry form is</w:t>
      </w:r>
      <w:r w:rsidR="007B7B1D" w:rsidRPr="002A1D09">
        <w:rPr>
          <w:noProof w:val="0"/>
        </w:rPr>
        <w:t xml:space="preserve"> </w:t>
      </w:r>
      <w:r w:rsidRPr="002A1D09">
        <w:rPr>
          <w:noProof w:val="0"/>
        </w:rPr>
        <w:t xml:space="preserve">recommended to ensure that </w:t>
      </w:r>
      <w:r w:rsidR="007B7B1D" w:rsidRPr="002A1D09">
        <w:rPr>
          <w:noProof w:val="0"/>
        </w:rPr>
        <w:t>the correct questions are asked and that vital information is not forgotten.</w:t>
      </w:r>
    </w:p>
    <w:p w:rsidR="003E0E7C" w:rsidRPr="002A1D09" w:rsidRDefault="008B3ADF" w:rsidP="003E0E7C">
      <w:pPr>
        <w:pStyle w:val="BodyCopy"/>
        <w:spacing w:after="360"/>
        <w:rPr>
          <w:rFonts w:eastAsiaTheme="majorEastAsia" w:cstheme="majorBidi"/>
          <w:b/>
          <w:bCs/>
          <w:i/>
          <w:iCs/>
          <w:noProof w:val="0"/>
          <w:sz w:val="24"/>
        </w:rPr>
      </w:pPr>
      <w:r w:rsidRPr="002A1D09">
        <w:rPr>
          <w:noProof w:val="0"/>
        </w:rPr>
        <w:t>Here is an example of a form that will assist in the collection and recording of the information required to provide</w:t>
      </w:r>
      <w:r w:rsidR="007B7B1D" w:rsidRPr="002A1D09">
        <w:rPr>
          <w:noProof w:val="0"/>
        </w:rPr>
        <w:t xml:space="preserve"> </w:t>
      </w:r>
      <w:r w:rsidRPr="002A1D09">
        <w:rPr>
          <w:noProof w:val="0"/>
        </w:rPr>
        <w:t>a quotation.</w:t>
      </w:r>
      <w:r w:rsidR="003E0E7C" w:rsidRPr="002A1D09">
        <w:rPr>
          <w:noProof w:val="0"/>
        </w:rPr>
        <w:br w:type="page"/>
      </w:r>
    </w:p>
    <w:p w:rsidR="008B3ADF" w:rsidRPr="002A1D09" w:rsidRDefault="007B7B1D" w:rsidP="00B2058D">
      <w:pPr>
        <w:pStyle w:val="Heading4"/>
      </w:pPr>
      <w:r w:rsidRPr="002A1D09">
        <w:t xml:space="preserve">QUOTATION PLANNER </w:t>
      </w:r>
      <w:r w:rsidR="00B2058D" w:rsidRPr="002A1D09">
        <w:t>–</w:t>
      </w:r>
      <w:r w:rsidRPr="002A1D09">
        <w:t xml:space="preserve"> TEMPLATE</w:t>
      </w:r>
    </w:p>
    <w:p w:rsidR="007B7B1D" w:rsidRPr="002A1D09" w:rsidRDefault="007B7B1D" w:rsidP="003E0E7C">
      <w:pPr>
        <w:pStyle w:val="BodyCopyBold"/>
        <w:spacing w:before="240" w:after="120"/>
        <w:rPr>
          <w:noProof w:val="0"/>
        </w:rPr>
      </w:pPr>
      <w:r w:rsidRPr="002A1D09">
        <w:rPr>
          <w:noProof w:val="0"/>
        </w:rPr>
        <w:t>General Information</w:t>
      </w:r>
    </w:p>
    <w:tbl>
      <w:tblPr>
        <w:tblStyle w:val="TableGrid"/>
        <w:tblW w:w="0" w:type="auto"/>
        <w:tblLook w:val="04A0" w:firstRow="1" w:lastRow="0" w:firstColumn="1" w:lastColumn="0" w:noHBand="0" w:noVBand="1"/>
      </w:tblPr>
      <w:tblGrid>
        <w:gridCol w:w="2660"/>
        <w:gridCol w:w="6582"/>
      </w:tblGrid>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Consultant</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Date</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Contact name</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Telephone</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Mobile</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Email</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r w:rsidR="008B3ADF" w:rsidRPr="002A1D09" w:rsidTr="007B7B1D">
        <w:tc>
          <w:tcPr>
            <w:tcW w:w="2660" w:type="dxa"/>
            <w:shd w:val="clear" w:color="auto" w:fill="F2F2F2" w:themeFill="background1" w:themeFillShade="F2"/>
          </w:tcPr>
          <w:p w:rsidR="008B3ADF" w:rsidRPr="002A1D09" w:rsidRDefault="008B3ADF" w:rsidP="003E57DE">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Destination</w:t>
            </w:r>
          </w:p>
        </w:tc>
        <w:tc>
          <w:tcPr>
            <w:tcW w:w="6582" w:type="dxa"/>
          </w:tcPr>
          <w:p w:rsidR="008B3ADF" w:rsidRPr="002A1D09" w:rsidRDefault="008B3ADF" w:rsidP="003E57DE">
            <w:pPr>
              <w:autoSpaceDE w:val="0"/>
              <w:autoSpaceDN w:val="0"/>
              <w:adjustRightInd w:val="0"/>
              <w:spacing w:before="80" w:after="120"/>
              <w:rPr>
                <w:rFonts w:ascii="Helvetica" w:hAnsi="Helvetica" w:cs="Chevin-Light"/>
                <w:sz w:val="22"/>
                <w:szCs w:val="22"/>
              </w:rPr>
            </w:pPr>
          </w:p>
        </w:tc>
      </w:tr>
    </w:tbl>
    <w:p w:rsidR="008B3ADF" w:rsidRPr="002A1D09" w:rsidRDefault="008B3ADF" w:rsidP="003E0E7C">
      <w:pPr>
        <w:pStyle w:val="BodyCopyBold"/>
        <w:spacing w:before="240" w:after="120"/>
        <w:rPr>
          <w:noProof w:val="0"/>
        </w:rPr>
      </w:pPr>
      <w:r w:rsidRPr="002A1D09">
        <w:rPr>
          <w:noProof w:val="0"/>
        </w:rPr>
        <w:t>Passenger/s</w:t>
      </w:r>
    </w:p>
    <w:tbl>
      <w:tblPr>
        <w:tblStyle w:val="TableGrid"/>
        <w:tblW w:w="0" w:type="auto"/>
        <w:tblLook w:val="04A0" w:firstRow="1" w:lastRow="0" w:firstColumn="1" w:lastColumn="0" w:noHBand="0" w:noVBand="1"/>
      </w:tblPr>
      <w:tblGrid>
        <w:gridCol w:w="2310"/>
        <w:gridCol w:w="2310"/>
        <w:gridCol w:w="2311"/>
        <w:gridCol w:w="2311"/>
      </w:tblGrid>
      <w:tr w:rsidR="008B3ADF" w:rsidRPr="002A1D09" w:rsidTr="007B7B1D">
        <w:tc>
          <w:tcPr>
            <w:tcW w:w="2310" w:type="dxa"/>
            <w:shd w:val="clear" w:color="auto" w:fill="F2F2F2" w:themeFill="background1" w:themeFillShade="F2"/>
          </w:tcPr>
          <w:p w:rsidR="008B3ADF" w:rsidRPr="002A1D09" w:rsidRDefault="008B3ADF" w:rsidP="00B2058D">
            <w:pPr>
              <w:pStyle w:val="TableText"/>
              <w:rPr>
                <w:rFonts w:cs="Chevin-Light"/>
                <w:noProof w:val="0"/>
              </w:rPr>
            </w:pPr>
            <w:r w:rsidRPr="002A1D09">
              <w:rPr>
                <w:noProof w:val="0"/>
              </w:rPr>
              <w:t>Surname</w:t>
            </w:r>
          </w:p>
        </w:tc>
        <w:tc>
          <w:tcPr>
            <w:tcW w:w="2310" w:type="dxa"/>
            <w:shd w:val="clear" w:color="auto" w:fill="F2F2F2" w:themeFill="background1" w:themeFillShade="F2"/>
          </w:tcPr>
          <w:p w:rsidR="008B3ADF" w:rsidRPr="002A1D09" w:rsidRDefault="008B3ADF" w:rsidP="00B2058D">
            <w:pPr>
              <w:pStyle w:val="TableText"/>
              <w:rPr>
                <w:rFonts w:cs="Chevin-Light"/>
                <w:noProof w:val="0"/>
              </w:rPr>
            </w:pPr>
            <w:r w:rsidRPr="002A1D09">
              <w:rPr>
                <w:noProof w:val="0"/>
              </w:rPr>
              <w:t>First Name</w:t>
            </w:r>
          </w:p>
        </w:tc>
        <w:tc>
          <w:tcPr>
            <w:tcW w:w="2311" w:type="dxa"/>
            <w:shd w:val="clear" w:color="auto" w:fill="F2F2F2" w:themeFill="background1" w:themeFillShade="F2"/>
          </w:tcPr>
          <w:p w:rsidR="008B3ADF" w:rsidRPr="002A1D09" w:rsidRDefault="008B3ADF" w:rsidP="00B2058D">
            <w:pPr>
              <w:pStyle w:val="TableText"/>
              <w:rPr>
                <w:rFonts w:cs="Chevin-Light"/>
                <w:noProof w:val="0"/>
              </w:rPr>
            </w:pPr>
            <w:r w:rsidRPr="002A1D09">
              <w:rPr>
                <w:noProof w:val="0"/>
              </w:rPr>
              <w:t>Title</w:t>
            </w:r>
          </w:p>
        </w:tc>
        <w:tc>
          <w:tcPr>
            <w:tcW w:w="2311" w:type="dxa"/>
            <w:shd w:val="clear" w:color="auto" w:fill="F2F2F2" w:themeFill="background1" w:themeFillShade="F2"/>
          </w:tcPr>
          <w:p w:rsidR="008B3ADF" w:rsidRPr="002A1D09" w:rsidRDefault="008B3ADF" w:rsidP="00B2058D">
            <w:pPr>
              <w:pStyle w:val="TableText"/>
              <w:rPr>
                <w:noProof w:val="0"/>
              </w:rPr>
            </w:pPr>
            <w:r w:rsidRPr="002A1D09">
              <w:rPr>
                <w:noProof w:val="0"/>
              </w:rPr>
              <w:t>DOB</w:t>
            </w:r>
          </w:p>
        </w:tc>
      </w:tr>
      <w:tr w:rsidR="008B3ADF" w:rsidRPr="002A1D09" w:rsidTr="008B3ADF">
        <w:tc>
          <w:tcPr>
            <w:tcW w:w="2310" w:type="dxa"/>
          </w:tcPr>
          <w:p w:rsidR="008B3ADF" w:rsidRPr="002A1D09" w:rsidRDefault="008B3ADF" w:rsidP="00B2058D">
            <w:pPr>
              <w:pStyle w:val="TableText"/>
              <w:rPr>
                <w:rFonts w:cs="Chevin-Light"/>
                <w:noProof w:val="0"/>
              </w:rPr>
            </w:pPr>
          </w:p>
        </w:tc>
        <w:tc>
          <w:tcPr>
            <w:tcW w:w="2310"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r>
      <w:tr w:rsidR="008B3ADF" w:rsidRPr="002A1D09" w:rsidTr="008B3ADF">
        <w:tc>
          <w:tcPr>
            <w:tcW w:w="2310" w:type="dxa"/>
          </w:tcPr>
          <w:p w:rsidR="008B3ADF" w:rsidRPr="002A1D09" w:rsidRDefault="008B3ADF" w:rsidP="00B2058D">
            <w:pPr>
              <w:pStyle w:val="TableText"/>
              <w:rPr>
                <w:rFonts w:cs="Chevin-Light"/>
                <w:noProof w:val="0"/>
              </w:rPr>
            </w:pPr>
          </w:p>
        </w:tc>
        <w:tc>
          <w:tcPr>
            <w:tcW w:w="2310"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r>
      <w:tr w:rsidR="008B3ADF" w:rsidRPr="002A1D09" w:rsidTr="008B3ADF">
        <w:tc>
          <w:tcPr>
            <w:tcW w:w="2310" w:type="dxa"/>
          </w:tcPr>
          <w:p w:rsidR="008B3ADF" w:rsidRPr="002A1D09" w:rsidRDefault="008B3ADF" w:rsidP="00B2058D">
            <w:pPr>
              <w:pStyle w:val="TableText"/>
              <w:rPr>
                <w:rFonts w:cs="Chevin-Light"/>
                <w:noProof w:val="0"/>
              </w:rPr>
            </w:pPr>
          </w:p>
        </w:tc>
        <w:tc>
          <w:tcPr>
            <w:tcW w:w="2310"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c>
          <w:tcPr>
            <w:tcW w:w="2311" w:type="dxa"/>
          </w:tcPr>
          <w:p w:rsidR="008B3ADF" w:rsidRPr="002A1D09" w:rsidRDefault="008B3ADF" w:rsidP="00B2058D">
            <w:pPr>
              <w:pStyle w:val="TableText"/>
              <w:rPr>
                <w:rFonts w:cs="Chevin-Light"/>
                <w:noProof w:val="0"/>
              </w:rPr>
            </w:pPr>
          </w:p>
        </w:tc>
      </w:tr>
      <w:tr w:rsidR="007B7B1D" w:rsidRPr="002A1D09" w:rsidTr="008B3ADF">
        <w:tc>
          <w:tcPr>
            <w:tcW w:w="2310" w:type="dxa"/>
          </w:tcPr>
          <w:p w:rsidR="007B7B1D" w:rsidRPr="002A1D09" w:rsidRDefault="007B7B1D" w:rsidP="00B2058D">
            <w:pPr>
              <w:pStyle w:val="TableText"/>
              <w:rPr>
                <w:rFonts w:cs="Chevin-Light"/>
                <w:noProof w:val="0"/>
              </w:rPr>
            </w:pPr>
          </w:p>
        </w:tc>
        <w:tc>
          <w:tcPr>
            <w:tcW w:w="2310" w:type="dxa"/>
          </w:tcPr>
          <w:p w:rsidR="007B7B1D" w:rsidRPr="002A1D09" w:rsidRDefault="007B7B1D" w:rsidP="00B2058D">
            <w:pPr>
              <w:pStyle w:val="TableText"/>
              <w:rPr>
                <w:rFonts w:cs="Chevin-Light"/>
                <w:noProof w:val="0"/>
              </w:rPr>
            </w:pPr>
          </w:p>
        </w:tc>
        <w:tc>
          <w:tcPr>
            <w:tcW w:w="2311" w:type="dxa"/>
          </w:tcPr>
          <w:p w:rsidR="007B7B1D" w:rsidRPr="002A1D09" w:rsidRDefault="007B7B1D" w:rsidP="00B2058D">
            <w:pPr>
              <w:pStyle w:val="TableText"/>
              <w:rPr>
                <w:rFonts w:cs="Chevin-Light"/>
                <w:noProof w:val="0"/>
              </w:rPr>
            </w:pPr>
          </w:p>
        </w:tc>
        <w:tc>
          <w:tcPr>
            <w:tcW w:w="2311" w:type="dxa"/>
          </w:tcPr>
          <w:p w:rsidR="007B7B1D" w:rsidRPr="002A1D09" w:rsidRDefault="007B7B1D" w:rsidP="00B2058D">
            <w:pPr>
              <w:pStyle w:val="TableText"/>
              <w:rPr>
                <w:rFonts w:cs="Chevin-Light"/>
                <w:noProof w:val="0"/>
              </w:rPr>
            </w:pPr>
          </w:p>
        </w:tc>
      </w:tr>
      <w:tr w:rsidR="007B7B1D" w:rsidRPr="002A1D09" w:rsidTr="008B3ADF">
        <w:tc>
          <w:tcPr>
            <w:tcW w:w="2310" w:type="dxa"/>
          </w:tcPr>
          <w:p w:rsidR="007B7B1D" w:rsidRPr="002A1D09" w:rsidRDefault="007B7B1D" w:rsidP="00B2058D">
            <w:pPr>
              <w:pStyle w:val="TableText"/>
              <w:rPr>
                <w:rFonts w:cs="Chevin-Light"/>
                <w:noProof w:val="0"/>
              </w:rPr>
            </w:pPr>
          </w:p>
        </w:tc>
        <w:tc>
          <w:tcPr>
            <w:tcW w:w="2310" w:type="dxa"/>
          </w:tcPr>
          <w:p w:rsidR="007B7B1D" w:rsidRPr="002A1D09" w:rsidRDefault="007B7B1D" w:rsidP="00B2058D">
            <w:pPr>
              <w:pStyle w:val="TableText"/>
              <w:rPr>
                <w:rFonts w:cs="Chevin-Light"/>
                <w:noProof w:val="0"/>
              </w:rPr>
            </w:pPr>
          </w:p>
        </w:tc>
        <w:tc>
          <w:tcPr>
            <w:tcW w:w="2311" w:type="dxa"/>
          </w:tcPr>
          <w:p w:rsidR="007B7B1D" w:rsidRPr="002A1D09" w:rsidRDefault="007B7B1D" w:rsidP="00B2058D">
            <w:pPr>
              <w:pStyle w:val="TableText"/>
              <w:rPr>
                <w:rFonts w:cs="Chevin-Light"/>
                <w:noProof w:val="0"/>
              </w:rPr>
            </w:pPr>
          </w:p>
        </w:tc>
        <w:tc>
          <w:tcPr>
            <w:tcW w:w="2311" w:type="dxa"/>
          </w:tcPr>
          <w:p w:rsidR="007B7B1D" w:rsidRPr="002A1D09" w:rsidRDefault="007B7B1D" w:rsidP="00B2058D">
            <w:pPr>
              <w:pStyle w:val="TableText"/>
              <w:rPr>
                <w:rFonts w:cs="Chevin-Light"/>
                <w:noProof w:val="0"/>
              </w:rPr>
            </w:pPr>
          </w:p>
        </w:tc>
      </w:tr>
    </w:tbl>
    <w:p w:rsidR="008B3ADF" w:rsidRPr="002A1D09" w:rsidRDefault="007B7B1D" w:rsidP="003E0E7C">
      <w:pPr>
        <w:pStyle w:val="Heading4"/>
        <w:spacing w:after="240"/>
      </w:pPr>
      <w:r w:rsidRPr="002A1D09">
        <w:t xml:space="preserve">General </w:t>
      </w:r>
      <w:r w:rsidR="008B3ADF" w:rsidRPr="002A1D09">
        <w:t>Questions</w:t>
      </w:r>
    </w:p>
    <w:p w:rsidR="008B3ADF" w:rsidRPr="002A1D09" w:rsidRDefault="008B3ADF" w:rsidP="00B2058D">
      <w:pPr>
        <w:pStyle w:val="BodyCopy"/>
        <w:rPr>
          <w:noProof w:val="0"/>
        </w:rPr>
      </w:pPr>
      <w:r w:rsidRPr="002A1D09">
        <w:rPr>
          <w:noProof w:val="0"/>
        </w:rPr>
        <w:t>How many people will be travelling?</w:t>
      </w:r>
    </w:p>
    <w:p w:rsidR="007B7B1D" w:rsidRPr="002A1D09" w:rsidRDefault="007B7B1D" w:rsidP="003E0E7C">
      <w:pPr>
        <w:pStyle w:val="ActivityRulesInsertTab"/>
        <w:tabs>
          <w:tab w:val="clear" w:pos="8280"/>
          <w:tab w:val="right" w:leader="underscore" w:pos="9072"/>
        </w:tabs>
        <w:spacing w:before="200" w:after="200"/>
      </w:pPr>
      <w:r w:rsidRPr="002A1D09">
        <w:tab/>
      </w:r>
    </w:p>
    <w:p w:rsidR="007B7B1D" w:rsidRPr="002A1D09" w:rsidRDefault="007B7B1D" w:rsidP="003E0E7C">
      <w:pPr>
        <w:pStyle w:val="ActivityRulesInsertTab"/>
        <w:tabs>
          <w:tab w:val="clear" w:pos="8280"/>
          <w:tab w:val="right" w:leader="underscore" w:pos="9072"/>
        </w:tabs>
        <w:spacing w:before="200" w:after="200"/>
      </w:pPr>
      <w:r w:rsidRPr="002A1D09">
        <w:tab/>
      </w:r>
    </w:p>
    <w:p w:rsidR="007B7B1D" w:rsidRPr="002A1D09" w:rsidRDefault="008B3ADF" w:rsidP="00B2058D">
      <w:pPr>
        <w:pStyle w:val="BodyCopy"/>
        <w:rPr>
          <w:noProof w:val="0"/>
        </w:rPr>
      </w:pPr>
      <w:r w:rsidRPr="002A1D09">
        <w:rPr>
          <w:noProof w:val="0"/>
        </w:rPr>
        <w:t>What type of holiday and/or destination do you have in mind?</w:t>
      </w:r>
      <w:r w:rsidR="007B7B1D" w:rsidRPr="002A1D09">
        <w:rPr>
          <w:noProof w:val="0"/>
        </w:rPr>
        <w:t xml:space="preserve"> </w:t>
      </w:r>
    </w:p>
    <w:p w:rsidR="007B7B1D" w:rsidRPr="002A1D09" w:rsidRDefault="007B7B1D" w:rsidP="003E0E7C">
      <w:pPr>
        <w:pStyle w:val="ActivityRulesInsertTab"/>
        <w:tabs>
          <w:tab w:val="clear" w:pos="8280"/>
          <w:tab w:val="right" w:leader="underscore" w:pos="9072"/>
        </w:tabs>
        <w:spacing w:before="200" w:after="200"/>
      </w:pPr>
      <w:r w:rsidRPr="002A1D09">
        <w:tab/>
      </w:r>
    </w:p>
    <w:p w:rsidR="007B7B1D" w:rsidRPr="002A1D09" w:rsidRDefault="007B7B1D" w:rsidP="003E0E7C">
      <w:pPr>
        <w:pStyle w:val="ActivityRulesInsertTab"/>
        <w:tabs>
          <w:tab w:val="clear" w:pos="8280"/>
          <w:tab w:val="right" w:leader="underscore" w:pos="9072"/>
        </w:tabs>
        <w:spacing w:before="200" w:after="200"/>
      </w:pPr>
      <w:r w:rsidRPr="002A1D09">
        <w:tab/>
      </w:r>
    </w:p>
    <w:p w:rsidR="008B3ADF" w:rsidRPr="002A1D09" w:rsidRDefault="008B3ADF" w:rsidP="00B2058D">
      <w:pPr>
        <w:pStyle w:val="BodyCopy"/>
        <w:rPr>
          <w:noProof w:val="0"/>
        </w:rPr>
      </w:pPr>
      <w:r w:rsidRPr="002A1D09">
        <w:rPr>
          <w:noProof w:val="0"/>
        </w:rPr>
        <w:t>When do you want to travel?</w:t>
      </w:r>
    </w:p>
    <w:p w:rsidR="007B7B1D" w:rsidRPr="002A1D09" w:rsidRDefault="007B7B1D" w:rsidP="003E0E7C">
      <w:pPr>
        <w:pStyle w:val="ActivityRulesInsertTab"/>
        <w:tabs>
          <w:tab w:val="clear" w:pos="8280"/>
          <w:tab w:val="right" w:leader="underscore" w:pos="9072"/>
        </w:tabs>
        <w:spacing w:before="200" w:after="200"/>
      </w:pPr>
      <w:r w:rsidRPr="002A1D09">
        <w:tab/>
      </w:r>
    </w:p>
    <w:p w:rsidR="007B7B1D" w:rsidRPr="002A1D09" w:rsidRDefault="007B7B1D" w:rsidP="003E0E7C">
      <w:pPr>
        <w:pStyle w:val="ActivityRulesInsertTab"/>
        <w:tabs>
          <w:tab w:val="clear" w:pos="8280"/>
          <w:tab w:val="right" w:leader="underscore" w:pos="9072"/>
        </w:tabs>
        <w:spacing w:before="200" w:after="200"/>
      </w:pPr>
      <w:r w:rsidRPr="002A1D09">
        <w:tab/>
      </w:r>
    </w:p>
    <w:p w:rsidR="008B3ADF" w:rsidRPr="002A1D09" w:rsidRDefault="008B3ADF" w:rsidP="00B2058D">
      <w:pPr>
        <w:pStyle w:val="BodyCopy"/>
        <w:rPr>
          <w:noProof w:val="0"/>
        </w:rPr>
      </w:pPr>
      <w:r w:rsidRPr="002A1D09">
        <w:rPr>
          <w:noProof w:val="0"/>
        </w:rPr>
        <w:t>How long do you want to be away?</w:t>
      </w:r>
    </w:p>
    <w:p w:rsidR="007B7B1D" w:rsidRPr="002A1D09" w:rsidRDefault="007B7B1D" w:rsidP="003E0E7C">
      <w:pPr>
        <w:pStyle w:val="ActivityRulesInsertTab"/>
        <w:tabs>
          <w:tab w:val="clear" w:pos="8280"/>
          <w:tab w:val="right" w:leader="underscore" w:pos="9072"/>
        </w:tabs>
        <w:spacing w:before="200" w:after="200"/>
      </w:pPr>
      <w:r w:rsidRPr="002A1D09">
        <w:tab/>
      </w:r>
    </w:p>
    <w:p w:rsidR="003E0E7C" w:rsidRPr="002A1D09" w:rsidRDefault="007B7B1D" w:rsidP="003E0E7C">
      <w:pPr>
        <w:pStyle w:val="ActivityRulesInsertTab"/>
        <w:tabs>
          <w:tab w:val="clear" w:pos="8280"/>
          <w:tab w:val="right" w:leader="underscore" w:pos="9072"/>
        </w:tabs>
        <w:spacing w:before="200" w:after="200"/>
      </w:pPr>
      <w:r w:rsidRPr="002A1D09">
        <w:tab/>
      </w:r>
      <w:r w:rsidR="003E0E7C" w:rsidRPr="002A1D09">
        <w:br w:type="page"/>
      </w:r>
    </w:p>
    <w:p w:rsidR="008B3ADF" w:rsidRPr="002A1D09" w:rsidRDefault="008B3ADF" w:rsidP="00B2058D">
      <w:pPr>
        <w:pStyle w:val="BodyCopy"/>
        <w:rPr>
          <w:noProof w:val="0"/>
        </w:rPr>
      </w:pPr>
      <w:r w:rsidRPr="002A1D09">
        <w:rPr>
          <w:noProof w:val="0"/>
        </w:rPr>
        <w:t>Where did you go on your last holiday?</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What standard of accommodation are you looking for?</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How much are you considering spending?</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Are you a member of any frequent flyer programmes?</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Rooming/cabin type required?</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Preferred departure/return points?</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Do you have any special requirements?</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Is your passport valid?</w:t>
      </w:r>
    </w:p>
    <w:p w:rsidR="007B7B1D" w:rsidRPr="002A1D09" w:rsidRDefault="007B7B1D" w:rsidP="00B2058D">
      <w:pPr>
        <w:pStyle w:val="ActivityRulesInsertTab"/>
        <w:tabs>
          <w:tab w:val="clear" w:pos="8280"/>
          <w:tab w:val="right" w:leader="underscore" w:pos="9072"/>
        </w:tabs>
      </w:pPr>
      <w:r w:rsidRPr="002A1D09">
        <w:tab/>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8B3ADF" w:rsidP="00B2058D">
      <w:pPr>
        <w:pStyle w:val="BodyCopy"/>
        <w:rPr>
          <w:noProof w:val="0"/>
        </w:rPr>
      </w:pPr>
      <w:r w:rsidRPr="002A1D09">
        <w:rPr>
          <w:noProof w:val="0"/>
        </w:rPr>
        <w:t>What is the nationality of your passport?</w:t>
      </w:r>
    </w:p>
    <w:p w:rsidR="007B7B1D" w:rsidRPr="002A1D09" w:rsidRDefault="007B7B1D" w:rsidP="00B2058D">
      <w:pPr>
        <w:pStyle w:val="ActivityRulesInsertTab"/>
        <w:tabs>
          <w:tab w:val="clear" w:pos="8280"/>
          <w:tab w:val="right" w:leader="underscore" w:pos="9072"/>
        </w:tabs>
      </w:pPr>
      <w:r w:rsidRPr="002A1D09">
        <w:tab/>
      </w:r>
    </w:p>
    <w:p w:rsidR="008B3ADF" w:rsidRPr="002A1D09" w:rsidRDefault="007B7B1D" w:rsidP="00B2058D">
      <w:pPr>
        <w:pStyle w:val="ActivityRulesInsertTab"/>
        <w:tabs>
          <w:tab w:val="clear" w:pos="8280"/>
          <w:tab w:val="right" w:leader="underscore" w:pos="9072"/>
        </w:tabs>
      </w:pPr>
      <w:r w:rsidRPr="002A1D09">
        <w:tab/>
      </w:r>
    </w:p>
    <w:p w:rsidR="003E0E7C" w:rsidRPr="002A1D09" w:rsidRDefault="003E0E7C">
      <w:pPr>
        <w:rPr>
          <w:rFonts w:ascii="Helvetica" w:eastAsia="Calibri" w:hAnsi="Helvetica" w:cs="Calibri"/>
          <w:b/>
          <w:szCs w:val="16"/>
          <w:lang w:eastAsia="ar-SA"/>
        </w:rPr>
      </w:pPr>
      <w:r w:rsidRPr="002A1D09">
        <w:br w:type="page"/>
      </w:r>
    </w:p>
    <w:p w:rsidR="008B3ADF" w:rsidRPr="002A1D09" w:rsidRDefault="008B3ADF" w:rsidP="00B2058D">
      <w:pPr>
        <w:pStyle w:val="BodyCopyBold"/>
        <w:spacing w:before="360" w:after="360"/>
        <w:rPr>
          <w:noProof w:val="0"/>
        </w:rPr>
      </w:pPr>
      <w:r w:rsidRPr="002A1D09">
        <w:rPr>
          <w:noProof w:val="0"/>
        </w:rPr>
        <w:t>Flight preferences</w:t>
      </w:r>
    </w:p>
    <w:tbl>
      <w:tblPr>
        <w:tblStyle w:val="TableGrid"/>
        <w:tblW w:w="0" w:type="auto"/>
        <w:tblLook w:val="04A0" w:firstRow="1" w:lastRow="0" w:firstColumn="1" w:lastColumn="0" w:noHBand="0" w:noVBand="1"/>
      </w:tblPr>
      <w:tblGrid>
        <w:gridCol w:w="1540"/>
        <w:gridCol w:w="1540"/>
        <w:gridCol w:w="1540"/>
        <w:gridCol w:w="1540"/>
        <w:gridCol w:w="1541"/>
        <w:gridCol w:w="1541"/>
      </w:tblGrid>
      <w:tr w:rsidR="008B3ADF" w:rsidRPr="002A1D09" w:rsidTr="007B7B1D">
        <w:tc>
          <w:tcPr>
            <w:tcW w:w="1540" w:type="dxa"/>
            <w:shd w:val="clear" w:color="auto" w:fill="F2F2F2" w:themeFill="background1" w:themeFillShade="F2"/>
          </w:tcPr>
          <w:p w:rsidR="008B3ADF" w:rsidRPr="002A1D09" w:rsidRDefault="008B3ADF" w:rsidP="00B2058D">
            <w:pPr>
              <w:pStyle w:val="TableText"/>
              <w:rPr>
                <w:noProof w:val="0"/>
              </w:rPr>
            </w:pPr>
            <w:r w:rsidRPr="002A1D09">
              <w:rPr>
                <w:noProof w:val="0"/>
              </w:rPr>
              <w:t>Dept Date</w:t>
            </w:r>
          </w:p>
        </w:tc>
        <w:tc>
          <w:tcPr>
            <w:tcW w:w="1540" w:type="dxa"/>
            <w:shd w:val="clear" w:color="auto" w:fill="F2F2F2" w:themeFill="background1" w:themeFillShade="F2"/>
          </w:tcPr>
          <w:p w:rsidR="008B3ADF" w:rsidRPr="002A1D09" w:rsidRDefault="008B3ADF" w:rsidP="00B2058D">
            <w:pPr>
              <w:pStyle w:val="TableText"/>
              <w:rPr>
                <w:noProof w:val="0"/>
              </w:rPr>
            </w:pPr>
            <w:r w:rsidRPr="002A1D09">
              <w:rPr>
                <w:noProof w:val="0"/>
              </w:rPr>
              <w:t>Origin</w:t>
            </w:r>
          </w:p>
        </w:tc>
        <w:tc>
          <w:tcPr>
            <w:tcW w:w="1540" w:type="dxa"/>
            <w:shd w:val="clear" w:color="auto" w:fill="F2F2F2" w:themeFill="background1" w:themeFillShade="F2"/>
          </w:tcPr>
          <w:p w:rsidR="008B3ADF" w:rsidRPr="002A1D09" w:rsidRDefault="008B3ADF" w:rsidP="00B2058D">
            <w:pPr>
              <w:pStyle w:val="TableText"/>
              <w:rPr>
                <w:noProof w:val="0"/>
              </w:rPr>
            </w:pPr>
            <w:r w:rsidRPr="002A1D09">
              <w:rPr>
                <w:noProof w:val="0"/>
              </w:rPr>
              <w:t>Destination</w:t>
            </w:r>
          </w:p>
        </w:tc>
        <w:tc>
          <w:tcPr>
            <w:tcW w:w="1540" w:type="dxa"/>
            <w:shd w:val="clear" w:color="auto" w:fill="F2F2F2" w:themeFill="background1" w:themeFillShade="F2"/>
          </w:tcPr>
          <w:p w:rsidR="008B3ADF" w:rsidRPr="002A1D09" w:rsidRDefault="008B3ADF" w:rsidP="00B2058D">
            <w:pPr>
              <w:pStyle w:val="TableText"/>
              <w:rPr>
                <w:noProof w:val="0"/>
              </w:rPr>
            </w:pPr>
            <w:r w:rsidRPr="002A1D09">
              <w:rPr>
                <w:noProof w:val="0"/>
              </w:rPr>
              <w:t>Airline</w:t>
            </w:r>
          </w:p>
        </w:tc>
        <w:tc>
          <w:tcPr>
            <w:tcW w:w="1541" w:type="dxa"/>
            <w:shd w:val="clear" w:color="auto" w:fill="F2F2F2" w:themeFill="background1" w:themeFillShade="F2"/>
          </w:tcPr>
          <w:p w:rsidR="008B3ADF" w:rsidRPr="002A1D09" w:rsidRDefault="008B3ADF" w:rsidP="00B2058D">
            <w:pPr>
              <w:pStyle w:val="TableText"/>
              <w:rPr>
                <w:noProof w:val="0"/>
              </w:rPr>
            </w:pPr>
            <w:r w:rsidRPr="002A1D09">
              <w:rPr>
                <w:noProof w:val="0"/>
              </w:rPr>
              <w:t>ETD/ETA</w:t>
            </w:r>
          </w:p>
        </w:tc>
        <w:tc>
          <w:tcPr>
            <w:tcW w:w="1541" w:type="dxa"/>
            <w:shd w:val="clear" w:color="auto" w:fill="F2F2F2" w:themeFill="background1" w:themeFillShade="F2"/>
          </w:tcPr>
          <w:p w:rsidR="008B3ADF" w:rsidRPr="002A1D09" w:rsidRDefault="008B3ADF" w:rsidP="00B2058D">
            <w:pPr>
              <w:pStyle w:val="TableText"/>
              <w:rPr>
                <w:noProof w:val="0"/>
              </w:rPr>
            </w:pPr>
            <w:r w:rsidRPr="002A1D09">
              <w:rPr>
                <w:noProof w:val="0"/>
              </w:rPr>
              <w:t>Costing</w:t>
            </w:r>
          </w:p>
        </w:tc>
      </w:tr>
      <w:tr w:rsidR="008B3ADF" w:rsidRPr="002A1D09" w:rsidTr="008B3ADF">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r>
      <w:tr w:rsidR="008B3ADF" w:rsidRPr="002A1D09" w:rsidTr="008B3ADF">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r>
      <w:tr w:rsidR="008B3ADF" w:rsidRPr="002A1D09" w:rsidTr="008B3ADF">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0"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c>
          <w:tcPr>
            <w:tcW w:w="1541" w:type="dxa"/>
          </w:tcPr>
          <w:p w:rsidR="008B3ADF" w:rsidRPr="002A1D09" w:rsidRDefault="008B3ADF" w:rsidP="00B2058D">
            <w:pPr>
              <w:pStyle w:val="TableText"/>
              <w:rPr>
                <w:noProof w:val="0"/>
              </w:rPr>
            </w:pPr>
          </w:p>
        </w:tc>
      </w:tr>
    </w:tbl>
    <w:p w:rsidR="008B3ADF" w:rsidRPr="002A1D09" w:rsidRDefault="00AB04A7" w:rsidP="00B2058D">
      <w:pPr>
        <w:pStyle w:val="BodyCopyBold"/>
        <w:spacing w:before="360" w:after="360"/>
        <w:rPr>
          <w:rFonts w:eastAsia="Times New Roman" w:cs="Times New Roman"/>
          <w:noProof w:val="0"/>
        </w:rPr>
      </w:pPr>
      <w:r w:rsidRPr="002A1D09">
        <w:rPr>
          <w:noProof w:val="0"/>
        </w:rPr>
        <w:t>Land preferences</w:t>
      </w:r>
    </w:p>
    <w:tbl>
      <w:tblPr>
        <w:tblStyle w:val="TableGrid"/>
        <w:tblW w:w="0" w:type="auto"/>
        <w:tblLook w:val="04A0" w:firstRow="1" w:lastRow="0" w:firstColumn="1" w:lastColumn="0" w:noHBand="0" w:noVBand="1"/>
      </w:tblPr>
      <w:tblGrid>
        <w:gridCol w:w="1321"/>
        <w:gridCol w:w="1321"/>
        <w:gridCol w:w="2573"/>
        <w:gridCol w:w="1348"/>
        <w:gridCol w:w="1295"/>
        <w:gridCol w:w="1384"/>
      </w:tblGrid>
      <w:tr w:rsidR="00AB04A7" w:rsidRPr="002A1D09" w:rsidTr="007B7B1D">
        <w:tc>
          <w:tcPr>
            <w:tcW w:w="1540"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Arr Date</w:t>
            </w:r>
          </w:p>
        </w:tc>
        <w:tc>
          <w:tcPr>
            <w:tcW w:w="1540"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Dept Date</w:t>
            </w:r>
          </w:p>
        </w:tc>
        <w:tc>
          <w:tcPr>
            <w:tcW w:w="1540"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Accommodation/Ship/Tour</w:t>
            </w:r>
          </w:p>
        </w:tc>
        <w:tc>
          <w:tcPr>
            <w:tcW w:w="1540"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Room Type</w:t>
            </w:r>
          </w:p>
        </w:tc>
        <w:tc>
          <w:tcPr>
            <w:tcW w:w="1541"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No.</w:t>
            </w:r>
          </w:p>
        </w:tc>
        <w:tc>
          <w:tcPr>
            <w:tcW w:w="1541" w:type="dxa"/>
            <w:shd w:val="clear" w:color="auto" w:fill="F2F2F2" w:themeFill="background1" w:themeFillShade="F2"/>
          </w:tcPr>
          <w:p w:rsidR="00AB04A7" w:rsidRPr="002A1D09" w:rsidRDefault="00AB04A7" w:rsidP="00B2058D">
            <w:pPr>
              <w:pStyle w:val="TableText"/>
              <w:rPr>
                <w:noProof w:val="0"/>
                <w:lang w:eastAsia="en-AU"/>
              </w:rPr>
            </w:pPr>
            <w:r w:rsidRPr="002A1D09">
              <w:rPr>
                <w:noProof w:val="0"/>
              </w:rPr>
              <w:t>Costing</w:t>
            </w:r>
          </w:p>
        </w:tc>
      </w:tr>
      <w:tr w:rsidR="00AB04A7" w:rsidRPr="002A1D09" w:rsidTr="00AB04A7">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r>
      <w:tr w:rsidR="00AB04A7" w:rsidRPr="002A1D09" w:rsidTr="00AB04A7">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r>
      <w:tr w:rsidR="00AB04A7" w:rsidRPr="002A1D09" w:rsidTr="00AB04A7">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0"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c>
          <w:tcPr>
            <w:tcW w:w="1541" w:type="dxa"/>
          </w:tcPr>
          <w:p w:rsidR="00AB04A7" w:rsidRPr="002A1D09" w:rsidRDefault="00AB04A7" w:rsidP="00B2058D">
            <w:pPr>
              <w:pStyle w:val="TableText"/>
              <w:rPr>
                <w:noProof w:val="0"/>
                <w:lang w:eastAsia="en-AU"/>
              </w:rPr>
            </w:pPr>
          </w:p>
        </w:tc>
      </w:tr>
    </w:tbl>
    <w:p w:rsidR="009C2879" w:rsidRPr="002A1D09" w:rsidRDefault="009C2879" w:rsidP="00B2058D">
      <w:pPr>
        <w:pStyle w:val="BodyCopyBold"/>
        <w:spacing w:before="360" w:after="360"/>
        <w:rPr>
          <w:noProof w:val="0"/>
        </w:rPr>
      </w:pPr>
      <w:r w:rsidRPr="002A1D09">
        <w:rPr>
          <w:noProof w:val="0"/>
        </w:rPr>
        <w:t>Checklist</w:t>
      </w:r>
    </w:p>
    <w:tbl>
      <w:tblPr>
        <w:tblStyle w:val="TableGrid"/>
        <w:tblW w:w="0" w:type="auto"/>
        <w:tblLook w:val="04A0" w:firstRow="1" w:lastRow="0" w:firstColumn="1" w:lastColumn="0" w:noHBand="0" w:noVBand="1"/>
      </w:tblPr>
      <w:tblGrid>
        <w:gridCol w:w="3227"/>
        <w:gridCol w:w="6015"/>
      </w:tblGrid>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Travel insurance</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Passport details</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Visa</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Schedule of fees</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Merchant fees</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Foreign currency</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Other</w:t>
            </w:r>
          </w:p>
        </w:tc>
        <w:tc>
          <w:tcPr>
            <w:tcW w:w="6015" w:type="dxa"/>
          </w:tcPr>
          <w:p w:rsidR="009C2879" w:rsidRPr="002A1D09" w:rsidRDefault="009C2879" w:rsidP="00B2058D">
            <w:pPr>
              <w:pStyle w:val="TableText"/>
              <w:rPr>
                <w:noProof w:val="0"/>
                <w:lang w:eastAsia="en-AU"/>
              </w:rPr>
            </w:pPr>
          </w:p>
        </w:tc>
      </w:tr>
    </w:tbl>
    <w:p w:rsidR="002D0810" w:rsidRPr="002A1D09" w:rsidRDefault="009C2879" w:rsidP="00B2058D">
      <w:pPr>
        <w:pStyle w:val="BodyCopyBold"/>
        <w:spacing w:before="360" w:after="360"/>
        <w:rPr>
          <w:noProof w:val="0"/>
        </w:rPr>
      </w:pPr>
      <w:r w:rsidRPr="002A1D09">
        <w:rPr>
          <w:noProof w:val="0"/>
        </w:rPr>
        <w:t>Follow-up</w:t>
      </w:r>
    </w:p>
    <w:tbl>
      <w:tblPr>
        <w:tblStyle w:val="TableGrid"/>
        <w:tblW w:w="0" w:type="auto"/>
        <w:tblLook w:val="04A0" w:firstRow="1" w:lastRow="0" w:firstColumn="1" w:lastColumn="0" w:noHBand="0" w:noVBand="1"/>
      </w:tblPr>
      <w:tblGrid>
        <w:gridCol w:w="3227"/>
        <w:gridCol w:w="6015"/>
      </w:tblGrid>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Date quote provided</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1. Call back date/time</w:t>
            </w:r>
          </w:p>
        </w:tc>
        <w:tc>
          <w:tcPr>
            <w:tcW w:w="6015" w:type="dxa"/>
          </w:tcPr>
          <w:p w:rsidR="009C2879" w:rsidRPr="002A1D09" w:rsidRDefault="009C2879" w:rsidP="00B2058D">
            <w:pPr>
              <w:pStyle w:val="TableText"/>
              <w:rPr>
                <w:noProof w:val="0"/>
                <w:lang w:eastAsia="en-AU"/>
              </w:rPr>
            </w:pPr>
          </w:p>
        </w:tc>
      </w:tr>
      <w:tr w:rsidR="009C2879" w:rsidRPr="002A1D09" w:rsidTr="002A1D09">
        <w:tc>
          <w:tcPr>
            <w:tcW w:w="3227" w:type="dxa"/>
            <w:shd w:val="clear" w:color="auto" w:fill="F2F2F2" w:themeFill="background1" w:themeFillShade="F2"/>
          </w:tcPr>
          <w:p w:rsidR="009C2879" w:rsidRPr="002A1D09" w:rsidRDefault="009C2879" w:rsidP="00B2058D">
            <w:pPr>
              <w:pStyle w:val="TableText"/>
              <w:rPr>
                <w:noProof w:val="0"/>
              </w:rPr>
            </w:pPr>
            <w:r w:rsidRPr="002A1D09">
              <w:rPr>
                <w:noProof w:val="0"/>
              </w:rPr>
              <w:t>2. Call back/date/time</w:t>
            </w:r>
          </w:p>
        </w:tc>
        <w:tc>
          <w:tcPr>
            <w:tcW w:w="6015" w:type="dxa"/>
          </w:tcPr>
          <w:p w:rsidR="009C2879" w:rsidRPr="002A1D09" w:rsidRDefault="009C2879" w:rsidP="00B2058D">
            <w:pPr>
              <w:pStyle w:val="TableText"/>
              <w:rPr>
                <w:noProof w:val="0"/>
                <w:lang w:eastAsia="en-AU"/>
              </w:rPr>
            </w:pPr>
          </w:p>
        </w:tc>
      </w:tr>
    </w:tbl>
    <w:p w:rsidR="003E0E7C" w:rsidRPr="002A1D09" w:rsidRDefault="003E0E7C">
      <w:pPr>
        <w:rPr>
          <w:rFonts w:ascii="Helvetica" w:eastAsia="Calibri" w:hAnsi="Helvetica" w:cs="Calibri"/>
          <w:b/>
          <w:color w:val="595959" w:themeColor="text1" w:themeTint="A6"/>
          <w:sz w:val="28"/>
          <w:szCs w:val="28"/>
        </w:rPr>
      </w:pPr>
      <w:r w:rsidRPr="002A1D09">
        <w:rPr>
          <w:b/>
          <w:color w:val="595959" w:themeColor="text1" w:themeTint="A6"/>
          <w:sz w:val="28"/>
          <w:szCs w:val="28"/>
        </w:rPr>
        <w:br w:type="page"/>
      </w:r>
    </w:p>
    <w:p w:rsidR="00813101" w:rsidRPr="002A1D09" w:rsidRDefault="00E225E8" w:rsidP="00E225E8">
      <w:pPr>
        <w:pStyle w:val="BodyCopy"/>
        <w:spacing w:before="240" w:after="240"/>
        <w:rPr>
          <w:b/>
          <w:noProof w:val="0"/>
          <w:color w:val="595959" w:themeColor="text1" w:themeTint="A6"/>
          <w:sz w:val="28"/>
          <w:szCs w:val="28"/>
          <w:lang w:eastAsia="en-AU"/>
        </w:rPr>
      </w:pPr>
      <w:r w:rsidRPr="002A1D09">
        <w:rPr>
          <w:b/>
          <w:noProof w:val="0"/>
          <w:color w:val="595959" w:themeColor="text1" w:themeTint="A6"/>
          <w:sz w:val="28"/>
          <w:szCs w:val="28"/>
          <w:lang w:eastAsia="en-AU"/>
        </w:rPr>
        <w:t>Quotation format</w:t>
      </w:r>
      <w:r w:rsidR="009E3605" w:rsidRPr="002A1D09">
        <w:rPr>
          <w:b/>
          <w:noProof w:val="0"/>
          <w:color w:val="595959" w:themeColor="text1" w:themeTint="A6"/>
          <w:sz w:val="28"/>
          <w:szCs w:val="28"/>
          <w:lang w:eastAsia="en-AU"/>
        </w:rPr>
        <w:t>s</w:t>
      </w:r>
    </w:p>
    <w:p w:rsidR="00E225E8" w:rsidRPr="002A1D09" w:rsidRDefault="00E225E8" w:rsidP="00B2058D">
      <w:pPr>
        <w:pStyle w:val="BodyCopy"/>
        <w:rPr>
          <w:noProof w:val="0"/>
        </w:rPr>
      </w:pPr>
      <w:r w:rsidRPr="002A1D09">
        <w:rPr>
          <w:noProof w:val="0"/>
        </w:rPr>
        <w:t>In the previous example, a template has been identified to collect vital customer information and their travel needs.</w:t>
      </w:r>
    </w:p>
    <w:p w:rsidR="00E225E8" w:rsidRPr="002A1D09" w:rsidRDefault="00E225E8" w:rsidP="00B2058D">
      <w:pPr>
        <w:pStyle w:val="BodyCopy"/>
        <w:rPr>
          <w:noProof w:val="0"/>
        </w:rPr>
      </w:pPr>
      <w:r w:rsidRPr="002A1D09">
        <w:rPr>
          <w:noProof w:val="0"/>
        </w:rPr>
        <w:t>In addition to having templates and guidelines when collecting information, travel companies will also have established formats when providing quotations to customers as well.</w:t>
      </w:r>
    </w:p>
    <w:p w:rsidR="00813101" w:rsidRPr="002A1D09" w:rsidRDefault="00813101" w:rsidP="00B2058D">
      <w:pPr>
        <w:pStyle w:val="BodyCopy"/>
        <w:rPr>
          <w:noProof w:val="0"/>
        </w:rPr>
      </w:pPr>
      <w:r w:rsidRPr="002A1D09">
        <w:rPr>
          <w:noProof w:val="0"/>
        </w:rPr>
        <w:t>Every travel company will have their own guidelines regarding the provision of quotations to customers and you</w:t>
      </w:r>
      <w:r w:rsidR="00E225E8" w:rsidRPr="002A1D09">
        <w:rPr>
          <w:noProof w:val="0"/>
        </w:rPr>
        <w:t xml:space="preserve"> </w:t>
      </w:r>
      <w:r w:rsidRPr="002A1D09">
        <w:rPr>
          <w:noProof w:val="0"/>
        </w:rPr>
        <w:t>will need to work within the applicable and particular b</w:t>
      </w:r>
      <w:r w:rsidR="00E225E8" w:rsidRPr="002A1D09">
        <w:rPr>
          <w:noProof w:val="0"/>
        </w:rPr>
        <w:t xml:space="preserve">usiness procedures. Providing a </w:t>
      </w:r>
      <w:r w:rsidRPr="002A1D09">
        <w:rPr>
          <w:noProof w:val="0"/>
        </w:rPr>
        <w:t>quotation can be quick</w:t>
      </w:r>
      <w:r w:rsidR="00E225E8" w:rsidRPr="002A1D09">
        <w:rPr>
          <w:noProof w:val="0"/>
        </w:rPr>
        <w:t xml:space="preserve"> </w:t>
      </w:r>
      <w:r w:rsidRPr="002A1D09">
        <w:rPr>
          <w:noProof w:val="0"/>
        </w:rPr>
        <w:t>and easy or quite time consuming.</w:t>
      </w:r>
    </w:p>
    <w:p w:rsidR="00E225E8" w:rsidRPr="002A1D09" w:rsidRDefault="003E0E7C" w:rsidP="00B2058D">
      <w:pPr>
        <w:pStyle w:val="BodyCopy"/>
        <w:rPr>
          <w:noProof w:val="0"/>
        </w:rPr>
      </w:pPr>
      <w:r w:rsidRPr="002A1D09">
        <w:rPr>
          <w:lang w:eastAsia="en-AU"/>
        </w:rPr>
        <w:drawing>
          <wp:anchor distT="0" distB="0" distL="114300" distR="114300" simplePos="0" relativeHeight="251706368" behindDoc="0" locked="0" layoutInCell="1" allowOverlap="1" wp14:anchorId="519D51BE" wp14:editId="1B55D66B">
            <wp:simplePos x="0" y="0"/>
            <wp:positionH relativeFrom="column">
              <wp:posOffset>3175635</wp:posOffset>
            </wp:positionH>
            <wp:positionV relativeFrom="paragraph">
              <wp:posOffset>78740</wp:posOffset>
            </wp:positionV>
            <wp:extent cx="2536190" cy="1651000"/>
            <wp:effectExtent l="0" t="0" r="0" b="6350"/>
            <wp:wrapSquare wrapText="bothSides"/>
            <wp:docPr id="15" name="Picture 14" descr="shutterstock_198825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8825635.jpg"/>
                    <pic:cNvPicPr/>
                  </pic:nvPicPr>
                  <pic:blipFill>
                    <a:blip r:embed="rId58" cstate="print"/>
                    <a:stretch>
                      <a:fillRect/>
                    </a:stretch>
                  </pic:blipFill>
                  <pic:spPr>
                    <a:xfrm>
                      <a:off x="0" y="0"/>
                      <a:ext cx="2536190" cy="1651000"/>
                    </a:xfrm>
                    <a:prstGeom prst="rect">
                      <a:avLst/>
                    </a:prstGeom>
                  </pic:spPr>
                </pic:pic>
              </a:graphicData>
            </a:graphic>
            <wp14:sizeRelH relativeFrom="margin">
              <wp14:pctWidth>0</wp14:pctWidth>
            </wp14:sizeRelH>
            <wp14:sizeRelV relativeFrom="margin">
              <wp14:pctHeight>0</wp14:pctHeight>
            </wp14:sizeRelV>
          </wp:anchor>
        </w:drawing>
      </w:r>
      <w:r w:rsidR="00813101" w:rsidRPr="002A1D09">
        <w:rPr>
          <w:noProof w:val="0"/>
        </w:rPr>
        <w:t>For complex itineraries requiring a lot of work, a formal written itinerary and quotation will be provided. Some</w:t>
      </w:r>
      <w:r w:rsidR="00E225E8" w:rsidRPr="002A1D09">
        <w:rPr>
          <w:noProof w:val="0"/>
        </w:rPr>
        <w:t xml:space="preserve"> </w:t>
      </w:r>
      <w:r w:rsidR="00813101" w:rsidRPr="002A1D09">
        <w:rPr>
          <w:noProof w:val="0"/>
        </w:rPr>
        <w:t>businesses will charge an itinerary planning fee for this service. Basic and straight forward quotations e.g. a tour</w:t>
      </w:r>
      <w:r w:rsidR="00E225E8" w:rsidRPr="002A1D09">
        <w:rPr>
          <w:noProof w:val="0"/>
        </w:rPr>
        <w:t xml:space="preserve"> </w:t>
      </w:r>
      <w:r w:rsidR="00813101" w:rsidRPr="002A1D09">
        <w:rPr>
          <w:noProof w:val="0"/>
        </w:rPr>
        <w:t xml:space="preserve">and an airfare will take less time and an approximate amount can often be provided on the spot. </w:t>
      </w:r>
    </w:p>
    <w:p w:rsidR="00813101" w:rsidRPr="002A1D09" w:rsidRDefault="00813101" w:rsidP="00B2058D">
      <w:pPr>
        <w:pStyle w:val="BodyCopy"/>
        <w:rPr>
          <w:noProof w:val="0"/>
        </w:rPr>
      </w:pPr>
      <w:r w:rsidRPr="002A1D09">
        <w:rPr>
          <w:noProof w:val="0"/>
        </w:rPr>
        <w:t>These quotes</w:t>
      </w:r>
      <w:r w:rsidR="00E225E8" w:rsidRPr="002A1D09">
        <w:rPr>
          <w:noProof w:val="0"/>
        </w:rPr>
        <w:t xml:space="preserve"> </w:t>
      </w:r>
      <w:r w:rsidRPr="002A1D09">
        <w:rPr>
          <w:noProof w:val="0"/>
        </w:rPr>
        <w:t>are provided either formally in writing using a software program or informally on the back of a business card or</w:t>
      </w:r>
      <w:r w:rsidR="00E225E8" w:rsidRPr="002A1D09">
        <w:rPr>
          <w:noProof w:val="0"/>
        </w:rPr>
        <w:t xml:space="preserve"> </w:t>
      </w:r>
      <w:r w:rsidRPr="002A1D09">
        <w:rPr>
          <w:noProof w:val="0"/>
        </w:rPr>
        <w:t>on a ‘with compliments’ slip.</w:t>
      </w:r>
    </w:p>
    <w:p w:rsidR="00813101" w:rsidRPr="002A1D09" w:rsidRDefault="00813101" w:rsidP="00B2058D">
      <w:pPr>
        <w:pStyle w:val="BodyCopy"/>
        <w:rPr>
          <w:noProof w:val="0"/>
        </w:rPr>
      </w:pPr>
      <w:r w:rsidRPr="002A1D09">
        <w:rPr>
          <w:noProof w:val="0"/>
        </w:rPr>
        <w:t>Customers will invariably shop around and in many instances you may not be the only travel agent being asked</w:t>
      </w:r>
      <w:r w:rsidR="00E225E8" w:rsidRPr="002A1D09">
        <w:rPr>
          <w:noProof w:val="0"/>
        </w:rPr>
        <w:t xml:space="preserve"> </w:t>
      </w:r>
      <w:r w:rsidRPr="002A1D09">
        <w:rPr>
          <w:noProof w:val="0"/>
        </w:rPr>
        <w:t>to provide a quotation. There are travel agents who offer to ‘beat any price’ or ‘price match’ any quotation. The</w:t>
      </w:r>
      <w:r w:rsidR="00E225E8" w:rsidRPr="002A1D09">
        <w:rPr>
          <w:noProof w:val="0"/>
        </w:rPr>
        <w:t xml:space="preserve"> </w:t>
      </w:r>
      <w:r w:rsidRPr="002A1D09">
        <w:rPr>
          <w:noProof w:val="0"/>
        </w:rPr>
        <w:t>provision of an informal quote, initially, will often make it challenging for another agent to decipher exactly what</w:t>
      </w:r>
      <w:r w:rsidR="00E225E8" w:rsidRPr="002A1D09">
        <w:rPr>
          <w:noProof w:val="0"/>
        </w:rPr>
        <w:t xml:space="preserve"> </w:t>
      </w:r>
      <w:r w:rsidRPr="002A1D09">
        <w:rPr>
          <w:noProof w:val="0"/>
        </w:rPr>
        <w:t>they are trying to beat or match. It is recommended that when engaging in ‘price beat’ or ‘price match’ activities</w:t>
      </w:r>
      <w:r w:rsidR="00E225E8" w:rsidRPr="002A1D09">
        <w:rPr>
          <w:noProof w:val="0"/>
        </w:rPr>
        <w:t xml:space="preserve"> </w:t>
      </w:r>
      <w:r w:rsidRPr="002A1D09">
        <w:rPr>
          <w:noProof w:val="0"/>
        </w:rPr>
        <w:t>that you are completely satisfied that you are dealing with apples and apples and not apples and oranges. Failure</w:t>
      </w:r>
      <w:r w:rsidR="00E225E8" w:rsidRPr="002A1D09">
        <w:rPr>
          <w:noProof w:val="0"/>
        </w:rPr>
        <w:t xml:space="preserve"> </w:t>
      </w:r>
      <w:r w:rsidRPr="002A1D09">
        <w:rPr>
          <w:noProof w:val="0"/>
        </w:rPr>
        <w:t>to do so will impact your bottom line.</w:t>
      </w:r>
    </w:p>
    <w:p w:rsidR="00052166" w:rsidRPr="002A1D09" w:rsidRDefault="00052166" w:rsidP="00052166">
      <w:pPr>
        <w:autoSpaceDE w:val="0"/>
        <w:autoSpaceDN w:val="0"/>
        <w:adjustRightInd w:val="0"/>
        <w:spacing w:before="240" w:after="240" w:line="240" w:lineRule="auto"/>
        <w:rPr>
          <w:rFonts w:ascii="Helvetica" w:hAnsi="Helvetica" w:cs="HelveticaNeueLTStd-LtCn"/>
          <w:b/>
          <w:color w:val="595959" w:themeColor="text1" w:themeTint="A6"/>
          <w:sz w:val="28"/>
          <w:szCs w:val="28"/>
        </w:rPr>
      </w:pPr>
      <w:r w:rsidRPr="002A1D09">
        <w:rPr>
          <w:rFonts w:ascii="Helvetica" w:hAnsi="Helvetica" w:cs="HelveticaNeueLTStd-LtCn"/>
          <w:b/>
          <w:color w:val="595959" w:themeColor="text1" w:themeTint="A6"/>
          <w:sz w:val="28"/>
          <w:szCs w:val="28"/>
        </w:rPr>
        <w:t>Inclusions in formal quotations</w:t>
      </w:r>
    </w:p>
    <w:p w:rsidR="001615F3" w:rsidRPr="002A1D09" w:rsidRDefault="00813101" w:rsidP="00B2058D">
      <w:pPr>
        <w:pStyle w:val="BodyCopy"/>
        <w:rPr>
          <w:noProof w:val="0"/>
        </w:rPr>
      </w:pPr>
      <w:r w:rsidRPr="002A1D09">
        <w:rPr>
          <w:noProof w:val="0"/>
        </w:rPr>
        <w:t>The most formal quotation would be a combination of a letter stating all costs with a detailed itinerary of times,</w:t>
      </w:r>
      <w:r w:rsidR="00E225E8" w:rsidRPr="002A1D09">
        <w:rPr>
          <w:noProof w:val="0"/>
        </w:rPr>
        <w:t xml:space="preserve"> </w:t>
      </w:r>
      <w:r w:rsidRPr="002A1D09">
        <w:rPr>
          <w:noProof w:val="0"/>
        </w:rPr>
        <w:t xml:space="preserve">dates etc. </w:t>
      </w:r>
    </w:p>
    <w:p w:rsidR="00813101" w:rsidRPr="002A1D09" w:rsidRDefault="003E0E7C" w:rsidP="00B2058D">
      <w:pPr>
        <w:pStyle w:val="BodyCopy"/>
        <w:rPr>
          <w:noProof w:val="0"/>
        </w:rPr>
      </w:pPr>
      <w:r w:rsidRPr="002A1D09">
        <w:rPr>
          <w:lang w:eastAsia="en-AU"/>
        </w:rPr>
        <w:drawing>
          <wp:anchor distT="0" distB="0" distL="114300" distR="114300" simplePos="0" relativeHeight="251707392" behindDoc="0" locked="0" layoutInCell="1" allowOverlap="1" wp14:anchorId="745F7565" wp14:editId="0D278FE4">
            <wp:simplePos x="0" y="0"/>
            <wp:positionH relativeFrom="column">
              <wp:posOffset>3249295</wp:posOffset>
            </wp:positionH>
            <wp:positionV relativeFrom="paragraph">
              <wp:posOffset>141605</wp:posOffset>
            </wp:positionV>
            <wp:extent cx="2463800" cy="1642110"/>
            <wp:effectExtent l="0" t="0" r="0" b="0"/>
            <wp:wrapSquare wrapText="bothSides"/>
            <wp:docPr id="16" name="Picture 15" descr="Air plan flight itinerary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plan flight itinerary map_148488614.jpg"/>
                    <pic:cNvPicPr/>
                  </pic:nvPicPr>
                  <pic:blipFill>
                    <a:blip r:embed="rId59" cstate="print"/>
                    <a:stretch>
                      <a:fillRect/>
                    </a:stretch>
                  </pic:blipFill>
                  <pic:spPr>
                    <a:xfrm>
                      <a:off x="0" y="0"/>
                      <a:ext cx="2463800" cy="1642110"/>
                    </a:xfrm>
                    <a:prstGeom prst="rect">
                      <a:avLst/>
                    </a:prstGeom>
                  </pic:spPr>
                </pic:pic>
              </a:graphicData>
            </a:graphic>
            <wp14:sizeRelH relativeFrom="margin">
              <wp14:pctWidth>0</wp14:pctWidth>
            </wp14:sizeRelH>
            <wp14:sizeRelV relativeFrom="margin">
              <wp14:pctHeight>0</wp14:pctHeight>
            </wp14:sizeRelV>
          </wp:anchor>
        </w:drawing>
      </w:r>
      <w:r w:rsidR="00813101" w:rsidRPr="002A1D09">
        <w:rPr>
          <w:noProof w:val="0"/>
        </w:rPr>
        <w:t>This letter would include the following information:</w:t>
      </w:r>
    </w:p>
    <w:p w:rsidR="00813101" w:rsidRPr="002A1D09" w:rsidRDefault="00813101" w:rsidP="00B2058D">
      <w:pPr>
        <w:pStyle w:val="Bullet1"/>
      </w:pPr>
      <w:r w:rsidRPr="002A1D09">
        <w:t>Date of quotation and reference number (if applicable)</w:t>
      </w:r>
    </w:p>
    <w:p w:rsidR="00813101" w:rsidRPr="002A1D09" w:rsidRDefault="00813101" w:rsidP="00B2058D">
      <w:pPr>
        <w:pStyle w:val="Bullet1"/>
      </w:pPr>
      <w:r w:rsidRPr="002A1D09">
        <w:t>Clients name</w:t>
      </w:r>
    </w:p>
    <w:p w:rsidR="00813101" w:rsidRPr="002A1D09" w:rsidRDefault="00813101" w:rsidP="00B2058D">
      <w:pPr>
        <w:pStyle w:val="Bullet1"/>
      </w:pPr>
      <w:r w:rsidRPr="002A1D09">
        <w:t>Phone contacts and fax (if applicable)</w:t>
      </w:r>
    </w:p>
    <w:p w:rsidR="00813101" w:rsidRPr="002A1D09" w:rsidRDefault="00813101" w:rsidP="00B2058D">
      <w:pPr>
        <w:pStyle w:val="Bullet1"/>
      </w:pPr>
      <w:r w:rsidRPr="002A1D09">
        <w:t>Email address</w:t>
      </w:r>
    </w:p>
    <w:p w:rsidR="00813101" w:rsidRPr="002A1D09" w:rsidRDefault="00813101" w:rsidP="00B2058D">
      <w:pPr>
        <w:pStyle w:val="Bullet1"/>
      </w:pPr>
      <w:r w:rsidRPr="002A1D09">
        <w:t>Address</w:t>
      </w:r>
    </w:p>
    <w:p w:rsidR="00813101" w:rsidRPr="002A1D09" w:rsidRDefault="00813101" w:rsidP="00B2058D">
      <w:pPr>
        <w:pStyle w:val="Bullet1"/>
      </w:pPr>
      <w:r w:rsidRPr="002A1D09">
        <w:t>Month of travel</w:t>
      </w:r>
    </w:p>
    <w:p w:rsidR="00813101" w:rsidRPr="002A1D09" w:rsidRDefault="00813101" w:rsidP="00B2058D">
      <w:pPr>
        <w:pStyle w:val="Bullet1"/>
      </w:pPr>
      <w:r w:rsidRPr="002A1D09">
        <w:t>Length of travel and class of travel</w:t>
      </w:r>
    </w:p>
    <w:p w:rsidR="00813101" w:rsidRPr="002A1D09" w:rsidRDefault="00813101" w:rsidP="00B2058D">
      <w:pPr>
        <w:pStyle w:val="Bullet1"/>
      </w:pPr>
      <w:r w:rsidRPr="002A1D09">
        <w:t>Flight details – at least two airlines including routing, stopovers, prices and taxes, special offers</w:t>
      </w:r>
    </w:p>
    <w:p w:rsidR="00BE3EE5" w:rsidRPr="002A1D09" w:rsidRDefault="00BE3EE5" w:rsidP="00B2058D">
      <w:pPr>
        <w:pStyle w:val="Bullet1"/>
      </w:pPr>
      <w:r w:rsidRPr="002A1D09">
        <w:t>Tours</w:t>
      </w:r>
    </w:p>
    <w:p w:rsidR="00BE3EE5" w:rsidRPr="002A1D09" w:rsidRDefault="00BE3EE5" w:rsidP="00B2058D">
      <w:pPr>
        <w:pStyle w:val="Bullet1"/>
      </w:pPr>
      <w:r w:rsidRPr="002A1D09">
        <w:t>Accommodation</w:t>
      </w:r>
    </w:p>
    <w:p w:rsidR="00813101" w:rsidRPr="002A1D09" w:rsidRDefault="003E0E7C" w:rsidP="00B2058D">
      <w:pPr>
        <w:pStyle w:val="Bullet1"/>
      </w:pPr>
      <w:r w:rsidRPr="002A1D09">
        <w:rPr>
          <w:noProof/>
          <w:lang w:eastAsia="en-AU"/>
        </w:rPr>
        <w:drawing>
          <wp:anchor distT="0" distB="0" distL="114300" distR="114300" simplePos="0" relativeHeight="251708416" behindDoc="0" locked="0" layoutInCell="1" allowOverlap="1" wp14:anchorId="26DA3CB4" wp14:editId="1D57920B">
            <wp:simplePos x="0" y="0"/>
            <wp:positionH relativeFrom="column">
              <wp:posOffset>3198495</wp:posOffset>
            </wp:positionH>
            <wp:positionV relativeFrom="paragraph">
              <wp:posOffset>222885</wp:posOffset>
            </wp:positionV>
            <wp:extent cx="2529205" cy="1676400"/>
            <wp:effectExtent l="0" t="0" r="4445" b="0"/>
            <wp:wrapSquare wrapText="bothSides"/>
            <wp:docPr id="17" name="Picture 16" descr="shutterstock_177418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7418406.jpg"/>
                    <pic:cNvPicPr/>
                  </pic:nvPicPr>
                  <pic:blipFill>
                    <a:blip r:embed="rId60" cstate="print"/>
                    <a:stretch>
                      <a:fillRect/>
                    </a:stretch>
                  </pic:blipFill>
                  <pic:spPr>
                    <a:xfrm>
                      <a:off x="0" y="0"/>
                      <a:ext cx="2529205" cy="1676400"/>
                    </a:xfrm>
                    <a:prstGeom prst="rect">
                      <a:avLst/>
                    </a:prstGeom>
                  </pic:spPr>
                </pic:pic>
              </a:graphicData>
            </a:graphic>
            <wp14:sizeRelH relativeFrom="margin">
              <wp14:pctWidth>0</wp14:pctWidth>
            </wp14:sizeRelH>
            <wp14:sizeRelV relativeFrom="margin">
              <wp14:pctHeight>0</wp14:pctHeight>
            </wp14:sizeRelV>
          </wp:anchor>
        </w:drawing>
      </w:r>
      <w:r w:rsidR="00BE3EE5" w:rsidRPr="002A1D09">
        <w:t>T</w:t>
      </w:r>
      <w:r w:rsidR="00813101" w:rsidRPr="002A1D09">
        <w:t>ransfers</w:t>
      </w:r>
    </w:p>
    <w:p w:rsidR="00813101" w:rsidRPr="002A1D09" w:rsidRDefault="00813101" w:rsidP="00B2058D">
      <w:pPr>
        <w:pStyle w:val="Bullet1"/>
      </w:pPr>
      <w:r w:rsidRPr="002A1D09">
        <w:t>Inclusions and exclusions</w:t>
      </w:r>
    </w:p>
    <w:p w:rsidR="00813101" w:rsidRPr="002A1D09" w:rsidRDefault="00813101" w:rsidP="00B2058D">
      <w:pPr>
        <w:pStyle w:val="Bullet1"/>
      </w:pPr>
      <w:r w:rsidRPr="002A1D09">
        <w:t>Insurance details</w:t>
      </w:r>
    </w:p>
    <w:p w:rsidR="00813101" w:rsidRPr="002A1D09" w:rsidRDefault="00813101" w:rsidP="00B2058D">
      <w:pPr>
        <w:pStyle w:val="Bullet1"/>
      </w:pPr>
      <w:r w:rsidRPr="002A1D09">
        <w:t>Payment requirements and cancellation fees</w:t>
      </w:r>
    </w:p>
    <w:p w:rsidR="00813101" w:rsidRPr="002A1D09" w:rsidRDefault="00813101" w:rsidP="00B2058D">
      <w:pPr>
        <w:pStyle w:val="Bullet1"/>
      </w:pPr>
      <w:r w:rsidRPr="002A1D09">
        <w:t>Conditions of the quote</w:t>
      </w:r>
    </w:p>
    <w:p w:rsidR="00813101" w:rsidRPr="002A1D09" w:rsidRDefault="00813101" w:rsidP="00B2058D">
      <w:pPr>
        <w:pStyle w:val="Bullet1"/>
      </w:pPr>
      <w:r w:rsidRPr="002A1D09">
        <w:t>Deposits required</w:t>
      </w:r>
    </w:p>
    <w:p w:rsidR="00813101" w:rsidRPr="002A1D09" w:rsidRDefault="00813101" w:rsidP="00B2058D">
      <w:pPr>
        <w:pStyle w:val="Bullet1"/>
      </w:pPr>
      <w:r w:rsidRPr="002A1D09">
        <w:t>Service fees</w:t>
      </w:r>
    </w:p>
    <w:p w:rsidR="00813101" w:rsidRPr="002A1D09" w:rsidRDefault="00813101" w:rsidP="00B2058D">
      <w:pPr>
        <w:pStyle w:val="Bullet1"/>
      </w:pPr>
      <w:r w:rsidRPr="002A1D09">
        <w:t>Expiry date of the quotation</w:t>
      </w:r>
    </w:p>
    <w:p w:rsidR="009C2879" w:rsidRPr="002A1D09" w:rsidRDefault="00813101" w:rsidP="00B2058D">
      <w:pPr>
        <w:pStyle w:val="Bullet1"/>
      </w:pPr>
      <w:r w:rsidRPr="002A1D09">
        <w:t>General conditions and rules</w:t>
      </w:r>
      <w:r w:rsidR="003E0E7C" w:rsidRPr="002A1D09">
        <w:t>.</w:t>
      </w:r>
    </w:p>
    <w:p w:rsidR="002D0810" w:rsidRPr="002A1D09" w:rsidRDefault="002D0810" w:rsidP="00785EE9">
      <w:pPr>
        <w:pStyle w:val="Heading2"/>
      </w:pPr>
      <w:r w:rsidRPr="002A1D09">
        <w:t>2.2</w:t>
      </w:r>
      <w:r w:rsidRPr="002A1D09">
        <w:tab/>
      </w:r>
      <w:fldSimple w:instr=" REF  Criteria22  \* MERGEFORMAT ">
        <w:sdt>
          <w:sdtPr>
            <w:alias w:val="Criteria2.2"/>
            <w:tag w:val="Criteria2.2"/>
            <w:id w:val="88060657"/>
            <w:lock w:val="sdtLocked"/>
            <w:placeholder>
              <w:docPart w:val="31FBCA2BC54E4223AF8D73BD15A1123A"/>
            </w:placeholder>
          </w:sdtPr>
          <w:sdtEndPr/>
          <w:sdtContent>
            <w:r w:rsidR="009A1C69" w:rsidRPr="002A1D09">
              <w:rPr>
                <w:rStyle w:val="PlaceholderText"/>
                <w:color w:val="45545F"/>
              </w:rPr>
              <w:t xml:space="preserve">Identify appropriate supplier and provider </w:t>
            </w:r>
            <w:r w:rsidR="009A1C69" w:rsidRPr="002A1D09">
              <w:t>alternatives</w:t>
            </w:r>
          </w:sdtContent>
        </w:sdt>
      </w:fldSimple>
    </w:p>
    <w:p w:rsidR="002D0810" w:rsidRPr="002A1D09" w:rsidRDefault="002D0810" w:rsidP="00AE4310">
      <w:pPr>
        <w:pStyle w:val="Heading3"/>
      </w:pPr>
      <w:r w:rsidRPr="002A1D09">
        <w:t>Introduction</w:t>
      </w:r>
    </w:p>
    <w:p w:rsidR="00660F51" w:rsidRPr="002A1D09" w:rsidRDefault="00660F51" w:rsidP="00B2058D">
      <w:pPr>
        <w:pStyle w:val="BodyCopy"/>
        <w:rPr>
          <w:noProof w:val="0"/>
        </w:rPr>
      </w:pPr>
      <w:r w:rsidRPr="002A1D09">
        <w:rPr>
          <w:rStyle w:val="BodyCopyChar1"/>
          <w:noProof w:val="0"/>
        </w:rPr>
        <w:t>Sourcing and selecting product and services to provide a quotation for your customer is</w:t>
      </w:r>
      <w:r w:rsidRPr="002A1D09">
        <w:rPr>
          <w:noProof w:val="0"/>
        </w:rPr>
        <w:t xml:space="preserve"> reliant on your industry knowledge of what is possible.</w:t>
      </w:r>
    </w:p>
    <w:p w:rsidR="00660F51" w:rsidRPr="002A1D09" w:rsidRDefault="00640E89" w:rsidP="00B2058D">
      <w:pPr>
        <w:pStyle w:val="BodyCopy"/>
        <w:rPr>
          <w:noProof w:val="0"/>
        </w:rPr>
      </w:pPr>
      <w:r w:rsidRPr="002A1D09">
        <w:rPr>
          <w:lang w:eastAsia="en-AU"/>
        </w:rPr>
        <w:drawing>
          <wp:anchor distT="0" distB="0" distL="114300" distR="114300" simplePos="0" relativeHeight="251709440" behindDoc="0" locked="0" layoutInCell="1" allowOverlap="1" wp14:anchorId="2B9E2A1A" wp14:editId="6DC1F0CC">
            <wp:simplePos x="0" y="0"/>
            <wp:positionH relativeFrom="column">
              <wp:posOffset>3455670</wp:posOffset>
            </wp:positionH>
            <wp:positionV relativeFrom="paragraph">
              <wp:posOffset>12065</wp:posOffset>
            </wp:positionV>
            <wp:extent cx="2266315" cy="1286510"/>
            <wp:effectExtent l="0" t="0" r="635" b="8890"/>
            <wp:wrapSquare wrapText="bothSides"/>
            <wp:docPr id="19" name="Picture 18" descr="Globe Lugg Plan Boat Bus in red pink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red pink colour_85552621.jpg"/>
                    <pic:cNvPicPr/>
                  </pic:nvPicPr>
                  <pic:blipFill>
                    <a:blip r:embed="rId61" cstate="print"/>
                    <a:stretch>
                      <a:fillRect/>
                    </a:stretch>
                  </pic:blipFill>
                  <pic:spPr>
                    <a:xfrm>
                      <a:off x="0" y="0"/>
                      <a:ext cx="2266315" cy="1286510"/>
                    </a:xfrm>
                    <a:prstGeom prst="rect">
                      <a:avLst/>
                    </a:prstGeom>
                  </pic:spPr>
                </pic:pic>
              </a:graphicData>
            </a:graphic>
            <wp14:sizeRelH relativeFrom="margin">
              <wp14:pctWidth>0</wp14:pctWidth>
            </wp14:sizeRelH>
            <wp14:sizeRelV relativeFrom="margin">
              <wp14:pctHeight>0</wp14:pctHeight>
            </wp14:sizeRelV>
          </wp:anchor>
        </w:drawing>
      </w:r>
      <w:r w:rsidR="00660F51" w:rsidRPr="002A1D09">
        <w:rPr>
          <w:noProof w:val="0"/>
        </w:rPr>
        <w:t>It is also based on:</w:t>
      </w:r>
    </w:p>
    <w:p w:rsidR="00660F51" w:rsidRPr="002A1D09" w:rsidRDefault="00660F51" w:rsidP="00B2058D">
      <w:pPr>
        <w:pStyle w:val="Bullet1"/>
      </w:pPr>
      <w:r w:rsidRPr="002A1D09">
        <w:t>Availability of appropriate product</w:t>
      </w:r>
      <w:r w:rsidR="00C35205" w:rsidRPr="002A1D09">
        <w:t>s and services</w:t>
      </w:r>
      <w:r w:rsidRPr="002A1D09">
        <w:t xml:space="preserve"> to suit the stat</w:t>
      </w:r>
      <w:r w:rsidR="009E3605" w:rsidRPr="002A1D09">
        <w:t>ed or established customer need</w:t>
      </w:r>
      <w:r w:rsidRPr="002A1D09">
        <w:t>s</w:t>
      </w:r>
    </w:p>
    <w:p w:rsidR="00660F51" w:rsidRPr="002A1D09" w:rsidRDefault="009E3605" w:rsidP="00B2058D">
      <w:pPr>
        <w:pStyle w:val="Bullet1"/>
      </w:pPr>
      <w:r w:rsidRPr="002A1D09">
        <w:t xml:space="preserve">Suitable suppliers </w:t>
      </w:r>
      <w:r w:rsidR="00660F51" w:rsidRPr="002A1D09">
        <w:t>or wholesalers that can provide these products</w:t>
      </w:r>
    </w:p>
    <w:p w:rsidR="00660F51" w:rsidRPr="002A1D09" w:rsidRDefault="00660F51" w:rsidP="00B2058D">
      <w:pPr>
        <w:pStyle w:val="Bullet1"/>
      </w:pPr>
      <w:r w:rsidRPr="002A1D09">
        <w:t>Prices that meet the passengers budget</w:t>
      </w:r>
      <w:r w:rsidR="002A1D09">
        <w:t>.</w:t>
      </w:r>
    </w:p>
    <w:p w:rsidR="006311C0" w:rsidRPr="002A1D09" w:rsidRDefault="006311C0" w:rsidP="007224B4">
      <w:pPr>
        <w:pStyle w:val="Heading3"/>
        <w:ind w:left="0" w:firstLine="0"/>
      </w:pPr>
      <w:r w:rsidRPr="002A1D09">
        <w:t>Importance of collecting information on different suppliers, products and services</w:t>
      </w:r>
    </w:p>
    <w:p w:rsidR="006311C0" w:rsidRPr="002A1D09" w:rsidRDefault="006311C0" w:rsidP="006311C0">
      <w:pPr>
        <w:autoSpaceDE w:val="0"/>
        <w:autoSpaceDN w:val="0"/>
        <w:adjustRightInd w:val="0"/>
        <w:spacing w:before="80" w:after="120" w:line="240" w:lineRule="auto"/>
        <w:rPr>
          <w:rStyle w:val="BodyCopyChar1"/>
          <w:noProof w:val="0"/>
        </w:rPr>
      </w:pPr>
      <w:r w:rsidRPr="002A1D09">
        <w:rPr>
          <w:rFonts w:ascii="Helvetica" w:hAnsi="Helvetica" w:cs="HelveticaNeueLTStd-LtCn"/>
        </w:rPr>
        <w:t xml:space="preserve">Information is a key component of sales and marketing in tourism. Effective information is </w:t>
      </w:r>
      <w:r w:rsidRPr="002A1D09">
        <w:rPr>
          <w:rStyle w:val="BodyCopyChar1"/>
          <w:noProof w:val="0"/>
        </w:rPr>
        <w:t>also a key requirement for the booking and documentation of any tourism product or service. Finding information and using it effectively to meet the needs of your customers is a key element of working in many tourism industry positions.</w:t>
      </w:r>
    </w:p>
    <w:p w:rsidR="006311C0" w:rsidRPr="002A1D09" w:rsidRDefault="006311C0" w:rsidP="00B2058D">
      <w:pPr>
        <w:pStyle w:val="Bullet1"/>
      </w:pPr>
      <w:r w:rsidRPr="002A1D09">
        <w:t>Where is it?</w:t>
      </w:r>
    </w:p>
    <w:p w:rsidR="006311C0" w:rsidRPr="002A1D09" w:rsidRDefault="007224B4" w:rsidP="00B2058D">
      <w:pPr>
        <w:pStyle w:val="Bullet1"/>
      </w:pPr>
      <w:r w:rsidRPr="002A1D09">
        <w:rPr>
          <w:noProof/>
          <w:lang w:eastAsia="en-AU"/>
        </w:rPr>
        <w:drawing>
          <wp:anchor distT="0" distB="0" distL="114300" distR="114300" simplePos="0" relativeHeight="251710464" behindDoc="0" locked="0" layoutInCell="1" allowOverlap="1" wp14:anchorId="0CD469FD" wp14:editId="4BF2D664">
            <wp:simplePos x="0" y="0"/>
            <wp:positionH relativeFrom="column">
              <wp:posOffset>3216275</wp:posOffset>
            </wp:positionH>
            <wp:positionV relativeFrom="paragraph">
              <wp:posOffset>41275</wp:posOffset>
            </wp:positionV>
            <wp:extent cx="2508885" cy="1667510"/>
            <wp:effectExtent l="0" t="0" r="5715" b="8890"/>
            <wp:wrapSquare wrapText="bothSides"/>
            <wp:docPr id="20" name="Picture 19" descr="shutterstock_35558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558536.jpg"/>
                    <pic:cNvPicPr/>
                  </pic:nvPicPr>
                  <pic:blipFill>
                    <a:blip r:embed="rId62" cstate="print"/>
                    <a:stretch>
                      <a:fillRect/>
                    </a:stretch>
                  </pic:blipFill>
                  <pic:spPr>
                    <a:xfrm>
                      <a:off x="0" y="0"/>
                      <a:ext cx="2508885" cy="1667510"/>
                    </a:xfrm>
                    <a:prstGeom prst="rect">
                      <a:avLst/>
                    </a:prstGeom>
                  </pic:spPr>
                </pic:pic>
              </a:graphicData>
            </a:graphic>
            <wp14:sizeRelH relativeFrom="margin">
              <wp14:pctWidth>0</wp14:pctWidth>
            </wp14:sizeRelH>
            <wp14:sizeRelV relativeFrom="margin">
              <wp14:pctHeight>0</wp14:pctHeight>
            </wp14:sizeRelV>
          </wp:anchor>
        </w:drawing>
      </w:r>
      <w:r w:rsidR="006311C0" w:rsidRPr="002A1D09">
        <w:t>How do I get it?</w:t>
      </w:r>
    </w:p>
    <w:p w:rsidR="006311C0" w:rsidRPr="002A1D09" w:rsidRDefault="006311C0" w:rsidP="00B2058D">
      <w:pPr>
        <w:pStyle w:val="Bullet1"/>
      </w:pPr>
      <w:r w:rsidRPr="002A1D09">
        <w:t>How long does it take?</w:t>
      </w:r>
    </w:p>
    <w:p w:rsidR="006311C0" w:rsidRPr="002A1D09" w:rsidRDefault="006311C0" w:rsidP="00B2058D">
      <w:pPr>
        <w:pStyle w:val="Bullet1"/>
      </w:pPr>
      <w:r w:rsidRPr="002A1D09">
        <w:t>What is it like?</w:t>
      </w:r>
    </w:p>
    <w:p w:rsidR="006311C0" w:rsidRPr="002A1D09" w:rsidRDefault="006311C0" w:rsidP="00B2058D">
      <w:pPr>
        <w:pStyle w:val="Bullet1"/>
      </w:pPr>
      <w:r w:rsidRPr="002A1D09">
        <w:t>Is there a good?</w:t>
      </w:r>
    </w:p>
    <w:p w:rsidR="006311C0" w:rsidRPr="002A1D09" w:rsidRDefault="006311C0" w:rsidP="00B2058D">
      <w:pPr>
        <w:pStyle w:val="Bullet1"/>
      </w:pPr>
      <w:r w:rsidRPr="002A1D09">
        <w:t>How much does it cost?</w:t>
      </w:r>
    </w:p>
    <w:p w:rsidR="006311C0" w:rsidRPr="002A1D09" w:rsidRDefault="006311C0" w:rsidP="00B2058D">
      <w:pPr>
        <w:pStyle w:val="Bullet1"/>
      </w:pPr>
      <w:r w:rsidRPr="002A1D09">
        <w:t>What would you recommend?</w:t>
      </w:r>
    </w:p>
    <w:p w:rsidR="006311C0" w:rsidRPr="002A1D09" w:rsidRDefault="006311C0" w:rsidP="00B2058D">
      <w:pPr>
        <w:pStyle w:val="Bullet1"/>
      </w:pPr>
      <w:r w:rsidRPr="002A1D09">
        <w:t>What is the weather like?</w:t>
      </w:r>
    </w:p>
    <w:p w:rsidR="006311C0" w:rsidRPr="002A1D09" w:rsidRDefault="006311C0" w:rsidP="00B2058D">
      <w:pPr>
        <w:pStyle w:val="Bullet1"/>
      </w:pPr>
      <w:r w:rsidRPr="002A1D09">
        <w:t>Where can I go to buy?</w:t>
      </w:r>
    </w:p>
    <w:p w:rsidR="006311C0" w:rsidRPr="002A1D09" w:rsidRDefault="006311C0" w:rsidP="00B2058D">
      <w:pPr>
        <w:pStyle w:val="BodyCopy"/>
        <w:rPr>
          <w:noProof w:val="0"/>
        </w:rPr>
      </w:pPr>
      <w:r w:rsidRPr="002A1D09">
        <w:rPr>
          <w:noProof w:val="0"/>
        </w:rPr>
        <w:t>To assist customers, coordinate the booking and to ensure specific needs are met it is imperative to continually seek knowledge and updates on all products and services offered in the tourism industry.</w:t>
      </w:r>
    </w:p>
    <w:p w:rsidR="006311C0" w:rsidRPr="002A1D09" w:rsidRDefault="006311C0" w:rsidP="00B2058D">
      <w:pPr>
        <w:pStyle w:val="BodyCopy"/>
        <w:rPr>
          <w:noProof w:val="0"/>
        </w:rPr>
      </w:pPr>
      <w:r w:rsidRPr="002A1D09">
        <w:rPr>
          <w:noProof w:val="0"/>
        </w:rPr>
        <w:t xml:space="preserve">One of the most important aspects of any job in the tourism industry is finding information. It is impossible to know everything about the thousands of different tourism products and services. </w:t>
      </w:r>
    </w:p>
    <w:p w:rsidR="006311C0" w:rsidRPr="002A1D09" w:rsidRDefault="006311C0" w:rsidP="00B2058D">
      <w:pPr>
        <w:pStyle w:val="BodyCopy"/>
        <w:rPr>
          <w:noProof w:val="0"/>
        </w:rPr>
      </w:pPr>
      <w:r w:rsidRPr="002A1D09">
        <w:rPr>
          <w:noProof w:val="0"/>
        </w:rPr>
        <w:t xml:space="preserve">You can, with experience, build up what you know, and </w:t>
      </w:r>
      <w:r w:rsidR="009E3138" w:rsidRPr="002A1D09">
        <w:rPr>
          <w:noProof w:val="0"/>
        </w:rPr>
        <w:t>first-hand</w:t>
      </w:r>
      <w:r w:rsidRPr="002A1D09">
        <w:rPr>
          <w:noProof w:val="0"/>
        </w:rPr>
        <w:t xml:space="preserve"> knowledge is the most valuable of all.</w:t>
      </w:r>
    </w:p>
    <w:p w:rsidR="006311C0" w:rsidRPr="002A1D09" w:rsidRDefault="006311C0" w:rsidP="00B2058D">
      <w:pPr>
        <w:pStyle w:val="BodyCopy"/>
        <w:rPr>
          <w:noProof w:val="0"/>
        </w:rPr>
      </w:pPr>
      <w:r w:rsidRPr="002A1D09">
        <w:rPr>
          <w:noProof w:val="0"/>
        </w:rPr>
        <w:t>In some jobs you need a broad range of information about multiple destinations and in others you need an in-depth knowledge of one destination.</w:t>
      </w:r>
    </w:p>
    <w:p w:rsidR="006311C0" w:rsidRPr="002A1D09" w:rsidRDefault="006311C0" w:rsidP="00B2058D">
      <w:pPr>
        <w:pStyle w:val="BodyCopy"/>
        <w:rPr>
          <w:noProof w:val="0"/>
        </w:rPr>
      </w:pPr>
      <w:r w:rsidRPr="002A1D09">
        <w:rPr>
          <w:noProof w:val="0"/>
        </w:rPr>
        <w:t>If you work for the rail network you would need to know about booking rail services and about the destination points on the network. If you worked for a tour operator you would need to know about the destinations they visited on tours, tour costs and other booking requirements.</w:t>
      </w:r>
    </w:p>
    <w:p w:rsidR="006311C0" w:rsidRPr="002A1D09" w:rsidRDefault="006311C0" w:rsidP="00B2058D">
      <w:pPr>
        <w:pStyle w:val="BodyCopy"/>
        <w:rPr>
          <w:rFonts w:cs="HelveticaNeueLTStd-LtCn"/>
          <w:noProof w:val="0"/>
        </w:rPr>
      </w:pPr>
      <w:r w:rsidRPr="002A1D09">
        <w:rPr>
          <w:rFonts w:cs="HelveticaNeueLTStd-LtCn"/>
          <w:noProof w:val="0"/>
        </w:rPr>
        <w:t>The underpinning key to information provision is knowing where and how to find the information you need and applying that information effectively to the specific needs of your customer</w:t>
      </w:r>
      <w:r w:rsidR="002A1D09">
        <w:rPr>
          <w:rFonts w:cs="HelveticaNeueLTStd-LtCn"/>
          <w:noProof w:val="0"/>
        </w:rPr>
        <w:t>.</w:t>
      </w:r>
    </w:p>
    <w:p w:rsidR="006311C0" w:rsidRPr="002A1D09" w:rsidRDefault="006311C0" w:rsidP="00AE4310">
      <w:pPr>
        <w:pStyle w:val="Heading3"/>
      </w:pPr>
      <w:r w:rsidRPr="002A1D09">
        <w:t>General products and services sought by customers</w:t>
      </w:r>
    </w:p>
    <w:p w:rsidR="006311C0" w:rsidRPr="002A1D09" w:rsidRDefault="006311C0" w:rsidP="00B2058D">
      <w:pPr>
        <w:pStyle w:val="BodyCopy"/>
        <w:rPr>
          <w:noProof w:val="0"/>
        </w:rPr>
      </w:pPr>
      <w:r w:rsidRPr="002A1D09">
        <w:rPr>
          <w:noProof w:val="0"/>
        </w:rPr>
        <w:t>As seen above, whilst there are many audiences in which quotations will be prepared for, there are generic travel needs that most quotations will be based on, including:</w:t>
      </w:r>
    </w:p>
    <w:p w:rsidR="006311C0" w:rsidRPr="002A1D09" w:rsidRDefault="007224B4" w:rsidP="00B2058D">
      <w:pPr>
        <w:pStyle w:val="Bullet1"/>
      </w:pPr>
      <w:r w:rsidRPr="002A1D09">
        <w:rPr>
          <w:noProof/>
          <w:lang w:eastAsia="en-AU"/>
        </w:rPr>
        <w:drawing>
          <wp:anchor distT="0" distB="0" distL="114300" distR="114300" simplePos="0" relativeHeight="251711488" behindDoc="0" locked="0" layoutInCell="1" allowOverlap="1" wp14:anchorId="11AA09DE" wp14:editId="434948F7">
            <wp:simplePos x="0" y="0"/>
            <wp:positionH relativeFrom="column">
              <wp:posOffset>3521710</wp:posOffset>
            </wp:positionH>
            <wp:positionV relativeFrom="paragraph">
              <wp:posOffset>5715</wp:posOffset>
            </wp:positionV>
            <wp:extent cx="2192655" cy="1457325"/>
            <wp:effectExtent l="0" t="0" r="0" b="9525"/>
            <wp:wrapSquare wrapText="bothSides"/>
            <wp:docPr id="22" name="Picture 21" descr="shutterstock_61369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1369948.jpg"/>
                    <pic:cNvPicPr/>
                  </pic:nvPicPr>
                  <pic:blipFill>
                    <a:blip r:embed="rId63" cstate="print"/>
                    <a:stretch>
                      <a:fillRect/>
                    </a:stretch>
                  </pic:blipFill>
                  <pic:spPr>
                    <a:xfrm>
                      <a:off x="0" y="0"/>
                      <a:ext cx="2192655" cy="1457325"/>
                    </a:xfrm>
                    <a:prstGeom prst="rect">
                      <a:avLst/>
                    </a:prstGeom>
                  </pic:spPr>
                </pic:pic>
              </a:graphicData>
            </a:graphic>
            <wp14:sizeRelH relativeFrom="margin">
              <wp14:pctWidth>0</wp14:pctWidth>
            </wp14:sizeRelH>
            <wp14:sizeRelV relativeFrom="margin">
              <wp14:pctHeight>0</wp14:pctHeight>
            </wp14:sizeRelV>
          </wp:anchor>
        </w:drawing>
      </w:r>
      <w:r w:rsidR="006311C0" w:rsidRPr="002A1D09">
        <w:t>Transport</w:t>
      </w:r>
    </w:p>
    <w:p w:rsidR="006311C0" w:rsidRPr="002A1D09" w:rsidRDefault="006311C0" w:rsidP="00B2058D">
      <w:pPr>
        <w:pStyle w:val="Bullet1"/>
      </w:pPr>
      <w:r w:rsidRPr="002A1D09">
        <w:t>Accommodation</w:t>
      </w:r>
    </w:p>
    <w:p w:rsidR="006311C0" w:rsidRPr="002A1D09" w:rsidRDefault="006311C0" w:rsidP="00B2058D">
      <w:pPr>
        <w:pStyle w:val="Bullet1"/>
      </w:pPr>
      <w:r w:rsidRPr="002A1D09">
        <w:t>Transfers</w:t>
      </w:r>
    </w:p>
    <w:p w:rsidR="006311C0" w:rsidRPr="002A1D09" w:rsidRDefault="006311C0" w:rsidP="00B2058D">
      <w:pPr>
        <w:pStyle w:val="Bullet1"/>
      </w:pPr>
      <w:r w:rsidRPr="002A1D09">
        <w:t>Tours</w:t>
      </w:r>
    </w:p>
    <w:p w:rsidR="006311C0" w:rsidRPr="002A1D09" w:rsidRDefault="006311C0" w:rsidP="00B2058D">
      <w:pPr>
        <w:pStyle w:val="Bullet1"/>
      </w:pPr>
      <w:r w:rsidRPr="002A1D09">
        <w:t>Meals</w:t>
      </w:r>
    </w:p>
    <w:p w:rsidR="006311C0" w:rsidRPr="002A1D09" w:rsidRDefault="006311C0" w:rsidP="00B2058D">
      <w:pPr>
        <w:pStyle w:val="Bullet1"/>
      </w:pPr>
      <w:r w:rsidRPr="002A1D09">
        <w:t>Travel Insurance</w:t>
      </w:r>
      <w:r w:rsidR="00F6520C" w:rsidRPr="002A1D09">
        <w:t>.</w:t>
      </w:r>
    </w:p>
    <w:p w:rsidR="006311C0" w:rsidRPr="002A1D09" w:rsidRDefault="006311C0" w:rsidP="007224B4">
      <w:pPr>
        <w:pStyle w:val="Heading3"/>
        <w:ind w:left="0" w:firstLine="0"/>
      </w:pPr>
      <w:r w:rsidRPr="002A1D09">
        <w:t>Specific products and services sought by customer, based on needs</w:t>
      </w:r>
    </w:p>
    <w:p w:rsidR="006311C0" w:rsidRPr="002A1D09" w:rsidRDefault="006311C0" w:rsidP="00B2058D">
      <w:pPr>
        <w:pStyle w:val="BodyCopy"/>
        <w:rPr>
          <w:noProof w:val="0"/>
        </w:rPr>
      </w:pPr>
      <w:r w:rsidRPr="002A1D09">
        <w:rPr>
          <w:noProof w:val="0"/>
        </w:rPr>
        <w:t>Based on identified customer needs, specific products and services may include, but not limited to:</w:t>
      </w:r>
    </w:p>
    <w:p w:rsidR="006311C0" w:rsidRPr="002A1D09" w:rsidRDefault="00012387" w:rsidP="00B2058D">
      <w:pPr>
        <w:pStyle w:val="Bullet1"/>
      </w:pPr>
      <w:bookmarkStart w:id="47" w:name="_GoBack"/>
      <w:r w:rsidRPr="002A1D09">
        <w:rPr>
          <w:noProof/>
          <w:lang w:eastAsia="en-AU"/>
        </w:rPr>
        <w:drawing>
          <wp:anchor distT="0" distB="0" distL="114300" distR="114300" simplePos="0" relativeHeight="251712512" behindDoc="0" locked="0" layoutInCell="1" allowOverlap="1" wp14:anchorId="28D637AC" wp14:editId="3D228D50">
            <wp:simplePos x="0" y="0"/>
            <wp:positionH relativeFrom="column">
              <wp:posOffset>3495040</wp:posOffset>
            </wp:positionH>
            <wp:positionV relativeFrom="paragraph">
              <wp:posOffset>96520</wp:posOffset>
            </wp:positionV>
            <wp:extent cx="2221865" cy="1473200"/>
            <wp:effectExtent l="0" t="0" r="6985" b="0"/>
            <wp:wrapSquare wrapText="bothSides"/>
            <wp:docPr id="23" name="Picture 22" descr="shutterstock_2433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433437.jpg"/>
                    <pic:cNvPicPr/>
                  </pic:nvPicPr>
                  <pic:blipFill>
                    <a:blip r:embed="rId64" cstate="print"/>
                    <a:stretch>
                      <a:fillRect/>
                    </a:stretch>
                  </pic:blipFill>
                  <pic:spPr>
                    <a:xfrm>
                      <a:off x="0" y="0"/>
                      <a:ext cx="2221865" cy="1473200"/>
                    </a:xfrm>
                    <a:prstGeom prst="rect">
                      <a:avLst/>
                    </a:prstGeom>
                  </pic:spPr>
                </pic:pic>
              </a:graphicData>
            </a:graphic>
            <wp14:sizeRelH relativeFrom="margin">
              <wp14:pctWidth>0</wp14:pctWidth>
            </wp14:sizeRelH>
            <wp14:sizeRelV relativeFrom="margin">
              <wp14:pctHeight>0</wp14:pctHeight>
            </wp14:sizeRelV>
          </wp:anchor>
        </w:drawing>
      </w:r>
      <w:bookmarkEnd w:id="47"/>
      <w:r w:rsidR="006311C0" w:rsidRPr="002A1D09">
        <w:t>Adventure holidays, packages and tours</w:t>
      </w:r>
    </w:p>
    <w:p w:rsidR="006311C0" w:rsidRPr="002A1D09" w:rsidRDefault="006311C0" w:rsidP="00B2058D">
      <w:pPr>
        <w:pStyle w:val="Bullet1"/>
      </w:pPr>
      <w:r w:rsidRPr="002A1D09">
        <w:t>Snow skiing holidays, packages and tours</w:t>
      </w:r>
    </w:p>
    <w:p w:rsidR="006311C0" w:rsidRPr="002A1D09" w:rsidRDefault="006311C0" w:rsidP="00B2058D">
      <w:pPr>
        <w:pStyle w:val="Bullet1"/>
      </w:pPr>
      <w:r w:rsidRPr="002A1D09">
        <w:t>Specific age holidays, packages and tours</w:t>
      </w:r>
    </w:p>
    <w:p w:rsidR="006311C0" w:rsidRPr="002A1D09" w:rsidRDefault="006311C0" w:rsidP="00B2058D">
      <w:pPr>
        <w:pStyle w:val="Bullet1"/>
      </w:pPr>
      <w:r w:rsidRPr="002A1D09">
        <w:t>Diving</w:t>
      </w:r>
    </w:p>
    <w:p w:rsidR="006311C0" w:rsidRPr="002A1D09" w:rsidRDefault="006311C0" w:rsidP="00B2058D">
      <w:pPr>
        <w:pStyle w:val="Bullet1"/>
      </w:pPr>
      <w:r w:rsidRPr="002A1D09">
        <w:t>Cruising</w:t>
      </w:r>
    </w:p>
    <w:p w:rsidR="006311C0" w:rsidRPr="002A1D09" w:rsidRDefault="006311C0" w:rsidP="00B2058D">
      <w:pPr>
        <w:pStyle w:val="Bullet1"/>
      </w:pPr>
      <w:r w:rsidRPr="002A1D09">
        <w:t>Rail</w:t>
      </w:r>
    </w:p>
    <w:p w:rsidR="006311C0" w:rsidRPr="002A1D09" w:rsidRDefault="006311C0" w:rsidP="00B2058D">
      <w:pPr>
        <w:pStyle w:val="Bullet1"/>
      </w:pPr>
      <w:r w:rsidRPr="002A1D09">
        <w:t>Coach</w:t>
      </w:r>
    </w:p>
    <w:p w:rsidR="006311C0" w:rsidRPr="002A1D09" w:rsidRDefault="006311C0" w:rsidP="00B2058D">
      <w:pPr>
        <w:pStyle w:val="Bullet1"/>
      </w:pPr>
      <w:r w:rsidRPr="002A1D09">
        <w:t>Sporting</w:t>
      </w:r>
    </w:p>
    <w:p w:rsidR="006311C0" w:rsidRPr="002A1D09" w:rsidRDefault="006311C0" w:rsidP="007224B4">
      <w:pPr>
        <w:pStyle w:val="Bullet1"/>
        <w:spacing w:after="100"/>
      </w:pPr>
      <w:r w:rsidRPr="002A1D09">
        <w:t>Safaris</w:t>
      </w:r>
    </w:p>
    <w:p w:rsidR="006311C0" w:rsidRPr="002A1D09" w:rsidRDefault="006311C0" w:rsidP="007224B4">
      <w:pPr>
        <w:pStyle w:val="Bullet1"/>
        <w:spacing w:after="100"/>
      </w:pPr>
      <w:r w:rsidRPr="002A1D09">
        <w:t>Family</w:t>
      </w:r>
    </w:p>
    <w:p w:rsidR="006311C0" w:rsidRPr="002A1D09" w:rsidRDefault="006311C0" w:rsidP="007224B4">
      <w:pPr>
        <w:pStyle w:val="Bullet1"/>
        <w:spacing w:after="100"/>
      </w:pPr>
      <w:r w:rsidRPr="002A1D09">
        <w:t>Overland treks/walking</w:t>
      </w:r>
    </w:p>
    <w:p w:rsidR="006311C0" w:rsidRPr="002A1D09" w:rsidRDefault="006311C0" w:rsidP="007224B4">
      <w:pPr>
        <w:pStyle w:val="Bullet1"/>
        <w:spacing w:after="100"/>
      </w:pPr>
      <w:r w:rsidRPr="002A1D09">
        <w:t>Beach</w:t>
      </w:r>
    </w:p>
    <w:p w:rsidR="006311C0" w:rsidRPr="002A1D09" w:rsidRDefault="006311C0" w:rsidP="007224B4">
      <w:pPr>
        <w:pStyle w:val="Bullet1"/>
        <w:spacing w:after="100"/>
      </w:pPr>
      <w:r w:rsidRPr="002A1D09">
        <w:t>Camping</w:t>
      </w:r>
    </w:p>
    <w:p w:rsidR="006311C0" w:rsidRPr="002A1D09" w:rsidRDefault="006311C0" w:rsidP="007224B4">
      <w:pPr>
        <w:pStyle w:val="Bullet1"/>
        <w:spacing w:after="100"/>
      </w:pPr>
      <w:r w:rsidRPr="002A1D09">
        <w:t>Campervan/car rental</w:t>
      </w:r>
    </w:p>
    <w:p w:rsidR="006311C0" w:rsidRPr="002A1D09" w:rsidRDefault="006311C0" w:rsidP="007224B4">
      <w:pPr>
        <w:pStyle w:val="Bullet1"/>
        <w:spacing w:after="100"/>
      </w:pPr>
      <w:r w:rsidRPr="002A1D09">
        <w:t>Wedding ceremonies</w:t>
      </w:r>
      <w:r w:rsidR="007224B4" w:rsidRPr="002A1D09">
        <w:t>.</w:t>
      </w:r>
    </w:p>
    <w:p w:rsidR="005A1F4F" w:rsidRPr="002A1D09" w:rsidRDefault="005A1F4F" w:rsidP="00AE4310">
      <w:pPr>
        <w:pStyle w:val="Heading3"/>
      </w:pPr>
      <w:r w:rsidRPr="002A1D09">
        <w:t>Sources of travel product and services information</w:t>
      </w:r>
    </w:p>
    <w:p w:rsidR="005A1F4F" w:rsidRPr="002A1D09" w:rsidRDefault="005A1F4F" w:rsidP="00B2058D">
      <w:pPr>
        <w:pStyle w:val="BodyCopy"/>
        <w:rPr>
          <w:noProof w:val="0"/>
        </w:rPr>
      </w:pPr>
      <w:r w:rsidRPr="002A1D09">
        <w:rPr>
          <w:noProof w:val="0"/>
        </w:rPr>
        <w:t xml:space="preserve">Whilst the sources of information that can help identify possible tourism products and services that will be helpful in preparing quotations for customers is limitless, possible sources of information </w:t>
      </w:r>
      <w:r w:rsidR="00426BA5" w:rsidRPr="002A1D09">
        <w:rPr>
          <w:noProof w:val="0"/>
        </w:rPr>
        <w:t>are identified below.</w:t>
      </w:r>
    </w:p>
    <w:tbl>
      <w:tblPr>
        <w:tblStyle w:val="TableGrid"/>
        <w:tblW w:w="0" w:type="auto"/>
        <w:tblLook w:val="04A0" w:firstRow="1" w:lastRow="0" w:firstColumn="1" w:lastColumn="0" w:noHBand="0" w:noVBand="1"/>
      </w:tblPr>
      <w:tblGrid>
        <w:gridCol w:w="3369"/>
        <w:gridCol w:w="5873"/>
      </w:tblGrid>
      <w:tr w:rsidR="00426BA5" w:rsidRPr="002A1D09" w:rsidTr="00B2058D">
        <w:tc>
          <w:tcPr>
            <w:tcW w:w="3369" w:type="dxa"/>
            <w:shd w:val="clear" w:color="auto" w:fill="595959" w:themeFill="text1" w:themeFillTint="A6"/>
          </w:tcPr>
          <w:p w:rsidR="00426BA5" w:rsidRPr="002A1D09" w:rsidRDefault="00426BA5" w:rsidP="00B2058D">
            <w:pPr>
              <w:pStyle w:val="TableHeading"/>
              <w:rPr>
                <w:noProof w:val="0"/>
              </w:rPr>
            </w:pPr>
            <w:r w:rsidRPr="002A1D09">
              <w:rPr>
                <w:noProof w:val="0"/>
              </w:rPr>
              <w:t xml:space="preserve">Information sources </w:t>
            </w:r>
          </w:p>
        </w:tc>
        <w:tc>
          <w:tcPr>
            <w:tcW w:w="5873" w:type="dxa"/>
            <w:shd w:val="clear" w:color="auto" w:fill="595959" w:themeFill="text1" w:themeFillTint="A6"/>
          </w:tcPr>
          <w:p w:rsidR="00426BA5" w:rsidRPr="002A1D09" w:rsidRDefault="00426BA5" w:rsidP="00B2058D">
            <w:pPr>
              <w:pStyle w:val="TableHeading"/>
              <w:rPr>
                <w:rFonts w:cs="HelveticaNeueLTStd-LtCn"/>
                <w:noProof w:val="0"/>
              </w:rPr>
            </w:pPr>
            <w:r w:rsidRPr="002A1D09">
              <w:rPr>
                <w:noProof w:val="0"/>
              </w:rPr>
              <w:t>What sort of information can you find here?</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Brochures/DVDs </w:t>
            </w:r>
          </w:p>
        </w:tc>
        <w:tc>
          <w:tcPr>
            <w:tcW w:w="5873" w:type="dxa"/>
          </w:tcPr>
          <w:p w:rsidR="00570FE8" w:rsidRPr="002A1D09" w:rsidRDefault="00426BA5" w:rsidP="00D76010">
            <w:pPr>
              <w:pStyle w:val="TableText"/>
              <w:spacing w:before="60" w:after="60"/>
              <w:rPr>
                <w:noProof w:val="0"/>
              </w:rPr>
            </w:pPr>
            <w:r w:rsidRPr="002A1D09">
              <w:rPr>
                <w:noProof w:val="0"/>
              </w:rPr>
              <w:t>Destinations and product information, packages, prices, booking</w:t>
            </w:r>
            <w:r w:rsidR="00570FE8" w:rsidRPr="002A1D09">
              <w:rPr>
                <w:noProof w:val="0"/>
              </w:rPr>
              <w:t xml:space="preserve"> </w:t>
            </w:r>
            <w:r w:rsidRPr="002A1D09">
              <w:rPr>
                <w:noProof w:val="0"/>
              </w:rPr>
              <w:t xml:space="preserve">conditions. </w:t>
            </w:r>
          </w:p>
          <w:p w:rsidR="00426BA5" w:rsidRPr="002A1D09" w:rsidRDefault="00426BA5" w:rsidP="00D76010">
            <w:pPr>
              <w:pStyle w:val="TableText"/>
              <w:spacing w:before="60" w:after="60"/>
              <w:rPr>
                <w:noProof w:val="0"/>
              </w:rPr>
            </w:pPr>
            <w:r w:rsidRPr="002A1D09">
              <w:rPr>
                <w:noProof w:val="0"/>
              </w:rPr>
              <w:t>Many brochures also provide information on local customs,</w:t>
            </w:r>
            <w:r w:rsidR="00570FE8" w:rsidRPr="002A1D09">
              <w:rPr>
                <w:noProof w:val="0"/>
              </w:rPr>
              <w:t xml:space="preserve"> </w:t>
            </w:r>
            <w:r w:rsidRPr="002A1D09">
              <w:rPr>
                <w:noProof w:val="0"/>
              </w:rPr>
              <w:t>health precautions, visa requirements, currency, shopping, hints on</w:t>
            </w:r>
            <w:r w:rsidR="00570FE8" w:rsidRPr="002A1D09">
              <w:rPr>
                <w:noProof w:val="0"/>
              </w:rPr>
              <w:t xml:space="preserve"> </w:t>
            </w:r>
            <w:r w:rsidRPr="002A1D09">
              <w:rPr>
                <w:noProof w:val="0"/>
              </w:rPr>
              <w:t>what to wear.</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Hotel and accommodation guides</w:t>
            </w:r>
            <w:r w:rsidR="00570FE8" w:rsidRPr="002A1D09">
              <w:rPr>
                <w:noProof w:val="0"/>
              </w:rPr>
              <w:t xml:space="preserve"> </w:t>
            </w:r>
            <w:r w:rsidRPr="002A1D09">
              <w:rPr>
                <w:noProof w:val="0"/>
              </w:rPr>
              <w:t>and indexes</w:t>
            </w:r>
          </w:p>
        </w:tc>
        <w:tc>
          <w:tcPr>
            <w:tcW w:w="5873" w:type="dxa"/>
          </w:tcPr>
          <w:p w:rsidR="00426BA5" w:rsidRPr="002A1D09" w:rsidRDefault="00426BA5" w:rsidP="00D76010">
            <w:pPr>
              <w:pStyle w:val="TableText"/>
              <w:spacing w:before="60" w:after="60"/>
              <w:rPr>
                <w:noProof w:val="0"/>
              </w:rPr>
            </w:pPr>
            <w:r w:rsidRPr="002A1D09">
              <w:rPr>
                <w:noProof w:val="0"/>
              </w:rPr>
              <w:t>Information and contacts on accommodation.</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Atlases, maps and encyclopedias </w:t>
            </w:r>
          </w:p>
        </w:tc>
        <w:tc>
          <w:tcPr>
            <w:tcW w:w="5873" w:type="dxa"/>
          </w:tcPr>
          <w:p w:rsidR="00426BA5" w:rsidRPr="002A1D09" w:rsidRDefault="00426BA5" w:rsidP="00D76010">
            <w:pPr>
              <w:pStyle w:val="TableText"/>
              <w:spacing w:before="60" w:after="60"/>
              <w:rPr>
                <w:noProof w:val="0"/>
              </w:rPr>
            </w:pPr>
            <w:r w:rsidRPr="002A1D09">
              <w:rPr>
                <w:noProof w:val="0"/>
              </w:rPr>
              <w:t>Geographical and general destinations information.</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Travel guides </w:t>
            </w:r>
          </w:p>
        </w:tc>
        <w:tc>
          <w:tcPr>
            <w:tcW w:w="5873" w:type="dxa"/>
          </w:tcPr>
          <w:p w:rsidR="00426BA5" w:rsidRPr="002A1D09" w:rsidRDefault="00426BA5" w:rsidP="00D76010">
            <w:pPr>
              <w:pStyle w:val="TableText"/>
              <w:spacing w:before="60" w:after="60"/>
              <w:rPr>
                <w:noProof w:val="0"/>
              </w:rPr>
            </w:pPr>
            <w:r w:rsidRPr="002A1D09">
              <w:rPr>
                <w:noProof w:val="0"/>
              </w:rPr>
              <w:t>Destination and product information.</w:t>
            </w:r>
          </w:p>
          <w:p w:rsidR="00426BA5" w:rsidRPr="002A1D09" w:rsidRDefault="00570FE8" w:rsidP="00D76010">
            <w:pPr>
              <w:pStyle w:val="TableText"/>
              <w:spacing w:before="60" w:after="60"/>
              <w:rPr>
                <w:noProof w:val="0"/>
              </w:rPr>
            </w:pPr>
            <w:r w:rsidRPr="002A1D09">
              <w:rPr>
                <w:noProof w:val="0"/>
              </w:rPr>
              <w:t>(e.g. Lonely Planet, Fodor’s, Insight, internet)</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Individual timetables </w:t>
            </w:r>
          </w:p>
        </w:tc>
        <w:tc>
          <w:tcPr>
            <w:tcW w:w="5873" w:type="dxa"/>
          </w:tcPr>
          <w:p w:rsidR="00426BA5" w:rsidRPr="002A1D09" w:rsidRDefault="00426BA5" w:rsidP="00D76010">
            <w:pPr>
              <w:pStyle w:val="TableText"/>
              <w:spacing w:before="60" w:after="60"/>
              <w:rPr>
                <w:noProof w:val="0"/>
              </w:rPr>
            </w:pPr>
            <w:r w:rsidRPr="002A1D09">
              <w:rPr>
                <w:noProof w:val="0"/>
              </w:rPr>
              <w:t>Product and scheduling information, general industry information.</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Automated information systems </w:t>
            </w:r>
          </w:p>
        </w:tc>
        <w:tc>
          <w:tcPr>
            <w:tcW w:w="5873" w:type="dxa"/>
          </w:tcPr>
          <w:p w:rsidR="00426BA5" w:rsidRPr="002A1D09" w:rsidRDefault="00426BA5" w:rsidP="00D76010">
            <w:pPr>
              <w:pStyle w:val="TableText"/>
              <w:spacing w:before="60" w:after="60"/>
              <w:rPr>
                <w:noProof w:val="0"/>
              </w:rPr>
            </w:pPr>
            <w:r w:rsidRPr="002A1D09">
              <w:rPr>
                <w:noProof w:val="0"/>
              </w:rPr>
              <w:t>Varied information</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Computerised Reservations</w:t>
            </w:r>
            <w:r w:rsidR="00570FE8" w:rsidRPr="002A1D09">
              <w:rPr>
                <w:noProof w:val="0"/>
              </w:rPr>
              <w:t xml:space="preserve"> </w:t>
            </w:r>
            <w:r w:rsidRPr="002A1D09">
              <w:rPr>
                <w:noProof w:val="0"/>
              </w:rPr>
              <w:t>Systems (CRS)</w:t>
            </w:r>
          </w:p>
        </w:tc>
        <w:tc>
          <w:tcPr>
            <w:tcW w:w="5873" w:type="dxa"/>
          </w:tcPr>
          <w:p w:rsidR="00570FE8" w:rsidRPr="002A1D09" w:rsidRDefault="00426BA5" w:rsidP="00D76010">
            <w:pPr>
              <w:pStyle w:val="TableText"/>
              <w:spacing w:before="60" w:after="60"/>
              <w:rPr>
                <w:noProof w:val="0"/>
              </w:rPr>
            </w:pPr>
            <w:r w:rsidRPr="002A1D09">
              <w:rPr>
                <w:noProof w:val="0"/>
              </w:rPr>
              <w:t>Almost anything relating to airlines-flight schedules, fares, seating</w:t>
            </w:r>
            <w:r w:rsidR="00570FE8" w:rsidRPr="002A1D09">
              <w:rPr>
                <w:noProof w:val="0"/>
              </w:rPr>
              <w:t xml:space="preserve"> </w:t>
            </w:r>
            <w:r w:rsidRPr="002A1D09">
              <w:rPr>
                <w:noProof w:val="0"/>
              </w:rPr>
              <w:t>plans, just to name a few. In addition, most CRSs can provide you with a</w:t>
            </w:r>
            <w:r w:rsidR="00570FE8" w:rsidRPr="002A1D09">
              <w:rPr>
                <w:noProof w:val="0"/>
              </w:rPr>
              <w:t xml:space="preserve"> </w:t>
            </w:r>
            <w:r w:rsidRPr="002A1D09">
              <w:rPr>
                <w:noProof w:val="0"/>
              </w:rPr>
              <w:t>massive amount of other information – location times, daily</w:t>
            </w:r>
            <w:r w:rsidR="00570FE8" w:rsidRPr="002A1D09">
              <w:rPr>
                <w:noProof w:val="0"/>
              </w:rPr>
              <w:t xml:space="preserve"> </w:t>
            </w:r>
            <w:r w:rsidRPr="002A1D09">
              <w:rPr>
                <w:noProof w:val="0"/>
              </w:rPr>
              <w:t xml:space="preserve">exchange rates, visa information, destination information. </w:t>
            </w:r>
          </w:p>
          <w:p w:rsidR="00426BA5" w:rsidRPr="002A1D09" w:rsidRDefault="00426BA5" w:rsidP="00D76010">
            <w:pPr>
              <w:pStyle w:val="TableText"/>
              <w:spacing w:before="60" w:after="60"/>
              <w:rPr>
                <w:noProof w:val="0"/>
              </w:rPr>
            </w:pPr>
            <w:r w:rsidRPr="002A1D09">
              <w:rPr>
                <w:noProof w:val="0"/>
              </w:rPr>
              <w:t>They</w:t>
            </w:r>
            <w:r w:rsidR="00570FE8" w:rsidRPr="002A1D09">
              <w:rPr>
                <w:noProof w:val="0"/>
              </w:rPr>
              <w:t xml:space="preserve"> </w:t>
            </w:r>
            <w:r w:rsidRPr="002A1D09">
              <w:rPr>
                <w:noProof w:val="0"/>
              </w:rPr>
              <w:t>also provide a link into the reservations systems of many wholesalers.</w:t>
            </w:r>
          </w:p>
        </w:tc>
      </w:tr>
      <w:tr w:rsidR="00426BA5" w:rsidRPr="002A1D09" w:rsidTr="00570FE8">
        <w:tc>
          <w:tcPr>
            <w:tcW w:w="3369" w:type="dxa"/>
          </w:tcPr>
          <w:p w:rsidR="00426BA5" w:rsidRPr="002A1D09" w:rsidRDefault="00426BA5" w:rsidP="00D76010">
            <w:pPr>
              <w:pStyle w:val="TableText"/>
              <w:spacing w:before="60" w:after="60"/>
              <w:rPr>
                <w:noProof w:val="0"/>
              </w:rPr>
            </w:pPr>
            <w:r w:rsidRPr="002A1D09">
              <w:rPr>
                <w:noProof w:val="0"/>
              </w:rPr>
              <w:t xml:space="preserve">International airline guides </w:t>
            </w:r>
          </w:p>
        </w:tc>
        <w:tc>
          <w:tcPr>
            <w:tcW w:w="5873" w:type="dxa"/>
          </w:tcPr>
          <w:p w:rsidR="00570FE8" w:rsidRPr="002A1D09" w:rsidRDefault="00426BA5" w:rsidP="00D76010">
            <w:pPr>
              <w:pStyle w:val="TableText"/>
              <w:spacing w:before="60" w:after="60"/>
              <w:rPr>
                <w:noProof w:val="0"/>
              </w:rPr>
            </w:pPr>
            <w:r w:rsidRPr="002A1D09">
              <w:rPr>
                <w:noProof w:val="0"/>
              </w:rPr>
              <w:t>Comprehensive worldwide air schedules, minimum connecting times,</w:t>
            </w:r>
            <w:r w:rsidR="00570FE8" w:rsidRPr="002A1D09">
              <w:rPr>
                <w:noProof w:val="0"/>
              </w:rPr>
              <w:t xml:space="preserve"> </w:t>
            </w:r>
            <w:r w:rsidRPr="002A1D09">
              <w:rPr>
                <w:noProof w:val="0"/>
              </w:rPr>
              <w:t>check in requirements, baggage information, airline and city codes,</w:t>
            </w:r>
            <w:r w:rsidR="00570FE8" w:rsidRPr="002A1D09">
              <w:rPr>
                <w:noProof w:val="0"/>
              </w:rPr>
              <w:t xml:space="preserve"> </w:t>
            </w:r>
            <w:r w:rsidRPr="002A1D09">
              <w:rPr>
                <w:noProof w:val="0"/>
              </w:rPr>
              <w:t xml:space="preserve">international time calculators, local taxes etc. </w:t>
            </w:r>
          </w:p>
          <w:p w:rsidR="00426BA5" w:rsidRPr="002A1D09" w:rsidRDefault="00426BA5" w:rsidP="00D76010">
            <w:pPr>
              <w:pStyle w:val="TableText"/>
              <w:spacing w:before="60" w:after="60"/>
              <w:rPr>
                <w:noProof w:val="0"/>
              </w:rPr>
            </w:pPr>
            <w:r w:rsidRPr="002A1D09">
              <w:rPr>
                <w:noProof w:val="0"/>
              </w:rPr>
              <w:t>The main example is the</w:t>
            </w:r>
            <w:r w:rsidR="00570FE8" w:rsidRPr="002A1D09">
              <w:rPr>
                <w:noProof w:val="0"/>
              </w:rPr>
              <w:t xml:space="preserve"> </w:t>
            </w:r>
            <w:r w:rsidRPr="002A1D09">
              <w:rPr>
                <w:noProof w:val="0"/>
              </w:rPr>
              <w:t>Official Airline Guide (OAG), although its use has been superceded to a</w:t>
            </w:r>
            <w:r w:rsidR="00570FE8" w:rsidRPr="002A1D09">
              <w:rPr>
                <w:noProof w:val="0"/>
              </w:rPr>
              <w:t xml:space="preserve"> </w:t>
            </w:r>
            <w:r w:rsidRPr="002A1D09">
              <w:rPr>
                <w:noProof w:val="0"/>
              </w:rPr>
              <w:t>great extent by the CRS.</w:t>
            </w:r>
          </w:p>
        </w:tc>
      </w:tr>
      <w:tr w:rsidR="005D0F6E" w:rsidRPr="002A1D09" w:rsidTr="00570FE8">
        <w:tc>
          <w:tcPr>
            <w:tcW w:w="3369" w:type="dxa"/>
          </w:tcPr>
          <w:p w:rsidR="005D0F6E" w:rsidRPr="002A1D09" w:rsidRDefault="005D0F6E" w:rsidP="00D76010">
            <w:pPr>
              <w:pStyle w:val="TableText"/>
              <w:spacing w:before="60" w:after="60"/>
              <w:rPr>
                <w:noProof w:val="0"/>
              </w:rPr>
            </w:pPr>
            <w:r w:rsidRPr="002A1D09">
              <w:rPr>
                <w:noProof w:val="0"/>
              </w:rPr>
              <w:t xml:space="preserve">Travel Trade Yearbook </w:t>
            </w:r>
          </w:p>
        </w:tc>
        <w:tc>
          <w:tcPr>
            <w:tcW w:w="5873" w:type="dxa"/>
          </w:tcPr>
          <w:p w:rsidR="005D0F6E" w:rsidRPr="002A1D09" w:rsidRDefault="005D0F6E" w:rsidP="00D76010">
            <w:pPr>
              <w:pStyle w:val="TableText"/>
              <w:spacing w:before="60" w:after="60"/>
              <w:rPr>
                <w:noProof w:val="0"/>
              </w:rPr>
            </w:pPr>
            <w:r w:rsidRPr="002A1D09">
              <w:rPr>
                <w:noProof w:val="0"/>
              </w:rPr>
              <w:t>Contacts for hundreds of companies in different sectors of the travel industry.</w:t>
            </w:r>
          </w:p>
        </w:tc>
      </w:tr>
    </w:tbl>
    <w:p w:rsidR="007224B4" w:rsidRPr="002A1D09" w:rsidRDefault="007224B4">
      <w:r w:rsidRPr="002A1D09">
        <w:br w:type="page"/>
      </w:r>
    </w:p>
    <w:tbl>
      <w:tblPr>
        <w:tblStyle w:val="TableGrid"/>
        <w:tblW w:w="0" w:type="auto"/>
        <w:tblLook w:val="04A0" w:firstRow="1" w:lastRow="0" w:firstColumn="1" w:lastColumn="0" w:noHBand="0" w:noVBand="1"/>
      </w:tblPr>
      <w:tblGrid>
        <w:gridCol w:w="3369"/>
        <w:gridCol w:w="5873"/>
      </w:tblGrid>
      <w:tr w:rsidR="00570FE8" w:rsidRPr="002A1D09" w:rsidTr="00B2058D">
        <w:tc>
          <w:tcPr>
            <w:tcW w:w="3369" w:type="dxa"/>
            <w:shd w:val="clear" w:color="auto" w:fill="595959" w:themeFill="text1" w:themeFillTint="A6"/>
          </w:tcPr>
          <w:p w:rsidR="00570FE8" w:rsidRPr="002A1D09" w:rsidRDefault="00570FE8" w:rsidP="00B2058D">
            <w:pPr>
              <w:pStyle w:val="TableHeading"/>
              <w:rPr>
                <w:noProof w:val="0"/>
              </w:rPr>
            </w:pPr>
            <w:r w:rsidRPr="002A1D09">
              <w:rPr>
                <w:noProof w:val="0"/>
              </w:rPr>
              <w:t xml:space="preserve">Information sources </w:t>
            </w:r>
          </w:p>
        </w:tc>
        <w:tc>
          <w:tcPr>
            <w:tcW w:w="5873" w:type="dxa"/>
            <w:shd w:val="clear" w:color="auto" w:fill="595959" w:themeFill="text1" w:themeFillTint="A6"/>
          </w:tcPr>
          <w:p w:rsidR="00570FE8" w:rsidRPr="002A1D09" w:rsidRDefault="00570FE8" w:rsidP="00B2058D">
            <w:pPr>
              <w:pStyle w:val="TableHeading"/>
              <w:rPr>
                <w:rFonts w:cs="HelveticaNeueLTStd-LtCn"/>
                <w:noProof w:val="0"/>
              </w:rPr>
            </w:pPr>
            <w:r w:rsidRPr="002A1D09">
              <w:rPr>
                <w:noProof w:val="0"/>
              </w:rPr>
              <w:t>What sort of information can you find here?</w:t>
            </w:r>
          </w:p>
        </w:tc>
      </w:tr>
      <w:tr w:rsidR="00426BA5" w:rsidRPr="002A1D09" w:rsidTr="00570FE8">
        <w:tc>
          <w:tcPr>
            <w:tcW w:w="3369" w:type="dxa"/>
          </w:tcPr>
          <w:p w:rsidR="00426BA5" w:rsidRPr="002A1D09" w:rsidRDefault="005D0F6E" w:rsidP="00B2058D">
            <w:pPr>
              <w:pStyle w:val="TableText"/>
              <w:rPr>
                <w:noProof w:val="0"/>
              </w:rPr>
            </w:pPr>
            <w:r w:rsidRPr="002A1D09">
              <w:rPr>
                <w:noProof w:val="0"/>
              </w:rPr>
              <w:t>Travel Information Manual (TIM)/</w:t>
            </w:r>
            <w:r w:rsidR="00570FE8" w:rsidRPr="002A1D09">
              <w:rPr>
                <w:noProof w:val="0"/>
              </w:rPr>
              <w:t xml:space="preserve"> </w:t>
            </w:r>
            <w:r w:rsidRPr="002A1D09">
              <w:rPr>
                <w:noProof w:val="0"/>
              </w:rPr>
              <w:t>Travel Trade Visa Guide/</w:t>
            </w:r>
            <w:r w:rsidR="00570FE8" w:rsidRPr="002A1D09">
              <w:rPr>
                <w:noProof w:val="0"/>
              </w:rPr>
              <w:t xml:space="preserve"> </w:t>
            </w:r>
            <w:r w:rsidRPr="002A1D09">
              <w:rPr>
                <w:noProof w:val="0"/>
              </w:rPr>
              <w:t>Travel Express Visa Guide</w:t>
            </w:r>
          </w:p>
        </w:tc>
        <w:tc>
          <w:tcPr>
            <w:tcW w:w="5873" w:type="dxa"/>
          </w:tcPr>
          <w:p w:rsidR="00426BA5" w:rsidRPr="002A1D09" w:rsidRDefault="00570FE8" w:rsidP="00B2058D">
            <w:pPr>
              <w:pStyle w:val="TableText"/>
              <w:rPr>
                <w:noProof w:val="0"/>
              </w:rPr>
            </w:pPr>
            <w:r w:rsidRPr="002A1D09">
              <w:rPr>
                <w:noProof w:val="0"/>
              </w:rPr>
              <w:t>Visa and other statutory requirements for overseas countries. TIM can now also be accessed on the CRS.</w:t>
            </w:r>
          </w:p>
        </w:tc>
      </w:tr>
      <w:tr w:rsidR="00570FE8" w:rsidRPr="002A1D09" w:rsidTr="00570FE8">
        <w:tc>
          <w:tcPr>
            <w:tcW w:w="3369" w:type="dxa"/>
          </w:tcPr>
          <w:p w:rsidR="00570FE8" w:rsidRPr="002A1D09" w:rsidRDefault="00570FE8" w:rsidP="00B2058D">
            <w:pPr>
              <w:pStyle w:val="TableText"/>
              <w:rPr>
                <w:noProof w:val="0"/>
              </w:rPr>
            </w:pPr>
            <w:r w:rsidRPr="002A1D09">
              <w:rPr>
                <w:noProof w:val="0"/>
              </w:rPr>
              <w:t xml:space="preserve">Passenger air tariff </w:t>
            </w:r>
          </w:p>
        </w:tc>
        <w:tc>
          <w:tcPr>
            <w:tcW w:w="5873" w:type="dxa"/>
          </w:tcPr>
          <w:p w:rsidR="00570FE8" w:rsidRPr="002A1D09" w:rsidRDefault="00570FE8" w:rsidP="00B2058D">
            <w:pPr>
              <w:pStyle w:val="TableText"/>
              <w:rPr>
                <w:noProof w:val="0"/>
              </w:rPr>
            </w:pPr>
            <w:r w:rsidRPr="002A1D09">
              <w:rPr>
                <w:noProof w:val="0"/>
              </w:rPr>
              <w:t xml:space="preserve">Airfare information </w:t>
            </w:r>
          </w:p>
        </w:tc>
      </w:tr>
      <w:tr w:rsidR="00570FE8" w:rsidRPr="002A1D09" w:rsidTr="00570FE8">
        <w:trPr>
          <w:trHeight w:val="575"/>
        </w:trPr>
        <w:tc>
          <w:tcPr>
            <w:tcW w:w="3369" w:type="dxa"/>
          </w:tcPr>
          <w:p w:rsidR="00570FE8" w:rsidRPr="002A1D09" w:rsidRDefault="00570FE8" w:rsidP="007224B4">
            <w:pPr>
              <w:pStyle w:val="TableText"/>
              <w:rPr>
                <w:noProof w:val="0"/>
              </w:rPr>
            </w:pPr>
            <w:r w:rsidRPr="002A1D09">
              <w:rPr>
                <w:noProof w:val="0"/>
              </w:rPr>
              <w:t xml:space="preserve">Trade press </w:t>
            </w:r>
          </w:p>
        </w:tc>
        <w:tc>
          <w:tcPr>
            <w:tcW w:w="5873" w:type="dxa"/>
          </w:tcPr>
          <w:p w:rsidR="00570FE8" w:rsidRPr="002A1D09" w:rsidRDefault="00570FE8" w:rsidP="00B2058D">
            <w:pPr>
              <w:pStyle w:val="TableText"/>
              <w:rPr>
                <w:noProof w:val="0"/>
              </w:rPr>
            </w:pPr>
            <w:r w:rsidRPr="002A1D09">
              <w:rPr>
                <w:noProof w:val="0"/>
              </w:rPr>
              <w:t>Industry updates, destination and product information, general news.</w:t>
            </w:r>
          </w:p>
          <w:p w:rsidR="00570FE8" w:rsidRPr="002A1D09" w:rsidRDefault="00570FE8" w:rsidP="00B2058D">
            <w:pPr>
              <w:pStyle w:val="TableText"/>
              <w:rPr>
                <w:noProof w:val="0"/>
              </w:rPr>
            </w:pPr>
            <w:r w:rsidRPr="002A1D09">
              <w:rPr>
                <w:noProof w:val="0"/>
              </w:rPr>
              <w:t xml:space="preserve">(e.g. Travel Trade, Travel Weekly </w:t>
            </w:r>
            <w:r w:rsidR="009E3138" w:rsidRPr="002A1D09">
              <w:rPr>
                <w:noProof w:val="0"/>
              </w:rPr>
              <w:t>etc.</w:t>
            </w:r>
            <w:r w:rsidRPr="002A1D09">
              <w:rPr>
                <w:noProof w:val="0"/>
              </w:rPr>
              <w:t>)</w:t>
            </w:r>
          </w:p>
        </w:tc>
      </w:tr>
      <w:tr w:rsidR="00426BA5" w:rsidRPr="002A1D09" w:rsidTr="00570FE8">
        <w:tc>
          <w:tcPr>
            <w:tcW w:w="3369" w:type="dxa"/>
          </w:tcPr>
          <w:p w:rsidR="00426BA5" w:rsidRPr="002A1D09" w:rsidRDefault="00570FE8" w:rsidP="00B2058D">
            <w:pPr>
              <w:pStyle w:val="TableText"/>
              <w:rPr>
                <w:noProof w:val="0"/>
              </w:rPr>
            </w:pPr>
            <w:r w:rsidRPr="002A1D09">
              <w:rPr>
                <w:noProof w:val="0"/>
              </w:rPr>
              <w:t>General print and electronic media, travel magazines and even news bulletins for current issues</w:t>
            </w:r>
          </w:p>
        </w:tc>
        <w:tc>
          <w:tcPr>
            <w:tcW w:w="5873" w:type="dxa"/>
          </w:tcPr>
          <w:p w:rsidR="00426BA5" w:rsidRPr="002A1D09" w:rsidRDefault="00570FE8" w:rsidP="00B2058D">
            <w:pPr>
              <w:pStyle w:val="TableText"/>
              <w:rPr>
                <w:noProof w:val="0"/>
              </w:rPr>
            </w:pPr>
            <w:r w:rsidRPr="002A1D09">
              <w:rPr>
                <w:noProof w:val="0"/>
              </w:rPr>
              <w:t>General destination and product information. News services can supply very current information on the day to day developments such as flood, social unrest, exchange rates and so forth.</w:t>
            </w:r>
          </w:p>
        </w:tc>
      </w:tr>
      <w:tr w:rsidR="00426BA5" w:rsidRPr="002A1D09" w:rsidTr="00570FE8">
        <w:tc>
          <w:tcPr>
            <w:tcW w:w="3369" w:type="dxa"/>
          </w:tcPr>
          <w:p w:rsidR="00426BA5" w:rsidRPr="002A1D09" w:rsidRDefault="00570FE8" w:rsidP="00B2058D">
            <w:pPr>
              <w:pStyle w:val="TableText"/>
              <w:rPr>
                <w:noProof w:val="0"/>
              </w:rPr>
            </w:pPr>
            <w:r w:rsidRPr="002A1D09">
              <w:rPr>
                <w:noProof w:val="0"/>
              </w:rPr>
              <w:t>Educationals/product familiarisations</w:t>
            </w:r>
          </w:p>
        </w:tc>
        <w:tc>
          <w:tcPr>
            <w:tcW w:w="5873" w:type="dxa"/>
          </w:tcPr>
          <w:p w:rsidR="00426BA5" w:rsidRPr="002A1D09" w:rsidRDefault="00570FE8" w:rsidP="00B2058D">
            <w:pPr>
              <w:pStyle w:val="TableText"/>
              <w:rPr>
                <w:noProof w:val="0"/>
              </w:rPr>
            </w:pPr>
            <w:r w:rsidRPr="002A1D09">
              <w:rPr>
                <w:noProof w:val="0"/>
              </w:rPr>
              <w:t>Opportunities to experience products and services first hand.</w:t>
            </w:r>
          </w:p>
        </w:tc>
      </w:tr>
      <w:tr w:rsidR="00570FE8" w:rsidRPr="002A1D09" w:rsidTr="00570FE8">
        <w:tc>
          <w:tcPr>
            <w:tcW w:w="3369" w:type="dxa"/>
          </w:tcPr>
          <w:p w:rsidR="00570FE8" w:rsidRPr="002A1D09" w:rsidRDefault="00570FE8" w:rsidP="00B2058D">
            <w:pPr>
              <w:pStyle w:val="TableText"/>
              <w:rPr>
                <w:noProof w:val="0"/>
              </w:rPr>
            </w:pPr>
            <w:r w:rsidRPr="002A1D09">
              <w:rPr>
                <w:noProof w:val="0"/>
              </w:rPr>
              <w:t>Other organisations in the industry</w:t>
            </w:r>
          </w:p>
        </w:tc>
        <w:tc>
          <w:tcPr>
            <w:tcW w:w="5873" w:type="dxa"/>
          </w:tcPr>
          <w:p w:rsidR="00570FE8" w:rsidRPr="002A1D09" w:rsidRDefault="00570FE8" w:rsidP="00B2058D">
            <w:pPr>
              <w:pStyle w:val="TableText"/>
              <w:rPr>
                <w:noProof w:val="0"/>
              </w:rPr>
            </w:pPr>
            <w:r w:rsidRPr="002A1D09">
              <w:rPr>
                <w:noProof w:val="0"/>
              </w:rPr>
              <w:t>To get information and advise from an organisation who specialise in a particular product or destination.</w:t>
            </w:r>
          </w:p>
        </w:tc>
      </w:tr>
      <w:tr w:rsidR="00570FE8" w:rsidRPr="002A1D09" w:rsidTr="00570FE8">
        <w:tc>
          <w:tcPr>
            <w:tcW w:w="3369" w:type="dxa"/>
          </w:tcPr>
          <w:p w:rsidR="00570FE8" w:rsidRPr="002A1D09" w:rsidRDefault="00570FE8" w:rsidP="00B2058D">
            <w:pPr>
              <w:pStyle w:val="TableText"/>
              <w:rPr>
                <w:noProof w:val="0"/>
              </w:rPr>
            </w:pPr>
            <w:r w:rsidRPr="002A1D09">
              <w:rPr>
                <w:noProof w:val="0"/>
              </w:rPr>
              <w:t>The internet, travel websites, travel advisor, blogs</w:t>
            </w:r>
          </w:p>
        </w:tc>
        <w:tc>
          <w:tcPr>
            <w:tcW w:w="5873" w:type="dxa"/>
          </w:tcPr>
          <w:p w:rsidR="00570FE8" w:rsidRPr="002A1D09" w:rsidRDefault="00570FE8" w:rsidP="00B2058D">
            <w:pPr>
              <w:pStyle w:val="TableText"/>
              <w:rPr>
                <w:noProof w:val="0"/>
              </w:rPr>
            </w:pPr>
            <w:r w:rsidRPr="002A1D09">
              <w:rPr>
                <w:noProof w:val="0"/>
              </w:rPr>
              <w:t>A major resource of all types of information destinations, airline, current affairs, hotels, just to name a few. The internet is fast becoming an increasing popular means of booking travel arrangements.</w:t>
            </w:r>
          </w:p>
        </w:tc>
      </w:tr>
      <w:tr w:rsidR="00570FE8" w:rsidRPr="002A1D09" w:rsidTr="00570FE8">
        <w:tc>
          <w:tcPr>
            <w:tcW w:w="3369" w:type="dxa"/>
          </w:tcPr>
          <w:p w:rsidR="00570FE8" w:rsidRPr="002A1D09" w:rsidRDefault="00570FE8" w:rsidP="00B2058D">
            <w:pPr>
              <w:pStyle w:val="TableText"/>
              <w:rPr>
                <w:noProof w:val="0"/>
              </w:rPr>
            </w:pPr>
            <w:r w:rsidRPr="002A1D09">
              <w:rPr>
                <w:noProof w:val="0"/>
              </w:rPr>
              <w:t>Travel companies product launches, travel shows and information nights</w:t>
            </w:r>
          </w:p>
        </w:tc>
        <w:tc>
          <w:tcPr>
            <w:tcW w:w="5873" w:type="dxa"/>
          </w:tcPr>
          <w:p w:rsidR="00570FE8" w:rsidRPr="002A1D09" w:rsidRDefault="00570FE8" w:rsidP="00B2058D">
            <w:pPr>
              <w:pStyle w:val="TableText"/>
              <w:rPr>
                <w:noProof w:val="0"/>
              </w:rPr>
            </w:pPr>
            <w:r w:rsidRPr="002A1D09">
              <w:rPr>
                <w:noProof w:val="0"/>
              </w:rPr>
              <w:t>A major way to gain knowledge on specific products with specific travel companies, update you on new product information on the market and to keep in touch with people in the travel industry.</w:t>
            </w:r>
          </w:p>
        </w:tc>
      </w:tr>
      <w:tr w:rsidR="00570FE8" w:rsidRPr="002A1D09" w:rsidTr="00570FE8">
        <w:tc>
          <w:tcPr>
            <w:tcW w:w="3369" w:type="dxa"/>
          </w:tcPr>
          <w:p w:rsidR="00570FE8" w:rsidRPr="002A1D09" w:rsidRDefault="00570FE8" w:rsidP="00B2058D">
            <w:pPr>
              <w:pStyle w:val="TableText"/>
              <w:rPr>
                <w:noProof w:val="0"/>
              </w:rPr>
            </w:pPr>
            <w:r w:rsidRPr="002A1D09">
              <w:rPr>
                <w:noProof w:val="0"/>
              </w:rPr>
              <w:t>Government agencies such as national parks and wildlife services or government tourism offices</w:t>
            </w:r>
          </w:p>
        </w:tc>
        <w:tc>
          <w:tcPr>
            <w:tcW w:w="5873" w:type="dxa"/>
          </w:tcPr>
          <w:p w:rsidR="00570FE8" w:rsidRPr="002A1D09" w:rsidRDefault="00570FE8" w:rsidP="00B2058D">
            <w:pPr>
              <w:pStyle w:val="TableText"/>
              <w:rPr>
                <w:noProof w:val="0"/>
              </w:rPr>
            </w:pPr>
            <w:r w:rsidRPr="002A1D09">
              <w:rPr>
                <w:noProof w:val="0"/>
              </w:rPr>
              <w:t>General destination and product information</w:t>
            </w:r>
          </w:p>
        </w:tc>
      </w:tr>
    </w:tbl>
    <w:p w:rsidR="00570FE8" w:rsidRPr="002A1D09" w:rsidRDefault="00570FE8">
      <w:pPr>
        <w:rPr>
          <w:rFonts w:ascii="Helvetica" w:hAnsi="Helvetica" w:cs="HelveticaNeueLTStd-LtCn"/>
          <w:b/>
        </w:rPr>
      </w:pPr>
      <w:r w:rsidRPr="002A1D09">
        <w:rPr>
          <w:rFonts w:ascii="Helvetica" w:hAnsi="Helvetica" w:cs="HelveticaNeueLTStd-LtCn"/>
          <w:b/>
        </w:rPr>
        <w:br w:type="page"/>
      </w:r>
    </w:p>
    <w:p w:rsidR="00570FE8" w:rsidRPr="002A1D09" w:rsidRDefault="00570FE8" w:rsidP="002A1D09">
      <w:pPr>
        <w:pStyle w:val="Heading4"/>
      </w:pPr>
      <w:r w:rsidRPr="002A1D09">
        <w:t>Additional sources of information</w:t>
      </w:r>
    </w:p>
    <w:p w:rsidR="00570FE8" w:rsidRPr="002A1D09" w:rsidRDefault="00570FE8" w:rsidP="00B2058D">
      <w:pPr>
        <w:pStyle w:val="BodyCopy"/>
        <w:rPr>
          <w:noProof w:val="0"/>
        </w:rPr>
      </w:pPr>
      <w:r w:rsidRPr="002A1D09">
        <w:rPr>
          <w:noProof w:val="0"/>
        </w:rPr>
        <w:t>Whilst the above sources are most commonly used, other sources that can be accessed include, but are not limited to:</w:t>
      </w:r>
    </w:p>
    <w:p w:rsidR="005A1F4F" w:rsidRPr="002A1D09" w:rsidRDefault="00570FE8" w:rsidP="00B2058D">
      <w:pPr>
        <w:pStyle w:val="Bullet1"/>
      </w:pPr>
      <w:r w:rsidRPr="002A1D09">
        <w:t xml:space="preserve">Intranet </w:t>
      </w:r>
      <w:r w:rsidR="005A1F4F" w:rsidRPr="002A1D09">
        <w:t>Websites</w:t>
      </w:r>
    </w:p>
    <w:p w:rsidR="005A1F4F" w:rsidRPr="002A1D09" w:rsidRDefault="007224B4" w:rsidP="00B2058D">
      <w:pPr>
        <w:pStyle w:val="Bullet1"/>
      </w:pPr>
      <w:r w:rsidRPr="002A1D09">
        <w:rPr>
          <w:noProof/>
          <w:lang w:eastAsia="en-AU"/>
        </w:rPr>
        <w:drawing>
          <wp:anchor distT="0" distB="0" distL="114300" distR="114300" simplePos="0" relativeHeight="251713536" behindDoc="0" locked="0" layoutInCell="1" allowOverlap="1" wp14:anchorId="39D5DEFD" wp14:editId="5CD863AE">
            <wp:simplePos x="0" y="0"/>
            <wp:positionH relativeFrom="column">
              <wp:posOffset>3385820</wp:posOffset>
            </wp:positionH>
            <wp:positionV relativeFrom="paragraph">
              <wp:posOffset>10160</wp:posOffset>
            </wp:positionV>
            <wp:extent cx="2336800" cy="1557655"/>
            <wp:effectExtent l="0" t="0" r="6350" b="4445"/>
            <wp:wrapSquare wrapText="bothSides"/>
            <wp:docPr id="24" name="Picture 23"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65" cstate="print"/>
                    <a:stretch>
                      <a:fillRect/>
                    </a:stretch>
                  </pic:blipFill>
                  <pic:spPr>
                    <a:xfrm>
                      <a:off x="0" y="0"/>
                      <a:ext cx="2336800" cy="1557655"/>
                    </a:xfrm>
                    <a:prstGeom prst="rect">
                      <a:avLst/>
                    </a:prstGeom>
                  </pic:spPr>
                </pic:pic>
              </a:graphicData>
            </a:graphic>
            <wp14:sizeRelH relativeFrom="margin">
              <wp14:pctWidth>0</wp14:pctWidth>
            </wp14:sizeRelH>
            <wp14:sizeRelV relativeFrom="margin">
              <wp14:pctHeight>0</wp14:pctHeight>
            </wp14:sizeRelV>
          </wp:anchor>
        </w:drawing>
      </w:r>
      <w:r w:rsidR="005A1F4F" w:rsidRPr="002A1D09">
        <w:t>Internal information databases</w:t>
      </w:r>
    </w:p>
    <w:p w:rsidR="005A1F4F" w:rsidRPr="002A1D09" w:rsidRDefault="005A1F4F" w:rsidP="00B2058D">
      <w:pPr>
        <w:pStyle w:val="Bullet1"/>
      </w:pPr>
      <w:r w:rsidRPr="002A1D09">
        <w:t>Product manuals</w:t>
      </w:r>
    </w:p>
    <w:p w:rsidR="005A1F4F" w:rsidRPr="002A1D09" w:rsidRDefault="005A1F4F" w:rsidP="00B2058D">
      <w:pPr>
        <w:pStyle w:val="Bullet1"/>
      </w:pPr>
      <w:r w:rsidRPr="002A1D09">
        <w:t>Supplier information and sales kits and their sales representatives</w:t>
      </w:r>
    </w:p>
    <w:p w:rsidR="005A1F4F" w:rsidRPr="002A1D09" w:rsidRDefault="005A1F4F" w:rsidP="00B2058D">
      <w:pPr>
        <w:pStyle w:val="Bullet1"/>
      </w:pPr>
      <w:r w:rsidRPr="002A1D09">
        <w:t>Destination and product experts in wholesale reservation call centres</w:t>
      </w:r>
    </w:p>
    <w:p w:rsidR="005A1F4F" w:rsidRPr="002A1D09" w:rsidRDefault="005A1F4F" w:rsidP="00B2058D">
      <w:pPr>
        <w:pStyle w:val="Bullet1"/>
      </w:pPr>
      <w:r w:rsidRPr="002A1D09">
        <w:t>Confidential and general industry tariffs</w:t>
      </w:r>
    </w:p>
    <w:p w:rsidR="005A1F4F" w:rsidRPr="002A1D09" w:rsidRDefault="00CF1B86" w:rsidP="00B2058D">
      <w:pPr>
        <w:pStyle w:val="Bullet1"/>
      </w:pPr>
      <w:r w:rsidRPr="002A1D09">
        <w:t xml:space="preserve">Preferred contracts </w:t>
      </w:r>
      <w:r w:rsidR="005A1F4F" w:rsidRPr="002A1D09">
        <w:t>or agreements</w:t>
      </w:r>
    </w:p>
    <w:p w:rsidR="005A1F4F" w:rsidRPr="002A1D09" w:rsidRDefault="005A1F4F" w:rsidP="00B2058D">
      <w:pPr>
        <w:pStyle w:val="Bullet1"/>
      </w:pPr>
      <w:r w:rsidRPr="002A1D09">
        <w:t>Official country tourist offices, authorities and bureaus</w:t>
      </w:r>
    </w:p>
    <w:p w:rsidR="005A1F4F" w:rsidRPr="002A1D09" w:rsidRDefault="005A1F4F" w:rsidP="00B2058D">
      <w:pPr>
        <w:pStyle w:val="Bullet1"/>
      </w:pPr>
      <w:r w:rsidRPr="002A1D09">
        <w:t>Your own travel experience</w:t>
      </w:r>
    </w:p>
    <w:p w:rsidR="005A1F4F" w:rsidRPr="002A1D09" w:rsidRDefault="005A1F4F" w:rsidP="00B2058D">
      <w:pPr>
        <w:pStyle w:val="Bullet1"/>
      </w:pPr>
      <w:r w:rsidRPr="002A1D09">
        <w:t>Colleagues</w:t>
      </w:r>
      <w:r w:rsidR="007224B4" w:rsidRPr="002A1D09">
        <w:t>.</w:t>
      </w:r>
    </w:p>
    <w:p w:rsidR="005A1F4F" w:rsidRPr="002A1D09" w:rsidRDefault="005A1F4F" w:rsidP="00AE4310">
      <w:pPr>
        <w:pStyle w:val="Heading3"/>
      </w:pPr>
      <w:r w:rsidRPr="002A1D09">
        <w:t>Types of suppliers</w:t>
      </w:r>
    </w:p>
    <w:p w:rsidR="005A1F4F" w:rsidRPr="002A1D09" w:rsidRDefault="00C35205" w:rsidP="00B2058D">
      <w:pPr>
        <w:pStyle w:val="BodyCopy"/>
        <w:rPr>
          <w:noProof w:val="0"/>
        </w:rPr>
      </w:pPr>
      <w:r w:rsidRPr="002A1D09">
        <w:rPr>
          <w:noProof w:val="0"/>
        </w:rPr>
        <w:t>To date in this section, we have explored the different types of travel related products and services that may be sought for inclusion in a quotation.</w:t>
      </w:r>
    </w:p>
    <w:p w:rsidR="00C35205" w:rsidRPr="002A1D09" w:rsidRDefault="00C35205" w:rsidP="00B2058D">
      <w:pPr>
        <w:pStyle w:val="BodyCopy"/>
        <w:rPr>
          <w:noProof w:val="0"/>
        </w:rPr>
      </w:pPr>
      <w:r w:rsidRPr="002A1D09">
        <w:rPr>
          <w:noProof w:val="0"/>
        </w:rPr>
        <w:t>It is important to remember, that these products and services may be booked directly or supplied through a number of suppliers.</w:t>
      </w:r>
    </w:p>
    <w:p w:rsidR="005A1F4F" w:rsidRPr="002A1D09" w:rsidRDefault="005A1F4F" w:rsidP="00B2058D">
      <w:pPr>
        <w:pStyle w:val="BodyCopy"/>
        <w:rPr>
          <w:noProof w:val="0"/>
        </w:rPr>
      </w:pPr>
      <w:r w:rsidRPr="002A1D09">
        <w:rPr>
          <w:noProof w:val="0"/>
        </w:rPr>
        <w:t>These include:</w:t>
      </w:r>
    </w:p>
    <w:p w:rsidR="005A1F4F" w:rsidRPr="002A1D09" w:rsidRDefault="005A1F4F" w:rsidP="00B2058D">
      <w:pPr>
        <w:pStyle w:val="Bullet1"/>
      </w:pPr>
      <w:r w:rsidRPr="002A1D09">
        <w:t>Principals/suppliers- Provide services to the wholesalers, inbound tour op</w:t>
      </w:r>
      <w:r w:rsidR="002A1D09">
        <w:t>erators and the travel industry</w:t>
      </w:r>
    </w:p>
    <w:p w:rsidR="005A1F4F" w:rsidRPr="002A1D09" w:rsidRDefault="005A1F4F" w:rsidP="00B2058D">
      <w:pPr>
        <w:pStyle w:val="Bullet1"/>
      </w:pPr>
      <w:r w:rsidRPr="002A1D09">
        <w:t>Wholesalers/ tour operator -  Packages different supplier services such as airfares, accommodation, coach tours, days tours, cruises, transfers, rail tours and rail travel, adventur</w:t>
      </w:r>
      <w:r w:rsidR="002A1D09">
        <w:t>e tours and many other services</w:t>
      </w:r>
    </w:p>
    <w:p w:rsidR="005A1F4F" w:rsidRPr="002A1D09" w:rsidRDefault="007224B4" w:rsidP="00B2058D">
      <w:pPr>
        <w:pStyle w:val="Bullet1"/>
      </w:pPr>
      <w:r w:rsidRPr="002A1D09">
        <w:rPr>
          <w:noProof/>
          <w:lang w:eastAsia="en-AU"/>
        </w:rPr>
        <w:drawing>
          <wp:anchor distT="0" distB="0" distL="114300" distR="114300" simplePos="0" relativeHeight="251714560" behindDoc="0" locked="0" layoutInCell="1" allowOverlap="1" wp14:anchorId="686B7BAD" wp14:editId="7E748558">
            <wp:simplePos x="0" y="0"/>
            <wp:positionH relativeFrom="column">
              <wp:posOffset>4082415</wp:posOffset>
            </wp:positionH>
            <wp:positionV relativeFrom="paragraph">
              <wp:posOffset>20320</wp:posOffset>
            </wp:positionV>
            <wp:extent cx="1715135" cy="1718310"/>
            <wp:effectExtent l="0" t="0" r="0" b="0"/>
            <wp:wrapSquare wrapText="bothSides"/>
            <wp:docPr id="25" name="Picture 24" descr="shutterstock_6298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2980000.jpg"/>
                    <pic:cNvPicPr/>
                  </pic:nvPicPr>
                  <pic:blipFill rotWithShape="1">
                    <a:blip r:embed="rId66" cstate="print"/>
                    <a:srcRect l="33489"/>
                    <a:stretch/>
                  </pic:blipFill>
                  <pic:spPr bwMode="auto">
                    <a:xfrm>
                      <a:off x="0" y="0"/>
                      <a:ext cx="1715135" cy="1718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1F4F" w:rsidRPr="002A1D09">
        <w:t>Inbound tour operators - Provide travel solutions to overseas wholesa</w:t>
      </w:r>
      <w:r w:rsidR="002A1D09">
        <w:t>lers on a specific destinations</w:t>
      </w:r>
    </w:p>
    <w:p w:rsidR="005A1F4F" w:rsidRPr="002A1D09" w:rsidRDefault="005A1F4F" w:rsidP="00B2058D">
      <w:pPr>
        <w:pStyle w:val="Bullet1"/>
      </w:pPr>
      <w:r w:rsidRPr="002A1D09">
        <w:t>Airlines, coach companies and rail - Provides international, interstate and intra trave</w:t>
      </w:r>
      <w:r w:rsidR="002A1D09">
        <w:t>l services in most destinations</w:t>
      </w:r>
    </w:p>
    <w:p w:rsidR="005A1F4F" w:rsidRPr="002A1D09" w:rsidRDefault="005A1F4F" w:rsidP="00B2058D">
      <w:pPr>
        <w:pStyle w:val="Bullet1"/>
        <w:rPr>
          <w:rFonts w:ascii="HelveticaNeueLTStd-LtCn" w:hAnsi="HelveticaNeueLTStd-LtCn"/>
        </w:rPr>
      </w:pPr>
      <w:r w:rsidRPr="002A1D09">
        <w:t xml:space="preserve">Retail agents - Provide and sell travel packages, principal and supplier services, airline, coach </w:t>
      </w:r>
      <w:r w:rsidR="002A1D09">
        <w:t>and rail services to the public</w:t>
      </w:r>
    </w:p>
    <w:p w:rsidR="005A1F4F" w:rsidRPr="002A1D09" w:rsidRDefault="005A1F4F" w:rsidP="00B2058D">
      <w:pPr>
        <w:pStyle w:val="Bullet1"/>
      </w:pPr>
      <w:r w:rsidRPr="002A1D09">
        <w:t>Ticket consolidators</w:t>
      </w:r>
    </w:p>
    <w:p w:rsidR="005A1F4F" w:rsidRPr="002A1D09" w:rsidRDefault="005A1F4F" w:rsidP="00B2058D">
      <w:pPr>
        <w:pStyle w:val="Bullet1"/>
      </w:pPr>
      <w:r w:rsidRPr="002A1D09">
        <w:t>State and regional tourism authorities</w:t>
      </w:r>
    </w:p>
    <w:p w:rsidR="005A1F4F" w:rsidRPr="002A1D09" w:rsidRDefault="005A1F4F" w:rsidP="00B2058D">
      <w:pPr>
        <w:pStyle w:val="Bullet1"/>
      </w:pPr>
      <w:r w:rsidRPr="002A1D09">
        <w:t>Conference, event and incentive companies</w:t>
      </w:r>
      <w:r w:rsidR="007224B4" w:rsidRPr="002A1D09">
        <w:t>.</w:t>
      </w:r>
    </w:p>
    <w:p w:rsidR="005A1F4F" w:rsidRPr="002A1D09" w:rsidRDefault="005A1F4F" w:rsidP="005A1F4F">
      <w:pPr>
        <w:spacing w:before="60" w:after="100" w:line="240" w:lineRule="auto"/>
        <w:rPr>
          <w:rFonts w:ascii="Helvetica" w:eastAsia="Times New Roman" w:hAnsi="Helvetica" w:cs="Arial"/>
          <w:i/>
        </w:rPr>
      </w:pPr>
      <w:r w:rsidRPr="002A1D09">
        <w:rPr>
          <w:rFonts w:ascii="Helvetica" w:hAnsi="Helvetica" w:cs="HelveticaNeueLTStd-LtCn"/>
        </w:rPr>
        <w:br w:type="page"/>
      </w:r>
    </w:p>
    <w:p w:rsidR="00C35205" w:rsidRPr="002A1D09" w:rsidRDefault="00C35205" w:rsidP="00AE4310">
      <w:pPr>
        <w:pStyle w:val="Heading3"/>
      </w:pPr>
      <w:r w:rsidRPr="002A1D09">
        <w:t>Consider existing agreements</w:t>
      </w:r>
      <w:r w:rsidR="00D81984" w:rsidRPr="002A1D09">
        <w:t xml:space="preserve"> &amp; preferred suppliers</w:t>
      </w:r>
    </w:p>
    <w:p w:rsidR="00C35205" w:rsidRPr="002A1D09" w:rsidRDefault="007224B4" w:rsidP="00B2058D">
      <w:pPr>
        <w:pStyle w:val="BodyCopy"/>
        <w:rPr>
          <w:noProof w:val="0"/>
        </w:rPr>
      </w:pPr>
      <w:r w:rsidRPr="002A1D09">
        <w:rPr>
          <w:lang w:eastAsia="en-AU"/>
        </w:rPr>
        <w:drawing>
          <wp:anchor distT="0" distB="0" distL="114300" distR="114300" simplePos="0" relativeHeight="251716608" behindDoc="0" locked="0" layoutInCell="1" allowOverlap="1" wp14:anchorId="2F6FB31B" wp14:editId="6B36F051">
            <wp:simplePos x="0" y="0"/>
            <wp:positionH relativeFrom="column">
              <wp:posOffset>8255</wp:posOffset>
            </wp:positionH>
            <wp:positionV relativeFrom="paragraph">
              <wp:posOffset>27305</wp:posOffset>
            </wp:positionV>
            <wp:extent cx="2088515" cy="1388110"/>
            <wp:effectExtent l="0" t="0" r="6985" b="2540"/>
            <wp:wrapSquare wrapText="bothSides"/>
            <wp:docPr id="28" name="Picture 26" descr="shutterstock_84545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4545446.jpg"/>
                    <pic:cNvPicPr/>
                  </pic:nvPicPr>
                  <pic:blipFill>
                    <a:blip r:embed="rId67" cstate="print"/>
                    <a:stretch>
                      <a:fillRect/>
                    </a:stretch>
                  </pic:blipFill>
                  <pic:spPr>
                    <a:xfrm>
                      <a:off x="0" y="0"/>
                      <a:ext cx="2088515" cy="1388110"/>
                    </a:xfrm>
                    <a:prstGeom prst="rect">
                      <a:avLst/>
                    </a:prstGeom>
                  </pic:spPr>
                </pic:pic>
              </a:graphicData>
            </a:graphic>
            <wp14:sizeRelH relativeFrom="margin">
              <wp14:pctWidth>0</wp14:pctWidth>
            </wp14:sizeRelH>
            <wp14:sizeRelV relativeFrom="margin">
              <wp14:pctHeight>0</wp14:pctHeight>
            </wp14:sizeRelV>
          </wp:anchor>
        </w:drawing>
      </w:r>
      <w:r w:rsidR="00C35205" w:rsidRPr="002A1D09">
        <w:rPr>
          <w:noProof w:val="0"/>
        </w:rPr>
        <w:t>Your selection of suitable suppliers will to some extent be influenced by any existing commercial agreements, commonly termed preferred agreements, that may be in place in the organisation where you are employed.</w:t>
      </w:r>
    </w:p>
    <w:p w:rsidR="00D81984" w:rsidRPr="002A1D09" w:rsidRDefault="00D81984" w:rsidP="00B2058D">
      <w:pPr>
        <w:pStyle w:val="BodyCopy"/>
        <w:rPr>
          <w:noProof w:val="0"/>
        </w:rPr>
      </w:pPr>
      <w:r w:rsidRPr="002A1D09">
        <w:rPr>
          <w:noProof w:val="0"/>
        </w:rPr>
        <w:t>There are many suppliers out there, and sometimes it is difficult to know who to use and trust. Companies often have ‘preferred’ arrangements with suppliers. You will need to ask your manager for the list of ‘preferred’.</w:t>
      </w:r>
    </w:p>
    <w:p w:rsidR="00D81984" w:rsidRPr="002A1D09" w:rsidRDefault="00D81984" w:rsidP="00B2058D">
      <w:pPr>
        <w:pStyle w:val="BodyCopy"/>
        <w:rPr>
          <w:noProof w:val="0"/>
        </w:rPr>
      </w:pPr>
      <w:r w:rsidRPr="002A1D09">
        <w:rPr>
          <w:noProof w:val="0"/>
        </w:rPr>
        <w:t>A preferred agreement is a formal commercial agreement between a supplier and a travel agent which facilitates the payment of extra commission and other benefits by the supplier to the travel agent in exchange for the travel agents agreement to sell the suppliers product.</w:t>
      </w:r>
    </w:p>
    <w:p w:rsidR="00D81984" w:rsidRPr="002A1D09" w:rsidRDefault="00D81984" w:rsidP="00B2058D">
      <w:pPr>
        <w:pStyle w:val="BodyCopy"/>
        <w:rPr>
          <w:noProof w:val="0"/>
        </w:rPr>
      </w:pPr>
      <w:r w:rsidRPr="002A1D09">
        <w:rPr>
          <w:noProof w:val="0"/>
        </w:rPr>
        <w:t>Where there are preferred agreements in place, the expectation is that these products will be displayed and sold over other similar product. To facilitate this, specific preferred product training, information and resources are extended to the travel agent.</w:t>
      </w:r>
    </w:p>
    <w:p w:rsidR="00D81984" w:rsidRPr="002A1D09" w:rsidRDefault="00D81984" w:rsidP="00B2058D">
      <w:pPr>
        <w:pStyle w:val="BodyCopy"/>
        <w:rPr>
          <w:noProof w:val="0"/>
        </w:rPr>
      </w:pPr>
      <w:r w:rsidRPr="002A1D09">
        <w:rPr>
          <w:noProof w:val="0"/>
        </w:rPr>
        <w:t>If a supplier is on the preferred list, it usually means they have been thoroughly checked by your company. Their finances have usually been checked and passed, and any necessary licenses obtained. It also means that your company has gathered other feedback on this supplier as to what quality of service they provide. As the agent, dealing with a supplier from a preferred list, gives you peace of mind. You can be confident that you are dealing with a competent, professional and reputable company. This confidence then extends to the client.</w:t>
      </w:r>
    </w:p>
    <w:p w:rsidR="00D81984" w:rsidRPr="002A1D09" w:rsidRDefault="00D81984" w:rsidP="00B2058D">
      <w:pPr>
        <w:pStyle w:val="BodyCopy"/>
        <w:rPr>
          <w:noProof w:val="0"/>
        </w:rPr>
      </w:pPr>
      <w:r w:rsidRPr="002A1D09">
        <w:rPr>
          <w:noProof w:val="0"/>
        </w:rPr>
        <w:t>In addition to having their character investigated and passed, ‘preferred’ companies can also sometimes offer a commission override. This means a financial incentive to you to sell their product over others. These overrides are negotiated on your behalf usually by your manager, or in the case of bigger companies, by the BDMs – Business Development Managers.</w:t>
      </w:r>
    </w:p>
    <w:p w:rsidR="00D81984" w:rsidRPr="002A1D09" w:rsidRDefault="00D81984" w:rsidP="00B2058D">
      <w:pPr>
        <w:pStyle w:val="BodyCopy"/>
        <w:rPr>
          <w:noProof w:val="0"/>
        </w:rPr>
      </w:pPr>
      <w:r w:rsidRPr="002A1D09">
        <w:rPr>
          <w:noProof w:val="0"/>
        </w:rPr>
        <w:t>‘Preferred’ agreements are exclusive and confidential arrangements. Both parties need to have trust in each other</w:t>
      </w:r>
      <w:r w:rsidR="00CF1B86" w:rsidRPr="002A1D09">
        <w:rPr>
          <w:noProof w:val="0"/>
        </w:rPr>
        <w:t xml:space="preserve"> </w:t>
      </w:r>
      <w:r w:rsidRPr="002A1D09">
        <w:rPr>
          <w:noProof w:val="0"/>
        </w:rPr>
        <w:t>for it to be a successful relationship. The stronger these relationships become, the more lucrative they will be.</w:t>
      </w:r>
    </w:p>
    <w:p w:rsidR="00D81984" w:rsidRPr="002A1D09" w:rsidRDefault="00D81984" w:rsidP="00B2058D">
      <w:pPr>
        <w:pStyle w:val="BodyCopy"/>
        <w:rPr>
          <w:noProof w:val="0"/>
        </w:rPr>
      </w:pPr>
      <w:r w:rsidRPr="002A1D09">
        <w:rPr>
          <w:noProof w:val="0"/>
        </w:rPr>
        <w:t>Dealing with a ‘preferred’ supplier will not guarantee success. It just reduces the risk. Preferred suppliers require constant monitoring by your company, to ensure they still fit the requirements. If you experience difficulties with a preferred, this needs to be reported to the appropriate person within your company.</w:t>
      </w:r>
    </w:p>
    <w:p w:rsidR="007224B4" w:rsidRPr="002A1D09" w:rsidRDefault="007224B4">
      <w:pPr>
        <w:rPr>
          <w:rFonts w:ascii="Helvetica" w:eastAsiaTheme="majorEastAsia" w:hAnsi="Helvetica" w:cstheme="majorBidi"/>
          <w:b/>
          <w:bCs/>
          <w:color w:val="45545F"/>
          <w:sz w:val="28"/>
        </w:rPr>
      </w:pPr>
      <w:r w:rsidRPr="002A1D09">
        <w:br w:type="page"/>
      </w:r>
    </w:p>
    <w:p w:rsidR="00C35205" w:rsidRPr="002A1D09" w:rsidRDefault="00D81984" w:rsidP="00AE4310">
      <w:pPr>
        <w:pStyle w:val="Heading3"/>
      </w:pPr>
      <w:r w:rsidRPr="002A1D09">
        <w:t xml:space="preserve">Identify </w:t>
      </w:r>
      <w:r w:rsidR="0076231F" w:rsidRPr="002A1D09">
        <w:t>role of suppliers</w:t>
      </w:r>
    </w:p>
    <w:p w:rsidR="00D81984" w:rsidRPr="002A1D09" w:rsidRDefault="00C053DE" w:rsidP="00B2058D">
      <w:pPr>
        <w:pStyle w:val="BodyCopy"/>
        <w:rPr>
          <w:noProof w:val="0"/>
        </w:rPr>
      </w:pPr>
      <w:r w:rsidRPr="002A1D09">
        <w:rPr>
          <w:noProof w:val="0"/>
        </w:rPr>
        <w:t xml:space="preserve">When taking into account suppliers, it is important to understand </w:t>
      </w:r>
      <w:r w:rsidR="0076231F" w:rsidRPr="002A1D09">
        <w:rPr>
          <w:noProof w:val="0"/>
        </w:rPr>
        <w:t>the role they perform in providing products and services to customers.</w:t>
      </w:r>
      <w:r w:rsidRPr="002A1D09">
        <w:rPr>
          <w:noProof w:val="0"/>
        </w:rPr>
        <w:t xml:space="preserve"> This will help determine their suitability in providing products and service.</w:t>
      </w:r>
    </w:p>
    <w:p w:rsidR="00C35205" w:rsidRPr="002A1D09" w:rsidRDefault="0076231F" w:rsidP="00B2058D">
      <w:pPr>
        <w:pStyle w:val="BodyCopy"/>
        <w:rPr>
          <w:noProof w:val="0"/>
        </w:rPr>
      </w:pPr>
      <w:r w:rsidRPr="002A1D09">
        <w:rPr>
          <w:noProof w:val="0"/>
        </w:rPr>
        <w:t>Supplier roles include:</w:t>
      </w:r>
    </w:p>
    <w:p w:rsidR="00C35205" w:rsidRPr="002A1D09" w:rsidRDefault="003842B1" w:rsidP="00B2058D">
      <w:pPr>
        <w:pStyle w:val="Bullet1"/>
      </w:pPr>
      <w:r w:rsidRPr="002A1D09">
        <w:rPr>
          <w:noProof/>
          <w:lang w:eastAsia="en-AU"/>
        </w:rPr>
        <w:drawing>
          <wp:anchor distT="0" distB="0" distL="114300" distR="114300" simplePos="0" relativeHeight="251715584" behindDoc="0" locked="0" layoutInCell="1" allowOverlap="1" wp14:anchorId="68B822F8" wp14:editId="7B22613A">
            <wp:simplePos x="0" y="0"/>
            <wp:positionH relativeFrom="column">
              <wp:posOffset>4101465</wp:posOffset>
            </wp:positionH>
            <wp:positionV relativeFrom="paragraph">
              <wp:posOffset>111760</wp:posOffset>
            </wp:positionV>
            <wp:extent cx="1616710" cy="2187575"/>
            <wp:effectExtent l="0" t="0" r="2540" b="3175"/>
            <wp:wrapSquare wrapText="bothSides"/>
            <wp:docPr id="26" name="Picture 25" descr="shutterstock_79128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9128547.jpg"/>
                    <pic:cNvPicPr/>
                  </pic:nvPicPr>
                  <pic:blipFill>
                    <a:blip r:embed="rId68" cstate="print"/>
                    <a:stretch>
                      <a:fillRect/>
                    </a:stretch>
                  </pic:blipFill>
                  <pic:spPr>
                    <a:xfrm>
                      <a:off x="0" y="0"/>
                      <a:ext cx="1616710" cy="2187575"/>
                    </a:xfrm>
                    <a:prstGeom prst="rect">
                      <a:avLst/>
                    </a:prstGeom>
                  </pic:spPr>
                </pic:pic>
              </a:graphicData>
            </a:graphic>
            <wp14:sizeRelH relativeFrom="margin">
              <wp14:pctWidth>0</wp14:pctWidth>
            </wp14:sizeRelH>
            <wp14:sizeRelV relativeFrom="margin">
              <wp14:pctHeight>0</wp14:pctHeight>
            </wp14:sizeRelV>
          </wp:anchor>
        </w:drawing>
      </w:r>
      <w:r w:rsidR="00C35205" w:rsidRPr="002A1D09">
        <w:t>Sell</w:t>
      </w:r>
      <w:r w:rsidR="0076231F" w:rsidRPr="002A1D09">
        <w:t>ing</w:t>
      </w:r>
      <w:r w:rsidR="00C35205" w:rsidRPr="002A1D09">
        <w:t xml:space="preserve"> destinations you need</w:t>
      </w:r>
    </w:p>
    <w:p w:rsidR="00C35205" w:rsidRPr="002A1D09" w:rsidRDefault="00C35205" w:rsidP="00B2058D">
      <w:pPr>
        <w:pStyle w:val="Bullet1"/>
      </w:pPr>
      <w:r w:rsidRPr="002A1D09">
        <w:t>Sell</w:t>
      </w:r>
      <w:r w:rsidR="0076231F" w:rsidRPr="002A1D09">
        <w:t>ing</w:t>
      </w:r>
      <w:r w:rsidRPr="002A1D09">
        <w:t xml:space="preserve"> transport you require – air, car, rail, coach, cruise </w:t>
      </w:r>
      <w:r w:rsidR="009E3138" w:rsidRPr="002A1D09">
        <w:t>etc.</w:t>
      </w:r>
    </w:p>
    <w:p w:rsidR="00C35205" w:rsidRPr="002A1D09" w:rsidRDefault="00C35205" w:rsidP="00B2058D">
      <w:pPr>
        <w:pStyle w:val="Bullet1"/>
      </w:pPr>
      <w:r w:rsidRPr="002A1D09">
        <w:t>Sell</w:t>
      </w:r>
      <w:r w:rsidR="0076231F" w:rsidRPr="002A1D09">
        <w:t xml:space="preserve">ing </w:t>
      </w:r>
      <w:r w:rsidRPr="002A1D09">
        <w:t xml:space="preserve">accommodation style you require – hotel, motel, apartment, resort </w:t>
      </w:r>
      <w:r w:rsidR="009E3138" w:rsidRPr="002A1D09">
        <w:t>etc.</w:t>
      </w:r>
    </w:p>
    <w:p w:rsidR="00C35205" w:rsidRPr="002A1D09" w:rsidRDefault="00C35205" w:rsidP="00B2058D">
      <w:pPr>
        <w:pStyle w:val="Bullet1"/>
      </w:pPr>
      <w:r w:rsidRPr="002A1D09">
        <w:t>Sell</w:t>
      </w:r>
      <w:r w:rsidR="0076231F" w:rsidRPr="002A1D09">
        <w:t>ing</w:t>
      </w:r>
      <w:r w:rsidRPr="002A1D09">
        <w:t xml:space="preserve"> the appropriate level of comfort and inclusions your client needs</w:t>
      </w:r>
    </w:p>
    <w:p w:rsidR="00C35205" w:rsidRPr="002A1D09" w:rsidRDefault="0076231F" w:rsidP="00B2058D">
      <w:pPr>
        <w:pStyle w:val="Bullet1"/>
      </w:pPr>
      <w:r w:rsidRPr="002A1D09">
        <w:t>Having</w:t>
      </w:r>
      <w:r w:rsidR="00C35205" w:rsidRPr="002A1D09">
        <w:t xml:space="preserve"> competitive prices and offer</w:t>
      </w:r>
      <w:r w:rsidRPr="002A1D09">
        <w:t>ing</w:t>
      </w:r>
      <w:r w:rsidR="00C35205" w:rsidRPr="002A1D09">
        <w:t xml:space="preserve"> value for money for your client</w:t>
      </w:r>
    </w:p>
    <w:p w:rsidR="00C35205" w:rsidRPr="002A1D09" w:rsidRDefault="0076231F" w:rsidP="00B2058D">
      <w:pPr>
        <w:pStyle w:val="Bullet1"/>
      </w:pPr>
      <w:r w:rsidRPr="002A1D09">
        <w:t>Having</w:t>
      </w:r>
      <w:r w:rsidR="00C35205" w:rsidRPr="002A1D09">
        <w:t xml:space="preserve"> a reputation for reliability, efficiency and easy payment</w:t>
      </w:r>
    </w:p>
    <w:p w:rsidR="00C35205" w:rsidRPr="002A1D09" w:rsidRDefault="00C35205" w:rsidP="00B2058D">
      <w:pPr>
        <w:pStyle w:val="Bullet1"/>
      </w:pPr>
      <w:r w:rsidRPr="002A1D09">
        <w:t>Provide quality documentation</w:t>
      </w:r>
    </w:p>
    <w:p w:rsidR="00C35205" w:rsidRPr="002A1D09" w:rsidRDefault="00C35205" w:rsidP="00B2058D">
      <w:pPr>
        <w:pStyle w:val="Bullet1"/>
      </w:pPr>
      <w:r w:rsidRPr="002A1D09">
        <w:t>Employ helpful and knowledgeable staff</w:t>
      </w:r>
    </w:p>
    <w:p w:rsidR="00C35205" w:rsidRPr="002A1D09" w:rsidRDefault="00C35205" w:rsidP="00B2058D">
      <w:pPr>
        <w:pStyle w:val="Bullet1"/>
      </w:pPr>
      <w:r w:rsidRPr="002A1D09">
        <w:t>Pay competitive agent commission</w:t>
      </w:r>
    </w:p>
    <w:p w:rsidR="00C35205" w:rsidRPr="002A1D09" w:rsidRDefault="00C35205" w:rsidP="00B2058D">
      <w:pPr>
        <w:pStyle w:val="Bullet1"/>
      </w:pPr>
      <w:r w:rsidRPr="002A1D09">
        <w:t>Have local representation</w:t>
      </w:r>
      <w:r w:rsidR="007224B4" w:rsidRPr="002A1D09">
        <w:t>.</w:t>
      </w:r>
    </w:p>
    <w:p w:rsidR="00F23D66" w:rsidRPr="002A1D09" w:rsidRDefault="00F23D66" w:rsidP="00AE4310">
      <w:pPr>
        <w:pStyle w:val="Heading3"/>
      </w:pPr>
      <w:r w:rsidRPr="002A1D09">
        <w:t>Activities in i</w:t>
      </w:r>
      <w:r w:rsidR="006771E7" w:rsidRPr="002A1D09">
        <w:t>dentify</w:t>
      </w:r>
      <w:r w:rsidRPr="002A1D09">
        <w:t>ing</w:t>
      </w:r>
      <w:r w:rsidR="006771E7" w:rsidRPr="002A1D09">
        <w:t xml:space="preserve"> appropriate supplier</w:t>
      </w:r>
      <w:r w:rsidR="00485AB2" w:rsidRPr="002A1D09">
        <w:t>s</w:t>
      </w:r>
    </w:p>
    <w:p w:rsidR="00F23D66" w:rsidRPr="002A1D09" w:rsidRDefault="00F23D66" w:rsidP="00B2058D">
      <w:pPr>
        <w:pStyle w:val="BodyCopy"/>
        <w:rPr>
          <w:noProof w:val="0"/>
        </w:rPr>
      </w:pPr>
      <w:r w:rsidRPr="002A1D09">
        <w:rPr>
          <w:noProof w:val="0"/>
        </w:rPr>
        <w:t>As seen above, many organisations will have preferred suppliers which they will use for the majority of their travel needs, however at times new suppliers will need to be selected or current suppliers reviewed.</w:t>
      </w:r>
    </w:p>
    <w:p w:rsidR="006771E7" w:rsidRPr="002A1D09" w:rsidRDefault="00F23D66" w:rsidP="00B2058D">
      <w:pPr>
        <w:pStyle w:val="BodyCopy"/>
        <w:rPr>
          <w:noProof w:val="0"/>
        </w:rPr>
      </w:pPr>
      <w:r w:rsidRPr="002A1D09">
        <w:rPr>
          <w:noProof w:val="0"/>
        </w:rPr>
        <w:t>Therefore activities associated with identifying suitable suppliers include:</w:t>
      </w:r>
      <w:r w:rsidR="006771E7" w:rsidRPr="002A1D09">
        <w:rPr>
          <w:noProof w:val="0"/>
        </w:rPr>
        <w:t xml:space="preserve"> </w:t>
      </w:r>
    </w:p>
    <w:p w:rsidR="00F23D66" w:rsidRPr="002A1D09" w:rsidRDefault="007224B4" w:rsidP="00B2058D">
      <w:pPr>
        <w:pStyle w:val="Bullet1"/>
      </w:pPr>
      <w:r w:rsidRPr="002A1D09">
        <w:rPr>
          <w:noProof/>
          <w:lang w:eastAsia="en-AU"/>
        </w:rPr>
        <w:drawing>
          <wp:anchor distT="0" distB="0" distL="114300" distR="114300" simplePos="0" relativeHeight="251717632" behindDoc="0" locked="0" layoutInCell="1" allowOverlap="1" wp14:anchorId="4B4A9A2C" wp14:editId="080963C1">
            <wp:simplePos x="0" y="0"/>
            <wp:positionH relativeFrom="column">
              <wp:posOffset>3719195</wp:posOffset>
            </wp:positionH>
            <wp:positionV relativeFrom="paragraph">
              <wp:posOffset>122555</wp:posOffset>
            </wp:positionV>
            <wp:extent cx="2061845" cy="1921510"/>
            <wp:effectExtent l="0" t="0" r="0" b="2540"/>
            <wp:wrapSquare wrapText="bothSides"/>
            <wp:docPr id="31" name="Picture 30"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69" cstate="print"/>
                    <a:stretch>
                      <a:fillRect/>
                    </a:stretch>
                  </pic:blipFill>
                  <pic:spPr>
                    <a:xfrm>
                      <a:off x="0" y="0"/>
                      <a:ext cx="2061845" cy="1921510"/>
                    </a:xfrm>
                    <a:prstGeom prst="rect">
                      <a:avLst/>
                    </a:prstGeom>
                  </pic:spPr>
                </pic:pic>
              </a:graphicData>
            </a:graphic>
            <wp14:sizeRelH relativeFrom="margin">
              <wp14:pctWidth>0</wp14:pctWidth>
            </wp14:sizeRelH>
            <wp14:sizeRelV relativeFrom="margin">
              <wp14:pctHeight>0</wp14:pctHeight>
            </wp14:sizeRelV>
          </wp:anchor>
        </w:drawing>
      </w:r>
      <w:r w:rsidR="00F23D66" w:rsidRPr="002A1D09">
        <w:t>Identifying client requirements in terms of products and services</w:t>
      </w:r>
    </w:p>
    <w:p w:rsidR="00F23D66" w:rsidRPr="002A1D09" w:rsidRDefault="00F23D66" w:rsidP="00B2058D">
      <w:pPr>
        <w:pStyle w:val="Bullet1"/>
      </w:pPr>
      <w:r w:rsidRPr="002A1D09">
        <w:t>Collecting information as to whom provides these products and services</w:t>
      </w:r>
    </w:p>
    <w:p w:rsidR="00F23D66" w:rsidRPr="002A1D09" w:rsidRDefault="00F23D66" w:rsidP="00B2058D">
      <w:pPr>
        <w:pStyle w:val="Bullet1"/>
      </w:pPr>
      <w:r w:rsidRPr="002A1D09">
        <w:t>Identifying suitable suppliers</w:t>
      </w:r>
    </w:p>
    <w:p w:rsidR="006771E7" w:rsidRPr="002A1D09" w:rsidRDefault="006771E7" w:rsidP="00B2058D">
      <w:pPr>
        <w:pStyle w:val="Bullet1"/>
      </w:pPr>
      <w:r w:rsidRPr="002A1D09">
        <w:t>Assessing alternatives against the identified requirements for the quotation</w:t>
      </w:r>
    </w:p>
    <w:p w:rsidR="006771E7" w:rsidRPr="002A1D09" w:rsidRDefault="006771E7" w:rsidP="00B2058D">
      <w:pPr>
        <w:pStyle w:val="Bullet1"/>
      </w:pPr>
      <w:r w:rsidRPr="002A1D09">
        <w:t>Evaluating the alternatives against the given criteria for the quotation</w:t>
      </w:r>
    </w:p>
    <w:p w:rsidR="006771E7" w:rsidRPr="002A1D09" w:rsidRDefault="006771E7" w:rsidP="00B2058D">
      <w:pPr>
        <w:pStyle w:val="Bullet1"/>
      </w:pPr>
      <w:r w:rsidRPr="002A1D09">
        <w:t>Accommodating host enterprise requirements in relation to the use of preferred suppliers, providers and carriers</w:t>
      </w:r>
    </w:p>
    <w:p w:rsidR="006771E7" w:rsidRPr="002A1D09" w:rsidRDefault="006771E7" w:rsidP="00B2058D">
      <w:pPr>
        <w:pStyle w:val="Bullet1"/>
      </w:pPr>
      <w:r w:rsidRPr="002A1D09">
        <w:t>Aligning with established client preferences and individual client market research data/feedback</w:t>
      </w:r>
    </w:p>
    <w:p w:rsidR="007224B4" w:rsidRPr="002A1D09" w:rsidRDefault="006771E7" w:rsidP="007224B4">
      <w:pPr>
        <w:pStyle w:val="Bullet1"/>
      </w:pPr>
      <w:r w:rsidRPr="002A1D09">
        <w:rPr>
          <w:rFonts w:eastAsia="Times New Roman"/>
        </w:rPr>
        <w:t>Determine and select suppliers, providers and carriers to be provided as options to the client.</w:t>
      </w:r>
      <w:r w:rsidR="007224B4" w:rsidRPr="002A1D09">
        <w:br w:type="page"/>
      </w:r>
    </w:p>
    <w:p w:rsidR="002F7D4D" w:rsidRPr="002A1D09" w:rsidRDefault="002D0810" w:rsidP="00785EE9">
      <w:pPr>
        <w:pStyle w:val="Heading2"/>
      </w:pPr>
      <w:r w:rsidRPr="002A1D09">
        <w:t>2.3</w:t>
      </w:r>
      <w:r w:rsidRPr="002A1D09">
        <w:tab/>
      </w:r>
      <w:fldSimple w:instr=" REF  Criteria23  \* MERGEFORMAT ">
        <w:sdt>
          <w:sdtPr>
            <w:alias w:val="Criteria23"/>
            <w:tag w:val="Criteria23"/>
            <w:id w:val="88060658"/>
            <w:lock w:val="sdtLocked"/>
            <w:placeholder>
              <w:docPart w:val="DFF60BC0924B4D7688F08E4F81CA5319"/>
            </w:placeholder>
          </w:sdtPr>
          <w:sdtEndPr/>
          <w:sdtContent>
            <w:r w:rsidR="009A1C69" w:rsidRPr="002A1D09">
              <w:rPr>
                <w:rStyle w:val="PlaceholderText"/>
                <w:color w:val="45545F"/>
              </w:rPr>
              <w:t xml:space="preserve">Calculate costs of products and </w:t>
            </w:r>
            <w:r w:rsidR="009A1C69" w:rsidRPr="002A1D09">
              <w:t>services required for the quotation</w:t>
            </w:r>
          </w:sdtContent>
        </w:sdt>
      </w:fldSimple>
    </w:p>
    <w:p w:rsidR="002D0810" w:rsidRPr="002A1D09" w:rsidRDefault="002D0810" w:rsidP="00AE4310">
      <w:pPr>
        <w:pStyle w:val="Heading3"/>
      </w:pPr>
      <w:r w:rsidRPr="002A1D09">
        <w:t>Introduction</w:t>
      </w:r>
    </w:p>
    <w:p w:rsidR="00485AB2" w:rsidRPr="002A1D09" w:rsidRDefault="00485AB2" w:rsidP="00563C35">
      <w:pPr>
        <w:pStyle w:val="BodyCopy"/>
        <w:rPr>
          <w:noProof w:val="0"/>
        </w:rPr>
      </w:pPr>
      <w:r w:rsidRPr="002A1D09">
        <w:rPr>
          <w:noProof w:val="0"/>
        </w:rPr>
        <w:t>Naturally the cost provided to the travel company will differ to that to be included in a proposal as suitable mark ups will be determined in line with organisational profit expectations.</w:t>
      </w:r>
    </w:p>
    <w:p w:rsidR="00485AB2" w:rsidRPr="002A1D09" w:rsidRDefault="00485AB2" w:rsidP="00563C35">
      <w:pPr>
        <w:pStyle w:val="BodyCopy"/>
        <w:rPr>
          <w:noProof w:val="0"/>
        </w:rPr>
      </w:pPr>
      <w:r w:rsidRPr="002A1D09">
        <w:rPr>
          <w:noProof w:val="0"/>
        </w:rPr>
        <w:t>This section will explore in more detail the costing considerations that must be taken into account when determining final costs that will be presented to the customer in a quotation.</w:t>
      </w:r>
    </w:p>
    <w:p w:rsidR="00186449" w:rsidRPr="002A1D09" w:rsidRDefault="00186449" w:rsidP="00F6520C">
      <w:pPr>
        <w:pStyle w:val="Heading3"/>
        <w:ind w:left="0" w:firstLine="0"/>
      </w:pPr>
      <w:r w:rsidRPr="002A1D09">
        <w:t>Activities associated with calculating</w:t>
      </w:r>
      <w:r w:rsidR="006771E7" w:rsidRPr="002A1D09">
        <w:t xml:space="preserve"> costs of products and services</w:t>
      </w:r>
    </w:p>
    <w:p w:rsidR="006771E7" w:rsidRPr="002A1D09" w:rsidRDefault="00186449" w:rsidP="00563C35">
      <w:pPr>
        <w:pStyle w:val="BodyCopy"/>
        <w:rPr>
          <w:noProof w:val="0"/>
        </w:rPr>
      </w:pPr>
      <w:r w:rsidRPr="002A1D09">
        <w:rPr>
          <w:noProof w:val="0"/>
        </w:rPr>
        <w:t xml:space="preserve">Whilst some of these activities will be explored in more detail throughout this section, the main activities associated with calculating costs of products and services </w:t>
      </w:r>
      <w:r w:rsidR="006771E7" w:rsidRPr="002A1D09">
        <w:rPr>
          <w:noProof w:val="0"/>
        </w:rPr>
        <w:t>should include:</w:t>
      </w:r>
    </w:p>
    <w:p w:rsidR="006771E7" w:rsidRPr="002A1D09" w:rsidRDefault="006771E7" w:rsidP="00563C35">
      <w:pPr>
        <w:pStyle w:val="Bullet1"/>
      </w:pPr>
      <w:r w:rsidRPr="002A1D09">
        <w:t>Ensuring comprehensiveness and accuracy of all information provided</w:t>
      </w:r>
    </w:p>
    <w:p w:rsidR="006771E7" w:rsidRPr="002A1D09" w:rsidRDefault="006771E7" w:rsidP="00563C35">
      <w:pPr>
        <w:pStyle w:val="Bullet1"/>
      </w:pPr>
      <w:r w:rsidRPr="002A1D09">
        <w:t>Negotiating costs with suppliers, providers and carriers to obtain optimal prices</w:t>
      </w:r>
    </w:p>
    <w:p w:rsidR="006771E7" w:rsidRPr="002A1D09" w:rsidRDefault="006771E7" w:rsidP="00563C35">
      <w:pPr>
        <w:pStyle w:val="Bullet1"/>
      </w:pPr>
      <w:r w:rsidRPr="002A1D09">
        <w:t>Calculating commissions that apply to the quotation</w:t>
      </w:r>
    </w:p>
    <w:p w:rsidR="006771E7" w:rsidRPr="002A1D09" w:rsidRDefault="007224B4" w:rsidP="00563C35">
      <w:pPr>
        <w:pStyle w:val="Bullet1"/>
      </w:pPr>
      <w:r w:rsidRPr="002A1D09">
        <w:rPr>
          <w:noProof/>
          <w:lang w:eastAsia="en-AU"/>
        </w:rPr>
        <w:drawing>
          <wp:anchor distT="0" distB="0" distL="114300" distR="114300" simplePos="0" relativeHeight="251718656" behindDoc="0" locked="0" layoutInCell="1" allowOverlap="1" wp14:anchorId="62DA2887" wp14:editId="6651B216">
            <wp:simplePos x="0" y="0"/>
            <wp:positionH relativeFrom="column">
              <wp:posOffset>3436620</wp:posOffset>
            </wp:positionH>
            <wp:positionV relativeFrom="paragraph">
              <wp:posOffset>74930</wp:posOffset>
            </wp:positionV>
            <wp:extent cx="2279650" cy="1515110"/>
            <wp:effectExtent l="0" t="0" r="6350" b="8890"/>
            <wp:wrapSquare wrapText="bothSides"/>
            <wp:docPr id="32" name="Picture 31"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70" cstate="print"/>
                    <a:stretch>
                      <a:fillRect/>
                    </a:stretch>
                  </pic:blipFill>
                  <pic:spPr>
                    <a:xfrm>
                      <a:off x="0" y="0"/>
                      <a:ext cx="2279650" cy="1515110"/>
                    </a:xfrm>
                    <a:prstGeom prst="rect">
                      <a:avLst/>
                    </a:prstGeom>
                  </pic:spPr>
                </pic:pic>
              </a:graphicData>
            </a:graphic>
            <wp14:sizeRelH relativeFrom="margin">
              <wp14:pctWidth>0</wp14:pctWidth>
            </wp14:sizeRelH>
            <wp14:sizeRelV relativeFrom="margin">
              <wp14:pctHeight>0</wp14:pctHeight>
            </wp14:sizeRelV>
          </wp:anchor>
        </w:drawing>
      </w:r>
      <w:r w:rsidR="006771E7" w:rsidRPr="002A1D09">
        <w:t>Calculating mark-up net costs</w:t>
      </w:r>
    </w:p>
    <w:p w:rsidR="006771E7" w:rsidRPr="002A1D09" w:rsidRDefault="006771E7" w:rsidP="00563C35">
      <w:pPr>
        <w:pStyle w:val="Bullet1"/>
      </w:pPr>
      <w:r w:rsidRPr="002A1D09">
        <w:t>Applying host enterprise procedures to determine selling prices</w:t>
      </w:r>
    </w:p>
    <w:p w:rsidR="006771E7" w:rsidRPr="002A1D09" w:rsidRDefault="006771E7" w:rsidP="00563C35">
      <w:pPr>
        <w:pStyle w:val="Bullet1"/>
      </w:pPr>
      <w:r w:rsidRPr="002A1D09">
        <w:t>Including all relevant and legitimate taxes, fees and other charges to provide a quotation that has no hidden charges</w:t>
      </w:r>
    </w:p>
    <w:p w:rsidR="006771E7" w:rsidRPr="002A1D09" w:rsidRDefault="006771E7" w:rsidP="00563C35">
      <w:pPr>
        <w:pStyle w:val="Bullet1"/>
      </w:pPr>
      <w:r w:rsidRPr="002A1D09">
        <w:t>Incorporating currency conversions into the statement of prices, where applicable</w:t>
      </w:r>
    </w:p>
    <w:p w:rsidR="006771E7" w:rsidRPr="002A1D09" w:rsidRDefault="006771E7" w:rsidP="00563C35">
      <w:pPr>
        <w:pStyle w:val="Bullet1"/>
      </w:pPr>
      <w:r w:rsidRPr="002A1D09">
        <w:t>Factoring allowable discounts</w:t>
      </w:r>
    </w:p>
    <w:p w:rsidR="006771E7" w:rsidRPr="002A1D09" w:rsidRDefault="006771E7" w:rsidP="00563C35">
      <w:pPr>
        <w:pStyle w:val="Bullet1"/>
      </w:pPr>
      <w:r w:rsidRPr="002A1D09">
        <w:t>Considering and including package deals, where appropriate</w:t>
      </w:r>
    </w:p>
    <w:p w:rsidR="006771E7" w:rsidRPr="002A1D09" w:rsidRDefault="006771E7" w:rsidP="00563C35">
      <w:pPr>
        <w:pStyle w:val="Bullet1"/>
      </w:pPr>
      <w:r w:rsidRPr="002A1D09">
        <w:t>Taking into account seasonal and other premiums that may apply to bookings</w:t>
      </w:r>
    </w:p>
    <w:p w:rsidR="006771E7" w:rsidRPr="002A1D09" w:rsidRDefault="006771E7" w:rsidP="00563C35">
      <w:pPr>
        <w:pStyle w:val="Bullet1"/>
      </w:pPr>
      <w:r w:rsidRPr="002A1D09">
        <w:t>Estimations based on current year prices.</w:t>
      </w:r>
    </w:p>
    <w:p w:rsidR="00633BA3" w:rsidRPr="002A1D09" w:rsidRDefault="00633BA3" w:rsidP="00563C35">
      <w:pPr>
        <w:pStyle w:val="Bullet1"/>
        <w:rPr>
          <w:b/>
          <w:color w:val="595959" w:themeColor="text1" w:themeTint="A6"/>
          <w:sz w:val="28"/>
          <w:szCs w:val="28"/>
        </w:rPr>
      </w:pPr>
      <w:r w:rsidRPr="002A1D09">
        <w:rPr>
          <w:b/>
          <w:color w:val="595959" w:themeColor="text1" w:themeTint="A6"/>
          <w:sz w:val="28"/>
          <w:szCs w:val="28"/>
        </w:rPr>
        <w:br w:type="page"/>
      </w:r>
    </w:p>
    <w:p w:rsidR="00AC4674" w:rsidRPr="002A1D09" w:rsidRDefault="00AC4674" w:rsidP="00AE4310">
      <w:pPr>
        <w:pStyle w:val="Heading3"/>
      </w:pPr>
      <w:r w:rsidRPr="002A1D09">
        <w:t>Negotiate costs with suppliers</w:t>
      </w:r>
    </w:p>
    <w:p w:rsidR="00AC4674" w:rsidRPr="002A1D09" w:rsidRDefault="00AC4674" w:rsidP="00563C35">
      <w:pPr>
        <w:pStyle w:val="BodyCopy"/>
        <w:rPr>
          <w:noProof w:val="0"/>
        </w:rPr>
      </w:pPr>
      <w:r w:rsidRPr="002A1D09">
        <w:rPr>
          <w:noProof w:val="0"/>
        </w:rPr>
        <w:t>In most instances travel agents are not required to negotiate costs with suppliers. Usually this is done by the</w:t>
      </w:r>
      <w:r w:rsidR="00E5209C" w:rsidRPr="002A1D09">
        <w:rPr>
          <w:noProof w:val="0"/>
        </w:rPr>
        <w:t xml:space="preserve"> </w:t>
      </w:r>
      <w:r w:rsidRPr="002A1D09">
        <w:rPr>
          <w:noProof w:val="0"/>
        </w:rPr>
        <w:t>wholesaler, tour operator or General Sales Agent and by specific people within the organisation, commonly</w:t>
      </w:r>
      <w:r w:rsidR="00633BA3" w:rsidRPr="002A1D09">
        <w:rPr>
          <w:noProof w:val="0"/>
        </w:rPr>
        <w:t xml:space="preserve"> </w:t>
      </w:r>
      <w:r w:rsidRPr="002A1D09">
        <w:rPr>
          <w:noProof w:val="0"/>
        </w:rPr>
        <w:t>termed product buyers.</w:t>
      </w:r>
    </w:p>
    <w:p w:rsidR="00633BA3" w:rsidRPr="002A1D09" w:rsidRDefault="00AC4674" w:rsidP="00563C35">
      <w:pPr>
        <w:pStyle w:val="BodyCopy"/>
        <w:rPr>
          <w:noProof w:val="0"/>
        </w:rPr>
      </w:pPr>
      <w:r w:rsidRPr="002A1D09">
        <w:rPr>
          <w:noProof w:val="0"/>
        </w:rPr>
        <w:t>There may however be occasions where in order to secure a particular product or service for your customer you</w:t>
      </w:r>
      <w:r w:rsidR="00633BA3" w:rsidRPr="002A1D09">
        <w:rPr>
          <w:noProof w:val="0"/>
        </w:rPr>
        <w:t xml:space="preserve"> </w:t>
      </w:r>
      <w:r w:rsidRPr="002A1D09">
        <w:rPr>
          <w:noProof w:val="0"/>
        </w:rPr>
        <w:t>may be required to go outside of the recognised channels and deal direct with the principal e.g. for a group,</w:t>
      </w:r>
      <w:r w:rsidR="00633BA3" w:rsidRPr="002A1D09">
        <w:rPr>
          <w:noProof w:val="0"/>
        </w:rPr>
        <w:t xml:space="preserve"> </w:t>
      </w:r>
      <w:r w:rsidRPr="002A1D09">
        <w:rPr>
          <w:noProof w:val="0"/>
        </w:rPr>
        <w:t>charter, conference, special interest or some kind of unique product/service not offered by a local supplier or if</w:t>
      </w:r>
      <w:r w:rsidR="00633BA3" w:rsidRPr="002A1D09">
        <w:rPr>
          <w:noProof w:val="0"/>
        </w:rPr>
        <w:t xml:space="preserve"> </w:t>
      </w:r>
      <w:r w:rsidRPr="002A1D09">
        <w:rPr>
          <w:noProof w:val="0"/>
        </w:rPr>
        <w:t xml:space="preserve">offered, where the pricing is prohibitive. </w:t>
      </w:r>
    </w:p>
    <w:p w:rsidR="00AC4674" w:rsidRPr="002A1D09" w:rsidRDefault="00AC4674" w:rsidP="00563C35">
      <w:pPr>
        <w:pStyle w:val="BodyCopy"/>
        <w:rPr>
          <w:noProof w:val="0"/>
        </w:rPr>
      </w:pPr>
      <w:r w:rsidRPr="002A1D09">
        <w:rPr>
          <w:noProof w:val="0"/>
        </w:rPr>
        <w:t xml:space="preserve">In this situation </w:t>
      </w:r>
      <w:r w:rsidR="002A1D09">
        <w:rPr>
          <w:noProof w:val="0"/>
        </w:rPr>
        <w:t>the following may be negotiable:</w:t>
      </w:r>
    </w:p>
    <w:p w:rsidR="00AC4674" w:rsidRPr="002A1D09" w:rsidRDefault="00AC4674" w:rsidP="00563C35">
      <w:pPr>
        <w:pStyle w:val="Bullet1"/>
      </w:pPr>
      <w:r w:rsidRPr="002A1D09">
        <w:t>The gross price</w:t>
      </w:r>
    </w:p>
    <w:p w:rsidR="00AC4674" w:rsidRPr="002A1D09" w:rsidRDefault="007224B4" w:rsidP="00563C35">
      <w:pPr>
        <w:pStyle w:val="Bullet1"/>
      </w:pPr>
      <w:r w:rsidRPr="002A1D09">
        <w:rPr>
          <w:noProof/>
          <w:lang w:eastAsia="en-AU"/>
        </w:rPr>
        <w:drawing>
          <wp:anchor distT="0" distB="0" distL="114300" distR="114300" simplePos="0" relativeHeight="251719680" behindDoc="0" locked="0" layoutInCell="1" allowOverlap="1" wp14:anchorId="71B216A2" wp14:editId="581B3997">
            <wp:simplePos x="0" y="0"/>
            <wp:positionH relativeFrom="column">
              <wp:posOffset>3665220</wp:posOffset>
            </wp:positionH>
            <wp:positionV relativeFrom="paragraph">
              <wp:posOffset>64135</wp:posOffset>
            </wp:positionV>
            <wp:extent cx="2179955" cy="1676400"/>
            <wp:effectExtent l="0" t="0" r="0" b="0"/>
            <wp:wrapSquare wrapText="bothSides"/>
            <wp:docPr id="33" name="Picture 32" descr="shutterstock_93034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034984.jpg"/>
                    <pic:cNvPicPr/>
                  </pic:nvPicPr>
                  <pic:blipFill>
                    <a:blip r:embed="rId71" cstate="print"/>
                    <a:stretch>
                      <a:fillRect/>
                    </a:stretch>
                  </pic:blipFill>
                  <pic:spPr>
                    <a:xfrm>
                      <a:off x="0" y="0"/>
                      <a:ext cx="2179955" cy="1676400"/>
                    </a:xfrm>
                    <a:prstGeom prst="rect">
                      <a:avLst/>
                    </a:prstGeom>
                  </pic:spPr>
                </pic:pic>
              </a:graphicData>
            </a:graphic>
            <wp14:sizeRelH relativeFrom="margin">
              <wp14:pctWidth>0</wp14:pctWidth>
            </wp14:sizeRelH>
            <wp14:sizeRelV relativeFrom="margin">
              <wp14:pctHeight>0</wp14:pctHeight>
            </wp14:sizeRelV>
          </wp:anchor>
        </w:drawing>
      </w:r>
      <w:r w:rsidR="00AC4674" w:rsidRPr="002A1D09">
        <w:t>The commission</w:t>
      </w:r>
    </w:p>
    <w:p w:rsidR="00AC4674" w:rsidRPr="002A1D09" w:rsidRDefault="00AC4674" w:rsidP="00563C35">
      <w:pPr>
        <w:pStyle w:val="Bullet1"/>
      </w:pPr>
      <w:r w:rsidRPr="002A1D09">
        <w:t>The Nett price</w:t>
      </w:r>
    </w:p>
    <w:p w:rsidR="00AC4674" w:rsidRPr="002A1D09" w:rsidRDefault="00AC4674" w:rsidP="00563C35">
      <w:pPr>
        <w:pStyle w:val="Bullet1"/>
      </w:pPr>
      <w:r w:rsidRPr="002A1D09">
        <w:t>The currency</w:t>
      </w:r>
    </w:p>
    <w:p w:rsidR="00AC4674" w:rsidRPr="002A1D09" w:rsidRDefault="00AC4674" w:rsidP="00563C35">
      <w:pPr>
        <w:pStyle w:val="Bullet1"/>
      </w:pPr>
      <w:r w:rsidRPr="002A1D09">
        <w:t>The method of payment</w:t>
      </w:r>
    </w:p>
    <w:p w:rsidR="00AC4674" w:rsidRPr="002A1D09" w:rsidRDefault="00AC4674" w:rsidP="00563C35">
      <w:pPr>
        <w:pStyle w:val="Bullet1"/>
      </w:pPr>
      <w:r w:rsidRPr="002A1D09">
        <w:t>The deposit amount and deadline</w:t>
      </w:r>
    </w:p>
    <w:p w:rsidR="00AC4674" w:rsidRPr="002A1D09" w:rsidRDefault="00AC4674" w:rsidP="00563C35">
      <w:pPr>
        <w:pStyle w:val="Bullet1"/>
      </w:pPr>
      <w:r w:rsidRPr="002A1D09">
        <w:t>The final payment deadline</w:t>
      </w:r>
    </w:p>
    <w:p w:rsidR="00AC4674" w:rsidRPr="002A1D09" w:rsidRDefault="00AC4674" w:rsidP="00563C35">
      <w:pPr>
        <w:pStyle w:val="Bullet1"/>
      </w:pPr>
      <w:r w:rsidRPr="002A1D09">
        <w:t>The cancellation and/or amendment fees</w:t>
      </w:r>
    </w:p>
    <w:p w:rsidR="00AC4674" w:rsidRPr="002A1D09" w:rsidRDefault="00AC4674" w:rsidP="00563C35">
      <w:pPr>
        <w:pStyle w:val="Bullet1"/>
      </w:pPr>
      <w:r w:rsidRPr="002A1D09">
        <w:t>The allocation of seats/rooms/cabins</w:t>
      </w:r>
    </w:p>
    <w:p w:rsidR="00AC4674" w:rsidRPr="002A1D09" w:rsidRDefault="00AC4674" w:rsidP="00563C35">
      <w:pPr>
        <w:pStyle w:val="Bullet1"/>
      </w:pPr>
      <w:r w:rsidRPr="002A1D09">
        <w:t>The release back date for unsold allocations</w:t>
      </w:r>
    </w:p>
    <w:p w:rsidR="00AC4674" w:rsidRPr="002A1D09" w:rsidRDefault="00AC4674" w:rsidP="00563C35">
      <w:pPr>
        <w:pStyle w:val="Bullet1"/>
      </w:pPr>
      <w:r w:rsidRPr="002A1D09">
        <w:t>The deadline for final passenger names/numbers</w:t>
      </w:r>
      <w:r w:rsidR="007224B4" w:rsidRPr="002A1D09">
        <w:t>.</w:t>
      </w:r>
    </w:p>
    <w:p w:rsidR="00030F5F" w:rsidRPr="002A1D09" w:rsidRDefault="00030F5F" w:rsidP="00563C35">
      <w:pPr>
        <w:pStyle w:val="BodyCopy"/>
        <w:rPr>
          <w:noProof w:val="0"/>
        </w:rPr>
      </w:pPr>
      <w:r w:rsidRPr="002A1D09">
        <w:rPr>
          <w:noProof w:val="0"/>
        </w:rPr>
        <w:t>Bear in mind that while you may be able to negotiate a better price you will also be required to do a substantial</w:t>
      </w:r>
      <w:r w:rsidR="00633BA3" w:rsidRPr="002A1D09">
        <w:rPr>
          <w:noProof w:val="0"/>
        </w:rPr>
        <w:t xml:space="preserve"> </w:t>
      </w:r>
      <w:r w:rsidRPr="002A1D09">
        <w:rPr>
          <w:noProof w:val="0"/>
        </w:rPr>
        <w:t>amount of extra work in relation to the ongoing monitoring and management of product and services sourced in</w:t>
      </w:r>
      <w:r w:rsidR="00633BA3" w:rsidRPr="002A1D09">
        <w:rPr>
          <w:noProof w:val="0"/>
        </w:rPr>
        <w:t xml:space="preserve"> </w:t>
      </w:r>
      <w:r w:rsidRPr="002A1D09">
        <w:rPr>
          <w:noProof w:val="0"/>
        </w:rPr>
        <w:t>this way.</w:t>
      </w:r>
    </w:p>
    <w:p w:rsidR="00633BA3" w:rsidRPr="002A1D09" w:rsidRDefault="00030F5F" w:rsidP="00563C35">
      <w:pPr>
        <w:pStyle w:val="BodyCopy"/>
        <w:rPr>
          <w:noProof w:val="0"/>
        </w:rPr>
      </w:pPr>
      <w:r w:rsidRPr="002A1D09">
        <w:rPr>
          <w:noProof w:val="0"/>
        </w:rPr>
        <w:t>In many instances, particularly with a group, there is financial risk to the travel agent and substantial deposits</w:t>
      </w:r>
      <w:r w:rsidR="00633BA3" w:rsidRPr="002A1D09">
        <w:rPr>
          <w:noProof w:val="0"/>
        </w:rPr>
        <w:t xml:space="preserve"> </w:t>
      </w:r>
      <w:r w:rsidRPr="002A1D09">
        <w:rPr>
          <w:noProof w:val="0"/>
        </w:rPr>
        <w:t>should be collected from the customer before entering into arrangements where you are dealing direct with the</w:t>
      </w:r>
      <w:r w:rsidR="00633BA3" w:rsidRPr="002A1D09">
        <w:rPr>
          <w:noProof w:val="0"/>
        </w:rPr>
        <w:t xml:space="preserve"> </w:t>
      </w:r>
      <w:r w:rsidRPr="002A1D09">
        <w:rPr>
          <w:noProof w:val="0"/>
        </w:rPr>
        <w:t xml:space="preserve">principal. </w:t>
      </w:r>
    </w:p>
    <w:p w:rsidR="00030F5F" w:rsidRPr="002A1D09" w:rsidRDefault="00030F5F" w:rsidP="00563C35">
      <w:pPr>
        <w:pStyle w:val="BodyCopy"/>
        <w:rPr>
          <w:noProof w:val="0"/>
        </w:rPr>
      </w:pPr>
      <w:r w:rsidRPr="002A1D09">
        <w:rPr>
          <w:noProof w:val="0"/>
        </w:rPr>
        <w:t>Also it is a good idea to research these suppliers to ensure that they are above board and that they</w:t>
      </w:r>
      <w:r w:rsidR="00633BA3" w:rsidRPr="002A1D09">
        <w:rPr>
          <w:noProof w:val="0"/>
        </w:rPr>
        <w:t xml:space="preserve"> </w:t>
      </w:r>
      <w:r w:rsidRPr="002A1D09">
        <w:rPr>
          <w:noProof w:val="0"/>
        </w:rPr>
        <w:t>genuinely offer and are able to provide the particular product and/or service contracted.</w:t>
      </w:r>
    </w:p>
    <w:p w:rsidR="00C57D85" w:rsidRPr="002A1D09" w:rsidRDefault="00C57D85" w:rsidP="007224B4">
      <w:pPr>
        <w:pStyle w:val="Heading3"/>
        <w:ind w:left="0" w:firstLine="0"/>
      </w:pPr>
      <w:r w:rsidRPr="002A1D09">
        <w:t>Calculate mark-up</w:t>
      </w:r>
      <w:r w:rsidR="00633BA3" w:rsidRPr="002A1D09">
        <w:t xml:space="preserve"> </w:t>
      </w:r>
      <w:r w:rsidRPr="002A1D09">
        <w:t xml:space="preserve">nett costs </w:t>
      </w:r>
      <w:r w:rsidR="00633BA3" w:rsidRPr="002A1D09">
        <w:t xml:space="preserve">and commissions </w:t>
      </w:r>
      <w:r w:rsidRPr="002A1D09">
        <w:t>to</w:t>
      </w:r>
      <w:r w:rsidR="00633BA3" w:rsidRPr="002A1D09">
        <w:t xml:space="preserve"> </w:t>
      </w:r>
      <w:r w:rsidRPr="002A1D09">
        <w:t>determine a profitable selling price</w:t>
      </w:r>
    </w:p>
    <w:p w:rsidR="00C57D85" w:rsidRPr="002A1D09" w:rsidRDefault="002278C2" w:rsidP="00563C35">
      <w:pPr>
        <w:pStyle w:val="BodyCopy"/>
        <w:rPr>
          <w:noProof w:val="0"/>
        </w:rPr>
      </w:pPr>
      <w:r w:rsidRPr="002A1D09">
        <w:rPr>
          <w:lang w:eastAsia="en-AU"/>
        </w:rPr>
        <w:drawing>
          <wp:anchor distT="0" distB="0" distL="114300" distR="114300" simplePos="0" relativeHeight="251720704" behindDoc="0" locked="0" layoutInCell="1" allowOverlap="1" wp14:anchorId="254AAB22" wp14:editId="3C93EFB3">
            <wp:simplePos x="0" y="0"/>
            <wp:positionH relativeFrom="column">
              <wp:posOffset>8255</wp:posOffset>
            </wp:positionH>
            <wp:positionV relativeFrom="paragraph">
              <wp:posOffset>12700</wp:posOffset>
            </wp:positionV>
            <wp:extent cx="1896110" cy="1262380"/>
            <wp:effectExtent l="0" t="0" r="8890" b="0"/>
            <wp:wrapSquare wrapText="bothSides"/>
            <wp:docPr id="34" name="Picture 33" descr="shutterstock_38546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8546896.jpg"/>
                    <pic:cNvPicPr/>
                  </pic:nvPicPr>
                  <pic:blipFill>
                    <a:blip r:embed="rId72" cstate="print"/>
                    <a:stretch>
                      <a:fillRect/>
                    </a:stretch>
                  </pic:blipFill>
                  <pic:spPr>
                    <a:xfrm>
                      <a:off x="0" y="0"/>
                      <a:ext cx="1896110" cy="1262380"/>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rPr>
          <w:noProof w:val="0"/>
        </w:rPr>
        <w:t>A large part of the job of a travel agent is sourcing the best prici</w:t>
      </w:r>
      <w:r w:rsidR="00633BA3" w:rsidRPr="002A1D09">
        <w:rPr>
          <w:noProof w:val="0"/>
        </w:rPr>
        <w:t xml:space="preserve">ng for your client’s itinerary, </w:t>
      </w:r>
      <w:r w:rsidR="00C57D85" w:rsidRPr="002A1D09">
        <w:rPr>
          <w:noProof w:val="0"/>
        </w:rPr>
        <w:t>while at the same</w:t>
      </w:r>
      <w:r w:rsidR="00633BA3" w:rsidRPr="002A1D09">
        <w:rPr>
          <w:noProof w:val="0"/>
        </w:rPr>
        <w:t xml:space="preserve"> </w:t>
      </w:r>
      <w:r w:rsidR="00C57D85" w:rsidRPr="002A1D09">
        <w:rPr>
          <w:noProof w:val="0"/>
        </w:rPr>
        <w:t xml:space="preserve">time ensuring that you are earning a reasonable return </w:t>
      </w:r>
      <w:r w:rsidR="00633BA3" w:rsidRPr="002A1D09">
        <w:rPr>
          <w:noProof w:val="0"/>
        </w:rPr>
        <w:t xml:space="preserve">for effort expended and service </w:t>
      </w:r>
      <w:r w:rsidR="00C57D85" w:rsidRPr="002A1D09">
        <w:rPr>
          <w:noProof w:val="0"/>
        </w:rPr>
        <w:t>provided.</w:t>
      </w:r>
    </w:p>
    <w:p w:rsidR="00C57D85" w:rsidRPr="002A1D09" w:rsidRDefault="00C57D85" w:rsidP="00563C35">
      <w:pPr>
        <w:pStyle w:val="BodyCopy"/>
        <w:rPr>
          <w:noProof w:val="0"/>
        </w:rPr>
      </w:pPr>
      <w:r w:rsidRPr="002A1D09">
        <w:rPr>
          <w:noProof w:val="0"/>
        </w:rPr>
        <w:t>It is essential therefore that travel consultants are familiar with the terminology and understand the various</w:t>
      </w:r>
      <w:r w:rsidR="00633BA3" w:rsidRPr="002A1D09">
        <w:rPr>
          <w:noProof w:val="0"/>
        </w:rPr>
        <w:t xml:space="preserve"> </w:t>
      </w:r>
      <w:r w:rsidRPr="002A1D09">
        <w:rPr>
          <w:noProof w:val="0"/>
        </w:rPr>
        <w:t>accepted pricing models used in the travel industry.</w:t>
      </w:r>
    </w:p>
    <w:p w:rsidR="00633BA3" w:rsidRPr="002A1D09" w:rsidRDefault="00C57D85" w:rsidP="00563C35">
      <w:pPr>
        <w:pStyle w:val="BodyCopy"/>
        <w:rPr>
          <w:noProof w:val="0"/>
        </w:rPr>
      </w:pPr>
      <w:r w:rsidRPr="002A1D09">
        <w:rPr>
          <w:noProof w:val="0"/>
        </w:rPr>
        <w:t>The underlying pricing principle is</w:t>
      </w:r>
      <w:r w:rsidR="00633BA3" w:rsidRPr="002A1D09">
        <w:rPr>
          <w:noProof w:val="0"/>
        </w:rPr>
        <w:t xml:space="preserve"> a</w:t>
      </w:r>
      <w:r w:rsidRPr="002A1D09">
        <w:rPr>
          <w:noProof w:val="0"/>
        </w:rPr>
        <w:t xml:space="preserve"> business will source product and services from various principals and suppliers at a rate that is sufficiently</w:t>
      </w:r>
      <w:r w:rsidR="00633BA3" w:rsidRPr="002A1D09">
        <w:rPr>
          <w:noProof w:val="0"/>
        </w:rPr>
        <w:t xml:space="preserve"> </w:t>
      </w:r>
      <w:r w:rsidRPr="002A1D09">
        <w:rPr>
          <w:noProof w:val="0"/>
        </w:rPr>
        <w:t xml:space="preserve">competitive to allow for a reasonable margin. </w:t>
      </w:r>
    </w:p>
    <w:p w:rsidR="00C57D85" w:rsidRPr="002A1D09" w:rsidRDefault="00C57D85" w:rsidP="00563C35">
      <w:pPr>
        <w:pStyle w:val="BodyCopy"/>
        <w:rPr>
          <w:noProof w:val="0"/>
        </w:rPr>
      </w:pPr>
      <w:r w:rsidRPr="002A1D09">
        <w:rPr>
          <w:rStyle w:val="BodyCopyChar1"/>
          <w:noProof w:val="0"/>
        </w:rPr>
        <w:t>Product and services can include airfares, which are often</w:t>
      </w:r>
      <w:r w:rsidR="00633BA3" w:rsidRPr="002A1D09">
        <w:rPr>
          <w:rStyle w:val="BodyCopyChar1"/>
          <w:noProof w:val="0"/>
        </w:rPr>
        <w:t xml:space="preserve"> </w:t>
      </w:r>
      <w:r w:rsidRPr="002A1D09">
        <w:rPr>
          <w:rStyle w:val="BodyCopyChar1"/>
          <w:noProof w:val="0"/>
        </w:rPr>
        <w:t>packaged with other products and</w:t>
      </w:r>
      <w:r w:rsidRPr="002A1D09">
        <w:rPr>
          <w:noProof w:val="0"/>
        </w:rPr>
        <w:t xml:space="preserve"> services and offered as an inclusive tour/travel arrangement.</w:t>
      </w:r>
    </w:p>
    <w:p w:rsidR="00633BA3" w:rsidRPr="002A1D09" w:rsidRDefault="00C57D85" w:rsidP="00563C35">
      <w:pPr>
        <w:pStyle w:val="BodyCopy"/>
        <w:rPr>
          <w:noProof w:val="0"/>
        </w:rPr>
      </w:pPr>
      <w:r w:rsidRPr="002A1D09">
        <w:rPr>
          <w:noProof w:val="0"/>
        </w:rPr>
        <w:t>The costing and pricing of these products and services will take account of currency exchange rates, margins for</w:t>
      </w:r>
      <w:r w:rsidR="00633BA3" w:rsidRPr="002A1D09">
        <w:rPr>
          <w:noProof w:val="0"/>
        </w:rPr>
        <w:t xml:space="preserve"> </w:t>
      </w:r>
      <w:r w:rsidRPr="002A1D09">
        <w:rPr>
          <w:noProof w:val="0"/>
        </w:rPr>
        <w:t>the wholesaler and the various levels of retail travel agent commission they intend to offer.</w:t>
      </w:r>
    </w:p>
    <w:p w:rsidR="00C57D85" w:rsidRPr="002A1D09" w:rsidRDefault="00C57D85" w:rsidP="00563C35">
      <w:pPr>
        <w:pStyle w:val="BodyCopy"/>
        <w:rPr>
          <w:noProof w:val="0"/>
        </w:rPr>
      </w:pPr>
      <w:r w:rsidRPr="002A1D09">
        <w:rPr>
          <w:noProof w:val="0"/>
        </w:rPr>
        <w:t>Here is an overview of the most common methods:</w:t>
      </w:r>
    </w:p>
    <w:p w:rsidR="00C57D85" w:rsidRPr="002A1D09" w:rsidRDefault="00C57D85" w:rsidP="00F6520C">
      <w:pPr>
        <w:pStyle w:val="Heading4"/>
      </w:pPr>
      <w:r w:rsidRPr="002A1D09">
        <w:t>Method 1 – Gross price less commission</w:t>
      </w:r>
    </w:p>
    <w:p w:rsidR="00C57D85" w:rsidRPr="002A1D09" w:rsidRDefault="00C57D85" w:rsidP="007224B4">
      <w:pPr>
        <w:pStyle w:val="BodyCopy"/>
        <w:ind w:left="454" w:hanging="454"/>
        <w:rPr>
          <w:noProof w:val="0"/>
        </w:rPr>
      </w:pPr>
      <w:r w:rsidRPr="002A1D09">
        <w:rPr>
          <w:noProof w:val="0"/>
        </w:rPr>
        <w:t>1.</w:t>
      </w:r>
      <w:r w:rsidR="007224B4" w:rsidRPr="002A1D09">
        <w:rPr>
          <w:noProof w:val="0"/>
        </w:rPr>
        <w:tab/>
      </w:r>
      <w:r w:rsidRPr="002A1D09">
        <w:rPr>
          <w:noProof w:val="0"/>
        </w:rPr>
        <w:t xml:space="preserve">Local suppliers such as hotels, guides, coach companies, transfer companies </w:t>
      </w:r>
      <w:r w:rsidR="009E3138" w:rsidRPr="002A1D09">
        <w:rPr>
          <w:noProof w:val="0"/>
        </w:rPr>
        <w:t>etc.</w:t>
      </w:r>
      <w:r w:rsidRPr="002A1D09">
        <w:rPr>
          <w:noProof w:val="0"/>
        </w:rPr>
        <w:t xml:space="preserve"> sell their product to local</w:t>
      </w:r>
      <w:r w:rsidR="00633BA3" w:rsidRPr="002A1D09">
        <w:rPr>
          <w:noProof w:val="0"/>
        </w:rPr>
        <w:t xml:space="preserve"> </w:t>
      </w:r>
      <w:r w:rsidRPr="002A1D09">
        <w:rPr>
          <w:noProof w:val="0"/>
        </w:rPr>
        <w:t>tour operators at a rate referred to as nett nett.</w:t>
      </w:r>
    </w:p>
    <w:p w:rsidR="00C57D85" w:rsidRPr="002A1D09" w:rsidRDefault="007224B4" w:rsidP="007224B4">
      <w:pPr>
        <w:pStyle w:val="BodyCopy"/>
        <w:ind w:left="454" w:hanging="454"/>
        <w:rPr>
          <w:noProof w:val="0"/>
        </w:rPr>
      </w:pPr>
      <w:r w:rsidRPr="002A1D09">
        <w:rPr>
          <w:noProof w:val="0"/>
        </w:rPr>
        <w:t>2.</w:t>
      </w:r>
      <w:r w:rsidRPr="002A1D09">
        <w:rPr>
          <w:noProof w:val="0"/>
        </w:rPr>
        <w:tab/>
      </w:r>
      <w:r w:rsidR="00C57D85" w:rsidRPr="002A1D09">
        <w:rPr>
          <w:noProof w:val="0"/>
        </w:rPr>
        <w:t>The tour operators or wholesaler will contract for these services at the nett nett rate and add a margin to</w:t>
      </w:r>
      <w:r w:rsidR="00633BA3" w:rsidRPr="002A1D09">
        <w:rPr>
          <w:noProof w:val="0"/>
        </w:rPr>
        <w:t xml:space="preserve"> </w:t>
      </w:r>
      <w:r w:rsidR="00C57D85" w:rsidRPr="002A1D09">
        <w:rPr>
          <w:noProof w:val="0"/>
        </w:rPr>
        <w:t>allow for a reasonable profit. This rate is termed the nett rate.</w:t>
      </w:r>
    </w:p>
    <w:p w:rsidR="00C57D85" w:rsidRPr="002A1D09" w:rsidRDefault="007224B4" w:rsidP="007224B4">
      <w:pPr>
        <w:pStyle w:val="BodyCopy"/>
        <w:ind w:left="454" w:hanging="454"/>
        <w:rPr>
          <w:noProof w:val="0"/>
        </w:rPr>
      </w:pPr>
      <w:r w:rsidRPr="002A1D09">
        <w:rPr>
          <w:noProof w:val="0"/>
        </w:rPr>
        <w:t>3.</w:t>
      </w:r>
      <w:r w:rsidRPr="002A1D09">
        <w:rPr>
          <w:noProof w:val="0"/>
        </w:rPr>
        <w:tab/>
      </w:r>
      <w:r w:rsidR="00C57D85" w:rsidRPr="002A1D09">
        <w:rPr>
          <w:noProof w:val="0"/>
        </w:rPr>
        <w:t>The tour operator or wholesaler will then add either a percentage or dollar amount to the nett rate to allow</w:t>
      </w:r>
      <w:r w:rsidR="00633BA3" w:rsidRPr="002A1D09">
        <w:rPr>
          <w:noProof w:val="0"/>
        </w:rPr>
        <w:t xml:space="preserve"> </w:t>
      </w:r>
      <w:r w:rsidR="00C57D85" w:rsidRPr="002A1D09">
        <w:rPr>
          <w:noProof w:val="0"/>
        </w:rPr>
        <w:t>for the payment of travel agents commission.</w:t>
      </w:r>
    </w:p>
    <w:p w:rsidR="00C57D85" w:rsidRPr="002A1D09" w:rsidRDefault="007224B4" w:rsidP="007224B4">
      <w:pPr>
        <w:pStyle w:val="BodyCopy"/>
        <w:ind w:left="454" w:hanging="454"/>
        <w:rPr>
          <w:noProof w:val="0"/>
        </w:rPr>
      </w:pPr>
      <w:r w:rsidRPr="002A1D09">
        <w:rPr>
          <w:lang w:eastAsia="en-AU"/>
        </w:rPr>
        <w:drawing>
          <wp:anchor distT="0" distB="0" distL="114300" distR="114300" simplePos="0" relativeHeight="251721728" behindDoc="0" locked="0" layoutInCell="1" allowOverlap="1" wp14:anchorId="08ECE387" wp14:editId="02E176C2">
            <wp:simplePos x="0" y="0"/>
            <wp:positionH relativeFrom="column">
              <wp:posOffset>3613150</wp:posOffset>
            </wp:positionH>
            <wp:positionV relativeFrom="paragraph">
              <wp:posOffset>13970</wp:posOffset>
            </wp:positionV>
            <wp:extent cx="2115185" cy="1684655"/>
            <wp:effectExtent l="0" t="0" r="0" b="0"/>
            <wp:wrapSquare wrapText="bothSides"/>
            <wp:docPr id="37" name="Picture 36" descr="shutterstock_96331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331862.jpg"/>
                    <pic:cNvPicPr/>
                  </pic:nvPicPr>
                  <pic:blipFill>
                    <a:blip r:embed="rId73" cstate="print"/>
                    <a:stretch>
                      <a:fillRect/>
                    </a:stretch>
                  </pic:blipFill>
                  <pic:spPr>
                    <a:xfrm>
                      <a:off x="0" y="0"/>
                      <a:ext cx="2115185" cy="1684655"/>
                    </a:xfrm>
                    <a:prstGeom prst="rect">
                      <a:avLst/>
                    </a:prstGeom>
                  </pic:spPr>
                </pic:pic>
              </a:graphicData>
            </a:graphic>
            <wp14:sizeRelH relativeFrom="margin">
              <wp14:pctWidth>0</wp14:pctWidth>
            </wp14:sizeRelH>
            <wp14:sizeRelV relativeFrom="margin">
              <wp14:pctHeight>0</wp14:pctHeight>
            </wp14:sizeRelV>
          </wp:anchor>
        </w:drawing>
      </w:r>
      <w:r w:rsidRPr="002A1D09">
        <w:rPr>
          <w:noProof w:val="0"/>
        </w:rPr>
        <w:t>4.</w:t>
      </w:r>
      <w:r w:rsidRPr="002A1D09">
        <w:rPr>
          <w:noProof w:val="0"/>
        </w:rPr>
        <w:tab/>
      </w:r>
      <w:r w:rsidR="00C57D85" w:rsidRPr="002A1D09">
        <w:rPr>
          <w:noProof w:val="0"/>
        </w:rPr>
        <w:t>This then becomes the gross price for the product and service and it is this rate which is published in</w:t>
      </w:r>
      <w:r w:rsidR="00633BA3" w:rsidRPr="002A1D09">
        <w:rPr>
          <w:noProof w:val="0"/>
        </w:rPr>
        <w:t xml:space="preserve"> </w:t>
      </w:r>
      <w:r w:rsidR="00C57D85" w:rsidRPr="002A1D09">
        <w:rPr>
          <w:noProof w:val="0"/>
        </w:rPr>
        <w:t>brochures and on websites.</w:t>
      </w:r>
    </w:p>
    <w:p w:rsidR="00C57D85" w:rsidRPr="002A1D09" w:rsidRDefault="007224B4" w:rsidP="007224B4">
      <w:pPr>
        <w:pStyle w:val="BodyCopy"/>
        <w:ind w:left="454" w:hanging="454"/>
        <w:rPr>
          <w:noProof w:val="0"/>
        </w:rPr>
      </w:pPr>
      <w:r w:rsidRPr="002A1D09">
        <w:rPr>
          <w:noProof w:val="0"/>
        </w:rPr>
        <w:t>5.</w:t>
      </w:r>
      <w:r w:rsidRPr="002A1D09">
        <w:rPr>
          <w:noProof w:val="0"/>
        </w:rPr>
        <w:tab/>
      </w:r>
      <w:r w:rsidR="00C57D85" w:rsidRPr="002A1D09">
        <w:rPr>
          <w:noProof w:val="0"/>
        </w:rPr>
        <w:t>The product is then distributed and sold to the customer via</w:t>
      </w:r>
      <w:r w:rsidR="00633BA3" w:rsidRPr="002A1D09">
        <w:rPr>
          <w:noProof w:val="0"/>
        </w:rPr>
        <w:t xml:space="preserve"> various distribution channels, </w:t>
      </w:r>
      <w:r w:rsidR="00C57D85" w:rsidRPr="002A1D09">
        <w:rPr>
          <w:noProof w:val="0"/>
        </w:rPr>
        <w:t>one of which is</w:t>
      </w:r>
      <w:r w:rsidR="00633BA3" w:rsidRPr="002A1D09">
        <w:rPr>
          <w:noProof w:val="0"/>
        </w:rPr>
        <w:t xml:space="preserve"> </w:t>
      </w:r>
      <w:r w:rsidR="00C57D85" w:rsidRPr="002A1D09">
        <w:rPr>
          <w:noProof w:val="0"/>
        </w:rPr>
        <w:t>the travel agent network. In exchange for distributing (promoting and selling) their product, the tour operator</w:t>
      </w:r>
      <w:r w:rsidR="00633BA3" w:rsidRPr="002A1D09">
        <w:rPr>
          <w:noProof w:val="0"/>
        </w:rPr>
        <w:t xml:space="preserve"> </w:t>
      </w:r>
      <w:r w:rsidR="00C57D85" w:rsidRPr="002A1D09">
        <w:rPr>
          <w:noProof w:val="0"/>
        </w:rPr>
        <w:t>or wholesaler will extend a small payment to the travel agent. This is termed travel agent commission.</w:t>
      </w:r>
    </w:p>
    <w:p w:rsidR="00C57D85" w:rsidRPr="002A1D09" w:rsidRDefault="00C57D85" w:rsidP="00563C35">
      <w:pPr>
        <w:pStyle w:val="BodyCopy"/>
        <w:rPr>
          <w:noProof w:val="0"/>
        </w:rPr>
      </w:pPr>
      <w:r w:rsidRPr="002A1D09">
        <w:rPr>
          <w:noProof w:val="0"/>
        </w:rPr>
        <w:t>The percentage commission paid will vary depending on the type of product and any preferred agreements</w:t>
      </w:r>
      <w:r w:rsidR="00633BA3" w:rsidRPr="002A1D09">
        <w:rPr>
          <w:noProof w:val="0"/>
        </w:rPr>
        <w:t xml:space="preserve"> </w:t>
      </w:r>
      <w:r w:rsidRPr="002A1D09">
        <w:rPr>
          <w:noProof w:val="0"/>
        </w:rPr>
        <w:t>that may be in place however it averages around 10% for land arrangements. Commission on airfares can be</w:t>
      </w:r>
      <w:r w:rsidR="00633BA3" w:rsidRPr="002A1D09">
        <w:rPr>
          <w:noProof w:val="0"/>
        </w:rPr>
        <w:t xml:space="preserve"> </w:t>
      </w:r>
      <w:r w:rsidRPr="002A1D09">
        <w:rPr>
          <w:noProof w:val="0"/>
        </w:rPr>
        <w:t>anything from no commission to a maximum of 9% with most being around 5%.</w:t>
      </w:r>
    </w:p>
    <w:p w:rsidR="00C57D85" w:rsidRPr="002A1D09" w:rsidRDefault="00C57D85" w:rsidP="00F6520C">
      <w:pPr>
        <w:pStyle w:val="Heading4"/>
      </w:pPr>
      <w:r w:rsidRPr="002A1D09">
        <w:t>Method 2 – Nett plus mark-up</w:t>
      </w:r>
    </w:p>
    <w:p w:rsidR="00C57D85" w:rsidRPr="002A1D09" w:rsidRDefault="00C57D85" w:rsidP="00563C35">
      <w:pPr>
        <w:pStyle w:val="BodyCopy"/>
        <w:rPr>
          <w:noProof w:val="0"/>
        </w:rPr>
      </w:pPr>
      <w:r w:rsidRPr="002A1D09">
        <w:rPr>
          <w:rStyle w:val="BodyCopyChar1"/>
          <w:noProof w:val="0"/>
        </w:rPr>
        <w:t>There are instances where a travel agent is offered or sources a nett cost for a product or</w:t>
      </w:r>
      <w:r w:rsidRPr="002A1D09">
        <w:rPr>
          <w:noProof w:val="0"/>
        </w:rPr>
        <w:t xml:space="preserve"> service.</w:t>
      </w:r>
    </w:p>
    <w:p w:rsidR="00C57D85" w:rsidRPr="002A1D09" w:rsidRDefault="00C57D85" w:rsidP="00563C35">
      <w:pPr>
        <w:pStyle w:val="BodyCopy"/>
        <w:rPr>
          <w:noProof w:val="0"/>
        </w:rPr>
      </w:pPr>
      <w:r w:rsidRPr="002A1D09">
        <w:rPr>
          <w:noProof w:val="0"/>
        </w:rPr>
        <w:t>The travel agent is then at liberty to mark up the nett cost by adding a percentage or dollar amount to reach a</w:t>
      </w:r>
      <w:r w:rsidR="00633BA3" w:rsidRPr="002A1D09">
        <w:rPr>
          <w:noProof w:val="0"/>
        </w:rPr>
        <w:t xml:space="preserve"> </w:t>
      </w:r>
      <w:r w:rsidRPr="002A1D09">
        <w:rPr>
          <w:noProof w:val="0"/>
        </w:rPr>
        <w:t>gross price which is then provided to the customer.</w:t>
      </w:r>
    </w:p>
    <w:p w:rsidR="00C57D85" w:rsidRPr="002A1D09" w:rsidRDefault="00C57D85" w:rsidP="00563C35">
      <w:pPr>
        <w:pStyle w:val="BodyCopy"/>
        <w:rPr>
          <w:noProof w:val="0"/>
        </w:rPr>
      </w:pPr>
      <w:r w:rsidRPr="002A1D09">
        <w:rPr>
          <w:noProof w:val="0"/>
        </w:rPr>
        <w:t>The amount of the mark-up (percentage or dollar value) is most often influenced by the organisation and the</w:t>
      </w:r>
      <w:r w:rsidR="00633BA3" w:rsidRPr="002A1D09">
        <w:rPr>
          <w:noProof w:val="0"/>
        </w:rPr>
        <w:t xml:space="preserve"> </w:t>
      </w:r>
      <w:r w:rsidRPr="002A1D09">
        <w:rPr>
          <w:noProof w:val="0"/>
        </w:rPr>
        <w:t>conditions in the market place.</w:t>
      </w:r>
    </w:p>
    <w:p w:rsidR="00C57D85" w:rsidRPr="002A1D09" w:rsidRDefault="00C57D85" w:rsidP="00563C35">
      <w:pPr>
        <w:pStyle w:val="BodyCopy"/>
        <w:rPr>
          <w:noProof w:val="0"/>
        </w:rPr>
      </w:pPr>
      <w:r w:rsidRPr="002A1D09">
        <w:rPr>
          <w:noProof w:val="0"/>
        </w:rPr>
        <w:t>In this instance the difference between the nett cost and the marked up price represents the travel agent</w:t>
      </w:r>
      <w:r w:rsidR="00633BA3" w:rsidRPr="002A1D09">
        <w:rPr>
          <w:noProof w:val="0"/>
        </w:rPr>
        <w:t xml:space="preserve"> </w:t>
      </w:r>
      <w:r w:rsidRPr="002A1D09">
        <w:rPr>
          <w:noProof w:val="0"/>
        </w:rPr>
        <w:t>commission or margin. This typically applies to airfares where the airline or ticket consolidator will provide a nett</w:t>
      </w:r>
      <w:r w:rsidR="00633BA3" w:rsidRPr="002A1D09">
        <w:rPr>
          <w:noProof w:val="0"/>
        </w:rPr>
        <w:t xml:space="preserve"> </w:t>
      </w:r>
      <w:r w:rsidRPr="002A1D09">
        <w:rPr>
          <w:noProof w:val="0"/>
        </w:rPr>
        <w:t>airfare to the travel agent.</w:t>
      </w:r>
    </w:p>
    <w:p w:rsidR="00633BA3" w:rsidRPr="002A1D09" w:rsidRDefault="00633BA3">
      <w:pPr>
        <w:rPr>
          <w:rFonts w:ascii="Helvetica" w:hAnsi="Helvetica" w:cs="HelveticaNeueLTStd-LtCn"/>
          <w:b/>
          <w:color w:val="595959" w:themeColor="text1" w:themeTint="A6"/>
          <w:sz w:val="28"/>
          <w:szCs w:val="28"/>
        </w:rPr>
      </w:pPr>
      <w:r w:rsidRPr="002A1D09">
        <w:rPr>
          <w:rFonts w:ascii="Helvetica" w:hAnsi="Helvetica" w:cs="HelveticaNeueLTStd-LtCn"/>
          <w:b/>
          <w:color w:val="595959" w:themeColor="text1" w:themeTint="A6"/>
          <w:sz w:val="28"/>
          <w:szCs w:val="28"/>
        </w:rPr>
        <w:br w:type="page"/>
      </w:r>
    </w:p>
    <w:p w:rsidR="00633BA3" w:rsidRPr="002A1D09" w:rsidRDefault="00633BA3" w:rsidP="00AE4310">
      <w:pPr>
        <w:pStyle w:val="Heading3"/>
      </w:pPr>
      <w:r w:rsidRPr="002A1D09">
        <w:t>Receiving commissions</w:t>
      </w:r>
    </w:p>
    <w:p w:rsidR="00C57D85" w:rsidRPr="002A1D09" w:rsidRDefault="00C57D85" w:rsidP="00563C35">
      <w:pPr>
        <w:pStyle w:val="BodyCopy"/>
        <w:rPr>
          <w:noProof w:val="0"/>
        </w:rPr>
      </w:pPr>
      <w:r w:rsidRPr="002A1D09">
        <w:rPr>
          <w:noProof w:val="0"/>
        </w:rPr>
        <w:t>There are 3 main ways that travel agents receive their commission.</w:t>
      </w:r>
    </w:p>
    <w:p w:rsidR="00C57D85" w:rsidRPr="002A1D09" w:rsidRDefault="00C57D85" w:rsidP="00F6520C">
      <w:pPr>
        <w:pStyle w:val="Heading4"/>
      </w:pPr>
      <w:r w:rsidRPr="002A1D09">
        <w:t>Deduction at source</w:t>
      </w:r>
    </w:p>
    <w:p w:rsidR="00C57D85" w:rsidRPr="002A1D09" w:rsidRDefault="00C57D85" w:rsidP="00563C35">
      <w:pPr>
        <w:pStyle w:val="BodyCopy"/>
        <w:rPr>
          <w:noProof w:val="0"/>
        </w:rPr>
      </w:pPr>
      <w:r w:rsidRPr="002A1D09">
        <w:rPr>
          <w:noProof w:val="0"/>
        </w:rPr>
        <w:t>The travel agent collects the gross or published price from the customer and then remits the nett amount to the</w:t>
      </w:r>
      <w:r w:rsidR="00633BA3" w:rsidRPr="002A1D09">
        <w:rPr>
          <w:noProof w:val="0"/>
        </w:rPr>
        <w:t xml:space="preserve"> </w:t>
      </w:r>
      <w:r w:rsidRPr="002A1D09">
        <w:rPr>
          <w:noProof w:val="0"/>
        </w:rPr>
        <w:t>supplier, tour operator or wholesaler.</w:t>
      </w:r>
    </w:p>
    <w:p w:rsidR="00C57D85" w:rsidRPr="002A1D09" w:rsidRDefault="00C57D85" w:rsidP="00563C35">
      <w:pPr>
        <w:pStyle w:val="BodyCopy"/>
        <w:rPr>
          <w:noProof w:val="0"/>
        </w:rPr>
      </w:pPr>
      <w:r w:rsidRPr="002A1D09">
        <w:rPr>
          <w:noProof w:val="0"/>
        </w:rPr>
        <w:t>For example: You have booked and collected payment for 1</w:t>
      </w:r>
      <w:r w:rsidR="00633BA3" w:rsidRPr="002A1D09">
        <w:rPr>
          <w:noProof w:val="0"/>
        </w:rPr>
        <w:t xml:space="preserve"> nights hotel accommodation. In </w:t>
      </w:r>
      <w:r w:rsidRPr="002A1D09">
        <w:rPr>
          <w:noProof w:val="0"/>
        </w:rPr>
        <w:t>accordance with the</w:t>
      </w:r>
      <w:r w:rsidR="00633BA3" w:rsidRPr="002A1D09">
        <w:rPr>
          <w:noProof w:val="0"/>
        </w:rPr>
        <w:t xml:space="preserve"> </w:t>
      </w:r>
      <w:r w:rsidRPr="002A1D09">
        <w:rPr>
          <w:noProof w:val="0"/>
        </w:rPr>
        <w:t xml:space="preserve">published price you have collected </w:t>
      </w:r>
      <w:r w:rsidR="00633BA3" w:rsidRPr="002A1D09">
        <w:rPr>
          <w:noProof w:val="0"/>
        </w:rPr>
        <w:t>$</w:t>
      </w:r>
      <w:r w:rsidRPr="002A1D09">
        <w:rPr>
          <w:noProof w:val="0"/>
        </w:rPr>
        <w:t>200.00 (gross) from the customer. When you remit the payment to the</w:t>
      </w:r>
      <w:r w:rsidR="00633BA3" w:rsidRPr="002A1D09">
        <w:rPr>
          <w:noProof w:val="0"/>
        </w:rPr>
        <w:t xml:space="preserve"> </w:t>
      </w:r>
      <w:r w:rsidRPr="002A1D09">
        <w:rPr>
          <w:noProof w:val="0"/>
        </w:rPr>
        <w:t xml:space="preserve">hotel, you send them </w:t>
      </w:r>
      <w:r w:rsidR="00633BA3" w:rsidRPr="002A1D09">
        <w:rPr>
          <w:noProof w:val="0"/>
        </w:rPr>
        <w:t>$</w:t>
      </w:r>
      <w:r w:rsidRPr="002A1D09">
        <w:rPr>
          <w:noProof w:val="0"/>
        </w:rPr>
        <w:t xml:space="preserve">180.00 which represents the gross less a commission of 10% i.e. </w:t>
      </w:r>
      <w:r w:rsidR="00633BA3" w:rsidRPr="002A1D09">
        <w:rPr>
          <w:noProof w:val="0"/>
        </w:rPr>
        <w:t>$</w:t>
      </w:r>
      <w:r w:rsidRPr="002A1D09">
        <w:rPr>
          <w:noProof w:val="0"/>
        </w:rPr>
        <w:t>20.00 agent</w:t>
      </w:r>
      <w:r w:rsidR="00633BA3" w:rsidRPr="002A1D09">
        <w:rPr>
          <w:noProof w:val="0"/>
        </w:rPr>
        <w:t xml:space="preserve"> </w:t>
      </w:r>
      <w:r w:rsidRPr="002A1D09">
        <w:rPr>
          <w:noProof w:val="0"/>
        </w:rPr>
        <w:t>commission.</w:t>
      </w:r>
    </w:p>
    <w:p w:rsidR="00C57D85" w:rsidRPr="002A1D09" w:rsidRDefault="007224B4" w:rsidP="00F6520C">
      <w:pPr>
        <w:pStyle w:val="Heading4"/>
      </w:pPr>
      <w:r w:rsidRPr="002A1D09">
        <w:rPr>
          <w:noProof/>
        </w:rPr>
        <w:drawing>
          <wp:anchor distT="0" distB="0" distL="114300" distR="114300" simplePos="0" relativeHeight="251722752" behindDoc="0" locked="0" layoutInCell="1" allowOverlap="1" wp14:anchorId="46C983CE" wp14:editId="3BD25957">
            <wp:simplePos x="0" y="0"/>
            <wp:positionH relativeFrom="column">
              <wp:posOffset>3589020</wp:posOffset>
            </wp:positionH>
            <wp:positionV relativeFrom="paragraph">
              <wp:posOffset>130175</wp:posOffset>
            </wp:positionV>
            <wp:extent cx="2127250" cy="1413510"/>
            <wp:effectExtent l="0" t="0" r="6350" b="0"/>
            <wp:wrapSquare wrapText="bothSides"/>
            <wp:docPr id="10" name="Picture 9" descr="shutterstock_101015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015017.jpg"/>
                    <pic:cNvPicPr/>
                  </pic:nvPicPr>
                  <pic:blipFill>
                    <a:blip r:embed="rId74" cstate="print"/>
                    <a:stretch>
                      <a:fillRect/>
                    </a:stretch>
                  </pic:blipFill>
                  <pic:spPr>
                    <a:xfrm>
                      <a:off x="0" y="0"/>
                      <a:ext cx="2127250" cy="1413510"/>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Retrospective payment</w:t>
      </w:r>
    </w:p>
    <w:p w:rsidR="00C57D85" w:rsidRPr="002A1D09" w:rsidRDefault="00C57D85" w:rsidP="00563C35">
      <w:pPr>
        <w:pStyle w:val="BodyCopy"/>
        <w:rPr>
          <w:noProof w:val="0"/>
        </w:rPr>
      </w:pPr>
      <w:r w:rsidRPr="002A1D09">
        <w:rPr>
          <w:noProof w:val="0"/>
        </w:rPr>
        <w:t>The supplier of the product or service will send the travel agent their commission after the customer has utilised</w:t>
      </w:r>
      <w:r w:rsidR="00633BA3" w:rsidRPr="002A1D09">
        <w:rPr>
          <w:noProof w:val="0"/>
        </w:rPr>
        <w:t xml:space="preserve"> </w:t>
      </w:r>
      <w:r w:rsidRPr="002A1D09">
        <w:rPr>
          <w:noProof w:val="0"/>
        </w:rPr>
        <w:t>the product or service.</w:t>
      </w:r>
    </w:p>
    <w:p w:rsidR="00C57D85" w:rsidRPr="002A1D09" w:rsidRDefault="00C57D85" w:rsidP="00563C35">
      <w:pPr>
        <w:pStyle w:val="BodyCopy"/>
        <w:rPr>
          <w:noProof w:val="0"/>
        </w:rPr>
      </w:pPr>
      <w:r w:rsidRPr="002A1D09">
        <w:rPr>
          <w:noProof w:val="0"/>
        </w:rPr>
        <w:t>For example: You have booked 1 night’s hotel accommodation for your customer. The published price is $200.00</w:t>
      </w:r>
      <w:r w:rsidR="00633BA3" w:rsidRPr="002A1D09">
        <w:rPr>
          <w:noProof w:val="0"/>
        </w:rPr>
        <w:t xml:space="preserve"> </w:t>
      </w:r>
      <w:r w:rsidRPr="002A1D09">
        <w:rPr>
          <w:noProof w:val="0"/>
        </w:rPr>
        <w:t>for the night. You have not collected the payment as the customer has elected to pay direct using a credit card.</w:t>
      </w:r>
    </w:p>
    <w:p w:rsidR="00C57D85" w:rsidRPr="002A1D09" w:rsidRDefault="00C57D85" w:rsidP="00563C35">
      <w:pPr>
        <w:pStyle w:val="BodyCopy"/>
        <w:rPr>
          <w:noProof w:val="0"/>
        </w:rPr>
      </w:pPr>
      <w:r w:rsidRPr="002A1D09">
        <w:rPr>
          <w:noProof w:val="0"/>
        </w:rPr>
        <w:t>You have provided the credit card details to the hotel to guarantee the booking.</w:t>
      </w:r>
    </w:p>
    <w:p w:rsidR="00C57D85" w:rsidRPr="002A1D09" w:rsidRDefault="00C57D85" w:rsidP="00563C35">
      <w:pPr>
        <w:pStyle w:val="BodyCopy"/>
        <w:rPr>
          <w:noProof w:val="0"/>
        </w:rPr>
      </w:pPr>
      <w:r w:rsidRPr="002A1D09">
        <w:rPr>
          <w:noProof w:val="0"/>
        </w:rPr>
        <w:t>Once the customer has utilised the service (completed their stay at the hotel), the hotel will send the travel agent</w:t>
      </w:r>
      <w:r w:rsidR="00633BA3" w:rsidRPr="002A1D09">
        <w:rPr>
          <w:noProof w:val="0"/>
        </w:rPr>
        <w:t xml:space="preserve"> </w:t>
      </w:r>
      <w:r w:rsidRPr="002A1D09">
        <w:rPr>
          <w:noProof w:val="0"/>
        </w:rPr>
        <w:t xml:space="preserve">their commission of </w:t>
      </w:r>
      <w:r w:rsidR="00633BA3" w:rsidRPr="002A1D09">
        <w:rPr>
          <w:noProof w:val="0"/>
        </w:rPr>
        <w:t>$</w:t>
      </w:r>
      <w:r w:rsidRPr="002A1D09">
        <w:rPr>
          <w:noProof w:val="0"/>
        </w:rPr>
        <w:t>20.00 (10%) via one of the many payment methods available such as direct deposit,</w:t>
      </w:r>
      <w:r w:rsidR="00633BA3" w:rsidRPr="002A1D09">
        <w:rPr>
          <w:noProof w:val="0"/>
        </w:rPr>
        <w:t xml:space="preserve"> </w:t>
      </w:r>
      <w:r w:rsidRPr="002A1D09">
        <w:rPr>
          <w:noProof w:val="0"/>
        </w:rPr>
        <w:t>Money Direct, Smart Money, etc.</w:t>
      </w:r>
    </w:p>
    <w:p w:rsidR="00C57D85" w:rsidRPr="002A1D09" w:rsidRDefault="00C57D85" w:rsidP="00F6520C">
      <w:pPr>
        <w:pStyle w:val="Heading4"/>
      </w:pPr>
      <w:r w:rsidRPr="002A1D09">
        <w:t>Overrides</w:t>
      </w:r>
    </w:p>
    <w:p w:rsidR="00C57D85" w:rsidRPr="002A1D09" w:rsidRDefault="00C57D85" w:rsidP="00563C35">
      <w:pPr>
        <w:pStyle w:val="BodyCopy"/>
        <w:rPr>
          <w:noProof w:val="0"/>
        </w:rPr>
      </w:pPr>
      <w:r w:rsidRPr="002A1D09">
        <w:rPr>
          <w:noProof w:val="0"/>
        </w:rPr>
        <w:t>These are payments made to travel agents based on agreements in relation to volume, agreed sales targets etc.</w:t>
      </w:r>
    </w:p>
    <w:p w:rsidR="00C57D85" w:rsidRPr="002A1D09" w:rsidRDefault="00C57D85" w:rsidP="00563C35">
      <w:pPr>
        <w:pStyle w:val="BodyCopy"/>
        <w:rPr>
          <w:noProof w:val="0"/>
        </w:rPr>
      </w:pPr>
      <w:r w:rsidRPr="002A1D09">
        <w:rPr>
          <w:noProof w:val="0"/>
        </w:rPr>
        <w:t>These payments are generally over and above any commission deducted at source or received after utilisation</w:t>
      </w:r>
      <w:r w:rsidR="00633BA3" w:rsidRPr="002A1D09">
        <w:rPr>
          <w:noProof w:val="0"/>
        </w:rPr>
        <w:t xml:space="preserve"> </w:t>
      </w:r>
      <w:r w:rsidRPr="002A1D09">
        <w:rPr>
          <w:noProof w:val="0"/>
        </w:rPr>
        <w:t>(see above) and usually form part of a preferred agreement. Payments of overrides are usually made at agreed</w:t>
      </w:r>
      <w:r w:rsidR="00633BA3" w:rsidRPr="002A1D09">
        <w:rPr>
          <w:noProof w:val="0"/>
        </w:rPr>
        <w:t xml:space="preserve"> </w:t>
      </w:r>
      <w:r w:rsidRPr="002A1D09">
        <w:rPr>
          <w:noProof w:val="0"/>
        </w:rPr>
        <w:t>intervals i.e. monthly, quarterly, six monthly or annually.</w:t>
      </w:r>
    </w:p>
    <w:p w:rsidR="00C57D85" w:rsidRPr="002A1D09" w:rsidRDefault="00C57D85" w:rsidP="007224B4">
      <w:pPr>
        <w:pStyle w:val="Heading3"/>
        <w:ind w:left="0" w:firstLine="0"/>
      </w:pPr>
      <w:r w:rsidRPr="002A1D09">
        <w:t>Accurately calculate any additional taxes,</w:t>
      </w:r>
      <w:r w:rsidR="009E3605" w:rsidRPr="002A1D09">
        <w:t xml:space="preserve"> </w:t>
      </w:r>
      <w:r w:rsidRPr="002A1D09">
        <w:t>special fees and other charges</w:t>
      </w:r>
    </w:p>
    <w:p w:rsidR="00C57D85" w:rsidRPr="002A1D09" w:rsidRDefault="00F6520C" w:rsidP="00563C35">
      <w:pPr>
        <w:pStyle w:val="BodyCopy"/>
        <w:rPr>
          <w:noProof w:val="0"/>
        </w:rPr>
      </w:pPr>
      <w:r w:rsidRPr="002A1D09">
        <w:rPr>
          <w:lang w:eastAsia="en-AU"/>
        </w:rPr>
        <w:drawing>
          <wp:anchor distT="0" distB="0" distL="114300" distR="114300" simplePos="0" relativeHeight="251723776" behindDoc="0" locked="0" layoutInCell="1" allowOverlap="1" wp14:anchorId="365063AF" wp14:editId="450CFAC1">
            <wp:simplePos x="0" y="0"/>
            <wp:positionH relativeFrom="column">
              <wp:posOffset>3866515</wp:posOffset>
            </wp:positionH>
            <wp:positionV relativeFrom="paragraph">
              <wp:posOffset>269240</wp:posOffset>
            </wp:positionV>
            <wp:extent cx="1837055" cy="1500505"/>
            <wp:effectExtent l="0" t="0" r="0" b="4445"/>
            <wp:wrapSquare wrapText="bothSides"/>
            <wp:docPr id="27" name="Picture 26"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75" cstate="print"/>
                    <a:stretch>
                      <a:fillRect/>
                    </a:stretch>
                  </pic:blipFill>
                  <pic:spPr>
                    <a:xfrm>
                      <a:off x="0" y="0"/>
                      <a:ext cx="1837055" cy="150050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rPr>
          <w:noProof w:val="0"/>
        </w:rPr>
        <w:t>There a number of factors that influence variations in product pricing. Here are some:</w:t>
      </w:r>
    </w:p>
    <w:p w:rsidR="00C57D85" w:rsidRPr="002A1D09" w:rsidRDefault="003E4B27" w:rsidP="00563C35">
      <w:pPr>
        <w:pStyle w:val="Bullet1"/>
      </w:pPr>
      <w:r w:rsidRPr="002A1D09">
        <w:t xml:space="preserve">Seasonality – high, shoulder, low or peak, </w:t>
      </w:r>
      <w:r w:rsidR="00C57D85" w:rsidRPr="002A1D09">
        <w:t>off peak or combinations</w:t>
      </w:r>
    </w:p>
    <w:p w:rsidR="00C57D85" w:rsidRPr="002A1D09" w:rsidRDefault="00C57D85" w:rsidP="00563C35">
      <w:pPr>
        <w:pStyle w:val="Bullet1"/>
      </w:pPr>
      <w:r w:rsidRPr="002A1D09">
        <w:t>Validity dates – what prices apply to what dates</w:t>
      </w:r>
    </w:p>
    <w:p w:rsidR="00C57D85" w:rsidRPr="002A1D09" w:rsidRDefault="00C57D85" w:rsidP="00563C35">
      <w:pPr>
        <w:pStyle w:val="Bullet1"/>
      </w:pPr>
      <w:r w:rsidRPr="002A1D09">
        <w:t>Date of booking</w:t>
      </w:r>
    </w:p>
    <w:p w:rsidR="00C57D85" w:rsidRPr="002A1D09" w:rsidRDefault="00C57D85" w:rsidP="00563C35">
      <w:pPr>
        <w:pStyle w:val="Bullet1"/>
      </w:pPr>
      <w:r w:rsidRPr="002A1D09">
        <w:t>Date of travel</w:t>
      </w:r>
    </w:p>
    <w:p w:rsidR="00F6520C" w:rsidRPr="002A1D09" w:rsidRDefault="00C57D85" w:rsidP="00F6520C">
      <w:pPr>
        <w:pStyle w:val="Bullet1"/>
      </w:pPr>
      <w:r w:rsidRPr="002A1D09">
        <w:t>Surcharges – weekend stays, extra bedding</w:t>
      </w:r>
      <w:r w:rsidR="00F6520C" w:rsidRPr="002A1D09">
        <w:br w:type="page"/>
      </w:r>
    </w:p>
    <w:p w:rsidR="00C57D85" w:rsidRPr="002A1D09" w:rsidRDefault="00C57D85" w:rsidP="00563C35">
      <w:pPr>
        <w:pStyle w:val="Bullet1"/>
      </w:pPr>
      <w:r w:rsidRPr="002A1D09">
        <w:t>Restrictions – age, student, senior, nationality, validity of driver</w:t>
      </w:r>
      <w:r w:rsidR="00FA1CA4" w:rsidRPr="002A1D09">
        <w:t xml:space="preserve"> </w:t>
      </w:r>
      <w:r w:rsidRPr="002A1D09">
        <w:t>licence</w:t>
      </w:r>
    </w:p>
    <w:p w:rsidR="00C57D85" w:rsidRPr="002A1D09" w:rsidRDefault="003E4B27" w:rsidP="00563C35">
      <w:pPr>
        <w:pStyle w:val="Bullet1"/>
      </w:pPr>
      <w:r w:rsidRPr="002A1D09">
        <w:t xml:space="preserve">Standard – Luxury, moderate, standard, basic, budget or </w:t>
      </w:r>
      <w:r w:rsidR="00C57D85" w:rsidRPr="002A1D09">
        <w:t>backpackers</w:t>
      </w:r>
    </w:p>
    <w:p w:rsidR="00C57D85" w:rsidRPr="002A1D09" w:rsidRDefault="00C57D85" w:rsidP="00563C35">
      <w:pPr>
        <w:pStyle w:val="Bullet1"/>
      </w:pPr>
      <w:r w:rsidRPr="002A1D09">
        <w:t>Inclusions/exclusions – meals, sightseeing, entrance fees, tour escort</w:t>
      </w:r>
    </w:p>
    <w:p w:rsidR="00C57D85" w:rsidRPr="002A1D09" w:rsidRDefault="00C57D85" w:rsidP="00563C35">
      <w:pPr>
        <w:pStyle w:val="Bullet1"/>
      </w:pPr>
      <w:r w:rsidRPr="002A1D09">
        <w:t>Bedding – single, twin share, triple, quad, multi/dormitory</w:t>
      </w:r>
    </w:p>
    <w:p w:rsidR="00C57D85" w:rsidRPr="002A1D09" w:rsidRDefault="00C57D85" w:rsidP="00563C35">
      <w:pPr>
        <w:pStyle w:val="Bullet1"/>
      </w:pPr>
      <w:r w:rsidRPr="002A1D09">
        <w:t>Child and infant costs – when is a child a child and when is an infant an infant</w:t>
      </w:r>
    </w:p>
    <w:p w:rsidR="00C57D85" w:rsidRPr="002A1D09" w:rsidRDefault="00C57D85" w:rsidP="00563C35">
      <w:pPr>
        <w:pStyle w:val="Bullet1"/>
      </w:pPr>
      <w:r w:rsidRPr="002A1D09">
        <w:t>Currency used and conversion rates</w:t>
      </w:r>
    </w:p>
    <w:p w:rsidR="00C57D85" w:rsidRPr="002A1D09" w:rsidRDefault="007224B4" w:rsidP="00563C35">
      <w:pPr>
        <w:pStyle w:val="Bullet1"/>
      </w:pPr>
      <w:r w:rsidRPr="002A1D09">
        <w:rPr>
          <w:noProof/>
          <w:lang w:eastAsia="en-AU"/>
        </w:rPr>
        <w:drawing>
          <wp:anchor distT="0" distB="0" distL="114300" distR="114300" simplePos="0" relativeHeight="251725824" behindDoc="0" locked="0" layoutInCell="1" allowOverlap="1" wp14:anchorId="7AE4A2DD" wp14:editId="3048F0A0">
            <wp:simplePos x="0" y="0"/>
            <wp:positionH relativeFrom="column">
              <wp:posOffset>3562985</wp:posOffset>
            </wp:positionH>
            <wp:positionV relativeFrom="paragraph">
              <wp:posOffset>2540</wp:posOffset>
            </wp:positionV>
            <wp:extent cx="2146300" cy="1430655"/>
            <wp:effectExtent l="0" t="0" r="6350" b="0"/>
            <wp:wrapSquare wrapText="bothSides"/>
            <wp:docPr id="38" name="Picture 37" descr="shutterstock_123035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035896.jpg"/>
                    <pic:cNvPicPr/>
                  </pic:nvPicPr>
                  <pic:blipFill>
                    <a:blip r:embed="rId76" cstate="print"/>
                    <a:stretch>
                      <a:fillRect/>
                    </a:stretch>
                  </pic:blipFill>
                  <pic:spPr>
                    <a:xfrm>
                      <a:off x="0" y="0"/>
                      <a:ext cx="2146300" cy="143065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Payments – early bird payments, instance purchase tickets</w:t>
      </w:r>
    </w:p>
    <w:p w:rsidR="00C57D85" w:rsidRPr="002A1D09" w:rsidRDefault="00C57D85" w:rsidP="00563C35">
      <w:pPr>
        <w:pStyle w:val="Bullet1"/>
      </w:pPr>
      <w:r w:rsidRPr="002A1D09">
        <w:t>Conditions of sale – book by for travel by</w:t>
      </w:r>
    </w:p>
    <w:p w:rsidR="00C57D85" w:rsidRPr="002A1D09" w:rsidRDefault="00C57D85" w:rsidP="00563C35">
      <w:pPr>
        <w:pStyle w:val="Bullet1"/>
      </w:pPr>
      <w:r w:rsidRPr="002A1D09">
        <w:t>Packages versus single items sold</w:t>
      </w:r>
    </w:p>
    <w:p w:rsidR="00C57D85" w:rsidRPr="002A1D09" w:rsidRDefault="00C57D85" w:rsidP="00563C35">
      <w:pPr>
        <w:pStyle w:val="Bullet1"/>
      </w:pPr>
      <w:r w:rsidRPr="002A1D09">
        <w:t>Stay Pay – stay 4 nights and pay for 3 nights</w:t>
      </w:r>
    </w:p>
    <w:p w:rsidR="00C57D85" w:rsidRPr="002A1D09" w:rsidRDefault="00C57D85" w:rsidP="00563C35">
      <w:pPr>
        <w:pStyle w:val="Bullet1"/>
      </w:pPr>
      <w:r w:rsidRPr="002A1D09">
        <w:t>Last minute deals and spot specials</w:t>
      </w:r>
      <w:r w:rsidR="009E3605" w:rsidRPr="002A1D09">
        <w:t xml:space="preserve"> – used to fill remaining seats, rooms, </w:t>
      </w:r>
      <w:r w:rsidRPr="002A1D09">
        <w:t>cabins</w:t>
      </w:r>
      <w:r w:rsidR="00F6520C" w:rsidRPr="002A1D09">
        <w:t>.</w:t>
      </w:r>
    </w:p>
    <w:p w:rsidR="00C57D85" w:rsidRPr="002A1D09" w:rsidRDefault="00C57D85" w:rsidP="00AE4310">
      <w:pPr>
        <w:pStyle w:val="Heading3"/>
      </w:pPr>
      <w:r w:rsidRPr="002A1D09">
        <w:t>Accurately calculate any required</w:t>
      </w:r>
      <w:r w:rsidR="003E4B27" w:rsidRPr="002A1D09">
        <w:t xml:space="preserve"> </w:t>
      </w:r>
      <w:r w:rsidRPr="002A1D09">
        <w:t>currency conversions</w:t>
      </w:r>
    </w:p>
    <w:p w:rsidR="00C57D85" w:rsidRPr="002A1D09" w:rsidRDefault="00C57D85" w:rsidP="00563C35">
      <w:pPr>
        <w:pStyle w:val="BodyCopy"/>
        <w:rPr>
          <w:noProof w:val="0"/>
        </w:rPr>
      </w:pPr>
      <w:r w:rsidRPr="002A1D09">
        <w:rPr>
          <w:noProof w:val="0"/>
        </w:rPr>
        <w:t>When dealing with airlines, wholesalers and suppliers, the price that they will advise will be in</w:t>
      </w:r>
      <w:r w:rsidR="003E4B27" w:rsidRPr="002A1D09">
        <w:rPr>
          <w:noProof w:val="0"/>
        </w:rPr>
        <w:t xml:space="preserve"> local currency</w:t>
      </w:r>
      <w:r w:rsidRPr="002A1D09">
        <w:rPr>
          <w:noProof w:val="0"/>
        </w:rPr>
        <w:t xml:space="preserve">. There may be certain cases when you will not receive a quote in </w:t>
      </w:r>
      <w:r w:rsidR="003E4B27" w:rsidRPr="002A1D09">
        <w:rPr>
          <w:noProof w:val="0"/>
        </w:rPr>
        <w:t>local currency, but in a commonly used currency such as USD (United States Dollars)</w:t>
      </w:r>
      <w:r w:rsidRPr="002A1D09">
        <w:rPr>
          <w:noProof w:val="0"/>
        </w:rPr>
        <w:t>.</w:t>
      </w:r>
    </w:p>
    <w:p w:rsidR="00C57D85" w:rsidRPr="002A1D09" w:rsidRDefault="00C57D85" w:rsidP="00563C35">
      <w:pPr>
        <w:pStyle w:val="BodyCopy"/>
        <w:rPr>
          <w:noProof w:val="0"/>
        </w:rPr>
      </w:pPr>
      <w:r w:rsidRPr="002A1D09">
        <w:rPr>
          <w:noProof w:val="0"/>
        </w:rPr>
        <w:t>Some examples may be that you are quoting a price to your passenger that is:</w:t>
      </w:r>
    </w:p>
    <w:p w:rsidR="00C57D85" w:rsidRPr="002A1D09" w:rsidRDefault="007224B4" w:rsidP="00563C35">
      <w:pPr>
        <w:pStyle w:val="Bullet1"/>
      </w:pPr>
      <w:r w:rsidRPr="002A1D09">
        <w:rPr>
          <w:noProof/>
          <w:lang w:eastAsia="en-AU"/>
        </w:rPr>
        <w:drawing>
          <wp:anchor distT="0" distB="0" distL="114300" distR="114300" simplePos="0" relativeHeight="251724800" behindDoc="0" locked="0" layoutInCell="1" allowOverlap="1" wp14:anchorId="1FECB814" wp14:editId="575EA2F1">
            <wp:simplePos x="0" y="0"/>
            <wp:positionH relativeFrom="column">
              <wp:posOffset>3597910</wp:posOffset>
            </wp:positionH>
            <wp:positionV relativeFrom="paragraph">
              <wp:posOffset>88265</wp:posOffset>
            </wp:positionV>
            <wp:extent cx="2108200" cy="1405255"/>
            <wp:effectExtent l="0" t="0" r="6350" b="4445"/>
            <wp:wrapSquare wrapText="bothSides"/>
            <wp:docPr id="35" name="Picture 34" descr="shutterstock_986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660465.jpg"/>
                    <pic:cNvPicPr/>
                  </pic:nvPicPr>
                  <pic:blipFill>
                    <a:blip r:embed="rId77" cstate="print"/>
                    <a:stretch>
                      <a:fillRect/>
                    </a:stretch>
                  </pic:blipFill>
                  <pic:spPr>
                    <a:xfrm>
                      <a:off x="0" y="0"/>
                      <a:ext cx="2108200" cy="140525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 xml:space="preserve">Sourced directly from a supplier’s website that does not have the option of </w:t>
      </w:r>
      <w:r w:rsidR="003E4B27" w:rsidRPr="002A1D09">
        <w:t>local currency</w:t>
      </w:r>
    </w:p>
    <w:p w:rsidR="00C57D85" w:rsidRPr="002A1D09" w:rsidRDefault="00C57D85" w:rsidP="00563C35">
      <w:pPr>
        <w:pStyle w:val="Bullet1"/>
      </w:pPr>
      <w:r w:rsidRPr="002A1D09">
        <w:t>Quoting an airfare from an airline’s website or reservations office where the airfare is only priced in their</w:t>
      </w:r>
      <w:r w:rsidR="003E4B27" w:rsidRPr="002A1D09">
        <w:t xml:space="preserve"> </w:t>
      </w:r>
      <w:r w:rsidRPr="002A1D09">
        <w:t>local currency</w:t>
      </w:r>
      <w:r w:rsidR="003E4B27" w:rsidRPr="002A1D09">
        <w:t>, not YOUR local currency</w:t>
      </w:r>
    </w:p>
    <w:p w:rsidR="00C57D85" w:rsidRPr="002A1D09" w:rsidRDefault="00C57D85" w:rsidP="00563C35">
      <w:pPr>
        <w:pStyle w:val="Bullet1"/>
      </w:pPr>
      <w:r w:rsidRPr="002A1D09">
        <w:t>Ext</w:t>
      </w:r>
      <w:r w:rsidR="003E4B27" w:rsidRPr="002A1D09">
        <w:t xml:space="preserve">ra services provided by hotels - </w:t>
      </w:r>
      <w:r w:rsidRPr="002A1D09">
        <w:t>if unable to purchase in advance or your wholesaler does not offer that</w:t>
      </w:r>
      <w:r w:rsidR="003E4B27" w:rsidRPr="002A1D09">
        <w:t xml:space="preserve"> </w:t>
      </w:r>
      <w:r w:rsidRPr="002A1D09">
        <w:t>service a</w:t>
      </w:r>
      <w:r w:rsidR="003E4B27" w:rsidRPr="002A1D09">
        <w:t>s part of their contracted rate.</w:t>
      </w:r>
      <w:r w:rsidRPr="002A1D09">
        <w:t xml:space="preserve"> e.g. meal packages, </w:t>
      </w:r>
      <w:r w:rsidR="002A1D09">
        <w:t>rollaway beds, wedding packages</w:t>
      </w:r>
    </w:p>
    <w:p w:rsidR="00C57D85" w:rsidRPr="002A1D09" w:rsidRDefault="003E4B27" w:rsidP="00563C35">
      <w:pPr>
        <w:pStyle w:val="Bullet1"/>
      </w:pPr>
      <w:r w:rsidRPr="002A1D09">
        <w:t xml:space="preserve">For some adventure or </w:t>
      </w:r>
      <w:r w:rsidR="00C57D85" w:rsidRPr="002A1D09">
        <w:t>overland tours, there will be an additional amount called a ‘Kitty’ that cannot be prepaid</w:t>
      </w:r>
      <w:r w:rsidRPr="002A1D09">
        <w:t xml:space="preserve"> </w:t>
      </w:r>
      <w:r w:rsidR="00C57D85" w:rsidRPr="002A1D09">
        <w:t xml:space="preserve">in </w:t>
      </w:r>
      <w:r w:rsidRPr="002A1D09">
        <w:t>your country</w:t>
      </w:r>
      <w:r w:rsidR="00C57D85" w:rsidRPr="002A1D09">
        <w:t>. It is collected by the tour leader at the start of the tour and your clients must be made aware of</w:t>
      </w:r>
      <w:r w:rsidRPr="002A1D09">
        <w:t xml:space="preserve"> </w:t>
      </w:r>
      <w:r w:rsidR="00C57D85" w:rsidRPr="002A1D09">
        <w:t xml:space="preserve">this amount before their arrival. The ‘Kitty’ amount is usually in </w:t>
      </w:r>
      <w:r w:rsidRPr="002A1D09">
        <w:t>USD</w:t>
      </w:r>
      <w:r w:rsidR="00C57D85" w:rsidRPr="002A1D09">
        <w:t xml:space="preserve"> to be paid in cash</w:t>
      </w:r>
      <w:r w:rsidRPr="002A1D09">
        <w:t xml:space="preserve"> </w:t>
      </w:r>
      <w:r w:rsidR="00C57D85" w:rsidRPr="002A1D09">
        <w:t>and is used to buy food and additional supplies while the group is on tour.</w:t>
      </w:r>
    </w:p>
    <w:p w:rsidR="00C57D85" w:rsidRPr="002A1D09" w:rsidRDefault="00C57D85" w:rsidP="00563C35">
      <w:pPr>
        <w:pStyle w:val="BodyCopy"/>
        <w:rPr>
          <w:noProof w:val="0"/>
        </w:rPr>
      </w:pPr>
      <w:r w:rsidRPr="002A1D09">
        <w:rPr>
          <w:noProof w:val="0"/>
        </w:rPr>
        <w:t>If you need to convert a foreign currency into</w:t>
      </w:r>
      <w:r w:rsidR="003E4B27" w:rsidRPr="002A1D09">
        <w:rPr>
          <w:noProof w:val="0"/>
        </w:rPr>
        <w:t xml:space="preserve"> local currency</w:t>
      </w:r>
      <w:r w:rsidRPr="002A1D09">
        <w:rPr>
          <w:noProof w:val="0"/>
        </w:rPr>
        <w:t>, you can use:</w:t>
      </w:r>
    </w:p>
    <w:p w:rsidR="00C57D85" w:rsidRPr="002A1D09" w:rsidRDefault="00C57D85" w:rsidP="00563C35">
      <w:pPr>
        <w:pStyle w:val="Bullet1"/>
      </w:pPr>
      <w:r w:rsidRPr="002A1D09">
        <w:t>The currency conversion command via your CRS systems (Galileo, Sabre or Amadeus)</w:t>
      </w:r>
    </w:p>
    <w:p w:rsidR="00C57D85" w:rsidRPr="002A1D09" w:rsidRDefault="00C57D85" w:rsidP="00563C35">
      <w:pPr>
        <w:pStyle w:val="Bullet1"/>
      </w:pPr>
      <w:r w:rsidRPr="002A1D09">
        <w:t>Websites such as:</w:t>
      </w:r>
    </w:p>
    <w:p w:rsidR="00C57D85" w:rsidRPr="002A1D09" w:rsidRDefault="00C57D85" w:rsidP="00563C35">
      <w:pPr>
        <w:pStyle w:val="Bullet2"/>
        <w:rPr>
          <w:lang w:val="en-AU"/>
        </w:rPr>
      </w:pPr>
      <w:r w:rsidRPr="002A1D09">
        <w:rPr>
          <w:lang w:val="en-AU"/>
        </w:rPr>
        <w:t xml:space="preserve">Universal Currency Converter </w:t>
      </w:r>
      <w:r w:rsidR="007224B4" w:rsidRPr="002A1D09">
        <w:rPr>
          <w:lang w:val="en-AU"/>
        </w:rPr>
        <w:t>–</w:t>
      </w:r>
      <w:r w:rsidRPr="002A1D09">
        <w:rPr>
          <w:lang w:val="en-AU"/>
        </w:rPr>
        <w:t xml:space="preserve"> </w:t>
      </w:r>
      <w:hyperlink r:id="rId78" w:history="1">
        <w:r w:rsidR="007224B4" w:rsidRPr="002A1D09">
          <w:rPr>
            <w:rStyle w:val="Hyperlink"/>
            <w:lang w:val="en-AU"/>
          </w:rPr>
          <w:t>http://www.xe.com</w:t>
        </w:r>
      </w:hyperlink>
    </w:p>
    <w:p w:rsidR="00C57D85" w:rsidRPr="002A1D09" w:rsidRDefault="00C57D85" w:rsidP="00563C35">
      <w:pPr>
        <w:pStyle w:val="Bullet2"/>
        <w:rPr>
          <w:lang w:val="en-AU"/>
        </w:rPr>
      </w:pPr>
      <w:r w:rsidRPr="002A1D09">
        <w:rPr>
          <w:lang w:val="en-AU"/>
        </w:rPr>
        <w:t xml:space="preserve">Travelex - </w:t>
      </w:r>
      <w:hyperlink r:id="rId79" w:history="1">
        <w:r w:rsidR="007224B4" w:rsidRPr="002A1D09">
          <w:rPr>
            <w:rStyle w:val="Hyperlink"/>
            <w:lang w:val="en-AU"/>
          </w:rPr>
          <w:t>http://www.travelex.com.au</w:t>
        </w:r>
      </w:hyperlink>
      <w:r w:rsidR="007224B4" w:rsidRPr="002A1D09">
        <w:rPr>
          <w:lang w:val="en-AU"/>
        </w:rPr>
        <w:t>.</w:t>
      </w:r>
    </w:p>
    <w:p w:rsidR="003E4B27" w:rsidRPr="002A1D09" w:rsidRDefault="00C57D85" w:rsidP="00F6520C">
      <w:pPr>
        <w:autoSpaceDE w:val="0"/>
        <w:autoSpaceDN w:val="0"/>
        <w:adjustRightInd w:val="0"/>
        <w:spacing w:before="80" w:after="120" w:line="240" w:lineRule="auto"/>
        <w:rPr>
          <w:rFonts w:ascii="Helvetica" w:hAnsi="Helvetica" w:cs="Chevin-Medium"/>
          <w:b/>
          <w:color w:val="595959" w:themeColor="text1" w:themeTint="A6"/>
          <w:sz w:val="28"/>
          <w:szCs w:val="28"/>
        </w:rPr>
      </w:pPr>
      <w:r w:rsidRPr="002A1D09">
        <w:rPr>
          <w:rFonts w:ascii="Helvetica" w:hAnsi="Helvetica" w:cs="HelveticaNeueLTStd-LtCn"/>
        </w:rPr>
        <w:t xml:space="preserve">Before advising the final price in </w:t>
      </w:r>
      <w:r w:rsidR="003E4B27" w:rsidRPr="002A1D09">
        <w:rPr>
          <w:rFonts w:ascii="Helvetica" w:hAnsi="Helvetica" w:cs="HelveticaNeueLTStd-LtCn"/>
        </w:rPr>
        <w:t>local currency</w:t>
      </w:r>
      <w:r w:rsidRPr="002A1D09">
        <w:rPr>
          <w:rFonts w:ascii="Helvetica" w:hAnsi="Helvetica" w:cs="HelveticaNeueLTStd-LtCn"/>
        </w:rPr>
        <w:t xml:space="preserve"> to your client, ensure that you have used the </w:t>
      </w:r>
      <w:r w:rsidRPr="002A1D09">
        <w:rPr>
          <w:rStyle w:val="BodyCopyChar1"/>
          <w:noProof w:val="0"/>
        </w:rPr>
        <w:t>correct conversion method</w:t>
      </w:r>
      <w:r w:rsidR="003E4B27" w:rsidRPr="002A1D09">
        <w:rPr>
          <w:rStyle w:val="BodyCopyChar1"/>
          <w:noProof w:val="0"/>
        </w:rPr>
        <w:t xml:space="preserve"> </w:t>
      </w:r>
      <w:r w:rsidRPr="002A1D09">
        <w:rPr>
          <w:rStyle w:val="BodyCopyChar1"/>
          <w:noProof w:val="0"/>
        </w:rPr>
        <w:t xml:space="preserve">and record both the foreign and </w:t>
      </w:r>
      <w:r w:rsidR="003E4B27" w:rsidRPr="002A1D09">
        <w:rPr>
          <w:rStyle w:val="BodyCopyChar1"/>
          <w:noProof w:val="0"/>
        </w:rPr>
        <w:t>local currency</w:t>
      </w:r>
      <w:r w:rsidRPr="002A1D09">
        <w:rPr>
          <w:rStyle w:val="BodyCopyChar1"/>
          <w:noProof w:val="0"/>
        </w:rPr>
        <w:t xml:space="preserve"> amount in the client file – just in case there is a cost discrepancy.</w:t>
      </w:r>
      <w:r w:rsidR="003E4B27" w:rsidRPr="002A1D09">
        <w:rPr>
          <w:rFonts w:ascii="Helvetica" w:hAnsi="Helvetica" w:cs="Chevin-Medium"/>
          <w:b/>
          <w:color w:val="595959" w:themeColor="text1" w:themeTint="A6"/>
          <w:sz w:val="28"/>
          <w:szCs w:val="28"/>
        </w:rPr>
        <w:br w:type="page"/>
      </w:r>
    </w:p>
    <w:p w:rsidR="009A2AE3" w:rsidRPr="002A1D09" w:rsidRDefault="009A2AE3" w:rsidP="00AE4310">
      <w:pPr>
        <w:pStyle w:val="Heading3"/>
      </w:pPr>
      <w:r w:rsidRPr="002A1D09">
        <w:t>Securing quotes and costs from suppliers</w:t>
      </w:r>
    </w:p>
    <w:p w:rsidR="00C57D85" w:rsidRPr="002A1D09" w:rsidRDefault="00C57D85" w:rsidP="00563C35">
      <w:pPr>
        <w:pStyle w:val="BodyCopy"/>
        <w:rPr>
          <w:noProof w:val="0"/>
        </w:rPr>
      </w:pPr>
      <w:r w:rsidRPr="002A1D09">
        <w:rPr>
          <w:noProof w:val="0"/>
        </w:rPr>
        <w:t>In order to calculate the cost for the arrangements requested you will need to contact the applicable supplier,</w:t>
      </w:r>
      <w:r w:rsidR="009A2AE3" w:rsidRPr="002A1D09">
        <w:rPr>
          <w:noProof w:val="0"/>
        </w:rPr>
        <w:t xml:space="preserve"> </w:t>
      </w:r>
      <w:r w:rsidRPr="002A1D09">
        <w:rPr>
          <w:noProof w:val="0"/>
        </w:rPr>
        <w:t>tour operator and wholesaler for the individual components that you have selected based on the customer’s</w:t>
      </w:r>
      <w:r w:rsidR="009A2AE3" w:rsidRPr="002A1D09">
        <w:rPr>
          <w:noProof w:val="0"/>
        </w:rPr>
        <w:t xml:space="preserve"> </w:t>
      </w:r>
      <w:r w:rsidRPr="002A1D09">
        <w:rPr>
          <w:noProof w:val="0"/>
        </w:rPr>
        <w:t>requirements.</w:t>
      </w:r>
    </w:p>
    <w:p w:rsidR="00C57D85" w:rsidRPr="002A1D09" w:rsidRDefault="00C57D85" w:rsidP="00563C35">
      <w:pPr>
        <w:pStyle w:val="BodyCopy"/>
        <w:rPr>
          <w:noProof w:val="0"/>
        </w:rPr>
      </w:pPr>
      <w:r w:rsidRPr="002A1D09">
        <w:rPr>
          <w:noProof w:val="0"/>
        </w:rPr>
        <w:t>Typically, contact is made via a call to the reservations area or electronically via a travel agent only area of the</w:t>
      </w:r>
      <w:r w:rsidR="009A2AE3" w:rsidRPr="002A1D09">
        <w:rPr>
          <w:noProof w:val="0"/>
        </w:rPr>
        <w:t xml:space="preserve"> </w:t>
      </w:r>
      <w:r w:rsidRPr="002A1D09">
        <w:rPr>
          <w:noProof w:val="0"/>
        </w:rPr>
        <w:t>applicable website.</w:t>
      </w:r>
    </w:p>
    <w:p w:rsidR="00C57D85" w:rsidRPr="002A1D09" w:rsidRDefault="00C57D85" w:rsidP="00563C35">
      <w:pPr>
        <w:pStyle w:val="BodyCopy"/>
        <w:rPr>
          <w:noProof w:val="0"/>
        </w:rPr>
      </w:pPr>
      <w:r w:rsidRPr="002A1D09">
        <w:rPr>
          <w:noProof w:val="0"/>
        </w:rPr>
        <w:t>Both supplier websites and their brochures are good resources to use when researching product and services.</w:t>
      </w:r>
    </w:p>
    <w:p w:rsidR="00C57D85" w:rsidRPr="002A1D09" w:rsidRDefault="00C57D85" w:rsidP="00563C35">
      <w:pPr>
        <w:pStyle w:val="BodyCopy"/>
        <w:rPr>
          <w:noProof w:val="0"/>
        </w:rPr>
      </w:pPr>
      <w:r w:rsidRPr="002A1D09">
        <w:rPr>
          <w:noProof w:val="0"/>
        </w:rPr>
        <w:t>These ‘agent only’ access areas of supplier websites are user name and password protected and some will allow</w:t>
      </w:r>
      <w:r w:rsidR="009A2AE3" w:rsidRPr="002A1D09">
        <w:rPr>
          <w:noProof w:val="0"/>
        </w:rPr>
        <w:t xml:space="preserve"> </w:t>
      </w:r>
      <w:r w:rsidRPr="002A1D09">
        <w:rPr>
          <w:noProof w:val="0"/>
        </w:rPr>
        <w:t>th</w:t>
      </w:r>
      <w:r w:rsidR="009A2AE3" w:rsidRPr="002A1D09">
        <w:rPr>
          <w:noProof w:val="0"/>
        </w:rPr>
        <w:t xml:space="preserve">e agent to initiate a quote </w:t>
      </w:r>
      <w:r w:rsidRPr="002A1D09">
        <w:rPr>
          <w:noProof w:val="0"/>
        </w:rPr>
        <w:t>or booking.</w:t>
      </w:r>
    </w:p>
    <w:p w:rsidR="009A2AE3" w:rsidRPr="002A1D09" w:rsidRDefault="009A2AE3" w:rsidP="00F6520C">
      <w:pPr>
        <w:pStyle w:val="Heading4"/>
      </w:pPr>
      <w:r w:rsidRPr="002A1D09">
        <w:t>General considerations when securing quotes and costs</w:t>
      </w:r>
    </w:p>
    <w:p w:rsidR="00C57D85" w:rsidRPr="002A1D09" w:rsidRDefault="00C57D85" w:rsidP="00563C35">
      <w:pPr>
        <w:pStyle w:val="BodyCopy"/>
        <w:rPr>
          <w:noProof w:val="0"/>
        </w:rPr>
      </w:pPr>
      <w:r w:rsidRPr="002A1D09">
        <w:rPr>
          <w:noProof w:val="0"/>
        </w:rPr>
        <w:t>It is important that when dealing with these suppliers that you bear the following in mind:</w:t>
      </w:r>
    </w:p>
    <w:p w:rsidR="00C57D85" w:rsidRPr="002A1D09" w:rsidRDefault="00C57D85" w:rsidP="00563C35">
      <w:pPr>
        <w:pStyle w:val="Bullet1"/>
      </w:pPr>
      <w:r w:rsidRPr="002A1D09">
        <w:t>Be polite and respectful at all times</w:t>
      </w:r>
    </w:p>
    <w:p w:rsidR="00C57D85" w:rsidRPr="002A1D09" w:rsidRDefault="007224B4" w:rsidP="00563C35">
      <w:pPr>
        <w:pStyle w:val="Bullet1"/>
      </w:pPr>
      <w:r w:rsidRPr="002A1D09">
        <w:rPr>
          <w:noProof/>
          <w:lang w:eastAsia="en-AU"/>
        </w:rPr>
        <w:drawing>
          <wp:anchor distT="0" distB="0" distL="114300" distR="114300" simplePos="0" relativeHeight="251726848" behindDoc="0" locked="0" layoutInCell="1" allowOverlap="1" wp14:anchorId="2980B5AE" wp14:editId="49C69C84">
            <wp:simplePos x="0" y="0"/>
            <wp:positionH relativeFrom="column">
              <wp:posOffset>3825875</wp:posOffset>
            </wp:positionH>
            <wp:positionV relativeFrom="paragraph">
              <wp:posOffset>52070</wp:posOffset>
            </wp:positionV>
            <wp:extent cx="1925955" cy="1583055"/>
            <wp:effectExtent l="0" t="0" r="0" b="0"/>
            <wp:wrapSquare wrapText="bothSides"/>
            <wp:docPr id="39" name="Picture 38"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80" cstate="print"/>
                    <a:stretch>
                      <a:fillRect/>
                    </a:stretch>
                  </pic:blipFill>
                  <pic:spPr>
                    <a:xfrm>
                      <a:off x="0" y="0"/>
                      <a:ext cx="1925955" cy="158305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Have all the necessary information to hand before you make contact</w:t>
      </w:r>
    </w:p>
    <w:p w:rsidR="00C57D85" w:rsidRPr="002A1D09" w:rsidRDefault="00C57D85" w:rsidP="00563C35">
      <w:pPr>
        <w:pStyle w:val="Bullet1"/>
      </w:pPr>
      <w:r w:rsidRPr="002A1D09">
        <w:t>Have a pen and paper ready</w:t>
      </w:r>
    </w:p>
    <w:p w:rsidR="00C57D85" w:rsidRPr="002A1D09" w:rsidRDefault="00C57D85" w:rsidP="00563C35">
      <w:pPr>
        <w:pStyle w:val="Bullet1"/>
      </w:pPr>
      <w:r w:rsidRPr="002A1D09">
        <w:t>Listen and accurately record what you are told</w:t>
      </w:r>
    </w:p>
    <w:p w:rsidR="00C57D85" w:rsidRPr="002A1D09" w:rsidRDefault="00C57D85" w:rsidP="00563C35">
      <w:pPr>
        <w:pStyle w:val="Bullet1"/>
      </w:pPr>
      <w:r w:rsidRPr="002A1D09">
        <w:t>Get the name of the person you are dealing with</w:t>
      </w:r>
    </w:p>
    <w:p w:rsidR="00C57D85" w:rsidRPr="002A1D09" w:rsidRDefault="00C57D85" w:rsidP="00563C35">
      <w:pPr>
        <w:pStyle w:val="Bullet1"/>
      </w:pPr>
      <w:r w:rsidRPr="002A1D09">
        <w:t>Secure and record the quote reference number</w:t>
      </w:r>
    </w:p>
    <w:p w:rsidR="009A2AE3" w:rsidRPr="002A1D09" w:rsidRDefault="00C57D85" w:rsidP="00563C35">
      <w:pPr>
        <w:pStyle w:val="Bullet1"/>
      </w:pPr>
      <w:r w:rsidRPr="002A1D09">
        <w:t>Request an email copy of the quote</w:t>
      </w:r>
      <w:r w:rsidR="00F6520C" w:rsidRPr="002A1D09">
        <w:t>.</w:t>
      </w:r>
    </w:p>
    <w:p w:rsidR="009A2AE3" w:rsidRPr="002A1D09" w:rsidRDefault="009A2AE3" w:rsidP="00F6520C">
      <w:pPr>
        <w:pStyle w:val="Heading4"/>
      </w:pPr>
      <w:r w:rsidRPr="002A1D09">
        <w:t>Securing tour operator quotes</w:t>
      </w:r>
    </w:p>
    <w:p w:rsidR="00C57D85" w:rsidRPr="002A1D09" w:rsidRDefault="007224B4" w:rsidP="00563C35">
      <w:pPr>
        <w:pStyle w:val="BodyCopy"/>
        <w:rPr>
          <w:noProof w:val="0"/>
        </w:rPr>
      </w:pPr>
      <w:r w:rsidRPr="002A1D09">
        <w:rPr>
          <w:lang w:eastAsia="en-AU"/>
        </w:rPr>
        <w:drawing>
          <wp:anchor distT="0" distB="0" distL="114300" distR="114300" simplePos="0" relativeHeight="251727872" behindDoc="0" locked="0" layoutInCell="1" allowOverlap="1" wp14:anchorId="41742939" wp14:editId="205E4308">
            <wp:simplePos x="0" y="0"/>
            <wp:positionH relativeFrom="column">
              <wp:posOffset>4206875</wp:posOffset>
            </wp:positionH>
            <wp:positionV relativeFrom="paragraph">
              <wp:posOffset>59055</wp:posOffset>
            </wp:positionV>
            <wp:extent cx="1608455" cy="2188845"/>
            <wp:effectExtent l="0" t="0" r="0" b="1905"/>
            <wp:wrapSquare wrapText="bothSides"/>
            <wp:docPr id="40" name="Picture 39"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81" cstate="print"/>
                    <a:stretch>
                      <a:fillRect/>
                    </a:stretch>
                  </pic:blipFill>
                  <pic:spPr>
                    <a:xfrm>
                      <a:off x="0" y="0"/>
                      <a:ext cx="1608455" cy="218884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rPr>
          <w:noProof w:val="0"/>
        </w:rPr>
        <w:t xml:space="preserve">To secure a quote from a tour operator (e.g. Peregrine, Contiki Tours Holidays </w:t>
      </w:r>
      <w:r w:rsidR="009E3138" w:rsidRPr="002A1D09">
        <w:rPr>
          <w:noProof w:val="0"/>
        </w:rPr>
        <w:t>etc.</w:t>
      </w:r>
      <w:r w:rsidR="00C57D85" w:rsidRPr="002A1D09">
        <w:rPr>
          <w:noProof w:val="0"/>
        </w:rPr>
        <w:t>) you will need:</w:t>
      </w:r>
    </w:p>
    <w:p w:rsidR="00C57D85" w:rsidRPr="002A1D09" w:rsidRDefault="00C57D85" w:rsidP="00563C35">
      <w:pPr>
        <w:pStyle w:val="Bullet1"/>
      </w:pPr>
      <w:r w:rsidRPr="002A1D09">
        <w:t>Your agency name, password or code</w:t>
      </w:r>
    </w:p>
    <w:p w:rsidR="00C57D85" w:rsidRPr="002A1D09" w:rsidRDefault="009A2AE3" w:rsidP="00563C35">
      <w:pPr>
        <w:pStyle w:val="Bullet1"/>
      </w:pPr>
      <w:r w:rsidRPr="002A1D09">
        <w:t>Passenger name</w:t>
      </w:r>
      <w:r w:rsidR="00C57D85" w:rsidRPr="002A1D09">
        <w:t>s exactly as they appear in their passports</w:t>
      </w:r>
    </w:p>
    <w:p w:rsidR="00C57D85" w:rsidRPr="002A1D09" w:rsidRDefault="00C57D85" w:rsidP="00563C35">
      <w:pPr>
        <w:pStyle w:val="Bullet1"/>
      </w:pPr>
      <w:r w:rsidRPr="002A1D09">
        <w:t>Tour number, name of tour, departure date and departure city</w:t>
      </w:r>
    </w:p>
    <w:p w:rsidR="00C57D85" w:rsidRPr="002A1D09" w:rsidRDefault="00C57D85" w:rsidP="00563C35">
      <w:pPr>
        <w:pStyle w:val="Bullet1"/>
      </w:pPr>
      <w:r w:rsidRPr="002A1D09">
        <w:t>Number of passengers travelling</w:t>
      </w:r>
    </w:p>
    <w:p w:rsidR="00C57D85" w:rsidRPr="002A1D09" w:rsidRDefault="00C57D85" w:rsidP="00563C35">
      <w:pPr>
        <w:pStyle w:val="Bullet1"/>
      </w:pPr>
      <w:r w:rsidRPr="002A1D09">
        <w:t>Age of passengers – especially children</w:t>
      </w:r>
    </w:p>
    <w:p w:rsidR="00C57D85" w:rsidRPr="002A1D09" w:rsidRDefault="009A2AE3" w:rsidP="00563C35">
      <w:pPr>
        <w:pStyle w:val="Bullet1"/>
      </w:pPr>
      <w:r w:rsidRPr="002A1D09">
        <w:t>Room type and configuration - single, twin, triple</w:t>
      </w:r>
    </w:p>
    <w:p w:rsidR="00C57D85" w:rsidRPr="002A1D09" w:rsidRDefault="00C57D85" w:rsidP="00563C35">
      <w:pPr>
        <w:pStyle w:val="Bullet1"/>
      </w:pPr>
      <w:r w:rsidRPr="002A1D09">
        <w:t>Any additional require</w:t>
      </w:r>
      <w:r w:rsidR="009A2AE3" w:rsidRPr="002A1D09">
        <w:t>ments - airfares, transfers, pre and post tour hotel accommodation</w:t>
      </w:r>
      <w:r w:rsidR="00F6520C" w:rsidRPr="002A1D09">
        <w:t>.</w:t>
      </w:r>
    </w:p>
    <w:p w:rsidR="009A2AE3" w:rsidRPr="002A1D09" w:rsidRDefault="009A2AE3">
      <w:pPr>
        <w:rPr>
          <w:rFonts w:ascii="Helvetica" w:hAnsi="Helvetica" w:cs="HelveticaNeueLTStd-LtCn"/>
          <w:b/>
        </w:rPr>
      </w:pPr>
      <w:r w:rsidRPr="002A1D09">
        <w:rPr>
          <w:rFonts w:ascii="Helvetica" w:hAnsi="Helvetica" w:cs="HelveticaNeueLTStd-LtCn"/>
          <w:b/>
        </w:rPr>
        <w:br w:type="page"/>
      </w:r>
    </w:p>
    <w:p w:rsidR="009A2AE3" w:rsidRPr="002A1D09" w:rsidRDefault="009A2AE3" w:rsidP="00F6520C">
      <w:pPr>
        <w:pStyle w:val="Heading4"/>
      </w:pPr>
      <w:r w:rsidRPr="002A1D09">
        <w:t>Securing wholesaler accommodation quotes</w:t>
      </w:r>
    </w:p>
    <w:p w:rsidR="00C57D85" w:rsidRPr="002A1D09" w:rsidRDefault="00C57D85" w:rsidP="00563C35">
      <w:pPr>
        <w:pStyle w:val="BodyCopy"/>
        <w:rPr>
          <w:noProof w:val="0"/>
        </w:rPr>
      </w:pPr>
      <w:r w:rsidRPr="002A1D09">
        <w:rPr>
          <w:noProof w:val="0"/>
        </w:rPr>
        <w:t xml:space="preserve">To secure a quote for an </w:t>
      </w:r>
      <w:r w:rsidRPr="002A1D09">
        <w:rPr>
          <w:rFonts w:cs="HelveticaNeueLTStd-BdCn"/>
          <w:noProof w:val="0"/>
        </w:rPr>
        <w:t xml:space="preserve">accommodation package </w:t>
      </w:r>
      <w:r w:rsidRPr="002A1D09">
        <w:rPr>
          <w:noProof w:val="0"/>
        </w:rPr>
        <w:t>with a wholesaler (e.g. Tempo Holidays) you need:</w:t>
      </w:r>
    </w:p>
    <w:p w:rsidR="00C57D85" w:rsidRPr="002A1D09" w:rsidRDefault="00C57D85" w:rsidP="00563C35">
      <w:pPr>
        <w:pStyle w:val="Bullet1"/>
      </w:pPr>
      <w:r w:rsidRPr="002A1D09">
        <w:t>Your agency name, password or code</w:t>
      </w:r>
    </w:p>
    <w:p w:rsidR="00C57D85" w:rsidRPr="002A1D09" w:rsidRDefault="009A2AE3" w:rsidP="00563C35">
      <w:pPr>
        <w:pStyle w:val="Bullet1"/>
      </w:pPr>
      <w:r w:rsidRPr="002A1D09">
        <w:t>Passenger name</w:t>
      </w:r>
      <w:r w:rsidR="00C57D85" w:rsidRPr="002A1D09">
        <w:t>s exactly as they appear in their passports</w:t>
      </w:r>
    </w:p>
    <w:p w:rsidR="00C57D85" w:rsidRPr="002A1D09" w:rsidRDefault="007224B4" w:rsidP="00563C35">
      <w:pPr>
        <w:pStyle w:val="Bullet1"/>
      </w:pPr>
      <w:r w:rsidRPr="002A1D09">
        <w:rPr>
          <w:noProof/>
          <w:lang w:eastAsia="en-AU"/>
        </w:rPr>
        <w:drawing>
          <wp:anchor distT="0" distB="0" distL="114300" distR="114300" simplePos="0" relativeHeight="251728896" behindDoc="0" locked="0" layoutInCell="1" allowOverlap="1" wp14:anchorId="618B7E87" wp14:editId="3F81FA47">
            <wp:simplePos x="0" y="0"/>
            <wp:positionH relativeFrom="column">
              <wp:posOffset>3529965</wp:posOffset>
            </wp:positionH>
            <wp:positionV relativeFrom="paragraph">
              <wp:posOffset>140970</wp:posOffset>
            </wp:positionV>
            <wp:extent cx="2212975" cy="1473200"/>
            <wp:effectExtent l="0" t="0" r="0" b="0"/>
            <wp:wrapSquare wrapText="bothSides"/>
            <wp:docPr id="42" name="Picture 41" descr="shutterstock_33145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145759.jpg"/>
                    <pic:cNvPicPr/>
                  </pic:nvPicPr>
                  <pic:blipFill>
                    <a:blip r:embed="rId82" cstate="print"/>
                    <a:stretch>
                      <a:fillRect/>
                    </a:stretch>
                  </pic:blipFill>
                  <pic:spPr>
                    <a:xfrm>
                      <a:off x="0" y="0"/>
                      <a:ext cx="2212975" cy="1473200"/>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Accommodation name</w:t>
      </w:r>
    </w:p>
    <w:p w:rsidR="00C57D85" w:rsidRPr="002A1D09" w:rsidRDefault="009A2AE3" w:rsidP="00563C35">
      <w:pPr>
        <w:pStyle w:val="Bullet1"/>
      </w:pPr>
      <w:r w:rsidRPr="002A1D09">
        <w:t>Number of night required - in and out dates</w:t>
      </w:r>
    </w:p>
    <w:p w:rsidR="00C57D85" w:rsidRPr="002A1D09" w:rsidRDefault="009A2AE3" w:rsidP="00563C35">
      <w:pPr>
        <w:pStyle w:val="Bullet1"/>
      </w:pPr>
      <w:r w:rsidRPr="002A1D09">
        <w:t xml:space="preserve">Early and late check-in, check-out </w:t>
      </w:r>
      <w:r w:rsidR="00C57D85" w:rsidRPr="002A1D09">
        <w:t>out or day use</w:t>
      </w:r>
    </w:p>
    <w:p w:rsidR="00C57D85" w:rsidRPr="002A1D09" w:rsidRDefault="00C57D85" w:rsidP="00563C35">
      <w:pPr>
        <w:pStyle w:val="Bullet1"/>
      </w:pPr>
      <w:r w:rsidRPr="002A1D09">
        <w:t>Number of passengers travelling</w:t>
      </w:r>
    </w:p>
    <w:p w:rsidR="00C57D85" w:rsidRPr="002A1D09" w:rsidRDefault="009A2AE3" w:rsidP="00563C35">
      <w:pPr>
        <w:pStyle w:val="Bullet1"/>
      </w:pPr>
      <w:r w:rsidRPr="002A1D09">
        <w:t>Age of passengers - especially children</w:t>
      </w:r>
    </w:p>
    <w:p w:rsidR="00C57D85" w:rsidRPr="002A1D09" w:rsidRDefault="00C57D85" w:rsidP="00563C35">
      <w:pPr>
        <w:pStyle w:val="Bullet1"/>
      </w:pPr>
      <w:r w:rsidRPr="002A1D09">
        <w:t xml:space="preserve">Room type and </w:t>
      </w:r>
      <w:r w:rsidR="009A2AE3" w:rsidRPr="002A1D09">
        <w:t xml:space="preserve">bedding configuration required - </w:t>
      </w:r>
      <w:r w:rsidRPr="002A1D09">
        <w:t>single, twin, double, triple, king, queen, adjoining rooms,</w:t>
      </w:r>
      <w:r w:rsidR="009A2AE3" w:rsidRPr="002A1D09">
        <w:t xml:space="preserve"> </w:t>
      </w:r>
      <w:r w:rsidRPr="002A1D09">
        <w:t>kitche</w:t>
      </w:r>
      <w:r w:rsidR="009A2AE3" w:rsidRPr="002A1D09">
        <w:t>nette, 1 or 2 bedroom apartment</w:t>
      </w:r>
    </w:p>
    <w:p w:rsidR="00C57D85" w:rsidRPr="002A1D09" w:rsidRDefault="009A2AE3" w:rsidP="00563C35">
      <w:pPr>
        <w:pStyle w:val="Bullet1"/>
      </w:pPr>
      <w:r w:rsidRPr="002A1D09">
        <w:t xml:space="preserve">Any additional requirements - </w:t>
      </w:r>
      <w:r w:rsidR="00C57D85" w:rsidRPr="002A1D09">
        <w:t>airfares, transfers, meals, tours</w:t>
      </w:r>
      <w:r w:rsidR="00F6520C" w:rsidRPr="002A1D09">
        <w:t>.</w:t>
      </w:r>
    </w:p>
    <w:p w:rsidR="009A2AE3" w:rsidRPr="002A1D09" w:rsidRDefault="009A2AE3" w:rsidP="005401A9">
      <w:pPr>
        <w:pStyle w:val="Heading4"/>
        <w:spacing w:before="120"/>
      </w:pPr>
      <w:r w:rsidRPr="002A1D09">
        <w:t>Securing wholesaler cruise quotes</w:t>
      </w:r>
    </w:p>
    <w:p w:rsidR="00C57D85" w:rsidRPr="002A1D09" w:rsidRDefault="00C57D85" w:rsidP="00563C35">
      <w:pPr>
        <w:pStyle w:val="BodyCopy"/>
        <w:rPr>
          <w:noProof w:val="0"/>
        </w:rPr>
      </w:pPr>
      <w:r w:rsidRPr="002A1D09">
        <w:rPr>
          <w:noProof w:val="0"/>
        </w:rPr>
        <w:t xml:space="preserve">To secure a quote for a </w:t>
      </w:r>
      <w:r w:rsidRPr="002A1D09">
        <w:rPr>
          <w:rFonts w:cs="HelveticaNeueLTStd-BdCn"/>
          <w:noProof w:val="0"/>
        </w:rPr>
        <w:t xml:space="preserve">cruise wholesaler </w:t>
      </w:r>
      <w:r w:rsidRPr="002A1D09">
        <w:rPr>
          <w:noProof w:val="0"/>
        </w:rPr>
        <w:t>e.g. (P&amp;O, Crystal, Cunard, Carnival) you need:</w:t>
      </w:r>
    </w:p>
    <w:p w:rsidR="00C57D85" w:rsidRPr="002A1D09" w:rsidRDefault="00C57D85" w:rsidP="00563C35">
      <w:pPr>
        <w:pStyle w:val="Bullet1"/>
      </w:pPr>
      <w:r w:rsidRPr="002A1D09">
        <w:t>Your agency name, password or code</w:t>
      </w:r>
    </w:p>
    <w:p w:rsidR="00C57D85" w:rsidRPr="002A1D09" w:rsidRDefault="009A2AE3" w:rsidP="00563C35">
      <w:pPr>
        <w:pStyle w:val="Bullet1"/>
      </w:pPr>
      <w:r w:rsidRPr="002A1D09">
        <w:t>Passenger name</w:t>
      </w:r>
      <w:r w:rsidR="00C57D85" w:rsidRPr="002A1D09">
        <w:t>s exactly as they appear in their passports</w:t>
      </w:r>
    </w:p>
    <w:p w:rsidR="00C57D85" w:rsidRPr="002A1D09" w:rsidRDefault="00C57D85" w:rsidP="00563C35">
      <w:pPr>
        <w:pStyle w:val="Bullet1"/>
      </w:pPr>
      <w:r w:rsidRPr="002A1D09">
        <w:t>Name of the ship or cruise company name</w:t>
      </w:r>
    </w:p>
    <w:p w:rsidR="00C57D85" w:rsidRPr="002A1D09" w:rsidRDefault="00C57D85" w:rsidP="00563C35">
      <w:pPr>
        <w:pStyle w:val="Bullet1"/>
      </w:pPr>
      <w:r w:rsidRPr="002A1D09">
        <w:t>Cruise name, number and date of departure and departure port</w:t>
      </w:r>
    </w:p>
    <w:p w:rsidR="00C57D85" w:rsidRPr="002A1D09" w:rsidRDefault="00FA1CA4" w:rsidP="00563C35">
      <w:pPr>
        <w:pStyle w:val="Bullet1"/>
      </w:pPr>
      <w:r w:rsidRPr="002A1D09">
        <w:rPr>
          <w:noProof/>
          <w:lang w:eastAsia="en-AU"/>
        </w:rPr>
        <w:drawing>
          <wp:anchor distT="0" distB="0" distL="114300" distR="114300" simplePos="0" relativeHeight="251729920" behindDoc="0" locked="0" layoutInCell="1" allowOverlap="1" wp14:anchorId="23651921" wp14:editId="7881D8F5">
            <wp:simplePos x="0" y="0"/>
            <wp:positionH relativeFrom="column">
              <wp:posOffset>3769360</wp:posOffset>
            </wp:positionH>
            <wp:positionV relativeFrom="paragraph">
              <wp:posOffset>104775</wp:posOffset>
            </wp:positionV>
            <wp:extent cx="1953895" cy="1447800"/>
            <wp:effectExtent l="0" t="0" r="8255" b="0"/>
            <wp:wrapSquare wrapText="bothSides"/>
            <wp:docPr id="43" name="Picture 42" descr="shutterstock_17080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80930.jpg"/>
                    <pic:cNvPicPr/>
                  </pic:nvPicPr>
                  <pic:blipFill>
                    <a:blip r:embed="rId83" cstate="print"/>
                    <a:stretch>
                      <a:fillRect/>
                    </a:stretch>
                  </pic:blipFill>
                  <pic:spPr>
                    <a:xfrm>
                      <a:off x="0" y="0"/>
                      <a:ext cx="1953895" cy="1447800"/>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Number of passengers travelling</w:t>
      </w:r>
    </w:p>
    <w:p w:rsidR="00C57D85" w:rsidRPr="002A1D09" w:rsidRDefault="009A2AE3" w:rsidP="00563C35">
      <w:pPr>
        <w:pStyle w:val="Bullet1"/>
      </w:pPr>
      <w:r w:rsidRPr="002A1D09">
        <w:t>Age of passengers - especially children and seniors</w:t>
      </w:r>
    </w:p>
    <w:p w:rsidR="00C57D85" w:rsidRPr="002A1D09" w:rsidRDefault="00C57D85" w:rsidP="00563C35">
      <w:pPr>
        <w:pStyle w:val="Bullet1"/>
      </w:pPr>
      <w:r w:rsidRPr="002A1D09">
        <w:t xml:space="preserve">Cabin type, </w:t>
      </w:r>
      <w:r w:rsidR="009A2AE3" w:rsidRPr="002A1D09">
        <w:t xml:space="preserve">bedding configuration required - </w:t>
      </w:r>
      <w:r w:rsidRPr="002A1D09">
        <w:t>single, twin berth triple berth, quad berth, inside, outside, cabin,</w:t>
      </w:r>
      <w:r w:rsidR="009A2AE3" w:rsidRPr="002A1D09">
        <w:t xml:space="preserve"> </w:t>
      </w:r>
      <w:r w:rsidRPr="002A1D09">
        <w:t>deck n</w:t>
      </w:r>
      <w:r w:rsidR="009A2AE3" w:rsidRPr="002A1D09">
        <w:t>ame or level, balcony</w:t>
      </w:r>
    </w:p>
    <w:p w:rsidR="00C57D85" w:rsidRPr="002A1D09" w:rsidRDefault="009A2AE3" w:rsidP="00563C35">
      <w:pPr>
        <w:pStyle w:val="Bullet1"/>
      </w:pPr>
      <w:r w:rsidRPr="002A1D09">
        <w:t>Any additional requirements - airfares, transfers, pre and post cruise accommodation</w:t>
      </w:r>
      <w:r w:rsidR="00F6520C" w:rsidRPr="002A1D09">
        <w:t>.</w:t>
      </w:r>
    </w:p>
    <w:p w:rsidR="009A2AE3" w:rsidRPr="002A1D09" w:rsidRDefault="009A2AE3" w:rsidP="005401A9">
      <w:pPr>
        <w:pStyle w:val="Heading4"/>
        <w:spacing w:before="120"/>
      </w:pPr>
      <w:r w:rsidRPr="002A1D09">
        <w:t>Securing car hire quotes</w:t>
      </w:r>
    </w:p>
    <w:p w:rsidR="00C57D85" w:rsidRPr="002A1D09" w:rsidRDefault="005401A9" w:rsidP="00563C35">
      <w:pPr>
        <w:pStyle w:val="BodyCopy"/>
        <w:rPr>
          <w:noProof w:val="0"/>
        </w:rPr>
      </w:pPr>
      <w:r w:rsidRPr="002A1D09">
        <w:rPr>
          <w:lang w:eastAsia="en-AU"/>
        </w:rPr>
        <w:drawing>
          <wp:anchor distT="0" distB="0" distL="114300" distR="114300" simplePos="0" relativeHeight="251730944" behindDoc="0" locked="0" layoutInCell="1" allowOverlap="1" wp14:anchorId="3289566C" wp14:editId="59C53B88">
            <wp:simplePos x="0" y="0"/>
            <wp:positionH relativeFrom="column">
              <wp:posOffset>3985260</wp:posOffset>
            </wp:positionH>
            <wp:positionV relativeFrom="paragraph">
              <wp:posOffset>328295</wp:posOffset>
            </wp:positionV>
            <wp:extent cx="1759585" cy="1759585"/>
            <wp:effectExtent l="0" t="0" r="0" b="0"/>
            <wp:wrapSquare wrapText="bothSides"/>
            <wp:docPr id="44" name="Picture 43" descr="shutterstock_197227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7227109.jpg"/>
                    <pic:cNvPicPr/>
                  </pic:nvPicPr>
                  <pic:blipFill>
                    <a:blip r:embed="rId84" cstate="print"/>
                    <a:stretch>
                      <a:fillRect/>
                    </a:stretch>
                  </pic:blipFill>
                  <pic:spPr>
                    <a:xfrm>
                      <a:off x="0" y="0"/>
                      <a:ext cx="1759585" cy="1759585"/>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rPr>
          <w:noProof w:val="0"/>
        </w:rPr>
        <w:t xml:space="preserve">To secure a quote for a </w:t>
      </w:r>
      <w:r w:rsidR="00C57D85" w:rsidRPr="002A1D09">
        <w:rPr>
          <w:rFonts w:cs="HelveticaNeueLTStd-BdCn"/>
          <w:noProof w:val="0"/>
        </w:rPr>
        <w:t xml:space="preserve">car hire </w:t>
      </w:r>
      <w:r w:rsidR="00C57D85" w:rsidRPr="002A1D09">
        <w:rPr>
          <w:noProof w:val="0"/>
        </w:rPr>
        <w:t xml:space="preserve">or </w:t>
      </w:r>
      <w:r w:rsidR="00C57D85" w:rsidRPr="002A1D09">
        <w:rPr>
          <w:rFonts w:cs="HelveticaNeueLTStd-BdCn"/>
          <w:noProof w:val="0"/>
        </w:rPr>
        <w:t xml:space="preserve">motorhome </w:t>
      </w:r>
      <w:r w:rsidR="00C57D85" w:rsidRPr="002A1D09">
        <w:rPr>
          <w:noProof w:val="0"/>
        </w:rPr>
        <w:t>(e.g. Driveaway Holidays, Avis, Hertz, Budget) you need:</w:t>
      </w:r>
    </w:p>
    <w:p w:rsidR="00C57D85" w:rsidRPr="002A1D09" w:rsidRDefault="00C57D85" w:rsidP="00563C35">
      <w:pPr>
        <w:pStyle w:val="Bullet1"/>
      </w:pPr>
      <w:r w:rsidRPr="002A1D09">
        <w:t>Your agency name, password or code</w:t>
      </w:r>
    </w:p>
    <w:p w:rsidR="00C57D85" w:rsidRPr="002A1D09" w:rsidRDefault="009A2AE3" w:rsidP="00563C35">
      <w:pPr>
        <w:pStyle w:val="Bullet1"/>
      </w:pPr>
      <w:r w:rsidRPr="002A1D09">
        <w:t>Passenger name</w:t>
      </w:r>
      <w:r w:rsidR="00C57D85" w:rsidRPr="002A1D09">
        <w:t>s exactly as they appear in their passports</w:t>
      </w:r>
    </w:p>
    <w:p w:rsidR="00C57D85" w:rsidRPr="002A1D09" w:rsidRDefault="00C57D85" w:rsidP="00563C35">
      <w:pPr>
        <w:pStyle w:val="Bullet1"/>
      </w:pPr>
      <w:r w:rsidRPr="002A1D09">
        <w:t xml:space="preserve">Vehicle type or code </w:t>
      </w:r>
      <w:r w:rsidR="009A2AE3" w:rsidRPr="002A1D09">
        <w:t>- size, air conditioned, petrol or diesel, manual or automatic</w:t>
      </w:r>
    </w:p>
    <w:p w:rsidR="00C57D85" w:rsidRPr="002A1D09" w:rsidRDefault="00C57D85" w:rsidP="00563C35">
      <w:pPr>
        <w:pStyle w:val="Bullet1"/>
      </w:pPr>
      <w:r w:rsidRPr="002A1D09">
        <w:t>Number of passengers travelling</w:t>
      </w:r>
    </w:p>
    <w:p w:rsidR="00C57D85" w:rsidRPr="002A1D09" w:rsidRDefault="009A2AE3" w:rsidP="00563C35">
      <w:pPr>
        <w:pStyle w:val="Bullet1"/>
      </w:pPr>
      <w:r w:rsidRPr="002A1D09">
        <w:t xml:space="preserve">Age of passengers - </w:t>
      </w:r>
      <w:r w:rsidR="00C57D85" w:rsidRPr="002A1D09">
        <w:t xml:space="preserve">especially those </w:t>
      </w:r>
      <w:r w:rsidRPr="002A1D09">
        <w:t>under 25 years and any children</w:t>
      </w:r>
    </w:p>
    <w:p w:rsidR="00C57D85" w:rsidRPr="002A1D09" w:rsidRDefault="00C57D85" w:rsidP="00563C35">
      <w:pPr>
        <w:pStyle w:val="Bullet1"/>
      </w:pPr>
      <w:r w:rsidRPr="002A1D09">
        <w:t>Pick-up and drop o</w:t>
      </w:r>
      <w:r w:rsidR="009A2AE3" w:rsidRPr="002A1D09">
        <w:t>ff dates - duration impacts rate</w:t>
      </w:r>
    </w:p>
    <w:p w:rsidR="00C57D85" w:rsidRPr="002A1D09" w:rsidRDefault="009A2AE3" w:rsidP="00563C35">
      <w:pPr>
        <w:pStyle w:val="Bullet1"/>
      </w:pPr>
      <w:r w:rsidRPr="002A1D09">
        <w:t xml:space="preserve">Pick-up and drop-off times - </w:t>
      </w:r>
      <w:r w:rsidR="00C57D85" w:rsidRPr="002A1D09">
        <w:t xml:space="preserve">important </w:t>
      </w:r>
      <w:r w:rsidRPr="002A1D09">
        <w:t>when calculating number of days</w:t>
      </w:r>
    </w:p>
    <w:p w:rsidR="00C57D85" w:rsidRPr="002A1D09" w:rsidRDefault="009A2AE3" w:rsidP="00563C35">
      <w:pPr>
        <w:pStyle w:val="Bullet1"/>
      </w:pPr>
      <w:r w:rsidRPr="002A1D09">
        <w:t>Pick-up and drop-off location - fees apply for one way rentals</w:t>
      </w:r>
    </w:p>
    <w:p w:rsidR="00C57D85" w:rsidRPr="002A1D09" w:rsidRDefault="009A2AE3" w:rsidP="00563C35">
      <w:pPr>
        <w:pStyle w:val="Bullet1"/>
      </w:pPr>
      <w:r w:rsidRPr="002A1D09">
        <w:t xml:space="preserve">Number of drivers - </w:t>
      </w:r>
      <w:r w:rsidR="00C57D85" w:rsidRPr="002A1D09">
        <w:t>often surcharges apply for additional drivers</w:t>
      </w:r>
    </w:p>
    <w:p w:rsidR="00C57D85" w:rsidRPr="002A1D09" w:rsidRDefault="00C57D85" w:rsidP="00563C35">
      <w:pPr>
        <w:pStyle w:val="Bullet1"/>
      </w:pPr>
      <w:r w:rsidRPr="002A1D09">
        <w:t>Where the custo</w:t>
      </w:r>
      <w:r w:rsidR="009A2AE3" w:rsidRPr="002A1D09">
        <w:t>mer plans to take the vehicle - some countries are restricted</w:t>
      </w:r>
    </w:p>
    <w:p w:rsidR="00C57D85" w:rsidRPr="002A1D09" w:rsidRDefault="009A2AE3" w:rsidP="00563C35">
      <w:pPr>
        <w:pStyle w:val="Bullet1"/>
      </w:pPr>
      <w:r w:rsidRPr="002A1D09">
        <w:t>Any additional requirements - baby seat, GPS, ski racks</w:t>
      </w:r>
      <w:r w:rsidR="00F6520C" w:rsidRPr="002A1D09">
        <w:t>.</w:t>
      </w:r>
    </w:p>
    <w:p w:rsidR="009A2AE3" w:rsidRPr="002A1D09" w:rsidRDefault="009A2AE3" w:rsidP="00F6520C">
      <w:pPr>
        <w:pStyle w:val="Heading4"/>
      </w:pPr>
      <w:r w:rsidRPr="002A1D09">
        <w:t>Identifying final supplier details and costs</w:t>
      </w:r>
    </w:p>
    <w:p w:rsidR="00C57D85" w:rsidRPr="002A1D09" w:rsidRDefault="00C57D85" w:rsidP="00563C35">
      <w:pPr>
        <w:pStyle w:val="BodyCopy"/>
        <w:rPr>
          <w:noProof w:val="0"/>
        </w:rPr>
      </w:pPr>
      <w:r w:rsidRPr="002A1D09">
        <w:rPr>
          <w:noProof w:val="0"/>
        </w:rPr>
        <w:t>At the conclusion of the process, you should ensure that you have secured and noted down the following</w:t>
      </w:r>
      <w:r w:rsidR="009A2AE3" w:rsidRPr="002A1D09">
        <w:rPr>
          <w:noProof w:val="0"/>
        </w:rPr>
        <w:t xml:space="preserve"> </w:t>
      </w:r>
      <w:r w:rsidRPr="002A1D09">
        <w:rPr>
          <w:noProof w:val="0"/>
        </w:rPr>
        <w:t>information:</w:t>
      </w:r>
    </w:p>
    <w:p w:rsidR="00C57D85" w:rsidRPr="002A1D09" w:rsidRDefault="00C57D85" w:rsidP="00563C35">
      <w:pPr>
        <w:pStyle w:val="Bullet1"/>
      </w:pPr>
      <w:r w:rsidRPr="002A1D09">
        <w:t>The name of the supplier, wholesaler, tour operator</w:t>
      </w:r>
    </w:p>
    <w:p w:rsidR="00C57D85" w:rsidRPr="002A1D09" w:rsidRDefault="00C57D85" w:rsidP="00563C35">
      <w:pPr>
        <w:pStyle w:val="Bullet1"/>
      </w:pPr>
      <w:r w:rsidRPr="002A1D09">
        <w:t>The date, time and name of the person providing the quote</w:t>
      </w:r>
    </w:p>
    <w:p w:rsidR="00C57D85" w:rsidRPr="002A1D09" w:rsidRDefault="007224B4" w:rsidP="00563C35">
      <w:pPr>
        <w:pStyle w:val="Bullet1"/>
      </w:pPr>
      <w:r w:rsidRPr="002A1D09">
        <w:rPr>
          <w:noProof/>
          <w:lang w:eastAsia="en-AU"/>
        </w:rPr>
        <w:drawing>
          <wp:anchor distT="0" distB="0" distL="114300" distR="114300" simplePos="0" relativeHeight="251731968" behindDoc="0" locked="0" layoutInCell="1" allowOverlap="1" wp14:anchorId="42359707" wp14:editId="1CEFCB46">
            <wp:simplePos x="0" y="0"/>
            <wp:positionH relativeFrom="column">
              <wp:posOffset>4392930</wp:posOffset>
            </wp:positionH>
            <wp:positionV relativeFrom="paragraph">
              <wp:posOffset>141605</wp:posOffset>
            </wp:positionV>
            <wp:extent cx="1530350" cy="2226310"/>
            <wp:effectExtent l="0" t="0" r="0" b="2540"/>
            <wp:wrapSquare wrapText="bothSides"/>
            <wp:docPr id="45" name="Picture 44"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85" cstate="print"/>
                    <a:stretch>
                      <a:fillRect/>
                    </a:stretch>
                  </pic:blipFill>
                  <pic:spPr>
                    <a:xfrm>
                      <a:off x="0" y="0"/>
                      <a:ext cx="1530350" cy="2226310"/>
                    </a:xfrm>
                    <a:prstGeom prst="rect">
                      <a:avLst/>
                    </a:prstGeom>
                  </pic:spPr>
                </pic:pic>
              </a:graphicData>
            </a:graphic>
            <wp14:sizeRelH relativeFrom="margin">
              <wp14:pctWidth>0</wp14:pctWidth>
            </wp14:sizeRelH>
            <wp14:sizeRelV relativeFrom="margin">
              <wp14:pctHeight>0</wp14:pctHeight>
            </wp14:sizeRelV>
          </wp:anchor>
        </w:drawing>
      </w:r>
      <w:r w:rsidR="00C57D85" w:rsidRPr="002A1D09">
        <w:t>The det</w:t>
      </w:r>
      <w:r w:rsidR="009A2AE3" w:rsidRPr="002A1D09">
        <w:t xml:space="preserve">ail of the various products </w:t>
      </w:r>
      <w:r w:rsidR="00C57D85" w:rsidRPr="002A1D09">
        <w:t>or service and the price – make a special note of the pricing</w:t>
      </w:r>
      <w:r w:rsidR="009A2AE3" w:rsidRPr="002A1D09">
        <w:t xml:space="preserve"> </w:t>
      </w:r>
      <w:r w:rsidR="00C57D85" w:rsidRPr="002A1D09">
        <w:t>structure i.e. per person, per rental, per room etc</w:t>
      </w:r>
      <w:r w:rsidR="00F6520C" w:rsidRPr="002A1D09">
        <w:t>.</w:t>
      </w:r>
    </w:p>
    <w:p w:rsidR="00C57D85" w:rsidRPr="002A1D09" w:rsidRDefault="00C57D85" w:rsidP="00563C35">
      <w:pPr>
        <w:pStyle w:val="Bullet1"/>
      </w:pPr>
      <w:r w:rsidRPr="002A1D09">
        <w:t>Quote reference number</w:t>
      </w:r>
      <w:r w:rsidR="00F6520C" w:rsidRPr="002A1D09">
        <w:t>.</w:t>
      </w:r>
    </w:p>
    <w:p w:rsidR="00C57D85" w:rsidRPr="002A1D09" w:rsidRDefault="00C57D85" w:rsidP="00563C35">
      <w:pPr>
        <w:pStyle w:val="BodyCopy"/>
        <w:rPr>
          <w:noProof w:val="0"/>
        </w:rPr>
      </w:pPr>
      <w:r w:rsidRPr="002A1D09">
        <w:rPr>
          <w:noProof w:val="0"/>
        </w:rPr>
        <w:t>All th</w:t>
      </w:r>
      <w:r w:rsidR="009A2AE3" w:rsidRPr="002A1D09">
        <w:rPr>
          <w:noProof w:val="0"/>
        </w:rPr>
        <w:t xml:space="preserve">ese details should be recorded, either </w:t>
      </w:r>
      <w:r w:rsidRPr="002A1D09">
        <w:rPr>
          <w:noProof w:val="0"/>
        </w:rPr>
        <w:t>written or electr</w:t>
      </w:r>
      <w:r w:rsidR="009A2AE3" w:rsidRPr="002A1D09">
        <w:rPr>
          <w:noProof w:val="0"/>
        </w:rPr>
        <w:t xml:space="preserve">onically, against the customers </w:t>
      </w:r>
      <w:r w:rsidRPr="002A1D09">
        <w:rPr>
          <w:noProof w:val="0"/>
        </w:rPr>
        <w:t>quotation file for future</w:t>
      </w:r>
      <w:r w:rsidR="009A2AE3" w:rsidRPr="002A1D09">
        <w:rPr>
          <w:noProof w:val="0"/>
        </w:rPr>
        <w:t xml:space="preserve"> </w:t>
      </w:r>
      <w:r w:rsidRPr="002A1D09">
        <w:rPr>
          <w:noProof w:val="0"/>
        </w:rPr>
        <w:t>reference. It is from these notes that you will compile an</w:t>
      </w:r>
      <w:r w:rsidR="009A2AE3" w:rsidRPr="002A1D09">
        <w:rPr>
          <w:noProof w:val="0"/>
        </w:rPr>
        <w:t xml:space="preserve">d prepare the quotation for the </w:t>
      </w:r>
      <w:r w:rsidRPr="002A1D09">
        <w:rPr>
          <w:noProof w:val="0"/>
        </w:rPr>
        <w:t>customer.</w:t>
      </w:r>
    </w:p>
    <w:p w:rsidR="00C57D85" w:rsidRPr="002A1D09" w:rsidRDefault="00C57D85" w:rsidP="00563C35">
      <w:pPr>
        <w:pStyle w:val="BodyCopy"/>
        <w:rPr>
          <w:noProof w:val="0"/>
        </w:rPr>
      </w:pPr>
      <w:r w:rsidRPr="002A1D09">
        <w:rPr>
          <w:noProof w:val="0"/>
        </w:rPr>
        <w:t>In addition, it is vital that once the written email copy of the quote is received, that the content is checked against</w:t>
      </w:r>
      <w:r w:rsidR="009A2AE3" w:rsidRPr="002A1D09">
        <w:rPr>
          <w:noProof w:val="0"/>
        </w:rPr>
        <w:t xml:space="preserve"> </w:t>
      </w:r>
      <w:r w:rsidRPr="002A1D09">
        <w:rPr>
          <w:noProof w:val="0"/>
        </w:rPr>
        <w:t>notes taken at the time of securing the quotation. This should be done before written or verbal quotations are</w:t>
      </w:r>
      <w:r w:rsidR="009A2AE3" w:rsidRPr="002A1D09">
        <w:rPr>
          <w:noProof w:val="0"/>
        </w:rPr>
        <w:t xml:space="preserve"> </w:t>
      </w:r>
      <w:r w:rsidRPr="002A1D09">
        <w:rPr>
          <w:noProof w:val="0"/>
        </w:rPr>
        <w:t>provided to the customer. It is not unusual for there to be discrepancies which must be rectified immediately.</w:t>
      </w:r>
    </w:p>
    <w:p w:rsidR="00C57D85" w:rsidRPr="002A1D09" w:rsidRDefault="00C57D85" w:rsidP="00563C35">
      <w:pPr>
        <w:pStyle w:val="BodyCopy"/>
        <w:rPr>
          <w:noProof w:val="0"/>
        </w:rPr>
      </w:pPr>
      <w:r w:rsidRPr="002A1D09">
        <w:rPr>
          <w:noProof w:val="0"/>
        </w:rPr>
        <w:t>Mistakes are costly.</w:t>
      </w:r>
    </w:p>
    <w:p w:rsidR="003249C2" w:rsidRPr="002A1D09" w:rsidRDefault="003249C2">
      <w:pPr>
        <w:rPr>
          <w:rFonts w:ascii="Helvetica" w:hAnsi="Helvetica" w:cs="Chevin-Medium"/>
          <w:b/>
          <w:color w:val="595959" w:themeColor="text1" w:themeTint="A6"/>
          <w:sz w:val="28"/>
          <w:szCs w:val="28"/>
        </w:rPr>
      </w:pPr>
      <w:r w:rsidRPr="002A1D09">
        <w:rPr>
          <w:rFonts w:ascii="Helvetica" w:hAnsi="Helvetica" w:cs="Chevin-Medium"/>
          <w:b/>
          <w:color w:val="595959" w:themeColor="text1" w:themeTint="A6"/>
          <w:sz w:val="28"/>
          <w:szCs w:val="28"/>
        </w:rPr>
        <w:br w:type="page"/>
      </w:r>
    </w:p>
    <w:p w:rsidR="00C57D85" w:rsidRPr="002A1D09" w:rsidRDefault="00C57D85" w:rsidP="00AE4310">
      <w:pPr>
        <w:pStyle w:val="Heading3"/>
      </w:pPr>
      <w:r w:rsidRPr="002A1D09">
        <w:t>Check all calculations against all product</w:t>
      </w:r>
      <w:r w:rsidR="00102CF8" w:rsidRPr="002A1D09">
        <w:t xml:space="preserve"> </w:t>
      </w:r>
      <w:r w:rsidRPr="002A1D09">
        <w:t>and service components</w:t>
      </w:r>
    </w:p>
    <w:p w:rsidR="00C57D85" w:rsidRPr="002A1D09" w:rsidRDefault="00C57D85" w:rsidP="00563C35">
      <w:pPr>
        <w:pStyle w:val="BodyCopy"/>
        <w:rPr>
          <w:noProof w:val="0"/>
        </w:rPr>
      </w:pPr>
      <w:r w:rsidRPr="002A1D09">
        <w:rPr>
          <w:noProof w:val="0"/>
        </w:rPr>
        <w:t>Prior to providing the customer with a quotation you must check all your calculations in relation to the prices</w:t>
      </w:r>
      <w:r w:rsidR="0030661F" w:rsidRPr="002A1D09">
        <w:rPr>
          <w:noProof w:val="0"/>
        </w:rPr>
        <w:t xml:space="preserve"> </w:t>
      </w:r>
      <w:r w:rsidRPr="002A1D09">
        <w:rPr>
          <w:noProof w:val="0"/>
        </w:rPr>
        <w:t>secured.</w:t>
      </w:r>
    </w:p>
    <w:p w:rsidR="00C57D85" w:rsidRPr="002A1D09" w:rsidRDefault="00C57D85" w:rsidP="00563C35">
      <w:pPr>
        <w:pStyle w:val="BodyCopy"/>
        <w:rPr>
          <w:noProof w:val="0"/>
        </w:rPr>
      </w:pPr>
      <w:r w:rsidRPr="002A1D09">
        <w:rPr>
          <w:noProof w:val="0"/>
        </w:rPr>
        <w:t>The process of collating and pri</w:t>
      </w:r>
      <w:r w:rsidR="000B4912" w:rsidRPr="002A1D09">
        <w:rPr>
          <w:noProof w:val="0"/>
        </w:rPr>
        <w:t>cing the itinerary must include</w:t>
      </w:r>
      <w:r w:rsidRPr="002A1D09">
        <w:rPr>
          <w:noProof w:val="0"/>
        </w:rPr>
        <w:t xml:space="preserve"> checking the detail of the products and services</w:t>
      </w:r>
      <w:r w:rsidR="0030661F" w:rsidRPr="002A1D09">
        <w:rPr>
          <w:noProof w:val="0"/>
        </w:rPr>
        <w:t xml:space="preserve"> </w:t>
      </w:r>
      <w:r w:rsidRPr="002A1D09">
        <w:rPr>
          <w:noProof w:val="0"/>
        </w:rPr>
        <w:t>as well as how these have been priced e.g. per person, per night, or per rental etc.</w:t>
      </w:r>
    </w:p>
    <w:p w:rsidR="00C57D85" w:rsidRPr="002A1D09" w:rsidRDefault="00C57D85" w:rsidP="00563C35">
      <w:pPr>
        <w:pStyle w:val="BodyCopy"/>
        <w:rPr>
          <w:noProof w:val="0"/>
        </w:rPr>
      </w:pPr>
      <w:r w:rsidRPr="002A1D09">
        <w:rPr>
          <w:noProof w:val="0"/>
        </w:rPr>
        <w:t>Pricing for air fares is always per person and will consist of the airfare and the taxes which are subject to change</w:t>
      </w:r>
      <w:r w:rsidR="0030661F" w:rsidRPr="002A1D09">
        <w:rPr>
          <w:noProof w:val="0"/>
        </w:rPr>
        <w:t xml:space="preserve"> </w:t>
      </w:r>
      <w:r w:rsidRPr="002A1D09">
        <w:rPr>
          <w:noProof w:val="0"/>
        </w:rPr>
        <w:t>up to and until the booking has been ticketed.</w:t>
      </w:r>
    </w:p>
    <w:p w:rsidR="00C57D85" w:rsidRPr="002A1D09" w:rsidRDefault="003249C2" w:rsidP="00563C35">
      <w:pPr>
        <w:pStyle w:val="BodyCopy"/>
        <w:rPr>
          <w:noProof w:val="0"/>
        </w:rPr>
      </w:pPr>
      <w:r w:rsidRPr="002A1D09">
        <w:rPr>
          <w:noProof w:val="0"/>
        </w:rPr>
        <w:t>The common</w:t>
      </w:r>
      <w:r w:rsidR="00C57D85" w:rsidRPr="002A1D09">
        <w:rPr>
          <w:noProof w:val="0"/>
        </w:rPr>
        <w:t xml:space="preserve"> way in which other products and services ar</w:t>
      </w:r>
      <w:r w:rsidRPr="002A1D09">
        <w:rPr>
          <w:noProof w:val="0"/>
        </w:rPr>
        <w:t>e commonly priced and published have been identified below.</w:t>
      </w:r>
    </w:p>
    <w:tbl>
      <w:tblPr>
        <w:tblStyle w:val="TableGrid"/>
        <w:tblW w:w="0" w:type="auto"/>
        <w:tblLook w:val="04A0" w:firstRow="1" w:lastRow="0" w:firstColumn="1" w:lastColumn="0" w:noHBand="0" w:noVBand="1"/>
      </w:tblPr>
      <w:tblGrid>
        <w:gridCol w:w="4219"/>
        <w:gridCol w:w="5023"/>
      </w:tblGrid>
      <w:tr w:rsidR="003249C2" w:rsidRPr="002A1D09" w:rsidTr="00563C35">
        <w:tc>
          <w:tcPr>
            <w:tcW w:w="4219" w:type="dxa"/>
            <w:shd w:val="clear" w:color="auto" w:fill="595959" w:themeFill="text1" w:themeFillTint="A6"/>
          </w:tcPr>
          <w:p w:rsidR="003249C2" w:rsidRPr="002A1D09" w:rsidRDefault="003249C2" w:rsidP="00563C35">
            <w:pPr>
              <w:pStyle w:val="TableHeading"/>
              <w:rPr>
                <w:noProof w:val="0"/>
              </w:rPr>
            </w:pPr>
            <w:r w:rsidRPr="002A1D09">
              <w:rPr>
                <w:noProof w:val="0"/>
              </w:rPr>
              <w:t>Product / Service</w:t>
            </w:r>
          </w:p>
        </w:tc>
        <w:tc>
          <w:tcPr>
            <w:tcW w:w="5023" w:type="dxa"/>
            <w:shd w:val="clear" w:color="auto" w:fill="595959" w:themeFill="text1" w:themeFillTint="A6"/>
          </w:tcPr>
          <w:p w:rsidR="003249C2" w:rsidRPr="002A1D09" w:rsidRDefault="003249C2" w:rsidP="00563C35">
            <w:pPr>
              <w:pStyle w:val="TableHeading"/>
              <w:rPr>
                <w:noProof w:val="0"/>
              </w:rPr>
            </w:pPr>
            <w:r w:rsidRPr="002A1D09">
              <w:rPr>
                <w:noProof w:val="0"/>
              </w:rPr>
              <w:t>Costing method</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Tours</w:t>
            </w:r>
          </w:p>
        </w:tc>
        <w:tc>
          <w:tcPr>
            <w:tcW w:w="5023" w:type="dxa"/>
          </w:tcPr>
          <w:p w:rsidR="00C57D85" w:rsidRPr="002A1D09" w:rsidRDefault="00C57D85" w:rsidP="00563C35">
            <w:pPr>
              <w:pStyle w:val="TableText"/>
              <w:rPr>
                <w:noProof w:val="0"/>
              </w:rPr>
            </w:pPr>
            <w:r w:rsidRPr="002A1D09">
              <w:rPr>
                <w:noProof w:val="0"/>
              </w:rPr>
              <w:t>Per person twin share</w:t>
            </w:r>
          </w:p>
        </w:tc>
      </w:tr>
      <w:tr w:rsidR="00C57D85" w:rsidRPr="002A1D09" w:rsidTr="00563C35">
        <w:tc>
          <w:tcPr>
            <w:tcW w:w="4219" w:type="dxa"/>
          </w:tcPr>
          <w:p w:rsidR="00C57D85" w:rsidRPr="002A1D09" w:rsidRDefault="00C57D85" w:rsidP="00563C35">
            <w:pPr>
              <w:pStyle w:val="TableText"/>
              <w:rPr>
                <w:noProof w:val="0"/>
              </w:rPr>
            </w:pPr>
          </w:p>
        </w:tc>
        <w:tc>
          <w:tcPr>
            <w:tcW w:w="5023" w:type="dxa"/>
          </w:tcPr>
          <w:p w:rsidR="00C57D85" w:rsidRPr="002A1D09" w:rsidRDefault="00C57D85" w:rsidP="00563C35">
            <w:pPr>
              <w:pStyle w:val="TableText"/>
              <w:rPr>
                <w:noProof w:val="0"/>
              </w:rPr>
            </w:pPr>
            <w:r w:rsidRPr="002A1D09">
              <w:rPr>
                <w:noProof w:val="0"/>
              </w:rPr>
              <w:t>Single supplements usually apply for single passengers</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Accommodation</w:t>
            </w:r>
          </w:p>
        </w:tc>
        <w:tc>
          <w:tcPr>
            <w:tcW w:w="5023" w:type="dxa"/>
          </w:tcPr>
          <w:p w:rsidR="00C57D85" w:rsidRPr="002A1D09" w:rsidRDefault="00C57D85" w:rsidP="00563C35">
            <w:pPr>
              <w:pStyle w:val="TableText"/>
              <w:rPr>
                <w:noProof w:val="0"/>
              </w:rPr>
            </w:pPr>
            <w:r w:rsidRPr="002A1D09">
              <w:rPr>
                <w:noProof w:val="0"/>
              </w:rPr>
              <w:t>Per person per night twin share</w:t>
            </w:r>
          </w:p>
        </w:tc>
      </w:tr>
      <w:tr w:rsidR="00C57D85" w:rsidRPr="002A1D09" w:rsidTr="00563C35">
        <w:tc>
          <w:tcPr>
            <w:tcW w:w="4219" w:type="dxa"/>
          </w:tcPr>
          <w:p w:rsidR="00C57D85" w:rsidRPr="002A1D09" w:rsidRDefault="00C57D85" w:rsidP="00563C35">
            <w:pPr>
              <w:pStyle w:val="TableText"/>
              <w:rPr>
                <w:noProof w:val="0"/>
              </w:rPr>
            </w:pPr>
          </w:p>
        </w:tc>
        <w:tc>
          <w:tcPr>
            <w:tcW w:w="5023" w:type="dxa"/>
          </w:tcPr>
          <w:p w:rsidR="00C57D85" w:rsidRPr="002A1D09" w:rsidRDefault="00C57D85" w:rsidP="00563C35">
            <w:pPr>
              <w:pStyle w:val="TableText"/>
              <w:rPr>
                <w:noProof w:val="0"/>
              </w:rPr>
            </w:pPr>
            <w:r w:rsidRPr="002A1D09">
              <w:rPr>
                <w:noProof w:val="0"/>
              </w:rPr>
              <w:t>A sole guest will pay twice the twin share rate i.e. room rate</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Car rentals</w:t>
            </w:r>
          </w:p>
        </w:tc>
        <w:tc>
          <w:tcPr>
            <w:tcW w:w="5023" w:type="dxa"/>
          </w:tcPr>
          <w:p w:rsidR="00C57D85" w:rsidRPr="002A1D09" w:rsidRDefault="00C57D85" w:rsidP="00563C35">
            <w:pPr>
              <w:pStyle w:val="TableText"/>
              <w:rPr>
                <w:noProof w:val="0"/>
              </w:rPr>
            </w:pPr>
            <w:r w:rsidRPr="002A1D09">
              <w:rPr>
                <w:noProof w:val="0"/>
              </w:rPr>
              <w:t>Per day which is equal to one 24 hour period</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Motor homes</w:t>
            </w:r>
          </w:p>
        </w:tc>
        <w:tc>
          <w:tcPr>
            <w:tcW w:w="5023" w:type="dxa"/>
          </w:tcPr>
          <w:p w:rsidR="00C57D85" w:rsidRPr="002A1D09" w:rsidRDefault="00C57D85" w:rsidP="00563C35">
            <w:pPr>
              <w:pStyle w:val="TableText"/>
              <w:rPr>
                <w:noProof w:val="0"/>
              </w:rPr>
            </w:pPr>
            <w:r w:rsidRPr="002A1D09">
              <w:rPr>
                <w:noProof w:val="0"/>
              </w:rPr>
              <w:t>Per day or per week (1 day is equal to one 24 hour period)</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Transfers</w:t>
            </w:r>
          </w:p>
        </w:tc>
        <w:tc>
          <w:tcPr>
            <w:tcW w:w="5023" w:type="dxa"/>
          </w:tcPr>
          <w:p w:rsidR="00C57D85" w:rsidRPr="002A1D09" w:rsidRDefault="00C57D85" w:rsidP="00563C35">
            <w:pPr>
              <w:pStyle w:val="TableText"/>
              <w:rPr>
                <w:noProof w:val="0"/>
              </w:rPr>
            </w:pPr>
            <w:r w:rsidRPr="002A1D09">
              <w:rPr>
                <w:noProof w:val="0"/>
              </w:rPr>
              <w:t>Per person per one way transfer – seat in coach/ferry/bus</w:t>
            </w:r>
          </w:p>
        </w:tc>
      </w:tr>
      <w:tr w:rsidR="00C57D85" w:rsidRPr="002A1D09" w:rsidTr="00563C35">
        <w:tc>
          <w:tcPr>
            <w:tcW w:w="4219" w:type="dxa"/>
          </w:tcPr>
          <w:p w:rsidR="00C57D85" w:rsidRPr="002A1D09" w:rsidRDefault="00C57D85" w:rsidP="00563C35">
            <w:pPr>
              <w:pStyle w:val="TableText"/>
              <w:rPr>
                <w:noProof w:val="0"/>
              </w:rPr>
            </w:pPr>
          </w:p>
        </w:tc>
        <w:tc>
          <w:tcPr>
            <w:tcW w:w="5023" w:type="dxa"/>
          </w:tcPr>
          <w:p w:rsidR="00C57D85" w:rsidRPr="002A1D09" w:rsidRDefault="00C57D85" w:rsidP="00563C35">
            <w:pPr>
              <w:pStyle w:val="TableText"/>
              <w:rPr>
                <w:noProof w:val="0"/>
              </w:rPr>
            </w:pPr>
            <w:r w:rsidRPr="002A1D09">
              <w:rPr>
                <w:noProof w:val="0"/>
              </w:rPr>
              <w:t>Per car or limousine per one way transfer</w:t>
            </w:r>
          </w:p>
        </w:tc>
      </w:tr>
      <w:tr w:rsidR="00C57D85" w:rsidRPr="002A1D09" w:rsidTr="00563C35">
        <w:tc>
          <w:tcPr>
            <w:tcW w:w="4219" w:type="dxa"/>
          </w:tcPr>
          <w:p w:rsidR="00C57D85" w:rsidRPr="002A1D09" w:rsidRDefault="00C57D85" w:rsidP="00563C35">
            <w:pPr>
              <w:pStyle w:val="TableText"/>
              <w:rPr>
                <w:noProof w:val="0"/>
              </w:rPr>
            </w:pPr>
            <w:r w:rsidRPr="002A1D09">
              <w:rPr>
                <w:noProof w:val="0"/>
              </w:rPr>
              <w:t>Cruises</w:t>
            </w:r>
          </w:p>
        </w:tc>
        <w:tc>
          <w:tcPr>
            <w:tcW w:w="5023" w:type="dxa"/>
          </w:tcPr>
          <w:p w:rsidR="00C57D85" w:rsidRPr="002A1D09" w:rsidRDefault="00C57D85" w:rsidP="00563C35">
            <w:pPr>
              <w:pStyle w:val="TableText"/>
              <w:rPr>
                <w:noProof w:val="0"/>
              </w:rPr>
            </w:pPr>
            <w:r w:rsidRPr="002A1D09">
              <w:rPr>
                <w:noProof w:val="0"/>
              </w:rPr>
              <w:t>Per person per cabin twin share</w:t>
            </w:r>
          </w:p>
        </w:tc>
      </w:tr>
      <w:tr w:rsidR="00C57D85" w:rsidRPr="002A1D09" w:rsidTr="00563C35">
        <w:tc>
          <w:tcPr>
            <w:tcW w:w="4219" w:type="dxa"/>
          </w:tcPr>
          <w:p w:rsidR="00C57D85" w:rsidRPr="002A1D09" w:rsidRDefault="00C57D85" w:rsidP="00563C35">
            <w:pPr>
              <w:pStyle w:val="TableText"/>
              <w:rPr>
                <w:noProof w:val="0"/>
              </w:rPr>
            </w:pPr>
          </w:p>
        </w:tc>
        <w:tc>
          <w:tcPr>
            <w:tcW w:w="5023" w:type="dxa"/>
          </w:tcPr>
          <w:p w:rsidR="00C57D85" w:rsidRPr="002A1D09" w:rsidRDefault="00C57D85" w:rsidP="00563C35">
            <w:pPr>
              <w:pStyle w:val="TableText"/>
              <w:rPr>
                <w:noProof w:val="0"/>
              </w:rPr>
            </w:pPr>
            <w:r w:rsidRPr="002A1D09">
              <w:rPr>
                <w:noProof w:val="0"/>
              </w:rPr>
              <w:t>Sole use of a cabin will be priced higher than the twin share price</w:t>
            </w:r>
          </w:p>
        </w:tc>
      </w:tr>
      <w:tr w:rsidR="00C57D85" w:rsidRPr="002A1D09" w:rsidTr="00563C35">
        <w:tc>
          <w:tcPr>
            <w:tcW w:w="4219" w:type="dxa"/>
          </w:tcPr>
          <w:p w:rsidR="00C57D85" w:rsidRPr="002A1D09" w:rsidRDefault="00C57D85" w:rsidP="00563C35">
            <w:pPr>
              <w:pStyle w:val="TableText"/>
              <w:rPr>
                <w:noProof w:val="0"/>
              </w:rPr>
            </w:pPr>
          </w:p>
        </w:tc>
        <w:tc>
          <w:tcPr>
            <w:tcW w:w="5023" w:type="dxa"/>
          </w:tcPr>
          <w:p w:rsidR="00C57D85" w:rsidRPr="002A1D09" w:rsidRDefault="00C57D85" w:rsidP="00563C35">
            <w:pPr>
              <w:pStyle w:val="TableText"/>
              <w:rPr>
                <w:noProof w:val="0"/>
              </w:rPr>
            </w:pPr>
            <w:r w:rsidRPr="002A1D09">
              <w:rPr>
                <w:noProof w:val="0"/>
              </w:rPr>
              <w:t>Port charges and taxes</w:t>
            </w:r>
          </w:p>
        </w:tc>
      </w:tr>
      <w:tr w:rsidR="001B2F38" w:rsidRPr="002A1D09" w:rsidTr="00563C35">
        <w:tc>
          <w:tcPr>
            <w:tcW w:w="4219" w:type="dxa"/>
          </w:tcPr>
          <w:p w:rsidR="001B2F38" w:rsidRPr="002A1D09" w:rsidRDefault="001B2F38" w:rsidP="00563C35">
            <w:pPr>
              <w:pStyle w:val="TableText"/>
              <w:rPr>
                <w:noProof w:val="0"/>
              </w:rPr>
            </w:pPr>
            <w:r w:rsidRPr="002A1D09">
              <w:rPr>
                <w:noProof w:val="0"/>
              </w:rPr>
              <w:t>Rail</w:t>
            </w:r>
          </w:p>
        </w:tc>
        <w:tc>
          <w:tcPr>
            <w:tcW w:w="5023" w:type="dxa"/>
          </w:tcPr>
          <w:p w:rsidR="001B2F38" w:rsidRPr="002A1D09" w:rsidRDefault="001B2F38" w:rsidP="00563C35">
            <w:pPr>
              <w:pStyle w:val="TableText"/>
              <w:rPr>
                <w:noProof w:val="0"/>
              </w:rPr>
            </w:pPr>
            <w:r w:rsidRPr="002A1D09">
              <w:rPr>
                <w:noProof w:val="0"/>
              </w:rPr>
              <w:t>Tickets – per person per one way/return journey</w:t>
            </w:r>
          </w:p>
        </w:tc>
      </w:tr>
      <w:tr w:rsidR="001B2F38" w:rsidRPr="002A1D09" w:rsidTr="00563C35">
        <w:tc>
          <w:tcPr>
            <w:tcW w:w="4219" w:type="dxa"/>
          </w:tcPr>
          <w:p w:rsidR="001B2F38" w:rsidRPr="002A1D09" w:rsidRDefault="001B2F38" w:rsidP="00563C35">
            <w:pPr>
              <w:pStyle w:val="TableText"/>
              <w:rPr>
                <w:noProof w:val="0"/>
              </w:rPr>
            </w:pPr>
          </w:p>
        </w:tc>
        <w:tc>
          <w:tcPr>
            <w:tcW w:w="5023" w:type="dxa"/>
          </w:tcPr>
          <w:p w:rsidR="001B2F38" w:rsidRPr="002A1D09" w:rsidRDefault="001B2F38" w:rsidP="00563C35">
            <w:pPr>
              <w:pStyle w:val="TableText"/>
              <w:rPr>
                <w:noProof w:val="0"/>
              </w:rPr>
            </w:pPr>
            <w:r w:rsidRPr="002A1D09">
              <w:rPr>
                <w:noProof w:val="0"/>
              </w:rPr>
              <w:t>Passes – per person per pass</w:t>
            </w:r>
          </w:p>
        </w:tc>
      </w:tr>
    </w:tbl>
    <w:p w:rsidR="00C57D85" w:rsidRPr="002A1D09" w:rsidRDefault="00C57D85" w:rsidP="0030661F">
      <w:pPr>
        <w:spacing w:before="80" w:after="120" w:line="240" w:lineRule="auto"/>
        <w:rPr>
          <w:rFonts w:ascii="Helvetica" w:eastAsia="Times New Roman" w:hAnsi="Helvetica" w:cs="Times New Roman"/>
        </w:rPr>
      </w:pPr>
    </w:p>
    <w:p w:rsidR="003249C2" w:rsidRPr="002A1D09" w:rsidRDefault="003249C2">
      <w:pPr>
        <w:rPr>
          <w:rFonts w:ascii="Helvetica" w:hAnsi="Helvetica" w:cs="HelveticaNeueLTStd-LtCn"/>
        </w:rPr>
      </w:pPr>
      <w:r w:rsidRPr="002A1D09">
        <w:rPr>
          <w:rFonts w:ascii="Helvetica" w:hAnsi="Helvetica" w:cs="HelveticaNeueLTStd-LtCn"/>
        </w:rPr>
        <w:br w:type="page"/>
      </w:r>
    </w:p>
    <w:p w:rsidR="00A40A2D" w:rsidRPr="002A1D09" w:rsidRDefault="00A40A2D" w:rsidP="00F6520C">
      <w:pPr>
        <w:pStyle w:val="Heading4"/>
      </w:pPr>
      <w:r w:rsidRPr="002A1D09">
        <w:t>Additional cost considerations</w:t>
      </w:r>
    </w:p>
    <w:p w:rsidR="001B2F38" w:rsidRPr="002A1D09" w:rsidRDefault="001B2F38" w:rsidP="00563C35">
      <w:pPr>
        <w:pStyle w:val="BodyCopy"/>
        <w:rPr>
          <w:noProof w:val="0"/>
        </w:rPr>
      </w:pPr>
      <w:r w:rsidRPr="002A1D09">
        <w:rPr>
          <w:noProof w:val="0"/>
        </w:rPr>
        <w:t>Apart from the detail of the actual products and services and the applicable prices, there are other considerations</w:t>
      </w:r>
      <w:r w:rsidR="00A40A2D" w:rsidRPr="002A1D09">
        <w:rPr>
          <w:noProof w:val="0"/>
        </w:rPr>
        <w:t xml:space="preserve"> </w:t>
      </w:r>
      <w:r w:rsidRPr="002A1D09">
        <w:rPr>
          <w:noProof w:val="0"/>
        </w:rPr>
        <w:t>which you must also check and take account of:</w:t>
      </w:r>
    </w:p>
    <w:p w:rsidR="001B2F38" w:rsidRPr="002A1D09" w:rsidRDefault="001B2F38" w:rsidP="00563C35">
      <w:pPr>
        <w:pStyle w:val="Bullet1"/>
      </w:pPr>
      <w:r w:rsidRPr="002A1D09">
        <w:t>Mandatory organisation service, transaction or planning fee etc</w:t>
      </w:r>
      <w:r w:rsidR="00F6520C" w:rsidRPr="002A1D09">
        <w:t>.</w:t>
      </w:r>
    </w:p>
    <w:p w:rsidR="00FA1CA4" w:rsidRPr="002A1D09" w:rsidRDefault="00F6520C" w:rsidP="00563C35">
      <w:pPr>
        <w:pStyle w:val="Bullet1"/>
      </w:pPr>
      <w:r w:rsidRPr="002A1D09">
        <w:rPr>
          <w:noProof/>
          <w:lang w:eastAsia="en-AU"/>
        </w:rPr>
        <w:drawing>
          <wp:anchor distT="0" distB="0" distL="114300" distR="114300" simplePos="0" relativeHeight="251734016" behindDoc="0" locked="0" layoutInCell="1" allowOverlap="1" wp14:anchorId="5C1D8D3B" wp14:editId="74C00279">
            <wp:simplePos x="0" y="0"/>
            <wp:positionH relativeFrom="column">
              <wp:posOffset>3620770</wp:posOffset>
            </wp:positionH>
            <wp:positionV relativeFrom="paragraph">
              <wp:posOffset>72390</wp:posOffset>
            </wp:positionV>
            <wp:extent cx="2099310" cy="1403350"/>
            <wp:effectExtent l="0" t="0" r="0" b="6350"/>
            <wp:wrapSquare wrapText="bothSides"/>
            <wp:docPr id="47" name="Picture 46"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86" cstate="print"/>
                    <a:stretch>
                      <a:fillRect/>
                    </a:stretch>
                  </pic:blipFill>
                  <pic:spPr>
                    <a:xfrm>
                      <a:off x="0" y="0"/>
                      <a:ext cx="2099310" cy="1403350"/>
                    </a:xfrm>
                    <a:prstGeom prst="rect">
                      <a:avLst/>
                    </a:prstGeom>
                  </pic:spPr>
                </pic:pic>
              </a:graphicData>
            </a:graphic>
            <wp14:sizeRelH relativeFrom="margin">
              <wp14:pctWidth>0</wp14:pctWidth>
            </wp14:sizeRelH>
            <wp14:sizeRelV relativeFrom="margin">
              <wp14:pctHeight>0</wp14:pctHeight>
            </wp14:sizeRelV>
          </wp:anchor>
        </w:drawing>
      </w:r>
      <w:r w:rsidR="00FA1CA4" w:rsidRPr="002A1D09">
        <w:t>Insurance</w:t>
      </w:r>
    </w:p>
    <w:p w:rsidR="001B2F38" w:rsidRPr="002A1D09" w:rsidRDefault="001B2F38" w:rsidP="00563C35">
      <w:pPr>
        <w:pStyle w:val="Bullet1"/>
      </w:pPr>
      <w:r w:rsidRPr="002A1D09">
        <w:t>Visa – are they required and how much will they cost?</w:t>
      </w:r>
    </w:p>
    <w:p w:rsidR="001B2F38" w:rsidRPr="002A1D09" w:rsidRDefault="001B2F38" w:rsidP="00563C35">
      <w:pPr>
        <w:pStyle w:val="Bullet1"/>
      </w:pPr>
      <w:r w:rsidRPr="002A1D09">
        <w:t>Merchant fees – most credit cards incur these fees which are between 1-4%</w:t>
      </w:r>
    </w:p>
    <w:p w:rsidR="001B2F38" w:rsidRPr="002A1D09" w:rsidRDefault="001B2F38" w:rsidP="00563C35">
      <w:pPr>
        <w:pStyle w:val="Bullet1"/>
      </w:pPr>
      <w:r w:rsidRPr="002A1D09">
        <w:t>Any taxes and levies which are payable direct and which are not included in the quotation</w:t>
      </w:r>
    </w:p>
    <w:p w:rsidR="001B2F38" w:rsidRPr="002A1D09" w:rsidRDefault="001B2F38" w:rsidP="00563C35">
      <w:pPr>
        <w:pStyle w:val="Bullet1"/>
      </w:pPr>
      <w:r w:rsidRPr="002A1D09">
        <w:t>Extra charges such as hire of GPS, baby seat, child booster, snow chains, roof rack, rollway bed, baby cot</w:t>
      </w:r>
      <w:r w:rsidR="00A40A2D" w:rsidRPr="002A1D09">
        <w:t xml:space="preserve"> </w:t>
      </w:r>
      <w:r w:rsidRPr="002A1D09">
        <w:t xml:space="preserve">charge </w:t>
      </w:r>
      <w:r w:rsidR="009E3138" w:rsidRPr="002A1D09">
        <w:t>etc.</w:t>
      </w:r>
    </w:p>
    <w:p w:rsidR="001B2F38" w:rsidRPr="002A1D09" w:rsidRDefault="001B2F38" w:rsidP="00563C35">
      <w:pPr>
        <w:pStyle w:val="Bullet1"/>
      </w:pPr>
      <w:r w:rsidRPr="002A1D09">
        <w:t>Exchange rate fluctuation – if applicable</w:t>
      </w:r>
      <w:r w:rsidR="009F029B">
        <w:t>.</w:t>
      </w:r>
    </w:p>
    <w:p w:rsidR="001B2F38" w:rsidRPr="002A1D09" w:rsidRDefault="001B2F38" w:rsidP="00563C35">
      <w:pPr>
        <w:pStyle w:val="BodyCopy"/>
        <w:rPr>
          <w:noProof w:val="0"/>
        </w:rPr>
      </w:pPr>
      <w:r w:rsidRPr="002A1D09">
        <w:rPr>
          <w:noProof w:val="0"/>
        </w:rPr>
        <w:t>Validity of prices must be noted. For example, a price may only be valid if the product or service is booked and</w:t>
      </w:r>
      <w:r w:rsidR="00A40A2D" w:rsidRPr="002A1D09">
        <w:rPr>
          <w:noProof w:val="0"/>
        </w:rPr>
        <w:t xml:space="preserve"> </w:t>
      </w:r>
      <w:r w:rsidRPr="002A1D09">
        <w:rPr>
          <w:noProof w:val="0"/>
        </w:rPr>
        <w:t>deposited by a certain date, failing which the price will increase. Cruises, tours and airfares are typical examples.</w:t>
      </w:r>
    </w:p>
    <w:p w:rsidR="001B2F38" w:rsidRPr="002A1D09" w:rsidRDefault="001B2F38" w:rsidP="00563C35">
      <w:pPr>
        <w:pStyle w:val="BodyCopy"/>
        <w:rPr>
          <w:noProof w:val="0"/>
        </w:rPr>
      </w:pPr>
      <w:r w:rsidRPr="002A1D09">
        <w:rPr>
          <w:noProof w:val="0"/>
        </w:rPr>
        <w:t>You need to clearly indicate any applicable deadlines in relation to pricing and related payment e.g. deposits, part</w:t>
      </w:r>
      <w:r w:rsidR="00A40A2D" w:rsidRPr="002A1D09">
        <w:rPr>
          <w:noProof w:val="0"/>
        </w:rPr>
        <w:t xml:space="preserve"> </w:t>
      </w:r>
      <w:r w:rsidRPr="002A1D09">
        <w:rPr>
          <w:noProof w:val="0"/>
        </w:rPr>
        <w:t>or full payment. Quotations provided to travel agents by supplier, tour operators or wholesalers will specify how</w:t>
      </w:r>
      <w:r w:rsidR="00A40A2D" w:rsidRPr="002A1D09">
        <w:rPr>
          <w:noProof w:val="0"/>
        </w:rPr>
        <w:t xml:space="preserve"> </w:t>
      </w:r>
      <w:r w:rsidRPr="002A1D09">
        <w:rPr>
          <w:noProof w:val="0"/>
        </w:rPr>
        <w:t>long the quote is valid for, usually 7 days, after which they reserve the right to amend the prices.</w:t>
      </w:r>
    </w:p>
    <w:p w:rsidR="001B2F38" w:rsidRPr="002A1D09" w:rsidRDefault="001B2F38" w:rsidP="00563C35">
      <w:pPr>
        <w:pStyle w:val="BodyCopy"/>
        <w:rPr>
          <w:noProof w:val="0"/>
        </w:rPr>
      </w:pPr>
      <w:r w:rsidRPr="002A1D09">
        <w:rPr>
          <w:noProof w:val="0"/>
        </w:rPr>
        <w:t>Tour companies and wholesalers will sometimes guarantee prices for products only once the quote is converted</w:t>
      </w:r>
      <w:r w:rsidR="00A40A2D" w:rsidRPr="002A1D09">
        <w:rPr>
          <w:noProof w:val="0"/>
        </w:rPr>
        <w:t xml:space="preserve"> </w:t>
      </w:r>
      <w:r w:rsidRPr="002A1D09">
        <w:rPr>
          <w:noProof w:val="0"/>
        </w:rPr>
        <w:t>to a booking and the deposit has been paid and received. Others may only guarantee prices once the booking</w:t>
      </w:r>
      <w:r w:rsidR="00A40A2D" w:rsidRPr="002A1D09">
        <w:rPr>
          <w:noProof w:val="0"/>
        </w:rPr>
        <w:t xml:space="preserve"> </w:t>
      </w:r>
      <w:r w:rsidRPr="002A1D09">
        <w:rPr>
          <w:noProof w:val="0"/>
        </w:rPr>
        <w:t>has been paid in full and some companies will always reserve the right to amend the prices or surcharge the</w:t>
      </w:r>
      <w:r w:rsidR="00A40A2D" w:rsidRPr="002A1D09">
        <w:rPr>
          <w:noProof w:val="0"/>
        </w:rPr>
        <w:t xml:space="preserve"> </w:t>
      </w:r>
      <w:r w:rsidRPr="002A1D09">
        <w:rPr>
          <w:noProof w:val="0"/>
        </w:rPr>
        <w:t>product in the event of drastic currency fluctuation.</w:t>
      </w:r>
    </w:p>
    <w:p w:rsidR="00A964C8" w:rsidRPr="002A1D09" w:rsidRDefault="00F6520C" w:rsidP="00563C35">
      <w:pPr>
        <w:pStyle w:val="BodyCopy"/>
        <w:rPr>
          <w:noProof w:val="0"/>
        </w:rPr>
      </w:pPr>
      <w:r w:rsidRPr="002A1D09">
        <w:rPr>
          <w:lang w:eastAsia="en-AU"/>
        </w:rPr>
        <w:drawing>
          <wp:anchor distT="0" distB="0" distL="114300" distR="114300" simplePos="0" relativeHeight="251732992" behindDoc="0" locked="0" layoutInCell="1" allowOverlap="1" wp14:anchorId="23791AF5" wp14:editId="780BFBA6">
            <wp:simplePos x="0" y="0"/>
            <wp:positionH relativeFrom="column">
              <wp:posOffset>17780</wp:posOffset>
            </wp:positionH>
            <wp:positionV relativeFrom="paragraph">
              <wp:posOffset>71755</wp:posOffset>
            </wp:positionV>
            <wp:extent cx="2021205" cy="1388110"/>
            <wp:effectExtent l="0" t="0" r="0" b="2540"/>
            <wp:wrapSquare wrapText="bothSides"/>
            <wp:docPr id="46" name="Picture 45" descr="shutterstock_165735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5539.jpg"/>
                    <pic:cNvPicPr/>
                  </pic:nvPicPr>
                  <pic:blipFill>
                    <a:blip r:embed="rId87" cstate="print"/>
                    <a:stretch>
                      <a:fillRect/>
                    </a:stretch>
                  </pic:blipFill>
                  <pic:spPr>
                    <a:xfrm>
                      <a:off x="0" y="0"/>
                      <a:ext cx="2021205" cy="1388110"/>
                    </a:xfrm>
                    <a:prstGeom prst="rect">
                      <a:avLst/>
                    </a:prstGeom>
                  </pic:spPr>
                </pic:pic>
              </a:graphicData>
            </a:graphic>
            <wp14:sizeRelH relativeFrom="margin">
              <wp14:pctWidth>0</wp14:pctWidth>
            </wp14:sizeRelH>
            <wp14:sizeRelV relativeFrom="margin">
              <wp14:pctHeight>0</wp14:pctHeight>
            </wp14:sizeRelV>
          </wp:anchor>
        </w:drawing>
      </w:r>
      <w:r w:rsidR="00A40A2D" w:rsidRPr="002A1D09">
        <w:rPr>
          <w:noProof w:val="0"/>
        </w:rPr>
        <w:t>Any supplier terms and conditions</w:t>
      </w:r>
      <w:r w:rsidR="001B2F38" w:rsidRPr="002A1D09">
        <w:rPr>
          <w:noProof w:val="0"/>
        </w:rPr>
        <w:t xml:space="preserve"> </w:t>
      </w:r>
      <w:r w:rsidR="00A40A2D" w:rsidRPr="002A1D09">
        <w:rPr>
          <w:noProof w:val="0"/>
        </w:rPr>
        <w:t xml:space="preserve">must be </w:t>
      </w:r>
      <w:r w:rsidR="001B2F38" w:rsidRPr="002A1D09">
        <w:rPr>
          <w:noProof w:val="0"/>
        </w:rPr>
        <w:t>considered and noted over and above any of your own internal organisation specific, terms and</w:t>
      </w:r>
      <w:r w:rsidR="00A40A2D" w:rsidRPr="002A1D09">
        <w:rPr>
          <w:noProof w:val="0"/>
        </w:rPr>
        <w:t xml:space="preserve"> </w:t>
      </w:r>
      <w:r w:rsidR="001B2F38" w:rsidRPr="002A1D09">
        <w:rPr>
          <w:noProof w:val="0"/>
        </w:rPr>
        <w:t>conditions. For example some travel agents may not offer 7 day validity on quotations, they may only be valid for</w:t>
      </w:r>
      <w:r w:rsidR="00A40A2D" w:rsidRPr="002A1D09">
        <w:rPr>
          <w:noProof w:val="0"/>
        </w:rPr>
        <w:t xml:space="preserve"> </w:t>
      </w:r>
      <w:r w:rsidR="001B2F38" w:rsidRPr="002A1D09">
        <w:rPr>
          <w:noProof w:val="0"/>
        </w:rPr>
        <w:t>24 or 48 hours.</w:t>
      </w:r>
    </w:p>
    <w:p w:rsidR="00A964C8" w:rsidRPr="002A1D09" w:rsidRDefault="00A964C8" w:rsidP="00563C35">
      <w:pPr>
        <w:pStyle w:val="BodyCopy"/>
        <w:rPr>
          <w:noProof w:val="0"/>
        </w:rPr>
      </w:pPr>
      <w:r w:rsidRPr="002A1D09">
        <w:rPr>
          <w:noProof w:val="0"/>
        </w:rPr>
        <w:t xml:space="preserve">Where prices have been calculated in a currency other than </w:t>
      </w:r>
      <w:r w:rsidR="00A40A2D" w:rsidRPr="002A1D09">
        <w:rPr>
          <w:noProof w:val="0"/>
        </w:rPr>
        <w:t>your local currency</w:t>
      </w:r>
      <w:r w:rsidRPr="002A1D09">
        <w:rPr>
          <w:noProof w:val="0"/>
        </w:rPr>
        <w:t>, it is also important to record the</w:t>
      </w:r>
      <w:r w:rsidR="00A40A2D" w:rsidRPr="002A1D09">
        <w:rPr>
          <w:noProof w:val="0"/>
        </w:rPr>
        <w:t xml:space="preserve"> </w:t>
      </w:r>
      <w:r w:rsidRPr="002A1D09">
        <w:rPr>
          <w:noProof w:val="0"/>
        </w:rPr>
        <w:t>currency used, the exchange rate and the date the calculation was done.</w:t>
      </w:r>
    </w:p>
    <w:p w:rsidR="00102CF8" w:rsidRPr="002A1D09" w:rsidRDefault="00A964C8" w:rsidP="00563C35">
      <w:pPr>
        <w:pStyle w:val="BodyCopy"/>
        <w:rPr>
          <w:noProof w:val="0"/>
        </w:rPr>
      </w:pPr>
      <w:r w:rsidRPr="002A1D09">
        <w:rPr>
          <w:noProof w:val="0"/>
        </w:rPr>
        <w:t>You may also be required to record actual or estimated commissions. Whe</w:t>
      </w:r>
      <w:r w:rsidR="00A40A2D" w:rsidRPr="002A1D09">
        <w:rPr>
          <w:noProof w:val="0"/>
        </w:rPr>
        <w:t xml:space="preserve">re you have sourced product </w:t>
      </w:r>
      <w:r w:rsidRPr="002A1D09">
        <w:rPr>
          <w:noProof w:val="0"/>
        </w:rPr>
        <w:t>or</w:t>
      </w:r>
      <w:r w:rsidR="00A40A2D" w:rsidRPr="002A1D09">
        <w:rPr>
          <w:noProof w:val="0"/>
        </w:rPr>
        <w:t xml:space="preserve"> </w:t>
      </w:r>
      <w:r w:rsidRPr="002A1D09">
        <w:rPr>
          <w:noProof w:val="0"/>
        </w:rPr>
        <w:t xml:space="preserve">services direct, at a nett rate, you must also record how you calculated the final gross selling price i.e. the </w:t>
      </w:r>
      <w:r w:rsidR="009E3138" w:rsidRPr="002A1D09">
        <w:rPr>
          <w:noProof w:val="0"/>
        </w:rPr>
        <w:t>mark-up</w:t>
      </w:r>
      <w:r w:rsidRPr="002A1D09">
        <w:rPr>
          <w:noProof w:val="0"/>
        </w:rPr>
        <w:t>/</w:t>
      </w:r>
      <w:r w:rsidR="00A40A2D" w:rsidRPr="002A1D09">
        <w:rPr>
          <w:noProof w:val="0"/>
        </w:rPr>
        <w:t xml:space="preserve"> </w:t>
      </w:r>
      <w:r w:rsidRPr="002A1D09">
        <w:rPr>
          <w:noProof w:val="0"/>
        </w:rPr>
        <w:t>margin for each product or service.</w:t>
      </w:r>
    </w:p>
    <w:p w:rsidR="002D0810" w:rsidRPr="002A1D09" w:rsidRDefault="002D0810" w:rsidP="00A964C8">
      <w:pPr>
        <w:pStyle w:val="BodyCopy"/>
        <w:rPr>
          <w:noProof w:val="0"/>
        </w:rPr>
      </w:pPr>
      <w:r w:rsidRPr="002A1D09">
        <w:rPr>
          <w:noProof w:val="0"/>
          <w:lang w:eastAsia="en-AU"/>
        </w:rPr>
        <w:br w:type="page"/>
      </w:r>
    </w:p>
    <w:p w:rsidR="002D0810" w:rsidRPr="002A1D09" w:rsidRDefault="002D0810" w:rsidP="00785EE9">
      <w:pPr>
        <w:pStyle w:val="Heading2"/>
      </w:pPr>
      <w:r w:rsidRPr="002A1D09">
        <w:t>2.4</w:t>
      </w:r>
      <w:r w:rsidRPr="002A1D09">
        <w:tab/>
      </w:r>
      <w:fldSimple w:instr=" REF  Criteria24  \* MERGEFORMAT ">
        <w:sdt>
          <w:sdtPr>
            <w:alias w:val="Criteria24"/>
            <w:tag w:val="Criteria24"/>
            <w:id w:val="88060659"/>
            <w:lock w:val="sdtLocked"/>
            <w:placeholder>
              <w:docPart w:val="3819819868DD4D22BF93139343BF9648"/>
            </w:placeholder>
          </w:sdtPr>
          <w:sdtEndPr/>
          <w:sdtContent>
            <w:r w:rsidR="009A1C69" w:rsidRPr="002A1D09">
              <w:rPr>
                <w:rStyle w:val="PlaceholderText"/>
                <w:color w:val="45545F"/>
              </w:rPr>
              <w:t xml:space="preserve">Identify terms and conditions that </w:t>
            </w:r>
            <w:r w:rsidR="009A1C69" w:rsidRPr="002A1D09">
              <w:t>apply to the quotation</w:t>
            </w:r>
          </w:sdtContent>
        </w:sdt>
      </w:fldSimple>
    </w:p>
    <w:p w:rsidR="002D0810" w:rsidRPr="002A1D09" w:rsidRDefault="002D0810" w:rsidP="00AE4310">
      <w:pPr>
        <w:pStyle w:val="Heading3"/>
      </w:pPr>
      <w:r w:rsidRPr="002A1D09">
        <w:t>Introduction</w:t>
      </w:r>
    </w:p>
    <w:p w:rsidR="00A40A2D" w:rsidRPr="002A1D09" w:rsidRDefault="0057227D" w:rsidP="00563C35">
      <w:pPr>
        <w:pStyle w:val="BodyCopy"/>
        <w:rPr>
          <w:noProof w:val="0"/>
        </w:rPr>
      </w:pPr>
      <w:r w:rsidRPr="002A1D09">
        <w:rPr>
          <w:noProof w:val="0"/>
        </w:rPr>
        <w:t>All quotations will come with terms and conditions that will apply to various aspects of travel arrangements.</w:t>
      </w:r>
    </w:p>
    <w:p w:rsidR="0057227D" w:rsidRPr="002A1D09" w:rsidRDefault="00F6520C" w:rsidP="00563C35">
      <w:pPr>
        <w:pStyle w:val="BodyCopy"/>
        <w:rPr>
          <w:noProof w:val="0"/>
        </w:rPr>
      </w:pPr>
      <w:r w:rsidRPr="002A1D09">
        <w:rPr>
          <w:lang w:eastAsia="en-AU"/>
        </w:rPr>
        <w:drawing>
          <wp:anchor distT="0" distB="0" distL="114300" distR="114300" simplePos="0" relativeHeight="251736064" behindDoc="0" locked="0" layoutInCell="1" allowOverlap="1" wp14:anchorId="1D1C84DE" wp14:editId="6A21F138">
            <wp:simplePos x="0" y="0"/>
            <wp:positionH relativeFrom="column">
              <wp:posOffset>4063365</wp:posOffset>
            </wp:positionH>
            <wp:positionV relativeFrom="paragraph">
              <wp:posOffset>204470</wp:posOffset>
            </wp:positionV>
            <wp:extent cx="1743710" cy="1481455"/>
            <wp:effectExtent l="0" t="0" r="8890" b="4445"/>
            <wp:wrapSquare wrapText="bothSides"/>
            <wp:docPr id="49" name="Picture 48"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rotWithShape="1">
                    <a:blip r:embed="rId88" cstate="print"/>
                    <a:srcRect l="12935" r="8689"/>
                    <a:stretch/>
                  </pic:blipFill>
                  <pic:spPr bwMode="auto">
                    <a:xfrm>
                      <a:off x="0" y="0"/>
                      <a:ext cx="1743710" cy="148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227D" w:rsidRPr="002A1D09">
        <w:rPr>
          <w:noProof w:val="0"/>
        </w:rPr>
        <w:t>Terms and conditions may be provided by:</w:t>
      </w:r>
    </w:p>
    <w:p w:rsidR="0057227D" w:rsidRPr="002A1D09" w:rsidRDefault="0057227D" w:rsidP="00563C35">
      <w:pPr>
        <w:pStyle w:val="Bullet1"/>
      </w:pPr>
      <w:r w:rsidRPr="002A1D09">
        <w:t>The travel agent themselves</w:t>
      </w:r>
    </w:p>
    <w:p w:rsidR="0057227D" w:rsidRPr="002A1D09" w:rsidRDefault="0057227D" w:rsidP="00563C35">
      <w:pPr>
        <w:pStyle w:val="Bullet1"/>
      </w:pPr>
      <w:r w:rsidRPr="002A1D09">
        <w:t>Suppliers</w:t>
      </w:r>
    </w:p>
    <w:p w:rsidR="0057227D" w:rsidRPr="002A1D09" w:rsidRDefault="00F6520C" w:rsidP="00563C35">
      <w:pPr>
        <w:pStyle w:val="Bullet1"/>
      </w:pPr>
      <w:r w:rsidRPr="002A1D09">
        <w:t xml:space="preserve">The </w:t>
      </w:r>
      <w:r w:rsidR="00A40A2D" w:rsidRPr="002A1D09">
        <w:t>individual product or service provider</w:t>
      </w:r>
      <w:r w:rsidR="009F029B">
        <w:t>.</w:t>
      </w:r>
      <w:r w:rsidR="00A40A2D" w:rsidRPr="002A1D09">
        <w:t xml:space="preserve"> </w:t>
      </w:r>
    </w:p>
    <w:p w:rsidR="00A40A2D" w:rsidRPr="002A1D09" w:rsidRDefault="00A40A2D" w:rsidP="00563C35">
      <w:pPr>
        <w:pStyle w:val="BodyCopy"/>
        <w:rPr>
          <w:noProof w:val="0"/>
        </w:rPr>
      </w:pPr>
      <w:r w:rsidRPr="002A1D09">
        <w:rPr>
          <w:noProof w:val="0"/>
        </w:rPr>
        <w:t>You are strongly advised to refer to these terms and conditions when providing a quotation for your customer.</w:t>
      </w:r>
    </w:p>
    <w:p w:rsidR="0057227D" w:rsidRPr="002A1D09" w:rsidRDefault="0057227D" w:rsidP="00563C35">
      <w:pPr>
        <w:pStyle w:val="BodyCopy"/>
        <w:rPr>
          <w:noProof w:val="0"/>
        </w:rPr>
      </w:pPr>
      <w:r w:rsidRPr="002A1D09">
        <w:rPr>
          <w:noProof w:val="0"/>
        </w:rPr>
        <w:t>It is essential that any terms and conditions are clearly identified and that customers understand them.</w:t>
      </w:r>
    </w:p>
    <w:p w:rsidR="00A40A2D" w:rsidRPr="002A1D09" w:rsidRDefault="0057227D" w:rsidP="00AE4310">
      <w:pPr>
        <w:pStyle w:val="Heading3"/>
        <w:rPr>
          <w:rFonts w:eastAsia="Times New Roman"/>
        </w:rPr>
      </w:pPr>
      <w:r w:rsidRPr="002A1D09">
        <w:rPr>
          <w:rFonts w:eastAsia="Times New Roman"/>
        </w:rPr>
        <w:t>Types of terms and conditions</w:t>
      </w:r>
    </w:p>
    <w:p w:rsidR="006771E7" w:rsidRPr="002A1D09" w:rsidRDefault="005F27F7" w:rsidP="00563C35">
      <w:pPr>
        <w:pStyle w:val="BodyCopy"/>
        <w:rPr>
          <w:noProof w:val="0"/>
        </w:rPr>
      </w:pPr>
      <w:r w:rsidRPr="002A1D09">
        <w:rPr>
          <w:noProof w:val="0"/>
        </w:rPr>
        <w:t>Whilst there may be an endless set of terms and conditions that may be established, to suit the needs of the respective suppliers and providers, taking into account organisational requirements and the nature of their services, there are common t</w:t>
      </w:r>
      <w:r w:rsidR="006771E7" w:rsidRPr="002A1D09">
        <w:rPr>
          <w:noProof w:val="0"/>
        </w:rPr>
        <w:t>erms and conditions</w:t>
      </w:r>
      <w:r w:rsidRPr="002A1D09">
        <w:rPr>
          <w:noProof w:val="0"/>
        </w:rPr>
        <w:t xml:space="preserve"> that relate to most travel related quotations.</w:t>
      </w:r>
    </w:p>
    <w:p w:rsidR="005F27F7" w:rsidRPr="002A1D09" w:rsidRDefault="005F27F7" w:rsidP="00563C35">
      <w:pPr>
        <w:pStyle w:val="BodyCopy"/>
        <w:rPr>
          <w:noProof w:val="0"/>
        </w:rPr>
      </w:pPr>
      <w:r w:rsidRPr="002A1D09">
        <w:rPr>
          <w:noProof w:val="0"/>
        </w:rPr>
        <w:t>General terms and conditions include:</w:t>
      </w:r>
    </w:p>
    <w:p w:rsidR="006771E7" w:rsidRPr="002A1D09" w:rsidRDefault="006771E7" w:rsidP="00563C35">
      <w:pPr>
        <w:pStyle w:val="Bullet1"/>
      </w:pPr>
      <w:r w:rsidRPr="002A1D09">
        <w:t>Terms and methods of payment, including dates for payment of deposits and final payment</w:t>
      </w:r>
    </w:p>
    <w:p w:rsidR="006771E7" w:rsidRPr="002A1D09" w:rsidRDefault="00323420" w:rsidP="00563C35">
      <w:pPr>
        <w:pStyle w:val="Bullet1"/>
      </w:pPr>
      <w:r w:rsidRPr="002A1D09">
        <w:rPr>
          <w:noProof/>
          <w:lang w:eastAsia="en-AU"/>
        </w:rPr>
        <w:drawing>
          <wp:anchor distT="0" distB="0" distL="114300" distR="114300" simplePos="0" relativeHeight="251735040" behindDoc="0" locked="0" layoutInCell="1" allowOverlap="1" wp14:anchorId="3CB74B6A" wp14:editId="5ED4FB45">
            <wp:simplePos x="0" y="0"/>
            <wp:positionH relativeFrom="column">
              <wp:posOffset>4232275</wp:posOffset>
            </wp:positionH>
            <wp:positionV relativeFrom="paragraph">
              <wp:posOffset>24765</wp:posOffset>
            </wp:positionV>
            <wp:extent cx="1498600" cy="1498600"/>
            <wp:effectExtent l="0" t="0" r="6350" b="6350"/>
            <wp:wrapSquare wrapText="bothSides"/>
            <wp:docPr id="48" name="Picture 47" descr="shutterstock_105537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537884.jpg"/>
                    <pic:cNvPicPr/>
                  </pic:nvPicPr>
                  <pic:blipFill>
                    <a:blip r:embed="rId89" cstate="print"/>
                    <a:stretch>
                      <a:fillRect/>
                    </a:stretch>
                  </pic:blipFill>
                  <pic:spPr>
                    <a:xfrm>
                      <a:off x="0" y="0"/>
                      <a:ext cx="1498600" cy="1498600"/>
                    </a:xfrm>
                    <a:prstGeom prst="rect">
                      <a:avLst/>
                    </a:prstGeom>
                  </pic:spPr>
                </pic:pic>
              </a:graphicData>
            </a:graphic>
            <wp14:sizeRelH relativeFrom="margin">
              <wp14:pctWidth>0</wp14:pctWidth>
            </wp14:sizeRelH>
            <wp14:sizeRelV relativeFrom="margin">
              <wp14:pctHeight>0</wp14:pctHeight>
            </wp14:sizeRelV>
          </wp:anchor>
        </w:drawing>
      </w:r>
      <w:r w:rsidR="006771E7" w:rsidRPr="002A1D09">
        <w:t>Notifications regarding final confirmation of the booking and, where relevant, numbers</w:t>
      </w:r>
    </w:p>
    <w:p w:rsidR="006771E7" w:rsidRPr="002A1D09" w:rsidRDefault="006771E7" w:rsidP="00563C35">
      <w:pPr>
        <w:pStyle w:val="Bullet1"/>
      </w:pPr>
      <w:r w:rsidRPr="002A1D09">
        <w:t>Cancellations and penalties and charges that apply</w:t>
      </w:r>
    </w:p>
    <w:p w:rsidR="006771E7" w:rsidRPr="002A1D09" w:rsidRDefault="006771E7" w:rsidP="00563C35">
      <w:pPr>
        <w:pStyle w:val="Bullet1"/>
      </w:pPr>
      <w:r w:rsidRPr="002A1D09">
        <w:t>Procedures and charges that apply to name and date changes for the booking</w:t>
      </w:r>
    </w:p>
    <w:p w:rsidR="006771E7" w:rsidRPr="002A1D09" w:rsidRDefault="006771E7" w:rsidP="00563C35">
      <w:pPr>
        <w:pStyle w:val="Bullet1"/>
        <w:rPr>
          <w:lang w:eastAsia="en-AU"/>
        </w:rPr>
      </w:pPr>
      <w:r w:rsidRPr="002A1D09">
        <w:rPr>
          <w:lang w:eastAsia="en-AU"/>
        </w:rPr>
        <w:t>Guarantees and warranties that apply to the products and services covered by the quotation</w:t>
      </w:r>
    </w:p>
    <w:p w:rsidR="006771E7" w:rsidRPr="002A1D09" w:rsidRDefault="006771E7" w:rsidP="00563C35">
      <w:pPr>
        <w:pStyle w:val="Bullet1"/>
      </w:pPr>
      <w:r w:rsidRPr="002A1D09">
        <w:t>Exclusion and limitation of liability clauses</w:t>
      </w:r>
    </w:p>
    <w:p w:rsidR="006771E7" w:rsidRPr="002A1D09" w:rsidRDefault="006771E7" w:rsidP="00563C35">
      <w:pPr>
        <w:pStyle w:val="Bullet1"/>
      </w:pPr>
      <w:r w:rsidRPr="002A1D09">
        <w:t>Identification of the period for which the quotation is valid</w:t>
      </w:r>
    </w:p>
    <w:p w:rsidR="006771E7" w:rsidRPr="002A1D09" w:rsidRDefault="006771E7" w:rsidP="00563C35">
      <w:pPr>
        <w:pStyle w:val="Bullet1"/>
      </w:pPr>
      <w:r w:rsidRPr="002A1D09">
        <w:t>Whether or not the quotation is subject to change with or without notice</w:t>
      </w:r>
    </w:p>
    <w:p w:rsidR="006771E7" w:rsidRPr="002A1D09" w:rsidRDefault="006771E7" w:rsidP="00563C35">
      <w:pPr>
        <w:pStyle w:val="Bullet1"/>
      </w:pPr>
      <w:r w:rsidRPr="002A1D09">
        <w:t>Reference to associated terms and conditions as imposed by third party providers</w:t>
      </w:r>
    </w:p>
    <w:p w:rsidR="006771E7" w:rsidRPr="002A1D09" w:rsidRDefault="006771E7" w:rsidP="00563C35">
      <w:pPr>
        <w:pStyle w:val="Bullet1"/>
      </w:pPr>
      <w:r w:rsidRPr="002A1D09">
        <w:t>General industry rules, regulations and codes.</w:t>
      </w:r>
    </w:p>
    <w:p w:rsidR="005661D6" w:rsidRPr="002A1D09" w:rsidRDefault="005661D6" w:rsidP="00563C35">
      <w:pPr>
        <w:pStyle w:val="Bullet1"/>
        <w:rPr>
          <w:rFonts w:eastAsia="Calibri" w:cs="Chevin-Light"/>
          <w:b/>
          <w:color w:val="595959" w:themeColor="text1" w:themeTint="A6"/>
          <w:sz w:val="28"/>
          <w:szCs w:val="28"/>
          <w:lang w:eastAsia="ar-SA"/>
        </w:rPr>
      </w:pPr>
      <w:r w:rsidRPr="002A1D09">
        <w:rPr>
          <w:rFonts w:cs="Chevin-Light"/>
          <w:b/>
          <w:color w:val="595959" w:themeColor="text1" w:themeTint="A6"/>
          <w:sz w:val="28"/>
          <w:szCs w:val="28"/>
        </w:rPr>
        <w:br w:type="page"/>
      </w:r>
    </w:p>
    <w:p w:rsidR="009A14D1" w:rsidRPr="002A1D09" w:rsidRDefault="009A14D1" w:rsidP="00AE4310">
      <w:pPr>
        <w:pStyle w:val="Heading3"/>
      </w:pPr>
      <w:r w:rsidRPr="002A1D09">
        <w:t xml:space="preserve">Travel Agent </w:t>
      </w:r>
      <w:r w:rsidR="005F27F7" w:rsidRPr="002A1D09">
        <w:t xml:space="preserve">Terms and </w:t>
      </w:r>
      <w:r w:rsidRPr="002A1D09">
        <w:t>Conditions</w:t>
      </w:r>
    </w:p>
    <w:p w:rsidR="005661D6" w:rsidRPr="002A1D09" w:rsidRDefault="005661D6" w:rsidP="00563C35">
      <w:pPr>
        <w:pStyle w:val="BodyCopy"/>
        <w:rPr>
          <w:noProof w:val="0"/>
        </w:rPr>
      </w:pPr>
      <w:r w:rsidRPr="002A1D09">
        <w:rPr>
          <w:noProof w:val="0"/>
        </w:rPr>
        <w:t xml:space="preserve">Each product </w:t>
      </w:r>
      <w:r w:rsidR="009A14D1" w:rsidRPr="002A1D09">
        <w:rPr>
          <w:noProof w:val="0"/>
        </w:rPr>
        <w:t>or service included in the quotation will have a set of general conditions which will be provided</w:t>
      </w:r>
      <w:r w:rsidRPr="002A1D09">
        <w:rPr>
          <w:noProof w:val="0"/>
        </w:rPr>
        <w:t xml:space="preserve"> </w:t>
      </w:r>
      <w:r w:rsidR="009A14D1" w:rsidRPr="002A1D09">
        <w:rPr>
          <w:noProof w:val="0"/>
        </w:rPr>
        <w:t>to you by the wholesaler or operator that you are utilising</w:t>
      </w:r>
      <w:r w:rsidRPr="002A1D09">
        <w:rPr>
          <w:noProof w:val="0"/>
        </w:rPr>
        <w:t>.</w:t>
      </w:r>
    </w:p>
    <w:p w:rsidR="005661D6" w:rsidRPr="002A1D09" w:rsidRDefault="00F6520C" w:rsidP="00563C35">
      <w:pPr>
        <w:pStyle w:val="BodyCopy"/>
        <w:rPr>
          <w:noProof w:val="0"/>
        </w:rPr>
      </w:pPr>
      <w:r w:rsidRPr="002A1D09">
        <w:rPr>
          <w:lang w:eastAsia="en-AU"/>
        </w:rPr>
        <w:drawing>
          <wp:anchor distT="0" distB="0" distL="114300" distR="114300" simplePos="0" relativeHeight="251737088" behindDoc="0" locked="0" layoutInCell="1" allowOverlap="1" wp14:anchorId="55BA8E8A" wp14:editId="70FB2C21">
            <wp:simplePos x="0" y="0"/>
            <wp:positionH relativeFrom="column">
              <wp:posOffset>3893185</wp:posOffset>
            </wp:positionH>
            <wp:positionV relativeFrom="paragraph">
              <wp:posOffset>170180</wp:posOffset>
            </wp:positionV>
            <wp:extent cx="1832610" cy="1219200"/>
            <wp:effectExtent l="0" t="0" r="0" b="0"/>
            <wp:wrapSquare wrapText="bothSides"/>
            <wp:docPr id="50" name="Picture 49"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90" cstate="print"/>
                    <a:stretch>
                      <a:fillRect/>
                    </a:stretch>
                  </pic:blipFill>
                  <pic:spPr>
                    <a:xfrm>
                      <a:off x="0" y="0"/>
                      <a:ext cx="1832610" cy="1219200"/>
                    </a:xfrm>
                    <a:prstGeom prst="rect">
                      <a:avLst/>
                    </a:prstGeom>
                  </pic:spPr>
                </pic:pic>
              </a:graphicData>
            </a:graphic>
            <wp14:sizeRelH relativeFrom="margin">
              <wp14:pctWidth>0</wp14:pctWidth>
            </wp14:sizeRelH>
            <wp14:sizeRelV relativeFrom="margin">
              <wp14:pctHeight>0</wp14:pctHeight>
            </wp14:sizeRelV>
          </wp:anchor>
        </w:drawing>
      </w:r>
      <w:r w:rsidR="005661D6" w:rsidRPr="002A1D09">
        <w:rPr>
          <w:noProof w:val="0"/>
        </w:rPr>
        <w:t>They will commonly include terms and conditions relating to:</w:t>
      </w:r>
    </w:p>
    <w:p w:rsidR="005661D6" w:rsidRPr="002A1D09" w:rsidRDefault="005661D6" w:rsidP="00563C35">
      <w:pPr>
        <w:pStyle w:val="Bullet1"/>
      </w:pPr>
      <w:r w:rsidRPr="002A1D09">
        <w:t>Deposit and how to book</w:t>
      </w:r>
    </w:p>
    <w:p w:rsidR="005661D6" w:rsidRPr="002A1D09" w:rsidRDefault="005661D6" w:rsidP="00563C35">
      <w:pPr>
        <w:pStyle w:val="Bullet1"/>
      </w:pPr>
      <w:r w:rsidRPr="002A1D09">
        <w:t>Payment Options</w:t>
      </w:r>
    </w:p>
    <w:p w:rsidR="005661D6" w:rsidRPr="002A1D09" w:rsidRDefault="005661D6" w:rsidP="00563C35">
      <w:pPr>
        <w:pStyle w:val="Bullet1"/>
      </w:pPr>
      <w:r w:rsidRPr="002A1D09">
        <w:t>Amendments</w:t>
      </w:r>
    </w:p>
    <w:p w:rsidR="005661D6" w:rsidRPr="002A1D09" w:rsidRDefault="005661D6" w:rsidP="00563C35">
      <w:pPr>
        <w:pStyle w:val="Bullet1"/>
      </w:pPr>
      <w:r w:rsidRPr="002A1D09">
        <w:t>Final Payment</w:t>
      </w:r>
    </w:p>
    <w:p w:rsidR="005661D6" w:rsidRPr="002A1D09" w:rsidRDefault="005661D6" w:rsidP="00563C35">
      <w:pPr>
        <w:pStyle w:val="Bullet1"/>
      </w:pPr>
      <w:r w:rsidRPr="002A1D09">
        <w:t>Cancellations and refunds</w:t>
      </w:r>
      <w:r w:rsidR="00F6520C" w:rsidRPr="002A1D09">
        <w:t>.</w:t>
      </w:r>
    </w:p>
    <w:p w:rsidR="009A14D1" w:rsidRPr="002A1D09" w:rsidRDefault="005661D6" w:rsidP="00563C35">
      <w:pPr>
        <w:pStyle w:val="BodyCopy"/>
        <w:rPr>
          <w:noProof w:val="0"/>
        </w:rPr>
      </w:pPr>
      <w:r w:rsidRPr="002A1D09">
        <w:rPr>
          <w:noProof w:val="0"/>
        </w:rPr>
        <w:t>Following is an example of travel agent terms and conditions.</w:t>
      </w:r>
    </w:p>
    <w:p w:rsidR="00847EBA" w:rsidRPr="002A1D09" w:rsidRDefault="00847EBA"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jc w:val="center"/>
        <w:rPr>
          <w:rFonts w:ascii="Helvetica" w:hAnsi="Helvetica" w:cs="HelveticaNeueLTStd-LtCn"/>
          <w:b/>
          <w:i/>
        </w:rPr>
      </w:pPr>
      <w:r w:rsidRPr="002A1D09">
        <w:rPr>
          <w:rFonts w:ascii="Helvetica" w:hAnsi="Helvetica" w:cs="HelveticaNeueLTStd-LtCn"/>
          <w:b/>
          <w:i/>
        </w:rPr>
        <w:t>TRAVEL AGENT – TERMS AND CONDITIONS</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For full terms and conditions relating to our products and services, please refer to the full terms and</w:t>
      </w:r>
      <w:r w:rsidR="005661D6" w:rsidRPr="002A1D09">
        <w:rPr>
          <w:rFonts w:ascii="Helvetica" w:hAnsi="Helvetica" w:cs="HelveticaNeueLTStd-LtCn"/>
          <w:i/>
        </w:rPr>
        <w:t xml:space="preserve"> </w:t>
      </w:r>
      <w:r w:rsidRPr="002A1D09">
        <w:rPr>
          <w:rFonts w:ascii="Helvetica" w:hAnsi="Helvetica" w:cs="HelveticaNeueLTStd-LtCn"/>
          <w:i/>
        </w:rPr>
        <w:t>conditions as outlined in our brochure and on our website</w:t>
      </w:r>
      <w:r w:rsidR="005661D6" w:rsidRPr="002A1D09">
        <w:rPr>
          <w:rFonts w:ascii="Helvetica" w:hAnsi="Helvetica" w:cs="HelveticaNeueLTStd-LtCn"/>
          <w:i/>
        </w:rPr>
        <w:t>.</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Deposit and how to book</w:t>
      </w:r>
    </w:p>
    <w:p w:rsidR="005661D6"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In order to place a reservation,</w:t>
      </w:r>
      <w:r w:rsidR="005661D6" w:rsidRPr="002A1D09">
        <w:rPr>
          <w:rFonts w:ascii="Helvetica" w:hAnsi="Helvetica" w:cs="HelveticaNeueLTStd-LtCn"/>
          <w:i/>
        </w:rPr>
        <w:t xml:space="preserve"> a non-refundable deposit of </w:t>
      </w:r>
      <w:r w:rsidRPr="002A1D09">
        <w:rPr>
          <w:rFonts w:ascii="Helvetica" w:hAnsi="Helvetica" w:cs="HelveticaNeueLTStd-LtCn"/>
          <w:i/>
        </w:rPr>
        <w:t>$250.00 per person is required. Bookings</w:t>
      </w:r>
      <w:r w:rsidR="005661D6" w:rsidRPr="002A1D09">
        <w:rPr>
          <w:rFonts w:ascii="Helvetica" w:hAnsi="Helvetica" w:cs="HelveticaNeueLTStd-LtCn"/>
          <w:i/>
        </w:rPr>
        <w:t xml:space="preserve"> </w:t>
      </w:r>
      <w:r w:rsidRPr="002A1D09">
        <w:rPr>
          <w:rFonts w:ascii="Helvetica" w:hAnsi="Helvetica" w:cs="HelveticaNeueLTStd-LtCn"/>
          <w:i/>
        </w:rPr>
        <w:t xml:space="preserve">made within 45 days of departure will require full payment at time of placing the reservation. </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Receipt</w:t>
      </w:r>
      <w:r w:rsidR="005661D6" w:rsidRPr="002A1D09">
        <w:rPr>
          <w:rFonts w:ascii="Helvetica" w:hAnsi="Helvetica" w:cs="HelveticaNeueLTStd-LtCn"/>
          <w:i/>
        </w:rPr>
        <w:t xml:space="preserve"> </w:t>
      </w:r>
      <w:r w:rsidRPr="002A1D09">
        <w:rPr>
          <w:rFonts w:ascii="Helvetica" w:hAnsi="Helvetica" w:cs="HelveticaNeueLTStd-LtCn"/>
          <w:i/>
        </w:rPr>
        <w:t xml:space="preserve">of the deposit indicates to </w:t>
      </w:r>
      <w:r w:rsidR="005661D6" w:rsidRPr="002A1D09">
        <w:rPr>
          <w:rFonts w:ascii="Helvetica" w:hAnsi="Helvetica" w:cs="HelveticaNeueLTStd-LtCn"/>
          <w:i/>
        </w:rPr>
        <w:t>our organisation</w:t>
      </w:r>
      <w:r w:rsidRPr="002A1D09">
        <w:rPr>
          <w:rFonts w:ascii="Helvetica" w:hAnsi="Helvetica" w:cs="HelveticaNeueLTStd-LtCn"/>
          <w:i/>
        </w:rPr>
        <w:t xml:space="preserve"> that the traveller has agreed to their confirmed travel</w:t>
      </w:r>
      <w:r w:rsidR="005661D6" w:rsidRPr="002A1D09">
        <w:rPr>
          <w:rFonts w:ascii="Helvetica" w:hAnsi="Helvetica" w:cs="HelveticaNeueLTStd-LtCn"/>
          <w:i/>
        </w:rPr>
        <w:t xml:space="preserve"> </w:t>
      </w:r>
      <w:r w:rsidRPr="002A1D09">
        <w:rPr>
          <w:rFonts w:ascii="Helvetica" w:hAnsi="Helvetica" w:cs="HelveticaNeueLTStd-LtCn"/>
          <w:i/>
        </w:rPr>
        <w:t xml:space="preserve">arrangements. Deposits paid are </w:t>
      </w:r>
      <w:r w:rsidR="009E3138" w:rsidRPr="002A1D09">
        <w:rPr>
          <w:rFonts w:ascii="Helvetica" w:hAnsi="Helvetica" w:cs="HelveticaNeueLTStd-LtCn"/>
          <w:i/>
        </w:rPr>
        <w:t>non-refundable</w:t>
      </w:r>
      <w:r w:rsidRPr="002A1D09">
        <w:rPr>
          <w:rFonts w:ascii="Helvetica" w:hAnsi="Helvetica" w:cs="HelveticaNeueLTStd-LtCn"/>
          <w:i/>
        </w:rPr>
        <w:t>.</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Payment Options</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Cheque </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Smart Money </w:t>
      </w:r>
    </w:p>
    <w:p w:rsidR="005661D6"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Money Direct </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Credit Cards – AMEX VISA MASTERCARD + Merchant Fee</w:t>
      </w:r>
    </w:p>
    <w:p w:rsidR="009A14D1" w:rsidRPr="002A1D09" w:rsidRDefault="005661D6"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Direct deposit </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Amendments</w:t>
      </w:r>
    </w:p>
    <w:p w:rsidR="005661D6"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Should the reservation be altered after the original booking has been confirmed a fee of</w:t>
      </w:r>
      <w:r w:rsidR="005661D6" w:rsidRPr="002A1D09">
        <w:rPr>
          <w:rFonts w:ascii="Helvetica" w:hAnsi="Helvetica" w:cs="HelveticaNeueLTStd-LtCn"/>
          <w:i/>
        </w:rPr>
        <w:t xml:space="preserve"> </w:t>
      </w:r>
      <w:r w:rsidRPr="002A1D09">
        <w:rPr>
          <w:rFonts w:ascii="Helvetica" w:hAnsi="Helvetica" w:cs="HelveticaNeueLTStd-LtCn"/>
          <w:i/>
        </w:rPr>
        <w:t>$150.00 per</w:t>
      </w:r>
      <w:r w:rsidR="005661D6" w:rsidRPr="002A1D09">
        <w:rPr>
          <w:rFonts w:ascii="Helvetica" w:hAnsi="Helvetica" w:cs="HelveticaNeueLTStd-LtCn"/>
          <w:i/>
        </w:rPr>
        <w:t xml:space="preserve"> </w:t>
      </w:r>
      <w:r w:rsidRPr="002A1D09">
        <w:rPr>
          <w:rFonts w:ascii="Helvetica" w:hAnsi="Helvetica" w:cs="HelveticaNeueLTStd-LtCn"/>
          <w:i/>
        </w:rPr>
        <w:t xml:space="preserve">amendment will be applied to cover additional administrative and communication costs. </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Depending on</w:t>
      </w:r>
      <w:r w:rsidR="005661D6" w:rsidRPr="002A1D09">
        <w:rPr>
          <w:rFonts w:ascii="Helvetica" w:hAnsi="Helvetica" w:cs="HelveticaNeueLTStd-LtCn"/>
          <w:i/>
        </w:rPr>
        <w:t xml:space="preserve"> </w:t>
      </w:r>
      <w:r w:rsidRPr="002A1D09">
        <w:rPr>
          <w:rFonts w:ascii="Helvetica" w:hAnsi="Helvetica" w:cs="HelveticaNeueLTStd-LtCn"/>
          <w:i/>
        </w:rPr>
        <w:t>the nature of the change, seasonal price adjustments, additional costs or cancellation fees may also be</w:t>
      </w:r>
      <w:r w:rsidR="005661D6" w:rsidRPr="002A1D09">
        <w:rPr>
          <w:rFonts w:ascii="Helvetica" w:hAnsi="Helvetica" w:cs="HelveticaNeueLTStd-LtCn"/>
          <w:i/>
        </w:rPr>
        <w:t xml:space="preserve"> </w:t>
      </w:r>
      <w:r w:rsidRPr="002A1D09">
        <w:rPr>
          <w:rFonts w:ascii="Helvetica" w:hAnsi="Helvetica" w:cs="HelveticaNeueLTStd-LtCn"/>
          <w:i/>
        </w:rPr>
        <w:t>applicable.</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Final payment</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Full and final payment is required no later </w:t>
      </w:r>
      <w:r w:rsidR="005661D6" w:rsidRPr="002A1D09">
        <w:rPr>
          <w:rFonts w:ascii="Helvetica" w:hAnsi="Helvetica" w:cs="HelveticaNeueLTStd-LtCn"/>
          <w:i/>
        </w:rPr>
        <w:t>than 45 day prior to departure</w:t>
      </w:r>
      <w:r w:rsidRPr="002A1D09">
        <w:rPr>
          <w:rFonts w:ascii="Helvetica" w:hAnsi="Helvetica" w:cs="HelveticaNeueLTStd-LtCn"/>
          <w:i/>
        </w:rPr>
        <w:t>.</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If payment is not received by the due date, </w:t>
      </w:r>
      <w:r w:rsidR="005661D6" w:rsidRPr="002A1D09">
        <w:rPr>
          <w:rFonts w:ascii="Helvetica" w:hAnsi="Helvetica" w:cs="HelveticaNeueLTStd-LtCn"/>
          <w:i/>
        </w:rPr>
        <w:t>our organisation</w:t>
      </w:r>
      <w:r w:rsidRPr="002A1D09">
        <w:rPr>
          <w:rFonts w:ascii="Helvetica" w:hAnsi="Helvetica" w:cs="HelveticaNeueLTStd-LtCn"/>
          <w:i/>
        </w:rPr>
        <w:t xml:space="preserve"> reserves the right to treat the booking as</w:t>
      </w:r>
      <w:r w:rsidR="005661D6" w:rsidRPr="002A1D09">
        <w:rPr>
          <w:rFonts w:ascii="Helvetica" w:hAnsi="Helvetica" w:cs="HelveticaNeueLTStd-LtCn"/>
          <w:i/>
        </w:rPr>
        <w:t xml:space="preserve"> </w:t>
      </w:r>
      <w:r w:rsidRPr="002A1D09">
        <w:rPr>
          <w:rFonts w:ascii="Helvetica" w:hAnsi="Helvetica" w:cs="HelveticaNeueLTStd-LtCn"/>
          <w:i/>
        </w:rPr>
        <w:t>cancelled and will apply full cancellation charges as specified.</w:t>
      </w:r>
    </w:p>
    <w:p w:rsidR="005661D6" w:rsidRPr="002A1D09" w:rsidRDefault="005661D6"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p>
    <w:p w:rsidR="005661D6" w:rsidRPr="002A1D09" w:rsidRDefault="005661D6"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p>
    <w:p w:rsidR="00563C35" w:rsidRPr="002A1D09" w:rsidRDefault="00563C35"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p>
    <w:p w:rsidR="00F6520C" w:rsidRPr="002A1D09" w:rsidRDefault="00F6520C"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Cancellation and refunds</w:t>
      </w:r>
    </w:p>
    <w:p w:rsidR="009A14D1" w:rsidRPr="002A1D09" w:rsidRDefault="009A14D1"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Cancellation fees for some programmes may vary from those stated below. Please check at the time of</w:t>
      </w:r>
      <w:r w:rsidR="005661D6" w:rsidRPr="002A1D09">
        <w:rPr>
          <w:rFonts w:ascii="Helvetica" w:hAnsi="Helvetica" w:cs="HelveticaNeueLTStd-LtCn"/>
          <w:i/>
        </w:rPr>
        <w:t xml:space="preserve"> </w:t>
      </w:r>
      <w:r w:rsidRPr="002A1D09">
        <w:rPr>
          <w:rFonts w:ascii="Helvetica" w:hAnsi="Helvetica" w:cs="HelveticaNeueLTStd-LtCn"/>
          <w:i/>
        </w:rPr>
        <w:t>booking. If the reservation is cancelled the following per person fee will apply:</w:t>
      </w:r>
    </w:p>
    <w:p w:rsidR="009A14D1" w:rsidRPr="002A1D09" w:rsidRDefault="00557F33"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9A14D1" w:rsidRPr="002A1D09">
        <w:rPr>
          <w:rFonts w:ascii="Helvetica" w:hAnsi="Helvetica" w:cs="HelveticaNeueLTStd-LtCn"/>
          <w:i/>
        </w:rPr>
        <w:t>Up to 45 before departure loss of deposit</w:t>
      </w:r>
    </w:p>
    <w:p w:rsidR="009A14D1" w:rsidRPr="002A1D09" w:rsidRDefault="00557F33"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9A14D1" w:rsidRPr="002A1D09">
        <w:rPr>
          <w:rFonts w:ascii="Helvetica" w:hAnsi="Helvetica" w:cs="HelveticaNeueLTStd-LtCn"/>
          <w:i/>
        </w:rPr>
        <w:t>Between 45-30 days up to 50% of total cost</w:t>
      </w:r>
    </w:p>
    <w:p w:rsidR="009A14D1" w:rsidRPr="002A1D09" w:rsidRDefault="00557F33"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9A14D1" w:rsidRPr="002A1D09">
        <w:rPr>
          <w:rFonts w:ascii="Helvetica" w:hAnsi="Helvetica" w:cs="HelveticaNeueLTStd-LtCn"/>
          <w:i/>
        </w:rPr>
        <w:t>Within 30 days of departure up to 100% of total cost</w:t>
      </w:r>
    </w:p>
    <w:p w:rsidR="009A14D1" w:rsidRPr="002A1D09" w:rsidRDefault="00557F33" w:rsidP="005661D6">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9A14D1" w:rsidRPr="002A1D09">
        <w:rPr>
          <w:rFonts w:ascii="Helvetica" w:hAnsi="Helvetica" w:cs="HelveticaNeueLTStd-LtCn"/>
          <w:i/>
        </w:rPr>
        <w:t>After departure no refund for any unused service</w:t>
      </w:r>
    </w:p>
    <w:p w:rsidR="005A541B" w:rsidRPr="002A1D09" w:rsidRDefault="009A14D1" w:rsidP="00557F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All costs are subject to alteration and currency fluctuation without notice, up to and until full and final</w:t>
      </w:r>
      <w:r w:rsidR="00557F33" w:rsidRPr="002A1D09">
        <w:rPr>
          <w:rFonts w:ascii="Helvetica" w:hAnsi="Helvetica" w:cs="HelveticaNeueLTStd-LtCn"/>
          <w:i/>
        </w:rPr>
        <w:t xml:space="preserve"> </w:t>
      </w:r>
      <w:r w:rsidRPr="002A1D09">
        <w:rPr>
          <w:rFonts w:ascii="Helvetica" w:hAnsi="Helvetica" w:cs="HelveticaNeueLTStd-LtCn"/>
          <w:i/>
        </w:rPr>
        <w:t xml:space="preserve">payment </w:t>
      </w:r>
      <w:r w:rsidR="00557F33" w:rsidRPr="002A1D09">
        <w:rPr>
          <w:rFonts w:ascii="Helvetica" w:hAnsi="Helvetica" w:cs="HelveticaNeueLTStd-LtCn"/>
          <w:i/>
        </w:rPr>
        <w:t>is received.</w:t>
      </w:r>
    </w:p>
    <w:p w:rsidR="00557F33" w:rsidRPr="002A1D09" w:rsidRDefault="00557F33" w:rsidP="00557F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5A541B" w:rsidRPr="002A1D09" w:rsidRDefault="005A541B" w:rsidP="00AE4310">
      <w:pPr>
        <w:pStyle w:val="Heading3"/>
      </w:pPr>
      <w:r w:rsidRPr="002A1D09">
        <w:t>Supplier terms and conditions</w:t>
      </w:r>
    </w:p>
    <w:p w:rsidR="005A541B" w:rsidRPr="002A1D09" w:rsidRDefault="005A541B" w:rsidP="00563C35">
      <w:pPr>
        <w:pStyle w:val="BodyCopy"/>
        <w:rPr>
          <w:noProof w:val="0"/>
        </w:rPr>
      </w:pPr>
      <w:r w:rsidRPr="002A1D09">
        <w:rPr>
          <w:noProof w:val="0"/>
        </w:rPr>
        <w:t>It is important that all supplier, wholesaler, operator co</w:t>
      </w:r>
      <w:r w:rsidR="00557F33" w:rsidRPr="002A1D09">
        <w:rPr>
          <w:noProof w:val="0"/>
        </w:rPr>
        <w:t xml:space="preserve">nditions are highlighted to the </w:t>
      </w:r>
      <w:r w:rsidRPr="002A1D09">
        <w:rPr>
          <w:noProof w:val="0"/>
        </w:rPr>
        <w:t>customer together with your</w:t>
      </w:r>
      <w:r w:rsidR="00557F33" w:rsidRPr="002A1D09">
        <w:rPr>
          <w:noProof w:val="0"/>
        </w:rPr>
        <w:t xml:space="preserve"> </w:t>
      </w:r>
      <w:r w:rsidRPr="002A1D09">
        <w:rPr>
          <w:noProof w:val="0"/>
        </w:rPr>
        <w:t>own travel agent terms and conditions.</w:t>
      </w:r>
    </w:p>
    <w:p w:rsidR="005A541B" w:rsidRPr="002A1D09" w:rsidRDefault="005A541B" w:rsidP="00563C35">
      <w:pPr>
        <w:pStyle w:val="BodyCopy"/>
        <w:spacing w:after="360"/>
        <w:rPr>
          <w:noProof w:val="0"/>
        </w:rPr>
      </w:pPr>
      <w:r w:rsidRPr="002A1D09">
        <w:rPr>
          <w:noProof w:val="0"/>
        </w:rPr>
        <w:t>Here is an example of a standard travel agent attachment. These, or a similar document are routinely used as an</w:t>
      </w:r>
      <w:r w:rsidR="00557F33" w:rsidRPr="002A1D09">
        <w:rPr>
          <w:noProof w:val="0"/>
        </w:rPr>
        <w:t xml:space="preserve"> </w:t>
      </w:r>
      <w:r w:rsidRPr="002A1D09">
        <w:rPr>
          <w:noProof w:val="0"/>
        </w:rPr>
        <w:t xml:space="preserve">appendix to </w:t>
      </w:r>
      <w:r w:rsidR="00847EBA" w:rsidRPr="002A1D09">
        <w:rPr>
          <w:noProof w:val="0"/>
        </w:rPr>
        <w:t xml:space="preserve">written or email quotations </w:t>
      </w:r>
      <w:r w:rsidRPr="002A1D09">
        <w:rPr>
          <w:noProof w:val="0"/>
        </w:rPr>
        <w:t>or as a hand out for customers.</w:t>
      </w: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jc w:val="center"/>
        <w:rPr>
          <w:rFonts w:ascii="Helvetica" w:hAnsi="Helvetica" w:cs="HelveticaNeueLTStd-LtCn"/>
          <w:b/>
          <w:i/>
        </w:rPr>
      </w:pP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jc w:val="center"/>
        <w:rPr>
          <w:rFonts w:ascii="Helvetica" w:hAnsi="Helvetica" w:cs="HelveticaNeueLTStd-LtCn"/>
          <w:b/>
          <w:i/>
        </w:rPr>
      </w:pPr>
      <w:r w:rsidRPr="002A1D09">
        <w:rPr>
          <w:rFonts w:ascii="Helvetica" w:hAnsi="Helvetica" w:cs="HelveticaNeueLTStd-LtCn"/>
          <w:b/>
          <w:i/>
        </w:rPr>
        <w:t>SUPPLIER – TERMS AND CONDITIONS</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Validity</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All quotes provided are valid for 7 days from date of issue and are subject to availability and change.</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Car Hire</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Car hire companies will require a credit card deposit and/or guarantee upon pickup of vehicle.</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Hotel Check In/Out</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Most hotels have a check in time of 2pm and check out time of 10am. Should you wish to arrive or depart</w:t>
      </w:r>
      <w:r w:rsidR="00847EBA" w:rsidRPr="002A1D09">
        <w:rPr>
          <w:rFonts w:ascii="Helvetica" w:hAnsi="Helvetica" w:cs="HelveticaNeueLTStd-LtCn"/>
          <w:i/>
        </w:rPr>
        <w:t xml:space="preserve"> </w:t>
      </w:r>
      <w:r w:rsidRPr="002A1D09">
        <w:rPr>
          <w:rFonts w:ascii="Helvetica" w:hAnsi="Helvetica" w:cs="HelveticaNeueLTStd-LtCn"/>
          <w:i/>
        </w:rPr>
        <w:t>outside of these times, a room may only be allocated to you subject to availability.</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Flight Schedules</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Flight schedules are subject to change. We will endeavour to notify you as soon as possible if your itinerary</w:t>
      </w:r>
      <w:r w:rsidR="00847EBA" w:rsidRPr="002A1D09">
        <w:rPr>
          <w:rFonts w:ascii="Helvetica" w:hAnsi="Helvetica" w:cs="HelveticaNeueLTStd-LtCn"/>
          <w:i/>
        </w:rPr>
        <w:t xml:space="preserve"> </w:t>
      </w:r>
      <w:r w:rsidRPr="002A1D09">
        <w:rPr>
          <w:rFonts w:ascii="Helvetica" w:hAnsi="Helvetica" w:cs="HelveticaNeueLTStd-LtCn"/>
          <w:i/>
        </w:rPr>
        <w:t>is affected, but please be aware that changes are out of our control.</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Amendment and Cancellation Fees</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Cancellation charges can be up to 100% depending on the reason for and time of cancellation. Please</w:t>
      </w:r>
      <w:r w:rsidR="00847EBA" w:rsidRPr="002A1D09">
        <w:rPr>
          <w:rFonts w:ascii="Helvetica" w:hAnsi="Helvetica" w:cs="HelveticaNeueLTStd-LtCn"/>
          <w:i/>
        </w:rPr>
        <w:t xml:space="preserve"> </w:t>
      </w:r>
      <w:r w:rsidRPr="002A1D09">
        <w:rPr>
          <w:rFonts w:ascii="Helvetica" w:hAnsi="Helvetica" w:cs="HelveticaNeueLTStd-LtCn"/>
          <w:i/>
        </w:rPr>
        <w:t>refer to the terms and conditions in the brochures provided.</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The operator will impose cancellation and amendment fees and we strongly suggest you peruse these</w:t>
      </w:r>
      <w:r w:rsidR="00847EBA" w:rsidRPr="002A1D09">
        <w:rPr>
          <w:rFonts w:ascii="Helvetica" w:hAnsi="Helvetica" w:cs="HelveticaNeueLTStd-LtCn"/>
          <w:i/>
        </w:rPr>
        <w:t xml:space="preserve"> </w:t>
      </w:r>
      <w:r w:rsidRPr="002A1D09">
        <w:rPr>
          <w:rFonts w:ascii="Helvetica" w:hAnsi="Helvetica" w:cs="HelveticaNeueLTStd-LtCn"/>
          <w:i/>
        </w:rPr>
        <w:t>conditions carefully. In addition, depending on the rules and conditions of the airfare purchased, the airline</w:t>
      </w:r>
      <w:r w:rsidR="00847EBA" w:rsidRPr="002A1D09">
        <w:rPr>
          <w:rFonts w:ascii="Helvetica" w:hAnsi="Helvetica" w:cs="HelveticaNeueLTStd-LtCn"/>
          <w:i/>
        </w:rPr>
        <w:t xml:space="preserve"> </w:t>
      </w:r>
      <w:r w:rsidRPr="002A1D09">
        <w:rPr>
          <w:rFonts w:ascii="Helvetica" w:hAnsi="Helvetica" w:cs="HelveticaNeueLTStd-LtCn"/>
          <w:i/>
        </w:rPr>
        <w:t>will charge cancellation and amendment fees.</w:t>
      </w: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Insurance</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Travel insurance is strongly recommended for medical, cancellation and unforeseen circumstances. Please</w:t>
      </w:r>
      <w:r w:rsidR="00847EBA" w:rsidRPr="002A1D09">
        <w:rPr>
          <w:rFonts w:ascii="Helvetica" w:hAnsi="Helvetica" w:cs="HelveticaNeueLTStd-LtCn"/>
          <w:i/>
        </w:rPr>
        <w:t xml:space="preserve"> </w:t>
      </w:r>
      <w:r w:rsidRPr="002A1D09">
        <w:rPr>
          <w:rFonts w:ascii="Helvetica" w:hAnsi="Helvetica" w:cs="HelveticaNeueLTStd-LtCn"/>
          <w:i/>
        </w:rPr>
        <w:t>carefully read the conditions and inclusions of your selected policy, so you know you have adequate cover.</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Taxes</w:t>
      </w:r>
    </w:p>
    <w:p w:rsidR="005A541B" w:rsidRPr="002A1D09" w:rsidRDefault="005A541B"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Most countries now require taxes to be paid in advance. Any taxes already paid are detailed in your above</w:t>
      </w:r>
      <w:r w:rsidR="00847EBA" w:rsidRPr="002A1D09">
        <w:rPr>
          <w:rFonts w:ascii="Helvetica" w:hAnsi="Helvetica" w:cs="HelveticaNeueLTStd-LtCn"/>
          <w:i/>
        </w:rPr>
        <w:t xml:space="preserve"> </w:t>
      </w:r>
      <w:r w:rsidRPr="002A1D09">
        <w:rPr>
          <w:rFonts w:ascii="Helvetica" w:hAnsi="Helvetica" w:cs="HelveticaNeueLTStd-LtCn"/>
          <w:i/>
        </w:rPr>
        <w:t>costing. They are however subject to change at any time prior to the air ticket being issued.</w:t>
      </w:r>
    </w:p>
    <w:p w:rsidR="00847EBA" w:rsidRPr="002A1D09" w:rsidRDefault="00847EBA" w:rsidP="00847EBA">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47EBA" w:rsidRPr="002A1D09" w:rsidRDefault="00847EBA" w:rsidP="00AE4310">
      <w:pPr>
        <w:pStyle w:val="Heading3"/>
      </w:pPr>
      <w:r w:rsidRPr="002A1D09">
        <w:t>Product or service provider terms and conditions</w:t>
      </w:r>
    </w:p>
    <w:p w:rsidR="0057227D" w:rsidRPr="002A1D09" w:rsidRDefault="00F6520C" w:rsidP="00563C35">
      <w:pPr>
        <w:pStyle w:val="BodyCopy"/>
        <w:rPr>
          <w:noProof w:val="0"/>
        </w:rPr>
      </w:pPr>
      <w:r w:rsidRPr="002A1D09">
        <w:rPr>
          <w:lang w:eastAsia="en-AU"/>
        </w:rPr>
        <w:drawing>
          <wp:anchor distT="0" distB="0" distL="114300" distR="114300" simplePos="0" relativeHeight="251738112" behindDoc="0" locked="0" layoutInCell="1" allowOverlap="1" wp14:anchorId="4FD0DA5B" wp14:editId="1A55B02D">
            <wp:simplePos x="0" y="0"/>
            <wp:positionH relativeFrom="column">
              <wp:posOffset>3639185</wp:posOffset>
            </wp:positionH>
            <wp:positionV relativeFrom="paragraph">
              <wp:posOffset>374015</wp:posOffset>
            </wp:positionV>
            <wp:extent cx="2084705" cy="1388110"/>
            <wp:effectExtent l="0" t="0" r="0" b="2540"/>
            <wp:wrapSquare wrapText="bothSides"/>
            <wp:docPr id="51" name="Picture 50" descr="shutterstock_159046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9046976.jpg"/>
                    <pic:cNvPicPr/>
                  </pic:nvPicPr>
                  <pic:blipFill>
                    <a:blip r:embed="rId91" cstate="print"/>
                    <a:stretch>
                      <a:fillRect/>
                    </a:stretch>
                  </pic:blipFill>
                  <pic:spPr>
                    <a:xfrm>
                      <a:off x="0" y="0"/>
                      <a:ext cx="2084705" cy="1388110"/>
                    </a:xfrm>
                    <a:prstGeom prst="rect">
                      <a:avLst/>
                    </a:prstGeom>
                  </pic:spPr>
                </pic:pic>
              </a:graphicData>
            </a:graphic>
            <wp14:sizeRelH relativeFrom="margin">
              <wp14:pctWidth>0</wp14:pctWidth>
            </wp14:sizeRelH>
            <wp14:sizeRelV relativeFrom="margin">
              <wp14:pctHeight>0</wp14:pctHeight>
            </wp14:sizeRelV>
          </wp:anchor>
        </w:drawing>
      </w:r>
      <w:r w:rsidR="00847EBA" w:rsidRPr="002A1D09">
        <w:rPr>
          <w:noProof w:val="0"/>
        </w:rPr>
        <w:t xml:space="preserve">Individual </w:t>
      </w:r>
      <w:r w:rsidR="006D259C" w:rsidRPr="002A1D09">
        <w:rPr>
          <w:noProof w:val="0"/>
        </w:rPr>
        <w:t>product or service providers w</w:t>
      </w:r>
      <w:r w:rsidR="0057227D" w:rsidRPr="002A1D09">
        <w:rPr>
          <w:noProof w:val="0"/>
        </w:rPr>
        <w:t xml:space="preserve">ill </w:t>
      </w:r>
      <w:r w:rsidR="006D259C" w:rsidRPr="002A1D09">
        <w:rPr>
          <w:noProof w:val="0"/>
        </w:rPr>
        <w:t xml:space="preserve">often </w:t>
      </w:r>
      <w:r w:rsidR="0057227D" w:rsidRPr="002A1D09">
        <w:rPr>
          <w:noProof w:val="0"/>
        </w:rPr>
        <w:t xml:space="preserve">have a set of terms and conditions relating to their particular product or service. </w:t>
      </w:r>
    </w:p>
    <w:p w:rsidR="006D259C" w:rsidRPr="002A1D09" w:rsidRDefault="0057227D" w:rsidP="00563C35">
      <w:pPr>
        <w:pStyle w:val="BodyCopy"/>
        <w:rPr>
          <w:noProof w:val="0"/>
        </w:rPr>
      </w:pPr>
      <w:r w:rsidRPr="002A1D09">
        <w:rPr>
          <w:noProof w:val="0"/>
        </w:rPr>
        <w:t>These</w:t>
      </w:r>
      <w:r w:rsidR="006D259C" w:rsidRPr="002A1D09">
        <w:rPr>
          <w:noProof w:val="0"/>
        </w:rPr>
        <w:t xml:space="preserve"> will cover, among other items:</w:t>
      </w:r>
    </w:p>
    <w:p w:rsidR="006D259C" w:rsidRPr="002A1D09" w:rsidRDefault="006D259C" w:rsidP="00563C35">
      <w:pPr>
        <w:pStyle w:val="Bullet1"/>
      </w:pPr>
      <w:r w:rsidRPr="002A1D09">
        <w:t>Pricing policy</w:t>
      </w:r>
    </w:p>
    <w:p w:rsidR="006D259C" w:rsidRPr="002A1D09" w:rsidRDefault="006D259C" w:rsidP="00563C35">
      <w:pPr>
        <w:pStyle w:val="Bullet1"/>
      </w:pPr>
      <w:r w:rsidRPr="002A1D09">
        <w:t>Payment conditions</w:t>
      </w:r>
    </w:p>
    <w:p w:rsidR="006D259C" w:rsidRPr="002A1D09" w:rsidRDefault="006D259C" w:rsidP="00563C35">
      <w:pPr>
        <w:pStyle w:val="Bullet1"/>
      </w:pPr>
      <w:r w:rsidRPr="002A1D09">
        <w:t>Inclusions</w:t>
      </w:r>
    </w:p>
    <w:p w:rsidR="006D259C" w:rsidRPr="002A1D09" w:rsidRDefault="006D259C" w:rsidP="00563C35">
      <w:pPr>
        <w:pStyle w:val="Bullet1"/>
      </w:pPr>
      <w:r w:rsidRPr="002A1D09">
        <w:t>E</w:t>
      </w:r>
      <w:r w:rsidR="0057227D" w:rsidRPr="002A1D09">
        <w:t>xclusions</w:t>
      </w:r>
    </w:p>
    <w:p w:rsidR="0057227D" w:rsidRPr="002A1D09" w:rsidRDefault="006D259C" w:rsidP="00563C35">
      <w:pPr>
        <w:pStyle w:val="Bullet1"/>
      </w:pPr>
      <w:r w:rsidRPr="002A1D09">
        <w:t>A</w:t>
      </w:r>
      <w:r w:rsidR="0057227D" w:rsidRPr="002A1D09">
        <w:t>ny restrictions or limi</w:t>
      </w:r>
      <w:r w:rsidRPr="002A1D09">
        <w:t>tations</w:t>
      </w:r>
      <w:r w:rsidR="00F6520C" w:rsidRPr="002A1D09">
        <w:t>.</w:t>
      </w:r>
    </w:p>
    <w:p w:rsidR="006D259C" w:rsidRPr="002A1D09" w:rsidRDefault="006D259C" w:rsidP="00563C35">
      <w:pPr>
        <w:pStyle w:val="BodyCopy"/>
        <w:rPr>
          <w:noProof w:val="0"/>
        </w:rPr>
      </w:pPr>
      <w:r w:rsidRPr="002A1D09">
        <w:rPr>
          <w:noProof w:val="0"/>
        </w:rPr>
        <w:t>As can be seen in this section there are many terms and conditions provided by various organisations involved in the travel booking process.</w:t>
      </w:r>
    </w:p>
    <w:p w:rsidR="002D0810" w:rsidRPr="002A1D09" w:rsidRDefault="006D259C" w:rsidP="00563C35">
      <w:pPr>
        <w:pStyle w:val="BodyCopy"/>
        <w:rPr>
          <w:noProof w:val="0"/>
        </w:rPr>
      </w:pPr>
      <w:r w:rsidRPr="002A1D09">
        <w:rPr>
          <w:noProof w:val="0"/>
        </w:rPr>
        <w:t>Naturally the extent and finer details or terms and conditions may seem overwhelming or not anticipated by the end user. Therefore the role of travel agents in ensuring customers understand them is a vital aspect of providing quotations.</w:t>
      </w:r>
      <w:r w:rsidR="002D0810" w:rsidRPr="002A1D09">
        <w:rPr>
          <w:noProof w:val="0"/>
        </w:rPr>
        <w:br w:type="page"/>
      </w:r>
    </w:p>
    <w:p w:rsidR="002D0810" w:rsidRPr="002A1D09" w:rsidRDefault="002D0810" w:rsidP="00E9163F">
      <w:pPr>
        <w:pStyle w:val="Heading2"/>
      </w:pPr>
      <w:r w:rsidRPr="002A1D09">
        <w:t>2.5</w:t>
      </w:r>
      <w:r w:rsidRPr="002A1D09">
        <w:tab/>
      </w:r>
      <w:fldSimple w:instr=" REF  Criteria25  \* MERGEFORMAT ">
        <w:sdt>
          <w:sdtPr>
            <w:alias w:val="Criteria25"/>
            <w:tag w:val="Criteria25"/>
            <w:id w:val="88060660"/>
            <w:lock w:val="sdtLocked"/>
            <w:placeholder>
              <w:docPart w:val="80025C8C51E349279E69669140BE305E"/>
            </w:placeholder>
          </w:sdtPr>
          <w:sdtEndPr>
            <w:rPr>
              <w:rStyle w:val="PlaceholderText"/>
              <w:color w:val="808080"/>
            </w:rPr>
          </w:sdtEndPr>
          <w:sdtContent>
            <w:r w:rsidR="009A1C69" w:rsidRPr="002A1D09">
              <w:rPr>
                <w:rStyle w:val="PlaceholderText"/>
                <w:color w:val="45545F"/>
              </w:rPr>
              <w:t>Submit draft quotation for approval</w:t>
            </w:r>
          </w:sdtContent>
        </w:sdt>
      </w:fldSimple>
    </w:p>
    <w:p w:rsidR="002D0810" w:rsidRPr="002A1D09" w:rsidRDefault="002D0810" w:rsidP="00AE4310">
      <w:pPr>
        <w:pStyle w:val="Heading3"/>
      </w:pPr>
      <w:r w:rsidRPr="002A1D09">
        <w:t>Introduction</w:t>
      </w:r>
    </w:p>
    <w:p w:rsidR="00577F2D" w:rsidRPr="002A1D09" w:rsidRDefault="00577F2D" w:rsidP="00563C35">
      <w:pPr>
        <w:pStyle w:val="BodyCopy"/>
        <w:rPr>
          <w:noProof w:val="0"/>
        </w:rPr>
      </w:pPr>
      <w:r w:rsidRPr="002A1D09">
        <w:rPr>
          <w:noProof w:val="0"/>
        </w:rPr>
        <w:t>Now that all the vital information relating to products and serv</w:t>
      </w:r>
      <w:r w:rsidR="00964E9C" w:rsidRPr="002A1D09">
        <w:rPr>
          <w:noProof w:val="0"/>
        </w:rPr>
        <w:t>ices required for inclusion in a quotation have been compiled, it is now time to prepare the actual quotation itself.</w:t>
      </w:r>
    </w:p>
    <w:p w:rsidR="00C14302" w:rsidRPr="002A1D09" w:rsidRDefault="00964E9C" w:rsidP="00563C35">
      <w:pPr>
        <w:pStyle w:val="BodyCopy"/>
        <w:rPr>
          <w:noProof w:val="0"/>
        </w:rPr>
      </w:pPr>
      <w:r w:rsidRPr="002A1D09">
        <w:rPr>
          <w:noProof w:val="0"/>
        </w:rPr>
        <w:t>There are many and varied formats used by travel agents f</w:t>
      </w:r>
      <w:r w:rsidR="00C14302" w:rsidRPr="002A1D09">
        <w:rPr>
          <w:noProof w:val="0"/>
        </w:rPr>
        <w:t>or the provision of quotations.</w:t>
      </w:r>
    </w:p>
    <w:p w:rsidR="00964E9C" w:rsidRPr="002A1D09" w:rsidRDefault="00964E9C" w:rsidP="00563C35">
      <w:pPr>
        <w:pStyle w:val="BodyCopy"/>
        <w:rPr>
          <w:noProof w:val="0"/>
        </w:rPr>
      </w:pPr>
      <w:r w:rsidRPr="002A1D09">
        <w:rPr>
          <w:noProof w:val="0"/>
        </w:rPr>
        <w:t>Today, most are provided using some form of pro-forma document which contains standard text and where allowance is made to personalise the quotations by inserting appropriate details.</w:t>
      </w:r>
    </w:p>
    <w:p w:rsidR="00CF38EC" w:rsidRPr="002A1D09" w:rsidRDefault="00CF38EC" w:rsidP="00F6520C">
      <w:pPr>
        <w:pStyle w:val="Heading3"/>
        <w:ind w:left="0" w:firstLine="0"/>
      </w:pPr>
      <w:r w:rsidRPr="002A1D09">
        <w:t>Prepare the quotation to reflect all</w:t>
      </w:r>
      <w:r w:rsidR="00C14302" w:rsidRPr="002A1D09">
        <w:t xml:space="preserve"> </w:t>
      </w:r>
      <w:r w:rsidRPr="002A1D09">
        <w:t>inclusions required by the customer</w:t>
      </w:r>
    </w:p>
    <w:p w:rsidR="003F5E98" w:rsidRPr="002A1D09" w:rsidRDefault="003F5E98" w:rsidP="00F6520C">
      <w:pPr>
        <w:pStyle w:val="Heading4"/>
      </w:pPr>
      <w:r w:rsidRPr="002A1D09">
        <w:t>General quotation inclusions</w:t>
      </w:r>
    </w:p>
    <w:p w:rsidR="00CF38EC" w:rsidRPr="002A1D09" w:rsidRDefault="00CF38EC" w:rsidP="00563C35">
      <w:pPr>
        <w:pStyle w:val="BodyCopy"/>
        <w:rPr>
          <w:noProof w:val="0"/>
        </w:rPr>
      </w:pPr>
      <w:r w:rsidRPr="002A1D09">
        <w:rPr>
          <w:noProof w:val="0"/>
        </w:rPr>
        <w:t>Quotations must be provided in a format that can be easily understood by a client. It is important therefore that</w:t>
      </w:r>
      <w:r w:rsidR="00C14302" w:rsidRPr="002A1D09">
        <w:rPr>
          <w:noProof w:val="0"/>
        </w:rPr>
        <w:t xml:space="preserve"> </w:t>
      </w:r>
      <w:r w:rsidRPr="002A1D09">
        <w:rPr>
          <w:noProof w:val="0"/>
        </w:rPr>
        <w:t>the following general protocols are followed:</w:t>
      </w:r>
    </w:p>
    <w:p w:rsidR="00CF38EC" w:rsidRPr="002A1D09" w:rsidRDefault="00CF38EC" w:rsidP="00563C35">
      <w:pPr>
        <w:pStyle w:val="Bullet1"/>
      </w:pPr>
      <w:r w:rsidRPr="002A1D09">
        <w:t>Use official company stationery – letterhead or standard pro-forma document</w:t>
      </w:r>
    </w:p>
    <w:p w:rsidR="00CF38EC" w:rsidRPr="002A1D09" w:rsidRDefault="00CF38EC" w:rsidP="00563C35">
      <w:pPr>
        <w:pStyle w:val="Bullet1"/>
      </w:pPr>
      <w:r w:rsidRPr="002A1D09">
        <w:t>Date the quote</w:t>
      </w:r>
    </w:p>
    <w:p w:rsidR="00CF38EC" w:rsidRPr="002A1D09" w:rsidRDefault="00F6520C" w:rsidP="00563C35">
      <w:pPr>
        <w:pStyle w:val="Bullet1"/>
      </w:pPr>
      <w:r w:rsidRPr="002A1D09">
        <w:rPr>
          <w:noProof/>
          <w:lang w:eastAsia="en-AU"/>
        </w:rPr>
        <w:drawing>
          <wp:anchor distT="0" distB="0" distL="114300" distR="114300" simplePos="0" relativeHeight="251739136" behindDoc="0" locked="0" layoutInCell="1" allowOverlap="1" wp14:anchorId="7407BF9B" wp14:editId="684EA47A">
            <wp:simplePos x="0" y="0"/>
            <wp:positionH relativeFrom="column">
              <wp:posOffset>3651885</wp:posOffset>
            </wp:positionH>
            <wp:positionV relativeFrom="paragraph">
              <wp:posOffset>7620</wp:posOffset>
            </wp:positionV>
            <wp:extent cx="2044700" cy="1362710"/>
            <wp:effectExtent l="0" t="0" r="0" b="8890"/>
            <wp:wrapSquare wrapText="bothSides"/>
            <wp:docPr id="52" name="Picture 51" descr="shutterstock_11892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921213.jpg"/>
                    <pic:cNvPicPr/>
                  </pic:nvPicPr>
                  <pic:blipFill>
                    <a:blip r:embed="rId92" cstate="print"/>
                    <a:stretch>
                      <a:fillRect/>
                    </a:stretch>
                  </pic:blipFill>
                  <pic:spPr>
                    <a:xfrm>
                      <a:off x="0" y="0"/>
                      <a:ext cx="2044700" cy="1362710"/>
                    </a:xfrm>
                    <a:prstGeom prst="rect">
                      <a:avLst/>
                    </a:prstGeom>
                  </pic:spPr>
                </pic:pic>
              </a:graphicData>
            </a:graphic>
            <wp14:sizeRelH relativeFrom="margin">
              <wp14:pctWidth>0</wp14:pctWidth>
            </wp14:sizeRelH>
            <wp14:sizeRelV relativeFrom="margin">
              <wp14:pctHeight>0</wp14:pctHeight>
            </wp14:sizeRelV>
          </wp:anchor>
        </w:drawing>
      </w:r>
      <w:r w:rsidR="00CF38EC" w:rsidRPr="002A1D09">
        <w:t>Avoid the use of jargon</w:t>
      </w:r>
    </w:p>
    <w:p w:rsidR="00CF38EC" w:rsidRPr="002A1D09" w:rsidRDefault="00CF38EC" w:rsidP="00563C35">
      <w:pPr>
        <w:pStyle w:val="Bullet1"/>
      </w:pPr>
      <w:r w:rsidRPr="002A1D09">
        <w:t>Ensure correct spelling and grammar</w:t>
      </w:r>
    </w:p>
    <w:p w:rsidR="00CF38EC" w:rsidRPr="002A1D09" w:rsidRDefault="00CF38EC" w:rsidP="00563C35">
      <w:pPr>
        <w:pStyle w:val="Bullet1"/>
      </w:pPr>
      <w:r w:rsidRPr="002A1D09">
        <w:t>Include Customer/Passenger name/s</w:t>
      </w:r>
    </w:p>
    <w:p w:rsidR="00CF38EC" w:rsidRPr="002A1D09" w:rsidRDefault="00CF38EC" w:rsidP="00563C35">
      <w:pPr>
        <w:pStyle w:val="Bullet1"/>
      </w:pPr>
      <w:r w:rsidRPr="002A1D09">
        <w:t xml:space="preserve">Specify currency e.g. All prices are quoted in </w:t>
      </w:r>
      <w:r w:rsidR="00B42A0F" w:rsidRPr="002A1D09">
        <w:t>Singaporean</w:t>
      </w:r>
      <w:r w:rsidRPr="002A1D09">
        <w:t xml:space="preserve"> Dollars</w:t>
      </w:r>
    </w:p>
    <w:p w:rsidR="00CF38EC" w:rsidRPr="002A1D09" w:rsidRDefault="00CF38EC" w:rsidP="00563C35">
      <w:pPr>
        <w:pStyle w:val="Bullet1"/>
      </w:pPr>
      <w:r w:rsidRPr="002A1D09">
        <w:t>Provide both a per person and total price</w:t>
      </w:r>
    </w:p>
    <w:p w:rsidR="00CF38EC" w:rsidRPr="002A1D09" w:rsidRDefault="00CF38EC" w:rsidP="00563C35">
      <w:pPr>
        <w:pStyle w:val="Bullet1"/>
      </w:pPr>
      <w:r w:rsidRPr="002A1D09">
        <w:t>State validity of the quote</w:t>
      </w:r>
    </w:p>
    <w:p w:rsidR="00CF38EC" w:rsidRPr="002A1D09" w:rsidRDefault="00CF38EC" w:rsidP="00563C35">
      <w:pPr>
        <w:pStyle w:val="Bullet1"/>
      </w:pPr>
      <w:r w:rsidRPr="002A1D09">
        <w:t>Detail all the arrangements included in the quote – products, services, dates, times</w:t>
      </w:r>
    </w:p>
    <w:p w:rsidR="00CF38EC" w:rsidRPr="002A1D09" w:rsidRDefault="00CF38EC" w:rsidP="00563C35">
      <w:pPr>
        <w:pStyle w:val="Bullet1"/>
      </w:pPr>
      <w:r w:rsidRPr="002A1D09">
        <w:t>Follow a logical and sequential order for arrangements</w:t>
      </w:r>
    </w:p>
    <w:p w:rsidR="00CF38EC" w:rsidRPr="002A1D09" w:rsidRDefault="00CF38EC" w:rsidP="00563C35">
      <w:pPr>
        <w:pStyle w:val="Bullet1"/>
      </w:pPr>
      <w:r w:rsidRPr="002A1D09">
        <w:t>Detail deposit amount and date required</w:t>
      </w:r>
    </w:p>
    <w:p w:rsidR="00CF38EC" w:rsidRPr="002A1D09" w:rsidRDefault="00CF38EC" w:rsidP="00563C35">
      <w:pPr>
        <w:pStyle w:val="Bullet1"/>
      </w:pPr>
      <w:r w:rsidRPr="002A1D09">
        <w:t>Cover payment options and any associated cost e.g. merchant fee</w:t>
      </w:r>
    </w:p>
    <w:p w:rsidR="00CF38EC" w:rsidRPr="002A1D09" w:rsidRDefault="00CF38EC" w:rsidP="00563C35">
      <w:pPr>
        <w:pStyle w:val="Bullet1"/>
      </w:pPr>
      <w:r w:rsidRPr="002A1D09">
        <w:t>Draw attention to the booking terms and conditions – agency and suppliers</w:t>
      </w:r>
    </w:p>
    <w:p w:rsidR="00CF38EC" w:rsidRPr="002A1D09" w:rsidRDefault="00CF38EC" w:rsidP="00563C35">
      <w:pPr>
        <w:pStyle w:val="Bullet1"/>
      </w:pPr>
      <w:r w:rsidRPr="002A1D09">
        <w:t>Outline any passport and/or visa requirements</w:t>
      </w:r>
    </w:p>
    <w:p w:rsidR="00CF38EC" w:rsidRPr="002A1D09" w:rsidRDefault="00CF38EC" w:rsidP="00563C35">
      <w:pPr>
        <w:pStyle w:val="Bullet1"/>
      </w:pPr>
      <w:r w:rsidRPr="002A1D09">
        <w:t>Recommend Travel Insurance</w:t>
      </w:r>
    </w:p>
    <w:p w:rsidR="00CF38EC" w:rsidRPr="002A1D09" w:rsidRDefault="00CF38EC" w:rsidP="00563C35">
      <w:pPr>
        <w:pStyle w:val="Bullet1"/>
      </w:pPr>
      <w:r w:rsidRPr="002A1D09">
        <w:t>Thank the customer for the opportunity to provide the quotation</w:t>
      </w:r>
    </w:p>
    <w:p w:rsidR="00CF38EC" w:rsidRPr="002A1D09" w:rsidRDefault="00CF38EC" w:rsidP="00563C35">
      <w:pPr>
        <w:pStyle w:val="Bullet1"/>
      </w:pPr>
      <w:r w:rsidRPr="002A1D09">
        <w:t>Be specific when and how you will contacting them to follow-up</w:t>
      </w:r>
      <w:r w:rsidR="00F6520C" w:rsidRPr="002A1D09">
        <w:t>.</w:t>
      </w:r>
    </w:p>
    <w:p w:rsidR="003F5E98" w:rsidRPr="002A1D09" w:rsidRDefault="003F5E98">
      <w:pPr>
        <w:rPr>
          <w:rFonts w:ascii="HelveticaNeueLTStd-LtCn" w:hAnsi="HelveticaNeueLTStd-LtCn" w:cs="HelveticaNeueLTStd-LtCn"/>
        </w:rPr>
      </w:pPr>
      <w:r w:rsidRPr="002A1D09">
        <w:rPr>
          <w:rFonts w:ascii="HelveticaNeueLTStd-LtCn" w:hAnsi="HelveticaNeueLTStd-LtCn" w:cs="HelveticaNeueLTStd-LtCn"/>
        </w:rPr>
        <w:br w:type="page"/>
      </w:r>
    </w:p>
    <w:p w:rsidR="00CF38EC" w:rsidRPr="002A1D09" w:rsidRDefault="00CF38EC" w:rsidP="00F6520C">
      <w:pPr>
        <w:pStyle w:val="Heading4"/>
      </w:pPr>
      <w:r w:rsidRPr="002A1D09">
        <w:t>Flights</w:t>
      </w:r>
    </w:p>
    <w:p w:rsidR="00CF38EC" w:rsidRPr="002A1D09" w:rsidRDefault="00B42A0F" w:rsidP="00563C35">
      <w:pPr>
        <w:pStyle w:val="Bullet1"/>
      </w:pPr>
      <w:r w:rsidRPr="002A1D09">
        <w:rPr>
          <w:noProof/>
          <w:lang w:eastAsia="en-AU"/>
        </w:rPr>
        <w:drawing>
          <wp:anchor distT="0" distB="0" distL="114300" distR="114300" simplePos="0" relativeHeight="251740160" behindDoc="0" locked="0" layoutInCell="1" allowOverlap="1" wp14:anchorId="319D4246" wp14:editId="7904461A">
            <wp:simplePos x="0" y="0"/>
            <wp:positionH relativeFrom="column">
              <wp:posOffset>3961130</wp:posOffset>
            </wp:positionH>
            <wp:positionV relativeFrom="paragraph">
              <wp:posOffset>121285</wp:posOffset>
            </wp:positionV>
            <wp:extent cx="1710690" cy="1136650"/>
            <wp:effectExtent l="0" t="0" r="3810" b="6350"/>
            <wp:wrapSquare wrapText="bothSides"/>
            <wp:docPr id="53" name="Picture 52" descr="shutterstock_35770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770534.jpg"/>
                    <pic:cNvPicPr/>
                  </pic:nvPicPr>
                  <pic:blipFill>
                    <a:blip r:embed="rId93" cstate="print"/>
                    <a:stretch>
                      <a:fillRect/>
                    </a:stretch>
                  </pic:blipFill>
                  <pic:spPr>
                    <a:xfrm>
                      <a:off x="0" y="0"/>
                      <a:ext cx="1710690" cy="1136650"/>
                    </a:xfrm>
                    <a:prstGeom prst="rect">
                      <a:avLst/>
                    </a:prstGeom>
                  </pic:spPr>
                </pic:pic>
              </a:graphicData>
            </a:graphic>
            <wp14:sizeRelH relativeFrom="margin">
              <wp14:pctWidth>0</wp14:pctWidth>
            </wp14:sizeRelH>
            <wp14:sizeRelV relativeFrom="margin">
              <wp14:pctHeight>0</wp14:pctHeight>
            </wp14:sizeRelV>
          </wp:anchor>
        </w:drawing>
      </w:r>
      <w:r w:rsidR="00CF38EC" w:rsidRPr="002A1D09">
        <w:t>Airline details</w:t>
      </w:r>
    </w:p>
    <w:p w:rsidR="00CF38EC" w:rsidRPr="002A1D09" w:rsidRDefault="00CF38EC" w:rsidP="00563C35">
      <w:pPr>
        <w:pStyle w:val="Bullet1"/>
      </w:pPr>
      <w:r w:rsidRPr="002A1D09">
        <w:t>Destinations and routings</w:t>
      </w:r>
    </w:p>
    <w:p w:rsidR="00CF38EC" w:rsidRPr="002A1D09" w:rsidRDefault="00CF38EC" w:rsidP="00563C35">
      <w:pPr>
        <w:pStyle w:val="Bullet1"/>
      </w:pPr>
      <w:r w:rsidRPr="002A1D09">
        <w:t>Class of travel</w:t>
      </w:r>
    </w:p>
    <w:p w:rsidR="00CF38EC" w:rsidRPr="002A1D09" w:rsidRDefault="00CF38EC" w:rsidP="00563C35">
      <w:pPr>
        <w:pStyle w:val="Bullet1"/>
      </w:pPr>
      <w:r w:rsidRPr="002A1D09">
        <w:t>Departure and return dates – remember to include the year</w:t>
      </w:r>
    </w:p>
    <w:p w:rsidR="00CF38EC" w:rsidRPr="002A1D09" w:rsidRDefault="00CF38EC" w:rsidP="00563C35">
      <w:pPr>
        <w:pStyle w:val="Bullet1"/>
      </w:pPr>
      <w:r w:rsidRPr="002A1D09">
        <w:t>Fare validity – for sale and for travel dates</w:t>
      </w:r>
    </w:p>
    <w:p w:rsidR="00CF38EC" w:rsidRPr="002A1D09" w:rsidRDefault="00CF38EC" w:rsidP="00563C35">
      <w:pPr>
        <w:pStyle w:val="Bullet1"/>
      </w:pPr>
      <w:r w:rsidRPr="002A1D09">
        <w:t>Air fare per person</w:t>
      </w:r>
    </w:p>
    <w:p w:rsidR="00CF38EC" w:rsidRPr="002A1D09" w:rsidRDefault="00CF38EC" w:rsidP="00563C35">
      <w:pPr>
        <w:pStyle w:val="Bullet1"/>
      </w:pPr>
      <w:r w:rsidRPr="002A1D09">
        <w:t>Taxes per person (always state that these are subject to change)</w:t>
      </w:r>
      <w:r w:rsidR="009F029B">
        <w:t>.</w:t>
      </w:r>
    </w:p>
    <w:p w:rsidR="00CF38EC" w:rsidRPr="002A1D09" w:rsidRDefault="00CF38EC" w:rsidP="00F6520C">
      <w:pPr>
        <w:pStyle w:val="Heading4"/>
      </w:pPr>
      <w:r w:rsidRPr="002A1D09">
        <w:t>Accommodation</w:t>
      </w:r>
    </w:p>
    <w:p w:rsidR="00CF38EC" w:rsidRPr="002A1D09" w:rsidRDefault="00CF38EC" w:rsidP="00563C35">
      <w:pPr>
        <w:pStyle w:val="Bullet1"/>
      </w:pPr>
      <w:r w:rsidRPr="002A1D09">
        <w:t>Name of accommodation and location</w:t>
      </w:r>
    </w:p>
    <w:p w:rsidR="00CF38EC" w:rsidRPr="002A1D09" w:rsidRDefault="009F029B" w:rsidP="00563C35">
      <w:pPr>
        <w:pStyle w:val="Bullet1"/>
      </w:pPr>
      <w:r w:rsidRPr="002A1D09">
        <w:rPr>
          <w:noProof/>
          <w:lang w:eastAsia="en-AU"/>
        </w:rPr>
        <w:drawing>
          <wp:anchor distT="0" distB="0" distL="114300" distR="114300" simplePos="0" relativeHeight="251741184" behindDoc="0" locked="0" layoutInCell="1" allowOverlap="1" wp14:anchorId="4B1B8F09" wp14:editId="7B4B38FD">
            <wp:simplePos x="0" y="0"/>
            <wp:positionH relativeFrom="column">
              <wp:posOffset>4017010</wp:posOffset>
            </wp:positionH>
            <wp:positionV relativeFrom="paragraph">
              <wp:posOffset>191135</wp:posOffset>
            </wp:positionV>
            <wp:extent cx="1696720" cy="1127760"/>
            <wp:effectExtent l="0" t="0" r="0" b="0"/>
            <wp:wrapSquare wrapText="bothSides"/>
            <wp:docPr id="54" name="Picture 53" descr="shutterstock_35558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558536.jpg"/>
                    <pic:cNvPicPr/>
                  </pic:nvPicPr>
                  <pic:blipFill>
                    <a:blip r:embed="rId94" cstate="print"/>
                    <a:stretch>
                      <a:fillRect/>
                    </a:stretch>
                  </pic:blipFill>
                  <pic:spPr>
                    <a:xfrm>
                      <a:off x="0" y="0"/>
                      <a:ext cx="1696720" cy="1127760"/>
                    </a:xfrm>
                    <a:prstGeom prst="rect">
                      <a:avLst/>
                    </a:prstGeom>
                  </pic:spPr>
                </pic:pic>
              </a:graphicData>
            </a:graphic>
            <wp14:sizeRelH relativeFrom="margin">
              <wp14:pctWidth>0</wp14:pctWidth>
            </wp14:sizeRelH>
            <wp14:sizeRelV relativeFrom="margin">
              <wp14:pctHeight>0</wp14:pctHeight>
            </wp14:sizeRelV>
          </wp:anchor>
        </w:drawing>
      </w:r>
      <w:r w:rsidR="00CF38EC" w:rsidRPr="002A1D09">
        <w:t>Room type and bedding configurations</w:t>
      </w:r>
    </w:p>
    <w:p w:rsidR="00CF38EC" w:rsidRPr="002A1D09" w:rsidRDefault="00CF38EC" w:rsidP="00563C35">
      <w:pPr>
        <w:pStyle w:val="Bullet1"/>
      </w:pPr>
      <w:r w:rsidRPr="002A1D09">
        <w:t>Check-in and check-out dates</w:t>
      </w:r>
    </w:p>
    <w:p w:rsidR="00CF38EC" w:rsidRPr="002A1D09" w:rsidRDefault="00CF38EC" w:rsidP="00563C35">
      <w:pPr>
        <w:pStyle w:val="Bullet1"/>
      </w:pPr>
      <w:r w:rsidRPr="002A1D09">
        <w:t>Total number of nights</w:t>
      </w:r>
    </w:p>
    <w:p w:rsidR="00CF38EC" w:rsidRPr="002A1D09" w:rsidRDefault="00CF38EC" w:rsidP="00563C35">
      <w:pPr>
        <w:pStyle w:val="Bullet1"/>
      </w:pPr>
      <w:r w:rsidRPr="002A1D09">
        <w:t>Any extras or inclusions such as meals, transfers etc</w:t>
      </w:r>
      <w:r w:rsidR="00F6520C" w:rsidRPr="002A1D09">
        <w:t>.</w:t>
      </w:r>
    </w:p>
    <w:p w:rsidR="00CF38EC" w:rsidRPr="002A1D09" w:rsidRDefault="00CF38EC" w:rsidP="00563C35">
      <w:pPr>
        <w:pStyle w:val="Bullet1"/>
      </w:pPr>
      <w:r w:rsidRPr="002A1D09">
        <w:t>Cost per person per night and total amount for the stay</w:t>
      </w:r>
      <w:r w:rsidR="00F6520C" w:rsidRPr="002A1D09">
        <w:t>.</w:t>
      </w:r>
    </w:p>
    <w:p w:rsidR="00CF38EC" w:rsidRPr="002A1D09" w:rsidRDefault="00CF38EC" w:rsidP="00F6520C">
      <w:pPr>
        <w:pStyle w:val="Heading4"/>
      </w:pPr>
      <w:r w:rsidRPr="002A1D09">
        <w:t>Car hire/Rentals</w:t>
      </w:r>
    </w:p>
    <w:p w:rsidR="00CF38EC" w:rsidRPr="002A1D09" w:rsidRDefault="00CF38EC" w:rsidP="00563C35">
      <w:pPr>
        <w:pStyle w:val="Bullet1"/>
      </w:pPr>
      <w:r w:rsidRPr="002A1D09">
        <w:t>Name of company they are using – Avis, Budget, Hertz etc</w:t>
      </w:r>
      <w:r w:rsidR="00F6520C" w:rsidRPr="002A1D09">
        <w:t>.</w:t>
      </w:r>
    </w:p>
    <w:p w:rsidR="00CF38EC" w:rsidRPr="002A1D09" w:rsidRDefault="00CF38EC" w:rsidP="00563C35">
      <w:pPr>
        <w:pStyle w:val="Bullet1"/>
      </w:pPr>
      <w:r w:rsidRPr="002A1D09">
        <w:t>Vehicle group or type – compact, midsize, group C etc</w:t>
      </w:r>
      <w:r w:rsidR="00F6520C" w:rsidRPr="002A1D09">
        <w:t>.</w:t>
      </w:r>
    </w:p>
    <w:p w:rsidR="00CF38EC" w:rsidRPr="002A1D09" w:rsidRDefault="00CF38EC" w:rsidP="00563C35">
      <w:pPr>
        <w:pStyle w:val="Bullet1"/>
      </w:pPr>
      <w:r w:rsidRPr="002A1D09">
        <w:t>Transmission – manual or automatic</w:t>
      </w:r>
    </w:p>
    <w:p w:rsidR="00CF38EC" w:rsidRPr="002A1D09" w:rsidRDefault="00CF38EC" w:rsidP="00563C35">
      <w:pPr>
        <w:pStyle w:val="Bullet1"/>
      </w:pPr>
      <w:r w:rsidRPr="002A1D09">
        <w:t>Pick up and drop off dates, times and location</w:t>
      </w:r>
    </w:p>
    <w:p w:rsidR="00CF38EC" w:rsidRPr="002A1D09" w:rsidRDefault="00CF38EC" w:rsidP="00563C35">
      <w:pPr>
        <w:pStyle w:val="Bullet1"/>
      </w:pPr>
      <w:r w:rsidRPr="002A1D09">
        <w:t>Rate – if paying direct</w:t>
      </w:r>
    </w:p>
    <w:p w:rsidR="00CF38EC" w:rsidRPr="002A1D09" w:rsidRDefault="00CF38EC" w:rsidP="00563C35">
      <w:pPr>
        <w:pStyle w:val="Bullet1"/>
      </w:pPr>
      <w:r w:rsidRPr="002A1D09">
        <w:t>Rental Inclusions – mileage, additional drivers, insurances, taxes</w:t>
      </w:r>
    </w:p>
    <w:p w:rsidR="00CF38EC" w:rsidRPr="002A1D09" w:rsidRDefault="00CF38EC" w:rsidP="00F6520C">
      <w:pPr>
        <w:pStyle w:val="Bullet1"/>
      </w:pPr>
      <w:r w:rsidRPr="002A1D09">
        <w:t>Any additional local payments for additional services e.g. GPS</w:t>
      </w:r>
      <w:r w:rsidR="00F6520C" w:rsidRPr="002A1D09">
        <w:t>.</w:t>
      </w:r>
    </w:p>
    <w:p w:rsidR="00CF38EC" w:rsidRPr="002A1D09" w:rsidRDefault="00CF38EC" w:rsidP="00F6520C">
      <w:pPr>
        <w:pStyle w:val="Heading4"/>
      </w:pPr>
      <w:r w:rsidRPr="002A1D09">
        <w:t>Cruises</w:t>
      </w:r>
    </w:p>
    <w:p w:rsidR="00CF38EC" w:rsidRPr="002A1D09" w:rsidRDefault="00CF38EC" w:rsidP="00563C35">
      <w:pPr>
        <w:pStyle w:val="Bullet1"/>
      </w:pPr>
      <w:r w:rsidRPr="002A1D09">
        <w:t>Name of the cruise line or company</w:t>
      </w:r>
    </w:p>
    <w:p w:rsidR="00CF38EC" w:rsidRPr="002A1D09" w:rsidRDefault="009F029B" w:rsidP="00563C35">
      <w:pPr>
        <w:pStyle w:val="Bullet1"/>
      </w:pPr>
      <w:r w:rsidRPr="002A1D09">
        <w:rPr>
          <w:noProof/>
          <w:lang w:eastAsia="en-AU"/>
        </w:rPr>
        <w:drawing>
          <wp:anchor distT="0" distB="0" distL="114300" distR="114300" simplePos="0" relativeHeight="251742208" behindDoc="0" locked="0" layoutInCell="1" allowOverlap="1" wp14:anchorId="2215402B" wp14:editId="244B7B6D">
            <wp:simplePos x="0" y="0"/>
            <wp:positionH relativeFrom="column">
              <wp:posOffset>3872230</wp:posOffset>
            </wp:positionH>
            <wp:positionV relativeFrom="paragraph">
              <wp:posOffset>2540</wp:posOffset>
            </wp:positionV>
            <wp:extent cx="1841500" cy="1191260"/>
            <wp:effectExtent l="0" t="0" r="6350" b="8890"/>
            <wp:wrapSquare wrapText="bothSides"/>
            <wp:docPr id="55" name="Picture 54"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95" cstate="print"/>
                    <a:stretch>
                      <a:fillRect/>
                    </a:stretch>
                  </pic:blipFill>
                  <pic:spPr>
                    <a:xfrm>
                      <a:off x="0" y="0"/>
                      <a:ext cx="1841500" cy="1191260"/>
                    </a:xfrm>
                    <a:prstGeom prst="rect">
                      <a:avLst/>
                    </a:prstGeom>
                  </pic:spPr>
                </pic:pic>
              </a:graphicData>
            </a:graphic>
            <wp14:sizeRelH relativeFrom="margin">
              <wp14:pctWidth>0</wp14:pctWidth>
            </wp14:sizeRelH>
            <wp14:sizeRelV relativeFrom="margin">
              <wp14:pctHeight>0</wp14:pctHeight>
            </wp14:sizeRelV>
          </wp:anchor>
        </w:drawing>
      </w:r>
      <w:r w:rsidR="00CF38EC" w:rsidRPr="002A1D09">
        <w:t>Name of the ship</w:t>
      </w:r>
    </w:p>
    <w:p w:rsidR="00CF38EC" w:rsidRPr="002A1D09" w:rsidRDefault="00CF38EC" w:rsidP="00563C35">
      <w:pPr>
        <w:pStyle w:val="Bullet1"/>
      </w:pPr>
      <w:r w:rsidRPr="002A1D09">
        <w:t>Name of cruise, including code</w:t>
      </w:r>
    </w:p>
    <w:p w:rsidR="00CF38EC" w:rsidRPr="002A1D09" w:rsidRDefault="00CF38EC" w:rsidP="00563C35">
      <w:pPr>
        <w:pStyle w:val="Bullet1"/>
      </w:pPr>
      <w:r w:rsidRPr="002A1D09">
        <w:t>Number of days or nights</w:t>
      </w:r>
    </w:p>
    <w:p w:rsidR="00CF38EC" w:rsidRPr="002A1D09" w:rsidRDefault="00CF38EC" w:rsidP="00563C35">
      <w:pPr>
        <w:pStyle w:val="Bullet1"/>
      </w:pPr>
      <w:r w:rsidRPr="002A1D09">
        <w:t>Departure date, time and location</w:t>
      </w:r>
    </w:p>
    <w:p w:rsidR="00CF38EC" w:rsidRPr="002A1D09" w:rsidRDefault="00CF38EC" w:rsidP="00563C35">
      <w:pPr>
        <w:pStyle w:val="Bullet1"/>
      </w:pPr>
      <w:r w:rsidRPr="002A1D09">
        <w:t>Return date, arrival time and location</w:t>
      </w:r>
    </w:p>
    <w:p w:rsidR="00CF38EC" w:rsidRPr="002A1D09" w:rsidRDefault="00CF38EC" w:rsidP="00563C35">
      <w:pPr>
        <w:pStyle w:val="Bullet1"/>
      </w:pPr>
      <w:r w:rsidRPr="002A1D09">
        <w:t>Cabin type and deck location</w:t>
      </w:r>
      <w:r w:rsidR="00F6520C" w:rsidRPr="002A1D09">
        <w:t>.</w:t>
      </w:r>
    </w:p>
    <w:p w:rsidR="003F5E98" w:rsidRPr="002A1D09" w:rsidRDefault="003F5E98">
      <w:pPr>
        <w:rPr>
          <w:rFonts w:ascii="Helvetica" w:hAnsi="Helvetica" w:cs="Chevin-Thin"/>
          <w:b/>
        </w:rPr>
      </w:pPr>
      <w:r w:rsidRPr="002A1D09">
        <w:rPr>
          <w:rFonts w:ascii="Helvetica" w:hAnsi="Helvetica" w:cs="Chevin-Thin"/>
          <w:b/>
        </w:rPr>
        <w:br w:type="page"/>
      </w:r>
    </w:p>
    <w:p w:rsidR="00CF38EC" w:rsidRPr="002A1D09" w:rsidRDefault="00CF38EC" w:rsidP="009F029B">
      <w:pPr>
        <w:pStyle w:val="Heading4"/>
      </w:pPr>
      <w:r w:rsidRPr="002A1D09">
        <w:t>Tours</w:t>
      </w:r>
    </w:p>
    <w:p w:rsidR="00CF38EC" w:rsidRPr="002A1D09" w:rsidRDefault="00CF38EC" w:rsidP="00563C35">
      <w:pPr>
        <w:pStyle w:val="Bullet1"/>
      </w:pPr>
      <w:r w:rsidRPr="002A1D09">
        <w:t>Tour company name</w:t>
      </w:r>
    </w:p>
    <w:p w:rsidR="00CF38EC" w:rsidRPr="002A1D09" w:rsidRDefault="00CF38EC" w:rsidP="00563C35">
      <w:pPr>
        <w:pStyle w:val="Bullet1"/>
      </w:pPr>
      <w:r w:rsidRPr="002A1D09">
        <w:t>Tour name, code and duration</w:t>
      </w:r>
    </w:p>
    <w:p w:rsidR="00CF38EC" w:rsidRPr="002A1D09" w:rsidRDefault="00CF38EC" w:rsidP="00563C35">
      <w:pPr>
        <w:pStyle w:val="Bullet1"/>
      </w:pPr>
      <w:r w:rsidRPr="002A1D09">
        <w:t>Departure date, time and location/city</w:t>
      </w:r>
    </w:p>
    <w:p w:rsidR="00CF38EC" w:rsidRPr="002A1D09" w:rsidRDefault="00CF38EC" w:rsidP="00563C35">
      <w:pPr>
        <w:pStyle w:val="Bullet1"/>
      </w:pPr>
      <w:r w:rsidRPr="002A1D09">
        <w:t>Arrival date, time and location/city</w:t>
      </w:r>
    </w:p>
    <w:p w:rsidR="00CF38EC" w:rsidRPr="002A1D09" w:rsidRDefault="00CF38EC" w:rsidP="00563C35">
      <w:pPr>
        <w:pStyle w:val="Bullet1"/>
      </w:pPr>
      <w:r w:rsidRPr="002A1D09">
        <w:t>Rooming details – single, twin, triple</w:t>
      </w:r>
    </w:p>
    <w:p w:rsidR="002D0810" w:rsidRPr="002A1D09" w:rsidRDefault="00B42A0F" w:rsidP="00563C35">
      <w:pPr>
        <w:pStyle w:val="Bullet1"/>
      </w:pPr>
      <w:r w:rsidRPr="002A1D09">
        <w:rPr>
          <w:noProof/>
          <w:lang w:eastAsia="en-AU"/>
        </w:rPr>
        <w:drawing>
          <wp:anchor distT="0" distB="0" distL="114300" distR="114300" simplePos="0" relativeHeight="251743232" behindDoc="0" locked="0" layoutInCell="1" allowOverlap="1" wp14:anchorId="69635724" wp14:editId="2312EC77">
            <wp:simplePos x="0" y="0"/>
            <wp:positionH relativeFrom="column">
              <wp:posOffset>3587115</wp:posOffset>
            </wp:positionH>
            <wp:positionV relativeFrom="paragraph">
              <wp:posOffset>159385</wp:posOffset>
            </wp:positionV>
            <wp:extent cx="2148840" cy="1101090"/>
            <wp:effectExtent l="0" t="0" r="3810" b="3810"/>
            <wp:wrapSquare wrapText="bothSides"/>
            <wp:docPr id="56" name="Picture 55" descr="shutterstock_6696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6962083.jpg"/>
                    <pic:cNvPicPr/>
                  </pic:nvPicPr>
                  <pic:blipFill>
                    <a:blip r:embed="rId96" cstate="print"/>
                    <a:stretch>
                      <a:fillRect/>
                    </a:stretch>
                  </pic:blipFill>
                  <pic:spPr>
                    <a:xfrm>
                      <a:off x="0" y="0"/>
                      <a:ext cx="2148840" cy="1101090"/>
                    </a:xfrm>
                    <a:prstGeom prst="rect">
                      <a:avLst/>
                    </a:prstGeom>
                  </pic:spPr>
                </pic:pic>
              </a:graphicData>
            </a:graphic>
            <wp14:sizeRelH relativeFrom="margin">
              <wp14:pctWidth>0</wp14:pctWidth>
            </wp14:sizeRelH>
            <wp14:sizeRelV relativeFrom="margin">
              <wp14:pctHeight>0</wp14:pctHeight>
            </wp14:sizeRelV>
          </wp:anchor>
        </w:drawing>
      </w:r>
      <w:r w:rsidR="00CF38EC" w:rsidRPr="002A1D09">
        <w:t>Inclusions</w:t>
      </w:r>
      <w:r w:rsidR="00F6520C" w:rsidRPr="002A1D09">
        <w:t>.</w:t>
      </w:r>
    </w:p>
    <w:p w:rsidR="00CF38EC" w:rsidRPr="002A1D09" w:rsidRDefault="00CF38EC" w:rsidP="009F029B">
      <w:pPr>
        <w:pStyle w:val="Heading4"/>
      </w:pPr>
      <w:r w:rsidRPr="002A1D09">
        <w:t>Transfers</w:t>
      </w:r>
    </w:p>
    <w:p w:rsidR="00CF38EC" w:rsidRPr="002A1D09" w:rsidRDefault="00CF38EC" w:rsidP="00563C35">
      <w:pPr>
        <w:pStyle w:val="Bullet1"/>
      </w:pPr>
      <w:r w:rsidRPr="002A1D09">
        <w:t>Date, time and location of transfers</w:t>
      </w:r>
    </w:p>
    <w:p w:rsidR="00CF38EC" w:rsidRPr="002A1D09" w:rsidRDefault="00CF38EC" w:rsidP="00563C35">
      <w:pPr>
        <w:pStyle w:val="Bullet1"/>
      </w:pPr>
      <w:r w:rsidRPr="002A1D09">
        <w:t>Type of transfer – seat in coach, private transfers, limousine etc</w:t>
      </w:r>
      <w:r w:rsidR="00F6520C" w:rsidRPr="002A1D09">
        <w:t>.</w:t>
      </w:r>
    </w:p>
    <w:p w:rsidR="00CF38EC" w:rsidRPr="002A1D09" w:rsidRDefault="00CF38EC" w:rsidP="009F029B">
      <w:pPr>
        <w:pStyle w:val="Heading4"/>
      </w:pPr>
      <w:r w:rsidRPr="002A1D09">
        <w:t>Insurance</w:t>
      </w:r>
    </w:p>
    <w:p w:rsidR="00CF38EC" w:rsidRPr="002A1D09" w:rsidRDefault="00CF38EC" w:rsidP="00563C35">
      <w:pPr>
        <w:pStyle w:val="Bullet1"/>
      </w:pPr>
      <w:r w:rsidRPr="002A1D09">
        <w:t>Company used</w:t>
      </w:r>
    </w:p>
    <w:p w:rsidR="00CF38EC" w:rsidRPr="002A1D09" w:rsidRDefault="00CF38EC" w:rsidP="00563C35">
      <w:pPr>
        <w:pStyle w:val="Bullet1"/>
      </w:pPr>
      <w:r w:rsidRPr="002A1D09">
        <w:t>Policy type and length of policy</w:t>
      </w:r>
    </w:p>
    <w:p w:rsidR="00CF38EC" w:rsidRPr="002A1D09" w:rsidRDefault="00CF38EC" w:rsidP="00563C35">
      <w:pPr>
        <w:pStyle w:val="Bullet1"/>
      </w:pPr>
      <w:r w:rsidRPr="002A1D09">
        <w:t>Type of cover</w:t>
      </w:r>
    </w:p>
    <w:p w:rsidR="00CF38EC" w:rsidRPr="002A1D09" w:rsidRDefault="00CF38EC" w:rsidP="00563C35">
      <w:pPr>
        <w:pStyle w:val="Bullet1"/>
        <w:spacing w:after="240"/>
      </w:pPr>
      <w:r w:rsidRPr="002A1D09">
        <w:t>Reference to PDS (Product Disclosure Statement)</w:t>
      </w:r>
      <w:r w:rsidR="00563C35" w:rsidRPr="002A1D09">
        <w:t>.</w:t>
      </w:r>
    </w:p>
    <w:p w:rsidR="0030772E" w:rsidRPr="002A1D09" w:rsidRDefault="008B778A" w:rsidP="00563C35">
      <w:pPr>
        <w:pStyle w:val="BodyCopyBold"/>
        <w:rPr>
          <w:i/>
          <w:noProof w:val="0"/>
        </w:rPr>
      </w:pPr>
      <w:r w:rsidRPr="002A1D09">
        <w:rPr>
          <w:i/>
          <w:noProof w:val="0"/>
        </w:rPr>
        <w:t xml:space="preserve">Example of a </w:t>
      </w:r>
      <w:r w:rsidR="0030772E" w:rsidRPr="002A1D09">
        <w:rPr>
          <w:i/>
          <w:noProof w:val="0"/>
        </w:rPr>
        <w:t>standard pro-forma document for flights</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p>
    <w:p w:rsidR="0030772E" w:rsidRPr="002A1D09" w:rsidRDefault="0030772E" w:rsidP="00F17368">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jc w:val="center"/>
        <w:rPr>
          <w:rFonts w:ascii="Helvetica" w:hAnsi="Helvetica" w:cs="HelveticaNeueLTStd-BdCn"/>
          <w:b/>
          <w:i/>
        </w:rPr>
      </w:pPr>
      <w:r w:rsidRPr="002A1D09">
        <w:rPr>
          <w:rFonts w:ascii="Helvetica" w:hAnsi="Helvetica" w:cs="HelveticaNeueLTStd-BdCn"/>
          <w:b/>
          <w:i/>
        </w:rPr>
        <w:t>&lt;Agent Letterhead&gt;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date&gt;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name/s&gt;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address&gt;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Dear </w:t>
      </w:r>
      <w:r w:rsidRPr="002A1D09">
        <w:rPr>
          <w:rFonts w:ascii="Helvetica" w:hAnsi="Helvetica" w:cs="HelveticaNeueLTStd-BdCn"/>
          <w:i/>
        </w:rPr>
        <w:t>&lt;insert name/s&gt;</w:t>
      </w:r>
      <w:r w:rsidRPr="002A1D09">
        <w:rPr>
          <w:rFonts w:ascii="Helvetica" w:hAnsi="Helvetica" w:cs="HelveticaNeueLTStd-LtCn"/>
          <w:i/>
        </w:rPr>
        <w:t>,</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Further to our telephone conversation, I have pleasure in providing the following quotation for your trip to</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BdCn"/>
          <w:i/>
        </w:rPr>
        <w:t xml:space="preserve">&lt;insert destination&gt; </w:t>
      </w:r>
      <w:r w:rsidRPr="002A1D09">
        <w:rPr>
          <w:rFonts w:ascii="Helvetica" w:hAnsi="Helvetica" w:cs="HelveticaNeueLTStd-LtCn"/>
          <w:i/>
        </w:rPr>
        <w:t xml:space="preserve">in </w:t>
      </w:r>
      <w:r w:rsidRPr="002A1D09">
        <w:rPr>
          <w:rFonts w:ascii="Helvetica" w:hAnsi="Helvetica" w:cs="HelveticaNeueLTStd-BdCn"/>
          <w:i/>
        </w:rPr>
        <w:t>&lt;insert date&gt;</w:t>
      </w:r>
      <w:r w:rsidRPr="002A1D09">
        <w:rPr>
          <w:rFonts w:ascii="Helvetica" w:hAnsi="Helvetica" w:cs="HelveticaNeueLTStd-LtCn"/>
          <w:i/>
        </w:rPr>
        <w:t>.</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Costs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Airfare: </w:t>
      </w:r>
      <w:r w:rsidR="008B778A" w:rsidRPr="002A1D09">
        <w:rPr>
          <w:rFonts w:ascii="Helvetica" w:hAnsi="Helvetica" w:cs="HelveticaNeueLTStd-LtCn"/>
          <w:i/>
        </w:rPr>
        <w:t>$</w:t>
      </w:r>
      <w:r w:rsidRPr="002A1D09">
        <w:rPr>
          <w:rFonts w:ascii="Helvetica" w:hAnsi="Helvetica" w:cs="HelveticaNeueLTStd-BdCn"/>
          <w:i/>
        </w:rPr>
        <w:t xml:space="preserve">&lt;insert price&gt; </w:t>
      </w:r>
      <w:r w:rsidRPr="002A1D09">
        <w:rPr>
          <w:rFonts w:ascii="Helvetica" w:hAnsi="Helvetica" w:cs="HelveticaNeueLTStd-LtCn"/>
          <w:i/>
        </w:rPr>
        <w:t>per person</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Taxes: </w:t>
      </w:r>
      <w:r w:rsidR="008B778A" w:rsidRPr="002A1D09">
        <w:rPr>
          <w:rFonts w:ascii="Helvetica" w:hAnsi="Helvetica" w:cs="HelveticaNeueLTStd-LtCn"/>
          <w:i/>
        </w:rPr>
        <w:t>$</w:t>
      </w:r>
      <w:r w:rsidRPr="002A1D09">
        <w:rPr>
          <w:rFonts w:ascii="Helvetica" w:hAnsi="Helvetica" w:cs="HelveticaNeueLTStd-BdCn"/>
          <w:i/>
        </w:rPr>
        <w:t xml:space="preserve">&lt;insert price&gt; </w:t>
      </w:r>
      <w:r w:rsidRPr="002A1D09">
        <w:rPr>
          <w:rFonts w:ascii="Helvetica" w:hAnsi="Helvetica" w:cs="HelveticaNeueLTStd-LtCn"/>
          <w:i/>
        </w:rPr>
        <w:t>per person</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Total: </w:t>
      </w:r>
      <w:r w:rsidR="008B778A" w:rsidRPr="002A1D09">
        <w:rPr>
          <w:rFonts w:ascii="Helvetica" w:hAnsi="Helvetica" w:cs="HelveticaNeueLTStd-LtCn"/>
          <w:i/>
        </w:rPr>
        <w:t>$</w:t>
      </w:r>
      <w:r w:rsidRPr="002A1D09">
        <w:rPr>
          <w:rFonts w:ascii="Helvetica" w:hAnsi="Helvetica" w:cs="HelveticaNeueLTStd-BdCn"/>
          <w:i/>
        </w:rPr>
        <w:t xml:space="preserve">&lt;insert price&gt; </w:t>
      </w:r>
      <w:r w:rsidRPr="002A1D09">
        <w:rPr>
          <w:rFonts w:ascii="Helvetica" w:hAnsi="Helvetica" w:cs="HelveticaNeueLTStd-LtCn"/>
          <w:i/>
        </w:rPr>
        <w:t>per person</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In order to secure these flights, the air tickets must be issued by no later than </w:t>
      </w:r>
      <w:r w:rsidRPr="002A1D09">
        <w:rPr>
          <w:rFonts w:ascii="Helvetica" w:hAnsi="Helvetica" w:cs="HelveticaNeueLTStd-BdCn"/>
          <w:i/>
        </w:rPr>
        <w:t xml:space="preserve">&lt;insert date&gt; </w:t>
      </w:r>
      <w:r w:rsidRPr="002A1D09">
        <w:rPr>
          <w:rFonts w:ascii="Helvetica" w:hAnsi="Helvetica" w:cs="HelveticaNeueLTStd-LtCn"/>
          <w:i/>
        </w:rPr>
        <w:t>failing which</w:t>
      </w:r>
      <w:r w:rsidR="008B778A" w:rsidRPr="002A1D09">
        <w:rPr>
          <w:rFonts w:ascii="Helvetica" w:hAnsi="Helvetica" w:cs="HelveticaNeueLTStd-LtCn"/>
          <w:i/>
        </w:rPr>
        <w:t xml:space="preserve"> t</w:t>
      </w:r>
      <w:r w:rsidRPr="002A1D09">
        <w:rPr>
          <w:rFonts w:ascii="Helvetica" w:hAnsi="Helvetica" w:cs="HelveticaNeueLTStd-LtCn"/>
          <w:i/>
        </w:rPr>
        <w:t>he flights will be automatically cancelled by the airline and we will have to be re-book and re-quote the</w:t>
      </w:r>
      <w:r w:rsidR="008B778A" w:rsidRPr="002A1D09">
        <w:rPr>
          <w:rFonts w:ascii="Helvetica" w:hAnsi="Helvetica" w:cs="HelveticaNeueLTStd-LtCn"/>
          <w:i/>
        </w:rPr>
        <w:t xml:space="preserve"> </w:t>
      </w:r>
      <w:r w:rsidRPr="002A1D09">
        <w:rPr>
          <w:rFonts w:ascii="Helvetica" w:hAnsi="Helvetica" w:cs="HelveticaNeueLTStd-LtCn"/>
          <w:i/>
        </w:rPr>
        <w:t>airfares.</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Payment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Payment must therefore be received by no later than </w:t>
      </w:r>
      <w:r w:rsidRPr="002A1D09">
        <w:rPr>
          <w:rFonts w:ascii="Helvetica" w:hAnsi="Helvetica" w:cs="HelveticaNeueLTStd-BdCn"/>
          <w:i/>
        </w:rPr>
        <w:t>&lt;insert date&gt;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Credit card payments are subject to the following surcharges: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1% for Visa and MasterCard</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2.5% for Diners Club</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3.5% for American Express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Direct deposits to be paid into the </w:t>
      </w:r>
      <w:r w:rsidR="008B778A" w:rsidRPr="002A1D09">
        <w:rPr>
          <w:rFonts w:ascii="Helvetica" w:hAnsi="Helvetica" w:cs="HelveticaNeueLTStd-BdCn"/>
          <w:i/>
        </w:rPr>
        <w:t>&lt;insert detail&gt;</w:t>
      </w:r>
      <w:r w:rsidRPr="002A1D09">
        <w:rPr>
          <w:rFonts w:ascii="Helvetica" w:hAnsi="Helvetica" w:cs="HelveticaNeueLTStd-LtCn"/>
          <w:i/>
        </w:rPr>
        <w:t xml:space="preserve"> Bank as follows: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Name of Travel Agent Account: </w:t>
      </w:r>
      <w:r w:rsidRPr="002A1D09">
        <w:rPr>
          <w:rFonts w:ascii="Helvetica" w:hAnsi="Helvetica" w:cs="HelveticaNeueLTStd-BdCn"/>
          <w:i/>
        </w:rPr>
        <w:t>&lt;insert detail&gt;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Branch: </w:t>
      </w:r>
      <w:r w:rsidRPr="002A1D09">
        <w:rPr>
          <w:rFonts w:ascii="Helvetica" w:hAnsi="Helvetica" w:cs="HelveticaNeueLTStd-BdCn"/>
          <w:i/>
        </w:rPr>
        <w:t>&lt;insert detail&gt;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BSB Number: </w:t>
      </w:r>
      <w:r w:rsidRPr="002A1D09">
        <w:rPr>
          <w:rFonts w:ascii="Helvetica" w:hAnsi="Helvetica" w:cs="HelveticaNeueLTStd-BdCn"/>
          <w:i/>
        </w:rPr>
        <w:t>&lt;insert detail&gt;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Account Number: </w:t>
      </w:r>
      <w:r w:rsidRPr="002A1D09">
        <w:rPr>
          <w:rFonts w:ascii="Helvetica" w:hAnsi="Helvetica" w:cs="HelveticaNeueLTStd-BdCn"/>
          <w:i/>
        </w:rPr>
        <w:t>&lt;insert detail&gt;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Please include the quote number and the lead passenger’s surname and notify us of the direct deposit by</w:t>
      </w:r>
      <w:r w:rsidR="008B778A" w:rsidRPr="002A1D09">
        <w:rPr>
          <w:rFonts w:ascii="Helvetica" w:hAnsi="Helvetica" w:cs="HelveticaNeueLTStd-LtCn"/>
          <w:i/>
        </w:rPr>
        <w:t xml:space="preserve"> </w:t>
      </w:r>
      <w:r w:rsidRPr="002A1D09">
        <w:rPr>
          <w:rFonts w:ascii="Helvetica" w:hAnsi="Helvetica" w:cs="HelveticaNeueLTStd-LtCn"/>
          <w:i/>
        </w:rPr>
        <w:t>telephone call or email to:</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email address and telephone detail&gt;</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Flight details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Please ensure that the first name and spelling of your surname are as they appear in your passports as</w:t>
      </w:r>
      <w:r w:rsidR="008B778A" w:rsidRPr="002A1D09">
        <w:rPr>
          <w:rFonts w:ascii="Helvetica" w:hAnsi="Helvetica" w:cs="HelveticaNeueLTStd-LtCn"/>
          <w:i/>
        </w:rPr>
        <w:t xml:space="preserve"> </w:t>
      </w:r>
      <w:r w:rsidRPr="002A1D09">
        <w:rPr>
          <w:rFonts w:ascii="Helvetica" w:hAnsi="Helvetica" w:cs="HelveticaNeueLTStd-LtCn"/>
          <w:i/>
        </w:rPr>
        <w:t>alterations are costly. We are holding your provisional booking under the names of:</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names&gt;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Please let me know if there are any special meal requests in relation to the flight booking and any</w:t>
      </w:r>
      <w:r w:rsidR="008B778A" w:rsidRPr="002A1D09">
        <w:rPr>
          <w:rFonts w:ascii="Helvetica" w:hAnsi="Helvetica" w:cs="HelveticaNeueLTStd-LtCn"/>
          <w:i/>
        </w:rPr>
        <w:t xml:space="preserve"> </w:t>
      </w:r>
      <w:r w:rsidRPr="002A1D09">
        <w:rPr>
          <w:rFonts w:ascii="Helvetica" w:hAnsi="Helvetica" w:cs="HelveticaNeueLTStd-LtCn"/>
          <w:i/>
        </w:rPr>
        <w:t>preference in terms of seating on the aircraft.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 am provisionally holding the following flights: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Wed 28 Apr Depart: Melbourne 1550 hours SQ228</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Wed 28 Apr Arrive: Singapore 2140 hours Singapore Airlines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Wed 28 Jul Depart: Singapore 0955 hours SQ217</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Wed 28 Jul Arrive: Melbourne 1915 hours Singapore Airlines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If you are a member of a frequent flyer club, ple</w:t>
      </w:r>
      <w:r w:rsidR="008B778A" w:rsidRPr="002A1D09">
        <w:rPr>
          <w:rFonts w:ascii="Helvetica" w:hAnsi="Helvetica" w:cs="HelveticaNeueLTStd-LtCn"/>
          <w:i/>
        </w:rPr>
        <w:t>ase provide your member number</w:t>
      </w:r>
      <w:r w:rsidRPr="002A1D09">
        <w:rPr>
          <w:rFonts w:ascii="Helvetica" w:hAnsi="Helvetica" w:cs="HelveticaNeueLTStd-LtCn"/>
          <w:i/>
        </w:rPr>
        <w:t xml:space="preserve"> so that these may be</w:t>
      </w:r>
      <w:r w:rsidR="008B778A" w:rsidRPr="002A1D09">
        <w:rPr>
          <w:rFonts w:ascii="Helvetica" w:hAnsi="Helvetica" w:cs="HelveticaNeueLTStd-LtCn"/>
          <w:i/>
        </w:rPr>
        <w:t xml:space="preserve"> </w:t>
      </w:r>
      <w:r w:rsidRPr="002A1D09">
        <w:rPr>
          <w:rFonts w:ascii="Helvetica" w:hAnsi="Helvetica" w:cs="HelveticaNeueLTStd-LtCn"/>
          <w:i/>
        </w:rPr>
        <w:t>added to your booking.</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Once the air tickets have been issued, cancellation and/or any changes and/or amendments to the booking</w:t>
      </w:r>
      <w:r w:rsidR="008B778A" w:rsidRPr="002A1D09">
        <w:rPr>
          <w:rFonts w:ascii="Helvetica" w:hAnsi="Helvetica" w:cs="HelveticaNeueLTStd-LtCn"/>
          <w:i/>
        </w:rPr>
        <w:t xml:space="preserve"> </w:t>
      </w:r>
      <w:r w:rsidRPr="002A1D09">
        <w:rPr>
          <w:rFonts w:ascii="Helvetica" w:hAnsi="Helvetica" w:cs="HelveticaNeueLTStd-LtCn"/>
          <w:i/>
        </w:rPr>
        <w:t>will incur fees.</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Travel insurance</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Travel insurance is therefore strongly recommended and I am happy to provide you with further detail</w:t>
      </w:r>
      <w:r w:rsidR="008B778A" w:rsidRPr="002A1D09">
        <w:rPr>
          <w:rFonts w:ascii="Helvetica" w:hAnsi="Helvetica" w:cs="HelveticaNeueLTStd-LtCn"/>
          <w:i/>
        </w:rPr>
        <w:t xml:space="preserve"> </w:t>
      </w:r>
      <w:r w:rsidRPr="002A1D09">
        <w:rPr>
          <w:rFonts w:ascii="Helvetica" w:hAnsi="Helvetica" w:cs="HelveticaNeueLTStd-LtCn"/>
          <w:i/>
        </w:rPr>
        <w:t>in relation to travel insurance. The premium payable is primarily determined by the destination, the level</w:t>
      </w:r>
      <w:r w:rsidR="008B778A" w:rsidRPr="002A1D09">
        <w:rPr>
          <w:rFonts w:ascii="Helvetica" w:hAnsi="Helvetica" w:cs="HelveticaNeueLTStd-LtCn"/>
          <w:i/>
        </w:rPr>
        <w:t xml:space="preserve"> </w:t>
      </w:r>
      <w:r w:rsidRPr="002A1D09">
        <w:rPr>
          <w:rFonts w:ascii="Helvetica" w:hAnsi="Helvetica" w:cs="HelveticaNeueLTStd-LtCn"/>
          <w:i/>
        </w:rPr>
        <w:t>of cover required and your age. Once you have confirmed your booking, I will provide you with further</w:t>
      </w:r>
      <w:r w:rsidR="008B778A" w:rsidRPr="002A1D09">
        <w:rPr>
          <w:rFonts w:ascii="Helvetica" w:hAnsi="Helvetica" w:cs="HelveticaNeueLTStd-LtCn"/>
          <w:i/>
        </w:rPr>
        <w:t xml:space="preserve"> i</w:t>
      </w:r>
      <w:r w:rsidRPr="002A1D09">
        <w:rPr>
          <w:rFonts w:ascii="Helvetica" w:hAnsi="Helvetica" w:cs="HelveticaNeueLTStd-LtCn"/>
          <w:i/>
        </w:rPr>
        <w:t>nformation in relation to travel insurance.</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9F029B" w:rsidRDefault="009F029B"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u w:val="single"/>
        </w:rPr>
      </w:pPr>
      <w:r w:rsidRPr="002A1D09">
        <w:rPr>
          <w:rFonts w:ascii="Helvetica" w:hAnsi="Helvetica" w:cs="HelveticaNeueLTStd-LtCn"/>
          <w:i/>
          <w:u w:val="single"/>
        </w:rPr>
        <w:t>Visa and passport requirements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LtCn"/>
          <w:i/>
        </w:rPr>
        <w:t xml:space="preserve">Visa and Passports: </w:t>
      </w:r>
      <w:r w:rsidRPr="002A1D09">
        <w:rPr>
          <w:rFonts w:ascii="Helvetica" w:hAnsi="Helvetica" w:cs="HelveticaNeueLTStd-BdCn"/>
          <w:i/>
        </w:rPr>
        <w:t>&lt;insert requirements – if applicable&gt;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In the meantime, if you have any questions, please call me on </w:t>
      </w:r>
      <w:r w:rsidRPr="002A1D09">
        <w:rPr>
          <w:rFonts w:ascii="Helvetica" w:hAnsi="Helvetica" w:cs="HelveticaNeueLTStd-BdCn"/>
          <w:i/>
        </w:rPr>
        <w:t>&lt;insert agent contact details&gt;</w:t>
      </w:r>
      <w:r w:rsidRPr="002A1D09">
        <w:rPr>
          <w:rFonts w:ascii="Helvetica" w:hAnsi="Helvetica" w:cs="HelveticaNeueLTStd-LtCn"/>
          <w:i/>
        </w:rPr>
        <w: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Kind regards,</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consultant name&gt;</w:t>
      </w:r>
    </w:p>
    <w:p w:rsidR="0030772E" w:rsidRPr="002A1D09" w:rsidRDefault="0030772E"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Travel Consultant</w:t>
      </w:r>
    </w:p>
    <w:p w:rsidR="008B778A" w:rsidRPr="002A1D09" w:rsidRDefault="008B778A" w:rsidP="008B778A">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30772E" w:rsidRPr="002A1D09" w:rsidRDefault="0030772E" w:rsidP="008B778A">
      <w:pPr>
        <w:pStyle w:val="BodyCopy"/>
        <w:pBdr>
          <w:top w:val="single" w:sz="4" w:space="1" w:color="auto"/>
          <w:left w:val="single" w:sz="4" w:space="1" w:color="auto"/>
          <w:bottom w:val="single" w:sz="4" w:space="1" w:color="auto"/>
          <w:right w:val="single" w:sz="4" w:space="1" w:color="auto"/>
        </w:pBdr>
        <w:spacing w:after="120"/>
        <w:rPr>
          <w:rFonts w:cs="HelveticaNeueLTStd-LtCnO"/>
          <w:i/>
          <w:iCs/>
          <w:noProof w:val="0"/>
        </w:rPr>
      </w:pPr>
      <w:r w:rsidRPr="002A1D09">
        <w:rPr>
          <w:rFonts w:cs="HelveticaNeueLTStd-LtCnO"/>
          <w:i/>
          <w:iCs/>
          <w:noProof w:val="0"/>
        </w:rPr>
        <w:t>“Without a Travel Agent, You’re are on your own”</w:t>
      </w:r>
    </w:p>
    <w:p w:rsidR="008B778A" w:rsidRPr="002A1D09" w:rsidRDefault="008B778A" w:rsidP="008B778A">
      <w:pPr>
        <w:pStyle w:val="BodyCopy"/>
        <w:pBdr>
          <w:top w:val="single" w:sz="4" w:space="1" w:color="auto"/>
          <w:left w:val="single" w:sz="4" w:space="1" w:color="auto"/>
          <w:bottom w:val="single" w:sz="4" w:space="1" w:color="auto"/>
          <w:right w:val="single" w:sz="4" w:space="1" w:color="auto"/>
        </w:pBdr>
        <w:spacing w:after="120"/>
        <w:rPr>
          <w:rFonts w:cs="HelveticaNeueLTStd-LtCnO"/>
          <w:i/>
          <w:iCs/>
          <w:noProof w:val="0"/>
        </w:rPr>
      </w:pPr>
    </w:p>
    <w:p w:rsidR="00F17368" w:rsidRPr="002A1D09" w:rsidRDefault="00B42A0F">
      <w:pPr>
        <w:rPr>
          <w:rFonts w:ascii="Helvetica" w:hAnsi="Helvetica" w:cs="HelveticaNeueLTStd-LtCn"/>
        </w:rPr>
      </w:pPr>
      <w:r w:rsidRPr="002A1D09">
        <w:rPr>
          <w:rFonts w:ascii="Helvetica" w:hAnsi="Helvetica" w:cs="HelveticaNeueLTStd-LtCn"/>
          <w:noProof/>
        </w:rPr>
        <w:drawing>
          <wp:anchor distT="0" distB="0" distL="114300" distR="114300" simplePos="0" relativeHeight="251744256" behindDoc="0" locked="0" layoutInCell="1" allowOverlap="1">
            <wp:simplePos x="0" y="0"/>
            <wp:positionH relativeFrom="column">
              <wp:posOffset>1481455</wp:posOffset>
            </wp:positionH>
            <wp:positionV relativeFrom="paragraph">
              <wp:posOffset>153035</wp:posOffset>
            </wp:positionV>
            <wp:extent cx="2452370" cy="1735455"/>
            <wp:effectExtent l="0" t="0" r="5080" b="0"/>
            <wp:wrapSquare wrapText="bothSides"/>
            <wp:docPr id="57" name="Picture 56" descr="shutterstock_81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50025.jpg"/>
                    <pic:cNvPicPr/>
                  </pic:nvPicPr>
                  <pic:blipFill>
                    <a:blip r:embed="rId97" cstate="print"/>
                    <a:stretch>
                      <a:fillRect/>
                    </a:stretch>
                  </pic:blipFill>
                  <pic:spPr>
                    <a:xfrm>
                      <a:off x="0" y="0"/>
                      <a:ext cx="2452370" cy="1735455"/>
                    </a:xfrm>
                    <a:prstGeom prst="rect">
                      <a:avLst/>
                    </a:prstGeom>
                  </pic:spPr>
                </pic:pic>
              </a:graphicData>
            </a:graphic>
            <wp14:sizeRelH relativeFrom="margin">
              <wp14:pctWidth>0</wp14:pctWidth>
            </wp14:sizeRelH>
            <wp14:sizeRelV relativeFrom="margin">
              <wp14:pctHeight>0</wp14:pctHeight>
            </wp14:sizeRelV>
          </wp:anchor>
        </w:drawing>
      </w:r>
      <w:r w:rsidR="00F17368" w:rsidRPr="002A1D09">
        <w:rPr>
          <w:rFonts w:ascii="Helvetica" w:hAnsi="Helvetica" w:cs="HelveticaNeueLTStd-LtCn"/>
        </w:rPr>
        <w:br w:type="page"/>
      </w:r>
    </w:p>
    <w:p w:rsidR="00A96ABC" w:rsidRPr="002A1D09" w:rsidRDefault="00A96ABC" w:rsidP="00563C35">
      <w:pPr>
        <w:pStyle w:val="BodyCopy"/>
        <w:rPr>
          <w:noProof w:val="0"/>
        </w:rPr>
      </w:pPr>
      <w:r w:rsidRPr="002A1D09">
        <w:rPr>
          <w:noProof w:val="0"/>
        </w:rPr>
        <w:t>Depending on the system used, electronically generated quotations will all look different.</w:t>
      </w:r>
    </w:p>
    <w:p w:rsidR="008B778A" w:rsidRPr="002A1D09" w:rsidRDefault="00A96ABC" w:rsidP="00563C35">
      <w:pPr>
        <w:pStyle w:val="BodyCopy"/>
        <w:rPr>
          <w:noProof w:val="0"/>
        </w:rPr>
      </w:pPr>
      <w:r w:rsidRPr="002A1D09">
        <w:rPr>
          <w:noProof w:val="0"/>
        </w:rPr>
        <w:t xml:space="preserve">The basics however remain the same. </w:t>
      </w:r>
    </w:p>
    <w:p w:rsidR="00A96ABC" w:rsidRPr="002A1D09" w:rsidRDefault="00A96ABC" w:rsidP="00563C35">
      <w:pPr>
        <w:pStyle w:val="BodyCopy"/>
        <w:rPr>
          <w:noProof w:val="0"/>
        </w:rPr>
      </w:pPr>
      <w:r w:rsidRPr="002A1D09">
        <w:rPr>
          <w:noProof w:val="0"/>
        </w:rPr>
        <w:t>Here is an example of what such a document may look like. This quotation</w:t>
      </w:r>
      <w:r w:rsidR="008B778A" w:rsidRPr="002A1D09">
        <w:rPr>
          <w:noProof w:val="0"/>
        </w:rPr>
        <w:t xml:space="preserve"> </w:t>
      </w:r>
      <w:r w:rsidRPr="002A1D09">
        <w:rPr>
          <w:noProof w:val="0"/>
        </w:rPr>
        <w:t>is for airfares, hotel accommodation and insurance.</w:t>
      </w:r>
      <w:r w:rsidR="00563C35" w:rsidRPr="002A1D09">
        <w:rPr>
          <w:noProof w:val="0"/>
        </w:rPr>
        <w:br/>
      </w:r>
    </w:p>
    <w:tbl>
      <w:tblPr>
        <w:tblStyle w:val="TableGrid"/>
        <w:tblW w:w="0" w:type="auto"/>
        <w:tblLook w:val="04A0" w:firstRow="1" w:lastRow="0" w:firstColumn="1" w:lastColumn="0" w:noHBand="0" w:noVBand="1"/>
      </w:tblPr>
      <w:tblGrid>
        <w:gridCol w:w="4077"/>
        <w:gridCol w:w="1134"/>
        <w:gridCol w:w="1560"/>
        <w:gridCol w:w="1134"/>
        <w:gridCol w:w="1337"/>
      </w:tblGrid>
      <w:tr w:rsidR="008B778A" w:rsidRPr="002A1D09" w:rsidTr="00F17368">
        <w:tc>
          <w:tcPr>
            <w:tcW w:w="9242" w:type="dxa"/>
            <w:gridSpan w:val="5"/>
            <w:shd w:val="clear" w:color="auto" w:fill="auto"/>
          </w:tcPr>
          <w:p w:rsidR="008B778A" w:rsidRPr="002A1D09" w:rsidRDefault="008B778A" w:rsidP="008B778A">
            <w:pPr>
              <w:autoSpaceDE w:val="0"/>
              <w:autoSpaceDN w:val="0"/>
              <w:adjustRightInd w:val="0"/>
              <w:rPr>
                <w:rFonts w:ascii="Helvetica" w:hAnsi="Helvetica" w:cs="HelveticaNeueLTStd-BdCn"/>
                <w:sz w:val="22"/>
                <w:szCs w:val="22"/>
              </w:rPr>
            </w:pPr>
          </w:p>
          <w:p w:rsidR="008B778A" w:rsidRPr="002A1D09" w:rsidRDefault="008B778A" w:rsidP="008B778A">
            <w:pPr>
              <w:autoSpaceDE w:val="0"/>
              <w:autoSpaceDN w:val="0"/>
              <w:adjustRightInd w:val="0"/>
              <w:rPr>
                <w:rFonts w:ascii="Helvetica" w:hAnsi="Helvetica" w:cs="HelveticaNeueLTStd-BdCn"/>
                <w:b/>
                <w:sz w:val="22"/>
                <w:szCs w:val="22"/>
              </w:rPr>
            </w:pPr>
            <w:r w:rsidRPr="002A1D09">
              <w:rPr>
                <w:rFonts w:ascii="Helvetica" w:hAnsi="Helvetica" w:cs="HelveticaNeueLTStd-BdCn"/>
                <w:b/>
                <w:sz w:val="22"/>
                <w:szCs w:val="22"/>
              </w:rPr>
              <w:t>Travel Agent Details</w:t>
            </w:r>
          </w:p>
          <w:p w:rsidR="00BE1C6B" w:rsidRPr="002A1D09" w:rsidRDefault="00BE1C6B" w:rsidP="008B778A">
            <w:pPr>
              <w:autoSpaceDE w:val="0"/>
              <w:autoSpaceDN w:val="0"/>
              <w:adjustRightInd w:val="0"/>
              <w:rPr>
                <w:rFonts w:ascii="Helvetica" w:hAnsi="Helvetica" w:cs="Chevin-Thin"/>
                <w:sz w:val="22"/>
                <w:szCs w:val="22"/>
              </w:rPr>
            </w:pPr>
          </w:p>
          <w:p w:rsidR="00BE1C6B" w:rsidRPr="002A1D09" w:rsidRDefault="00BE1C6B" w:rsidP="008B778A">
            <w:pPr>
              <w:autoSpaceDE w:val="0"/>
              <w:autoSpaceDN w:val="0"/>
              <w:adjustRightInd w:val="0"/>
              <w:rPr>
                <w:rFonts w:ascii="Helvetica" w:hAnsi="Helvetica" w:cs="Chevin-Thin"/>
                <w:sz w:val="22"/>
                <w:szCs w:val="22"/>
              </w:rPr>
            </w:pPr>
            <w:r w:rsidRPr="002A1D09">
              <w:rPr>
                <w:rFonts w:ascii="Helvetica" w:hAnsi="Helvetica" w:cs="Chevin-Thin"/>
                <w:sz w:val="22"/>
                <w:szCs w:val="22"/>
              </w:rPr>
              <w:t>PROPOSAL</w:t>
            </w:r>
          </w:p>
          <w:p w:rsidR="00BE1C6B" w:rsidRPr="002A1D09" w:rsidRDefault="00BE1C6B" w:rsidP="008B778A">
            <w:pPr>
              <w:autoSpaceDE w:val="0"/>
              <w:autoSpaceDN w:val="0"/>
              <w:adjustRightInd w:val="0"/>
              <w:rPr>
                <w:rFonts w:ascii="Helvetica" w:hAnsi="Helvetica" w:cs="Chevin-Thin"/>
                <w:sz w:val="22"/>
                <w:szCs w:val="22"/>
              </w:rPr>
            </w:pPr>
          </w:p>
          <w:p w:rsidR="008B778A" w:rsidRPr="002A1D09" w:rsidRDefault="008B778A" w:rsidP="008B778A">
            <w:pPr>
              <w:autoSpaceDE w:val="0"/>
              <w:autoSpaceDN w:val="0"/>
              <w:adjustRightInd w:val="0"/>
              <w:rPr>
                <w:rFonts w:ascii="Helvetica" w:hAnsi="Helvetica" w:cs="HelveticaNeueLTStd-LtCn"/>
                <w:sz w:val="22"/>
                <w:szCs w:val="22"/>
              </w:rPr>
            </w:pPr>
            <w:r w:rsidRPr="002A1D09">
              <w:rPr>
                <w:rFonts w:ascii="Helvetica" w:hAnsi="Helvetica" w:cs="HelveticaNeueLTStd-LtCn"/>
                <w:sz w:val="22"/>
                <w:szCs w:val="22"/>
              </w:rPr>
              <w:t xml:space="preserve">Quote Date: 13-12-2009 </w:t>
            </w:r>
            <w:r w:rsidR="00BE1C6B" w:rsidRPr="002A1D09">
              <w:rPr>
                <w:rFonts w:ascii="Helvetica" w:hAnsi="Helvetica" w:cs="HelveticaNeueLTStd-LtCn"/>
                <w:sz w:val="22"/>
                <w:szCs w:val="22"/>
              </w:rPr>
              <w:t xml:space="preserve">                  </w:t>
            </w:r>
            <w:r w:rsidRPr="002A1D09">
              <w:rPr>
                <w:rFonts w:ascii="Helvetica" w:hAnsi="Helvetica" w:cs="HelveticaNeueLTStd-LtCn"/>
                <w:sz w:val="22"/>
                <w:szCs w:val="22"/>
              </w:rPr>
              <w:t xml:space="preserve">Consultant: Super Sally </w:t>
            </w:r>
            <w:r w:rsidR="00BE1C6B" w:rsidRPr="002A1D09">
              <w:rPr>
                <w:rFonts w:ascii="Helvetica" w:hAnsi="Helvetica" w:cs="HelveticaNeueLTStd-LtCn"/>
                <w:sz w:val="22"/>
                <w:szCs w:val="22"/>
              </w:rPr>
              <w:t xml:space="preserve">         </w:t>
            </w:r>
            <w:r w:rsidRPr="002A1D09">
              <w:rPr>
                <w:rFonts w:ascii="Helvetica" w:hAnsi="Helvetica" w:cs="HelveticaNeueLTStd-LtCn"/>
                <w:sz w:val="22"/>
                <w:szCs w:val="22"/>
              </w:rPr>
              <w:t>PO/GroupCode:</w:t>
            </w:r>
          </w:p>
          <w:p w:rsidR="008B778A" w:rsidRPr="002A1D09" w:rsidRDefault="008B778A" w:rsidP="008B778A">
            <w:pPr>
              <w:autoSpaceDE w:val="0"/>
              <w:autoSpaceDN w:val="0"/>
              <w:adjustRightInd w:val="0"/>
              <w:rPr>
                <w:rFonts w:ascii="Helvetica" w:hAnsi="Helvetica" w:cs="HelveticaNeueLTStd-LtCn"/>
                <w:sz w:val="22"/>
                <w:szCs w:val="22"/>
              </w:rPr>
            </w:pPr>
            <w:r w:rsidRPr="002A1D09">
              <w:rPr>
                <w:rFonts w:ascii="Helvetica" w:hAnsi="Helvetica" w:cs="HelveticaNeueLTStd-LtCn"/>
                <w:sz w:val="22"/>
                <w:szCs w:val="22"/>
              </w:rPr>
              <w:t xml:space="preserve">Quote No: 10275-00041760 </w:t>
            </w:r>
            <w:r w:rsidR="00F17368" w:rsidRPr="002A1D09">
              <w:rPr>
                <w:rFonts w:ascii="Helvetica" w:hAnsi="Helvetica" w:cs="HelveticaNeueLTStd-LtCn"/>
                <w:sz w:val="22"/>
                <w:szCs w:val="22"/>
              </w:rPr>
              <w:t xml:space="preserve">            </w:t>
            </w:r>
            <w:r w:rsidRPr="002A1D09">
              <w:rPr>
                <w:rFonts w:ascii="Helvetica" w:hAnsi="Helvetica" w:cs="HelveticaNeueLTStd-LtCn"/>
                <w:sz w:val="22"/>
                <w:szCs w:val="22"/>
              </w:rPr>
              <w:t>Email: superdupertravel@bigpond.com</w:t>
            </w:r>
          </w:p>
          <w:p w:rsidR="00BE1C6B" w:rsidRPr="002A1D09" w:rsidRDefault="00BE1C6B" w:rsidP="008B778A">
            <w:pPr>
              <w:autoSpaceDE w:val="0"/>
              <w:autoSpaceDN w:val="0"/>
              <w:adjustRightInd w:val="0"/>
              <w:rPr>
                <w:rFonts w:ascii="Helvetica" w:hAnsi="Helvetica" w:cs="HelveticaNeueLTStd-LtCn"/>
                <w:sz w:val="22"/>
                <w:szCs w:val="22"/>
              </w:rPr>
            </w:pPr>
          </w:p>
          <w:p w:rsidR="008B778A" w:rsidRPr="002A1D09" w:rsidRDefault="008B778A" w:rsidP="00F17368">
            <w:pPr>
              <w:autoSpaceDE w:val="0"/>
              <w:autoSpaceDN w:val="0"/>
              <w:adjustRightInd w:val="0"/>
              <w:rPr>
                <w:rFonts w:ascii="Helvetica" w:hAnsi="Helvetica" w:cs="HelveticaNeueLTStd-LtCn"/>
                <w:sz w:val="22"/>
                <w:szCs w:val="22"/>
              </w:rPr>
            </w:pPr>
            <w:r w:rsidRPr="002A1D09">
              <w:rPr>
                <w:rFonts w:ascii="Helvetica" w:hAnsi="Helvetica" w:cs="HelveticaNeueLTStd-LtCn"/>
                <w:sz w:val="22"/>
                <w:szCs w:val="22"/>
              </w:rPr>
              <w:t xml:space="preserve">Charged to: </w:t>
            </w:r>
            <w:r w:rsidR="00BE1C6B" w:rsidRPr="002A1D09">
              <w:rPr>
                <w:rFonts w:ascii="Helvetica" w:hAnsi="Helvetica" w:cs="HelveticaNeueLTStd-LtCn"/>
                <w:sz w:val="22"/>
                <w:szCs w:val="22"/>
              </w:rPr>
              <w:t xml:space="preserve">                                      </w:t>
            </w:r>
            <w:r w:rsidRPr="002A1D09">
              <w:rPr>
                <w:rFonts w:ascii="Helvetica" w:hAnsi="Helvetica" w:cs="HelveticaNeueLTStd-LtCn"/>
                <w:sz w:val="22"/>
                <w:szCs w:val="22"/>
              </w:rPr>
              <w:t>Lead Passenger: JONES/SALIMEHMS</w:t>
            </w:r>
          </w:p>
          <w:p w:rsidR="008B778A" w:rsidRPr="002A1D09" w:rsidRDefault="008B778A" w:rsidP="00F17368">
            <w:pPr>
              <w:autoSpaceDE w:val="0"/>
              <w:autoSpaceDN w:val="0"/>
              <w:adjustRightInd w:val="0"/>
              <w:rPr>
                <w:rFonts w:ascii="Helvetica" w:hAnsi="Helvetica" w:cs="HelveticaNeueLTStd-LtCn"/>
                <w:sz w:val="22"/>
                <w:szCs w:val="22"/>
              </w:rPr>
            </w:pPr>
            <w:r w:rsidRPr="002A1D09">
              <w:rPr>
                <w:rFonts w:ascii="Helvetica" w:hAnsi="Helvetica" w:cs="HelveticaNeueLTStd-LtCn"/>
                <w:sz w:val="22"/>
                <w:szCs w:val="22"/>
              </w:rPr>
              <w:t xml:space="preserve">Salimeh Jones </w:t>
            </w:r>
            <w:r w:rsidR="00F17368" w:rsidRPr="002A1D09">
              <w:rPr>
                <w:rFonts w:ascii="Helvetica" w:hAnsi="Helvetica" w:cs="HelveticaNeueLTStd-LtCn"/>
                <w:sz w:val="22"/>
                <w:szCs w:val="22"/>
              </w:rPr>
              <w:t xml:space="preserve">                                 </w:t>
            </w:r>
            <w:r w:rsidRPr="002A1D09">
              <w:rPr>
                <w:rFonts w:ascii="Helvetica" w:hAnsi="Helvetica" w:cs="HelveticaNeueLTStd-LtCn"/>
                <w:sz w:val="22"/>
                <w:szCs w:val="22"/>
              </w:rPr>
              <w:t>Other Passengers: BROWN/HILMEMR</w:t>
            </w:r>
          </w:p>
          <w:p w:rsidR="008B778A" w:rsidRPr="002A1D09" w:rsidRDefault="008B778A" w:rsidP="00F17368">
            <w:pPr>
              <w:autoSpaceDE w:val="0"/>
              <w:autoSpaceDN w:val="0"/>
              <w:adjustRightInd w:val="0"/>
              <w:rPr>
                <w:rFonts w:ascii="Helvetica" w:hAnsi="Helvetica" w:cs="HelveticaNeueLTStd-LtCn"/>
                <w:sz w:val="22"/>
                <w:szCs w:val="22"/>
              </w:rPr>
            </w:pPr>
            <w:r w:rsidRPr="002A1D09">
              <w:rPr>
                <w:rFonts w:ascii="Helvetica" w:hAnsi="Helvetica" w:cs="HelveticaNeueLTStd-LtCn"/>
                <w:sz w:val="22"/>
                <w:szCs w:val="22"/>
              </w:rPr>
              <w:t>9 Pickersgill Avenue</w:t>
            </w:r>
          </w:p>
          <w:p w:rsidR="008B778A" w:rsidRPr="002A1D09" w:rsidRDefault="008B778A" w:rsidP="00F17368">
            <w:pPr>
              <w:pStyle w:val="BodyCopy"/>
              <w:spacing w:before="0" w:after="0"/>
              <w:rPr>
                <w:rFonts w:cs="HelveticaNeueLTStd-LtCn"/>
                <w:noProof w:val="0"/>
                <w:sz w:val="22"/>
                <w:szCs w:val="22"/>
              </w:rPr>
            </w:pPr>
            <w:r w:rsidRPr="002A1D09">
              <w:rPr>
                <w:rFonts w:cs="HelveticaNeueLTStd-LtCn"/>
                <w:noProof w:val="0"/>
                <w:sz w:val="22"/>
                <w:szCs w:val="22"/>
              </w:rPr>
              <w:t>Cherry Orchards, Victoria 3001</w:t>
            </w:r>
          </w:p>
          <w:p w:rsidR="008B778A" w:rsidRPr="002A1D09" w:rsidRDefault="008B778A" w:rsidP="00A96ABC">
            <w:pPr>
              <w:pStyle w:val="BodyCopy"/>
              <w:rPr>
                <w:rFonts w:cs="HelveticaNeueLTStd-BdCn"/>
                <w:b/>
                <w:noProof w:val="0"/>
                <w:szCs w:val="22"/>
              </w:rPr>
            </w:pPr>
          </w:p>
        </w:tc>
      </w:tr>
      <w:tr w:rsidR="00A96ABC" w:rsidRPr="002A1D09" w:rsidTr="00A96ABC">
        <w:tc>
          <w:tcPr>
            <w:tcW w:w="4077" w:type="dxa"/>
            <w:shd w:val="clear" w:color="auto" w:fill="D9D9D9" w:themeFill="background1" w:themeFillShade="D9"/>
          </w:tcPr>
          <w:p w:rsidR="00A96ABC" w:rsidRPr="002A1D09" w:rsidRDefault="00A96ABC" w:rsidP="00A96ABC">
            <w:pPr>
              <w:pStyle w:val="BodyCopy"/>
              <w:rPr>
                <w:b/>
                <w:noProof w:val="0"/>
                <w:sz w:val="22"/>
                <w:szCs w:val="22"/>
              </w:rPr>
            </w:pPr>
            <w:r w:rsidRPr="002A1D09">
              <w:rPr>
                <w:rFonts w:cs="HelveticaNeueLTStd-BdCn"/>
                <w:b/>
                <w:noProof w:val="0"/>
                <w:sz w:val="22"/>
                <w:szCs w:val="22"/>
              </w:rPr>
              <w:t>Details</w:t>
            </w:r>
          </w:p>
        </w:tc>
        <w:tc>
          <w:tcPr>
            <w:tcW w:w="1134" w:type="dxa"/>
            <w:shd w:val="clear" w:color="auto" w:fill="D9D9D9" w:themeFill="background1" w:themeFillShade="D9"/>
          </w:tcPr>
          <w:p w:rsidR="00A96ABC" w:rsidRPr="002A1D09" w:rsidRDefault="00A96ABC" w:rsidP="00A96ABC">
            <w:pPr>
              <w:pStyle w:val="BodyCopy"/>
              <w:rPr>
                <w:b/>
                <w:noProof w:val="0"/>
                <w:sz w:val="22"/>
                <w:szCs w:val="22"/>
              </w:rPr>
            </w:pPr>
            <w:r w:rsidRPr="002A1D09">
              <w:rPr>
                <w:rFonts w:cs="HelveticaNeueLTStd-BdCn"/>
                <w:b/>
                <w:noProof w:val="0"/>
                <w:sz w:val="22"/>
                <w:szCs w:val="22"/>
              </w:rPr>
              <w:t>Qty</w:t>
            </w:r>
          </w:p>
        </w:tc>
        <w:tc>
          <w:tcPr>
            <w:tcW w:w="1560" w:type="dxa"/>
            <w:shd w:val="clear" w:color="auto" w:fill="D9D9D9" w:themeFill="background1" w:themeFillShade="D9"/>
          </w:tcPr>
          <w:p w:rsidR="00A96ABC" w:rsidRPr="002A1D09" w:rsidRDefault="00A96ABC" w:rsidP="00A96ABC">
            <w:pPr>
              <w:pStyle w:val="BodyCopy"/>
              <w:rPr>
                <w:b/>
                <w:noProof w:val="0"/>
                <w:sz w:val="22"/>
                <w:szCs w:val="22"/>
              </w:rPr>
            </w:pPr>
            <w:r w:rsidRPr="002A1D09">
              <w:rPr>
                <w:rFonts w:cs="HelveticaNeueLTStd-BdCn"/>
                <w:b/>
                <w:noProof w:val="0"/>
                <w:sz w:val="22"/>
                <w:szCs w:val="22"/>
              </w:rPr>
              <w:t>PP Price</w:t>
            </w:r>
          </w:p>
        </w:tc>
        <w:tc>
          <w:tcPr>
            <w:tcW w:w="1134" w:type="dxa"/>
            <w:shd w:val="clear" w:color="auto" w:fill="D9D9D9" w:themeFill="background1" w:themeFillShade="D9"/>
          </w:tcPr>
          <w:p w:rsidR="00A96ABC" w:rsidRPr="002A1D09" w:rsidRDefault="00A96ABC" w:rsidP="00A96ABC">
            <w:pPr>
              <w:pStyle w:val="BodyCopy"/>
              <w:rPr>
                <w:b/>
                <w:noProof w:val="0"/>
                <w:sz w:val="22"/>
                <w:szCs w:val="22"/>
              </w:rPr>
            </w:pPr>
            <w:r w:rsidRPr="002A1D09">
              <w:rPr>
                <w:rFonts w:cs="HelveticaNeueLTStd-BdCn"/>
                <w:b/>
                <w:noProof w:val="0"/>
                <w:sz w:val="22"/>
                <w:szCs w:val="22"/>
              </w:rPr>
              <w:t>Taxes</w:t>
            </w:r>
          </w:p>
        </w:tc>
        <w:tc>
          <w:tcPr>
            <w:tcW w:w="1337" w:type="dxa"/>
            <w:shd w:val="clear" w:color="auto" w:fill="D9D9D9" w:themeFill="background1" w:themeFillShade="D9"/>
          </w:tcPr>
          <w:p w:rsidR="00A96ABC" w:rsidRPr="002A1D09" w:rsidRDefault="00A96ABC" w:rsidP="00A96ABC">
            <w:pPr>
              <w:pStyle w:val="BodyCopy"/>
              <w:rPr>
                <w:b/>
                <w:noProof w:val="0"/>
                <w:sz w:val="22"/>
                <w:szCs w:val="22"/>
              </w:rPr>
            </w:pPr>
            <w:r w:rsidRPr="002A1D09">
              <w:rPr>
                <w:rFonts w:cs="HelveticaNeueLTStd-BdCn"/>
                <w:b/>
                <w:noProof w:val="0"/>
                <w:sz w:val="22"/>
                <w:szCs w:val="22"/>
              </w:rPr>
              <w:t>Inc. Total</w:t>
            </w:r>
          </w:p>
        </w:tc>
      </w:tr>
      <w:tr w:rsidR="00A96ABC" w:rsidRPr="002A1D09" w:rsidTr="00A96ABC">
        <w:tc>
          <w:tcPr>
            <w:tcW w:w="4077" w:type="dxa"/>
          </w:tcPr>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Return airfares Melbourne to Hawaii</w:t>
            </w:r>
          </w:p>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Depart Melbourne 27 Dec 09</w:t>
            </w:r>
          </w:p>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10 nights Honolulu</w:t>
            </w:r>
          </w:p>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6 nights Maui</w:t>
            </w:r>
          </w:p>
          <w:p w:rsidR="00A96ABC" w:rsidRPr="002A1D09" w:rsidRDefault="00A96ABC" w:rsidP="00F17368">
            <w:pPr>
              <w:pStyle w:val="BodyCopy"/>
              <w:spacing w:before="120" w:after="120"/>
              <w:rPr>
                <w:noProof w:val="0"/>
                <w:sz w:val="22"/>
                <w:szCs w:val="22"/>
              </w:rPr>
            </w:pPr>
            <w:r w:rsidRPr="002A1D09">
              <w:rPr>
                <w:rFonts w:cs="HelveticaNeueLTStd-LtCn"/>
                <w:noProof w:val="0"/>
                <w:sz w:val="22"/>
                <w:szCs w:val="22"/>
              </w:rPr>
              <w:t>Arrive Melbourne 13 Jan 10</w:t>
            </w:r>
          </w:p>
        </w:tc>
        <w:tc>
          <w:tcPr>
            <w:tcW w:w="1134" w:type="dxa"/>
          </w:tcPr>
          <w:p w:rsidR="00A96ABC" w:rsidRPr="002A1D09" w:rsidRDefault="00A96ABC" w:rsidP="00F17368">
            <w:pPr>
              <w:pStyle w:val="BodyCopy"/>
              <w:spacing w:before="120" w:after="120"/>
              <w:rPr>
                <w:noProof w:val="0"/>
                <w:sz w:val="22"/>
                <w:szCs w:val="22"/>
              </w:rPr>
            </w:pPr>
            <w:r w:rsidRPr="002A1D09">
              <w:rPr>
                <w:noProof w:val="0"/>
                <w:sz w:val="22"/>
                <w:szCs w:val="22"/>
              </w:rPr>
              <w:t>2</w:t>
            </w:r>
          </w:p>
        </w:tc>
        <w:tc>
          <w:tcPr>
            <w:tcW w:w="1560"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$1,278.00</w:t>
            </w:r>
          </w:p>
        </w:tc>
        <w:tc>
          <w:tcPr>
            <w:tcW w:w="1134"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$554.00</w:t>
            </w:r>
          </w:p>
        </w:tc>
        <w:tc>
          <w:tcPr>
            <w:tcW w:w="1337"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$3,664.00</w:t>
            </w:r>
          </w:p>
        </w:tc>
      </w:tr>
      <w:tr w:rsidR="00A96ABC" w:rsidRPr="002A1D09" w:rsidTr="00A96ABC">
        <w:tc>
          <w:tcPr>
            <w:tcW w:w="4077" w:type="dxa"/>
          </w:tcPr>
          <w:p w:rsidR="00F17368" w:rsidRPr="002A1D09" w:rsidRDefault="00F17368"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MOANA SURFRIDER</w:t>
            </w:r>
          </w:p>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Ocean view room</w:t>
            </w:r>
          </w:p>
          <w:p w:rsidR="00A96ABC" w:rsidRPr="002A1D09" w:rsidRDefault="00A96ABC" w:rsidP="00F17368">
            <w:pPr>
              <w:autoSpaceDE w:val="0"/>
              <w:autoSpaceDN w:val="0"/>
              <w:adjustRightInd w:val="0"/>
              <w:spacing w:before="120" w:after="120"/>
              <w:rPr>
                <w:rFonts w:ascii="Helvetica" w:hAnsi="Helvetica" w:cs="HelveticaNeueLTStd-LtCn"/>
                <w:sz w:val="22"/>
                <w:szCs w:val="22"/>
              </w:rPr>
            </w:pPr>
            <w:r w:rsidRPr="002A1D09">
              <w:rPr>
                <w:rFonts w:ascii="Helvetica" w:hAnsi="Helvetica" w:cs="HelveticaNeueLTStd-LtCn"/>
                <w:sz w:val="22"/>
                <w:szCs w:val="22"/>
              </w:rPr>
              <w:t>10 nights in 27 Dec – out 06 Jan</w:t>
            </w:r>
          </w:p>
          <w:p w:rsidR="00A96ABC" w:rsidRPr="002A1D09" w:rsidRDefault="00A96ABC" w:rsidP="00F17368">
            <w:pPr>
              <w:pStyle w:val="BodyCopy"/>
              <w:spacing w:before="120" w:after="120"/>
              <w:rPr>
                <w:noProof w:val="0"/>
                <w:sz w:val="22"/>
                <w:szCs w:val="22"/>
              </w:rPr>
            </w:pPr>
            <w:r w:rsidRPr="002A1D09">
              <w:rPr>
                <w:rFonts w:cs="HelveticaNeueLTStd-LtCn"/>
                <w:noProof w:val="0"/>
                <w:sz w:val="22"/>
                <w:szCs w:val="22"/>
              </w:rPr>
              <w:t>No meals</w:t>
            </w:r>
          </w:p>
        </w:tc>
        <w:tc>
          <w:tcPr>
            <w:tcW w:w="1134" w:type="dxa"/>
          </w:tcPr>
          <w:p w:rsidR="00A96ABC" w:rsidRPr="002A1D09" w:rsidRDefault="00A96ABC" w:rsidP="00F17368">
            <w:pPr>
              <w:pStyle w:val="BodyCopy"/>
              <w:spacing w:before="120" w:after="120"/>
              <w:rPr>
                <w:noProof w:val="0"/>
                <w:sz w:val="22"/>
                <w:szCs w:val="22"/>
              </w:rPr>
            </w:pPr>
            <w:r w:rsidRPr="002A1D09">
              <w:rPr>
                <w:noProof w:val="0"/>
                <w:sz w:val="22"/>
                <w:szCs w:val="22"/>
              </w:rPr>
              <w:t xml:space="preserve">1 </w:t>
            </w:r>
          </w:p>
        </w:tc>
        <w:tc>
          <w:tcPr>
            <w:tcW w:w="1560"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$2,500.00</w:t>
            </w:r>
          </w:p>
        </w:tc>
        <w:tc>
          <w:tcPr>
            <w:tcW w:w="1134"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$0.00</w:t>
            </w:r>
          </w:p>
        </w:tc>
        <w:tc>
          <w:tcPr>
            <w:tcW w:w="1337" w:type="dxa"/>
          </w:tcPr>
          <w:p w:rsidR="00A96ABC" w:rsidRPr="002A1D09" w:rsidRDefault="00A96ABC" w:rsidP="00F17368">
            <w:pPr>
              <w:pStyle w:val="BodyCopy"/>
              <w:spacing w:before="120" w:after="120"/>
              <w:jc w:val="right"/>
              <w:rPr>
                <w:noProof w:val="0"/>
                <w:sz w:val="22"/>
                <w:szCs w:val="22"/>
              </w:rPr>
            </w:pPr>
            <w:r w:rsidRPr="002A1D09">
              <w:rPr>
                <w:rFonts w:cs="HelveticaNeueLTStd-LtCn"/>
                <w:noProof w:val="0"/>
                <w:sz w:val="22"/>
                <w:szCs w:val="22"/>
              </w:rPr>
              <w:t>$2,500.00</w:t>
            </w:r>
          </w:p>
        </w:tc>
      </w:tr>
      <w:tr w:rsidR="00A96ABC" w:rsidRPr="002A1D09" w:rsidTr="00A96ABC">
        <w:tc>
          <w:tcPr>
            <w:tcW w:w="4077" w:type="dxa"/>
          </w:tcPr>
          <w:p w:rsidR="00A96ABC" w:rsidRPr="002A1D09" w:rsidRDefault="00040000" w:rsidP="00F17368">
            <w:pPr>
              <w:pStyle w:val="BodyCopy"/>
              <w:spacing w:before="120" w:after="120"/>
              <w:rPr>
                <w:noProof w:val="0"/>
                <w:sz w:val="22"/>
                <w:szCs w:val="22"/>
              </w:rPr>
            </w:pPr>
            <w:r w:rsidRPr="002A1D09">
              <w:rPr>
                <w:rFonts w:cs="HelveticaNeueLTStd-LtCn"/>
                <w:noProof w:val="0"/>
                <w:sz w:val="22"/>
                <w:szCs w:val="22"/>
              </w:rPr>
              <w:t>Comprehensive Insurance 12 Days Plan A</w:t>
            </w:r>
          </w:p>
        </w:tc>
        <w:tc>
          <w:tcPr>
            <w:tcW w:w="1134" w:type="dxa"/>
          </w:tcPr>
          <w:p w:rsidR="00A96ABC" w:rsidRPr="002A1D09" w:rsidRDefault="00040000" w:rsidP="00F17368">
            <w:pPr>
              <w:pStyle w:val="BodyCopy"/>
              <w:spacing w:before="120" w:after="120"/>
              <w:rPr>
                <w:noProof w:val="0"/>
                <w:sz w:val="22"/>
                <w:szCs w:val="22"/>
              </w:rPr>
            </w:pPr>
            <w:r w:rsidRPr="002A1D09">
              <w:rPr>
                <w:noProof w:val="0"/>
                <w:sz w:val="22"/>
                <w:szCs w:val="22"/>
              </w:rPr>
              <w:t>1</w:t>
            </w:r>
          </w:p>
        </w:tc>
        <w:tc>
          <w:tcPr>
            <w:tcW w:w="1560" w:type="dxa"/>
          </w:tcPr>
          <w:p w:rsidR="00A96ABC" w:rsidRPr="002A1D09" w:rsidRDefault="00040000" w:rsidP="00F17368">
            <w:pPr>
              <w:pStyle w:val="BodyCopy"/>
              <w:spacing w:before="120" w:after="120"/>
              <w:jc w:val="right"/>
              <w:rPr>
                <w:noProof w:val="0"/>
                <w:sz w:val="22"/>
                <w:szCs w:val="22"/>
              </w:rPr>
            </w:pPr>
            <w:r w:rsidRPr="002A1D09">
              <w:rPr>
                <w:rFonts w:cs="HelveticaNeueLTStd-LtCn"/>
                <w:noProof w:val="0"/>
                <w:sz w:val="22"/>
                <w:szCs w:val="22"/>
              </w:rPr>
              <w:t>$420.00</w:t>
            </w:r>
          </w:p>
        </w:tc>
        <w:tc>
          <w:tcPr>
            <w:tcW w:w="1134" w:type="dxa"/>
          </w:tcPr>
          <w:p w:rsidR="00A96ABC" w:rsidRPr="002A1D09" w:rsidRDefault="00040000" w:rsidP="00F17368">
            <w:pPr>
              <w:pStyle w:val="BodyCopy"/>
              <w:spacing w:before="120" w:after="120"/>
              <w:jc w:val="right"/>
              <w:rPr>
                <w:noProof w:val="0"/>
                <w:sz w:val="22"/>
                <w:szCs w:val="22"/>
              </w:rPr>
            </w:pPr>
            <w:r w:rsidRPr="002A1D09">
              <w:rPr>
                <w:rFonts w:cs="HelveticaNeueLTStd-LtCn"/>
                <w:noProof w:val="0"/>
                <w:sz w:val="22"/>
                <w:szCs w:val="22"/>
              </w:rPr>
              <w:t>$0.00</w:t>
            </w:r>
          </w:p>
        </w:tc>
        <w:tc>
          <w:tcPr>
            <w:tcW w:w="1337" w:type="dxa"/>
          </w:tcPr>
          <w:p w:rsidR="00A96ABC" w:rsidRPr="002A1D09" w:rsidRDefault="00040000" w:rsidP="00F17368">
            <w:pPr>
              <w:pStyle w:val="BodyCopy"/>
              <w:spacing w:before="120" w:after="120"/>
              <w:jc w:val="right"/>
              <w:rPr>
                <w:noProof w:val="0"/>
                <w:sz w:val="22"/>
                <w:szCs w:val="22"/>
              </w:rPr>
            </w:pPr>
            <w:r w:rsidRPr="002A1D09">
              <w:rPr>
                <w:rFonts w:cs="HelveticaNeueLTStd-LtCn"/>
                <w:noProof w:val="0"/>
                <w:sz w:val="22"/>
                <w:szCs w:val="22"/>
              </w:rPr>
              <w:t>$420.00</w:t>
            </w:r>
          </w:p>
        </w:tc>
      </w:tr>
      <w:tr w:rsidR="00040000" w:rsidRPr="002A1D09" w:rsidTr="00052166">
        <w:tc>
          <w:tcPr>
            <w:tcW w:w="7905" w:type="dxa"/>
            <w:gridSpan w:val="4"/>
          </w:tcPr>
          <w:p w:rsidR="00040000" w:rsidRPr="002A1D09" w:rsidRDefault="00040000" w:rsidP="00F17368">
            <w:pPr>
              <w:pStyle w:val="BodyCopy"/>
              <w:spacing w:before="120" w:after="120"/>
              <w:rPr>
                <w:b/>
                <w:noProof w:val="0"/>
                <w:sz w:val="22"/>
                <w:szCs w:val="22"/>
              </w:rPr>
            </w:pPr>
            <w:r w:rsidRPr="002A1D09">
              <w:rPr>
                <w:b/>
                <w:noProof w:val="0"/>
                <w:sz w:val="22"/>
                <w:szCs w:val="22"/>
              </w:rPr>
              <w:t>TOTAL</w:t>
            </w:r>
          </w:p>
        </w:tc>
        <w:tc>
          <w:tcPr>
            <w:tcW w:w="1337" w:type="dxa"/>
          </w:tcPr>
          <w:p w:rsidR="00040000" w:rsidRPr="002A1D09" w:rsidRDefault="00040000" w:rsidP="00F17368">
            <w:pPr>
              <w:pStyle w:val="BodyCopy"/>
              <w:spacing w:before="120" w:after="120"/>
              <w:jc w:val="right"/>
              <w:rPr>
                <w:b/>
                <w:noProof w:val="0"/>
                <w:sz w:val="22"/>
                <w:szCs w:val="22"/>
              </w:rPr>
            </w:pPr>
            <w:r w:rsidRPr="002A1D09">
              <w:rPr>
                <w:rFonts w:cs="HelveticaNeueLTStd-LtCn"/>
                <w:b/>
                <w:noProof w:val="0"/>
                <w:sz w:val="22"/>
                <w:szCs w:val="22"/>
              </w:rPr>
              <w:t>$6,584.00</w:t>
            </w:r>
          </w:p>
        </w:tc>
      </w:tr>
      <w:tr w:rsidR="00F17368" w:rsidRPr="002A1D09" w:rsidTr="001848BF">
        <w:tc>
          <w:tcPr>
            <w:tcW w:w="9242" w:type="dxa"/>
            <w:gridSpan w:val="5"/>
          </w:tcPr>
          <w:p w:rsidR="00F17368" w:rsidRPr="002A1D09" w:rsidRDefault="00F17368" w:rsidP="00F17368">
            <w:pPr>
              <w:autoSpaceDE w:val="0"/>
              <w:autoSpaceDN w:val="0"/>
              <w:adjustRightInd w:val="0"/>
              <w:spacing w:before="80" w:after="120"/>
              <w:rPr>
                <w:rFonts w:ascii="Helvetica" w:hAnsi="Helvetica" w:cs="HelveticaNeueLTStd-BdCn"/>
                <w:b/>
                <w:sz w:val="22"/>
                <w:szCs w:val="22"/>
              </w:rPr>
            </w:pPr>
            <w:r w:rsidRPr="002A1D09">
              <w:rPr>
                <w:rFonts w:ascii="Helvetica" w:hAnsi="Helvetica" w:cs="HelveticaNeueLTStd-BdCn"/>
                <w:b/>
                <w:sz w:val="22"/>
                <w:szCs w:val="22"/>
              </w:rPr>
              <w:t>Conditions</w:t>
            </w:r>
          </w:p>
          <w:p w:rsidR="00F17368" w:rsidRPr="002A1D09" w:rsidRDefault="00F17368" w:rsidP="00F17368">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Quote Condition: Please note that this is a quote only and no booking has been made. The quoted price is subject to change anytime.</w:t>
            </w:r>
          </w:p>
          <w:p w:rsidR="00F17368" w:rsidRPr="002A1D09" w:rsidRDefault="00F17368" w:rsidP="00F17368">
            <w:pPr>
              <w:autoSpaceDE w:val="0"/>
              <w:autoSpaceDN w:val="0"/>
              <w:adjustRightInd w:val="0"/>
              <w:spacing w:before="80" w:after="120"/>
              <w:rPr>
                <w:rFonts w:ascii="Helvetica" w:hAnsi="Helvetica" w:cs="HelveticaNeueLTStd-BdCn"/>
                <w:b/>
                <w:sz w:val="22"/>
                <w:szCs w:val="22"/>
              </w:rPr>
            </w:pPr>
            <w:r w:rsidRPr="002A1D09">
              <w:rPr>
                <w:rFonts w:ascii="Helvetica" w:hAnsi="Helvetica" w:cs="HelveticaNeueLTStd-BdCn"/>
                <w:b/>
                <w:sz w:val="22"/>
                <w:szCs w:val="22"/>
              </w:rPr>
              <w:t>Comments</w:t>
            </w:r>
          </w:p>
          <w:p w:rsidR="00F17368" w:rsidRPr="002A1D09" w:rsidRDefault="00F17368" w:rsidP="00F17368">
            <w:pPr>
              <w:autoSpaceDE w:val="0"/>
              <w:autoSpaceDN w:val="0"/>
              <w:adjustRightInd w:val="0"/>
              <w:spacing w:before="80" w:after="120"/>
              <w:rPr>
                <w:rFonts w:ascii="Helvetica" w:hAnsi="Helvetica" w:cs="HelveticaNeueLTStd-LtCn"/>
                <w:sz w:val="22"/>
                <w:szCs w:val="22"/>
              </w:rPr>
            </w:pPr>
            <w:r w:rsidRPr="002A1D09">
              <w:rPr>
                <w:rFonts w:ascii="Helvetica" w:hAnsi="Helvetica" w:cs="HelveticaNeueLTStd-LtCn"/>
                <w:sz w:val="22"/>
                <w:szCs w:val="22"/>
              </w:rPr>
              <w:t>This quote is valid for 7 days from date of issue</w:t>
            </w:r>
          </w:p>
          <w:p w:rsidR="00F17368" w:rsidRPr="002A1D09" w:rsidRDefault="00F17368" w:rsidP="00F17368">
            <w:pPr>
              <w:autoSpaceDE w:val="0"/>
              <w:autoSpaceDN w:val="0"/>
              <w:adjustRightInd w:val="0"/>
              <w:spacing w:before="80" w:after="120"/>
              <w:rPr>
                <w:rFonts w:ascii="Helvetica" w:hAnsi="Helvetica" w:cs="HelveticaNeueLTStd-LtCn"/>
                <w:sz w:val="22"/>
                <w:szCs w:val="22"/>
              </w:rPr>
            </w:pPr>
          </w:p>
          <w:p w:rsidR="00F17368" w:rsidRPr="002A1D09" w:rsidRDefault="00F17368" w:rsidP="00F17368">
            <w:pPr>
              <w:pStyle w:val="BodyCopy"/>
              <w:spacing w:after="120"/>
              <w:rPr>
                <w:rFonts w:cs="HelveticaNeueLTStd-LtCnO"/>
                <w:i/>
                <w:iCs/>
                <w:noProof w:val="0"/>
                <w:sz w:val="22"/>
                <w:szCs w:val="22"/>
              </w:rPr>
            </w:pPr>
            <w:r w:rsidRPr="002A1D09">
              <w:rPr>
                <w:rFonts w:cs="HelveticaNeueLTStd-LtCnO"/>
                <w:i/>
                <w:iCs/>
                <w:noProof w:val="0"/>
                <w:sz w:val="22"/>
                <w:szCs w:val="22"/>
              </w:rPr>
              <w:t>“Without a Travel Agent, You’re on your own”</w:t>
            </w:r>
          </w:p>
          <w:p w:rsidR="00F17368" w:rsidRPr="002A1D09" w:rsidRDefault="00F17368" w:rsidP="00F17368">
            <w:pPr>
              <w:pStyle w:val="BodyCopy"/>
              <w:spacing w:before="120" w:after="120"/>
              <w:jc w:val="right"/>
              <w:rPr>
                <w:rFonts w:cs="HelveticaNeueLTStd-LtCn"/>
                <w:noProof w:val="0"/>
                <w:szCs w:val="22"/>
              </w:rPr>
            </w:pPr>
          </w:p>
        </w:tc>
      </w:tr>
    </w:tbl>
    <w:p w:rsidR="00813101" w:rsidRPr="002A1D09" w:rsidRDefault="00740DEA" w:rsidP="00323A33">
      <w:pPr>
        <w:autoSpaceDE w:val="0"/>
        <w:autoSpaceDN w:val="0"/>
        <w:adjustRightInd w:val="0"/>
        <w:spacing w:before="240" w:after="240" w:line="240" w:lineRule="auto"/>
        <w:rPr>
          <w:rFonts w:ascii="Helvetica" w:hAnsi="Helvetica" w:cs="Chevin-Medium"/>
          <w:b/>
          <w:color w:val="595959" w:themeColor="text1" w:themeTint="A6"/>
          <w:sz w:val="28"/>
          <w:szCs w:val="28"/>
        </w:rPr>
      </w:pPr>
      <w:r w:rsidRPr="002A1D09">
        <w:rPr>
          <w:rFonts w:ascii="Helvetica" w:hAnsi="Helvetica" w:cs="Chevin-Medium"/>
          <w:b/>
          <w:color w:val="595959" w:themeColor="text1" w:themeTint="A6"/>
          <w:sz w:val="28"/>
          <w:szCs w:val="28"/>
        </w:rPr>
        <w:t xml:space="preserve">Prepare </w:t>
      </w:r>
      <w:r w:rsidR="00813101" w:rsidRPr="002A1D09">
        <w:rPr>
          <w:rFonts w:ascii="Helvetica" w:hAnsi="Helvetica" w:cs="Chevin-Medium"/>
          <w:b/>
          <w:color w:val="595959" w:themeColor="text1" w:themeTint="A6"/>
          <w:sz w:val="28"/>
          <w:szCs w:val="28"/>
        </w:rPr>
        <w:t>se</w:t>
      </w:r>
      <w:r w:rsidRPr="002A1D09">
        <w:rPr>
          <w:rFonts w:ascii="Helvetica" w:hAnsi="Helvetica" w:cs="Chevin-Medium"/>
          <w:b/>
          <w:color w:val="595959" w:themeColor="text1" w:themeTint="A6"/>
          <w:sz w:val="28"/>
          <w:szCs w:val="28"/>
        </w:rPr>
        <w:t>condary quotations with options</w:t>
      </w:r>
    </w:p>
    <w:p w:rsidR="00323A33" w:rsidRPr="002A1D09" w:rsidRDefault="00813101" w:rsidP="00563C35">
      <w:pPr>
        <w:pStyle w:val="BodyCopy"/>
        <w:rPr>
          <w:noProof w:val="0"/>
        </w:rPr>
      </w:pPr>
      <w:r w:rsidRPr="002A1D09">
        <w:rPr>
          <w:noProof w:val="0"/>
        </w:rPr>
        <w:t>There are situations where, as part of the consultation, a number of options are requested by the client and/</w:t>
      </w:r>
      <w:r w:rsidR="00323A33" w:rsidRPr="002A1D09">
        <w:rPr>
          <w:noProof w:val="0"/>
        </w:rPr>
        <w:t xml:space="preserve"> </w:t>
      </w:r>
      <w:r w:rsidRPr="002A1D09">
        <w:rPr>
          <w:noProof w:val="0"/>
        </w:rPr>
        <w:t xml:space="preserve">or are suggested by the travel agent. </w:t>
      </w:r>
    </w:p>
    <w:p w:rsidR="00813101" w:rsidRPr="002A1D09" w:rsidRDefault="00813101" w:rsidP="00563C35">
      <w:pPr>
        <w:pStyle w:val="BodyCopy"/>
        <w:spacing w:after="240"/>
        <w:rPr>
          <w:noProof w:val="0"/>
        </w:rPr>
      </w:pPr>
      <w:r w:rsidRPr="002A1D09">
        <w:rPr>
          <w:noProof w:val="0"/>
        </w:rPr>
        <w:t>Here is an example of a quotation which offers choice based on the</w:t>
      </w:r>
      <w:r w:rsidR="00323A33" w:rsidRPr="002A1D09">
        <w:rPr>
          <w:noProof w:val="0"/>
        </w:rPr>
        <w:t xml:space="preserve"> </w:t>
      </w:r>
      <w:r w:rsidRPr="002A1D09">
        <w:rPr>
          <w:noProof w:val="0"/>
        </w:rPr>
        <w:t>discussions that have taken place between the consultant and the travel agent. This quote has been provided to</w:t>
      </w:r>
      <w:r w:rsidR="00323A33" w:rsidRPr="002A1D09">
        <w:rPr>
          <w:noProof w:val="0"/>
        </w:rPr>
        <w:t xml:space="preserve"> </w:t>
      </w:r>
      <w:r w:rsidRPr="002A1D09">
        <w:rPr>
          <w:noProof w:val="0"/>
        </w:rPr>
        <w:t>the customer by email.</w:t>
      </w:r>
    </w:p>
    <w:p w:rsidR="00323A33"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Hi </w:t>
      </w:r>
      <w:r w:rsidRPr="002A1D09">
        <w:rPr>
          <w:rFonts w:ascii="Helvetica" w:hAnsi="Helvetica" w:cs="HelveticaNeueLTStd-BdCn"/>
          <w:i/>
        </w:rPr>
        <w:t>&lt;insert name&gt;</w:t>
      </w:r>
      <w:r w:rsidRPr="002A1D09">
        <w:rPr>
          <w:rFonts w:ascii="Helvetica" w:hAnsi="Helvetica" w:cs="HelveticaNeueLTStd-LtCn"/>
          <w:i/>
        </w:rPr>
        <w:t>,</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Thank you for the opportunity to provide a proposal for your honeymoon. The quote is coming in at</w:t>
      </w:r>
      <w:r w:rsidR="00323A33" w:rsidRPr="002A1D09">
        <w:rPr>
          <w:rFonts w:ascii="Helvetica" w:hAnsi="Helvetica" w:cs="HelveticaNeueLTStd-LtCn"/>
          <w:i/>
        </w:rPr>
        <w:t xml:space="preserve"> $</w:t>
      </w:r>
      <w:r w:rsidRPr="002A1D09">
        <w:rPr>
          <w:rFonts w:ascii="Helvetica" w:hAnsi="Helvetica" w:cs="HelveticaNeueLTStd-LtCn"/>
          <w:i/>
        </w:rPr>
        <w:t>7</w:t>
      </w:r>
      <w:r w:rsidR="00323A33" w:rsidRPr="002A1D09">
        <w:rPr>
          <w:rFonts w:ascii="Helvetica" w:hAnsi="Helvetica" w:cs="HelveticaNeueLTStd-LtCn"/>
          <w:i/>
        </w:rPr>
        <w:t>,101.00</w:t>
      </w:r>
      <w:r w:rsidRPr="002A1D09">
        <w:rPr>
          <w:rFonts w:ascii="Helvetica" w:hAnsi="Helvetica" w:cs="HelveticaNeueLTStd-LtCn"/>
          <w:i/>
        </w:rPr>
        <w:t xml:space="preserve"> and includes:</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Economy class airfares and taxes</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Melbourne/Kuala Lumpur/Langkawi/Kuala Lumpur/Melbourne</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4 nights at the Mandarin Kuala Lumpur – in 28 February – out 04 March</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Deluxe room including breakfast</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Arrival and departure transfers</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10 nights at the Andaman Langkawi – in 04 March – out 14 March</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Deluxe room including breakfast</w:t>
      </w:r>
    </w:p>
    <w:p w:rsidR="00813101"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Arrival and departure transfers</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If you went for the Westin in Kuala Lumpur instead of the Mandarin, the total price would come down by</w:t>
      </w:r>
      <w:r w:rsidR="00323A33" w:rsidRPr="002A1D09">
        <w:rPr>
          <w:rFonts w:ascii="Helvetica" w:hAnsi="Helvetica" w:cs="HelveticaNeueLTStd-LtCn"/>
          <w:i/>
        </w:rPr>
        <w:t xml:space="preserve"> around $</w:t>
      </w:r>
      <w:r w:rsidRPr="002A1D09">
        <w:rPr>
          <w:rFonts w:ascii="Helvetica" w:hAnsi="Helvetica" w:cs="HelveticaNeueLTStd-LtCn"/>
          <w:i/>
        </w:rPr>
        <w:t>200.00</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BdCn"/>
          <w:i/>
          <w:u w:val="single"/>
        </w:rPr>
      </w:pPr>
      <w:r w:rsidRPr="002A1D09">
        <w:rPr>
          <w:rFonts w:ascii="Helvetica" w:hAnsi="Helvetica" w:cs="HelveticaNeueLTStd-BdCn"/>
          <w:i/>
          <w:u w:val="single"/>
        </w:rPr>
        <w:t>Notes</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1) This quote is subject to change, availability and a slight variance in taxes.</w:t>
      </w:r>
    </w:p>
    <w:p w:rsidR="00323A33"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2) I have based the quote on the Mandarin in Kuala Lumpur and the Andaman in Langkawi</w:t>
      </w:r>
      <w:r w:rsidR="00323A33" w:rsidRPr="002A1D09">
        <w:rPr>
          <w:rFonts w:ascii="Helvetica" w:hAnsi="Helvetica" w:cs="HelveticaNeueLTStd-LtCn"/>
          <w:i/>
        </w:rPr>
        <w:t xml:space="preserve"> </w:t>
      </w:r>
      <w:r w:rsidRPr="002A1D09">
        <w:rPr>
          <w:rFonts w:ascii="Helvetica" w:hAnsi="Helvetica" w:cs="HelveticaNeueLTStd-LtCn"/>
          <w:i/>
        </w:rPr>
        <w:t xml:space="preserve">(as requested) however we could substitute for the Westin in one or both places. </w:t>
      </w:r>
    </w:p>
    <w:p w:rsidR="00323A33"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The Mandarin is on</w:t>
      </w:r>
      <w:r w:rsidR="00323A33" w:rsidRPr="002A1D09">
        <w:rPr>
          <w:rFonts w:ascii="Helvetica" w:hAnsi="Helvetica" w:cs="HelveticaNeueLTStd-LtCn"/>
          <w:i/>
        </w:rPr>
        <w:t xml:space="preserve"> </w:t>
      </w:r>
      <w:r w:rsidRPr="002A1D09">
        <w:rPr>
          <w:rFonts w:ascii="Helvetica" w:hAnsi="Helvetica" w:cs="HelveticaNeueLTStd-LtCn"/>
          <w:i/>
        </w:rPr>
        <w:t>request at the moment (very popular hotel) so I have taken the liberty of requesting it for the 4 nights</w:t>
      </w:r>
      <w:r w:rsidR="00323A33" w:rsidRPr="002A1D09">
        <w:rPr>
          <w:rFonts w:ascii="Helvetica" w:hAnsi="Helvetica" w:cs="HelveticaNeueLTStd-LtCn"/>
          <w:i/>
        </w:rPr>
        <w:t xml:space="preserve"> </w:t>
      </w:r>
      <w:r w:rsidRPr="002A1D09">
        <w:rPr>
          <w:rFonts w:ascii="Helvetica" w:hAnsi="Helvetica" w:cs="HelveticaNeueLTStd-LtCn"/>
          <w:i/>
        </w:rPr>
        <w:t xml:space="preserve">as it can take overnight to find out if it is available or not. </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The Westin (Kuala Lumpur) is currently</w:t>
      </w:r>
      <w:r w:rsidR="00323A33" w:rsidRPr="002A1D09">
        <w:rPr>
          <w:rFonts w:ascii="Helvetica" w:hAnsi="Helvetica" w:cs="HelveticaNeueLTStd-LtCn"/>
          <w:i/>
        </w:rPr>
        <w:t xml:space="preserve"> </w:t>
      </w:r>
      <w:r w:rsidRPr="002A1D09">
        <w:rPr>
          <w:rFonts w:ascii="Helvetica" w:hAnsi="Helvetica" w:cs="HelveticaNeueLTStd-LtCn"/>
          <w:i/>
        </w:rPr>
        <w:t>available so should be no issue if we cannot secure the Mandarin. The Andaman in Langkawi is also</w:t>
      </w:r>
      <w:r w:rsidR="00323A33" w:rsidRPr="002A1D09">
        <w:rPr>
          <w:rFonts w:ascii="Helvetica" w:hAnsi="Helvetica" w:cs="HelveticaNeueLTStd-LtCn"/>
          <w:i/>
        </w:rPr>
        <w:t xml:space="preserve"> </w:t>
      </w:r>
      <w:r w:rsidRPr="002A1D09">
        <w:rPr>
          <w:rFonts w:ascii="Helvetica" w:hAnsi="Helvetica" w:cs="HelveticaNeueLTStd-LtCn"/>
          <w:i/>
        </w:rPr>
        <w:t>currently available, as is the Westin.</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3) I suggest the following flights.</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28FEB MELKUL departing at 3.40pm and arriving at 8.40pm</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04MAR KULLGK departing at 2.15pm and arriving at 3.10pm</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14MAR LGKKUL departing at 7.39pm and arriving at 8.30pm</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60" w:after="60" w:line="240" w:lineRule="auto"/>
        <w:rPr>
          <w:rFonts w:ascii="Helvetica" w:hAnsi="Helvetica" w:cs="HelveticaNeueLTStd-LtCn"/>
          <w:i/>
        </w:rPr>
      </w:pPr>
      <w:r w:rsidRPr="002A1D09">
        <w:rPr>
          <w:rFonts w:ascii="Helvetica" w:hAnsi="Helvetica" w:cs="HelveticaNeueLTStd-LtCn"/>
          <w:i/>
        </w:rPr>
        <w:t>14MAR KULMEL departing at 9.35pm and arriving 15 Mar @ 8.15am</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Once you have had an opportunity to look at the detail of the quote, I would appreciate your thoughts and</w:t>
      </w:r>
      <w:r w:rsidR="00323A33" w:rsidRPr="002A1D09">
        <w:rPr>
          <w:rFonts w:ascii="Helvetica" w:hAnsi="Helvetica" w:cs="HelveticaNeueLTStd-LtCn"/>
          <w:i/>
        </w:rPr>
        <w:t xml:space="preserve"> </w:t>
      </w:r>
      <w:r w:rsidRPr="002A1D09">
        <w:rPr>
          <w:rFonts w:ascii="Helvetica" w:hAnsi="Helvetica" w:cs="HelveticaNeueLTStd-LtCn"/>
          <w:i/>
        </w:rPr>
        <w:t>feedback.</w:t>
      </w:r>
    </w:p>
    <w:p w:rsidR="00813101" w:rsidRPr="002A1D09" w:rsidRDefault="00813101"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Kind regards,</w:t>
      </w:r>
    </w:p>
    <w:p w:rsidR="00323A33" w:rsidRPr="002A1D09" w:rsidRDefault="00323A33" w:rsidP="00323A33">
      <w:pPr>
        <w:pBdr>
          <w:top w:val="single" w:sz="4" w:space="1" w:color="auto"/>
          <w:left w:val="single" w:sz="4" w:space="4" w:color="auto"/>
          <w:bottom w:val="single" w:sz="4" w:space="1" w:color="auto"/>
          <w:right w:val="single" w:sz="4" w:space="4" w:color="auto"/>
        </w:pBdr>
        <w:autoSpaceDE w:val="0"/>
        <w:autoSpaceDN w:val="0"/>
        <w:adjustRightInd w:val="0"/>
        <w:spacing w:before="80" w:after="120" w:line="240" w:lineRule="auto"/>
        <w:rPr>
          <w:rFonts w:ascii="Helvetica" w:hAnsi="Helvetica" w:cs="HelveticaNeueLTStd-LtCn"/>
          <w:i/>
        </w:rPr>
      </w:pPr>
    </w:p>
    <w:p w:rsidR="00813101" w:rsidRPr="002A1D09" w:rsidRDefault="00813101" w:rsidP="00323A33">
      <w:pPr>
        <w:pStyle w:val="BodyCopy"/>
        <w:pBdr>
          <w:top w:val="single" w:sz="4" w:space="1" w:color="auto"/>
          <w:left w:val="single" w:sz="4" w:space="4" w:color="auto"/>
          <w:bottom w:val="single" w:sz="4" w:space="1" w:color="auto"/>
          <w:right w:val="single" w:sz="4" w:space="4" w:color="auto"/>
        </w:pBdr>
        <w:spacing w:after="120"/>
        <w:rPr>
          <w:rFonts w:cs="HelveticaNeueLTStd-BdCn"/>
          <w:i/>
          <w:noProof w:val="0"/>
          <w:szCs w:val="22"/>
        </w:rPr>
      </w:pPr>
      <w:r w:rsidRPr="002A1D09">
        <w:rPr>
          <w:rFonts w:cs="HelveticaNeueLTStd-BdCn"/>
          <w:i/>
          <w:noProof w:val="0"/>
          <w:szCs w:val="22"/>
        </w:rPr>
        <w:t>&lt;insert signature&gt;</w:t>
      </w:r>
    </w:p>
    <w:p w:rsidR="00323A33" w:rsidRPr="002A1D09" w:rsidRDefault="00323A33" w:rsidP="00323A33">
      <w:pPr>
        <w:pStyle w:val="BodyCopy"/>
        <w:pBdr>
          <w:top w:val="single" w:sz="4" w:space="1" w:color="auto"/>
          <w:left w:val="single" w:sz="4" w:space="4" w:color="auto"/>
          <w:bottom w:val="single" w:sz="4" w:space="1" w:color="auto"/>
          <w:right w:val="single" w:sz="4" w:space="4" w:color="auto"/>
        </w:pBdr>
        <w:spacing w:after="120"/>
        <w:rPr>
          <w:rFonts w:cs="HelveticaNeueLTStd-BdCn"/>
          <w:i/>
          <w:noProof w:val="0"/>
          <w:szCs w:val="22"/>
        </w:rPr>
      </w:pPr>
    </w:p>
    <w:p w:rsidR="006944D4" w:rsidRPr="002A1D09" w:rsidRDefault="006944D4">
      <w:pPr>
        <w:rPr>
          <w:rFonts w:ascii="Helvetica" w:hAnsi="Helvetica" w:cs="HelveticaNeueLTStd-LtCn"/>
        </w:rPr>
      </w:pPr>
      <w:r w:rsidRPr="002A1D09">
        <w:rPr>
          <w:rFonts w:ascii="Helvetica" w:hAnsi="Helvetica" w:cs="HelveticaNeueLTStd-LtCn"/>
        </w:rPr>
        <w:br w:type="page"/>
      </w:r>
    </w:p>
    <w:p w:rsidR="00813101" w:rsidRPr="002A1D09" w:rsidRDefault="00813101" w:rsidP="00563C35">
      <w:pPr>
        <w:pStyle w:val="BodyCopy"/>
        <w:rPr>
          <w:noProof w:val="0"/>
        </w:rPr>
      </w:pPr>
      <w:r w:rsidRPr="002A1D09">
        <w:rPr>
          <w:noProof w:val="0"/>
        </w:rPr>
        <w:t>In the example quotation above, you will notice that the format is different and that:</w:t>
      </w:r>
    </w:p>
    <w:p w:rsidR="00813101" w:rsidRPr="002A1D09" w:rsidRDefault="00813101" w:rsidP="00563C35">
      <w:pPr>
        <w:pStyle w:val="Bullet1"/>
      </w:pPr>
      <w:r w:rsidRPr="002A1D09">
        <w:t>The quotation is less formal</w:t>
      </w:r>
    </w:p>
    <w:p w:rsidR="00813101" w:rsidRPr="002A1D09" w:rsidRDefault="00813101" w:rsidP="00563C35">
      <w:pPr>
        <w:pStyle w:val="Bullet1"/>
      </w:pPr>
      <w:r w:rsidRPr="002A1D09">
        <w:t>The 12 hour clock has been used</w:t>
      </w:r>
    </w:p>
    <w:p w:rsidR="00813101" w:rsidRPr="002A1D09" w:rsidRDefault="00813101" w:rsidP="00563C35">
      <w:pPr>
        <w:pStyle w:val="Bullet1"/>
      </w:pPr>
      <w:r w:rsidRPr="002A1D09">
        <w:t>Actual flight numbers have not been included</w:t>
      </w:r>
    </w:p>
    <w:p w:rsidR="00813101" w:rsidRPr="002A1D09" w:rsidRDefault="00813101" w:rsidP="00563C35">
      <w:pPr>
        <w:pStyle w:val="Bullet1"/>
      </w:pPr>
      <w:r w:rsidRPr="002A1D09">
        <w:t>Insurance has not been mentioned</w:t>
      </w:r>
    </w:p>
    <w:p w:rsidR="00813101" w:rsidRPr="002A1D09" w:rsidRDefault="00813101" w:rsidP="00563C35">
      <w:pPr>
        <w:pStyle w:val="Bullet1"/>
      </w:pPr>
      <w:r w:rsidRPr="002A1D09">
        <w:t>Terms and conditions are not covered</w:t>
      </w:r>
      <w:r w:rsidR="00B617AC" w:rsidRPr="002A1D09">
        <w:t>.</w:t>
      </w:r>
    </w:p>
    <w:p w:rsidR="00813101" w:rsidRPr="002A1D09" w:rsidRDefault="00813101" w:rsidP="00563C35">
      <w:pPr>
        <w:pStyle w:val="BodyCopy"/>
        <w:rPr>
          <w:noProof w:val="0"/>
        </w:rPr>
      </w:pPr>
      <w:r w:rsidRPr="002A1D09">
        <w:rPr>
          <w:noProof w:val="0"/>
        </w:rPr>
        <w:t>All of the above is acceptable for an initial enquiry. Remember that often a customer will be securing a number of</w:t>
      </w:r>
      <w:r w:rsidR="00323A33" w:rsidRPr="002A1D09">
        <w:rPr>
          <w:noProof w:val="0"/>
        </w:rPr>
        <w:t xml:space="preserve"> </w:t>
      </w:r>
      <w:r w:rsidRPr="002A1D09">
        <w:rPr>
          <w:noProof w:val="0"/>
        </w:rPr>
        <w:t>quotations from various sources. Depending on the source of the enquiry, this type of quotation is acceptable and</w:t>
      </w:r>
      <w:r w:rsidR="00323A33" w:rsidRPr="002A1D09">
        <w:rPr>
          <w:noProof w:val="0"/>
        </w:rPr>
        <w:t xml:space="preserve"> </w:t>
      </w:r>
      <w:r w:rsidRPr="002A1D09">
        <w:rPr>
          <w:noProof w:val="0"/>
        </w:rPr>
        <w:t>still provides a comprehensive and professional response to a request for a quotation.</w:t>
      </w:r>
    </w:p>
    <w:p w:rsidR="00813101" w:rsidRPr="002A1D09" w:rsidRDefault="00813101" w:rsidP="00563C35">
      <w:pPr>
        <w:pStyle w:val="BodyCopy"/>
        <w:rPr>
          <w:noProof w:val="0"/>
        </w:rPr>
      </w:pPr>
      <w:r w:rsidRPr="002A1D09">
        <w:rPr>
          <w:noProof w:val="0"/>
        </w:rPr>
        <w:t>Here is an example of a quotation which includes 2 alternative destinations which is being provided formally on</w:t>
      </w:r>
      <w:r w:rsidR="00323A33" w:rsidRPr="002A1D09">
        <w:rPr>
          <w:noProof w:val="0"/>
        </w:rPr>
        <w:t xml:space="preserve"> </w:t>
      </w:r>
      <w:r w:rsidRPr="002A1D09">
        <w:rPr>
          <w:noProof w:val="0"/>
        </w:rPr>
        <w:t>travel agent letterhead.</w:t>
      </w:r>
      <w:r w:rsidR="00563C35" w:rsidRPr="002A1D09">
        <w:rPr>
          <w:noProof w:val="0"/>
        </w:rPr>
        <w:br/>
      </w:r>
    </w:p>
    <w:p w:rsidR="00323A33" w:rsidRPr="002A1D09" w:rsidRDefault="00323A33"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jc w:val="center"/>
        <w:rPr>
          <w:rFonts w:ascii="Helvetica" w:hAnsi="Helvetica" w:cs="HelveticaNeueLTStd-BdCn"/>
          <w:b/>
          <w:i/>
        </w:rPr>
      </w:pPr>
      <w:r w:rsidRPr="002A1D09">
        <w:rPr>
          <w:rFonts w:ascii="Helvetica" w:hAnsi="Helvetica" w:cs="HelveticaNeueLTStd-BdCn"/>
          <w:b/>
          <w:i/>
        </w:rPr>
        <w:t>&lt;Agent Letterhead&gt;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date&gt;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name/s&gt;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address&gt;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Dear </w:t>
      </w:r>
      <w:r w:rsidRPr="002A1D09">
        <w:rPr>
          <w:rFonts w:ascii="Helvetica" w:hAnsi="Helvetica" w:cs="HelveticaNeueLTStd-BdCn"/>
          <w:i/>
        </w:rPr>
        <w:t>&lt;insert name/s&gt;</w:t>
      </w:r>
      <w:r w:rsidRPr="002A1D09">
        <w:rPr>
          <w:rFonts w:ascii="Helvetica" w:hAnsi="Helvetica" w:cs="HelveticaNeueLTStd-LtCn"/>
          <w:i/>
        </w:rPr>
        <w: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Thank you for your opportunity to provide quotations for your forthcoming honeymoon. I have pleasure in</w:t>
      </w:r>
      <w:r w:rsidR="00323A33" w:rsidRPr="002A1D09">
        <w:rPr>
          <w:rFonts w:ascii="Helvetica" w:hAnsi="Helvetica" w:cs="HelveticaNeueLTStd-LtCn"/>
          <w:i/>
        </w:rPr>
        <w:t xml:space="preserve"> </w:t>
      </w:r>
      <w:r w:rsidRPr="002A1D09">
        <w:rPr>
          <w:rFonts w:ascii="Helvetica" w:hAnsi="Helvetica" w:cs="HelveticaNeueLTStd-LtCn"/>
          <w:i/>
        </w:rPr>
        <w:t>providing the following options for consideration.</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b/>
          <w:i/>
        </w:rPr>
      </w:pPr>
      <w:r w:rsidRPr="002A1D09">
        <w:rPr>
          <w:rFonts w:ascii="Helvetica" w:hAnsi="Helvetica" w:cs="HelveticaNeueLTStd-BdCn"/>
          <w:b/>
          <w:i/>
        </w:rPr>
        <w:t xml:space="preserve">Option 1 – Hawaii </w:t>
      </w:r>
      <w:r w:rsidRPr="002A1D09">
        <w:rPr>
          <w:rFonts w:ascii="Helvetica" w:hAnsi="Helvetica" w:cs="HelveticaNeueLTStd-LtCn"/>
          <w:b/>
          <w:i/>
        </w:rPr>
        <w:t>16 night itinerary $14,537.00 or 20 night Itinerary $16,537.00</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Hawaii is part of the United States of America and consist</w:t>
      </w:r>
      <w:r w:rsidR="006944D4" w:rsidRPr="002A1D09">
        <w:rPr>
          <w:rFonts w:ascii="Helvetica" w:hAnsi="Helvetica" w:cs="HelveticaNeueLTStd-LtCn"/>
          <w:i/>
        </w:rPr>
        <w:t>s</w:t>
      </w:r>
      <w:r w:rsidRPr="002A1D09">
        <w:rPr>
          <w:rFonts w:ascii="Helvetica" w:hAnsi="Helvetica" w:cs="HelveticaNeueLTStd-LtCn"/>
          <w:i/>
        </w:rPr>
        <w:t xml:space="preserve"> of 7 islands. This itinerary is based on stays in</w:t>
      </w:r>
      <w:r w:rsidR="006944D4" w:rsidRPr="002A1D09">
        <w:rPr>
          <w:rFonts w:ascii="Helvetica" w:hAnsi="Helvetica" w:cs="HelveticaNeueLTStd-LtCn"/>
          <w:i/>
        </w:rPr>
        <w:t xml:space="preserve"> </w:t>
      </w:r>
      <w:r w:rsidRPr="002A1D09">
        <w:rPr>
          <w:rFonts w:ascii="Helvetica" w:hAnsi="Helvetica" w:cs="HelveticaNeueLTStd-LtCn"/>
          <w:i/>
        </w:rPr>
        <w:t>both Oahu (Honolulu) and Maui and includes:</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Airfares and pre-payable taxes</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Melbourne/Sydney/Honolulu/Maui/Honolulu/Sydney/Melbourne</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Accommodation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10 nights Honolulu @ Moana Surfrider or Royal Hawaiian – in 27 Dec – out 06 Jan</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(deluxe properties on Waikiki Beach) in an ocean room</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6 nights Maui @ Sheraton Maui or The Westin Resort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(deluxe oceanfront properties) in an ocean view room with breakfast daily</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Depart Maui/Honolulu 12 Jan Arrive Melbourne 13 Jan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Transfers: All arrival and departure transfers to/from airports/hotels/airports</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Cost excludes: Maui hotel tax of approximately USD21.00 per room per day to be paid direct to the hotel</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Deposit required: $</w:t>
      </w:r>
      <w:r w:rsidR="00813101" w:rsidRPr="002A1D09">
        <w:rPr>
          <w:rFonts w:ascii="Helvetica" w:hAnsi="Helvetica" w:cs="HelveticaNeueLTStd-LtCn"/>
          <w:i/>
        </w:rPr>
        <w:t>500.00 per person</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Final payment required: 3 months prior to departure date</w:t>
      </w:r>
    </w:p>
    <w:p w:rsidR="00813101" w:rsidRDefault="00813101" w:rsidP="006944D4">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Visa: Required for passport holders. Issued on arrival in U.S.A and subject to securing Electronic</w:t>
      </w:r>
      <w:r w:rsidR="006944D4" w:rsidRPr="002A1D09">
        <w:rPr>
          <w:rFonts w:ascii="Helvetica" w:hAnsi="Helvetica" w:cs="HelveticaNeueLTStd-LtCn"/>
          <w:i/>
        </w:rPr>
        <w:t xml:space="preserve"> </w:t>
      </w:r>
      <w:r w:rsidRPr="002A1D09">
        <w:rPr>
          <w:rFonts w:ascii="Helvetica" w:hAnsi="Helvetica" w:cs="HelveticaNeueLTStd-LtCn"/>
          <w:i/>
        </w:rPr>
        <w:t>Travel Authorization num</w:t>
      </w:r>
      <w:r w:rsidR="006944D4" w:rsidRPr="002A1D09">
        <w:rPr>
          <w:rFonts w:ascii="Helvetica" w:hAnsi="Helvetica" w:cs="HelveticaNeueLTStd-LtCn"/>
          <w:i/>
        </w:rPr>
        <w:t>ber (online) prior to departure.</w:t>
      </w:r>
    </w:p>
    <w:p w:rsidR="009F029B" w:rsidRDefault="009F029B"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b/>
          <w:i/>
        </w:rPr>
      </w:pP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b/>
          <w:i/>
        </w:rPr>
      </w:pPr>
      <w:r w:rsidRPr="002A1D09">
        <w:rPr>
          <w:rFonts w:ascii="Helvetica" w:hAnsi="Helvetica" w:cs="HelveticaNeueLTStd-BdCn"/>
          <w:b/>
          <w:i/>
        </w:rPr>
        <w:t xml:space="preserve">Option 2 – Tahiti </w:t>
      </w:r>
      <w:r w:rsidRPr="002A1D09">
        <w:rPr>
          <w:rFonts w:ascii="Helvetica" w:hAnsi="Helvetica" w:cs="HelveticaNeueLTStd-LtCn"/>
          <w:b/>
          <w:i/>
        </w:rPr>
        <w:t>$16,300.00</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Tahiti is part of French Polynesia and consists of a large number of islands. This itinerary is based on stays</w:t>
      </w:r>
      <w:r w:rsidR="006944D4" w:rsidRPr="002A1D09">
        <w:rPr>
          <w:rFonts w:ascii="Helvetica" w:hAnsi="Helvetica" w:cs="HelveticaNeueLTStd-LtCn"/>
          <w:i/>
        </w:rPr>
        <w:t xml:space="preserve"> i</w:t>
      </w:r>
      <w:r w:rsidRPr="002A1D09">
        <w:rPr>
          <w:rFonts w:ascii="Helvetica" w:hAnsi="Helvetica" w:cs="HelveticaNeueLTStd-LtCn"/>
          <w:i/>
        </w:rPr>
        <w:t>n both Moorea and Bora Bora and includes:</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Airfares and pre-payable taxes</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Melbourne/Auckland/Papeete/Bora Bora/Papeete/Auckland/Sydney/Melbourne</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Accommodation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1 night in Papeete @ Sofitel in a mountain view room – in 26 Dec – out 27 Dec</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8 nights Moorea @ Sofitel Beach Resort in a luxury Garden Bungalow – in 27 Dec – out 04 Jan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daily breakfast/dinner (including a compulsory New Year Eve Dinner)</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4 nights Bora Bora @ Marara Beach Resort in a luxury Garden Bungalow – in 04 Jan – out 10 Jan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daily breakfast/dinner</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1 night in Papeete @ Sofitel in a mountain view room – in 11 Jan – out 12 Jan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Depart Papeete 12 Jan Arrive Melbourne 13 Jan</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 xml:space="preserve">• </w:t>
      </w:r>
      <w:r w:rsidR="00813101" w:rsidRPr="002A1D09">
        <w:rPr>
          <w:rFonts w:ascii="Helvetica" w:hAnsi="Helvetica" w:cs="HelveticaNeueLTStd-LtCn"/>
          <w:i/>
        </w:rPr>
        <w:t>Transfers: All arrival and departure transfers to/from airports/pier/hotels/airports</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Cost exclude</w:t>
      </w:r>
      <w:r w:rsidR="006944D4" w:rsidRPr="002A1D09">
        <w:rPr>
          <w:rFonts w:ascii="Helvetica" w:hAnsi="Helvetica" w:cs="HelveticaNeueLTStd-LtCn"/>
          <w:i/>
        </w:rPr>
        <w:t>s: Tahiti tax of approximately $</w:t>
      </w:r>
      <w:r w:rsidRPr="002A1D09">
        <w:rPr>
          <w:rFonts w:ascii="Helvetica" w:hAnsi="Helvetica" w:cs="HelveticaNeueLTStd-LtCn"/>
          <w:i/>
        </w:rPr>
        <w:t>2.50 per person per night to be paid direct</w:t>
      </w:r>
    </w:p>
    <w:p w:rsidR="00813101"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Deposit required: $</w:t>
      </w:r>
      <w:r w:rsidR="00813101" w:rsidRPr="002A1D09">
        <w:rPr>
          <w:rFonts w:ascii="Helvetica" w:hAnsi="Helvetica" w:cs="HelveticaNeueLTStd-LtCn"/>
          <w:i/>
        </w:rPr>
        <w:t>500.00 per person</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Final payment required: 3 months prior to departure date</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Visa: Not required for passport holders for stay less than 90 days</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Travel insurance is strongly recommended the cost of which is primarily determined by the destination</w:t>
      </w:r>
      <w:r w:rsidR="006944D4" w:rsidRPr="002A1D09">
        <w:rPr>
          <w:rFonts w:ascii="Helvetica" w:hAnsi="Helvetica" w:cs="HelveticaNeueLTStd-LtCn"/>
          <w:i/>
        </w:rPr>
        <w:t xml:space="preserve"> </w:t>
      </w:r>
      <w:r w:rsidRPr="002A1D09">
        <w:rPr>
          <w:rFonts w:ascii="Helvetica" w:hAnsi="Helvetica" w:cs="HelveticaNeueLTStd-LtCn"/>
          <w:i/>
        </w:rPr>
        <w:t>and the level of cover required. Once you have decided on your destination I will provide you with further</w:t>
      </w:r>
      <w:r w:rsidR="006944D4" w:rsidRPr="002A1D09">
        <w:rPr>
          <w:rFonts w:ascii="Helvetica" w:hAnsi="Helvetica" w:cs="HelveticaNeueLTStd-LtCn"/>
          <w:i/>
        </w:rPr>
        <w:t xml:space="preserve"> </w:t>
      </w:r>
      <w:r w:rsidRPr="002A1D09">
        <w:rPr>
          <w:rFonts w:ascii="Helvetica" w:hAnsi="Helvetica" w:cs="HelveticaNeueLTStd-LtCn"/>
          <w:i/>
        </w:rPr>
        <w:t>information in relation to travel insurance.</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Please note that this is a quote only and no booking has been made. These quotes are subject to</w:t>
      </w:r>
      <w:r w:rsidR="006944D4" w:rsidRPr="002A1D09">
        <w:rPr>
          <w:rFonts w:ascii="Helvetica" w:hAnsi="Helvetica" w:cs="HelveticaNeueLTStd-LtCn"/>
          <w:i/>
        </w:rPr>
        <w:t xml:space="preserve"> </w:t>
      </w:r>
      <w:r w:rsidRPr="002A1D09">
        <w:rPr>
          <w:rFonts w:ascii="Helvetica" w:hAnsi="Helvetica" w:cs="HelveticaNeueLTStd-LtCn"/>
          <w:i/>
        </w:rPr>
        <w:t>availability and change and are valid for 7 days from date of issue.</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 will call you next week to discuss the outcome of your discussions with your partner. In the meantime,</w:t>
      </w:r>
      <w:r w:rsidR="006944D4" w:rsidRPr="002A1D09">
        <w:rPr>
          <w:rFonts w:ascii="Helvetica" w:hAnsi="Helvetica" w:cs="HelveticaNeueLTStd-LtCn"/>
          <w:i/>
        </w:rPr>
        <w:t xml:space="preserve"> </w:t>
      </w:r>
      <w:r w:rsidRPr="002A1D09">
        <w:rPr>
          <w:rFonts w:ascii="Helvetica" w:hAnsi="Helvetica" w:cs="HelveticaNeueLTStd-LtCn"/>
          <w:i/>
        </w:rPr>
        <w:t>if you have any questions, please feel free to call me.</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I look forward to speaking to you.</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Kind regards,</w:t>
      </w:r>
    </w:p>
    <w:p w:rsidR="006944D4" w:rsidRPr="002A1D09" w:rsidRDefault="006944D4"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BdCn"/>
          <w:i/>
        </w:rPr>
      </w:pPr>
      <w:r w:rsidRPr="002A1D09">
        <w:rPr>
          <w:rFonts w:ascii="Helvetica" w:hAnsi="Helvetica" w:cs="HelveticaNeueLTStd-BdCn"/>
          <w:i/>
        </w:rPr>
        <w:t>&lt;insert consultant name&gt;</w:t>
      </w:r>
    </w:p>
    <w:p w:rsidR="00813101" w:rsidRPr="002A1D09" w:rsidRDefault="00813101" w:rsidP="00323A33">
      <w:pPr>
        <w:pBdr>
          <w:top w:val="single" w:sz="4" w:space="1" w:color="auto"/>
          <w:left w:val="single" w:sz="4" w:space="1" w:color="auto"/>
          <w:bottom w:val="single" w:sz="4" w:space="1" w:color="auto"/>
          <w:right w:val="single" w:sz="4" w:space="1" w:color="auto"/>
        </w:pBdr>
        <w:autoSpaceDE w:val="0"/>
        <w:autoSpaceDN w:val="0"/>
        <w:adjustRightInd w:val="0"/>
        <w:spacing w:before="80" w:after="120" w:line="240" w:lineRule="auto"/>
        <w:rPr>
          <w:rFonts w:ascii="Helvetica" w:hAnsi="Helvetica" w:cs="HelveticaNeueLTStd-LtCn"/>
          <w:i/>
        </w:rPr>
      </w:pPr>
      <w:r w:rsidRPr="002A1D09">
        <w:rPr>
          <w:rFonts w:ascii="Helvetica" w:hAnsi="Helvetica" w:cs="HelveticaNeueLTStd-LtCn"/>
          <w:i/>
        </w:rPr>
        <w:t>Travel Consultant</w:t>
      </w:r>
    </w:p>
    <w:p w:rsidR="00813101" w:rsidRPr="002A1D09" w:rsidRDefault="00813101" w:rsidP="00563C35">
      <w:pPr>
        <w:pStyle w:val="BodyCopyBold"/>
        <w:rPr>
          <w:i/>
          <w:noProof w:val="0"/>
        </w:rPr>
      </w:pPr>
      <w:r w:rsidRPr="002A1D09">
        <w:rPr>
          <w:i/>
          <w:noProof w:val="0"/>
        </w:rPr>
        <w:t>Again, the quote has been provided in a different format, still acceptable and professional.</w:t>
      </w:r>
    </w:p>
    <w:p w:rsidR="006944D4" w:rsidRPr="002A1D09" w:rsidRDefault="006944D4">
      <w:pPr>
        <w:rPr>
          <w:rFonts w:ascii="Helvetica" w:eastAsia="Times New Roman" w:hAnsi="Helvetica" w:cs="Arial"/>
          <w:i/>
        </w:rPr>
      </w:pPr>
      <w:r w:rsidRPr="002A1D09">
        <w:rPr>
          <w:rFonts w:ascii="Helvetica" w:eastAsia="Times New Roman" w:hAnsi="Helvetica" w:cs="Arial"/>
          <w:i/>
        </w:rPr>
        <w:br w:type="page"/>
      </w:r>
    </w:p>
    <w:p w:rsidR="006944D4" w:rsidRPr="002A1D09" w:rsidRDefault="006944D4" w:rsidP="00AE4310">
      <w:pPr>
        <w:pStyle w:val="Heading3"/>
      </w:pPr>
      <w:r w:rsidRPr="002A1D09">
        <w:t>Submit draft quotation</w:t>
      </w:r>
    </w:p>
    <w:p w:rsidR="006944D4" w:rsidRPr="002A1D09" w:rsidRDefault="006944D4" w:rsidP="00563C35">
      <w:pPr>
        <w:pStyle w:val="BodyCopy"/>
        <w:rPr>
          <w:noProof w:val="0"/>
        </w:rPr>
      </w:pPr>
      <w:r w:rsidRPr="002A1D09">
        <w:rPr>
          <w:noProof w:val="0"/>
        </w:rPr>
        <w:t>Once the draft quotation has been prepared along with any secondary quotations, providing viable options to the customer, it is now time to submit the quotation for approval or amendment before the final quotation can be prepared and sent to customers.</w:t>
      </w:r>
    </w:p>
    <w:p w:rsidR="00C14302" w:rsidRPr="002A1D09" w:rsidRDefault="00B617AC" w:rsidP="00563C35">
      <w:pPr>
        <w:pStyle w:val="BodyCopy"/>
        <w:rPr>
          <w:noProof w:val="0"/>
        </w:rPr>
      </w:pPr>
      <w:r w:rsidRPr="002A1D09">
        <w:rPr>
          <w:lang w:eastAsia="en-AU"/>
        </w:rPr>
        <w:drawing>
          <wp:anchor distT="0" distB="0" distL="114300" distR="114300" simplePos="0" relativeHeight="251745280" behindDoc="0" locked="0" layoutInCell="1" allowOverlap="1" wp14:anchorId="5D708CFE" wp14:editId="41DDE73B">
            <wp:simplePos x="0" y="0"/>
            <wp:positionH relativeFrom="column">
              <wp:posOffset>4232910</wp:posOffset>
            </wp:positionH>
            <wp:positionV relativeFrom="paragraph">
              <wp:posOffset>205740</wp:posOffset>
            </wp:positionV>
            <wp:extent cx="1503045" cy="2268855"/>
            <wp:effectExtent l="0" t="0" r="1905" b="0"/>
            <wp:wrapSquare wrapText="bothSides"/>
            <wp:docPr id="58" name="Picture 57"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98" cstate="print"/>
                    <a:stretch>
                      <a:fillRect/>
                    </a:stretch>
                  </pic:blipFill>
                  <pic:spPr>
                    <a:xfrm>
                      <a:off x="0" y="0"/>
                      <a:ext cx="1503045" cy="2268855"/>
                    </a:xfrm>
                    <a:prstGeom prst="rect">
                      <a:avLst/>
                    </a:prstGeom>
                  </pic:spPr>
                </pic:pic>
              </a:graphicData>
            </a:graphic>
            <wp14:sizeRelH relativeFrom="margin">
              <wp14:pctWidth>0</wp14:pctWidth>
            </wp14:sizeRelH>
            <wp14:sizeRelV relativeFrom="margin">
              <wp14:pctHeight>0</wp14:pctHeight>
            </wp14:sizeRelV>
          </wp:anchor>
        </w:drawing>
      </w:r>
      <w:r w:rsidR="006944D4" w:rsidRPr="002A1D09">
        <w:rPr>
          <w:noProof w:val="0"/>
        </w:rPr>
        <w:t>Activities associated with s</w:t>
      </w:r>
      <w:r w:rsidR="00C14302" w:rsidRPr="002A1D09">
        <w:rPr>
          <w:noProof w:val="0"/>
        </w:rPr>
        <w:t>ubmit</w:t>
      </w:r>
      <w:r w:rsidR="006944D4" w:rsidRPr="002A1D09">
        <w:rPr>
          <w:noProof w:val="0"/>
        </w:rPr>
        <w:t>ting</w:t>
      </w:r>
      <w:r w:rsidR="00C14302" w:rsidRPr="002A1D09">
        <w:rPr>
          <w:noProof w:val="0"/>
        </w:rPr>
        <w:t xml:space="preserve"> draft quotation may include:</w:t>
      </w:r>
    </w:p>
    <w:p w:rsidR="00C14302" w:rsidRPr="002A1D09" w:rsidRDefault="00C14302" w:rsidP="00563C35">
      <w:pPr>
        <w:pStyle w:val="Bullet1"/>
      </w:pPr>
      <w:r w:rsidRPr="002A1D09">
        <w:t>Provision of draft quotation to supervisor, manager or designated internal departments</w:t>
      </w:r>
    </w:p>
    <w:p w:rsidR="00C14302" w:rsidRPr="002A1D09" w:rsidRDefault="00C14302" w:rsidP="00563C35">
      <w:pPr>
        <w:pStyle w:val="Bullet1"/>
      </w:pPr>
      <w:r w:rsidRPr="002A1D09">
        <w:t>Verifying inclusions, exclusions and calculations included in the quotation</w:t>
      </w:r>
    </w:p>
    <w:p w:rsidR="00C14302" w:rsidRPr="002A1D09" w:rsidRDefault="00C14302" w:rsidP="00563C35">
      <w:pPr>
        <w:pStyle w:val="Bullet1"/>
      </w:pPr>
      <w:r w:rsidRPr="002A1D09">
        <w:t>Checking accuracy and comprehensiveness of the quotation</w:t>
      </w:r>
      <w:r w:rsidRPr="002A1D09">
        <w:rPr>
          <w:b/>
        </w:rPr>
        <w:t xml:space="preserve"> </w:t>
      </w:r>
    </w:p>
    <w:p w:rsidR="00C14302" w:rsidRPr="002A1D09" w:rsidRDefault="00C14302" w:rsidP="00563C35">
      <w:pPr>
        <w:pStyle w:val="Bullet1"/>
      </w:pPr>
      <w:r w:rsidRPr="002A1D09">
        <w:t xml:space="preserve">Ensuring the quotation conforms with internal formatting and presentation requirements </w:t>
      </w:r>
    </w:p>
    <w:p w:rsidR="00C14302" w:rsidRPr="002A1D09" w:rsidRDefault="00C14302" w:rsidP="00563C35">
      <w:pPr>
        <w:pStyle w:val="Bullet1"/>
      </w:pPr>
      <w:r w:rsidRPr="002A1D09">
        <w:t>Checking the legitimacy of the quotation.</w:t>
      </w:r>
    </w:p>
    <w:p w:rsidR="006944D4" w:rsidRPr="002A1D09" w:rsidRDefault="006944D4" w:rsidP="00563C35">
      <w:pPr>
        <w:pStyle w:val="BodyCopy"/>
        <w:rPr>
          <w:noProof w:val="0"/>
        </w:rPr>
      </w:pPr>
      <w:r w:rsidRPr="002A1D09">
        <w:rPr>
          <w:noProof w:val="0"/>
        </w:rPr>
        <w:t>Depending on the review of the draft proposal the following actions may take place:</w:t>
      </w:r>
    </w:p>
    <w:p w:rsidR="008B4EBD" w:rsidRPr="002A1D09" w:rsidRDefault="008B4EBD" w:rsidP="00563C35">
      <w:pPr>
        <w:pStyle w:val="Bullet1"/>
      </w:pPr>
      <w:r w:rsidRPr="002A1D09">
        <w:t>Amend the quotation – where changes are required</w:t>
      </w:r>
    </w:p>
    <w:p w:rsidR="00CB1E50" w:rsidRPr="002A1D09" w:rsidRDefault="008B4EBD" w:rsidP="00563C35">
      <w:pPr>
        <w:pStyle w:val="Bullet1"/>
      </w:pPr>
      <w:r w:rsidRPr="002A1D09">
        <w:t>Record and file the approved quotation</w:t>
      </w:r>
      <w:r w:rsidR="00B617AC" w:rsidRPr="002A1D09">
        <w:t>.</w:t>
      </w:r>
    </w:p>
    <w:p w:rsidR="00B617AC" w:rsidRPr="002A1D09" w:rsidRDefault="00B617AC">
      <w:pPr>
        <w:rPr>
          <w:rFonts w:ascii="Helvetica" w:eastAsiaTheme="majorEastAsia" w:hAnsi="Helvetica" w:cstheme="majorBidi"/>
          <w:b/>
          <w:bCs/>
          <w:color w:val="45545F"/>
          <w:sz w:val="36"/>
          <w:szCs w:val="26"/>
        </w:rPr>
      </w:pPr>
      <w:r w:rsidRPr="002A1D09">
        <w:br w:type="page"/>
      </w:r>
    </w:p>
    <w:p w:rsidR="002D0810" w:rsidRPr="002A1D09" w:rsidRDefault="002D0810" w:rsidP="00785EE9">
      <w:pPr>
        <w:pStyle w:val="Heading2"/>
      </w:pPr>
      <w:r w:rsidRPr="002A1D09">
        <w:t>2.6</w:t>
      </w:r>
      <w:r w:rsidRPr="002A1D09">
        <w:tab/>
      </w:r>
      <w:fldSimple w:instr=" REF  Criteria26  \* MERGEFORMAT ">
        <w:sdt>
          <w:sdtPr>
            <w:alias w:val="Criteria26"/>
            <w:tag w:val="Criteria26"/>
            <w:id w:val="88060661"/>
            <w:lock w:val="sdtLocked"/>
            <w:placeholder>
              <w:docPart w:val="A09909FCEF744EDA808556D0F61CD4EA"/>
            </w:placeholder>
          </w:sdtPr>
          <w:sdtEndPr/>
          <w:sdtContent>
            <w:r w:rsidR="009A1C69" w:rsidRPr="002A1D09">
              <w:rPr>
                <w:rStyle w:val="PlaceholderText"/>
                <w:color w:val="45545F"/>
              </w:rPr>
              <w:t>Amend draft quotation, as required</w:t>
            </w:r>
          </w:sdtContent>
        </w:sdt>
      </w:fldSimple>
    </w:p>
    <w:p w:rsidR="002D0810" w:rsidRPr="002A1D09" w:rsidRDefault="002D0810" w:rsidP="00AE4310">
      <w:pPr>
        <w:pStyle w:val="Heading3"/>
      </w:pPr>
      <w:r w:rsidRPr="002A1D09">
        <w:t>Introduction</w:t>
      </w:r>
    </w:p>
    <w:p w:rsidR="00BE4A88" w:rsidRPr="002A1D09" w:rsidRDefault="00BE4A88" w:rsidP="00563C35">
      <w:pPr>
        <w:pStyle w:val="BodyCopy"/>
        <w:rPr>
          <w:noProof w:val="0"/>
        </w:rPr>
      </w:pPr>
      <w:r w:rsidRPr="002A1D09">
        <w:rPr>
          <w:noProof w:val="0"/>
        </w:rPr>
        <w:t>There are many reasons quotations can be done several times before a final package is decided upon.</w:t>
      </w:r>
      <w:r w:rsidR="00833D58" w:rsidRPr="002A1D09">
        <w:rPr>
          <w:noProof w:val="0"/>
        </w:rPr>
        <w:t xml:space="preserve"> Most of the reasons are out of the control of the person who constructed the original draft version of the quotaion.</w:t>
      </w:r>
    </w:p>
    <w:p w:rsidR="00BE4A88" w:rsidRPr="002A1D09" w:rsidRDefault="00BE4A88" w:rsidP="00563C35">
      <w:pPr>
        <w:pStyle w:val="BodyCopy"/>
        <w:rPr>
          <w:rFonts w:eastAsia="Times New Roman" w:cs="Arial"/>
          <w:noProof w:val="0"/>
        </w:rPr>
      </w:pPr>
      <w:r w:rsidRPr="002A1D09">
        <w:rPr>
          <w:rFonts w:eastAsia="Times New Roman" w:cs="Arial"/>
          <w:noProof w:val="0"/>
        </w:rPr>
        <w:t>Regardless of the need to make changes, any changes must be:</w:t>
      </w:r>
    </w:p>
    <w:p w:rsidR="00BE4A88" w:rsidRPr="002A1D09" w:rsidRDefault="00BE4A88" w:rsidP="00563C35">
      <w:pPr>
        <w:pStyle w:val="Bullet1"/>
      </w:pPr>
      <w:r w:rsidRPr="002A1D09">
        <w:t>Reflect need for change</w:t>
      </w:r>
    </w:p>
    <w:p w:rsidR="00BE4A88" w:rsidRPr="002A1D09" w:rsidRDefault="00BE4A88" w:rsidP="00563C35">
      <w:pPr>
        <w:pStyle w:val="Bullet1"/>
      </w:pPr>
      <w:r w:rsidRPr="002A1D09">
        <w:t>Done in a timely manner</w:t>
      </w:r>
    </w:p>
    <w:p w:rsidR="00BE4A88" w:rsidRPr="002A1D09" w:rsidRDefault="00BE4A88" w:rsidP="00563C35">
      <w:pPr>
        <w:pStyle w:val="Bullet1"/>
      </w:pPr>
      <w:r w:rsidRPr="002A1D09">
        <w:t>Accurate and relevant to the changes</w:t>
      </w:r>
      <w:r w:rsidR="00B617AC" w:rsidRPr="002A1D09">
        <w:t>.</w:t>
      </w:r>
    </w:p>
    <w:p w:rsidR="00BE4A88" w:rsidRPr="002A1D09" w:rsidRDefault="00BE4A88" w:rsidP="00563C35">
      <w:pPr>
        <w:pStyle w:val="BodyCopy"/>
        <w:rPr>
          <w:noProof w:val="0"/>
        </w:rPr>
      </w:pPr>
      <w:r w:rsidRPr="002A1D09">
        <w:rPr>
          <w:noProof w:val="0"/>
        </w:rPr>
        <w:t>For these reasons all quotations are kept on record in the clients file, either manually or electronically. This makes the information easily accessible to the entire team in the office ensuring efficiency in situations where the quotation needs to be amended.</w:t>
      </w:r>
    </w:p>
    <w:p w:rsidR="00C777DF" w:rsidRPr="002A1D09" w:rsidRDefault="00C777DF" w:rsidP="00AE4310">
      <w:pPr>
        <w:pStyle w:val="Heading3"/>
      </w:pPr>
      <w:r w:rsidRPr="002A1D09">
        <w:t>Reasons for amendments</w:t>
      </w:r>
    </w:p>
    <w:p w:rsidR="00C777DF" w:rsidRPr="002A1D09" w:rsidRDefault="00C777DF" w:rsidP="00563C35">
      <w:pPr>
        <w:pStyle w:val="BodyCopy"/>
        <w:rPr>
          <w:noProof w:val="0"/>
        </w:rPr>
      </w:pPr>
      <w:r w:rsidRPr="002A1D09">
        <w:rPr>
          <w:noProof w:val="0"/>
        </w:rPr>
        <w:t>There are endless reasons for the need to change a draft quotation including but not limited to:</w:t>
      </w:r>
    </w:p>
    <w:p w:rsidR="00C777DF" w:rsidRPr="002A1D09" w:rsidRDefault="00B617AC" w:rsidP="00563C35">
      <w:pPr>
        <w:pStyle w:val="Bullet1"/>
      </w:pPr>
      <w:r w:rsidRPr="002A1D09">
        <w:rPr>
          <w:noProof/>
          <w:lang w:eastAsia="en-AU"/>
        </w:rPr>
        <w:drawing>
          <wp:anchor distT="0" distB="0" distL="114300" distR="114300" simplePos="0" relativeHeight="251746304" behindDoc="0" locked="0" layoutInCell="1" allowOverlap="1" wp14:anchorId="55671368" wp14:editId="6E607351">
            <wp:simplePos x="0" y="0"/>
            <wp:positionH relativeFrom="column">
              <wp:posOffset>3520440</wp:posOffset>
            </wp:positionH>
            <wp:positionV relativeFrom="paragraph">
              <wp:posOffset>31750</wp:posOffset>
            </wp:positionV>
            <wp:extent cx="2209800" cy="1473200"/>
            <wp:effectExtent l="0" t="0" r="0" b="0"/>
            <wp:wrapSquare wrapText="bothSides"/>
            <wp:docPr id="59" name="Picture 58" descr="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58450.jpg"/>
                    <pic:cNvPicPr/>
                  </pic:nvPicPr>
                  <pic:blipFill>
                    <a:blip r:embed="rId99" cstate="print"/>
                    <a:stretch>
                      <a:fillRect/>
                    </a:stretch>
                  </pic:blipFill>
                  <pic:spPr>
                    <a:xfrm>
                      <a:off x="0" y="0"/>
                      <a:ext cx="2209800" cy="1473200"/>
                    </a:xfrm>
                    <a:prstGeom prst="rect">
                      <a:avLst/>
                    </a:prstGeom>
                  </pic:spPr>
                </pic:pic>
              </a:graphicData>
            </a:graphic>
            <wp14:sizeRelH relativeFrom="margin">
              <wp14:pctWidth>0</wp14:pctWidth>
            </wp14:sizeRelH>
            <wp14:sizeRelV relativeFrom="margin">
              <wp14:pctHeight>0</wp14:pctHeight>
            </wp14:sizeRelV>
          </wp:anchor>
        </w:drawing>
      </w:r>
      <w:r w:rsidR="00C777DF" w:rsidRPr="002A1D09">
        <w:t>Changes requested by customers – these can relate to changes or new requests in travel requirements or arrangements</w:t>
      </w:r>
    </w:p>
    <w:p w:rsidR="00C777DF" w:rsidRPr="002A1D09" w:rsidRDefault="00C777DF" w:rsidP="00563C35">
      <w:pPr>
        <w:pStyle w:val="Bullet1"/>
      </w:pPr>
      <w:r w:rsidRPr="002A1D09">
        <w:t>Changes requested by management – these can relate to errors identified, format, policies and procedures or recommendations</w:t>
      </w:r>
    </w:p>
    <w:p w:rsidR="00C777DF" w:rsidRPr="002A1D09" w:rsidRDefault="00C777DF" w:rsidP="00563C35">
      <w:pPr>
        <w:pStyle w:val="Bullet1"/>
      </w:pPr>
      <w:r w:rsidRPr="002A1D09">
        <w:t>Changes notified by suppliers or product/service providers – these can relate to availability, price changes, conditions etc</w:t>
      </w:r>
      <w:r w:rsidR="00B617AC" w:rsidRPr="002A1D09">
        <w:t>.</w:t>
      </w:r>
    </w:p>
    <w:p w:rsidR="00C777DF" w:rsidRPr="002A1D09" w:rsidRDefault="00C777DF" w:rsidP="00563C35">
      <w:pPr>
        <w:pStyle w:val="Bullet1"/>
      </w:pPr>
      <w:r w:rsidRPr="002A1D09">
        <w:t>Changes notified by governments – including taxes, visas, travel advisories or warnings</w:t>
      </w:r>
      <w:r w:rsidR="00B617AC" w:rsidRPr="002A1D09">
        <w:t>.</w:t>
      </w:r>
    </w:p>
    <w:p w:rsidR="00945A6F" w:rsidRPr="002A1D09" w:rsidRDefault="00945A6F" w:rsidP="00B617AC">
      <w:pPr>
        <w:pStyle w:val="Heading3"/>
        <w:ind w:left="0" w:firstLine="0"/>
      </w:pPr>
      <w:r w:rsidRPr="002A1D09">
        <w:t>Adjust and update quotations to</w:t>
      </w:r>
      <w:r w:rsidR="00BE4A88" w:rsidRPr="002A1D09">
        <w:t xml:space="preserve"> </w:t>
      </w:r>
      <w:r w:rsidRPr="002A1D09">
        <w:t>take account of changed requests or</w:t>
      </w:r>
      <w:r w:rsidR="00BE4A88" w:rsidRPr="002A1D09">
        <w:t xml:space="preserve"> </w:t>
      </w:r>
      <w:r w:rsidRPr="002A1D09">
        <w:t>arrangements</w:t>
      </w:r>
    </w:p>
    <w:p w:rsidR="00833D58" w:rsidRPr="002A1D09" w:rsidRDefault="00833D58" w:rsidP="00B617AC">
      <w:pPr>
        <w:pStyle w:val="Heading4"/>
      </w:pPr>
      <w:r w:rsidRPr="002A1D09">
        <w:t>Client changes</w:t>
      </w:r>
    </w:p>
    <w:p w:rsidR="00833D58" w:rsidRPr="002A1D09" w:rsidRDefault="0018711F" w:rsidP="00563C35">
      <w:pPr>
        <w:pStyle w:val="BodyCopy"/>
        <w:rPr>
          <w:noProof w:val="0"/>
        </w:rPr>
      </w:pPr>
      <w:r w:rsidRPr="002A1D09">
        <w:rPr>
          <w:lang w:eastAsia="en-AU"/>
        </w:rPr>
        <w:drawing>
          <wp:anchor distT="0" distB="0" distL="114300" distR="114300" simplePos="0" relativeHeight="251747328" behindDoc="0" locked="0" layoutInCell="1" allowOverlap="1" wp14:anchorId="5F6607FF" wp14:editId="684DB506">
            <wp:simplePos x="0" y="0"/>
            <wp:positionH relativeFrom="column">
              <wp:posOffset>3756660</wp:posOffset>
            </wp:positionH>
            <wp:positionV relativeFrom="paragraph">
              <wp:posOffset>380365</wp:posOffset>
            </wp:positionV>
            <wp:extent cx="1948815" cy="1295400"/>
            <wp:effectExtent l="0" t="0" r="0" b="0"/>
            <wp:wrapSquare wrapText="bothSides"/>
            <wp:docPr id="60" name="Picture 59" descr="shutterstock_7096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096195.jpg"/>
                    <pic:cNvPicPr/>
                  </pic:nvPicPr>
                  <pic:blipFill>
                    <a:blip r:embed="rId100" cstate="print"/>
                    <a:stretch>
                      <a:fillRect/>
                    </a:stretch>
                  </pic:blipFill>
                  <pic:spPr>
                    <a:xfrm>
                      <a:off x="0" y="0"/>
                      <a:ext cx="1948815" cy="1295400"/>
                    </a:xfrm>
                    <a:prstGeom prst="rect">
                      <a:avLst/>
                    </a:prstGeom>
                  </pic:spPr>
                </pic:pic>
              </a:graphicData>
            </a:graphic>
            <wp14:sizeRelH relativeFrom="margin">
              <wp14:pctWidth>0</wp14:pctWidth>
            </wp14:sizeRelH>
            <wp14:sizeRelV relativeFrom="margin">
              <wp14:pctHeight>0</wp14:pctHeight>
            </wp14:sizeRelV>
          </wp:anchor>
        </w:drawing>
      </w:r>
      <w:r w:rsidR="00833D58" w:rsidRPr="002A1D09">
        <w:rPr>
          <w:noProof w:val="0"/>
        </w:rPr>
        <w:t>If the client has requested changes, then you need to also check all elements of the original quote to see if and how they are affected and forward the updated quotation to the customer.</w:t>
      </w:r>
    </w:p>
    <w:p w:rsidR="00833D58" w:rsidRPr="002A1D09" w:rsidRDefault="00833D58" w:rsidP="00563C35">
      <w:pPr>
        <w:pStyle w:val="BodyCopy"/>
        <w:rPr>
          <w:noProof w:val="0"/>
        </w:rPr>
      </w:pPr>
      <w:r w:rsidRPr="002A1D09">
        <w:rPr>
          <w:noProof w:val="0"/>
        </w:rPr>
        <w:t>Some travel agents will impose charges where the change requested by the customer entails extensive itinerary planning and quoting. In most instances where a fee is applied, this is deducted from the total value of the booking once the customer confirms the booking by paying the required deposit. You will need to comply with the business requirements in this regard.</w:t>
      </w:r>
    </w:p>
    <w:p w:rsidR="00B617AC" w:rsidRPr="002A1D09" w:rsidRDefault="00B617AC">
      <w:pPr>
        <w:rPr>
          <w:rFonts w:ascii="Helvetica" w:eastAsiaTheme="majorEastAsia" w:hAnsi="Helvetica" w:cstheme="majorBidi"/>
          <w:b/>
          <w:bCs/>
          <w:i/>
          <w:iCs/>
          <w:sz w:val="24"/>
        </w:rPr>
      </w:pPr>
      <w:r w:rsidRPr="002A1D09">
        <w:br w:type="page"/>
      </w:r>
    </w:p>
    <w:p w:rsidR="004F2AFB" w:rsidRPr="002A1D09" w:rsidRDefault="004F2AFB" w:rsidP="005401A9">
      <w:pPr>
        <w:pStyle w:val="Heading4"/>
        <w:spacing w:after="120"/>
      </w:pPr>
      <w:r w:rsidRPr="002A1D09">
        <w:t>Changes notified by management</w:t>
      </w:r>
    </w:p>
    <w:p w:rsidR="00833D58" w:rsidRPr="002A1D09" w:rsidRDefault="00833D58" w:rsidP="00563C35">
      <w:pPr>
        <w:pStyle w:val="BodyCopy"/>
        <w:rPr>
          <w:noProof w:val="0"/>
        </w:rPr>
      </w:pPr>
      <w:r w:rsidRPr="002A1D09">
        <w:rPr>
          <w:noProof w:val="0"/>
        </w:rPr>
        <w:t>Normally when reviewed by a colleague or manager changes may need to take place due to:</w:t>
      </w:r>
    </w:p>
    <w:p w:rsidR="00833D58" w:rsidRPr="002A1D09" w:rsidRDefault="00833D58" w:rsidP="00563C35">
      <w:pPr>
        <w:pStyle w:val="Bullet1"/>
      </w:pPr>
      <w:r w:rsidRPr="002A1D09">
        <w:t>Errors may have been identified</w:t>
      </w:r>
    </w:p>
    <w:p w:rsidR="00833D58" w:rsidRPr="002A1D09" w:rsidRDefault="00833D58" w:rsidP="00563C35">
      <w:pPr>
        <w:pStyle w:val="Bullet1"/>
      </w:pPr>
      <w:r w:rsidRPr="002A1D09">
        <w:t>Suggestions made to ensure the quotation is in the most ‘user</w:t>
      </w:r>
      <w:r w:rsidR="00B617AC" w:rsidRPr="002A1D09">
        <w:t xml:space="preserve"> friendly’ format for customers</w:t>
      </w:r>
    </w:p>
    <w:p w:rsidR="00833D58" w:rsidRPr="002A1D09" w:rsidRDefault="00833D58" w:rsidP="00563C35">
      <w:pPr>
        <w:pStyle w:val="Bullet1"/>
      </w:pPr>
      <w:r w:rsidRPr="002A1D09">
        <w:t>Policies or procedures may impact on the quotation</w:t>
      </w:r>
      <w:r w:rsidR="00B617AC" w:rsidRPr="002A1D09">
        <w:t>.</w:t>
      </w:r>
    </w:p>
    <w:p w:rsidR="00BE4A88" w:rsidRPr="002A1D09" w:rsidRDefault="00BE4A88" w:rsidP="005401A9">
      <w:pPr>
        <w:pStyle w:val="Heading4"/>
        <w:spacing w:after="120"/>
      </w:pPr>
      <w:r w:rsidRPr="002A1D09">
        <w:t>Changes notified by suppliers</w:t>
      </w:r>
    </w:p>
    <w:p w:rsidR="00945A6F" w:rsidRPr="002A1D09" w:rsidRDefault="00945A6F" w:rsidP="00563C35">
      <w:pPr>
        <w:pStyle w:val="BodyCopy"/>
        <w:rPr>
          <w:noProof w:val="0"/>
        </w:rPr>
      </w:pPr>
      <w:r w:rsidRPr="002A1D09">
        <w:rPr>
          <w:noProof w:val="0"/>
        </w:rPr>
        <w:t>There are situations where the supplier, tour operator or wholesaler will advise you of changes, in which</w:t>
      </w:r>
      <w:r w:rsidR="00BE4A88" w:rsidRPr="002A1D09">
        <w:rPr>
          <w:noProof w:val="0"/>
        </w:rPr>
        <w:t xml:space="preserve"> </w:t>
      </w:r>
      <w:r w:rsidR="00833D58" w:rsidRPr="002A1D09">
        <w:rPr>
          <w:noProof w:val="0"/>
        </w:rPr>
        <w:t xml:space="preserve">case these changes </w:t>
      </w:r>
      <w:r w:rsidRPr="002A1D09">
        <w:rPr>
          <w:noProof w:val="0"/>
        </w:rPr>
        <w:t>or amendments must be provided to your customer.</w:t>
      </w:r>
    </w:p>
    <w:p w:rsidR="00945A6F" w:rsidRPr="002A1D09" w:rsidRDefault="00945A6F" w:rsidP="00563C35">
      <w:pPr>
        <w:pStyle w:val="BodyCopy"/>
        <w:rPr>
          <w:noProof w:val="0"/>
        </w:rPr>
      </w:pPr>
      <w:r w:rsidRPr="002A1D09">
        <w:rPr>
          <w:noProof w:val="0"/>
        </w:rPr>
        <w:t>Here are some reasons that suppliers can/will make changes:</w:t>
      </w:r>
    </w:p>
    <w:p w:rsidR="00945A6F" w:rsidRPr="002A1D09" w:rsidRDefault="00945A6F" w:rsidP="00563C35">
      <w:pPr>
        <w:pStyle w:val="Bullet1"/>
      </w:pPr>
      <w:r w:rsidRPr="002A1D09">
        <w:t>Change in costing due to currency fluctuations (usually increase)</w:t>
      </w:r>
    </w:p>
    <w:p w:rsidR="00945A6F" w:rsidRPr="002A1D09" w:rsidRDefault="00833D58" w:rsidP="00563C35">
      <w:pPr>
        <w:pStyle w:val="Bullet1"/>
      </w:pPr>
      <w:r w:rsidRPr="002A1D09">
        <w:t xml:space="preserve">Change in departure or </w:t>
      </w:r>
      <w:r w:rsidR="00945A6F" w:rsidRPr="002A1D09">
        <w:t>arrival times of flights, tours, rail, coach etc</w:t>
      </w:r>
      <w:r w:rsidR="00B617AC" w:rsidRPr="002A1D09">
        <w:t>.</w:t>
      </w:r>
    </w:p>
    <w:p w:rsidR="00945A6F" w:rsidRPr="002A1D09" w:rsidRDefault="00945A6F" w:rsidP="00563C35">
      <w:pPr>
        <w:pStyle w:val="Bullet1"/>
      </w:pPr>
      <w:r w:rsidRPr="002A1D09">
        <w:t>New taxes and charges for flights or car hire</w:t>
      </w:r>
    </w:p>
    <w:p w:rsidR="00945A6F" w:rsidRPr="002A1D09" w:rsidRDefault="00B617AC" w:rsidP="00563C35">
      <w:pPr>
        <w:pStyle w:val="Bullet1"/>
      </w:pPr>
      <w:r w:rsidRPr="002A1D09">
        <w:rPr>
          <w:noProof/>
          <w:lang w:eastAsia="en-AU"/>
        </w:rPr>
        <w:drawing>
          <wp:anchor distT="0" distB="0" distL="114300" distR="114300" simplePos="0" relativeHeight="251749376" behindDoc="0" locked="0" layoutInCell="1" allowOverlap="1" wp14:anchorId="51BBFD85" wp14:editId="33F9C64A">
            <wp:simplePos x="0" y="0"/>
            <wp:positionH relativeFrom="column">
              <wp:posOffset>4097655</wp:posOffset>
            </wp:positionH>
            <wp:positionV relativeFrom="paragraph">
              <wp:posOffset>246380</wp:posOffset>
            </wp:positionV>
            <wp:extent cx="1533525" cy="1700530"/>
            <wp:effectExtent l="0" t="0" r="9525" b="0"/>
            <wp:wrapSquare wrapText="bothSides"/>
            <wp:docPr id="63" name="Picture 62"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101" cstate="print"/>
                    <a:stretch>
                      <a:fillRect/>
                    </a:stretch>
                  </pic:blipFill>
                  <pic:spPr>
                    <a:xfrm>
                      <a:off x="0" y="0"/>
                      <a:ext cx="1533525" cy="1700530"/>
                    </a:xfrm>
                    <a:prstGeom prst="rect">
                      <a:avLst/>
                    </a:prstGeom>
                  </pic:spPr>
                </pic:pic>
              </a:graphicData>
            </a:graphic>
            <wp14:sizeRelH relativeFrom="margin">
              <wp14:pctWidth>0</wp14:pctWidth>
            </wp14:sizeRelH>
            <wp14:sizeRelV relativeFrom="margin">
              <wp14:pctHeight>0</wp14:pctHeight>
            </wp14:sizeRelV>
          </wp:anchor>
        </w:drawing>
      </w:r>
      <w:r w:rsidR="00945A6F" w:rsidRPr="002A1D09">
        <w:t>Tour may be cancelled and customer rescheduled onto another option</w:t>
      </w:r>
    </w:p>
    <w:p w:rsidR="00945A6F" w:rsidRPr="002A1D09" w:rsidRDefault="00833D58" w:rsidP="00563C35">
      <w:pPr>
        <w:pStyle w:val="Bullet1"/>
      </w:pPr>
      <w:r w:rsidRPr="002A1D09">
        <w:t xml:space="preserve">Departure </w:t>
      </w:r>
      <w:r w:rsidR="00945A6F" w:rsidRPr="002A1D09">
        <w:t>or return date or location</w:t>
      </w:r>
    </w:p>
    <w:p w:rsidR="00945A6F" w:rsidRPr="002A1D09" w:rsidRDefault="00945A6F" w:rsidP="00563C35">
      <w:pPr>
        <w:pStyle w:val="Bullet1"/>
      </w:pPr>
      <w:r w:rsidRPr="002A1D09">
        <w:t>Number of passengers in the group</w:t>
      </w:r>
    </w:p>
    <w:p w:rsidR="00945A6F" w:rsidRPr="002A1D09" w:rsidRDefault="00945A6F" w:rsidP="00563C35">
      <w:pPr>
        <w:pStyle w:val="Bullet1"/>
      </w:pPr>
      <w:r w:rsidRPr="002A1D09">
        <w:t>Hotel changes such as alternative hotel or change of room type</w:t>
      </w:r>
    </w:p>
    <w:p w:rsidR="00945A6F" w:rsidRPr="002A1D09" w:rsidRDefault="00945A6F" w:rsidP="00563C35">
      <w:pPr>
        <w:pStyle w:val="Bullet1"/>
      </w:pPr>
      <w:r w:rsidRPr="002A1D09">
        <w:t>Flights may be rescheduled or rerouted causing changes in taxes</w:t>
      </w:r>
    </w:p>
    <w:p w:rsidR="00945A6F" w:rsidRPr="002A1D09" w:rsidRDefault="00945A6F" w:rsidP="00563C35">
      <w:pPr>
        <w:pStyle w:val="Bullet1"/>
      </w:pPr>
      <w:r w:rsidRPr="002A1D09">
        <w:t>A product or service may be cancelled due to operational reasons</w:t>
      </w:r>
    </w:p>
    <w:p w:rsidR="00945A6F" w:rsidRPr="002A1D09" w:rsidRDefault="00945A6F" w:rsidP="00563C35">
      <w:pPr>
        <w:pStyle w:val="Bullet1"/>
      </w:pPr>
      <w:r w:rsidRPr="002A1D09">
        <w:t>Weather conditions e.g. lack of snow, hurricanes, and floods etc</w:t>
      </w:r>
      <w:r w:rsidR="00B617AC" w:rsidRPr="002A1D09">
        <w:t>.</w:t>
      </w:r>
    </w:p>
    <w:p w:rsidR="00945A6F" w:rsidRPr="002A1D09" w:rsidRDefault="00945A6F" w:rsidP="00563C35">
      <w:pPr>
        <w:pStyle w:val="Bullet1"/>
      </w:pPr>
      <w:r w:rsidRPr="002A1D09">
        <w:t>An ‘Act of God’ such as a natural disaster or war</w:t>
      </w:r>
    </w:p>
    <w:p w:rsidR="00945A6F" w:rsidRPr="002A1D09" w:rsidRDefault="00945A6F" w:rsidP="00563C35">
      <w:pPr>
        <w:pStyle w:val="Bullet1"/>
      </w:pPr>
      <w:r w:rsidRPr="002A1D09">
        <w:t>Expiration or withdrawal of the deal, package, offer etc</w:t>
      </w:r>
      <w:r w:rsidR="00B617AC" w:rsidRPr="002A1D09">
        <w:t>.</w:t>
      </w:r>
    </w:p>
    <w:p w:rsidR="006639A9" w:rsidRPr="002A1D09" w:rsidRDefault="00B617AC" w:rsidP="00563C35">
      <w:pPr>
        <w:pStyle w:val="BodyCopy"/>
        <w:rPr>
          <w:noProof w:val="0"/>
        </w:rPr>
      </w:pPr>
      <w:r w:rsidRPr="002A1D09">
        <w:rPr>
          <w:b/>
          <w:lang w:eastAsia="en-AU"/>
        </w:rPr>
        <w:drawing>
          <wp:anchor distT="0" distB="0" distL="114300" distR="114300" simplePos="0" relativeHeight="251748352" behindDoc="0" locked="0" layoutInCell="1" allowOverlap="1" wp14:anchorId="1038CFBD" wp14:editId="6E864ABE">
            <wp:simplePos x="0" y="0"/>
            <wp:positionH relativeFrom="column">
              <wp:posOffset>4483100</wp:posOffset>
            </wp:positionH>
            <wp:positionV relativeFrom="paragraph">
              <wp:posOffset>727075</wp:posOffset>
            </wp:positionV>
            <wp:extent cx="1257300" cy="1828800"/>
            <wp:effectExtent l="0" t="0" r="0" b="0"/>
            <wp:wrapSquare wrapText="bothSides"/>
            <wp:docPr id="62" name="Picture 61" descr="shutterstock_161774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76.jpg"/>
                    <pic:cNvPicPr/>
                  </pic:nvPicPr>
                  <pic:blipFill>
                    <a:blip r:embed="rId102" cstate="print"/>
                    <a:stretch>
                      <a:fillRect/>
                    </a:stretch>
                  </pic:blipFill>
                  <pic:spPr>
                    <a:xfrm>
                      <a:off x="0" y="0"/>
                      <a:ext cx="1257300" cy="1828800"/>
                    </a:xfrm>
                    <a:prstGeom prst="rect">
                      <a:avLst/>
                    </a:prstGeom>
                  </pic:spPr>
                </pic:pic>
              </a:graphicData>
            </a:graphic>
            <wp14:sizeRelH relativeFrom="margin">
              <wp14:pctWidth>0</wp14:pctWidth>
            </wp14:sizeRelH>
            <wp14:sizeRelV relativeFrom="margin">
              <wp14:pctHeight>0</wp14:pctHeight>
            </wp14:sizeRelV>
          </wp:anchor>
        </w:drawing>
      </w:r>
      <w:r w:rsidR="00945A6F" w:rsidRPr="002A1D09">
        <w:rPr>
          <w:noProof w:val="0"/>
        </w:rPr>
        <w:t>If the supplier has made changes then they will provide you with an updated quote / invoice with the changes</w:t>
      </w:r>
      <w:r w:rsidR="00833D58" w:rsidRPr="002A1D09">
        <w:rPr>
          <w:noProof w:val="0"/>
        </w:rPr>
        <w:t xml:space="preserve"> </w:t>
      </w:r>
      <w:r w:rsidR="00945A6F" w:rsidRPr="002A1D09">
        <w:rPr>
          <w:noProof w:val="0"/>
        </w:rPr>
        <w:t>and new costing. It is important that you carefully check the new amended details and if they affect the original</w:t>
      </w:r>
      <w:r w:rsidR="00833D58" w:rsidRPr="002A1D09">
        <w:rPr>
          <w:noProof w:val="0"/>
        </w:rPr>
        <w:t xml:space="preserve"> </w:t>
      </w:r>
      <w:r w:rsidR="00945A6F" w:rsidRPr="002A1D09">
        <w:rPr>
          <w:noProof w:val="0"/>
        </w:rPr>
        <w:t>quotation provided, that yo</w:t>
      </w:r>
      <w:r w:rsidR="00833D58" w:rsidRPr="002A1D09">
        <w:rPr>
          <w:noProof w:val="0"/>
        </w:rPr>
        <w:t>u forward an updated quotation in writing</w:t>
      </w:r>
      <w:r w:rsidR="00945A6F" w:rsidRPr="002A1D09">
        <w:rPr>
          <w:noProof w:val="0"/>
        </w:rPr>
        <w:t xml:space="preserve"> to the customer.</w:t>
      </w:r>
    </w:p>
    <w:p w:rsidR="00833D58" w:rsidRPr="002A1D09" w:rsidRDefault="00833D58" w:rsidP="005401A9">
      <w:pPr>
        <w:pStyle w:val="Heading3"/>
        <w:spacing w:after="120"/>
        <w:rPr>
          <w:rFonts w:eastAsia="Times New Roman"/>
        </w:rPr>
      </w:pPr>
      <w:r w:rsidRPr="002A1D09">
        <w:rPr>
          <w:rFonts w:eastAsia="Times New Roman"/>
        </w:rPr>
        <w:t>Process of amending draft quotation</w:t>
      </w:r>
    </w:p>
    <w:p w:rsidR="00932D30" w:rsidRPr="002A1D09" w:rsidRDefault="00833D58" w:rsidP="00563C35">
      <w:pPr>
        <w:pStyle w:val="BodyCopy"/>
        <w:rPr>
          <w:noProof w:val="0"/>
        </w:rPr>
      </w:pPr>
      <w:r w:rsidRPr="002A1D09">
        <w:rPr>
          <w:noProof w:val="0"/>
        </w:rPr>
        <w:t>Once the desired changes have been identified amending the</w:t>
      </w:r>
      <w:r w:rsidR="00932D30" w:rsidRPr="002A1D09">
        <w:rPr>
          <w:noProof w:val="0"/>
        </w:rPr>
        <w:t xml:space="preserve"> draft quotation may include:</w:t>
      </w:r>
    </w:p>
    <w:p w:rsidR="00932D30" w:rsidRPr="002A1D09" w:rsidRDefault="00932D30" w:rsidP="00563C35">
      <w:pPr>
        <w:pStyle w:val="Bullet1"/>
      </w:pPr>
      <w:r w:rsidRPr="002A1D09">
        <w:t>Revising draft quotation on the basis of feedback received and/or errors and omissions identified</w:t>
      </w:r>
    </w:p>
    <w:p w:rsidR="00932D30" w:rsidRPr="002A1D09" w:rsidRDefault="00932D30" w:rsidP="00563C35">
      <w:pPr>
        <w:pStyle w:val="Bullet1"/>
      </w:pPr>
      <w:r w:rsidRPr="002A1D09">
        <w:t>Representing revised draft quotation for approval</w:t>
      </w:r>
    </w:p>
    <w:p w:rsidR="002D0810" w:rsidRPr="002A1D09" w:rsidRDefault="00932D30" w:rsidP="002D0810">
      <w:pPr>
        <w:pStyle w:val="Bullet1"/>
      </w:pPr>
      <w:r w:rsidRPr="002A1D09">
        <w:t>Preparing secondary quotations, as appropriate, to supplement primary quotation as deemed appropriate by the nature and extent of client requirements.</w:t>
      </w:r>
      <w:r w:rsidR="002D0810" w:rsidRPr="002A1D09">
        <w:rPr>
          <w:lang w:eastAsia="en-AU"/>
        </w:rPr>
        <w:br w:type="page"/>
      </w:r>
    </w:p>
    <w:p w:rsidR="002D0810" w:rsidRPr="002A1D09" w:rsidRDefault="002D0810" w:rsidP="00E9163F">
      <w:pPr>
        <w:pStyle w:val="Heading2"/>
      </w:pPr>
      <w:r w:rsidRPr="002A1D09">
        <w:t>2.7</w:t>
      </w:r>
      <w:r w:rsidRPr="002A1D09">
        <w:tab/>
      </w:r>
      <w:fldSimple w:instr=" REF  Criteria27  \* MERGEFORMAT ">
        <w:sdt>
          <w:sdtPr>
            <w:alias w:val="Criteria27"/>
            <w:tag w:val="Criteria27"/>
            <w:id w:val="88060662"/>
            <w:lock w:val="sdtLocked"/>
            <w:placeholder>
              <w:docPart w:val="E0412627587D4CE49B45795D52139F87"/>
            </w:placeholder>
          </w:sdtPr>
          <w:sdtEndPr/>
          <w:sdtContent>
            <w:r w:rsidR="009A1C69" w:rsidRPr="002A1D09">
              <w:rPr>
                <w:rStyle w:val="PlaceholderText"/>
                <w:color w:val="45545F"/>
              </w:rPr>
              <w:t xml:space="preserve">Record and file the approved </w:t>
            </w:r>
            <w:r w:rsidR="009A1C69" w:rsidRPr="002A1D09">
              <w:t>quotation</w:t>
            </w:r>
          </w:sdtContent>
        </w:sdt>
      </w:fldSimple>
    </w:p>
    <w:p w:rsidR="002D0810" w:rsidRPr="002A1D09" w:rsidRDefault="002D0810" w:rsidP="00AE4310">
      <w:pPr>
        <w:pStyle w:val="Heading3"/>
      </w:pPr>
      <w:r w:rsidRPr="002A1D09">
        <w:t>Introduction</w:t>
      </w:r>
    </w:p>
    <w:p w:rsidR="00963AC3" w:rsidRPr="002A1D09" w:rsidRDefault="00963AC3" w:rsidP="00563C35">
      <w:pPr>
        <w:pStyle w:val="BodyCopy"/>
        <w:rPr>
          <w:noProof w:val="0"/>
        </w:rPr>
      </w:pPr>
      <w:r w:rsidRPr="002A1D09">
        <w:rPr>
          <w:noProof w:val="0"/>
        </w:rPr>
        <w:t>The differences between various quotes may be subtle such as moving the departure day by just one or a few</w:t>
      </w:r>
      <w:r w:rsidR="00D21BF1" w:rsidRPr="002A1D09">
        <w:rPr>
          <w:noProof w:val="0"/>
        </w:rPr>
        <w:t xml:space="preserve"> </w:t>
      </w:r>
      <w:r w:rsidRPr="002A1D09">
        <w:rPr>
          <w:noProof w:val="0"/>
        </w:rPr>
        <w:t>days. This however may have a less than subtle impact on the quotation where the change of date may mean a</w:t>
      </w:r>
      <w:r w:rsidR="00D21BF1" w:rsidRPr="002A1D09">
        <w:rPr>
          <w:noProof w:val="0"/>
        </w:rPr>
        <w:t xml:space="preserve"> </w:t>
      </w:r>
      <w:r w:rsidRPr="002A1D09">
        <w:rPr>
          <w:noProof w:val="0"/>
        </w:rPr>
        <w:t>change of seasonality, from low to high, and thus a much higher price.</w:t>
      </w:r>
    </w:p>
    <w:p w:rsidR="00963AC3" w:rsidRPr="002A1D09" w:rsidRDefault="00963AC3" w:rsidP="00563C35">
      <w:pPr>
        <w:pStyle w:val="BodyCopy"/>
        <w:rPr>
          <w:noProof w:val="0"/>
        </w:rPr>
      </w:pPr>
      <w:r w:rsidRPr="002A1D09">
        <w:rPr>
          <w:noProof w:val="0"/>
        </w:rPr>
        <w:t>Customers often do not understand why their quotation has increased simply because they are departing a few</w:t>
      </w:r>
      <w:r w:rsidR="00D21BF1" w:rsidRPr="002A1D09">
        <w:rPr>
          <w:noProof w:val="0"/>
        </w:rPr>
        <w:t xml:space="preserve"> </w:t>
      </w:r>
      <w:r w:rsidRPr="002A1D09">
        <w:rPr>
          <w:noProof w:val="0"/>
        </w:rPr>
        <w:t>days earlier or later. It is therefore important to be able to refer to the previous quotations where the old date of</w:t>
      </w:r>
      <w:r w:rsidR="00D21BF1" w:rsidRPr="002A1D09">
        <w:rPr>
          <w:noProof w:val="0"/>
        </w:rPr>
        <w:t xml:space="preserve"> </w:t>
      </w:r>
      <w:r w:rsidRPr="002A1D09">
        <w:rPr>
          <w:noProof w:val="0"/>
        </w:rPr>
        <w:t>departure had been recorded.</w:t>
      </w:r>
    </w:p>
    <w:p w:rsidR="00422298" w:rsidRPr="002A1D09" w:rsidRDefault="00422298" w:rsidP="00B617AC">
      <w:pPr>
        <w:pStyle w:val="Heading3"/>
      </w:pPr>
      <w:r w:rsidRPr="002A1D09">
        <w:t xml:space="preserve">Record all details of adjusted quotations and keep on file </w:t>
      </w:r>
    </w:p>
    <w:p w:rsidR="00963AC3" w:rsidRPr="002A1D09" w:rsidRDefault="00963AC3" w:rsidP="00563C35">
      <w:pPr>
        <w:pStyle w:val="BodyCopy"/>
        <w:rPr>
          <w:noProof w:val="0"/>
        </w:rPr>
      </w:pPr>
      <w:r w:rsidRPr="002A1D09">
        <w:rPr>
          <w:noProof w:val="0"/>
        </w:rPr>
        <w:t>Remember to keep copies of every version of quotations on file</w:t>
      </w:r>
      <w:r w:rsidR="00D21BF1" w:rsidRPr="002A1D09">
        <w:rPr>
          <w:noProof w:val="0"/>
        </w:rPr>
        <w:t xml:space="preserve"> to avoid any discrepancies </w:t>
      </w:r>
      <w:r w:rsidRPr="002A1D09">
        <w:rPr>
          <w:noProof w:val="0"/>
        </w:rPr>
        <w:t>or disputes at a</w:t>
      </w:r>
      <w:r w:rsidR="00D21BF1" w:rsidRPr="002A1D09">
        <w:rPr>
          <w:noProof w:val="0"/>
        </w:rPr>
        <w:t xml:space="preserve"> </w:t>
      </w:r>
      <w:r w:rsidRPr="002A1D09">
        <w:rPr>
          <w:noProof w:val="0"/>
        </w:rPr>
        <w:t>later date.</w:t>
      </w:r>
    </w:p>
    <w:p w:rsidR="00D21BF1" w:rsidRPr="002A1D09" w:rsidRDefault="00B617AC" w:rsidP="00563C35">
      <w:pPr>
        <w:pStyle w:val="BodyCopy"/>
        <w:rPr>
          <w:noProof w:val="0"/>
        </w:rPr>
      </w:pPr>
      <w:r w:rsidRPr="002A1D09">
        <w:rPr>
          <w:lang w:eastAsia="en-AU"/>
        </w:rPr>
        <w:drawing>
          <wp:anchor distT="0" distB="0" distL="114300" distR="114300" simplePos="0" relativeHeight="251751424" behindDoc="0" locked="0" layoutInCell="1" allowOverlap="1" wp14:anchorId="32806414" wp14:editId="028C3174">
            <wp:simplePos x="0" y="0"/>
            <wp:positionH relativeFrom="column">
              <wp:posOffset>3935730</wp:posOffset>
            </wp:positionH>
            <wp:positionV relativeFrom="paragraph">
              <wp:posOffset>158750</wp:posOffset>
            </wp:positionV>
            <wp:extent cx="1771650" cy="1181100"/>
            <wp:effectExtent l="0" t="0" r="0" b="0"/>
            <wp:wrapSquare wrapText="bothSides"/>
            <wp:docPr id="65" name="Picture 64" descr="shutterstock_14885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857527.jpg"/>
                    <pic:cNvPicPr/>
                  </pic:nvPicPr>
                  <pic:blipFill>
                    <a:blip r:embed="rId103" cstate="print"/>
                    <a:stretch>
                      <a:fillRect/>
                    </a:stretch>
                  </pic:blipFill>
                  <pic:spPr>
                    <a:xfrm>
                      <a:off x="0" y="0"/>
                      <a:ext cx="1771650" cy="1181100"/>
                    </a:xfrm>
                    <a:prstGeom prst="rect">
                      <a:avLst/>
                    </a:prstGeom>
                  </pic:spPr>
                </pic:pic>
              </a:graphicData>
            </a:graphic>
          </wp:anchor>
        </w:drawing>
      </w:r>
      <w:r w:rsidR="00963AC3" w:rsidRPr="002A1D09">
        <w:rPr>
          <w:noProof w:val="0"/>
        </w:rPr>
        <w:t>Individual businesses will have their own systems, processes and procedures which have been tailored to suit</w:t>
      </w:r>
      <w:r w:rsidR="00D21BF1" w:rsidRPr="002A1D09">
        <w:rPr>
          <w:noProof w:val="0"/>
        </w:rPr>
        <w:t xml:space="preserve"> </w:t>
      </w:r>
      <w:r w:rsidR="00963AC3" w:rsidRPr="002A1D09">
        <w:rPr>
          <w:noProof w:val="0"/>
        </w:rPr>
        <w:t>their particular requirements. You are of course expected to comply with these at all times. In general, most</w:t>
      </w:r>
      <w:r w:rsidR="00D21BF1" w:rsidRPr="002A1D09">
        <w:rPr>
          <w:noProof w:val="0"/>
        </w:rPr>
        <w:t xml:space="preserve"> </w:t>
      </w:r>
      <w:r w:rsidR="00963AC3" w:rsidRPr="002A1D09">
        <w:rPr>
          <w:noProof w:val="0"/>
        </w:rPr>
        <w:t xml:space="preserve">agencies will use software that allows for version control in relation to quotations. </w:t>
      </w:r>
    </w:p>
    <w:p w:rsidR="00963AC3" w:rsidRPr="002A1D09" w:rsidRDefault="00963AC3" w:rsidP="00563C35">
      <w:pPr>
        <w:pStyle w:val="BodyCopy"/>
        <w:rPr>
          <w:noProof w:val="0"/>
        </w:rPr>
      </w:pPr>
      <w:r w:rsidRPr="002A1D09">
        <w:rPr>
          <w:noProof w:val="0"/>
        </w:rPr>
        <w:t>Where this is not an option,</w:t>
      </w:r>
      <w:r w:rsidR="00D21BF1" w:rsidRPr="002A1D09">
        <w:rPr>
          <w:noProof w:val="0"/>
        </w:rPr>
        <w:t xml:space="preserve"> </w:t>
      </w:r>
      <w:r w:rsidRPr="002A1D09">
        <w:rPr>
          <w:noProof w:val="0"/>
        </w:rPr>
        <w:t>you will have to devise and implement you own system.</w:t>
      </w:r>
    </w:p>
    <w:p w:rsidR="00963AC3" w:rsidRPr="002A1D09" w:rsidRDefault="00963AC3" w:rsidP="00563C35">
      <w:pPr>
        <w:pStyle w:val="BodyCopy"/>
        <w:rPr>
          <w:noProof w:val="0"/>
        </w:rPr>
      </w:pPr>
      <w:r w:rsidRPr="002A1D09">
        <w:rPr>
          <w:noProof w:val="0"/>
        </w:rPr>
        <w:t>Bear in mind that there are 2 parts to the quotation process:</w:t>
      </w:r>
    </w:p>
    <w:p w:rsidR="00963AC3" w:rsidRPr="002A1D09" w:rsidRDefault="00963AC3" w:rsidP="00563C35">
      <w:pPr>
        <w:pStyle w:val="Bullet1"/>
      </w:pPr>
      <w:r w:rsidRPr="002A1D09">
        <w:t>Recording, filing and retaining quotations provided to you by product and service suppliers e.g. Wholesalers,</w:t>
      </w:r>
      <w:r w:rsidR="00422298" w:rsidRPr="002A1D09">
        <w:t xml:space="preserve"> </w:t>
      </w:r>
      <w:r w:rsidRPr="002A1D09">
        <w:t xml:space="preserve">Tour Operators etc. This includes any and all supplier initiated changes sent </w:t>
      </w:r>
      <w:r w:rsidR="00B617AC" w:rsidRPr="002A1D09">
        <w:t>to you e.g. tour price increase</w:t>
      </w:r>
    </w:p>
    <w:p w:rsidR="00963AC3" w:rsidRPr="002A1D09" w:rsidRDefault="00963AC3" w:rsidP="00563C35">
      <w:pPr>
        <w:pStyle w:val="Bullet1"/>
      </w:pPr>
      <w:r w:rsidRPr="002A1D09">
        <w:t>Recording, filing and retaining quotations provided by you (or your colleagues) to the customer. This includes</w:t>
      </w:r>
      <w:r w:rsidR="00422298" w:rsidRPr="002A1D09">
        <w:t xml:space="preserve"> </w:t>
      </w:r>
      <w:r w:rsidRPr="002A1D09">
        <w:t>any and all supplier initiated changes sent to you where you have communicated these to the customer and</w:t>
      </w:r>
      <w:r w:rsidR="00422298" w:rsidRPr="002A1D09">
        <w:t xml:space="preserve"> </w:t>
      </w:r>
      <w:r w:rsidRPr="002A1D09">
        <w:t>any and all customer initiated changes.</w:t>
      </w:r>
    </w:p>
    <w:p w:rsidR="00422298" w:rsidRPr="002A1D09" w:rsidRDefault="00B617AC" w:rsidP="00B617AC">
      <w:pPr>
        <w:pStyle w:val="Heading3"/>
      </w:pPr>
      <w:r w:rsidRPr="002A1D09">
        <w:rPr>
          <w:noProof/>
        </w:rPr>
        <w:drawing>
          <wp:anchor distT="0" distB="0" distL="114300" distR="114300" simplePos="0" relativeHeight="251750400" behindDoc="0" locked="0" layoutInCell="1" allowOverlap="1" wp14:anchorId="4A0A3C4E" wp14:editId="05B845EC">
            <wp:simplePos x="0" y="0"/>
            <wp:positionH relativeFrom="column">
              <wp:posOffset>3810635</wp:posOffset>
            </wp:positionH>
            <wp:positionV relativeFrom="paragraph">
              <wp:posOffset>147320</wp:posOffset>
            </wp:positionV>
            <wp:extent cx="1894205" cy="1261110"/>
            <wp:effectExtent l="0" t="0" r="0" b="0"/>
            <wp:wrapSquare wrapText="bothSides"/>
            <wp:docPr id="64" name="Picture 63"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04" cstate="print"/>
                    <a:stretch>
                      <a:fillRect/>
                    </a:stretch>
                  </pic:blipFill>
                  <pic:spPr>
                    <a:xfrm>
                      <a:off x="0" y="0"/>
                      <a:ext cx="1894205" cy="1261110"/>
                    </a:xfrm>
                    <a:prstGeom prst="rect">
                      <a:avLst/>
                    </a:prstGeom>
                  </pic:spPr>
                </pic:pic>
              </a:graphicData>
            </a:graphic>
            <wp14:sizeRelH relativeFrom="margin">
              <wp14:pctWidth>0</wp14:pctWidth>
            </wp14:sizeRelH>
            <wp14:sizeRelV relativeFrom="margin">
              <wp14:pctHeight>0</wp14:pctHeight>
            </wp14:sizeRelV>
          </wp:anchor>
        </w:drawing>
      </w:r>
      <w:r w:rsidR="00422298" w:rsidRPr="002A1D09">
        <w:t>Methods to record and file quotations</w:t>
      </w:r>
    </w:p>
    <w:p w:rsidR="00963AC3" w:rsidRPr="002A1D09" w:rsidRDefault="00963AC3" w:rsidP="00563C35">
      <w:pPr>
        <w:pStyle w:val="BodyCopy"/>
        <w:rPr>
          <w:noProof w:val="0"/>
        </w:rPr>
      </w:pPr>
      <w:r w:rsidRPr="002A1D09">
        <w:rPr>
          <w:noProof w:val="0"/>
        </w:rPr>
        <w:t>In both instances records must be kept in one of the following ways:</w:t>
      </w:r>
    </w:p>
    <w:p w:rsidR="00963AC3" w:rsidRPr="002A1D09" w:rsidRDefault="00963AC3" w:rsidP="00563C35">
      <w:pPr>
        <w:pStyle w:val="Bullet1"/>
      </w:pPr>
      <w:r w:rsidRPr="002A1D09">
        <w:t>Hard copies – physical printouts filed in date order</w:t>
      </w:r>
    </w:p>
    <w:p w:rsidR="00963AC3" w:rsidRPr="002A1D09" w:rsidRDefault="00963AC3" w:rsidP="00563C35">
      <w:pPr>
        <w:pStyle w:val="Bullet1"/>
      </w:pPr>
      <w:r w:rsidRPr="002A1D09">
        <w:t>Electronic copies – soft copies filed in version order</w:t>
      </w:r>
    </w:p>
    <w:p w:rsidR="00963AC3" w:rsidRPr="002A1D09" w:rsidRDefault="00963AC3" w:rsidP="00563C35">
      <w:pPr>
        <w:pStyle w:val="Bullet1"/>
      </w:pPr>
      <w:r w:rsidRPr="002A1D09">
        <w:t>Emailed copies – retained in client email folder</w:t>
      </w:r>
      <w:r w:rsidR="009F029B">
        <w:t>.</w:t>
      </w:r>
    </w:p>
    <w:p w:rsidR="006375EB" w:rsidRPr="002A1D09" w:rsidRDefault="006375EB" w:rsidP="00563C35">
      <w:pPr>
        <w:pStyle w:val="BodyCopy"/>
        <w:rPr>
          <w:noProof w:val="0"/>
        </w:rPr>
      </w:pPr>
      <w:r w:rsidRPr="002A1D09">
        <w:rPr>
          <w:noProof w:val="0"/>
        </w:rPr>
        <w:t>Regardless of the method of recording and filing quotations that is used by an organisation it is essential that:</w:t>
      </w:r>
    </w:p>
    <w:p w:rsidR="006375EB" w:rsidRPr="002A1D09" w:rsidRDefault="006375EB" w:rsidP="00563C35">
      <w:pPr>
        <w:pStyle w:val="Bullet1"/>
      </w:pPr>
      <w:r w:rsidRPr="002A1D09">
        <w:t>All relevant persons have access to files including the most current version</w:t>
      </w:r>
    </w:p>
    <w:p w:rsidR="006375EB" w:rsidRPr="002A1D09" w:rsidRDefault="006375EB" w:rsidP="00563C35">
      <w:pPr>
        <w:pStyle w:val="Bullet1"/>
      </w:pPr>
      <w:r w:rsidRPr="002A1D09">
        <w:t>Everyone understands and follows the correct procedures</w:t>
      </w:r>
    </w:p>
    <w:p w:rsidR="006375EB" w:rsidRPr="002A1D09" w:rsidRDefault="006375EB" w:rsidP="00563C35">
      <w:pPr>
        <w:pStyle w:val="Bullet1"/>
      </w:pPr>
      <w:r w:rsidRPr="002A1D09">
        <w:t>Updates of files are recorded and easily identified</w:t>
      </w:r>
    </w:p>
    <w:p w:rsidR="006375EB" w:rsidRPr="002A1D09" w:rsidRDefault="006375EB" w:rsidP="00563C35">
      <w:pPr>
        <w:pStyle w:val="Bullet1"/>
      </w:pPr>
      <w:r w:rsidRPr="002A1D09">
        <w:t>The most current version is easily identifiable</w:t>
      </w:r>
      <w:r w:rsidR="00B617AC" w:rsidRPr="002A1D09">
        <w:t>.</w:t>
      </w:r>
    </w:p>
    <w:p w:rsidR="002D0810" w:rsidRPr="002A1D09" w:rsidRDefault="002D0810" w:rsidP="002D0810">
      <w:pPr>
        <w:pStyle w:val="ActivityHead"/>
        <w:shd w:val="clear" w:color="auto" w:fill="E36C0A" w:themeFill="accent6" w:themeFillShade="BF"/>
        <w:rPr>
          <w:noProof w:val="0"/>
          <w:color w:val="FFFFFF" w:themeColor="background1"/>
        </w:rPr>
      </w:pPr>
      <w:r w:rsidRPr="002A1D09">
        <w:rPr>
          <w:noProof w:val="0"/>
          <w:color w:val="FFFFFF" w:themeColor="background1"/>
        </w:rPr>
        <w:t>Work Projects</w:t>
      </w:r>
    </w:p>
    <w:p w:rsidR="002D0810" w:rsidRPr="002A1D09" w:rsidRDefault="002D0810" w:rsidP="00B617AC">
      <w:pPr>
        <w:pStyle w:val="BodyCopy"/>
        <w:rPr>
          <w:noProof w:val="0"/>
        </w:rPr>
      </w:pPr>
      <w:r w:rsidRPr="002A1D09">
        <w:rPr>
          <w:noProof w:val="0"/>
        </w:rPr>
        <w:t>It is a requirement of this Unit you complete Work Projects as advised by your Trainer. You must submit documentation, suitable evidence or other relevant proof of completion of the project to your Trainer by the agreed date.</w:t>
      </w:r>
    </w:p>
    <w:p w:rsidR="00107204" w:rsidRPr="002A1D09" w:rsidRDefault="00107204" w:rsidP="00B617AC">
      <w:pPr>
        <w:pStyle w:val="BodyCopyBold"/>
        <w:rPr>
          <w:noProof w:val="0"/>
        </w:rPr>
      </w:pPr>
      <w:r w:rsidRPr="002A1D09">
        <w:rPr>
          <w:noProof w:val="0"/>
        </w:rPr>
        <w:t>These Work Project Activities are based on the Case Study as previously identified.</w:t>
      </w:r>
    </w:p>
    <w:p w:rsidR="001443F6" w:rsidRPr="002A1D09" w:rsidRDefault="003E0E7C" w:rsidP="00B617AC">
      <w:pPr>
        <w:pStyle w:val="ActivityNumbered"/>
      </w:pPr>
      <w:r w:rsidRPr="002A1D09">
        <w:t>2.1</w:t>
      </w:r>
      <w:r w:rsidRPr="002A1D09">
        <w:tab/>
      </w:r>
      <w:r w:rsidR="001A740E" w:rsidRPr="002A1D09">
        <w:t>To fulfil the requirements of this Work Project you are asked to</w:t>
      </w:r>
      <w:r w:rsidR="001443F6" w:rsidRPr="002A1D09">
        <w:t>:</w:t>
      </w:r>
    </w:p>
    <w:p w:rsidR="001443F6" w:rsidRPr="002A1D09" w:rsidRDefault="001443F6" w:rsidP="00B617AC">
      <w:pPr>
        <w:pStyle w:val="ActivityBullet1"/>
      </w:pPr>
      <w:r w:rsidRPr="002A1D09">
        <w:t>Prepare a suitable template or file in which to record information</w:t>
      </w:r>
      <w:r w:rsidR="00B617AC" w:rsidRPr="002A1D09">
        <w:t>.</w:t>
      </w:r>
    </w:p>
    <w:p w:rsidR="001A740E" w:rsidRPr="002A1D09" w:rsidRDefault="002D0810" w:rsidP="00B617AC">
      <w:pPr>
        <w:pStyle w:val="ActivityNumbered"/>
      </w:pPr>
      <w:r w:rsidRPr="002A1D09">
        <w:t>2.2.</w:t>
      </w:r>
      <w:r w:rsidRPr="002A1D09">
        <w:tab/>
      </w:r>
      <w:r w:rsidR="001A740E" w:rsidRPr="002A1D09">
        <w:t>To fulfil the requirements of th</w:t>
      </w:r>
      <w:r w:rsidR="001443F6" w:rsidRPr="002A1D09">
        <w:t>is Work Project you are asked to</w:t>
      </w:r>
      <w:r w:rsidR="001A740E" w:rsidRPr="002A1D09">
        <w:t>:</w:t>
      </w:r>
    </w:p>
    <w:p w:rsidR="001443F6" w:rsidRPr="002A1D09" w:rsidRDefault="001443F6" w:rsidP="00B617AC">
      <w:pPr>
        <w:pStyle w:val="ActivityBullet1"/>
      </w:pPr>
      <w:r w:rsidRPr="002A1D09">
        <w:t>Identify products and services sought by customers</w:t>
      </w:r>
    </w:p>
    <w:p w:rsidR="001443F6" w:rsidRPr="002A1D09" w:rsidRDefault="001443F6" w:rsidP="00B617AC">
      <w:pPr>
        <w:pStyle w:val="ActivityBullet1"/>
      </w:pPr>
      <w:r w:rsidRPr="002A1D09">
        <w:t>Identify sources of travel product and services information that you have used to collect information</w:t>
      </w:r>
    </w:p>
    <w:p w:rsidR="001443F6" w:rsidRPr="002A1D09" w:rsidRDefault="001443F6" w:rsidP="00B617AC">
      <w:pPr>
        <w:pStyle w:val="ActivityBullet1"/>
      </w:pPr>
      <w:r w:rsidRPr="002A1D09">
        <w:t>Identify types of suppliers and providers that you would use</w:t>
      </w:r>
    </w:p>
    <w:p w:rsidR="002D0810" w:rsidRPr="002A1D09" w:rsidRDefault="001443F6" w:rsidP="00B617AC">
      <w:pPr>
        <w:pStyle w:val="ActivityBullet1"/>
      </w:pPr>
      <w:r w:rsidRPr="002A1D09">
        <w:t>Collect information to add to quotation</w:t>
      </w:r>
      <w:r w:rsidR="00B617AC" w:rsidRPr="002A1D09">
        <w:t>.</w:t>
      </w:r>
    </w:p>
    <w:p w:rsidR="001A740E" w:rsidRPr="002A1D09" w:rsidRDefault="002D0810" w:rsidP="00B617AC">
      <w:pPr>
        <w:pStyle w:val="ActivityNumbered"/>
      </w:pPr>
      <w:r w:rsidRPr="002A1D09">
        <w:t>2.3.</w:t>
      </w:r>
      <w:r w:rsidRPr="002A1D09">
        <w:tab/>
      </w:r>
      <w:r w:rsidR="001A740E" w:rsidRPr="002A1D09">
        <w:t>To fulfil the requirements of this Work Project you are asked to</w:t>
      </w:r>
      <w:r w:rsidR="001443F6" w:rsidRPr="002A1D09">
        <w:t>:</w:t>
      </w:r>
    </w:p>
    <w:p w:rsidR="002D0810" w:rsidRPr="002A1D09" w:rsidRDefault="001443F6" w:rsidP="00B617AC">
      <w:pPr>
        <w:pStyle w:val="ActivityBullet1"/>
      </w:pPr>
      <w:r w:rsidRPr="002A1D09">
        <w:t>Calculate costs for products and services as required for the quotation</w:t>
      </w:r>
      <w:r w:rsidR="00B617AC" w:rsidRPr="002A1D09">
        <w:t>.</w:t>
      </w:r>
    </w:p>
    <w:p w:rsidR="001A740E" w:rsidRPr="002A1D09" w:rsidRDefault="002D0810" w:rsidP="00B617AC">
      <w:pPr>
        <w:pStyle w:val="ActivityNumbered"/>
      </w:pPr>
      <w:r w:rsidRPr="002A1D09">
        <w:t>2.4.</w:t>
      </w:r>
      <w:r w:rsidRPr="002A1D09">
        <w:tab/>
      </w:r>
      <w:r w:rsidR="001A740E" w:rsidRPr="002A1D09">
        <w:t>To fulfil the requirements of this Work Project you are asked to</w:t>
      </w:r>
      <w:r w:rsidR="001443F6" w:rsidRPr="002A1D09">
        <w:t>:</w:t>
      </w:r>
    </w:p>
    <w:p w:rsidR="002D0810" w:rsidRPr="002A1D09" w:rsidRDefault="00880AAA" w:rsidP="00B617AC">
      <w:pPr>
        <w:pStyle w:val="ActivityBullet1"/>
      </w:pPr>
      <w:r w:rsidRPr="002A1D09">
        <w:t>Identify any terms and conditions</w:t>
      </w:r>
      <w:r w:rsidR="00B617AC" w:rsidRPr="002A1D09">
        <w:t>.</w:t>
      </w:r>
    </w:p>
    <w:p w:rsidR="001A740E" w:rsidRPr="002A1D09" w:rsidRDefault="002D0810" w:rsidP="00B617AC">
      <w:pPr>
        <w:pStyle w:val="ActivityNumbered"/>
      </w:pPr>
      <w:r w:rsidRPr="002A1D09">
        <w:t>2.5</w:t>
      </w:r>
      <w:r w:rsidRPr="002A1D09">
        <w:tab/>
      </w:r>
      <w:r w:rsidR="001A740E" w:rsidRPr="002A1D09">
        <w:t>To fulfil the requirements of this Work Project you are asked to</w:t>
      </w:r>
      <w:r w:rsidR="00AD1822" w:rsidRPr="002A1D09">
        <w:t>:</w:t>
      </w:r>
    </w:p>
    <w:p w:rsidR="00AD1822" w:rsidRPr="002A1D09" w:rsidRDefault="00AD1822" w:rsidP="00B617AC">
      <w:pPr>
        <w:pStyle w:val="ActivityBullet1"/>
      </w:pPr>
      <w:r w:rsidRPr="002A1D09">
        <w:t>Prepare a draft quotation for the customer</w:t>
      </w:r>
      <w:r w:rsidR="00B617AC" w:rsidRPr="002A1D09">
        <w:t>.</w:t>
      </w:r>
    </w:p>
    <w:p w:rsidR="002D0810" w:rsidRPr="002A1D09" w:rsidRDefault="002D0810" w:rsidP="002D0810">
      <w:pPr>
        <w:pStyle w:val="ActivityBottom"/>
        <w:rPr>
          <w:noProof w:val="0"/>
        </w:rPr>
      </w:pPr>
    </w:p>
    <w:p w:rsidR="002D0810" w:rsidRPr="002A1D09" w:rsidRDefault="002D0810" w:rsidP="002D0810">
      <w:pPr>
        <w:rPr>
          <w:rFonts w:ascii="Helvetica" w:eastAsia="Calibri" w:hAnsi="Helvetica" w:cs="Calibri"/>
          <w:szCs w:val="16"/>
          <w:lang w:eastAsia="ar-SA"/>
        </w:rPr>
      </w:pPr>
      <w:r w:rsidRPr="002A1D0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2A1D09" w:rsidTr="00AE4310">
        <w:trPr>
          <w:trHeight w:val="2372"/>
        </w:trPr>
        <w:tc>
          <w:tcPr>
            <w:tcW w:w="9242" w:type="dxa"/>
            <w:shd w:val="clear" w:color="auto" w:fill="F2F2F2" w:themeFill="background1" w:themeFillShade="F2"/>
          </w:tcPr>
          <w:p w:rsidR="002D0810" w:rsidRPr="002A1D09" w:rsidRDefault="002D0810" w:rsidP="002D0810">
            <w:pPr>
              <w:pStyle w:val="Heading2"/>
              <w:outlineLvl w:val="1"/>
            </w:pPr>
            <w:r w:rsidRPr="002A1D09">
              <w:t>Summary</w:t>
            </w:r>
          </w:p>
          <w:p w:rsidR="00882210" w:rsidRPr="002A1D09" w:rsidRDefault="00D9254F" w:rsidP="00882210">
            <w:pPr>
              <w:pStyle w:val="SumaryHeading3"/>
              <w:rPr>
                <w:highlight w:val="yellow"/>
              </w:rPr>
            </w:pPr>
            <w:r w:rsidRPr="002A1D09">
              <w:rPr>
                <w:highlight w:val="yellow"/>
              </w:rPr>
              <w:fldChar w:fldCharType="begin"/>
            </w:r>
            <w:r w:rsidR="00882210" w:rsidRPr="002A1D09">
              <w:rPr>
                <w:highlight w:val="yellow"/>
              </w:rPr>
              <w:instrText xml:space="preserve"> REF  Element2 </w:instrText>
            </w:r>
            <w:r w:rsidRPr="002A1D09">
              <w:rPr>
                <w:highlight w:val="yellow"/>
              </w:rPr>
              <w:fldChar w:fldCharType="separate"/>
            </w:r>
            <w:sdt>
              <w:sdtPr>
                <w:rPr>
                  <w:highlight w:val="yellow"/>
                </w:rPr>
                <w:alias w:val="Element2"/>
                <w:tag w:val="Element2"/>
                <w:id w:val="88060663"/>
                <w:lock w:val="sdtLocked"/>
                <w:placeholder>
                  <w:docPart w:val="71914C7053924B76AC3ADC262EB2AEA4"/>
                </w:placeholder>
              </w:sdtPr>
              <w:sdtEndPr/>
              <w:sdtContent>
                <w:r w:rsidR="009A1C69" w:rsidRPr="002A1D09">
                  <w:t>Prepare the quotation</w:t>
                </w:r>
              </w:sdtContent>
            </w:sdt>
            <w:r w:rsidRPr="002A1D09">
              <w:rPr>
                <w:highlight w:val="yellow"/>
              </w:rPr>
              <w:fldChar w:fldCharType="end"/>
            </w:r>
          </w:p>
          <w:p w:rsidR="00A46037" w:rsidRPr="002A1D09" w:rsidRDefault="00A46037" w:rsidP="003E0E7C">
            <w:pPr>
              <w:pStyle w:val="TableTextBold"/>
              <w:rPr>
                <w:noProof w:val="0"/>
              </w:rPr>
            </w:pPr>
            <w:r w:rsidRPr="002A1D09">
              <w:rPr>
                <w:noProof w:val="0"/>
              </w:rPr>
              <w:t>Establish files to record the quotation</w:t>
            </w:r>
          </w:p>
          <w:p w:rsidR="00A46037" w:rsidRPr="002A1D09" w:rsidRDefault="00A46037" w:rsidP="00AE4310">
            <w:pPr>
              <w:pStyle w:val="TableBullet1"/>
              <w:rPr>
                <w:noProof w:val="0"/>
              </w:rPr>
            </w:pPr>
            <w:r w:rsidRPr="002A1D09">
              <w:rPr>
                <w:noProof w:val="0"/>
              </w:rPr>
              <w:t>Process of collecting customer information and travel needs</w:t>
            </w:r>
          </w:p>
          <w:p w:rsidR="00A46037" w:rsidRPr="002A1D09" w:rsidRDefault="00A46037" w:rsidP="00AE4310">
            <w:pPr>
              <w:pStyle w:val="TableBullet1"/>
              <w:rPr>
                <w:noProof w:val="0"/>
              </w:rPr>
            </w:pPr>
            <w:r w:rsidRPr="002A1D09">
              <w:rPr>
                <w:noProof w:val="0"/>
              </w:rPr>
              <w:t>Methods to prepare quotations</w:t>
            </w:r>
          </w:p>
          <w:p w:rsidR="00A46037" w:rsidRPr="002A1D09" w:rsidRDefault="00A46037" w:rsidP="00AE4310">
            <w:pPr>
              <w:pStyle w:val="TableBullet1"/>
              <w:rPr>
                <w:noProof w:val="0"/>
              </w:rPr>
            </w:pPr>
            <w:r w:rsidRPr="002A1D09">
              <w:rPr>
                <w:noProof w:val="0"/>
              </w:rPr>
              <w:t>Importance of recording accurate information</w:t>
            </w:r>
          </w:p>
          <w:p w:rsidR="00A46037" w:rsidRPr="002A1D09" w:rsidRDefault="00A46037" w:rsidP="00AE4310">
            <w:pPr>
              <w:pStyle w:val="TableBullet1"/>
              <w:rPr>
                <w:noProof w:val="0"/>
              </w:rPr>
            </w:pPr>
            <w:r w:rsidRPr="002A1D09">
              <w:rPr>
                <w:noProof w:val="0"/>
              </w:rPr>
              <w:t>Benefits of accurately recording information</w:t>
            </w:r>
          </w:p>
          <w:p w:rsidR="00A46037" w:rsidRPr="002A1D09" w:rsidRDefault="00A46037" w:rsidP="00AE4310">
            <w:pPr>
              <w:pStyle w:val="TableBullet1"/>
              <w:rPr>
                <w:noProof w:val="0"/>
              </w:rPr>
            </w:pPr>
            <w:r w:rsidRPr="002A1D09">
              <w:rPr>
                <w:noProof w:val="0"/>
              </w:rPr>
              <w:t>Use of industry codes</w:t>
            </w:r>
          </w:p>
          <w:p w:rsidR="00A46037" w:rsidRPr="002A1D09" w:rsidRDefault="00A46037" w:rsidP="00AE4310">
            <w:pPr>
              <w:pStyle w:val="TableBullet1"/>
              <w:rPr>
                <w:noProof w:val="0"/>
              </w:rPr>
            </w:pPr>
            <w:r w:rsidRPr="002A1D09">
              <w:rPr>
                <w:noProof w:val="0"/>
              </w:rPr>
              <w:t>Using a Quotation Planner</w:t>
            </w:r>
          </w:p>
          <w:p w:rsidR="00A46037" w:rsidRPr="002A1D09" w:rsidRDefault="00A46037" w:rsidP="00AE4310">
            <w:pPr>
              <w:pStyle w:val="TableBullet1"/>
              <w:rPr>
                <w:noProof w:val="0"/>
              </w:rPr>
            </w:pPr>
            <w:r w:rsidRPr="002A1D09">
              <w:rPr>
                <w:noProof w:val="0"/>
              </w:rPr>
              <w:t>Quotation formats</w:t>
            </w:r>
          </w:p>
          <w:p w:rsidR="00A46037" w:rsidRPr="002A1D09" w:rsidRDefault="00A46037" w:rsidP="00AE4310">
            <w:pPr>
              <w:pStyle w:val="TableBullet1"/>
              <w:rPr>
                <w:noProof w:val="0"/>
              </w:rPr>
            </w:pPr>
            <w:r w:rsidRPr="002A1D09">
              <w:rPr>
                <w:noProof w:val="0"/>
              </w:rPr>
              <w:t>Inclusions in formal quotations</w:t>
            </w:r>
            <w:r w:rsidR="00B617AC" w:rsidRPr="002A1D09">
              <w:rPr>
                <w:noProof w:val="0"/>
              </w:rPr>
              <w:t>.</w:t>
            </w:r>
          </w:p>
          <w:p w:rsidR="00A46037" w:rsidRPr="002A1D09" w:rsidRDefault="00A46037" w:rsidP="003E0E7C">
            <w:pPr>
              <w:pStyle w:val="TableTextBold"/>
              <w:rPr>
                <w:noProof w:val="0"/>
              </w:rPr>
            </w:pPr>
            <w:r w:rsidRPr="002A1D09">
              <w:rPr>
                <w:noProof w:val="0"/>
              </w:rPr>
              <w:t>Identify appropriate supplier and provider alternatives</w:t>
            </w:r>
          </w:p>
          <w:p w:rsidR="00A46037" w:rsidRPr="002A1D09" w:rsidRDefault="00A46037" w:rsidP="00AE4310">
            <w:pPr>
              <w:pStyle w:val="TableBullet1"/>
              <w:rPr>
                <w:noProof w:val="0"/>
              </w:rPr>
            </w:pPr>
            <w:r w:rsidRPr="002A1D09">
              <w:rPr>
                <w:noProof w:val="0"/>
              </w:rPr>
              <w:t>Importance of collecting information on different suppliers, products and services</w:t>
            </w:r>
          </w:p>
          <w:p w:rsidR="00A46037" w:rsidRPr="002A1D09" w:rsidRDefault="00A46037" w:rsidP="00AE4310">
            <w:pPr>
              <w:pStyle w:val="TableBullet1"/>
              <w:rPr>
                <w:noProof w:val="0"/>
              </w:rPr>
            </w:pPr>
            <w:r w:rsidRPr="002A1D09">
              <w:rPr>
                <w:noProof w:val="0"/>
              </w:rPr>
              <w:t>General products and services sought by customers</w:t>
            </w:r>
          </w:p>
          <w:p w:rsidR="00A46037" w:rsidRPr="002A1D09" w:rsidRDefault="00A46037" w:rsidP="00AE4310">
            <w:pPr>
              <w:pStyle w:val="TableBullet1"/>
              <w:rPr>
                <w:noProof w:val="0"/>
              </w:rPr>
            </w:pPr>
            <w:r w:rsidRPr="002A1D09">
              <w:rPr>
                <w:noProof w:val="0"/>
              </w:rPr>
              <w:t>Specific products and services sought by customer, based on needs</w:t>
            </w:r>
          </w:p>
          <w:p w:rsidR="00A46037" w:rsidRPr="002A1D09" w:rsidRDefault="00A46037" w:rsidP="00AE4310">
            <w:pPr>
              <w:pStyle w:val="TableBullet1"/>
              <w:rPr>
                <w:noProof w:val="0"/>
              </w:rPr>
            </w:pPr>
            <w:r w:rsidRPr="002A1D09">
              <w:rPr>
                <w:noProof w:val="0"/>
              </w:rPr>
              <w:t>Sources of travel product and services information</w:t>
            </w:r>
          </w:p>
          <w:p w:rsidR="00A46037" w:rsidRPr="002A1D09" w:rsidRDefault="00A46037" w:rsidP="00AE4310">
            <w:pPr>
              <w:pStyle w:val="TableBullet1"/>
              <w:rPr>
                <w:noProof w:val="0"/>
              </w:rPr>
            </w:pPr>
            <w:r w:rsidRPr="002A1D09">
              <w:rPr>
                <w:noProof w:val="0"/>
              </w:rPr>
              <w:t>Types of suppliers</w:t>
            </w:r>
          </w:p>
          <w:p w:rsidR="00A46037" w:rsidRPr="002A1D09" w:rsidRDefault="00A46037" w:rsidP="00AE4310">
            <w:pPr>
              <w:pStyle w:val="TableBullet1"/>
              <w:rPr>
                <w:noProof w:val="0"/>
              </w:rPr>
            </w:pPr>
            <w:r w:rsidRPr="002A1D09">
              <w:rPr>
                <w:noProof w:val="0"/>
              </w:rPr>
              <w:t>Consider existing agreements &amp; preferred suppliers</w:t>
            </w:r>
          </w:p>
          <w:p w:rsidR="00A46037" w:rsidRPr="002A1D09" w:rsidRDefault="00A46037" w:rsidP="00AE4310">
            <w:pPr>
              <w:pStyle w:val="TableBullet1"/>
              <w:rPr>
                <w:noProof w:val="0"/>
              </w:rPr>
            </w:pPr>
            <w:r w:rsidRPr="002A1D09">
              <w:rPr>
                <w:noProof w:val="0"/>
              </w:rPr>
              <w:t>Identify role of suppliers</w:t>
            </w:r>
          </w:p>
          <w:p w:rsidR="00A46037" w:rsidRPr="002A1D09" w:rsidRDefault="00A46037" w:rsidP="00AE4310">
            <w:pPr>
              <w:pStyle w:val="TableBullet1"/>
              <w:rPr>
                <w:rFonts w:cs="Arial"/>
                <w:noProof w:val="0"/>
              </w:rPr>
            </w:pPr>
            <w:r w:rsidRPr="002A1D09">
              <w:rPr>
                <w:rFonts w:cs="Arial"/>
                <w:noProof w:val="0"/>
              </w:rPr>
              <w:t>Activities in identifying appropriate suppliers</w:t>
            </w:r>
            <w:r w:rsidR="00B617AC" w:rsidRPr="002A1D09">
              <w:rPr>
                <w:rFonts w:cs="Arial"/>
                <w:noProof w:val="0"/>
              </w:rPr>
              <w:t>.</w:t>
            </w:r>
          </w:p>
          <w:p w:rsidR="00A46037" w:rsidRPr="002A1D09" w:rsidRDefault="00A46037" w:rsidP="003E0E7C">
            <w:pPr>
              <w:pStyle w:val="TableTextBold"/>
              <w:rPr>
                <w:noProof w:val="0"/>
              </w:rPr>
            </w:pPr>
            <w:r w:rsidRPr="002A1D09">
              <w:rPr>
                <w:noProof w:val="0"/>
              </w:rPr>
              <w:t>Calculate costs of products and services required for the quotation</w:t>
            </w:r>
          </w:p>
          <w:p w:rsidR="00A46037" w:rsidRPr="002A1D09" w:rsidRDefault="00A46037" w:rsidP="00AE4310">
            <w:pPr>
              <w:pStyle w:val="TableBullet1"/>
              <w:rPr>
                <w:noProof w:val="0"/>
              </w:rPr>
            </w:pPr>
            <w:r w:rsidRPr="002A1D09">
              <w:rPr>
                <w:noProof w:val="0"/>
              </w:rPr>
              <w:t>Activities associated with calculating costs of products and services</w:t>
            </w:r>
          </w:p>
          <w:p w:rsidR="00A46037" w:rsidRPr="002A1D09" w:rsidRDefault="00A46037" w:rsidP="00AE4310">
            <w:pPr>
              <w:pStyle w:val="TableBullet1"/>
              <w:rPr>
                <w:noProof w:val="0"/>
              </w:rPr>
            </w:pPr>
            <w:r w:rsidRPr="002A1D09">
              <w:rPr>
                <w:noProof w:val="0"/>
              </w:rPr>
              <w:t>Negotiate costs with suppliers</w:t>
            </w:r>
          </w:p>
          <w:p w:rsidR="00A46037" w:rsidRPr="002A1D09" w:rsidRDefault="00A46037" w:rsidP="00AE4310">
            <w:pPr>
              <w:pStyle w:val="TableBullet1"/>
              <w:rPr>
                <w:rFonts w:cs="Chevin-Medium"/>
                <w:noProof w:val="0"/>
              </w:rPr>
            </w:pPr>
            <w:r w:rsidRPr="002A1D09">
              <w:rPr>
                <w:rFonts w:cs="Chevin-Medium"/>
                <w:noProof w:val="0"/>
              </w:rPr>
              <w:t>Calculate mark-up nett costs and commissions to determine a profitable selling price</w:t>
            </w:r>
          </w:p>
          <w:p w:rsidR="00A46037" w:rsidRPr="002A1D09" w:rsidRDefault="00A46037" w:rsidP="00AE4310">
            <w:pPr>
              <w:pStyle w:val="TableBullet1"/>
              <w:rPr>
                <w:rFonts w:cs="HelveticaNeueLTStd-LtCn"/>
                <w:noProof w:val="0"/>
              </w:rPr>
            </w:pPr>
            <w:r w:rsidRPr="002A1D09">
              <w:rPr>
                <w:rFonts w:cs="HelveticaNeueLTStd-LtCn"/>
                <w:noProof w:val="0"/>
              </w:rPr>
              <w:t>Receiving commissions</w:t>
            </w:r>
          </w:p>
          <w:p w:rsidR="00A46037" w:rsidRPr="002A1D09" w:rsidRDefault="00A46037" w:rsidP="00AE4310">
            <w:pPr>
              <w:pStyle w:val="TableBullet1"/>
              <w:rPr>
                <w:rFonts w:cs="Chevin-Medium"/>
                <w:noProof w:val="0"/>
              </w:rPr>
            </w:pPr>
            <w:r w:rsidRPr="002A1D09">
              <w:rPr>
                <w:rFonts w:cs="Chevin-Medium"/>
                <w:noProof w:val="0"/>
              </w:rPr>
              <w:t>Accurately calculate any additional taxes, special fees and other charges</w:t>
            </w:r>
          </w:p>
          <w:p w:rsidR="00A46037" w:rsidRPr="002A1D09" w:rsidRDefault="00A46037" w:rsidP="00AE4310">
            <w:pPr>
              <w:pStyle w:val="TableBullet1"/>
              <w:rPr>
                <w:rFonts w:cs="Chevin-Medium"/>
                <w:noProof w:val="0"/>
              </w:rPr>
            </w:pPr>
            <w:r w:rsidRPr="002A1D09">
              <w:rPr>
                <w:rFonts w:cs="Chevin-Medium"/>
                <w:noProof w:val="0"/>
              </w:rPr>
              <w:t>Accurately calculate any required currency conversions</w:t>
            </w:r>
          </w:p>
          <w:p w:rsidR="00A46037" w:rsidRPr="002A1D09" w:rsidRDefault="00A46037" w:rsidP="00AE4310">
            <w:pPr>
              <w:pStyle w:val="TableBullet1"/>
              <w:rPr>
                <w:rFonts w:cs="Chevin-Medium"/>
                <w:noProof w:val="0"/>
              </w:rPr>
            </w:pPr>
            <w:r w:rsidRPr="002A1D09">
              <w:rPr>
                <w:rFonts w:cs="Chevin-Medium"/>
                <w:noProof w:val="0"/>
              </w:rPr>
              <w:t>Securing quotes and costs from suppliers</w:t>
            </w:r>
          </w:p>
          <w:p w:rsidR="00A46037" w:rsidRPr="002A1D09" w:rsidRDefault="00A46037" w:rsidP="00AE4310">
            <w:pPr>
              <w:pStyle w:val="TableBullet1"/>
              <w:rPr>
                <w:rFonts w:cs="Chevin-Medium"/>
                <w:noProof w:val="0"/>
              </w:rPr>
            </w:pPr>
            <w:r w:rsidRPr="002A1D09">
              <w:rPr>
                <w:rFonts w:cs="Chevin-Medium"/>
                <w:noProof w:val="0"/>
              </w:rPr>
              <w:t>Check all calculations against all product and service components</w:t>
            </w:r>
            <w:r w:rsidR="00B617AC" w:rsidRPr="002A1D09">
              <w:rPr>
                <w:rFonts w:cs="Chevin-Medium"/>
                <w:noProof w:val="0"/>
              </w:rPr>
              <w:t>.</w:t>
            </w:r>
          </w:p>
          <w:p w:rsidR="00A46037" w:rsidRPr="002A1D09" w:rsidRDefault="00A46037" w:rsidP="003E0E7C">
            <w:pPr>
              <w:pStyle w:val="TableTextBold"/>
              <w:rPr>
                <w:noProof w:val="0"/>
              </w:rPr>
            </w:pPr>
            <w:r w:rsidRPr="002A1D09">
              <w:rPr>
                <w:noProof w:val="0"/>
              </w:rPr>
              <w:t xml:space="preserve">Identify terms and conditions that apply to the quotation </w:t>
            </w:r>
          </w:p>
          <w:p w:rsidR="00A46037" w:rsidRPr="002A1D09" w:rsidRDefault="00A46037" w:rsidP="00AE4310">
            <w:pPr>
              <w:pStyle w:val="TableBullet1"/>
              <w:rPr>
                <w:noProof w:val="0"/>
              </w:rPr>
            </w:pPr>
            <w:r w:rsidRPr="002A1D09">
              <w:rPr>
                <w:noProof w:val="0"/>
              </w:rPr>
              <w:t>Types of terms and conditions</w:t>
            </w:r>
          </w:p>
          <w:p w:rsidR="00A46037" w:rsidRPr="002A1D09" w:rsidRDefault="00A46037" w:rsidP="00AE4310">
            <w:pPr>
              <w:pStyle w:val="TableBullet1"/>
              <w:rPr>
                <w:noProof w:val="0"/>
              </w:rPr>
            </w:pPr>
            <w:r w:rsidRPr="002A1D09">
              <w:rPr>
                <w:rFonts w:cs="Chevin-Light"/>
                <w:noProof w:val="0"/>
              </w:rPr>
              <w:t>Travel Agent Terms and Conditions</w:t>
            </w:r>
          </w:p>
          <w:p w:rsidR="00A46037" w:rsidRPr="002A1D09" w:rsidRDefault="00A46037" w:rsidP="00AE4310">
            <w:pPr>
              <w:pStyle w:val="TableBullet1"/>
              <w:rPr>
                <w:rFonts w:cs="Chevin-Light"/>
                <w:noProof w:val="0"/>
              </w:rPr>
            </w:pPr>
            <w:r w:rsidRPr="002A1D09">
              <w:rPr>
                <w:rFonts w:cs="Chevin-Light"/>
                <w:noProof w:val="0"/>
              </w:rPr>
              <w:t>Supplier terms and conditions</w:t>
            </w:r>
          </w:p>
          <w:p w:rsidR="00A46037" w:rsidRPr="002A1D09" w:rsidRDefault="00A46037" w:rsidP="00AE4310">
            <w:pPr>
              <w:pStyle w:val="TableBullet1"/>
              <w:rPr>
                <w:rFonts w:cs="Chevin-Light"/>
                <w:noProof w:val="0"/>
              </w:rPr>
            </w:pPr>
            <w:r w:rsidRPr="002A1D09">
              <w:rPr>
                <w:rFonts w:cs="Chevin-Light"/>
                <w:noProof w:val="0"/>
              </w:rPr>
              <w:t>Product or service provider terms and conditions</w:t>
            </w:r>
            <w:r w:rsidR="00B617AC" w:rsidRPr="002A1D09">
              <w:rPr>
                <w:rFonts w:cs="Chevin-Light"/>
                <w:noProof w:val="0"/>
              </w:rPr>
              <w:t>.</w:t>
            </w:r>
          </w:p>
          <w:p w:rsidR="00A46037" w:rsidRPr="002A1D09" w:rsidRDefault="00A46037" w:rsidP="00AE4310">
            <w:pPr>
              <w:pStyle w:val="TableTextBold"/>
              <w:rPr>
                <w:noProof w:val="0"/>
              </w:rPr>
            </w:pPr>
            <w:r w:rsidRPr="002A1D09">
              <w:rPr>
                <w:noProof w:val="0"/>
              </w:rPr>
              <w:t xml:space="preserve">Submit draft quotation for approval </w:t>
            </w:r>
          </w:p>
          <w:p w:rsidR="00A46037" w:rsidRPr="002A1D09" w:rsidRDefault="00A46037" w:rsidP="00AE4310">
            <w:pPr>
              <w:pStyle w:val="TableBullet1"/>
              <w:rPr>
                <w:noProof w:val="0"/>
              </w:rPr>
            </w:pPr>
            <w:r w:rsidRPr="002A1D09">
              <w:rPr>
                <w:noProof w:val="0"/>
              </w:rPr>
              <w:t>Prepare the quotation to reflect all inclusions required by the customer</w:t>
            </w:r>
          </w:p>
          <w:p w:rsidR="00A46037" w:rsidRPr="002A1D09" w:rsidRDefault="00A46037" w:rsidP="00AE4310">
            <w:pPr>
              <w:pStyle w:val="TableBullet1"/>
              <w:rPr>
                <w:noProof w:val="0"/>
              </w:rPr>
            </w:pPr>
            <w:r w:rsidRPr="002A1D09">
              <w:rPr>
                <w:noProof w:val="0"/>
              </w:rPr>
              <w:t>Prepare secondary quotations with options</w:t>
            </w:r>
          </w:p>
          <w:p w:rsidR="00A46037" w:rsidRPr="002A1D09" w:rsidRDefault="00A46037" w:rsidP="00AE4310">
            <w:pPr>
              <w:pStyle w:val="TableBullet1"/>
              <w:rPr>
                <w:rFonts w:cs="Arial"/>
                <w:noProof w:val="0"/>
              </w:rPr>
            </w:pPr>
            <w:r w:rsidRPr="002A1D09">
              <w:rPr>
                <w:rFonts w:cs="Arial"/>
                <w:noProof w:val="0"/>
              </w:rPr>
              <w:t>Submit draft quotation</w:t>
            </w:r>
            <w:r w:rsidR="00B617AC" w:rsidRPr="002A1D09">
              <w:rPr>
                <w:rFonts w:cs="Arial"/>
                <w:noProof w:val="0"/>
              </w:rPr>
              <w:t>.</w:t>
            </w:r>
            <w:r w:rsidR="00B617AC" w:rsidRPr="002A1D09">
              <w:rPr>
                <w:rFonts w:cs="Arial"/>
                <w:noProof w:val="0"/>
              </w:rPr>
              <w:br/>
            </w:r>
          </w:p>
          <w:p w:rsidR="00A46037" w:rsidRPr="002A1D09" w:rsidRDefault="00A46037" w:rsidP="00AE4310">
            <w:pPr>
              <w:pStyle w:val="TableTextBold"/>
              <w:rPr>
                <w:noProof w:val="0"/>
              </w:rPr>
            </w:pPr>
            <w:r w:rsidRPr="002A1D09">
              <w:rPr>
                <w:noProof w:val="0"/>
              </w:rPr>
              <w:t xml:space="preserve">Amend draft quotation, as required </w:t>
            </w:r>
          </w:p>
          <w:p w:rsidR="00A46037" w:rsidRPr="002A1D09" w:rsidRDefault="00A46037" w:rsidP="00AE4310">
            <w:pPr>
              <w:pStyle w:val="TableBullet1"/>
              <w:rPr>
                <w:noProof w:val="0"/>
              </w:rPr>
            </w:pPr>
            <w:r w:rsidRPr="002A1D09">
              <w:rPr>
                <w:noProof w:val="0"/>
              </w:rPr>
              <w:t>Reasons for amendments</w:t>
            </w:r>
          </w:p>
          <w:p w:rsidR="00A46037" w:rsidRPr="002A1D09" w:rsidRDefault="00A46037" w:rsidP="00AE4310">
            <w:pPr>
              <w:pStyle w:val="TableBullet1"/>
              <w:rPr>
                <w:rFonts w:cs="Chevin-Medium"/>
                <w:noProof w:val="0"/>
              </w:rPr>
            </w:pPr>
            <w:r w:rsidRPr="002A1D09">
              <w:rPr>
                <w:rFonts w:cs="Chevin-Medium"/>
                <w:noProof w:val="0"/>
              </w:rPr>
              <w:t>Adjust and update quotations to take account of changed requests or arrangements</w:t>
            </w:r>
          </w:p>
          <w:p w:rsidR="00A46037" w:rsidRPr="002A1D09" w:rsidRDefault="00A46037" w:rsidP="00AE4310">
            <w:pPr>
              <w:pStyle w:val="TableBullet1"/>
              <w:rPr>
                <w:noProof w:val="0"/>
              </w:rPr>
            </w:pPr>
            <w:r w:rsidRPr="002A1D09">
              <w:rPr>
                <w:noProof w:val="0"/>
              </w:rPr>
              <w:t>Process of amending draft quotation</w:t>
            </w:r>
            <w:r w:rsidR="00B617AC" w:rsidRPr="002A1D09">
              <w:rPr>
                <w:noProof w:val="0"/>
              </w:rPr>
              <w:t>.</w:t>
            </w:r>
          </w:p>
          <w:p w:rsidR="00A46037" w:rsidRPr="002A1D09" w:rsidRDefault="00A46037" w:rsidP="00AE4310">
            <w:pPr>
              <w:pStyle w:val="TableTextBold"/>
              <w:rPr>
                <w:noProof w:val="0"/>
              </w:rPr>
            </w:pPr>
            <w:r w:rsidRPr="002A1D09">
              <w:rPr>
                <w:noProof w:val="0"/>
              </w:rPr>
              <w:t>Record and file the approved quotation</w:t>
            </w:r>
          </w:p>
          <w:p w:rsidR="00A46037" w:rsidRPr="002A1D09" w:rsidRDefault="00A46037" w:rsidP="00AE4310">
            <w:pPr>
              <w:pStyle w:val="TableBullet1"/>
              <w:rPr>
                <w:noProof w:val="0"/>
              </w:rPr>
            </w:pPr>
            <w:r w:rsidRPr="002A1D09">
              <w:rPr>
                <w:noProof w:val="0"/>
              </w:rPr>
              <w:t>Record all details of adjusted quotations and keep on file</w:t>
            </w:r>
            <w:r w:rsidRPr="002A1D09">
              <w:rPr>
                <w:rFonts w:ascii="Chevin-Medium" w:hAnsi="Chevin-Medium"/>
                <w:noProof w:val="0"/>
              </w:rPr>
              <w:t xml:space="preserve"> </w:t>
            </w:r>
          </w:p>
          <w:p w:rsidR="00A46037" w:rsidRPr="002A1D09" w:rsidRDefault="00A46037" w:rsidP="00AE4310">
            <w:pPr>
              <w:pStyle w:val="TableBullet1"/>
              <w:spacing w:before="120" w:after="120"/>
              <w:rPr>
                <w:rFonts w:cs="Arial"/>
                <w:noProof w:val="0"/>
                <w:szCs w:val="22"/>
              </w:rPr>
            </w:pPr>
            <w:r w:rsidRPr="002A1D09">
              <w:rPr>
                <w:rFonts w:cs="HelveticaNeueLTStd-LtCn"/>
                <w:noProof w:val="0"/>
              </w:rPr>
              <w:t>Methods to record and file quotations</w:t>
            </w:r>
            <w:r w:rsidR="00AE4310" w:rsidRPr="002A1D09">
              <w:rPr>
                <w:rFonts w:cs="HelveticaNeueLTStd-LtCn"/>
                <w:noProof w:val="0"/>
              </w:rPr>
              <w:t>.</w:t>
            </w:r>
            <w:r w:rsidR="00AE4310" w:rsidRPr="002A1D09">
              <w:rPr>
                <w:rFonts w:cs="HelveticaNeueLTStd-LtCn"/>
                <w:noProof w:val="0"/>
              </w:rPr>
              <w:br/>
            </w:r>
          </w:p>
        </w:tc>
      </w:tr>
    </w:tbl>
    <w:p w:rsidR="00D76010" w:rsidRDefault="00D76010" w:rsidP="00F84543">
      <w:pPr>
        <w:pStyle w:val="BodyCopy"/>
        <w:rPr>
          <w:noProof w:val="0"/>
        </w:rPr>
      </w:pPr>
    </w:p>
    <w:p w:rsidR="00D76010" w:rsidRDefault="00D76010" w:rsidP="00F84543">
      <w:pPr>
        <w:pStyle w:val="BodyCopy"/>
        <w:rPr>
          <w:noProof w:val="0"/>
        </w:rPr>
      </w:pPr>
    </w:p>
    <w:p w:rsidR="00D76010" w:rsidRPr="002A1D09" w:rsidRDefault="00D76010" w:rsidP="00F84543">
      <w:pPr>
        <w:pStyle w:val="BodyCopy"/>
        <w:rPr>
          <w:noProof w:val="0"/>
        </w:rPr>
      </w:pPr>
    </w:p>
    <w:p w:rsidR="002F7D4D" w:rsidRPr="002A1D09" w:rsidRDefault="002F7D4D" w:rsidP="002F7D4D">
      <w:pPr>
        <w:pStyle w:val="BodyCopy"/>
        <w:rPr>
          <w:noProof w:val="0"/>
        </w:rPr>
      </w:pPr>
    </w:p>
    <w:p w:rsidR="002F7D4D" w:rsidRPr="002A1D09" w:rsidRDefault="002F7D4D" w:rsidP="002F7D4D">
      <w:pPr>
        <w:pStyle w:val="BodyCopy"/>
        <w:rPr>
          <w:noProof w:val="0"/>
        </w:rPr>
        <w:sectPr w:rsidR="002F7D4D" w:rsidRPr="002A1D09" w:rsidSect="001A29DB">
          <w:headerReference w:type="even" r:id="rId105"/>
          <w:headerReference w:type="default" r:id="rId106"/>
          <w:pgSz w:w="11906" w:h="16838"/>
          <w:pgMar w:top="1440" w:right="1440" w:bottom="1440" w:left="1440" w:header="708" w:footer="324" w:gutter="0"/>
          <w:cols w:space="708"/>
          <w:docGrid w:linePitch="360"/>
        </w:sectPr>
      </w:pPr>
    </w:p>
    <w:p w:rsidR="0012258E" w:rsidRPr="002A1D09" w:rsidRDefault="0012258E" w:rsidP="0012258E">
      <w:pPr>
        <w:pStyle w:val="Heading1"/>
      </w:pPr>
      <w:bookmarkStart w:id="48" w:name="_Toc370805492"/>
      <w:bookmarkStart w:id="49" w:name="_Toc409086736"/>
      <w:r w:rsidRPr="002A1D09">
        <w:t>Element 3</w:t>
      </w:r>
      <w:proofErr w:type="gramStart"/>
      <w:r w:rsidRPr="002A1D09">
        <w:t>:</w:t>
      </w:r>
      <w:proofErr w:type="gramEnd"/>
      <w:r w:rsidRPr="002A1D09">
        <w:br/>
      </w:r>
      <w:fldSimple w:instr=" REF  Element3  \* MERGEFORMAT ">
        <w:sdt>
          <w:sdtPr>
            <w:rPr>
              <w:highlight w:val="yellow"/>
            </w:rPr>
            <w:alias w:val="Element3"/>
            <w:tag w:val="Element3"/>
            <w:id w:val="88060664"/>
            <w:lock w:val="sdtLocked"/>
            <w:placeholder>
              <w:docPart w:val="CF6E00340DC445C3941CFF4F42F24187"/>
            </w:placeholder>
          </w:sdtPr>
          <w:sdtEndPr/>
          <w:sdtContent>
            <w:r w:rsidR="009A1C69" w:rsidRPr="002A1D09">
              <w:t>Submit the quotation</w:t>
            </w:r>
          </w:sdtContent>
        </w:sdt>
        <w:bookmarkEnd w:id="48"/>
        <w:bookmarkEnd w:id="49"/>
      </w:fldSimple>
    </w:p>
    <w:p w:rsidR="0012258E" w:rsidRPr="002A1D09" w:rsidRDefault="0012258E" w:rsidP="0012258E">
      <w:pPr>
        <w:pStyle w:val="Heading2"/>
      </w:pPr>
      <w:r w:rsidRPr="002A1D09">
        <w:t>3.1</w:t>
      </w:r>
      <w:r w:rsidRPr="002A1D09">
        <w:tab/>
      </w:r>
      <w:fldSimple w:instr=" REF  Criteria31  \* MERGEFORMAT ">
        <w:sdt>
          <w:sdtPr>
            <w:alias w:val="Criteria31"/>
            <w:tag w:val="Criteria31"/>
            <w:id w:val="88060665"/>
            <w:lock w:val="sdtLocked"/>
            <w:placeholder>
              <w:docPart w:val="79C8B87DEC6047E49AD096D8701869DD"/>
            </w:placeholder>
          </w:sdtPr>
          <w:sdtEndPr>
            <w:rPr>
              <w:rStyle w:val="PlaceholderText"/>
              <w:color w:val="808080"/>
            </w:rPr>
          </w:sdtEndPr>
          <w:sdtContent>
            <w:r w:rsidR="009A1C69" w:rsidRPr="002A1D09">
              <w:rPr>
                <w:rStyle w:val="PlaceholderText"/>
                <w:color w:val="45545F"/>
              </w:rPr>
              <w:t>Identify the required submission method</w:t>
            </w:r>
          </w:sdtContent>
        </w:sdt>
      </w:fldSimple>
    </w:p>
    <w:p w:rsidR="00D4005D" w:rsidRPr="002A1D09" w:rsidRDefault="00D4005D" w:rsidP="003C74D3">
      <w:pPr>
        <w:pStyle w:val="Heading3"/>
      </w:pPr>
      <w:r w:rsidRPr="002A1D09">
        <w:t>Introduction</w:t>
      </w:r>
    </w:p>
    <w:p w:rsidR="001848BF" w:rsidRPr="002A1D09" w:rsidRDefault="001848BF" w:rsidP="003C74D3">
      <w:pPr>
        <w:pStyle w:val="BodyCopy"/>
        <w:rPr>
          <w:noProof w:val="0"/>
        </w:rPr>
      </w:pPr>
      <w:r w:rsidRPr="002A1D09">
        <w:rPr>
          <w:noProof w:val="0"/>
        </w:rPr>
        <w:t>Once the final quotation has been confirmed and filed it is now time to present it to the customer.</w:t>
      </w:r>
    </w:p>
    <w:p w:rsidR="001848BF" w:rsidRPr="002A1D09" w:rsidRDefault="001848BF" w:rsidP="003C74D3">
      <w:pPr>
        <w:pStyle w:val="BodyCopy"/>
        <w:rPr>
          <w:noProof w:val="0"/>
        </w:rPr>
      </w:pPr>
      <w:r w:rsidRPr="002A1D09">
        <w:rPr>
          <w:noProof w:val="0"/>
        </w:rPr>
        <w:t>One of the first steps in this process is to identify the best method in which to get the proposal to the customer.</w:t>
      </w:r>
    </w:p>
    <w:p w:rsidR="001848BF" w:rsidRPr="002A1D09" w:rsidRDefault="001848BF" w:rsidP="003C74D3">
      <w:pPr>
        <w:pStyle w:val="BodyCopy"/>
        <w:rPr>
          <w:noProof w:val="0"/>
        </w:rPr>
      </w:pPr>
      <w:r w:rsidRPr="002A1D09">
        <w:rPr>
          <w:noProof w:val="0"/>
        </w:rPr>
        <w:t>Given that a travel company now can reach customers in all corners of the globe, through electronic communication and social media, in many cases the traditional method of face to face meetings may not be possible.</w:t>
      </w:r>
    </w:p>
    <w:p w:rsidR="001848BF" w:rsidRPr="002A1D09" w:rsidRDefault="001848BF" w:rsidP="003C74D3">
      <w:pPr>
        <w:pStyle w:val="BodyCopy"/>
        <w:rPr>
          <w:noProof w:val="0"/>
        </w:rPr>
      </w:pPr>
      <w:r w:rsidRPr="002A1D09">
        <w:rPr>
          <w:noProof w:val="0"/>
        </w:rPr>
        <w:t>Whilst face to face contact is still the most preferred method, there are many submission methods that can be used to suit the needs of both the customer and travel agent.</w:t>
      </w:r>
    </w:p>
    <w:p w:rsidR="001848BF" w:rsidRPr="002A1D09" w:rsidRDefault="001848BF" w:rsidP="003C74D3">
      <w:pPr>
        <w:pStyle w:val="Heading3"/>
      </w:pPr>
      <w:r w:rsidRPr="002A1D09">
        <w:t>Submission methods</w:t>
      </w:r>
    </w:p>
    <w:p w:rsidR="00E63201" w:rsidRPr="002A1D09" w:rsidRDefault="00E63201" w:rsidP="003C74D3">
      <w:pPr>
        <w:pStyle w:val="BodyCopy"/>
        <w:rPr>
          <w:noProof w:val="0"/>
        </w:rPr>
      </w:pPr>
      <w:r w:rsidRPr="002A1D09">
        <w:rPr>
          <w:noProof w:val="0"/>
        </w:rPr>
        <w:t>Quotations are provided to customers in one of the following ways:</w:t>
      </w:r>
    </w:p>
    <w:p w:rsidR="00EE7607" w:rsidRPr="002A1D09" w:rsidRDefault="00780690" w:rsidP="003C74D3">
      <w:pPr>
        <w:pStyle w:val="Bullet1"/>
      </w:pPr>
      <w:r w:rsidRPr="002A1D09">
        <w:rPr>
          <w:noProof/>
          <w:lang w:eastAsia="en-AU"/>
        </w:rPr>
        <w:drawing>
          <wp:anchor distT="0" distB="0" distL="114300" distR="114300" simplePos="0" relativeHeight="251752448" behindDoc="0" locked="0" layoutInCell="1" allowOverlap="1" wp14:anchorId="4EFE5FC7" wp14:editId="0FAD32A8">
            <wp:simplePos x="0" y="0"/>
            <wp:positionH relativeFrom="column">
              <wp:posOffset>3492500</wp:posOffset>
            </wp:positionH>
            <wp:positionV relativeFrom="paragraph">
              <wp:posOffset>66675</wp:posOffset>
            </wp:positionV>
            <wp:extent cx="2216785" cy="1490980"/>
            <wp:effectExtent l="0" t="0" r="0" b="0"/>
            <wp:wrapSquare wrapText="bothSides"/>
            <wp:docPr id="61" name="Picture 60" descr="shutterstock_92144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144155.jpg"/>
                    <pic:cNvPicPr/>
                  </pic:nvPicPr>
                  <pic:blipFill>
                    <a:blip r:embed="rId107" cstate="print"/>
                    <a:stretch>
                      <a:fillRect/>
                    </a:stretch>
                  </pic:blipFill>
                  <pic:spPr>
                    <a:xfrm>
                      <a:off x="0" y="0"/>
                      <a:ext cx="2216785" cy="1490980"/>
                    </a:xfrm>
                    <a:prstGeom prst="rect">
                      <a:avLst/>
                    </a:prstGeom>
                  </pic:spPr>
                </pic:pic>
              </a:graphicData>
            </a:graphic>
            <wp14:sizeRelH relativeFrom="margin">
              <wp14:pctWidth>0</wp14:pctWidth>
            </wp14:sizeRelH>
            <wp14:sizeRelV relativeFrom="margin">
              <wp14:pctHeight>0</wp14:pctHeight>
            </wp14:sizeRelV>
          </wp:anchor>
        </w:drawing>
      </w:r>
      <w:r w:rsidR="00EE7607" w:rsidRPr="002A1D09">
        <w:t>Telephone</w:t>
      </w:r>
    </w:p>
    <w:p w:rsidR="00EE7607" w:rsidRPr="002A1D09" w:rsidRDefault="00EE7607" w:rsidP="003C74D3">
      <w:pPr>
        <w:pStyle w:val="Bullet1"/>
      </w:pPr>
      <w:r w:rsidRPr="002A1D09">
        <w:t>Facsimile</w:t>
      </w:r>
    </w:p>
    <w:p w:rsidR="00EE7607" w:rsidRPr="002A1D09" w:rsidRDefault="00EE7607" w:rsidP="003C74D3">
      <w:pPr>
        <w:pStyle w:val="Bullet1"/>
      </w:pPr>
      <w:r w:rsidRPr="002A1D09">
        <w:t xml:space="preserve">E-mail </w:t>
      </w:r>
    </w:p>
    <w:p w:rsidR="00EE7607" w:rsidRPr="002A1D09" w:rsidRDefault="00EE7607" w:rsidP="003C74D3">
      <w:pPr>
        <w:pStyle w:val="Bullet1"/>
      </w:pPr>
      <w:r w:rsidRPr="002A1D09">
        <w:t>Mail</w:t>
      </w:r>
    </w:p>
    <w:p w:rsidR="00E63201" w:rsidRPr="002A1D09" w:rsidRDefault="00E63201" w:rsidP="003C74D3">
      <w:pPr>
        <w:pStyle w:val="Bullet1"/>
      </w:pPr>
      <w:r w:rsidRPr="002A1D09">
        <w:t>Skype or other video conferencing system</w:t>
      </w:r>
    </w:p>
    <w:p w:rsidR="00EE7607" w:rsidRPr="002A1D09" w:rsidRDefault="00EE7607" w:rsidP="003C74D3">
      <w:pPr>
        <w:pStyle w:val="Bullet1"/>
      </w:pPr>
      <w:r w:rsidRPr="002A1D09">
        <w:t>Internal commu</w:t>
      </w:r>
      <w:r w:rsidR="00E63201" w:rsidRPr="002A1D09">
        <w:t xml:space="preserve">nication to other personnel </w:t>
      </w:r>
      <w:r w:rsidRPr="002A1D09">
        <w:t>or departments</w:t>
      </w:r>
    </w:p>
    <w:p w:rsidR="00EE7607" w:rsidRPr="002A1D09" w:rsidRDefault="00EE7607" w:rsidP="003C74D3">
      <w:pPr>
        <w:pStyle w:val="Bullet1"/>
      </w:pPr>
      <w:r w:rsidRPr="002A1D09">
        <w:t>In-person presentation to client or group of clients.</w:t>
      </w:r>
    </w:p>
    <w:p w:rsidR="002867E4" w:rsidRPr="002A1D09" w:rsidRDefault="001848BF" w:rsidP="003C74D3">
      <w:pPr>
        <w:pStyle w:val="Heading3"/>
      </w:pPr>
      <w:r w:rsidRPr="002A1D09">
        <w:t>Submission considerations</w:t>
      </w:r>
    </w:p>
    <w:p w:rsidR="00E93EEB" w:rsidRPr="002A1D09" w:rsidRDefault="00E93EEB" w:rsidP="003C74D3">
      <w:pPr>
        <w:pStyle w:val="BodyCopy"/>
        <w:rPr>
          <w:noProof w:val="0"/>
        </w:rPr>
      </w:pPr>
      <w:r w:rsidRPr="002A1D09">
        <w:rPr>
          <w:noProof w:val="0"/>
        </w:rPr>
        <w:t>There are a number of considerations that must be taken into account when selecting the most appropriate submission method.</w:t>
      </w:r>
    </w:p>
    <w:p w:rsidR="00E93EEB" w:rsidRPr="002A1D09" w:rsidRDefault="00E93EEB" w:rsidP="003C74D3">
      <w:pPr>
        <w:pStyle w:val="BodyCopy"/>
        <w:rPr>
          <w:noProof w:val="0"/>
        </w:rPr>
      </w:pPr>
      <w:r w:rsidRPr="002A1D09">
        <w:rPr>
          <w:noProof w:val="0"/>
        </w:rPr>
        <w:t>Some considerations include:</w:t>
      </w:r>
    </w:p>
    <w:p w:rsidR="001848BF" w:rsidRPr="002A1D09" w:rsidRDefault="00E93EEB" w:rsidP="003C74D3">
      <w:pPr>
        <w:pStyle w:val="Bullet1"/>
      </w:pPr>
      <w:r w:rsidRPr="002A1D09">
        <w:t>L</w:t>
      </w:r>
      <w:r w:rsidR="001848BF" w:rsidRPr="002A1D09">
        <w:t>ocation of the customer</w:t>
      </w:r>
      <w:r w:rsidRPr="002A1D09">
        <w:t xml:space="preserve"> – naturally if the customer is not located in your area, the concept of face to face discussion is not possible</w:t>
      </w:r>
    </w:p>
    <w:p w:rsidR="001848BF" w:rsidRPr="002A1D09" w:rsidRDefault="00E93EEB" w:rsidP="003C74D3">
      <w:pPr>
        <w:pStyle w:val="Bullet1"/>
      </w:pPr>
      <w:r w:rsidRPr="002A1D09">
        <w:t>N</w:t>
      </w:r>
      <w:r w:rsidR="001848BF" w:rsidRPr="002A1D09">
        <w:t>umber of persons to receive quotation</w:t>
      </w:r>
      <w:r w:rsidRPr="002A1D09">
        <w:t xml:space="preserve"> – when preparing quotations for business purposes or for a number of travellers, the quotation may need to be sent to many persons in different locations</w:t>
      </w:r>
    </w:p>
    <w:p w:rsidR="001848BF" w:rsidRPr="002A1D09" w:rsidRDefault="00E93EEB" w:rsidP="003C74D3">
      <w:pPr>
        <w:pStyle w:val="Bullet1"/>
      </w:pPr>
      <w:r w:rsidRPr="002A1D09">
        <w:t>R</w:t>
      </w:r>
      <w:r w:rsidR="001848BF" w:rsidRPr="002A1D09">
        <w:t>eliability of submission methods</w:t>
      </w:r>
      <w:r w:rsidRPr="002A1D09">
        <w:t xml:space="preserve"> – depending on the region, some submission methods, such as mail, may be unreliable and quite simply take too long to get to the customer</w:t>
      </w:r>
    </w:p>
    <w:p w:rsidR="001848BF" w:rsidRPr="002A1D09" w:rsidRDefault="00780690" w:rsidP="003C74D3">
      <w:pPr>
        <w:pStyle w:val="Bullet1"/>
      </w:pPr>
      <w:r w:rsidRPr="002A1D09">
        <w:rPr>
          <w:noProof/>
          <w:lang w:eastAsia="en-AU"/>
        </w:rPr>
        <w:drawing>
          <wp:anchor distT="0" distB="0" distL="114300" distR="114300" simplePos="0" relativeHeight="251753472" behindDoc="0" locked="0" layoutInCell="1" allowOverlap="1" wp14:anchorId="55F56634" wp14:editId="425EC097">
            <wp:simplePos x="0" y="0"/>
            <wp:positionH relativeFrom="column">
              <wp:posOffset>3488055</wp:posOffset>
            </wp:positionH>
            <wp:positionV relativeFrom="paragraph">
              <wp:posOffset>57785</wp:posOffset>
            </wp:positionV>
            <wp:extent cx="2246630" cy="1501775"/>
            <wp:effectExtent l="0" t="0" r="1270" b="3175"/>
            <wp:wrapSquare wrapText="bothSides"/>
            <wp:docPr id="66" name="Picture 65"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108" cstate="print"/>
                    <a:stretch>
                      <a:fillRect/>
                    </a:stretch>
                  </pic:blipFill>
                  <pic:spPr>
                    <a:xfrm>
                      <a:off x="0" y="0"/>
                      <a:ext cx="2246630" cy="1501775"/>
                    </a:xfrm>
                    <a:prstGeom prst="rect">
                      <a:avLst/>
                    </a:prstGeom>
                  </pic:spPr>
                </pic:pic>
              </a:graphicData>
            </a:graphic>
            <wp14:sizeRelH relativeFrom="margin">
              <wp14:pctWidth>0</wp14:pctWidth>
            </wp14:sizeRelH>
            <wp14:sizeRelV relativeFrom="margin">
              <wp14:pctHeight>0</wp14:pctHeight>
            </wp14:sizeRelV>
          </wp:anchor>
        </w:drawing>
      </w:r>
      <w:r w:rsidR="007124DE" w:rsidRPr="002A1D09">
        <w:t>T</w:t>
      </w:r>
      <w:r w:rsidR="001848BF" w:rsidRPr="002A1D09">
        <w:t>ypes of documentation required</w:t>
      </w:r>
      <w:r w:rsidR="007124DE" w:rsidRPr="002A1D09">
        <w:t xml:space="preserve"> – if the quotation also contains reference materials such as brochures from product and service providers, mailing of documents may be the most preferred method</w:t>
      </w:r>
    </w:p>
    <w:p w:rsidR="001848BF" w:rsidRPr="002A1D09" w:rsidRDefault="007124DE" w:rsidP="003C74D3">
      <w:pPr>
        <w:pStyle w:val="Bullet1"/>
      </w:pPr>
      <w:r w:rsidRPr="002A1D09">
        <w:t>T</w:t>
      </w:r>
      <w:r w:rsidR="001848BF" w:rsidRPr="002A1D09">
        <w:t>ime frames required</w:t>
      </w:r>
      <w:r w:rsidRPr="002A1D09">
        <w:t xml:space="preserve"> – in the event of immediate travel, electronic communication will be the most desirable submission method as it is instantaneous</w:t>
      </w:r>
    </w:p>
    <w:p w:rsidR="007124DE" w:rsidRPr="002A1D09" w:rsidRDefault="007124DE" w:rsidP="003C74D3">
      <w:pPr>
        <w:pStyle w:val="Bullet1"/>
      </w:pPr>
      <w:r w:rsidRPr="002A1D09">
        <w:t>Costs – naturally there is great cost associated in mailing proposals on a regular basis. Depending on the organisational requirements, initial quotations may be sent electronically, as it is the most cost effective method of submission</w:t>
      </w:r>
      <w:r w:rsidR="003C74D3" w:rsidRPr="002A1D09">
        <w:t>.</w:t>
      </w:r>
    </w:p>
    <w:p w:rsidR="00E63201" w:rsidRPr="002A1D09" w:rsidRDefault="00E93EEB" w:rsidP="003C74D3">
      <w:pPr>
        <w:pStyle w:val="Heading3"/>
      </w:pPr>
      <w:r w:rsidRPr="002A1D09">
        <w:t>Submission requirements</w:t>
      </w:r>
    </w:p>
    <w:p w:rsidR="00E93EEB" w:rsidRPr="002A1D09" w:rsidRDefault="00E93EEB" w:rsidP="003C74D3">
      <w:pPr>
        <w:pStyle w:val="BodyCopy"/>
        <w:rPr>
          <w:noProof w:val="0"/>
        </w:rPr>
      </w:pPr>
      <w:r w:rsidRPr="002A1D09">
        <w:rPr>
          <w:rStyle w:val="BodyCopyChar1"/>
          <w:noProof w:val="0"/>
        </w:rPr>
        <w:t>As previously mentioned, each organisation will have quotation requirements that must be</w:t>
      </w:r>
      <w:r w:rsidRPr="002A1D09">
        <w:rPr>
          <w:noProof w:val="0"/>
        </w:rPr>
        <w:t xml:space="preserve"> followed, normally relating to presentation </w:t>
      </w:r>
    </w:p>
    <w:p w:rsidR="002867E4" w:rsidRPr="002A1D09" w:rsidRDefault="002867E4" w:rsidP="003C74D3">
      <w:pPr>
        <w:pStyle w:val="BodyCopy"/>
        <w:rPr>
          <w:noProof w:val="0"/>
        </w:rPr>
      </w:pPr>
      <w:r w:rsidRPr="002A1D09">
        <w:rPr>
          <w:noProof w:val="0"/>
        </w:rPr>
        <w:t>To avoid misunderstanding, it is recommended that all quotations are provided in writing and should:</w:t>
      </w:r>
    </w:p>
    <w:p w:rsidR="002867E4" w:rsidRPr="002A1D09" w:rsidRDefault="002867E4" w:rsidP="003C74D3">
      <w:pPr>
        <w:pStyle w:val="Bullet1"/>
      </w:pPr>
      <w:r w:rsidRPr="002A1D09">
        <w:t>Be on company stationery</w:t>
      </w:r>
    </w:p>
    <w:p w:rsidR="002867E4" w:rsidRPr="002A1D09" w:rsidRDefault="002867E4" w:rsidP="003C74D3">
      <w:pPr>
        <w:pStyle w:val="Bullet1"/>
      </w:pPr>
      <w:r w:rsidRPr="002A1D09">
        <w:t>Follow a logical and sequential order of arrangements</w:t>
      </w:r>
    </w:p>
    <w:p w:rsidR="002867E4" w:rsidRPr="002A1D09" w:rsidRDefault="00780690" w:rsidP="003C74D3">
      <w:pPr>
        <w:pStyle w:val="Bullet1"/>
      </w:pPr>
      <w:r w:rsidRPr="002A1D09">
        <w:rPr>
          <w:noProof/>
          <w:lang w:eastAsia="en-AU"/>
        </w:rPr>
        <w:drawing>
          <wp:anchor distT="0" distB="0" distL="114300" distR="114300" simplePos="0" relativeHeight="251754496" behindDoc="0" locked="0" layoutInCell="1" allowOverlap="1" wp14:anchorId="5FCD1FFA" wp14:editId="5B50ACAF">
            <wp:simplePos x="0" y="0"/>
            <wp:positionH relativeFrom="column">
              <wp:posOffset>3448050</wp:posOffset>
            </wp:positionH>
            <wp:positionV relativeFrom="paragraph">
              <wp:posOffset>64135</wp:posOffset>
            </wp:positionV>
            <wp:extent cx="2274570" cy="1521460"/>
            <wp:effectExtent l="0" t="0" r="0" b="2540"/>
            <wp:wrapSquare wrapText="bothSides"/>
            <wp:docPr id="67" name="Picture 66" descr="shutterstock_181388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756.jpg"/>
                    <pic:cNvPicPr/>
                  </pic:nvPicPr>
                  <pic:blipFill>
                    <a:blip r:embed="rId109" cstate="print"/>
                    <a:stretch>
                      <a:fillRect/>
                    </a:stretch>
                  </pic:blipFill>
                  <pic:spPr>
                    <a:xfrm>
                      <a:off x="0" y="0"/>
                      <a:ext cx="2274570" cy="1521460"/>
                    </a:xfrm>
                    <a:prstGeom prst="rect">
                      <a:avLst/>
                    </a:prstGeom>
                  </pic:spPr>
                </pic:pic>
              </a:graphicData>
            </a:graphic>
            <wp14:sizeRelH relativeFrom="margin">
              <wp14:pctWidth>0</wp14:pctWidth>
            </wp14:sizeRelH>
            <wp14:sizeRelV relativeFrom="margin">
              <wp14:pctHeight>0</wp14:pctHeight>
            </wp14:sizeRelV>
          </wp:anchor>
        </w:drawing>
      </w:r>
      <w:r w:rsidR="002867E4" w:rsidRPr="002A1D09">
        <w:t>Contain no jargon</w:t>
      </w:r>
    </w:p>
    <w:p w:rsidR="002867E4" w:rsidRPr="002A1D09" w:rsidRDefault="002867E4" w:rsidP="003C74D3">
      <w:pPr>
        <w:pStyle w:val="Bullet1"/>
      </w:pPr>
      <w:r w:rsidRPr="002A1D09">
        <w:t>Use good grammar and correct spelling</w:t>
      </w:r>
    </w:p>
    <w:p w:rsidR="002867E4" w:rsidRPr="002A1D09" w:rsidRDefault="002867E4" w:rsidP="003C74D3">
      <w:pPr>
        <w:pStyle w:val="Bullet1"/>
      </w:pPr>
      <w:r w:rsidRPr="002A1D09">
        <w:t>Be accurate</w:t>
      </w:r>
    </w:p>
    <w:p w:rsidR="002867E4" w:rsidRPr="002A1D09" w:rsidRDefault="002867E4" w:rsidP="003C74D3">
      <w:pPr>
        <w:pStyle w:val="Bullet1"/>
      </w:pPr>
      <w:r w:rsidRPr="002A1D09">
        <w:t>State validity</w:t>
      </w:r>
    </w:p>
    <w:p w:rsidR="002867E4" w:rsidRPr="002A1D09" w:rsidRDefault="002867E4" w:rsidP="003C74D3">
      <w:pPr>
        <w:pStyle w:val="Bullet1"/>
      </w:pPr>
      <w:r w:rsidRPr="002A1D09">
        <w:t>Detail terms and conditions</w:t>
      </w:r>
    </w:p>
    <w:p w:rsidR="002867E4" w:rsidRPr="002A1D09" w:rsidRDefault="002867E4" w:rsidP="003C74D3">
      <w:pPr>
        <w:pStyle w:val="Bullet1"/>
      </w:pPr>
      <w:r w:rsidRPr="002A1D09">
        <w:t>Outline the steps required to convert quotation to a booking e.g. deposit</w:t>
      </w:r>
    </w:p>
    <w:p w:rsidR="00572BFE" w:rsidRPr="002A1D09" w:rsidRDefault="002867E4" w:rsidP="003C74D3">
      <w:pPr>
        <w:pStyle w:val="Bullet1"/>
      </w:pPr>
      <w:r w:rsidRPr="002A1D09">
        <w:t>Offer payment options</w:t>
      </w:r>
      <w:r w:rsidR="003C74D3" w:rsidRPr="002A1D09">
        <w:t>.</w:t>
      </w:r>
    </w:p>
    <w:p w:rsidR="00572BFE" w:rsidRPr="002A1D09" w:rsidRDefault="00572BFE" w:rsidP="003C74D3">
      <w:pPr>
        <w:pStyle w:val="Heading3"/>
      </w:pPr>
      <w:r w:rsidRPr="002A1D09">
        <w:t>Follow up on submission</w:t>
      </w:r>
    </w:p>
    <w:p w:rsidR="002B0B35" w:rsidRPr="002A1D09" w:rsidRDefault="002B0B35" w:rsidP="003C74D3">
      <w:pPr>
        <w:pStyle w:val="BodyCopy"/>
        <w:rPr>
          <w:noProof w:val="0"/>
        </w:rPr>
      </w:pPr>
      <w:r w:rsidRPr="002A1D09">
        <w:rPr>
          <w:noProof w:val="0"/>
        </w:rPr>
        <w:t>Once a proposal has been sent it is important that the travel agent makes contact with the customer.</w:t>
      </w:r>
    </w:p>
    <w:p w:rsidR="009C008B" w:rsidRPr="002A1D09" w:rsidRDefault="00780690" w:rsidP="003C74D3">
      <w:pPr>
        <w:pStyle w:val="BodyCopy"/>
        <w:rPr>
          <w:noProof w:val="0"/>
        </w:rPr>
      </w:pPr>
      <w:r w:rsidRPr="002A1D09">
        <w:rPr>
          <w:lang w:eastAsia="en-AU"/>
        </w:rPr>
        <w:drawing>
          <wp:anchor distT="0" distB="0" distL="114300" distR="114300" simplePos="0" relativeHeight="251755520" behindDoc="0" locked="0" layoutInCell="1" allowOverlap="1" wp14:anchorId="1FB77CD9" wp14:editId="5D3D491A">
            <wp:simplePos x="0" y="0"/>
            <wp:positionH relativeFrom="column">
              <wp:posOffset>3660775</wp:posOffset>
            </wp:positionH>
            <wp:positionV relativeFrom="paragraph">
              <wp:posOffset>680720</wp:posOffset>
            </wp:positionV>
            <wp:extent cx="2048510" cy="1458595"/>
            <wp:effectExtent l="0" t="0" r="8890" b="8255"/>
            <wp:wrapSquare wrapText="bothSides"/>
            <wp:docPr id="68" name="Picture 67" descr="shutterstock_94146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146073(1).jpg"/>
                    <pic:cNvPicPr/>
                  </pic:nvPicPr>
                  <pic:blipFill>
                    <a:blip r:embed="rId110" cstate="print"/>
                    <a:stretch>
                      <a:fillRect/>
                    </a:stretch>
                  </pic:blipFill>
                  <pic:spPr>
                    <a:xfrm>
                      <a:off x="0" y="0"/>
                      <a:ext cx="2048510" cy="1458595"/>
                    </a:xfrm>
                    <a:prstGeom prst="rect">
                      <a:avLst/>
                    </a:prstGeom>
                  </pic:spPr>
                </pic:pic>
              </a:graphicData>
            </a:graphic>
            <wp14:sizeRelH relativeFrom="margin">
              <wp14:pctWidth>0</wp14:pctWidth>
            </wp14:sizeRelH>
            <wp14:sizeRelV relativeFrom="margin">
              <wp14:pctHeight>0</wp14:pctHeight>
            </wp14:sizeRelV>
          </wp:anchor>
        </w:drawing>
      </w:r>
      <w:r w:rsidR="009C008B" w:rsidRPr="002A1D09">
        <w:rPr>
          <w:noProof w:val="0"/>
        </w:rPr>
        <w:t>If a customer comes into your agency for a quotation but does not make a booking, it is important to follow up with a telephone call. Call them within your company’s specified time frame which is generally 2-3 days after the quote was provided. If you can’t reach them by phone and you have their email address, send them the quote and ask them if they are ready to commit.</w:t>
      </w:r>
    </w:p>
    <w:p w:rsidR="002B0B35" w:rsidRPr="002A1D09" w:rsidRDefault="002B0B35" w:rsidP="003C74D3">
      <w:pPr>
        <w:pStyle w:val="BodyCopy"/>
        <w:rPr>
          <w:noProof w:val="0"/>
        </w:rPr>
      </w:pPr>
      <w:r w:rsidRPr="002A1D09">
        <w:rPr>
          <w:noProof w:val="0"/>
        </w:rPr>
        <w:t>The purpose of this contact is to:</w:t>
      </w:r>
    </w:p>
    <w:p w:rsidR="009C008B" w:rsidRPr="002A1D09" w:rsidRDefault="009C008B" w:rsidP="003C74D3">
      <w:pPr>
        <w:pStyle w:val="Bullet1"/>
      </w:pPr>
      <w:r w:rsidRPr="002A1D09">
        <w:t>Show that you are professional and care about the customer</w:t>
      </w:r>
    </w:p>
    <w:p w:rsidR="002B0B35" w:rsidRPr="002A1D09" w:rsidRDefault="002B0B35" w:rsidP="003C74D3">
      <w:pPr>
        <w:pStyle w:val="Bullet1"/>
      </w:pPr>
      <w:r w:rsidRPr="002A1D09">
        <w:t xml:space="preserve">Ensure they </w:t>
      </w:r>
      <w:r w:rsidR="009C008B" w:rsidRPr="002A1D09">
        <w:t>have received the quotation</w:t>
      </w:r>
    </w:p>
    <w:p w:rsidR="009C008B" w:rsidRPr="002A1D09" w:rsidRDefault="009C008B" w:rsidP="003C74D3">
      <w:pPr>
        <w:pStyle w:val="Bullet1"/>
      </w:pPr>
      <w:r w:rsidRPr="002A1D09">
        <w:t>Clarify any initial points they may have</w:t>
      </w:r>
    </w:p>
    <w:p w:rsidR="009C008B" w:rsidRPr="002A1D09" w:rsidRDefault="009C008B" w:rsidP="003C74D3">
      <w:pPr>
        <w:pStyle w:val="Bullet1"/>
      </w:pPr>
      <w:r w:rsidRPr="002A1D09">
        <w:t>To see if they have any further questions at this stage</w:t>
      </w:r>
    </w:p>
    <w:p w:rsidR="009C008B" w:rsidRPr="002A1D09" w:rsidRDefault="009C008B" w:rsidP="003C74D3">
      <w:pPr>
        <w:pStyle w:val="Bullet1"/>
      </w:pPr>
      <w:r w:rsidRPr="002A1D09">
        <w:t>Advise them of future steps or actions</w:t>
      </w:r>
    </w:p>
    <w:p w:rsidR="009C008B" w:rsidRPr="002A1D09" w:rsidRDefault="009C008B" w:rsidP="003C74D3">
      <w:pPr>
        <w:pStyle w:val="Bullet1"/>
      </w:pPr>
      <w:r w:rsidRPr="002A1D09">
        <w:t>To see if they want to go ahead with the booking</w:t>
      </w:r>
      <w:r w:rsidR="009F029B">
        <w:t>.</w:t>
      </w:r>
    </w:p>
    <w:p w:rsidR="00D4005D" w:rsidRPr="002A1D09" w:rsidRDefault="002B0B35" w:rsidP="003C74D3">
      <w:pPr>
        <w:pStyle w:val="BodyCopy"/>
        <w:rPr>
          <w:noProof w:val="0"/>
        </w:rPr>
      </w:pPr>
      <w:r w:rsidRPr="002A1D09">
        <w:rPr>
          <w:noProof w:val="0"/>
        </w:rPr>
        <w:t>Depending on when they are trave</w:t>
      </w:r>
      <w:r w:rsidR="009C008B" w:rsidRPr="002A1D09">
        <w:rPr>
          <w:noProof w:val="0"/>
        </w:rPr>
        <w:t>l</w:t>
      </w:r>
      <w:r w:rsidRPr="002A1D09">
        <w:rPr>
          <w:noProof w:val="0"/>
        </w:rPr>
        <w:t>ling and also what product they are purchasing, it may be appropriate to re-check the pricing and ava</w:t>
      </w:r>
      <w:r w:rsidR="00780690" w:rsidRPr="002A1D09">
        <w:rPr>
          <w:noProof w:val="0"/>
        </w:rPr>
        <w:t>ilability before making contact</w:t>
      </w:r>
    </w:p>
    <w:p w:rsidR="0012258E" w:rsidRPr="002A1D09" w:rsidRDefault="0012258E" w:rsidP="0012258E">
      <w:pPr>
        <w:pStyle w:val="Heading2"/>
      </w:pPr>
      <w:r w:rsidRPr="002A1D09">
        <w:t>3.2</w:t>
      </w:r>
      <w:r w:rsidRPr="002A1D09">
        <w:tab/>
      </w:r>
      <w:fldSimple w:instr=" REF  Criteria32  \* MERGEFORMAT ">
        <w:sdt>
          <w:sdtPr>
            <w:alias w:val="Criteria32"/>
            <w:tag w:val="Criteria32"/>
            <w:id w:val="88060666"/>
            <w:lock w:val="sdtLocked"/>
            <w:placeholder>
              <w:docPart w:val="30C82C63773F499B9A783886834758A2"/>
            </w:placeholder>
          </w:sdtPr>
          <w:sdtEndPr>
            <w:rPr>
              <w:rStyle w:val="PlaceholderText"/>
              <w:color w:val="808080"/>
            </w:rPr>
          </w:sdtEndPr>
          <w:sdtContent>
            <w:r w:rsidR="009A1C69" w:rsidRPr="002A1D09">
              <w:rPr>
                <w:rStyle w:val="PlaceholderText"/>
                <w:color w:val="45545F"/>
              </w:rPr>
              <w:t>Provide the quotation</w:t>
            </w:r>
          </w:sdtContent>
        </w:sdt>
      </w:fldSimple>
    </w:p>
    <w:p w:rsidR="00D4005D" w:rsidRPr="002A1D09" w:rsidRDefault="00D4005D" w:rsidP="003C74D3">
      <w:pPr>
        <w:pStyle w:val="Heading3"/>
      </w:pPr>
      <w:r w:rsidRPr="002A1D09">
        <w:t>Introduction</w:t>
      </w:r>
    </w:p>
    <w:p w:rsidR="00E16E66" w:rsidRPr="002A1D09" w:rsidRDefault="00E16E66" w:rsidP="003C74D3">
      <w:pPr>
        <w:pStyle w:val="BodyCopy"/>
        <w:rPr>
          <w:noProof w:val="0"/>
        </w:rPr>
      </w:pPr>
      <w:r w:rsidRPr="002A1D09">
        <w:rPr>
          <w:noProof w:val="0"/>
        </w:rPr>
        <w:t>Requests for quotations will be received in a number of ways, typically face to face, by telephone or via an email.</w:t>
      </w:r>
      <w:r w:rsidR="00572BFE" w:rsidRPr="002A1D09">
        <w:rPr>
          <w:noProof w:val="0"/>
        </w:rPr>
        <w:t xml:space="preserve"> The different submission methods were explained in the </w:t>
      </w:r>
      <w:r w:rsidR="00BB0FA6" w:rsidRPr="002A1D09">
        <w:rPr>
          <w:noProof w:val="0"/>
        </w:rPr>
        <w:t>previous section.</w:t>
      </w:r>
    </w:p>
    <w:p w:rsidR="00E16E66" w:rsidRPr="002A1D09" w:rsidRDefault="00E16E66" w:rsidP="003C74D3">
      <w:pPr>
        <w:pStyle w:val="BodyCopy"/>
        <w:rPr>
          <w:noProof w:val="0"/>
        </w:rPr>
      </w:pPr>
      <w:r w:rsidRPr="002A1D09">
        <w:rPr>
          <w:noProof w:val="0"/>
        </w:rPr>
        <w:t>Depending on organisation benchmarks and workload, travel agents will provide quotes:</w:t>
      </w:r>
    </w:p>
    <w:p w:rsidR="00E16E66" w:rsidRPr="002A1D09" w:rsidRDefault="00E16E66" w:rsidP="003C74D3">
      <w:pPr>
        <w:pStyle w:val="Bullet1"/>
      </w:pPr>
      <w:r w:rsidRPr="002A1D09">
        <w:t>On the spot</w:t>
      </w:r>
    </w:p>
    <w:p w:rsidR="00E16E66" w:rsidRPr="002A1D09" w:rsidRDefault="00780690" w:rsidP="003C74D3">
      <w:pPr>
        <w:pStyle w:val="Bullet1"/>
      </w:pPr>
      <w:r w:rsidRPr="002A1D09">
        <w:rPr>
          <w:noProof/>
          <w:lang w:eastAsia="en-AU"/>
        </w:rPr>
        <w:drawing>
          <wp:anchor distT="0" distB="0" distL="114300" distR="114300" simplePos="0" relativeHeight="251756544" behindDoc="0" locked="0" layoutInCell="1" allowOverlap="1" wp14:anchorId="5BAEB5EC" wp14:editId="5885FF64">
            <wp:simplePos x="0" y="0"/>
            <wp:positionH relativeFrom="column">
              <wp:posOffset>3279775</wp:posOffset>
            </wp:positionH>
            <wp:positionV relativeFrom="paragraph">
              <wp:posOffset>152400</wp:posOffset>
            </wp:positionV>
            <wp:extent cx="2449195" cy="1632585"/>
            <wp:effectExtent l="0" t="0" r="8255" b="5715"/>
            <wp:wrapSquare wrapText="bothSides"/>
            <wp:docPr id="69" name="Picture 68" descr="shutterstock_127786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786346.jpg"/>
                    <pic:cNvPicPr/>
                  </pic:nvPicPr>
                  <pic:blipFill>
                    <a:blip r:embed="rId111" cstate="print"/>
                    <a:stretch>
                      <a:fillRect/>
                    </a:stretch>
                  </pic:blipFill>
                  <pic:spPr>
                    <a:xfrm>
                      <a:off x="0" y="0"/>
                      <a:ext cx="2449195" cy="1632585"/>
                    </a:xfrm>
                    <a:prstGeom prst="rect">
                      <a:avLst/>
                    </a:prstGeom>
                  </pic:spPr>
                </pic:pic>
              </a:graphicData>
            </a:graphic>
            <wp14:sizeRelH relativeFrom="margin">
              <wp14:pctWidth>0</wp14:pctWidth>
            </wp14:sizeRelH>
            <wp14:sizeRelV relativeFrom="margin">
              <wp14:pctHeight>0</wp14:pctHeight>
            </wp14:sizeRelV>
          </wp:anchor>
        </w:drawing>
      </w:r>
      <w:r w:rsidR="00E16E66" w:rsidRPr="002A1D09">
        <w:t>Within a stated and agreed time frame</w:t>
      </w:r>
      <w:r w:rsidRPr="002A1D09">
        <w:t>.</w:t>
      </w:r>
    </w:p>
    <w:p w:rsidR="00E16E66" w:rsidRPr="002A1D09" w:rsidRDefault="00E16E66" w:rsidP="003C74D3">
      <w:pPr>
        <w:pStyle w:val="BodyCopy"/>
        <w:rPr>
          <w:noProof w:val="0"/>
        </w:rPr>
      </w:pPr>
      <w:r w:rsidRPr="002A1D09">
        <w:rPr>
          <w:noProof w:val="0"/>
        </w:rPr>
        <w:t>It is vital that you honour your commitme</w:t>
      </w:r>
      <w:r w:rsidR="00BB0FA6" w:rsidRPr="002A1D09">
        <w:rPr>
          <w:noProof w:val="0"/>
        </w:rPr>
        <w:t xml:space="preserve">nt in relation to due dates </w:t>
      </w:r>
      <w:r w:rsidRPr="002A1D09">
        <w:rPr>
          <w:noProof w:val="0"/>
        </w:rPr>
        <w:t>or deadlines given to the customer for</w:t>
      </w:r>
      <w:r w:rsidR="00BB0FA6" w:rsidRPr="002A1D09">
        <w:rPr>
          <w:noProof w:val="0"/>
        </w:rPr>
        <w:t xml:space="preserve"> </w:t>
      </w:r>
      <w:r w:rsidRPr="002A1D09">
        <w:rPr>
          <w:noProof w:val="0"/>
        </w:rPr>
        <w:t>the provision of the quotation. In the unlikely event that you are unable to meet the target timeframe, that you</w:t>
      </w:r>
      <w:r w:rsidR="00BB0FA6" w:rsidRPr="002A1D09">
        <w:rPr>
          <w:noProof w:val="0"/>
        </w:rPr>
        <w:t xml:space="preserve"> </w:t>
      </w:r>
      <w:r w:rsidRPr="002A1D09">
        <w:rPr>
          <w:noProof w:val="0"/>
        </w:rPr>
        <w:t>make contact with the customer a</w:t>
      </w:r>
      <w:r w:rsidR="00BB0FA6" w:rsidRPr="002A1D09">
        <w:rPr>
          <w:noProof w:val="0"/>
        </w:rPr>
        <w:t xml:space="preserve">nd agree a new revised date </w:t>
      </w:r>
      <w:r w:rsidRPr="002A1D09">
        <w:rPr>
          <w:noProof w:val="0"/>
        </w:rPr>
        <w:t>or time.</w:t>
      </w:r>
    </w:p>
    <w:p w:rsidR="00BB0FA6" w:rsidRPr="002A1D09" w:rsidRDefault="00E16E66" w:rsidP="003C74D3">
      <w:pPr>
        <w:pStyle w:val="BodyCopy"/>
        <w:rPr>
          <w:noProof w:val="0"/>
        </w:rPr>
      </w:pPr>
      <w:r w:rsidRPr="002A1D09">
        <w:rPr>
          <w:noProof w:val="0"/>
        </w:rPr>
        <w:t>It is very probable that you are not the only travel agent that the customer has contacted. While many passengers</w:t>
      </w:r>
      <w:r w:rsidR="00BB0FA6" w:rsidRPr="002A1D09">
        <w:rPr>
          <w:noProof w:val="0"/>
        </w:rPr>
        <w:t xml:space="preserve"> </w:t>
      </w:r>
      <w:r w:rsidRPr="002A1D09">
        <w:rPr>
          <w:noProof w:val="0"/>
        </w:rPr>
        <w:t xml:space="preserve">will book based on price, there are equally as many who value good service more. </w:t>
      </w:r>
    </w:p>
    <w:p w:rsidR="005C7C51" w:rsidRPr="002A1D09" w:rsidRDefault="00E16E66" w:rsidP="003C74D3">
      <w:pPr>
        <w:pStyle w:val="BodyCopy"/>
        <w:rPr>
          <w:noProof w:val="0"/>
        </w:rPr>
      </w:pPr>
      <w:r w:rsidRPr="002A1D09">
        <w:rPr>
          <w:noProof w:val="0"/>
        </w:rPr>
        <w:t>Neglecting to keep your</w:t>
      </w:r>
      <w:r w:rsidR="00BB0FA6" w:rsidRPr="002A1D09">
        <w:rPr>
          <w:noProof w:val="0"/>
        </w:rPr>
        <w:t xml:space="preserve"> </w:t>
      </w:r>
      <w:r w:rsidRPr="002A1D09">
        <w:rPr>
          <w:noProof w:val="0"/>
        </w:rPr>
        <w:t>customer informed may mean that by the time you provide the quote, they have booked elsewhere and you have</w:t>
      </w:r>
      <w:r w:rsidR="00BB0FA6" w:rsidRPr="002A1D09">
        <w:rPr>
          <w:noProof w:val="0"/>
        </w:rPr>
        <w:t xml:space="preserve"> </w:t>
      </w:r>
      <w:r w:rsidRPr="002A1D09">
        <w:rPr>
          <w:noProof w:val="0"/>
        </w:rPr>
        <w:t>wasted your time.</w:t>
      </w:r>
    </w:p>
    <w:p w:rsidR="00BB0FA6" w:rsidRPr="002A1D09" w:rsidRDefault="00BB0FA6" w:rsidP="003C74D3">
      <w:pPr>
        <w:pStyle w:val="BodyCopy"/>
        <w:rPr>
          <w:noProof w:val="0"/>
        </w:rPr>
      </w:pPr>
      <w:r w:rsidRPr="002A1D09">
        <w:rPr>
          <w:noProof w:val="0"/>
        </w:rPr>
        <w:t>This section will explore in more detail the steps and considerations associated with face to face meetings in which travel agents meet with customers to:</w:t>
      </w:r>
    </w:p>
    <w:p w:rsidR="00BB0FA6" w:rsidRPr="002A1D09" w:rsidRDefault="00BB0FA6" w:rsidP="003C74D3">
      <w:pPr>
        <w:pStyle w:val="Bullet1"/>
      </w:pPr>
      <w:r w:rsidRPr="002A1D09">
        <w:t>Discuss quotations</w:t>
      </w:r>
    </w:p>
    <w:p w:rsidR="00BB0FA6" w:rsidRPr="002A1D09" w:rsidRDefault="00BB0FA6" w:rsidP="003C74D3">
      <w:pPr>
        <w:pStyle w:val="Bullet1"/>
      </w:pPr>
      <w:r w:rsidRPr="002A1D09">
        <w:t>Confirm and book travel arrangements</w:t>
      </w:r>
      <w:r w:rsidR="00780690" w:rsidRPr="002A1D09">
        <w:t>.</w:t>
      </w:r>
    </w:p>
    <w:p w:rsidR="005C7C51" w:rsidRPr="002A1D09" w:rsidRDefault="00BB0FA6" w:rsidP="003C74D3">
      <w:pPr>
        <w:pStyle w:val="Heading3"/>
      </w:pPr>
      <w:r w:rsidRPr="002A1D09">
        <w:t>Customer service basics when presenting quotations</w:t>
      </w:r>
      <w:r w:rsidR="005C7C51" w:rsidRPr="002A1D09">
        <w:t xml:space="preserve"> </w:t>
      </w:r>
    </w:p>
    <w:p w:rsidR="005C7C51" w:rsidRPr="002A1D09" w:rsidRDefault="00780690" w:rsidP="003C74D3">
      <w:pPr>
        <w:pStyle w:val="BodyCopy"/>
        <w:rPr>
          <w:noProof w:val="0"/>
        </w:rPr>
      </w:pPr>
      <w:r w:rsidRPr="002A1D09">
        <w:rPr>
          <w:lang w:eastAsia="en-AU"/>
        </w:rPr>
        <w:drawing>
          <wp:anchor distT="0" distB="0" distL="114300" distR="114300" simplePos="0" relativeHeight="251757568" behindDoc="0" locked="0" layoutInCell="1" allowOverlap="1" wp14:anchorId="75CD5A82" wp14:editId="62161EAB">
            <wp:simplePos x="0" y="0"/>
            <wp:positionH relativeFrom="column">
              <wp:posOffset>3610610</wp:posOffset>
            </wp:positionH>
            <wp:positionV relativeFrom="paragraph">
              <wp:posOffset>314325</wp:posOffset>
            </wp:positionV>
            <wp:extent cx="2125345" cy="1414780"/>
            <wp:effectExtent l="0" t="0" r="8255" b="0"/>
            <wp:wrapSquare wrapText="bothSides"/>
            <wp:docPr id="70" name="Picture 69"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112" cstate="print"/>
                    <a:stretch>
                      <a:fillRect/>
                    </a:stretch>
                  </pic:blipFill>
                  <pic:spPr>
                    <a:xfrm>
                      <a:off x="0" y="0"/>
                      <a:ext cx="2125345" cy="1414780"/>
                    </a:xfrm>
                    <a:prstGeom prst="rect">
                      <a:avLst/>
                    </a:prstGeom>
                  </pic:spPr>
                </pic:pic>
              </a:graphicData>
            </a:graphic>
            <wp14:sizeRelH relativeFrom="margin">
              <wp14:pctWidth>0</wp14:pctWidth>
            </wp14:sizeRelH>
            <wp14:sizeRelV relativeFrom="margin">
              <wp14:pctHeight>0</wp14:pctHeight>
            </wp14:sizeRelV>
          </wp:anchor>
        </w:drawing>
      </w:r>
      <w:r w:rsidR="005C7C51" w:rsidRPr="002A1D09">
        <w:rPr>
          <w:noProof w:val="0"/>
        </w:rPr>
        <w:t xml:space="preserve">It is a fundamental requirement that staff attempt to </w:t>
      </w:r>
      <w:r w:rsidR="00BB0FA6" w:rsidRPr="002A1D09">
        <w:rPr>
          <w:noProof w:val="0"/>
        </w:rPr>
        <w:t>create sales out of quotations</w:t>
      </w:r>
      <w:r w:rsidR="005C7C51" w:rsidRPr="002A1D09">
        <w:rPr>
          <w:noProof w:val="0"/>
        </w:rPr>
        <w:t xml:space="preserve"> as opposed to simply </w:t>
      </w:r>
      <w:r w:rsidR="00BB0FA6" w:rsidRPr="002A1D09">
        <w:rPr>
          <w:noProof w:val="0"/>
        </w:rPr>
        <w:t>preparing quotations</w:t>
      </w:r>
      <w:r w:rsidR="005C7C51" w:rsidRPr="002A1D09">
        <w:rPr>
          <w:noProof w:val="0"/>
        </w:rPr>
        <w:t xml:space="preserve">. </w:t>
      </w:r>
    </w:p>
    <w:p w:rsidR="005C7C51" w:rsidRPr="002A1D09" w:rsidRDefault="00246555" w:rsidP="003C74D3">
      <w:pPr>
        <w:pStyle w:val="BodyCopy"/>
        <w:rPr>
          <w:noProof w:val="0"/>
        </w:rPr>
      </w:pPr>
      <w:r w:rsidRPr="002A1D09">
        <w:rPr>
          <w:noProof w:val="0"/>
        </w:rPr>
        <w:t>When presenting quotations</w:t>
      </w:r>
      <w:r w:rsidR="005C7C51" w:rsidRPr="002A1D09">
        <w:rPr>
          <w:noProof w:val="0"/>
        </w:rPr>
        <w:t xml:space="preserve"> customer service essentials include</w:t>
      </w:r>
      <w:r w:rsidRPr="002A1D09">
        <w:rPr>
          <w:noProof w:val="0"/>
        </w:rPr>
        <w:t xml:space="preserve"> the need to</w:t>
      </w:r>
      <w:r w:rsidR="005C7C51" w:rsidRPr="002A1D09">
        <w:rPr>
          <w:noProof w:val="0"/>
        </w:rPr>
        <w:t xml:space="preserve">: </w:t>
      </w:r>
    </w:p>
    <w:p w:rsidR="005C7C51" w:rsidRPr="002A1D09" w:rsidRDefault="005C7C51" w:rsidP="003C74D3">
      <w:pPr>
        <w:pStyle w:val="Bullet1"/>
      </w:pPr>
      <w:r w:rsidRPr="002A1D09">
        <w:t xml:space="preserve">Have comprehensive product knowledge </w:t>
      </w:r>
    </w:p>
    <w:p w:rsidR="00780690" w:rsidRPr="002A1D09" w:rsidRDefault="00246555" w:rsidP="00780690">
      <w:pPr>
        <w:pStyle w:val="Bullet1"/>
      </w:pPr>
      <w:r w:rsidRPr="002A1D09">
        <w:t>Remember to consider</w:t>
      </w:r>
      <w:r w:rsidR="005C7C51" w:rsidRPr="002A1D09">
        <w:t xml:space="preserve"> customer needs, wants and preferences and suggest only those products and services that meet these identified criteria </w:t>
      </w:r>
      <w:r w:rsidR="00780690" w:rsidRPr="002A1D09">
        <w:br w:type="page"/>
      </w:r>
    </w:p>
    <w:p w:rsidR="005C7C51" w:rsidRPr="002A1D09" w:rsidRDefault="005C7C51" w:rsidP="003C74D3">
      <w:pPr>
        <w:pStyle w:val="Bullet1"/>
      </w:pPr>
      <w:r w:rsidRPr="002A1D09">
        <w:t xml:space="preserve">Ask questions – to gather information from the customer to identify </w:t>
      </w:r>
      <w:r w:rsidR="00246555" w:rsidRPr="002A1D09">
        <w:t xml:space="preserve">if the quotation meets </w:t>
      </w:r>
      <w:r w:rsidRPr="002A1D09">
        <w:t xml:space="preserve">their needs, wants and preferences and to clarify related issues </w:t>
      </w:r>
    </w:p>
    <w:p w:rsidR="005C7C51" w:rsidRPr="002A1D09" w:rsidRDefault="005C7C51" w:rsidP="003C74D3">
      <w:pPr>
        <w:pStyle w:val="Bullet1"/>
      </w:pPr>
      <w:r w:rsidRPr="002A1D09">
        <w:t>Be proactive – that is, you need to be able to initiate interaction with custome</w:t>
      </w:r>
      <w:r w:rsidR="00246555" w:rsidRPr="002A1D09">
        <w:t>rs rather than wait for them to</w:t>
      </w:r>
      <w:r w:rsidRPr="002A1D09">
        <w:t xml:space="preserve"> come to you and ask a question or make a purchase </w:t>
      </w:r>
    </w:p>
    <w:p w:rsidR="005C7C51" w:rsidRPr="002A1D09" w:rsidRDefault="005C7C51" w:rsidP="003C74D3">
      <w:pPr>
        <w:pStyle w:val="Bullet1"/>
      </w:pPr>
      <w:r w:rsidRPr="002A1D09">
        <w:t xml:space="preserve">Provide information, recommendations, advice and suggestions that aligns with identified customer need </w:t>
      </w:r>
    </w:p>
    <w:p w:rsidR="005C7C51" w:rsidRPr="002A1D09" w:rsidRDefault="005C7C51" w:rsidP="003C74D3">
      <w:pPr>
        <w:pStyle w:val="Bullet1"/>
      </w:pPr>
      <w:r w:rsidRPr="002A1D09">
        <w:t xml:space="preserve">Sell the benefits of products and services – as opposed to simply stating the features of the products and services </w:t>
      </w:r>
    </w:p>
    <w:p w:rsidR="005C7C51" w:rsidRPr="002A1D09" w:rsidRDefault="00780690" w:rsidP="003C74D3">
      <w:pPr>
        <w:pStyle w:val="Bullet1"/>
      </w:pPr>
      <w:r w:rsidRPr="002A1D09">
        <w:rPr>
          <w:noProof/>
          <w:lang w:eastAsia="en-AU"/>
        </w:rPr>
        <w:drawing>
          <wp:anchor distT="0" distB="0" distL="114300" distR="114300" simplePos="0" relativeHeight="251758592" behindDoc="0" locked="0" layoutInCell="1" allowOverlap="1" wp14:anchorId="5B041A1B" wp14:editId="476A5D0B">
            <wp:simplePos x="0" y="0"/>
            <wp:positionH relativeFrom="column">
              <wp:posOffset>3348990</wp:posOffset>
            </wp:positionH>
            <wp:positionV relativeFrom="paragraph">
              <wp:posOffset>336550</wp:posOffset>
            </wp:positionV>
            <wp:extent cx="2367915" cy="1577975"/>
            <wp:effectExtent l="0" t="0" r="0" b="3175"/>
            <wp:wrapSquare wrapText="bothSides"/>
            <wp:docPr id="71" name="Picture 70"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113" cstate="print"/>
                    <a:stretch>
                      <a:fillRect/>
                    </a:stretch>
                  </pic:blipFill>
                  <pic:spPr>
                    <a:xfrm>
                      <a:off x="0" y="0"/>
                      <a:ext cx="2367915" cy="1577975"/>
                    </a:xfrm>
                    <a:prstGeom prst="rect">
                      <a:avLst/>
                    </a:prstGeom>
                  </pic:spPr>
                </pic:pic>
              </a:graphicData>
            </a:graphic>
            <wp14:sizeRelH relativeFrom="margin">
              <wp14:pctWidth>0</wp14:pctWidth>
            </wp14:sizeRelH>
            <wp14:sizeRelV relativeFrom="margin">
              <wp14:pctHeight>0</wp14:pctHeight>
            </wp14:sizeRelV>
          </wp:anchor>
        </w:drawing>
      </w:r>
      <w:r w:rsidR="005C7C51" w:rsidRPr="002A1D09">
        <w:t xml:space="preserve">Overcome objections by customers to making a purchase – by identifying the root cause for the objection and then applying acceptable problem-solving techniques </w:t>
      </w:r>
    </w:p>
    <w:p w:rsidR="005C7C51" w:rsidRPr="002A1D09" w:rsidRDefault="005C7C51" w:rsidP="003C74D3">
      <w:pPr>
        <w:pStyle w:val="Bullet1"/>
      </w:pPr>
      <w:r w:rsidRPr="002A1D09">
        <w:t xml:space="preserve">Allow customers time and opportunity to consider their purchase – as opposed to rushing them, pressuring them or intimidating them into buying </w:t>
      </w:r>
    </w:p>
    <w:p w:rsidR="00246555" w:rsidRPr="002A1D09" w:rsidRDefault="005C7C51" w:rsidP="003C74D3">
      <w:pPr>
        <w:pStyle w:val="Bullet1"/>
      </w:pPr>
      <w:r w:rsidRPr="002A1D09">
        <w:t xml:space="preserve">Make legitimate all add-on/complementary sales – to optimise the value of the sale and providing what the customer wants without pressuring the customer </w:t>
      </w:r>
    </w:p>
    <w:p w:rsidR="00627455" w:rsidRPr="002A1D09" w:rsidRDefault="005C7C51" w:rsidP="003C74D3">
      <w:pPr>
        <w:pStyle w:val="Bullet1"/>
      </w:pPr>
      <w:r w:rsidRPr="002A1D09">
        <w:t>Close the sale – as opposed to allowing the customer to continually ‘think about it’ and eventually decide not to purchase</w:t>
      </w:r>
      <w:r w:rsidR="009F029B">
        <w:t>.</w:t>
      </w:r>
      <w:r w:rsidRPr="002A1D09">
        <w:t xml:space="preserve"> </w:t>
      </w:r>
    </w:p>
    <w:p w:rsidR="00627455" w:rsidRPr="002A1D09" w:rsidRDefault="00246555" w:rsidP="003C74D3">
      <w:pPr>
        <w:pStyle w:val="BodyCopy"/>
        <w:rPr>
          <w:noProof w:val="0"/>
        </w:rPr>
      </w:pPr>
      <w:r w:rsidRPr="002A1D09">
        <w:rPr>
          <w:noProof w:val="0"/>
        </w:rPr>
        <w:t>These customer service skills will be explained in more detail through this manual. That said, it is important to remind yourself of them as the role of providing quotations in person is just more than passing over a piece of paper.</w:t>
      </w:r>
    </w:p>
    <w:p w:rsidR="00627455" w:rsidRPr="002A1D09" w:rsidRDefault="00627455" w:rsidP="003C74D3">
      <w:pPr>
        <w:pStyle w:val="Heading3"/>
      </w:pPr>
      <w:r w:rsidRPr="002A1D09">
        <w:t xml:space="preserve">Prepare for the </w:t>
      </w:r>
      <w:r w:rsidR="00572BFE" w:rsidRPr="002A1D09">
        <w:t xml:space="preserve">quotation </w:t>
      </w:r>
      <w:r w:rsidRPr="002A1D09">
        <w:t>presentation</w:t>
      </w:r>
    </w:p>
    <w:p w:rsidR="00627455" w:rsidRPr="002A1D09" w:rsidRDefault="00627455" w:rsidP="003C74D3">
      <w:pPr>
        <w:pStyle w:val="BodyCopy"/>
        <w:rPr>
          <w:noProof w:val="0"/>
        </w:rPr>
      </w:pPr>
      <w:r w:rsidRPr="002A1D09">
        <w:rPr>
          <w:noProof w:val="0"/>
        </w:rPr>
        <w:t xml:space="preserve">Before providing any quotation it is essential that you are prepared and ready to go when the customer arrives. </w:t>
      </w:r>
    </w:p>
    <w:p w:rsidR="00627455" w:rsidRPr="002A1D09" w:rsidRDefault="00780690" w:rsidP="003C74D3">
      <w:pPr>
        <w:pStyle w:val="BodyCopy"/>
        <w:rPr>
          <w:noProof w:val="0"/>
        </w:rPr>
      </w:pPr>
      <w:r w:rsidRPr="002A1D09">
        <w:rPr>
          <w:lang w:eastAsia="en-AU"/>
        </w:rPr>
        <w:drawing>
          <wp:anchor distT="0" distB="0" distL="114300" distR="114300" simplePos="0" relativeHeight="251759616" behindDoc="0" locked="0" layoutInCell="1" allowOverlap="1" wp14:anchorId="6AE05A80" wp14:editId="3BFCCF2B">
            <wp:simplePos x="0" y="0"/>
            <wp:positionH relativeFrom="column">
              <wp:posOffset>3646170</wp:posOffset>
            </wp:positionH>
            <wp:positionV relativeFrom="paragraph">
              <wp:posOffset>283845</wp:posOffset>
            </wp:positionV>
            <wp:extent cx="2095500" cy="1512570"/>
            <wp:effectExtent l="0" t="0" r="0" b="0"/>
            <wp:wrapSquare wrapText="bothSides"/>
            <wp:docPr id="72" name="Picture 71"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rotWithShape="1">
                    <a:blip r:embed="rId114" cstate="print"/>
                    <a:srcRect l="2703" r="4943"/>
                    <a:stretch/>
                  </pic:blipFill>
                  <pic:spPr bwMode="auto">
                    <a:xfrm>
                      <a:off x="0" y="0"/>
                      <a:ext cx="2095500" cy="1512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455" w:rsidRPr="002A1D09">
        <w:rPr>
          <w:noProof w:val="0"/>
        </w:rPr>
        <w:t xml:space="preserve">It is very unprofessional for customers to arrive </w:t>
      </w:r>
      <w:r w:rsidR="00572BFE" w:rsidRPr="002A1D09">
        <w:rPr>
          <w:noProof w:val="0"/>
        </w:rPr>
        <w:t>to discuss a quotation</w:t>
      </w:r>
      <w:r w:rsidR="00627455" w:rsidRPr="002A1D09">
        <w:rPr>
          <w:noProof w:val="0"/>
        </w:rPr>
        <w:t xml:space="preserve"> only to find you still organising things – get it ready well in advance.</w:t>
      </w:r>
    </w:p>
    <w:p w:rsidR="00627455" w:rsidRPr="002A1D09" w:rsidRDefault="00627455" w:rsidP="003C74D3">
      <w:pPr>
        <w:pStyle w:val="BodyCopy"/>
        <w:rPr>
          <w:noProof w:val="0"/>
        </w:rPr>
      </w:pPr>
      <w:r w:rsidRPr="002A1D09">
        <w:rPr>
          <w:noProof w:val="0"/>
        </w:rPr>
        <w:t>Things to ensure are:</w:t>
      </w:r>
    </w:p>
    <w:p w:rsidR="00572BFE" w:rsidRPr="002A1D09" w:rsidRDefault="00572BFE" w:rsidP="003C74D3">
      <w:pPr>
        <w:pStyle w:val="Bullet1"/>
      </w:pPr>
      <w:r w:rsidRPr="002A1D09">
        <w:t>Sufficient copies of quotations have been prepared</w:t>
      </w:r>
    </w:p>
    <w:p w:rsidR="00572BFE" w:rsidRPr="002A1D09" w:rsidRDefault="00572BFE" w:rsidP="003C74D3">
      <w:pPr>
        <w:pStyle w:val="Bullet1"/>
      </w:pPr>
      <w:r w:rsidRPr="002A1D09">
        <w:t>Pens and paper are available</w:t>
      </w:r>
    </w:p>
    <w:p w:rsidR="00572BFE" w:rsidRPr="002A1D09" w:rsidRDefault="00572BFE" w:rsidP="003C74D3">
      <w:pPr>
        <w:pStyle w:val="Bullet1"/>
      </w:pPr>
      <w:r w:rsidRPr="002A1D09">
        <w:t>Any refreshments have been arranged</w:t>
      </w:r>
    </w:p>
    <w:p w:rsidR="00627455" w:rsidRPr="002A1D09" w:rsidRDefault="00627455" w:rsidP="003C74D3">
      <w:pPr>
        <w:pStyle w:val="Bullet1"/>
      </w:pPr>
      <w:r w:rsidRPr="002A1D09">
        <w:t>Phone calls have been diverted</w:t>
      </w:r>
    </w:p>
    <w:p w:rsidR="00627455" w:rsidRPr="002A1D09" w:rsidRDefault="00627455" w:rsidP="003C74D3">
      <w:pPr>
        <w:pStyle w:val="Bullet1"/>
      </w:pPr>
      <w:r w:rsidRPr="002A1D09">
        <w:t>The des</w:t>
      </w:r>
      <w:r w:rsidR="00572BFE" w:rsidRPr="002A1D09">
        <w:t>ignated area for the discussion is arranged – whether at</w:t>
      </w:r>
      <w:r w:rsidR="00FE7D0C" w:rsidRPr="002A1D09">
        <w:t xml:space="preserve"> </w:t>
      </w:r>
      <w:r w:rsidR="00572BFE" w:rsidRPr="002A1D09">
        <w:t>your desk, a separate table or meeting room</w:t>
      </w:r>
    </w:p>
    <w:p w:rsidR="00627455" w:rsidRPr="002A1D09" w:rsidRDefault="00627455" w:rsidP="003C74D3">
      <w:pPr>
        <w:pStyle w:val="Bullet1"/>
        <w:rPr>
          <w:rFonts w:eastAsiaTheme="minorEastAsia"/>
          <w:lang w:eastAsia="en-AU"/>
        </w:rPr>
      </w:pPr>
      <w:r w:rsidRPr="002A1D09">
        <w:rPr>
          <w:rFonts w:eastAsiaTheme="minorEastAsia"/>
          <w:lang w:eastAsia="en-AU"/>
        </w:rPr>
        <w:t xml:space="preserve">Excess noise from outside has been minimised to the best extent possible </w:t>
      </w:r>
    </w:p>
    <w:p w:rsidR="00572BFE" w:rsidRPr="002A1D09" w:rsidRDefault="00572BFE" w:rsidP="003C74D3">
      <w:pPr>
        <w:pStyle w:val="Bullet1"/>
        <w:rPr>
          <w:rFonts w:cs="HelveticaNeueLT Std Lt"/>
        </w:rPr>
      </w:pPr>
      <w:r w:rsidRPr="002A1D09">
        <w:rPr>
          <w:rFonts w:cs="HelveticaNeueLT Std Lt"/>
        </w:rPr>
        <w:t xml:space="preserve">Others have been advised not to contact you during your meeting </w:t>
      </w:r>
    </w:p>
    <w:p w:rsidR="00572BFE" w:rsidRPr="002A1D09" w:rsidRDefault="00572BFE" w:rsidP="003C74D3">
      <w:pPr>
        <w:pStyle w:val="Bullet1"/>
        <w:rPr>
          <w:rFonts w:cs="HelveticaNeueLT Std Lt"/>
        </w:rPr>
      </w:pPr>
      <w:r w:rsidRPr="002A1D09">
        <w:rPr>
          <w:rFonts w:cs="HelveticaNeueLT Std Lt"/>
        </w:rPr>
        <w:t xml:space="preserve">Your mobile is turned off </w:t>
      </w:r>
    </w:p>
    <w:p w:rsidR="00572BFE" w:rsidRPr="002A1D09" w:rsidRDefault="00572BFE" w:rsidP="003C74D3">
      <w:pPr>
        <w:pStyle w:val="Bullet1"/>
        <w:rPr>
          <w:rFonts w:cs="HelveticaNeueLT Std Lt"/>
        </w:rPr>
      </w:pPr>
      <w:r w:rsidRPr="002A1D09">
        <w:rPr>
          <w:rFonts w:cs="HelveticaNeueLT Std Lt"/>
        </w:rPr>
        <w:t xml:space="preserve">Seating is sufficient for the numbers expected </w:t>
      </w:r>
    </w:p>
    <w:p w:rsidR="00FE7D0C" w:rsidRPr="002A1D09" w:rsidRDefault="00572BFE" w:rsidP="00780690">
      <w:pPr>
        <w:pStyle w:val="Bullet1"/>
        <w:rPr>
          <w:rFonts w:eastAsia="Calibri" w:cs="HelveticaNeueLTStd-LtCn"/>
          <w:b/>
          <w:color w:val="595959"/>
          <w:sz w:val="28"/>
          <w:szCs w:val="28"/>
        </w:rPr>
      </w:pPr>
      <w:r w:rsidRPr="002A1D09">
        <w:rPr>
          <w:rFonts w:eastAsiaTheme="minorEastAsia" w:cs="HelveticaNeueLT Std Lt"/>
          <w:lang w:eastAsia="en-AU"/>
        </w:rPr>
        <w:t>All the required support materials are present – see below</w:t>
      </w:r>
      <w:r w:rsidR="00780690" w:rsidRPr="002A1D09">
        <w:rPr>
          <w:rFonts w:eastAsiaTheme="minorEastAsia" w:cs="HelveticaNeueLT Std Lt"/>
          <w:lang w:eastAsia="en-AU"/>
        </w:rPr>
        <w:t>.</w:t>
      </w:r>
      <w:r w:rsidR="00FE7D0C" w:rsidRPr="002A1D09">
        <w:rPr>
          <w:rFonts w:eastAsia="Calibri" w:cs="HelveticaNeueLTStd-LtCn"/>
          <w:b/>
          <w:color w:val="595959"/>
          <w:sz w:val="28"/>
          <w:szCs w:val="28"/>
        </w:rPr>
        <w:br w:type="page"/>
      </w:r>
    </w:p>
    <w:p w:rsidR="00627455" w:rsidRPr="002A1D09" w:rsidRDefault="00627455" w:rsidP="003C74D3">
      <w:pPr>
        <w:pStyle w:val="Heading3"/>
      </w:pPr>
      <w:r w:rsidRPr="002A1D09">
        <w:t>Ensure supportive materials are present</w:t>
      </w:r>
    </w:p>
    <w:p w:rsidR="00627455" w:rsidRPr="002A1D09" w:rsidRDefault="00627455" w:rsidP="003C74D3">
      <w:pPr>
        <w:pStyle w:val="BodyCopy"/>
        <w:rPr>
          <w:noProof w:val="0"/>
        </w:rPr>
      </w:pPr>
      <w:r w:rsidRPr="002A1D09">
        <w:rPr>
          <w:noProof w:val="0"/>
        </w:rPr>
        <w:t>In many cases, supportive materials may be required to compliment or explain inclusions in a proposal.</w:t>
      </w:r>
    </w:p>
    <w:p w:rsidR="00627455" w:rsidRPr="002A1D09" w:rsidRDefault="00627455" w:rsidP="003C74D3">
      <w:pPr>
        <w:pStyle w:val="BodyCopy"/>
        <w:rPr>
          <w:noProof w:val="0"/>
        </w:rPr>
      </w:pPr>
      <w:r w:rsidRPr="002A1D09">
        <w:rPr>
          <w:noProof w:val="0"/>
        </w:rPr>
        <w:t>The purpose of providing a proposal is to give customers detailed information relating to their travel needs. In many cases, the travel agent will not explain every fine detail, but present an overview and then give materials for customers to take away, to read in their own time.</w:t>
      </w:r>
    </w:p>
    <w:p w:rsidR="00627455" w:rsidRPr="002A1D09" w:rsidRDefault="00627455" w:rsidP="003C74D3">
      <w:pPr>
        <w:pStyle w:val="BodyCopy"/>
        <w:rPr>
          <w:noProof w:val="0"/>
        </w:rPr>
      </w:pPr>
      <w:r w:rsidRPr="002A1D09">
        <w:rPr>
          <w:noProof w:val="0"/>
        </w:rPr>
        <w:t>That said, any relevant support materials should be close at hand including:</w:t>
      </w:r>
    </w:p>
    <w:p w:rsidR="00627455" w:rsidRPr="002A1D09" w:rsidRDefault="00780690" w:rsidP="003C74D3">
      <w:pPr>
        <w:pStyle w:val="Bullet1"/>
      </w:pPr>
      <w:r w:rsidRPr="002A1D09">
        <w:rPr>
          <w:noProof/>
          <w:lang w:eastAsia="en-AU"/>
        </w:rPr>
        <w:drawing>
          <wp:anchor distT="0" distB="0" distL="114300" distR="114300" simplePos="0" relativeHeight="251760640" behindDoc="0" locked="0" layoutInCell="1" allowOverlap="1" wp14:anchorId="28520608" wp14:editId="6DBE2D55">
            <wp:simplePos x="0" y="0"/>
            <wp:positionH relativeFrom="column">
              <wp:posOffset>3272790</wp:posOffset>
            </wp:positionH>
            <wp:positionV relativeFrom="paragraph">
              <wp:posOffset>71755</wp:posOffset>
            </wp:positionV>
            <wp:extent cx="2416175" cy="1610995"/>
            <wp:effectExtent l="0" t="0" r="3175" b="8255"/>
            <wp:wrapSquare wrapText="bothSides"/>
            <wp:docPr id="73" name="Picture 72" descr="W616_shutterstock_74684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6_shutterstock_74684551.jpg"/>
                    <pic:cNvPicPr/>
                  </pic:nvPicPr>
                  <pic:blipFill>
                    <a:blip r:embed="rId115" cstate="print"/>
                    <a:stretch>
                      <a:fillRect/>
                    </a:stretch>
                  </pic:blipFill>
                  <pic:spPr>
                    <a:xfrm>
                      <a:off x="0" y="0"/>
                      <a:ext cx="2416175" cy="1610995"/>
                    </a:xfrm>
                    <a:prstGeom prst="rect">
                      <a:avLst/>
                    </a:prstGeom>
                  </pic:spPr>
                </pic:pic>
              </a:graphicData>
            </a:graphic>
            <wp14:sizeRelH relativeFrom="margin">
              <wp14:pctWidth>0</wp14:pctWidth>
            </wp14:sizeRelH>
            <wp14:sizeRelV relativeFrom="margin">
              <wp14:pctHeight>0</wp14:pctHeight>
            </wp14:sizeRelV>
          </wp:anchor>
        </w:drawing>
      </w:r>
      <w:r w:rsidR="00627455" w:rsidRPr="002A1D09">
        <w:t>Websites (via internet and intranet)</w:t>
      </w:r>
    </w:p>
    <w:p w:rsidR="00627455" w:rsidRPr="002A1D09" w:rsidRDefault="00627455" w:rsidP="003C74D3">
      <w:pPr>
        <w:pStyle w:val="Bullet1"/>
      </w:pPr>
      <w:r w:rsidRPr="002A1D09">
        <w:t>Product manuals</w:t>
      </w:r>
    </w:p>
    <w:p w:rsidR="00627455" w:rsidRPr="002A1D09" w:rsidRDefault="00627455" w:rsidP="003C74D3">
      <w:pPr>
        <w:pStyle w:val="Bullet1"/>
      </w:pPr>
      <w:r w:rsidRPr="002A1D09">
        <w:t>Supplier information and sales kits</w:t>
      </w:r>
    </w:p>
    <w:p w:rsidR="00627455" w:rsidRPr="002A1D09" w:rsidRDefault="00627455" w:rsidP="003C74D3">
      <w:pPr>
        <w:pStyle w:val="Bullet1"/>
      </w:pPr>
      <w:r w:rsidRPr="002A1D09">
        <w:t>Industry tariffs</w:t>
      </w:r>
    </w:p>
    <w:p w:rsidR="00627455" w:rsidRPr="002A1D09" w:rsidRDefault="00627455" w:rsidP="003C74D3">
      <w:pPr>
        <w:pStyle w:val="Bullet1"/>
      </w:pPr>
      <w:r w:rsidRPr="002A1D09">
        <w:t>Brochures and flyers (hard and electronic)</w:t>
      </w:r>
    </w:p>
    <w:p w:rsidR="00627455" w:rsidRPr="002A1D09" w:rsidRDefault="00627455" w:rsidP="003C74D3">
      <w:pPr>
        <w:pStyle w:val="Bullet1"/>
      </w:pPr>
      <w:r w:rsidRPr="002A1D09">
        <w:t>Fare sheets</w:t>
      </w:r>
    </w:p>
    <w:p w:rsidR="00627455" w:rsidRPr="002A1D09" w:rsidRDefault="00627455" w:rsidP="003C74D3">
      <w:pPr>
        <w:pStyle w:val="Bullet1"/>
      </w:pPr>
      <w:r w:rsidRPr="002A1D09">
        <w:t>Timetables</w:t>
      </w:r>
      <w:r w:rsidR="00112CAF" w:rsidRPr="002A1D09">
        <w:t>.</w:t>
      </w:r>
    </w:p>
    <w:p w:rsidR="0012258E" w:rsidRPr="002A1D09" w:rsidRDefault="0012258E" w:rsidP="0012258E">
      <w:pPr>
        <w:pStyle w:val="Heading2"/>
      </w:pPr>
      <w:r w:rsidRPr="002A1D09">
        <w:t>3.3</w:t>
      </w:r>
      <w:r w:rsidRPr="002A1D09">
        <w:tab/>
      </w:r>
      <w:fldSimple w:instr=" REF  Criteria33  \* MERGEFORMAT ">
        <w:sdt>
          <w:sdtPr>
            <w:alias w:val="Criteria33"/>
            <w:tag w:val="Criteria33"/>
            <w:id w:val="88060667"/>
            <w:lock w:val="sdtLocked"/>
            <w:placeholder>
              <w:docPart w:val="6F624A4525BB4D8E8972FB8537A08412"/>
            </w:placeholder>
          </w:sdtPr>
          <w:sdtEndPr/>
          <w:sdtContent>
            <w:r w:rsidR="009A1C69" w:rsidRPr="002A1D09">
              <w:rPr>
                <w:rStyle w:val="PlaceholderText"/>
                <w:color w:val="45545F"/>
              </w:rPr>
              <w:t xml:space="preserve">Explain and expand on the </w:t>
            </w:r>
            <w:r w:rsidR="009A1C69" w:rsidRPr="002A1D09">
              <w:t>quotation</w:t>
            </w:r>
          </w:sdtContent>
        </w:sdt>
      </w:fldSimple>
    </w:p>
    <w:p w:rsidR="00D4005D" w:rsidRPr="002A1D09" w:rsidRDefault="00D4005D" w:rsidP="003C74D3">
      <w:pPr>
        <w:pStyle w:val="Heading3"/>
      </w:pPr>
      <w:r w:rsidRPr="002A1D09">
        <w:t>Introduction</w:t>
      </w:r>
    </w:p>
    <w:p w:rsidR="00F7609D" w:rsidRPr="002A1D09" w:rsidRDefault="00F7609D" w:rsidP="003C74D3">
      <w:pPr>
        <w:pStyle w:val="BodyCopy"/>
        <w:rPr>
          <w:noProof w:val="0"/>
        </w:rPr>
      </w:pPr>
      <w:r w:rsidRPr="002A1D09">
        <w:rPr>
          <w:noProof w:val="0"/>
        </w:rPr>
        <w:t>Whilst you as the travel agent may have spent considerable time researching and developing a quotation for a customer, it is important to remember that the customer may have only seen an initial quotation.</w:t>
      </w:r>
    </w:p>
    <w:p w:rsidR="00F7609D" w:rsidRPr="002A1D09" w:rsidRDefault="00F7609D" w:rsidP="003C74D3">
      <w:pPr>
        <w:pStyle w:val="BodyCopy"/>
        <w:rPr>
          <w:noProof w:val="0"/>
        </w:rPr>
      </w:pPr>
      <w:r w:rsidRPr="002A1D09">
        <w:rPr>
          <w:noProof w:val="0"/>
        </w:rPr>
        <w:t>Also it is important to remember that customers do not have the same degree and depth of knowledge in the travel industry and the processes involved in making bookings, and that they will need explanation from yourself to help their understanding.</w:t>
      </w:r>
    </w:p>
    <w:p w:rsidR="00F7609D" w:rsidRPr="002A1D09" w:rsidRDefault="00780690" w:rsidP="003C74D3">
      <w:pPr>
        <w:pStyle w:val="BodyCopy"/>
        <w:rPr>
          <w:noProof w:val="0"/>
        </w:rPr>
      </w:pPr>
      <w:r w:rsidRPr="002A1D09">
        <w:rPr>
          <w:lang w:eastAsia="en-AU"/>
        </w:rPr>
        <w:drawing>
          <wp:anchor distT="0" distB="0" distL="114300" distR="114300" simplePos="0" relativeHeight="251761664" behindDoc="0" locked="0" layoutInCell="1" allowOverlap="1" wp14:anchorId="12D479CE" wp14:editId="7C519518">
            <wp:simplePos x="0" y="0"/>
            <wp:positionH relativeFrom="column">
              <wp:posOffset>3295015</wp:posOffset>
            </wp:positionH>
            <wp:positionV relativeFrom="paragraph">
              <wp:posOffset>170815</wp:posOffset>
            </wp:positionV>
            <wp:extent cx="2412365" cy="1610995"/>
            <wp:effectExtent l="0" t="0" r="6985" b="8255"/>
            <wp:wrapSquare wrapText="bothSides"/>
            <wp:docPr id="74" name="Picture 73"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116" cstate="print"/>
                    <a:stretch>
                      <a:fillRect/>
                    </a:stretch>
                  </pic:blipFill>
                  <pic:spPr>
                    <a:xfrm>
                      <a:off x="0" y="0"/>
                      <a:ext cx="2412365" cy="1610995"/>
                    </a:xfrm>
                    <a:prstGeom prst="rect">
                      <a:avLst/>
                    </a:prstGeom>
                  </pic:spPr>
                </pic:pic>
              </a:graphicData>
            </a:graphic>
            <wp14:sizeRelH relativeFrom="margin">
              <wp14:pctWidth>0</wp14:pctWidth>
            </wp14:sizeRelH>
            <wp14:sizeRelV relativeFrom="margin">
              <wp14:pctHeight>0</wp14:pctHeight>
            </wp14:sizeRelV>
          </wp:anchor>
        </w:drawing>
      </w:r>
      <w:r w:rsidR="00F7609D" w:rsidRPr="002A1D09">
        <w:rPr>
          <w:noProof w:val="0"/>
        </w:rPr>
        <w:t>As mentioned, some of the key aspects of providing a quotation is to:</w:t>
      </w:r>
    </w:p>
    <w:p w:rsidR="00F7609D" w:rsidRPr="002A1D09" w:rsidRDefault="00F7609D" w:rsidP="003C74D3">
      <w:pPr>
        <w:pStyle w:val="Bullet1"/>
      </w:pPr>
      <w:r w:rsidRPr="002A1D09">
        <w:t>Explain in more detail the key pieces of information in them</w:t>
      </w:r>
    </w:p>
    <w:p w:rsidR="00F7609D" w:rsidRPr="002A1D09" w:rsidRDefault="00F7609D" w:rsidP="003C74D3">
      <w:pPr>
        <w:pStyle w:val="Bullet1"/>
      </w:pPr>
      <w:r w:rsidRPr="002A1D09">
        <w:t>Answer any questions customers may have</w:t>
      </w:r>
    </w:p>
    <w:p w:rsidR="00F7609D" w:rsidRPr="002A1D09" w:rsidRDefault="00F7609D" w:rsidP="003C74D3">
      <w:pPr>
        <w:pStyle w:val="Bullet1"/>
      </w:pPr>
      <w:r w:rsidRPr="002A1D09">
        <w:t>Provide suggestions and recommendations</w:t>
      </w:r>
    </w:p>
    <w:p w:rsidR="005C7C51" w:rsidRPr="002A1D09" w:rsidRDefault="00F7609D" w:rsidP="003C74D3">
      <w:pPr>
        <w:pStyle w:val="Bullet1"/>
      </w:pPr>
      <w:r w:rsidRPr="002A1D09">
        <w:t xml:space="preserve">Outline the processes associated with confirming and organising travel arrangements </w:t>
      </w:r>
    </w:p>
    <w:p w:rsidR="00F7609D" w:rsidRPr="002A1D09" w:rsidRDefault="00F7609D" w:rsidP="003C74D3">
      <w:pPr>
        <w:pStyle w:val="Bullet1"/>
      </w:pPr>
      <w:r w:rsidRPr="002A1D09">
        <w:t>Guide them through the sales process</w:t>
      </w:r>
      <w:r w:rsidR="00112CAF" w:rsidRPr="002A1D09">
        <w:t>.</w:t>
      </w:r>
    </w:p>
    <w:p w:rsidR="00F7609D" w:rsidRPr="002A1D09" w:rsidRDefault="00F7609D" w:rsidP="003C74D3">
      <w:pPr>
        <w:pStyle w:val="BodyCopy"/>
        <w:rPr>
          <w:noProof w:val="0"/>
        </w:rPr>
      </w:pPr>
      <w:r w:rsidRPr="002A1D09">
        <w:rPr>
          <w:noProof w:val="0"/>
        </w:rPr>
        <w:t>Without having a sound understanding of what information is included in a quotation, no further action is likely to happen.</w:t>
      </w:r>
    </w:p>
    <w:p w:rsidR="00F7609D" w:rsidRPr="002A1D09" w:rsidRDefault="00F7609D" w:rsidP="003C74D3">
      <w:pPr>
        <w:pStyle w:val="BodyCopy"/>
        <w:rPr>
          <w:noProof w:val="0"/>
        </w:rPr>
      </w:pPr>
      <w:r w:rsidRPr="002A1D09">
        <w:rPr>
          <w:noProof w:val="0"/>
        </w:rPr>
        <w:t>Therefore an important part of the quotation process is to provide clear information to customers.</w:t>
      </w:r>
    </w:p>
    <w:p w:rsidR="00FE7D0C" w:rsidRPr="002A1D09" w:rsidRDefault="00FE7D0C">
      <w:pPr>
        <w:rPr>
          <w:rFonts w:ascii="Helvetica" w:hAnsi="Helvetica" w:cs="Chevin-Thin"/>
          <w:b/>
          <w:color w:val="595959" w:themeColor="text1" w:themeTint="A6"/>
          <w:sz w:val="28"/>
          <w:szCs w:val="28"/>
        </w:rPr>
      </w:pPr>
      <w:r w:rsidRPr="002A1D09">
        <w:rPr>
          <w:rFonts w:ascii="Helvetica" w:hAnsi="Helvetica" w:cs="Chevin-Thin"/>
          <w:b/>
          <w:color w:val="595959" w:themeColor="text1" w:themeTint="A6"/>
          <w:sz w:val="28"/>
          <w:szCs w:val="28"/>
        </w:rPr>
        <w:br w:type="page"/>
      </w:r>
    </w:p>
    <w:p w:rsidR="005C7C51" w:rsidRPr="002A1D09" w:rsidRDefault="004D5C0A" w:rsidP="003C74D3">
      <w:pPr>
        <w:pStyle w:val="Heading3"/>
      </w:pPr>
      <w:r w:rsidRPr="002A1D09">
        <w:t>Considerations when p</w:t>
      </w:r>
      <w:r w:rsidR="005C7C51" w:rsidRPr="002A1D09">
        <w:t xml:space="preserve">roviding </w:t>
      </w:r>
      <w:r w:rsidR="00CC600A" w:rsidRPr="002A1D09">
        <w:t xml:space="preserve">quotation </w:t>
      </w:r>
      <w:r w:rsidR="005C7C51" w:rsidRPr="002A1D09">
        <w:t xml:space="preserve">information </w:t>
      </w:r>
    </w:p>
    <w:p w:rsidR="005C7C51" w:rsidRPr="002A1D09" w:rsidRDefault="005C7C51" w:rsidP="003C74D3">
      <w:pPr>
        <w:pStyle w:val="BodyCopy"/>
        <w:rPr>
          <w:noProof w:val="0"/>
        </w:rPr>
      </w:pPr>
      <w:r w:rsidRPr="002A1D09">
        <w:rPr>
          <w:noProof w:val="0"/>
        </w:rPr>
        <w:t xml:space="preserve">When you provide information to customers it is absolutely essential that is it: </w:t>
      </w:r>
    </w:p>
    <w:p w:rsidR="005C7C51" w:rsidRPr="002A1D09" w:rsidRDefault="00112CAF" w:rsidP="003C74D3">
      <w:pPr>
        <w:pStyle w:val="Bullet1"/>
      </w:pPr>
      <w:r w:rsidRPr="002A1D09">
        <w:rPr>
          <w:noProof/>
          <w:lang w:eastAsia="en-AU"/>
        </w:rPr>
        <w:drawing>
          <wp:anchor distT="0" distB="0" distL="114300" distR="114300" simplePos="0" relativeHeight="251763712" behindDoc="0" locked="0" layoutInCell="1" allowOverlap="1" wp14:anchorId="636CAD76" wp14:editId="5B476D52">
            <wp:simplePos x="0" y="0"/>
            <wp:positionH relativeFrom="column">
              <wp:posOffset>3547745</wp:posOffset>
            </wp:positionH>
            <wp:positionV relativeFrom="paragraph">
              <wp:posOffset>20955</wp:posOffset>
            </wp:positionV>
            <wp:extent cx="2143125" cy="1708785"/>
            <wp:effectExtent l="0" t="0" r="9525" b="5715"/>
            <wp:wrapSquare wrapText="bothSides"/>
            <wp:docPr id="76" name="Picture 75"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117" cstate="print"/>
                    <a:stretch>
                      <a:fillRect/>
                    </a:stretch>
                  </pic:blipFill>
                  <pic:spPr>
                    <a:xfrm>
                      <a:off x="0" y="0"/>
                      <a:ext cx="2143125" cy="1708785"/>
                    </a:xfrm>
                    <a:prstGeom prst="rect">
                      <a:avLst/>
                    </a:prstGeom>
                  </pic:spPr>
                </pic:pic>
              </a:graphicData>
            </a:graphic>
            <wp14:sizeRelH relativeFrom="margin">
              <wp14:pctWidth>0</wp14:pctWidth>
            </wp14:sizeRelH>
            <wp14:sizeRelV relativeFrom="margin">
              <wp14:pctHeight>0</wp14:pctHeight>
            </wp14:sizeRelV>
          </wp:anchor>
        </w:drawing>
      </w:r>
      <w:r w:rsidR="005C7C51" w:rsidRPr="002A1D09">
        <w:t xml:space="preserve">Up-to-date </w:t>
      </w:r>
    </w:p>
    <w:p w:rsidR="005C7C51" w:rsidRPr="002A1D09" w:rsidRDefault="005C7C51" w:rsidP="003C74D3">
      <w:pPr>
        <w:pStyle w:val="Bullet1"/>
      </w:pPr>
      <w:r w:rsidRPr="002A1D09">
        <w:t xml:space="preserve">Accurate </w:t>
      </w:r>
    </w:p>
    <w:p w:rsidR="005C7C51" w:rsidRPr="002A1D09" w:rsidRDefault="005C7C51" w:rsidP="003C74D3">
      <w:pPr>
        <w:pStyle w:val="Bullet1"/>
      </w:pPr>
      <w:r w:rsidRPr="002A1D09">
        <w:t xml:space="preserve">Comprehensive – make sure you tell the customer about any ‘less than attractive elements’ of what you recommend </w:t>
      </w:r>
    </w:p>
    <w:p w:rsidR="005C7C51" w:rsidRPr="002A1D09" w:rsidRDefault="005C7C51" w:rsidP="003C74D3">
      <w:pPr>
        <w:pStyle w:val="Bullet1"/>
      </w:pPr>
      <w:r w:rsidRPr="002A1D09">
        <w:t xml:space="preserve">Honest </w:t>
      </w:r>
    </w:p>
    <w:p w:rsidR="005C7C51" w:rsidRPr="002A1D09" w:rsidRDefault="005C7C51" w:rsidP="003C74D3">
      <w:pPr>
        <w:pStyle w:val="Bullet1"/>
      </w:pPr>
      <w:r w:rsidRPr="002A1D09">
        <w:t xml:space="preserve">Straight-forward and easily interpreted and understood </w:t>
      </w:r>
    </w:p>
    <w:p w:rsidR="005C7C51" w:rsidRPr="002A1D09" w:rsidRDefault="005C7C51" w:rsidP="003C74D3">
      <w:pPr>
        <w:pStyle w:val="Bullet1"/>
      </w:pPr>
      <w:r w:rsidRPr="002A1D09">
        <w:t xml:space="preserve">Concise – you certainly don’t want to give customers the impression you are rushing them but you also need to be sensitive to: </w:t>
      </w:r>
    </w:p>
    <w:p w:rsidR="005C7C51" w:rsidRPr="002A1D09" w:rsidRDefault="005C7C51" w:rsidP="003C74D3">
      <w:pPr>
        <w:pStyle w:val="Bullet2"/>
        <w:rPr>
          <w:lang w:val="en-AU"/>
        </w:rPr>
      </w:pPr>
      <w:r w:rsidRPr="002A1D09">
        <w:rPr>
          <w:lang w:val="en-AU"/>
        </w:rPr>
        <w:t xml:space="preserve">Their need to ‘get going’ </w:t>
      </w:r>
    </w:p>
    <w:p w:rsidR="005C7C51" w:rsidRPr="002A1D09" w:rsidRDefault="005C7C51" w:rsidP="003C74D3">
      <w:pPr>
        <w:pStyle w:val="Bullet2"/>
        <w:rPr>
          <w:lang w:val="en-AU"/>
        </w:rPr>
      </w:pPr>
      <w:r w:rsidRPr="002A1D09">
        <w:rPr>
          <w:lang w:val="en-AU"/>
        </w:rPr>
        <w:t>Your need to get on with other</w:t>
      </w:r>
      <w:r w:rsidR="00112CAF" w:rsidRPr="002A1D09">
        <w:rPr>
          <w:lang w:val="en-AU"/>
        </w:rPr>
        <w:t xml:space="preserve"> work and serve other customers.</w:t>
      </w:r>
    </w:p>
    <w:p w:rsidR="00CC600A" w:rsidRPr="002A1D09" w:rsidRDefault="00CC600A" w:rsidP="003C74D3">
      <w:pPr>
        <w:pStyle w:val="Heading3"/>
      </w:pPr>
      <w:r w:rsidRPr="002A1D09">
        <w:t xml:space="preserve">Interpersonal skills when providing quotation information </w:t>
      </w:r>
    </w:p>
    <w:p w:rsidR="005C7C51" w:rsidRPr="002A1D09" w:rsidRDefault="00CC600A" w:rsidP="003C74D3">
      <w:pPr>
        <w:pStyle w:val="BodyCopy"/>
        <w:rPr>
          <w:noProof w:val="0"/>
        </w:rPr>
      </w:pPr>
      <w:r w:rsidRPr="002A1D09">
        <w:rPr>
          <w:noProof w:val="0"/>
        </w:rPr>
        <w:t>When providing quotation</w:t>
      </w:r>
      <w:r w:rsidR="005C7C51" w:rsidRPr="002A1D09">
        <w:rPr>
          <w:noProof w:val="0"/>
        </w:rPr>
        <w:t xml:space="preserve"> information you need apply several appropriate interpersonal skills such as being: </w:t>
      </w:r>
    </w:p>
    <w:p w:rsidR="005C7C51" w:rsidRPr="002A1D09" w:rsidRDefault="005C7C51" w:rsidP="003C74D3">
      <w:pPr>
        <w:pStyle w:val="Bullet1"/>
      </w:pPr>
      <w:r w:rsidRPr="002A1D09">
        <w:t>Engaged with the process of providing information – you have to show you are interested in the person you are talking to and interested in w</w:t>
      </w:r>
      <w:r w:rsidR="00CC600A" w:rsidRPr="002A1D09">
        <w:t>hat they might be going to do. N</w:t>
      </w:r>
      <w:r w:rsidRPr="002A1D09">
        <w:t xml:space="preserve">ever indicate boredom or disinterest </w:t>
      </w:r>
    </w:p>
    <w:p w:rsidR="005C7C51" w:rsidRPr="002A1D09" w:rsidRDefault="005C7C51" w:rsidP="003C74D3">
      <w:pPr>
        <w:pStyle w:val="Bullet1"/>
      </w:pPr>
      <w:r w:rsidRPr="002A1D09">
        <w:t>Courteous and polite – using the customer’s name where it is known or following house policy regarding</w:t>
      </w:r>
      <w:r w:rsidR="00CC600A" w:rsidRPr="002A1D09">
        <w:t xml:space="preserve"> the use of ‘Sir’, ‘Madam’ </w:t>
      </w:r>
      <w:r w:rsidR="009E3138" w:rsidRPr="002A1D09">
        <w:t>etc.</w:t>
      </w:r>
      <w:r w:rsidR="00CC600A" w:rsidRPr="002A1D09">
        <w:t xml:space="preserve">, </w:t>
      </w:r>
      <w:r w:rsidRPr="002A1D09">
        <w:t>not interrupting them when they are</w:t>
      </w:r>
      <w:r w:rsidR="00CC600A" w:rsidRPr="002A1D09">
        <w:t xml:space="preserve"> talking, </w:t>
      </w:r>
      <w:r w:rsidRPr="002A1D09">
        <w:t xml:space="preserve">not rushing them </w:t>
      </w:r>
    </w:p>
    <w:p w:rsidR="005C7C51" w:rsidRPr="002A1D09" w:rsidRDefault="005C7C51" w:rsidP="003C74D3">
      <w:pPr>
        <w:pStyle w:val="Bullet1"/>
      </w:pPr>
      <w:r w:rsidRPr="002A1D09">
        <w:t xml:space="preserve">Sensitive and understanding – taking into account the fact that the customers probably do not appreciate any local customs, words, terms </w:t>
      </w:r>
      <w:r w:rsidR="009E3138" w:rsidRPr="002A1D09">
        <w:t>etc.</w:t>
      </w:r>
      <w:r w:rsidRPr="002A1D09">
        <w:t xml:space="preserve"> that apply </w:t>
      </w:r>
    </w:p>
    <w:p w:rsidR="005C7C51" w:rsidRPr="002A1D09" w:rsidRDefault="00FE7D0C" w:rsidP="003C74D3">
      <w:pPr>
        <w:pStyle w:val="Bullet1"/>
      </w:pPr>
      <w:r w:rsidRPr="002A1D09">
        <w:rPr>
          <w:noProof/>
          <w:lang w:eastAsia="en-AU"/>
        </w:rPr>
        <w:drawing>
          <wp:anchor distT="0" distB="0" distL="114300" distR="114300" simplePos="0" relativeHeight="251764736" behindDoc="0" locked="0" layoutInCell="1" allowOverlap="1" wp14:anchorId="4A214258" wp14:editId="78FAFEEF">
            <wp:simplePos x="0" y="0"/>
            <wp:positionH relativeFrom="column">
              <wp:posOffset>3421380</wp:posOffset>
            </wp:positionH>
            <wp:positionV relativeFrom="paragraph">
              <wp:posOffset>143510</wp:posOffset>
            </wp:positionV>
            <wp:extent cx="2272030" cy="1512570"/>
            <wp:effectExtent l="0" t="0" r="0" b="0"/>
            <wp:wrapSquare wrapText="bothSides"/>
            <wp:docPr id="77" name="Picture 76" descr="W248_customer_service_1_shutterstock_136084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8_customer_service_1_shutterstock_136084034.jpg"/>
                    <pic:cNvPicPr/>
                  </pic:nvPicPr>
                  <pic:blipFill>
                    <a:blip r:embed="rId118" cstate="print"/>
                    <a:stretch>
                      <a:fillRect/>
                    </a:stretch>
                  </pic:blipFill>
                  <pic:spPr>
                    <a:xfrm>
                      <a:off x="0" y="0"/>
                      <a:ext cx="2272030" cy="1512570"/>
                    </a:xfrm>
                    <a:prstGeom prst="rect">
                      <a:avLst/>
                    </a:prstGeom>
                  </pic:spPr>
                </pic:pic>
              </a:graphicData>
            </a:graphic>
            <wp14:sizeRelH relativeFrom="margin">
              <wp14:pctWidth>0</wp14:pctWidth>
            </wp14:sizeRelH>
            <wp14:sizeRelV relativeFrom="margin">
              <wp14:pctHeight>0</wp14:pctHeight>
            </wp14:sizeRelV>
          </wp:anchor>
        </w:drawing>
      </w:r>
      <w:r w:rsidR="005C7C51" w:rsidRPr="002A1D09">
        <w:t>Committed to the exchange – you have t</w:t>
      </w:r>
      <w:r w:rsidR="00CC600A" w:rsidRPr="002A1D09">
        <w:t>o genuinely want to help them. T</w:t>
      </w:r>
      <w:r w:rsidR="005C7C51" w:rsidRPr="002A1D09">
        <w:t xml:space="preserve">his can include sharing their excitement, understanding their confusion about </w:t>
      </w:r>
      <w:r w:rsidR="00CC600A" w:rsidRPr="002A1D09">
        <w:t>quotation details</w:t>
      </w:r>
      <w:r w:rsidR="005C7C51" w:rsidRPr="002A1D09">
        <w:t xml:space="preserve"> and making sure that all the questions they need answered are answered, even the unasked ones. It is important to read their non-verbal communication to try to determine whether or not they have a need for information that has not been supplied and has not been requested </w:t>
      </w:r>
    </w:p>
    <w:p w:rsidR="005C7C51" w:rsidRPr="002A1D09" w:rsidRDefault="005C7C51" w:rsidP="003C74D3">
      <w:pPr>
        <w:pStyle w:val="Bullet1"/>
      </w:pPr>
      <w:r w:rsidRPr="002A1D09">
        <w:t>Culturally sensitive and appropriate</w:t>
      </w:r>
      <w:r w:rsidR="009F029B">
        <w:t>.</w:t>
      </w:r>
      <w:r w:rsidRPr="002A1D09">
        <w:t xml:space="preserve"> </w:t>
      </w:r>
    </w:p>
    <w:p w:rsidR="00FE7D0C" w:rsidRPr="002A1D09" w:rsidRDefault="00FE7D0C">
      <w:pPr>
        <w:rPr>
          <w:rFonts w:ascii="Helvetica" w:eastAsia="Times New Roman" w:hAnsi="Helvetica" w:cs="Arial"/>
          <w:b/>
          <w:color w:val="595959" w:themeColor="text1" w:themeTint="A6"/>
          <w:sz w:val="28"/>
          <w:szCs w:val="28"/>
        </w:rPr>
      </w:pPr>
      <w:r w:rsidRPr="002A1D09">
        <w:rPr>
          <w:rFonts w:ascii="Helvetica" w:eastAsia="Times New Roman" w:hAnsi="Helvetica" w:cs="Arial"/>
          <w:b/>
          <w:color w:val="595959" w:themeColor="text1" w:themeTint="A6"/>
          <w:sz w:val="28"/>
          <w:szCs w:val="28"/>
        </w:rPr>
        <w:br w:type="page"/>
      </w:r>
    </w:p>
    <w:p w:rsidR="00CC600A" w:rsidRPr="002A1D09" w:rsidRDefault="00CC600A" w:rsidP="003C74D3">
      <w:pPr>
        <w:pStyle w:val="Heading3"/>
      </w:pPr>
      <w:r w:rsidRPr="002A1D09">
        <w:t>Process of explaining and expanding on the quotation</w:t>
      </w:r>
    </w:p>
    <w:p w:rsidR="00EE7607" w:rsidRPr="002A1D09" w:rsidRDefault="00112CAF" w:rsidP="003C74D3">
      <w:pPr>
        <w:pStyle w:val="BodyCopy"/>
        <w:rPr>
          <w:noProof w:val="0"/>
        </w:rPr>
      </w:pPr>
      <w:r w:rsidRPr="002A1D09">
        <w:rPr>
          <w:lang w:eastAsia="en-AU"/>
        </w:rPr>
        <w:drawing>
          <wp:anchor distT="0" distB="0" distL="114300" distR="114300" simplePos="0" relativeHeight="251762688" behindDoc="0" locked="0" layoutInCell="1" allowOverlap="1" wp14:anchorId="1F337F90" wp14:editId="15B168C5">
            <wp:simplePos x="0" y="0"/>
            <wp:positionH relativeFrom="column">
              <wp:posOffset>4358640</wp:posOffset>
            </wp:positionH>
            <wp:positionV relativeFrom="paragraph">
              <wp:posOffset>31115</wp:posOffset>
            </wp:positionV>
            <wp:extent cx="1371600" cy="2057400"/>
            <wp:effectExtent l="0" t="0" r="0" b="0"/>
            <wp:wrapSquare wrapText="bothSides"/>
            <wp:docPr id="75" name="Picture 74" descr="W574_shutterstock_181388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4_shutterstock_181388474.jpg"/>
                    <pic:cNvPicPr/>
                  </pic:nvPicPr>
                  <pic:blipFill>
                    <a:blip r:embed="rId119" cstate="print"/>
                    <a:stretch>
                      <a:fillRect/>
                    </a:stretch>
                  </pic:blipFill>
                  <pic:spPr>
                    <a:xfrm>
                      <a:off x="0" y="0"/>
                      <a:ext cx="1371600" cy="2057400"/>
                    </a:xfrm>
                    <a:prstGeom prst="rect">
                      <a:avLst/>
                    </a:prstGeom>
                  </pic:spPr>
                </pic:pic>
              </a:graphicData>
            </a:graphic>
            <wp14:sizeRelH relativeFrom="margin">
              <wp14:pctWidth>0</wp14:pctWidth>
            </wp14:sizeRelH>
            <wp14:sizeRelV relativeFrom="margin">
              <wp14:pctHeight>0</wp14:pctHeight>
            </wp14:sizeRelV>
          </wp:anchor>
        </w:drawing>
      </w:r>
      <w:r w:rsidR="00617767" w:rsidRPr="002A1D09">
        <w:rPr>
          <w:noProof w:val="0"/>
        </w:rPr>
        <w:t>The process of exp</w:t>
      </w:r>
      <w:r w:rsidR="00EE7607" w:rsidRPr="002A1D09">
        <w:rPr>
          <w:noProof w:val="0"/>
        </w:rPr>
        <w:t>lain</w:t>
      </w:r>
      <w:r w:rsidR="00617767" w:rsidRPr="002A1D09">
        <w:rPr>
          <w:noProof w:val="0"/>
        </w:rPr>
        <w:t>ing</w:t>
      </w:r>
      <w:r w:rsidR="00EE7607" w:rsidRPr="002A1D09">
        <w:rPr>
          <w:noProof w:val="0"/>
        </w:rPr>
        <w:t xml:space="preserve"> and expand</w:t>
      </w:r>
      <w:r w:rsidR="00617767" w:rsidRPr="002A1D09">
        <w:rPr>
          <w:noProof w:val="0"/>
        </w:rPr>
        <w:t>ing</w:t>
      </w:r>
      <w:r w:rsidR="00EE7607" w:rsidRPr="002A1D09">
        <w:rPr>
          <w:noProof w:val="0"/>
        </w:rPr>
        <w:t xml:space="preserve"> on the quotation </w:t>
      </w:r>
      <w:r w:rsidR="00617767" w:rsidRPr="002A1D09">
        <w:rPr>
          <w:noProof w:val="0"/>
        </w:rPr>
        <w:t>has some vital elements that must be covered, including:</w:t>
      </w:r>
    </w:p>
    <w:p w:rsidR="00EE7607" w:rsidRPr="002A1D09" w:rsidRDefault="00EE7607" w:rsidP="003C74D3">
      <w:pPr>
        <w:pStyle w:val="Bullet1"/>
      </w:pPr>
      <w:r w:rsidRPr="002A1D09">
        <w:t>Providing personal interpretation and explanation of the quotation</w:t>
      </w:r>
    </w:p>
    <w:p w:rsidR="00EE7607" w:rsidRPr="002A1D09" w:rsidRDefault="00EE7607" w:rsidP="003C74D3">
      <w:pPr>
        <w:pStyle w:val="Bullet1"/>
      </w:pPr>
      <w:r w:rsidRPr="002A1D09">
        <w:t>Providing supplementary information as required</w:t>
      </w:r>
    </w:p>
    <w:p w:rsidR="00EE7607" w:rsidRPr="002A1D09" w:rsidRDefault="00EE7607" w:rsidP="003C74D3">
      <w:pPr>
        <w:pStyle w:val="Bullet1"/>
      </w:pPr>
      <w:r w:rsidRPr="002A1D09">
        <w:t>Explaining the reasons for charges and fees included in the quotation</w:t>
      </w:r>
    </w:p>
    <w:p w:rsidR="00EE7607" w:rsidRPr="002A1D09" w:rsidRDefault="00EE7607" w:rsidP="003C74D3">
      <w:pPr>
        <w:pStyle w:val="Bullet1"/>
      </w:pPr>
      <w:r w:rsidRPr="002A1D09">
        <w:t>Assisting the client to understand the reputation and expertise of nominated suppliers, providers and carriers</w:t>
      </w:r>
    </w:p>
    <w:p w:rsidR="00D4005D" w:rsidRPr="002A1D09" w:rsidRDefault="00EE7607" w:rsidP="00D4005D">
      <w:pPr>
        <w:pStyle w:val="Bullet1"/>
      </w:pPr>
      <w:r w:rsidRPr="002A1D09">
        <w:t xml:space="preserve">Providing supporting brochures and marketing materials to assist with </w:t>
      </w:r>
      <w:r w:rsidR="00112CAF" w:rsidRPr="002A1D09">
        <w:t>understanding of the quotation.</w:t>
      </w:r>
    </w:p>
    <w:p w:rsidR="0012258E" w:rsidRPr="002A1D09" w:rsidRDefault="0012258E" w:rsidP="0012258E">
      <w:pPr>
        <w:pStyle w:val="Heading2"/>
      </w:pPr>
      <w:r w:rsidRPr="002A1D09">
        <w:t>3.4</w:t>
      </w:r>
      <w:r w:rsidRPr="002A1D09">
        <w:tab/>
      </w:r>
      <w:fldSimple w:instr=" REF  Criteria34  \* MERGEFORMAT ">
        <w:sdt>
          <w:sdtPr>
            <w:alias w:val="Criteria34"/>
            <w:tag w:val="Criteria34"/>
            <w:id w:val="88060668"/>
            <w:lock w:val="sdtLocked"/>
            <w:placeholder>
              <w:docPart w:val="315DB0960DCD49A693974BD986E25B29"/>
            </w:placeholder>
          </w:sdtPr>
          <w:sdtEndPr>
            <w:rPr>
              <w:rStyle w:val="PlaceholderText"/>
              <w:color w:val="808080"/>
            </w:rPr>
          </w:sdtEndPr>
          <w:sdtContent>
            <w:r w:rsidR="009A1C69" w:rsidRPr="002A1D09">
              <w:rPr>
                <w:rStyle w:val="PlaceholderText"/>
                <w:color w:val="45545F"/>
              </w:rPr>
              <w:t>Encourage questions from the client</w:t>
            </w:r>
          </w:sdtContent>
        </w:sdt>
      </w:fldSimple>
    </w:p>
    <w:p w:rsidR="00D4005D" w:rsidRPr="002A1D09" w:rsidRDefault="00D4005D" w:rsidP="003C74D3">
      <w:pPr>
        <w:pStyle w:val="Heading3"/>
      </w:pPr>
      <w:r w:rsidRPr="002A1D09">
        <w:t>Introduction</w:t>
      </w:r>
    </w:p>
    <w:p w:rsidR="00AA6CE8" w:rsidRPr="002A1D09" w:rsidRDefault="00AA6CE8" w:rsidP="00780690">
      <w:pPr>
        <w:pStyle w:val="BodyCopy"/>
        <w:rPr>
          <w:noProof w:val="0"/>
        </w:rPr>
      </w:pPr>
      <w:r w:rsidRPr="002A1D09">
        <w:rPr>
          <w:noProof w:val="0"/>
        </w:rPr>
        <w:t>Given that a quotation presentation will have one or more distinct objectives, it makes sense that you incorporate into the actual delivery of the presentation opportunities for customers to seek clarification on issues that are important to them.</w:t>
      </w:r>
    </w:p>
    <w:p w:rsidR="00AA6CE8" w:rsidRPr="002A1D09" w:rsidRDefault="00AA6CE8" w:rsidP="00780690">
      <w:pPr>
        <w:pStyle w:val="BodyCopy"/>
        <w:rPr>
          <w:noProof w:val="0"/>
        </w:rPr>
      </w:pPr>
      <w:r w:rsidRPr="002A1D09">
        <w:rPr>
          <w:noProof w:val="0"/>
        </w:rPr>
        <w:t>This section looks at the role of handling and using questions to ensure customers understand the key elements of the quotation and that their needs are being met in the quotation.</w:t>
      </w:r>
    </w:p>
    <w:p w:rsidR="008A3CD6" w:rsidRPr="002A1D09" w:rsidRDefault="00D74146" w:rsidP="003C74D3">
      <w:pPr>
        <w:pStyle w:val="Heading3"/>
      </w:pPr>
      <w:r w:rsidRPr="002A1D09">
        <w:t>Role of q</w:t>
      </w:r>
      <w:r w:rsidR="008A3CD6" w:rsidRPr="002A1D09">
        <w:t>uestions</w:t>
      </w:r>
    </w:p>
    <w:p w:rsidR="00AA6CE8" w:rsidRPr="002A1D09" w:rsidRDefault="008A3CD6" w:rsidP="00780690">
      <w:pPr>
        <w:pStyle w:val="BodyCopy"/>
        <w:rPr>
          <w:noProof w:val="0"/>
        </w:rPr>
      </w:pPr>
      <w:r w:rsidRPr="002A1D09">
        <w:rPr>
          <w:noProof w:val="0"/>
        </w:rPr>
        <w:t>It is important to remember that questions are a normal part of most quotation presentations. They should be encouraged and used by both the travel agent and the customer as it aims to clarify and resolve any outstanding points of a quotation.</w:t>
      </w:r>
    </w:p>
    <w:p w:rsidR="008A3CD6" w:rsidRPr="002A1D09" w:rsidRDefault="008A3CD6" w:rsidP="00780690">
      <w:pPr>
        <w:pStyle w:val="BodyCopy"/>
        <w:rPr>
          <w:noProof w:val="0"/>
        </w:rPr>
      </w:pPr>
      <w:r w:rsidRPr="002A1D09">
        <w:rPr>
          <w:noProof w:val="0"/>
        </w:rPr>
        <w:t xml:space="preserve">Travel agents should see questions from customers as a positive thing and not as an interruption or a distraction. </w:t>
      </w:r>
    </w:p>
    <w:p w:rsidR="008A3CD6" w:rsidRPr="002A1D09" w:rsidRDefault="00FE7D0C" w:rsidP="00780690">
      <w:pPr>
        <w:pStyle w:val="BodyCopy"/>
        <w:rPr>
          <w:noProof w:val="0"/>
        </w:rPr>
      </w:pPr>
      <w:r w:rsidRPr="002A1D09">
        <w:rPr>
          <w:lang w:eastAsia="en-AU"/>
        </w:rPr>
        <w:drawing>
          <wp:anchor distT="0" distB="0" distL="114300" distR="114300" simplePos="0" relativeHeight="251765760" behindDoc="0" locked="0" layoutInCell="1" allowOverlap="1" wp14:anchorId="05802A8E" wp14:editId="20ED3E6A">
            <wp:simplePos x="0" y="0"/>
            <wp:positionH relativeFrom="column">
              <wp:posOffset>4246245</wp:posOffset>
            </wp:positionH>
            <wp:positionV relativeFrom="paragraph">
              <wp:posOffset>59055</wp:posOffset>
            </wp:positionV>
            <wp:extent cx="1468120" cy="2202815"/>
            <wp:effectExtent l="0" t="0" r="0" b="6985"/>
            <wp:wrapSquare wrapText="bothSides"/>
            <wp:docPr id="78" name="Picture 77" descr="W291_asianwoman_thinkingbubble_shutterstock_20582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1_asianwoman_thinkingbubble_shutterstock_20582900.jpg"/>
                    <pic:cNvPicPr/>
                  </pic:nvPicPr>
                  <pic:blipFill>
                    <a:blip r:embed="rId120" cstate="print"/>
                    <a:stretch>
                      <a:fillRect/>
                    </a:stretch>
                  </pic:blipFill>
                  <pic:spPr>
                    <a:xfrm>
                      <a:off x="0" y="0"/>
                      <a:ext cx="1468120" cy="2202815"/>
                    </a:xfrm>
                    <a:prstGeom prst="rect">
                      <a:avLst/>
                    </a:prstGeom>
                  </pic:spPr>
                </pic:pic>
              </a:graphicData>
            </a:graphic>
            <wp14:sizeRelH relativeFrom="margin">
              <wp14:pctWidth>0</wp14:pctWidth>
            </wp14:sizeRelH>
            <wp14:sizeRelV relativeFrom="margin">
              <wp14:pctHeight>0</wp14:pctHeight>
            </wp14:sizeRelV>
          </wp:anchor>
        </w:drawing>
      </w:r>
      <w:r w:rsidR="008A3CD6" w:rsidRPr="002A1D09">
        <w:rPr>
          <w:noProof w:val="0"/>
        </w:rPr>
        <w:t>Questions:</w:t>
      </w:r>
    </w:p>
    <w:p w:rsidR="008A3CD6" w:rsidRPr="002A1D09" w:rsidRDefault="008A3CD6" w:rsidP="00780690">
      <w:pPr>
        <w:pStyle w:val="Bullet1"/>
      </w:pPr>
      <w:r w:rsidRPr="002A1D09">
        <w:t>Demonstrate the customer is interested, paying attention and that the quotation reflects their stated needs</w:t>
      </w:r>
    </w:p>
    <w:p w:rsidR="008A3CD6" w:rsidRPr="002A1D09" w:rsidRDefault="008A3CD6" w:rsidP="00780690">
      <w:pPr>
        <w:pStyle w:val="Bullet1"/>
      </w:pPr>
      <w:r w:rsidRPr="002A1D09">
        <w:t>Provide an extra opportunity for the objectives to be achieved by:</w:t>
      </w:r>
    </w:p>
    <w:p w:rsidR="008A3CD6" w:rsidRPr="002A1D09" w:rsidRDefault="008A3CD6" w:rsidP="00780690">
      <w:pPr>
        <w:pStyle w:val="Bullet2"/>
        <w:rPr>
          <w:lang w:val="en-AU"/>
        </w:rPr>
      </w:pPr>
      <w:r w:rsidRPr="002A1D09">
        <w:rPr>
          <w:lang w:val="en-AU"/>
        </w:rPr>
        <w:t>Clarifying issues</w:t>
      </w:r>
    </w:p>
    <w:p w:rsidR="008A3CD6" w:rsidRPr="002A1D09" w:rsidRDefault="008A3CD6" w:rsidP="00780690">
      <w:pPr>
        <w:pStyle w:val="Bullet2"/>
        <w:rPr>
          <w:lang w:val="en-AU"/>
        </w:rPr>
      </w:pPr>
      <w:r w:rsidRPr="002A1D09">
        <w:rPr>
          <w:lang w:val="en-AU"/>
        </w:rPr>
        <w:t>Giving examples</w:t>
      </w:r>
    </w:p>
    <w:p w:rsidR="008A3CD6" w:rsidRPr="002A1D09" w:rsidRDefault="008A3CD6" w:rsidP="00780690">
      <w:pPr>
        <w:pStyle w:val="Bullet2"/>
        <w:rPr>
          <w:lang w:val="en-AU"/>
        </w:rPr>
      </w:pPr>
      <w:r w:rsidRPr="002A1D09">
        <w:rPr>
          <w:lang w:val="en-AU"/>
        </w:rPr>
        <w:t>Restating facts</w:t>
      </w:r>
    </w:p>
    <w:p w:rsidR="008A3CD6" w:rsidRPr="002A1D09" w:rsidRDefault="008A3CD6" w:rsidP="00780690">
      <w:pPr>
        <w:pStyle w:val="Bullet1"/>
      </w:pPr>
      <w:r w:rsidRPr="002A1D09">
        <w:t>Enable a check to be made on the level of understanding the customer has in relation to quotation details</w:t>
      </w:r>
    </w:p>
    <w:p w:rsidR="008A3CD6" w:rsidRPr="002A1D09" w:rsidRDefault="008A3CD6" w:rsidP="00780690">
      <w:pPr>
        <w:pStyle w:val="Bullet1"/>
      </w:pPr>
      <w:r w:rsidRPr="002A1D09">
        <w:t>Facilitate interaction with the customer</w:t>
      </w:r>
      <w:r w:rsidR="00780690" w:rsidRPr="002A1D09">
        <w:t>.</w:t>
      </w:r>
    </w:p>
    <w:p w:rsidR="00112CAF" w:rsidRPr="002A1D09" w:rsidRDefault="00112CAF">
      <w:pPr>
        <w:rPr>
          <w:rFonts w:ascii="Helvetica" w:eastAsiaTheme="majorEastAsia" w:hAnsi="Helvetica" w:cstheme="majorBidi"/>
          <w:b/>
          <w:bCs/>
          <w:color w:val="45545F"/>
          <w:sz w:val="28"/>
        </w:rPr>
      </w:pPr>
      <w:r w:rsidRPr="002A1D09">
        <w:br w:type="page"/>
      </w:r>
    </w:p>
    <w:p w:rsidR="00D74146" w:rsidRPr="002A1D09" w:rsidRDefault="00D74146" w:rsidP="003C74D3">
      <w:pPr>
        <w:pStyle w:val="Heading3"/>
      </w:pPr>
      <w:r w:rsidRPr="002A1D09">
        <w:t xml:space="preserve">Listening to </w:t>
      </w:r>
      <w:r w:rsidR="00FB0E88" w:rsidRPr="002A1D09">
        <w:t xml:space="preserve">customer </w:t>
      </w:r>
      <w:r w:rsidRPr="002A1D09">
        <w:t>questions</w:t>
      </w:r>
    </w:p>
    <w:p w:rsidR="00D74146" w:rsidRPr="002A1D09" w:rsidRDefault="00D74146" w:rsidP="00780690">
      <w:pPr>
        <w:pStyle w:val="BodyCopy"/>
        <w:rPr>
          <w:noProof w:val="0"/>
        </w:rPr>
      </w:pPr>
      <w:r w:rsidRPr="002A1D09">
        <w:rPr>
          <w:noProof w:val="0"/>
        </w:rPr>
        <w:t xml:space="preserve">Listening is sometimes referred to as the neglected skill. </w:t>
      </w:r>
    </w:p>
    <w:p w:rsidR="008A3CD6" w:rsidRPr="002A1D09" w:rsidRDefault="00D74146" w:rsidP="00780690">
      <w:pPr>
        <w:pStyle w:val="BodyCopy"/>
        <w:rPr>
          <w:noProof w:val="0"/>
        </w:rPr>
      </w:pPr>
      <w:r w:rsidRPr="002A1D09">
        <w:rPr>
          <w:noProof w:val="0"/>
        </w:rPr>
        <w:t>Because we listen so often, we assume we are good at it and don’t need to spend any time worrying about how to do i</w:t>
      </w:r>
      <w:r w:rsidR="00FB0E88" w:rsidRPr="002A1D09">
        <w:rPr>
          <w:noProof w:val="0"/>
        </w:rPr>
        <w:t>t, or how to improve doing it. N</w:t>
      </w:r>
      <w:r w:rsidRPr="002A1D09">
        <w:rPr>
          <w:noProof w:val="0"/>
        </w:rPr>
        <w:t>othing could be further from the truth in most cases!</w:t>
      </w:r>
    </w:p>
    <w:p w:rsidR="00D74146" w:rsidRPr="002A1D09" w:rsidRDefault="00D74146" w:rsidP="00780690">
      <w:pPr>
        <w:pStyle w:val="BodyCopy"/>
        <w:rPr>
          <w:noProof w:val="0"/>
        </w:rPr>
      </w:pPr>
      <w:r w:rsidRPr="002A1D09">
        <w:rPr>
          <w:noProof w:val="0"/>
        </w:rPr>
        <w:t>Effective listening:</w:t>
      </w:r>
    </w:p>
    <w:p w:rsidR="00D74146" w:rsidRPr="002A1D09" w:rsidRDefault="00D74146" w:rsidP="00780690">
      <w:pPr>
        <w:pStyle w:val="Bullet1"/>
      </w:pPr>
      <w:r w:rsidRPr="002A1D09">
        <w:t xml:space="preserve">Encourages </w:t>
      </w:r>
      <w:r w:rsidR="00FB0E88" w:rsidRPr="002A1D09">
        <w:t>customers</w:t>
      </w:r>
      <w:r w:rsidRPr="002A1D09">
        <w:t xml:space="preserve"> to fully transmit their message by indicating our interest and concern  for what the</w:t>
      </w:r>
      <w:r w:rsidR="00FB0E88" w:rsidRPr="002A1D09">
        <w:t>y have</w:t>
      </w:r>
      <w:r w:rsidRPr="002A1D09">
        <w:t xml:space="preserve"> to say</w:t>
      </w:r>
    </w:p>
    <w:p w:rsidR="00D74146" w:rsidRPr="002A1D09" w:rsidRDefault="00D74146" w:rsidP="00780690">
      <w:pPr>
        <w:pStyle w:val="Bullet1"/>
      </w:pPr>
      <w:r w:rsidRPr="002A1D09">
        <w:t>Increases the likelihood that the receiver (you) is in possession of all the relevant facts before proceeding with their answer</w:t>
      </w:r>
    </w:p>
    <w:p w:rsidR="00D74146" w:rsidRPr="002A1D09" w:rsidRDefault="00D74146" w:rsidP="00780690">
      <w:pPr>
        <w:pStyle w:val="Bullet1"/>
      </w:pPr>
      <w:r w:rsidRPr="002A1D09">
        <w:t>Improves the quality of relationships – better communication is built in better listening and better relationships are built on better communication</w:t>
      </w:r>
    </w:p>
    <w:p w:rsidR="00FB0E88" w:rsidRPr="002A1D09" w:rsidRDefault="00D74146" w:rsidP="00780690">
      <w:pPr>
        <w:pStyle w:val="Bullet1"/>
      </w:pPr>
      <w:r w:rsidRPr="002A1D09">
        <w:t>Assists in problem resolution – no problem can be effectively resolved until both parties are in full possession of all the facts</w:t>
      </w:r>
    </w:p>
    <w:p w:rsidR="00D74146" w:rsidRPr="002A1D09" w:rsidRDefault="00D74146" w:rsidP="00780690">
      <w:pPr>
        <w:pStyle w:val="Bullet1"/>
      </w:pPr>
      <w:r w:rsidRPr="002A1D09">
        <w:t xml:space="preserve">Enhances the chance of a proper understanding between </w:t>
      </w:r>
      <w:r w:rsidR="00FB0E88" w:rsidRPr="002A1D09">
        <w:t>the travel agent and the customer</w:t>
      </w:r>
      <w:r w:rsidRPr="002A1D09">
        <w:t xml:space="preserve"> – due to the transmission of information relevant to the </w:t>
      </w:r>
      <w:r w:rsidR="00FB0E88" w:rsidRPr="002A1D09">
        <w:t>quotation as a whole or a specific issue in the quotation</w:t>
      </w:r>
    </w:p>
    <w:p w:rsidR="00D74146" w:rsidRPr="002A1D09" w:rsidRDefault="00D74146" w:rsidP="00780690">
      <w:pPr>
        <w:pStyle w:val="Bullet1"/>
      </w:pPr>
      <w:r w:rsidRPr="002A1D09">
        <w:t>Reduces many problems and conflicts related to a specific issue</w:t>
      </w:r>
      <w:r w:rsidR="00FB0E88" w:rsidRPr="002A1D09">
        <w:t xml:space="preserve"> in the quotation</w:t>
      </w:r>
      <w:r w:rsidR="00780690" w:rsidRPr="002A1D09">
        <w:t>.</w:t>
      </w:r>
    </w:p>
    <w:p w:rsidR="00FB0E88" w:rsidRPr="002A1D09" w:rsidRDefault="00FB0E88" w:rsidP="003C74D3">
      <w:pPr>
        <w:pStyle w:val="Heading3"/>
      </w:pPr>
      <w:r w:rsidRPr="002A1D09">
        <w:t>Types of listening</w:t>
      </w:r>
    </w:p>
    <w:p w:rsidR="00D74146" w:rsidRPr="002A1D09" w:rsidRDefault="00D74146" w:rsidP="00780690">
      <w:pPr>
        <w:pStyle w:val="BodyCopy"/>
        <w:rPr>
          <w:noProof w:val="0"/>
        </w:rPr>
      </w:pPr>
      <w:r w:rsidRPr="002A1D09">
        <w:rPr>
          <w:noProof w:val="0"/>
        </w:rPr>
        <w:t xml:space="preserve">We have two listening options. </w:t>
      </w:r>
    </w:p>
    <w:p w:rsidR="00D74146" w:rsidRPr="002A1D09" w:rsidRDefault="00FB0E88" w:rsidP="00780690">
      <w:pPr>
        <w:pStyle w:val="Bullet1"/>
      </w:pPr>
      <w:r w:rsidRPr="002A1D09">
        <w:t xml:space="preserve">Active listening - </w:t>
      </w:r>
      <w:r w:rsidR="00D74146" w:rsidRPr="002A1D09">
        <w:t xml:space="preserve">involves listening only </w:t>
      </w:r>
    </w:p>
    <w:p w:rsidR="00D74146" w:rsidRPr="002A1D09" w:rsidRDefault="00FB0E88" w:rsidP="00780690">
      <w:pPr>
        <w:pStyle w:val="Bullet1"/>
      </w:pPr>
      <w:r w:rsidRPr="002A1D09">
        <w:t xml:space="preserve">Reflective listening - </w:t>
      </w:r>
      <w:r w:rsidR="00D74146" w:rsidRPr="002A1D09">
        <w:t xml:space="preserve"> involves giving verbal feedback that ensures the channel of communication contin</w:t>
      </w:r>
      <w:r w:rsidR="00780690" w:rsidRPr="002A1D09">
        <w:t>ues, clear and without conflict.</w:t>
      </w:r>
    </w:p>
    <w:p w:rsidR="00D74146" w:rsidRPr="002A1D09" w:rsidRDefault="00D74146" w:rsidP="00CC3BE5">
      <w:pPr>
        <w:autoSpaceDE w:val="0"/>
        <w:autoSpaceDN w:val="0"/>
        <w:adjustRightInd w:val="0"/>
        <w:spacing w:before="80" w:after="120" w:line="240" w:lineRule="auto"/>
        <w:rPr>
          <w:rFonts w:ascii="Helvetica" w:hAnsi="Helvetica" w:cs="HelveticaNeueLT Std Cn"/>
          <w:color w:val="211D1E"/>
        </w:rPr>
      </w:pPr>
      <w:r w:rsidRPr="002A1D09">
        <w:rPr>
          <w:rFonts w:ascii="Helvetica" w:hAnsi="Helvetica" w:cs="HelveticaNeueLT Std Cn"/>
          <w:b/>
          <w:bCs/>
          <w:color w:val="211D1E"/>
        </w:rPr>
        <w:t>Active listening</w:t>
      </w:r>
    </w:p>
    <w:p w:rsidR="00D74146" w:rsidRPr="002A1D09" w:rsidRDefault="00D74146" w:rsidP="00780690">
      <w:pPr>
        <w:pStyle w:val="BodyCopy"/>
        <w:rPr>
          <w:noProof w:val="0"/>
        </w:rPr>
      </w:pPr>
      <w:r w:rsidRPr="002A1D09">
        <w:rPr>
          <w:noProof w:val="0"/>
        </w:rPr>
        <w:t>When engaged in acti</w:t>
      </w:r>
      <w:r w:rsidR="00CC3BE5" w:rsidRPr="002A1D09">
        <w:rPr>
          <w:noProof w:val="0"/>
        </w:rPr>
        <w:t xml:space="preserve">ve listening, you do not speak, </w:t>
      </w:r>
      <w:r w:rsidRPr="002A1D09">
        <w:rPr>
          <w:noProof w:val="0"/>
        </w:rPr>
        <w:t xml:space="preserve">except for brief words designed to encourage the </w:t>
      </w:r>
      <w:r w:rsidR="00CC3BE5" w:rsidRPr="002A1D09">
        <w:rPr>
          <w:noProof w:val="0"/>
        </w:rPr>
        <w:t>customer to keep talking</w:t>
      </w:r>
      <w:r w:rsidRPr="002A1D09">
        <w:rPr>
          <w:noProof w:val="0"/>
        </w:rPr>
        <w:t xml:space="preserve">, you only listen. </w:t>
      </w:r>
    </w:p>
    <w:p w:rsidR="00D74146" w:rsidRPr="002A1D09" w:rsidRDefault="00D74146" w:rsidP="00780690">
      <w:pPr>
        <w:pStyle w:val="BodyCopy"/>
        <w:rPr>
          <w:noProof w:val="0"/>
        </w:rPr>
      </w:pPr>
      <w:r w:rsidRPr="002A1D09">
        <w:rPr>
          <w:noProof w:val="0"/>
        </w:rPr>
        <w:t xml:space="preserve">You allow your body language to encourage the </w:t>
      </w:r>
      <w:r w:rsidR="00CC3BE5" w:rsidRPr="002A1D09">
        <w:rPr>
          <w:noProof w:val="0"/>
        </w:rPr>
        <w:t>customer.</w:t>
      </w:r>
    </w:p>
    <w:p w:rsidR="00D74146" w:rsidRPr="002A1D09" w:rsidRDefault="00D74146" w:rsidP="00780690">
      <w:pPr>
        <w:pStyle w:val="BodyCopy"/>
        <w:rPr>
          <w:noProof w:val="0"/>
        </w:rPr>
      </w:pPr>
      <w:r w:rsidRPr="002A1D09">
        <w:rPr>
          <w:noProof w:val="0"/>
        </w:rPr>
        <w:t>Active listening is:</w:t>
      </w:r>
    </w:p>
    <w:p w:rsidR="00D74146" w:rsidRPr="002A1D09" w:rsidRDefault="00112CAF" w:rsidP="00780690">
      <w:pPr>
        <w:pStyle w:val="Bullet1"/>
      </w:pPr>
      <w:r w:rsidRPr="002A1D09">
        <w:rPr>
          <w:noProof/>
          <w:lang w:eastAsia="en-AU"/>
        </w:rPr>
        <w:drawing>
          <wp:anchor distT="0" distB="0" distL="114300" distR="114300" simplePos="0" relativeHeight="251766784" behindDoc="0" locked="0" layoutInCell="1" allowOverlap="1" wp14:anchorId="04A8E630" wp14:editId="5E937DB4">
            <wp:simplePos x="0" y="0"/>
            <wp:positionH relativeFrom="column">
              <wp:posOffset>3548380</wp:posOffset>
            </wp:positionH>
            <wp:positionV relativeFrom="paragraph">
              <wp:posOffset>73660</wp:posOffset>
            </wp:positionV>
            <wp:extent cx="2274570" cy="1617980"/>
            <wp:effectExtent l="0" t="0" r="0" b="1270"/>
            <wp:wrapSquare wrapText="bothSides"/>
            <wp:docPr id="79" name="Picture 78" descr="W4_Asian_Man_Professional_shutterstock_153733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Asian_Man_Professional_shutterstock_153733442.jpg"/>
                    <pic:cNvPicPr/>
                  </pic:nvPicPr>
                  <pic:blipFill rotWithShape="1">
                    <a:blip r:embed="rId121" cstate="print"/>
                    <a:srcRect r="6278"/>
                    <a:stretch/>
                  </pic:blipFill>
                  <pic:spPr bwMode="auto">
                    <a:xfrm>
                      <a:off x="0" y="0"/>
                      <a:ext cx="2274570" cy="1617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146" w:rsidRPr="002A1D09">
        <w:t xml:space="preserve">Showing sensitivity to the </w:t>
      </w:r>
      <w:r w:rsidR="00CC3BE5" w:rsidRPr="002A1D09">
        <w:t>customer</w:t>
      </w:r>
      <w:r w:rsidR="00D74146" w:rsidRPr="002A1D09">
        <w:t xml:space="preserve"> and indicating all due respect </w:t>
      </w:r>
    </w:p>
    <w:p w:rsidR="00D74146" w:rsidRPr="002A1D09" w:rsidRDefault="00D74146" w:rsidP="00780690">
      <w:pPr>
        <w:pStyle w:val="Bullet1"/>
      </w:pPr>
      <w:r w:rsidRPr="002A1D09">
        <w:t xml:space="preserve">Displaying empathy with the </w:t>
      </w:r>
      <w:r w:rsidR="00CC3BE5" w:rsidRPr="002A1D09">
        <w:t>customer</w:t>
      </w:r>
      <w:r w:rsidRPr="002A1D09">
        <w:t xml:space="preserve"> – this can mean aligning with their emotions (frustration, anger, joy, confusion, satisfaction) as well as with the content of the verbal message they are sending</w:t>
      </w:r>
    </w:p>
    <w:p w:rsidR="00D74146" w:rsidRPr="002A1D09" w:rsidRDefault="00D74146" w:rsidP="00780690">
      <w:pPr>
        <w:pStyle w:val="Bullet1"/>
      </w:pPr>
      <w:r w:rsidRPr="002A1D09">
        <w:t>Demonstrating your attention in all your non-verbal signals</w:t>
      </w:r>
      <w:r w:rsidR="00CC3BE5" w:rsidRPr="002A1D09">
        <w:t xml:space="preserve"> – by looking at them, nodding,</w:t>
      </w:r>
      <w:r w:rsidRPr="002A1D09">
        <w:t xml:space="preserve"> showing displays of interest</w:t>
      </w:r>
    </w:p>
    <w:p w:rsidR="00D74146" w:rsidRPr="002A1D09" w:rsidRDefault="00D74146" w:rsidP="00780690">
      <w:pPr>
        <w:pStyle w:val="Bullet1"/>
      </w:pPr>
      <w:r w:rsidRPr="002A1D09">
        <w:t>Not interrupting</w:t>
      </w:r>
    </w:p>
    <w:p w:rsidR="00D74146" w:rsidRPr="002A1D09" w:rsidRDefault="00D74146" w:rsidP="00780690">
      <w:pPr>
        <w:pStyle w:val="Bullet1"/>
      </w:pPr>
      <w:r w:rsidRPr="002A1D09">
        <w:t>Encouraging the other person to continue by encouraging behaviour – this includes nods, murmurs, short words of encouragement</w:t>
      </w:r>
    </w:p>
    <w:p w:rsidR="00D74146" w:rsidRPr="002A1D09" w:rsidRDefault="00D74146" w:rsidP="00780690">
      <w:pPr>
        <w:pStyle w:val="Bullet1"/>
      </w:pPr>
      <w:r w:rsidRPr="002A1D09">
        <w:t>Concentrating on what is being said and not thinking of something else – which means forcing yourself to focus on the speaker and their message rather than allowing your mind to lose focus and drift off somewhere else</w:t>
      </w:r>
    </w:p>
    <w:p w:rsidR="00D74146" w:rsidRPr="002A1D09" w:rsidRDefault="00D74146" w:rsidP="00780690">
      <w:pPr>
        <w:pStyle w:val="Bullet1"/>
      </w:pPr>
      <w:r w:rsidRPr="002A1D09">
        <w:t>Not being judgemental – meaning you focus on the question and refrain from inferring characteristics about the speaker from what they have said.</w:t>
      </w:r>
    </w:p>
    <w:p w:rsidR="00D74146" w:rsidRPr="002A1D09" w:rsidRDefault="00D74146" w:rsidP="00112CAF">
      <w:pPr>
        <w:pStyle w:val="Heading4"/>
      </w:pPr>
      <w:r w:rsidRPr="002A1D09">
        <w:t>Reflective listening</w:t>
      </w:r>
    </w:p>
    <w:p w:rsidR="00D74146" w:rsidRPr="002A1D09" w:rsidRDefault="00112CAF" w:rsidP="00780690">
      <w:pPr>
        <w:pStyle w:val="BodyCopy"/>
        <w:rPr>
          <w:noProof w:val="0"/>
        </w:rPr>
      </w:pPr>
      <w:r w:rsidRPr="002A1D09">
        <w:rPr>
          <w:lang w:eastAsia="en-AU"/>
        </w:rPr>
        <w:drawing>
          <wp:anchor distT="0" distB="0" distL="114300" distR="114300" simplePos="0" relativeHeight="251767808" behindDoc="0" locked="0" layoutInCell="1" allowOverlap="1" wp14:anchorId="018B91B0" wp14:editId="6260BAF1">
            <wp:simplePos x="0" y="0"/>
            <wp:positionH relativeFrom="column">
              <wp:posOffset>4200525</wp:posOffset>
            </wp:positionH>
            <wp:positionV relativeFrom="paragraph">
              <wp:posOffset>304165</wp:posOffset>
            </wp:positionV>
            <wp:extent cx="1534795" cy="2301875"/>
            <wp:effectExtent l="0" t="0" r="8255" b="3175"/>
            <wp:wrapSquare wrapText="bothSides"/>
            <wp:docPr id="80" name="Picture 79" descr="W15_Chinese_Professional_Hotel_shutterstock_46727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5_Chinese_Professional_Hotel_shutterstock_46727428.jpg"/>
                    <pic:cNvPicPr/>
                  </pic:nvPicPr>
                  <pic:blipFill>
                    <a:blip r:embed="rId122" cstate="print"/>
                    <a:stretch>
                      <a:fillRect/>
                    </a:stretch>
                  </pic:blipFill>
                  <pic:spPr>
                    <a:xfrm>
                      <a:off x="0" y="0"/>
                      <a:ext cx="1534795" cy="2301875"/>
                    </a:xfrm>
                    <a:prstGeom prst="rect">
                      <a:avLst/>
                    </a:prstGeom>
                  </pic:spPr>
                </pic:pic>
              </a:graphicData>
            </a:graphic>
            <wp14:sizeRelH relativeFrom="margin">
              <wp14:pctWidth>0</wp14:pctWidth>
            </wp14:sizeRelH>
            <wp14:sizeRelV relativeFrom="margin">
              <wp14:pctHeight>0</wp14:pctHeight>
            </wp14:sizeRelV>
          </wp:anchor>
        </w:drawing>
      </w:r>
      <w:r w:rsidR="00D74146" w:rsidRPr="002A1D09">
        <w:rPr>
          <w:noProof w:val="0"/>
        </w:rPr>
        <w:t xml:space="preserve">In this variation, you still listen to the </w:t>
      </w:r>
      <w:r w:rsidR="00CC3BE5" w:rsidRPr="002A1D09">
        <w:rPr>
          <w:noProof w:val="0"/>
        </w:rPr>
        <w:t>customer</w:t>
      </w:r>
      <w:r w:rsidR="00D74146" w:rsidRPr="002A1D09">
        <w:rPr>
          <w:noProof w:val="0"/>
        </w:rPr>
        <w:t>, but you encourage them to continue with your words rather than non-verbally.</w:t>
      </w:r>
    </w:p>
    <w:p w:rsidR="00D74146" w:rsidRPr="002A1D09" w:rsidRDefault="00D74146" w:rsidP="00780690">
      <w:pPr>
        <w:pStyle w:val="BodyCopy"/>
        <w:rPr>
          <w:noProof w:val="0"/>
        </w:rPr>
      </w:pPr>
      <w:r w:rsidRPr="002A1D09">
        <w:rPr>
          <w:noProof w:val="0"/>
        </w:rPr>
        <w:t>Reflective listening is especially useful where emotions are</w:t>
      </w:r>
      <w:r w:rsidR="00CC3BE5" w:rsidRPr="002A1D09">
        <w:rPr>
          <w:noProof w:val="0"/>
        </w:rPr>
        <w:t xml:space="preserve"> seen to be clouding the issue due to </w:t>
      </w:r>
      <w:r w:rsidRPr="002A1D09">
        <w:rPr>
          <w:noProof w:val="0"/>
        </w:rPr>
        <w:t>lack of understand</w:t>
      </w:r>
      <w:r w:rsidR="00CC3BE5" w:rsidRPr="002A1D09">
        <w:rPr>
          <w:noProof w:val="0"/>
        </w:rPr>
        <w:t>ing, frustration, and confusion</w:t>
      </w:r>
      <w:r w:rsidRPr="002A1D09">
        <w:rPr>
          <w:noProof w:val="0"/>
        </w:rPr>
        <w:t xml:space="preserve">. </w:t>
      </w:r>
    </w:p>
    <w:p w:rsidR="00D74146" w:rsidRPr="002A1D09" w:rsidRDefault="00D74146" w:rsidP="00780690">
      <w:pPr>
        <w:pStyle w:val="BodyCopy"/>
        <w:rPr>
          <w:noProof w:val="0"/>
        </w:rPr>
      </w:pPr>
      <w:r w:rsidRPr="002A1D09">
        <w:rPr>
          <w:noProof w:val="0"/>
        </w:rPr>
        <w:t xml:space="preserve">This form of listening enables you to acknowledge the way the </w:t>
      </w:r>
      <w:r w:rsidR="00CC3BE5" w:rsidRPr="002A1D09">
        <w:rPr>
          <w:noProof w:val="0"/>
        </w:rPr>
        <w:t>customer</w:t>
      </w:r>
      <w:r w:rsidRPr="002A1D09">
        <w:rPr>
          <w:noProof w:val="0"/>
        </w:rPr>
        <w:t xml:space="preserve"> is feeling.</w:t>
      </w:r>
    </w:p>
    <w:p w:rsidR="00D74146" w:rsidRPr="002A1D09" w:rsidRDefault="00D74146" w:rsidP="00780690">
      <w:pPr>
        <w:pStyle w:val="BodyCopy"/>
        <w:rPr>
          <w:noProof w:val="0"/>
        </w:rPr>
      </w:pPr>
      <w:r w:rsidRPr="002A1D09">
        <w:rPr>
          <w:noProof w:val="0"/>
        </w:rPr>
        <w:t>Reflective listening requires you to:</w:t>
      </w:r>
    </w:p>
    <w:p w:rsidR="00D74146" w:rsidRPr="002A1D09" w:rsidRDefault="00D74146" w:rsidP="00780690">
      <w:pPr>
        <w:pStyle w:val="Bullet1"/>
      </w:pPr>
      <w:r w:rsidRPr="002A1D09">
        <w:t xml:space="preserve">Paraphrase what the </w:t>
      </w:r>
      <w:r w:rsidR="00CC3BE5" w:rsidRPr="002A1D09">
        <w:t>customer</w:t>
      </w:r>
      <w:r w:rsidRPr="002A1D09">
        <w:t xml:space="preserve"> says – that is, sum up w</w:t>
      </w:r>
      <w:r w:rsidR="00CC3BE5" w:rsidRPr="002A1D09">
        <w:t>hat has been said and repeat it</w:t>
      </w:r>
      <w:r w:rsidRPr="002A1D09">
        <w:t xml:space="preserve"> back to them in your own words</w:t>
      </w:r>
    </w:p>
    <w:p w:rsidR="00D74146" w:rsidRPr="002A1D09" w:rsidRDefault="00D74146" w:rsidP="00780690">
      <w:pPr>
        <w:pStyle w:val="Bullet1"/>
      </w:pPr>
      <w:r w:rsidRPr="002A1D09">
        <w:t>Read between the lines of what is actually being said – by factoring in the message that their emotion is sending as well as the words they are using</w:t>
      </w:r>
    </w:p>
    <w:p w:rsidR="00D74146" w:rsidRPr="002A1D09" w:rsidRDefault="00D74146" w:rsidP="00780690">
      <w:pPr>
        <w:pStyle w:val="Bullet1"/>
      </w:pPr>
      <w:r w:rsidRPr="002A1D09">
        <w:t>Utilise questioning to sum up or clarify the situation – allowing you to use questions as part of the communication exchange.</w:t>
      </w:r>
    </w:p>
    <w:p w:rsidR="00D74146" w:rsidRPr="002A1D09" w:rsidRDefault="00D74146" w:rsidP="00780690">
      <w:pPr>
        <w:pStyle w:val="BodyCopy"/>
        <w:rPr>
          <w:noProof w:val="0"/>
        </w:rPr>
      </w:pPr>
      <w:r w:rsidRPr="002A1D09">
        <w:rPr>
          <w:noProof w:val="0"/>
        </w:rPr>
        <w:t>When using reflective listening there is still a need for you to continue being non-judgemental, refrain from making comments or interrupting, and to continue being sensitive.</w:t>
      </w:r>
    </w:p>
    <w:p w:rsidR="00D74146" w:rsidRPr="002A1D09" w:rsidRDefault="00D74146" w:rsidP="003C74D3">
      <w:pPr>
        <w:pStyle w:val="Heading3"/>
      </w:pPr>
      <w:r w:rsidRPr="002A1D09">
        <w:t>Methods to aid effective listening</w:t>
      </w:r>
    </w:p>
    <w:p w:rsidR="00D74146" w:rsidRPr="002A1D09" w:rsidRDefault="00D74146" w:rsidP="00780690">
      <w:pPr>
        <w:pStyle w:val="BodyCopy"/>
        <w:rPr>
          <w:noProof w:val="0"/>
        </w:rPr>
      </w:pPr>
      <w:r w:rsidRPr="002A1D09">
        <w:rPr>
          <w:noProof w:val="0"/>
        </w:rPr>
        <w:t>Effective listening requires practice, and concentration is the key.</w:t>
      </w:r>
    </w:p>
    <w:p w:rsidR="00D74146" w:rsidRPr="002A1D09" w:rsidRDefault="00D74146" w:rsidP="00780690">
      <w:pPr>
        <w:pStyle w:val="BodyCopy"/>
        <w:rPr>
          <w:noProof w:val="0"/>
        </w:rPr>
      </w:pPr>
      <w:r w:rsidRPr="002A1D09">
        <w:rPr>
          <w:noProof w:val="0"/>
        </w:rPr>
        <w:t>Practice should be focussed and based on the following points:</w:t>
      </w:r>
    </w:p>
    <w:p w:rsidR="00D74146" w:rsidRPr="002A1D09" w:rsidRDefault="00D74146" w:rsidP="00780690">
      <w:pPr>
        <w:pStyle w:val="Bullet1"/>
      </w:pPr>
      <w:r w:rsidRPr="002A1D09">
        <w:t xml:space="preserve">Prepare yourself to listen </w:t>
      </w:r>
    </w:p>
    <w:p w:rsidR="00D74146" w:rsidRPr="002A1D09" w:rsidRDefault="00D74146" w:rsidP="00780690">
      <w:pPr>
        <w:pStyle w:val="Bullet1"/>
      </w:pPr>
      <w:r w:rsidRPr="002A1D09">
        <w:t xml:space="preserve">Become interested </w:t>
      </w:r>
    </w:p>
    <w:p w:rsidR="00D74146" w:rsidRPr="002A1D09" w:rsidRDefault="00D74146" w:rsidP="00780690">
      <w:pPr>
        <w:pStyle w:val="Bullet1"/>
      </w:pPr>
      <w:r w:rsidRPr="002A1D09">
        <w:t xml:space="preserve">Face the </w:t>
      </w:r>
      <w:r w:rsidR="00CC3BE5" w:rsidRPr="002A1D09">
        <w:t>customer when they are</w:t>
      </w:r>
      <w:r w:rsidRPr="002A1D09">
        <w:t xml:space="preserve"> asking the question </w:t>
      </w:r>
    </w:p>
    <w:p w:rsidR="00D74146" w:rsidRPr="002A1D09" w:rsidRDefault="00112CAF" w:rsidP="00780690">
      <w:pPr>
        <w:pStyle w:val="Bullet1"/>
      </w:pPr>
      <w:r w:rsidRPr="002A1D09">
        <w:rPr>
          <w:noProof/>
          <w:lang w:eastAsia="en-AU"/>
        </w:rPr>
        <w:drawing>
          <wp:anchor distT="0" distB="0" distL="114300" distR="114300" simplePos="0" relativeHeight="251768832" behindDoc="0" locked="0" layoutInCell="1" allowOverlap="1" wp14:anchorId="4DAF6567" wp14:editId="5CD208CB">
            <wp:simplePos x="0" y="0"/>
            <wp:positionH relativeFrom="column">
              <wp:posOffset>3484880</wp:posOffset>
            </wp:positionH>
            <wp:positionV relativeFrom="paragraph">
              <wp:posOffset>232410</wp:posOffset>
            </wp:positionV>
            <wp:extent cx="2207260" cy="1469390"/>
            <wp:effectExtent l="0" t="0" r="2540" b="0"/>
            <wp:wrapSquare wrapText="bothSides"/>
            <wp:docPr id="81" name="Picture 80"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23" cstate="print"/>
                    <a:stretch>
                      <a:fillRect/>
                    </a:stretch>
                  </pic:blipFill>
                  <pic:spPr>
                    <a:xfrm>
                      <a:off x="0" y="0"/>
                      <a:ext cx="2207260" cy="1469390"/>
                    </a:xfrm>
                    <a:prstGeom prst="rect">
                      <a:avLst/>
                    </a:prstGeom>
                  </pic:spPr>
                </pic:pic>
              </a:graphicData>
            </a:graphic>
            <wp14:sizeRelH relativeFrom="margin">
              <wp14:pctWidth>0</wp14:pctWidth>
            </wp14:sizeRelH>
            <wp14:sizeRelV relativeFrom="margin">
              <wp14:pctHeight>0</wp14:pctHeight>
            </wp14:sizeRelV>
          </wp:anchor>
        </w:drawing>
      </w:r>
      <w:r w:rsidR="00D74146" w:rsidRPr="002A1D09">
        <w:t xml:space="preserve">Keep an open mind </w:t>
      </w:r>
    </w:p>
    <w:p w:rsidR="00D74146" w:rsidRPr="002A1D09" w:rsidRDefault="00D74146" w:rsidP="00780690">
      <w:pPr>
        <w:pStyle w:val="Bullet1"/>
      </w:pPr>
      <w:r w:rsidRPr="002A1D09">
        <w:t xml:space="preserve">Don’t be dismissive of questions </w:t>
      </w:r>
    </w:p>
    <w:p w:rsidR="00D74146" w:rsidRPr="002A1D09" w:rsidRDefault="00D74146" w:rsidP="00780690">
      <w:pPr>
        <w:pStyle w:val="Bullet1"/>
      </w:pPr>
      <w:r w:rsidRPr="002A1D09">
        <w:t xml:space="preserve">Identify the main idea </w:t>
      </w:r>
    </w:p>
    <w:p w:rsidR="00D74146" w:rsidRPr="002A1D09" w:rsidRDefault="00D74146" w:rsidP="00780690">
      <w:pPr>
        <w:pStyle w:val="Bullet1"/>
      </w:pPr>
      <w:r w:rsidRPr="002A1D09">
        <w:t xml:space="preserve">Listen critically </w:t>
      </w:r>
    </w:p>
    <w:p w:rsidR="00D74146" w:rsidRPr="002A1D09" w:rsidRDefault="00D74146" w:rsidP="00780690">
      <w:pPr>
        <w:pStyle w:val="Bullet1"/>
      </w:pPr>
      <w:r w:rsidRPr="002A1D09">
        <w:t xml:space="preserve">Don’t get distracted </w:t>
      </w:r>
    </w:p>
    <w:p w:rsidR="00D74146" w:rsidRPr="002A1D09" w:rsidRDefault="00D74146" w:rsidP="00780690">
      <w:pPr>
        <w:pStyle w:val="Bullet1"/>
      </w:pPr>
      <w:r w:rsidRPr="002A1D09">
        <w:t xml:space="preserve">Take notes </w:t>
      </w:r>
    </w:p>
    <w:p w:rsidR="00D74146" w:rsidRPr="002A1D09" w:rsidRDefault="00D74146" w:rsidP="00780690">
      <w:pPr>
        <w:pStyle w:val="Bullet1"/>
      </w:pPr>
      <w:r w:rsidRPr="002A1D09">
        <w:t xml:space="preserve">Help where necessary </w:t>
      </w:r>
    </w:p>
    <w:p w:rsidR="00D74146" w:rsidRPr="002A1D09" w:rsidRDefault="00D74146" w:rsidP="00780690">
      <w:pPr>
        <w:pStyle w:val="Bullet1"/>
      </w:pPr>
      <w:r w:rsidRPr="002A1D09">
        <w:t>Reflect on what has been said</w:t>
      </w:r>
    </w:p>
    <w:p w:rsidR="00FE7D0C" w:rsidRPr="002A1D09" w:rsidRDefault="00112CAF" w:rsidP="00112CAF">
      <w:pPr>
        <w:pStyle w:val="Bullet1"/>
      </w:pPr>
      <w:r w:rsidRPr="002A1D09">
        <w:t>Keep quiet.</w:t>
      </w:r>
      <w:r w:rsidR="00FE7D0C" w:rsidRPr="002A1D09">
        <w:br w:type="page"/>
      </w:r>
    </w:p>
    <w:p w:rsidR="00D74146" w:rsidRPr="002A1D09" w:rsidRDefault="00D74146" w:rsidP="003C74D3">
      <w:pPr>
        <w:pStyle w:val="Heading3"/>
      </w:pPr>
      <w:r w:rsidRPr="002A1D09">
        <w:t xml:space="preserve">Ask questions </w:t>
      </w:r>
      <w:r w:rsidR="00CC3BE5" w:rsidRPr="002A1D09">
        <w:t>to the customer</w:t>
      </w:r>
    </w:p>
    <w:p w:rsidR="00D74146" w:rsidRPr="002A1D09" w:rsidRDefault="00D74146" w:rsidP="00780690">
      <w:pPr>
        <w:pStyle w:val="BodyCopy"/>
        <w:rPr>
          <w:noProof w:val="0"/>
        </w:rPr>
      </w:pPr>
      <w:r w:rsidRPr="002A1D09">
        <w:rPr>
          <w:noProof w:val="0"/>
        </w:rPr>
        <w:t xml:space="preserve">As the </w:t>
      </w:r>
      <w:r w:rsidR="00AC4A15" w:rsidRPr="002A1D09">
        <w:rPr>
          <w:noProof w:val="0"/>
        </w:rPr>
        <w:t>travel agent</w:t>
      </w:r>
      <w:r w:rsidRPr="002A1D09">
        <w:rPr>
          <w:noProof w:val="0"/>
        </w:rPr>
        <w:t>, there is nothing wrong with asking questions yourself</w:t>
      </w:r>
      <w:r w:rsidR="00AC4A15" w:rsidRPr="002A1D09">
        <w:rPr>
          <w:noProof w:val="0"/>
        </w:rPr>
        <w:t xml:space="preserve"> to the customer</w:t>
      </w:r>
      <w:r w:rsidRPr="002A1D09">
        <w:rPr>
          <w:noProof w:val="0"/>
        </w:rPr>
        <w:t>.</w:t>
      </w:r>
    </w:p>
    <w:p w:rsidR="00D74146" w:rsidRPr="002A1D09" w:rsidRDefault="00D74146" w:rsidP="00780690">
      <w:pPr>
        <w:pStyle w:val="BodyCopy"/>
        <w:rPr>
          <w:noProof w:val="0"/>
        </w:rPr>
      </w:pPr>
      <w:r w:rsidRPr="002A1D09">
        <w:rPr>
          <w:noProof w:val="0"/>
        </w:rPr>
        <w:t>The asking of questions is a powerful tool in communication a</w:t>
      </w:r>
      <w:r w:rsidR="00AC4A15" w:rsidRPr="002A1D09">
        <w:rPr>
          <w:noProof w:val="0"/>
        </w:rPr>
        <w:t>nd ensuring the customer understands what you are presenting as part of your quotation.</w:t>
      </w:r>
    </w:p>
    <w:p w:rsidR="00AC4A15" w:rsidRPr="002A1D09" w:rsidRDefault="00AC4A15" w:rsidP="00780690">
      <w:pPr>
        <w:pStyle w:val="BodyCopy"/>
        <w:rPr>
          <w:noProof w:val="0"/>
        </w:rPr>
      </w:pPr>
      <w:r w:rsidRPr="002A1D09">
        <w:rPr>
          <w:noProof w:val="0"/>
        </w:rPr>
        <w:t>In addition, there may be further information that customers need to provide to help facilitate the travel booking or to help construct further additions to a quotation.</w:t>
      </w:r>
    </w:p>
    <w:p w:rsidR="00D74146" w:rsidRPr="002A1D09" w:rsidRDefault="00D74146" w:rsidP="00780690">
      <w:pPr>
        <w:pStyle w:val="BodyCopy"/>
        <w:rPr>
          <w:noProof w:val="0"/>
        </w:rPr>
      </w:pPr>
      <w:r w:rsidRPr="002A1D09">
        <w:rPr>
          <w:noProof w:val="0"/>
        </w:rPr>
        <w:t xml:space="preserve">Questioning is not simply a method of eliciting information, although it naturally performs that primary role, but you can ask questions to check the level of understanding of the material or </w:t>
      </w:r>
      <w:r w:rsidR="00AC4A15" w:rsidRPr="002A1D09">
        <w:rPr>
          <w:noProof w:val="0"/>
        </w:rPr>
        <w:t xml:space="preserve">quotation </w:t>
      </w:r>
      <w:r w:rsidRPr="002A1D09">
        <w:rPr>
          <w:noProof w:val="0"/>
        </w:rPr>
        <w:t>you have presented, and you can use questions as a means of introducing some ‘action’ into what is generally a fairly passive activity.</w:t>
      </w:r>
    </w:p>
    <w:p w:rsidR="00D74146" w:rsidRPr="002A1D09" w:rsidRDefault="00D74146" w:rsidP="00112CAF">
      <w:pPr>
        <w:pStyle w:val="Heading4"/>
      </w:pPr>
      <w:r w:rsidRPr="002A1D09">
        <w:t>Reflective questioning</w:t>
      </w:r>
    </w:p>
    <w:p w:rsidR="00D74146" w:rsidRPr="002A1D09" w:rsidRDefault="00112CAF" w:rsidP="00780690">
      <w:pPr>
        <w:pStyle w:val="BodyCopy"/>
        <w:rPr>
          <w:noProof w:val="0"/>
        </w:rPr>
      </w:pPr>
      <w:r w:rsidRPr="002A1D09">
        <w:rPr>
          <w:lang w:eastAsia="en-AU"/>
        </w:rPr>
        <w:drawing>
          <wp:anchor distT="0" distB="0" distL="114300" distR="114300" simplePos="0" relativeHeight="251769856" behindDoc="0" locked="0" layoutInCell="1" allowOverlap="1" wp14:anchorId="20063781" wp14:editId="298C201D">
            <wp:simplePos x="0" y="0"/>
            <wp:positionH relativeFrom="column">
              <wp:posOffset>3366135</wp:posOffset>
            </wp:positionH>
            <wp:positionV relativeFrom="paragraph">
              <wp:posOffset>421640</wp:posOffset>
            </wp:positionV>
            <wp:extent cx="2357755" cy="1752600"/>
            <wp:effectExtent l="0" t="0" r="4445" b="0"/>
            <wp:wrapSquare wrapText="bothSides"/>
            <wp:docPr id="82" name="Picture 81" descr="shutterstock_12940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400193.jpg"/>
                    <pic:cNvPicPr/>
                  </pic:nvPicPr>
                  <pic:blipFill>
                    <a:blip r:embed="rId124" cstate="print"/>
                    <a:stretch>
                      <a:fillRect/>
                    </a:stretch>
                  </pic:blipFill>
                  <pic:spPr>
                    <a:xfrm>
                      <a:off x="0" y="0"/>
                      <a:ext cx="2357755" cy="1752600"/>
                    </a:xfrm>
                    <a:prstGeom prst="rect">
                      <a:avLst/>
                    </a:prstGeom>
                  </pic:spPr>
                </pic:pic>
              </a:graphicData>
            </a:graphic>
            <wp14:sizeRelH relativeFrom="margin">
              <wp14:pctWidth>0</wp14:pctWidth>
            </wp14:sizeRelH>
            <wp14:sizeRelV relativeFrom="margin">
              <wp14:pctHeight>0</wp14:pctHeight>
            </wp14:sizeRelV>
          </wp:anchor>
        </w:drawing>
      </w:r>
      <w:r w:rsidR="00D74146" w:rsidRPr="002A1D09">
        <w:rPr>
          <w:noProof w:val="0"/>
        </w:rPr>
        <w:t xml:space="preserve">‘Reflective questioning’ is the same idea as reflective listening, in that it involves repeating back to the speaker what they have just said. In addition, as its name states, reflective questioning puts the words in the shape of a question. </w:t>
      </w:r>
    </w:p>
    <w:p w:rsidR="00D74146" w:rsidRPr="002A1D09" w:rsidRDefault="00D74146" w:rsidP="00780690">
      <w:pPr>
        <w:pStyle w:val="BodyCopy"/>
        <w:rPr>
          <w:noProof w:val="0"/>
        </w:rPr>
      </w:pPr>
      <w:r w:rsidRPr="002A1D09">
        <w:rPr>
          <w:noProof w:val="0"/>
        </w:rPr>
        <w:t xml:space="preserve">This method shows the </w:t>
      </w:r>
      <w:r w:rsidR="00AC4A15" w:rsidRPr="002A1D09">
        <w:rPr>
          <w:noProof w:val="0"/>
        </w:rPr>
        <w:t>customer</w:t>
      </w:r>
      <w:r w:rsidRPr="002A1D09">
        <w:rPr>
          <w:noProof w:val="0"/>
        </w:rPr>
        <w:t xml:space="preserve"> that:</w:t>
      </w:r>
    </w:p>
    <w:p w:rsidR="00D74146" w:rsidRPr="002A1D09" w:rsidRDefault="00D74146" w:rsidP="00780690">
      <w:pPr>
        <w:pStyle w:val="Bullet1"/>
      </w:pPr>
      <w:r w:rsidRPr="002A1D09">
        <w:t>You have listened to what they’ve said</w:t>
      </w:r>
    </w:p>
    <w:p w:rsidR="00D74146" w:rsidRPr="002A1D09" w:rsidRDefault="00D74146" w:rsidP="00780690">
      <w:pPr>
        <w:pStyle w:val="Bullet1"/>
      </w:pPr>
      <w:r w:rsidRPr="002A1D09">
        <w:t xml:space="preserve">Gives them feedback as to whether or not you have focussed on the main points of the </w:t>
      </w:r>
      <w:r w:rsidR="00AC4A15" w:rsidRPr="002A1D09">
        <w:t>proposal</w:t>
      </w:r>
    </w:p>
    <w:p w:rsidR="00D74146" w:rsidRPr="002A1D09" w:rsidRDefault="00D74146" w:rsidP="00780690">
      <w:pPr>
        <w:pStyle w:val="Bullet1"/>
      </w:pPr>
      <w:r w:rsidRPr="002A1D09">
        <w:t xml:space="preserve">Encourages them to go on and provide more information </w:t>
      </w:r>
    </w:p>
    <w:p w:rsidR="00D74146" w:rsidRPr="002A1D09" w:rsidRDefault="00D74146" w:rsidP="00780690">
      <w:pPr>
        <w:pStyle w:val="Bullet1"/>
      </w:pPr>
      <w:r w:rsidRPr="002A1D09">
        <w:t>Encourages them to clarify what they’ve already stated.</w:t>
      </w:r>
    </w:p>
    <w:p w:rsidR="00F55438" w:rsidRPr="002A1D09" w:rsidRDefault="00F55438" w:rsidP="003C74D3">
      <w:pPr>
        <w:pStyle w:val="Heading3"/>
      </w:pPr>
      <w:r w:rsidRPr="002A1D09">
        <w:t>Providing accurate and comprehensive responses</w:t>
      </w:r>
    </w:p>
    <w:p w:rsidR="00F55438" w:rsidRPr="002A1D09" w:rsidRDefault="00F55438" w:rsidP="00780690">
      <w:pPr>
        <w:pStyle w:val="BodyCopy"/>
        <w:rPr>
          <w:noProof w:val="0"/>
        </w:rPr>
      </w:pPr>
      <w:r w:rsidRPr="002A1D09">
        <w:rPr>
          <w:noProof w:val="0"/>
        </w:rPr>
        <w:t>Once customers have asked their necessary questions, it is vital that you are able to provide accurate and comprehensive responses, that are tailored to the questions and any unspoken concerns the customer may have.</w:t>
      </w:r>
    </w:p>
    <w:p w:rsidR="00F55438" w:rsidRPr="002A1D09" w:rsidRDefault="00F55438" w:rsidP="00780690">
      <w:pPr>
        <w:pStyle w:val="BodyCopy"/>
        <w:rPr>
          <w:rFonts w:cs="HelveticaNeueLT Std Lt"/>
          <w:noProof w:val="0"/>
          <w:color w:val="211D1E"/>
        </w:rPr>
      </w:pPr>
      <w:r w:rsidRPr="002A1D09">
        <w:rPr>
          <w:rFonts w:cs="HelveticaNeueLT Std Lt"/>
          <w:noProof w:val="0"/>
          <w:color w:val="211D1E"/>
        </w:rPr>
        <w:t>It is vital that all answers to questions are truthful. There is no room for you to make up answers on-the-spot just because you don’t want to appear stupid or lacking in knowledge.</w:t>
      </w:r>
    </w:p>
    <w:p w:rsidR="00F55438" w:rsidRPr="002A1D09" w:rsidRDefault="00F55438" w:rsidP="00780690">
      <w:pPr>
        <w:pStyle w:val="BodyCopy"/>
        <w:rPr>
          <w:rFonts w:cs="HelveticaNeueLT Std Lt"/>
          <w:noProof w:val="0"/>
          <w:color w:val="211D1E"/>
        </w:rPr>
      </w:pPr>
      <w:r w:rsidRPr="002A1D09">
        <w:rPr>
          <w:rFonts w:cs="HelveticaNeueLT Std Lt"/>
          <w:noProof w:val="0"/>
          <w:color w:val="211D1E"/>
        </w:rPr>
        <w:t>Despite all the effort and preparations you make there will always be times when you don’t know the answer to a question, so you have to be prepared to admit this when the situation arises.</w:t>
      </w:r>
    </w:p>
    <w:p w:rsidR="00F55438" w:rsidRPr="002A1D09" w:rsidRDefault="00F55438" w:rsidP="00780690">
      <w:pPr>
        <w:pStyle w:val="BodyCopy"/>
        <w:rPr>
          <w:rFonts w:cs="HelveticaNeueLT Std Lt"/>
          <w:noProof w:val="0"/>
          <w:color w:val="211D1E"/>
        </w:rPr>
      </w:pPr>
      <w:r w:rsidRPr="002A1D09">
        <w:rPr>
          <w:rFonts w:cs="HelveticaNeueLT Std Lt"/>
          <w:noProof w:val="0"/>
          <w:color w:val="211D1E"/>
        </w:rPr>
        <w:t>The basic approach to responding when asked a question you don’t know the answer to is to ‘take the question on notice’ – simply get the details of the question and promise to research it and then get back to the individual with the answer.</w:t>
      </w:r>
    </w:p>
    <w:p w:rsidR="00F55438" w:rsidRPr="002A1D09" w:rsidRDefault="00F55438" w:rsidP="00780690">
      <w:pPr>
        <w:pStyle w:val="BodyCopy"/>
        <w:rPr>
          <w:rFonts w:cs="HelveticaNeueLT Std Lt"/>
          <w:noProof w:val="0"/>
          <w:color w:val="211D1E"/>
        </w:rPr>
      </w:pPr>
      <w:r w:rsidRPr="002A1D09">
        <w:rPr>
          <w:rFonts w:cs="HelveticaNeueLT Std Lt"/>
          <w:noProof w:val="0"/>
          <w:color w:val="211D1E"/>
        </w:rPr>
        <w:t>Never let your inability to answer a question shake your confidence or throw you off course when providing a quotation. No-one can ever know all the answers to all the questions that could be posed.</w:t>
      </w:r>
    </w:p>
    <w:p w:rsidR="00D4005D" w:rsidRPr="002A1D09" w:rsidRDefault="00F55438" w:rsidP="00780690">
      <w:pPr>
        <w:pStyle w:val="BodyCopy"/>
        <w:rPr>
          <w:noProof w:val="0"/>
        </w:rPr>
      </w:pPr>
      <w:r w:rsidRPr="002A1D09">
        <w:rPr>
          <w:rFonts w:cs="HelveticaNeueLT Std Lt"/>
          <w:noProof w:val="0"/>
          <w:color w:val="211D1E"/>
        </w:rPr>
        <w:t>The key to responding to these questions is not so much the information you don’t know, but how you go about handling the situation, researching the question, finding the answer and then passing the relevant information on.</w:t>
      </w:r>
      <w:r w:rsidR="00D4005D" w:rsidRPr="002A1D09">
        <w:rPr>
          <w:noProof w:val="0"/>
          <w:lang w:eastAsia="en-AU"/>
        </w:rPr>
        <w:br w:type="page"/>
      </w:r>
    </w:p>
    <w:p w:rsidR="0012258E" w:rsidRPr="002A1D09" w:rsidRDefault="0012258E" w:rsidP="00E9163F">
      <w:pPr>
        <w:pStyle w:val="Heading2"/>
      </w:pPr>
      <w:r w:rsidRPr="002A1D09">
        <w:t>3.5</w:t>
      </w:r>
      <w:r w:rsidRPr="002A1D09">
        <w:tab/>
      </w:r>
      <w:fldSimple w:instr=" REF  Criteria35  \* MERGEFORMAT ">
        <w:sdt>
          <w:sdtPr>
            <w:alias w:val="Criteria35"/>
            <w:tag w:val="Criteria35"/>
            <w:id w:val="88060669"/>
            <w:lock w:val="sdtLocked"/>
            <w:placeholder>
              <w:docPart w:val="367203DFD2E64D34B4087FA29745AA83"/>
            </w:placeholder>
          </w:sdtPr>
          <w:sdtEndPr/>
          <w:sdtContent>
            <w:r w:rsidR="009A1C69" w:rsidRPr="002A1D09">
              <w:rPr>
                <w:rStyle w:val="PlaceholderText"/>
                <w:color w:val="45545F"/>
              </w:rPr>
              <w:t xml:space="preserve">Advise client of action to </w:t>
            </w:r>
            <w:r w:rsidR="009A1C69" w:rsidRPr="002A1D09">
              <w:t>make booking</w:t>
            </w:r>
          </w:sdtContent>
        </w:sdt>
      </w:fldSimple>
    </w:p>
    <w:p w:rsidR="00D4005D" w:rsidRPr="002A1D09" w:rsidRDefault="00D4005D" w:rsidP="003C74D3">
      <w:pPr>
        <w:pStyle w:val="Heading3"/>
      </w:pPr>
      <w:r w:rsidRPr="002A1D09">
        <w:t>Introduction</w:t>
      </w:r>
    </w:p>
    <w:p w:rsidR="00E44862" w:rsidRPr="002A1D09" w:rsidRDefault="00E44862" w:rsidP="00780690">
      <w:pPr>
        <w:pStyle w:val="BodyCopy"/>
        <w:rPr>
          <w:noProof w:val="0"/>
        </w:rPr>
      </w:pPr>
      <w:r w:rsidRPr="002A1D09">
        <w:rPr>
          <w:noProof w:val="0"/>
        </w:rPr>
        <w:t>Naturally the overriding purpose of providing a quotation to a customer, is for them to agree with what information has been presented to them and to help facilitate the booking of travel services.</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When closing in on the sale it is important to monitor customer buying signals and correctly identify and respond to them.</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 xml:space="preserve">Failure to act promptly on the appropriate signals can result in a lost opportunity, one never again to be recaptured. </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If a person decides to buy ‘now’ and that moment is not taken, the same person can reverse that decision about the same product – even at a lower price – a moment, hour or day later.</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 xml:space="preserve">This underlines that a decision to buy is not a decision that lasts forever – it is a transient moment that we must seize with both hands. </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Everyone has experiences where they were primed to make a purchase but didn’t due to a lack of service staff, lack of someone to process the transaction, or the simple lack of a question such as ‘Are you ready to book’?</w:t>
      </w:r>
    </w:p>
    <w:p w:rsidR="00843C56" w:rsidRPr="002A1D09" w:rsidRDefault="00843C56" w:rsidP="00780690">
      <w:pPr>
        <w:pStyle w:val="BodyCopy"/>
        <w:rPr>
          <w:rFonts w:cs="HelveticaNeueLT Std Lt"/>
          <w:noProof w:val="0"/>
          <w:color w:val="000000"/>
        </w:rPr>
      </w:pPr>
      <w:r w:rsidRPr="002A1D09">
        <w:rPr>
          <w:rFonts w:cs="HelveticaNeueLT Std Lt"/>
          <w:noProof w:val="0"/>
          <w:color w:val="000000"/>
        </w:rPr>
        <w:t>Often, that buying decision is never repeated and the sale simply evaporates – the customer spends their money elsewhere, or they change their mind and decide not to make that purchase.</w:t>
      </w:r>
    </w:p>
    <w:p w:rsidR="00DC7B14" w:rsidRPr="002A1D09" w:rsidRDefault="00DC7B14" w:rsidP="003C74D3">
      <w:pPr>
        <w:pStyle w:val="Heading3"/>
      </w:pPr>
      <w:r w:rsidRPr="002A1D09">
        <w:t>Identify buying signals</w:t>
      </w:r>
    </w:p>
    <w:p w:rsidR="00DC7B14" w:rsidRPr="002A1D09" w:rsidRDefault="00112CAF" w:rsidP="00780690">
      <w:pPr>
        <w:pStyle w:val="BodyCopy"/>
        <w:rPr>
          <w:noProof w:val="0"/>
        </w:rPr>
      </w:pPr>
      <w:r w:rsidRPr="002A1D09">
        <w:rPr>
          <w:rFonts w:cs="HelveticaNeueLT Std Med Cn"/>
          <w:lang w:eastAsia="en-AU"/>
        </w:rPr>
        <w:drawing>
          <wp:anchor distT="0" distB="0" distL="114300" distR="114300" simplePos="0" relativeHeight="251770880" behindDoc="0" locked="0" layoutInCell="1" allowOverlap="1" wp14:anchorId="51B4F6EB" wp14:editId="267166AC">
            <wp:simplePos x="0" y="0"/>
            <wp:positionH relativeFrom="column">
              <wp:posOffset>3046730</wp:posOffset>
            </wp:positionH>
            <wp:positionV relativeFrom="paragraph">
              <wp:posOffset>657225</wp:posOffset>
            </wp:positionV>
            <wp:extent cx="2668905" cy="1784985"/>
            <wp:effectExtent l="0" t="0" r="0" b="5715"/>
            <wp:wrapSquare wrapText="bothSides"/>
            <wp:docPr id="83" name="Picture 82" descr="shutterstock_181388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396.jpg"/>
                    <pic:cNvPicPr/>
                  </pic:nvPicPr>
                  <pic:blipFill>
                    <a:blip r:embed="rId125" cstate="print"/>
                    <a:stretch>
                      <a:fillRect/>
                    </a:stretch>
                  </pic:blipFill>
                  <pic:spPr>
                    <a:xfrm>
                      <a:off x="0" y="0"/>
                      <a:ext cx="2668905" cy="1784985"/>
                    </a:xfrm>
                    <a:prstGeom prst="rect">
                      <a:avLst/>
                    </a:prstGeom>
                  </pic:spPr>
                </pic:pic>
              </a:graphicData>
            </a:graphic>
            <wp14:sizeRelH relativeFrom="margin">
              <wp14:pctWidth>0</wp14:pctWidth>
            </wp14:sizeRelH>
            <wp14:sizeRelV relativeFrom="margin">
              <wp14:pctHeight>0</wp14:pctHeight>
            </wp14:sizeRelV>
          </wp:anchor>
        </w:drawing>
      </w:r>
      <w:r w:rsidR="00DC7B14" w:rsidRPr="002A1D09">
        <w:rPr>
          <w:noProof w:val="0"/>
        </w:rPr>
        <w:t>At some point in the consultation with your customer, they will give you an indication that they are ready to buy. Some buying signals are obvious and yet others are indirect and not so apparent. Customers will generally signal interest through their questions and their actions. In any instant it is time to stop selling and close the sale!</w:t>
      </w:r>
    </w:p>
    <w:p w:rsidR="00DC7B14" w:rsidRPr="002A1D09" w:rsidRDefault="00DC7B14" w:rsidP="00780690">
      <w:pPr>
        <w:pStyle w:val="BodyCopy"/>
        <w:rPr>
          <w:rFonts w:cs="HelveticaNeueLT Std Med Cn"/>
          <w:noProof w:val="0"/>
        </w:rPr>
      </w:pPr>
      <w:r w:rsidRPr="002A1D09">
        <w:rPr>
          <w:rFonts w:cs="HelveticaNeueLT Std Med Cn"/>
          <w:noProof w:val="0"/>
        </w:rPr>
        <w:t>Questions to indicate a readiness to buy:</w:t>
      </w:r>
    </w:p>
    <w:p w:rsidR="00DC7B14" w:rsidRPr="002A1D09" w:rsidRDefault="00DC7B14" w:rsidP="00780690">
      <w:pPr>
        <w:pStyle w:val="Bullet1"/>
      </w:pPr>
      <w:r w:rsidRPr="002A1D09">
        <w:t>How early do we need to book?</w:t>
      </w:r>
    </w:p>
    <w:p w:rsidR="00DC7B14" w:rsidRPr="002A1D09" w:rsidRDefault="00DC7B14" w:rsidP="00780690">
      <w:pPr>
        <w:pStyle w:val="Bullet1"/>
      </w:pPr>
      <w:r w:rsidRPr="002A1D09">
        <w:t>Do you accept credit cards?</w:t>
      </w:r>
    </w:p>
    <w:p w:rsidR="00DC7B14" w:rsidRPr="002A1D09" w:rsidRDefault="00DC7B14" w:rsidP="00780690">
      <w:pPr>
        <w:pStyle w:val="Bullet1"/>
      </w:pPr>
      <w:r w:rsidRPr="002A1D09">
        <w:t>Are there seats available on 8 January?</w:t>
      </w:r>
    </w:p>
    <w:p w:rsidR="00DC7B14" w:rsidRPr="002A1D09" w:rsidRDefault="00DC7B14" w:rsidP="00780690">
      <w:pPr>
        <w:pStyle w:val="Bullet1"/>
      </w:pPr>
      <w:r w:rsidRPr="002A1D09">
        <w:t>Do I need to pay a deposit?</w:t>
      </w:r>
    </w:p>
    <w:p w:rsidR="00DC7B14" w:rsidRPr="002A1D09" w:rsidRDefault="00DC7B14" w:rsidP="00780690">
      <w:pPr>
        <w:pStyle w:val="Bullet1"/>
        <w:rPr>
          <w:rFonts w:eastAsia="Times New Roman" w:cs="Arial"/>
        </w:rPr>
      </w:pPr>
      <w:r w:rsidRPr="002A1D09">
        <w:t>Can you arrange for vegetarian meals?</w:t>
      </w:r>
    </w:p>
    <w:p w:rsidR="00112CAF" w:rsidRPr="002A1D09" w:rsidRDefault="00112CAF">
      <w:pPr>
        <w:rPr>
          <w:rFonts w:ascii="Helvetica" w:eastAsiaTheme="majorEastAsia" w:hAnsi="Helvetica" w:cstheme="majorBidi"/>
          <w:b/>
          <w:bCs/>
          <w:color w:val="45545F"/>
          <w:sz w:val="28"/>
        </w:rPr>
      </w:pPr>
      <w:r w:rsidRPr="002A1D09">
        <w:br w:type="page"/>
      </w:r>
    </w:p>
    <w:p w:rsidR="00DC7B14" w:rsidRPr="002A1D09" w:rsidRDefault="00DC7B14" w:rsidP="003C74D3">
      <w:pPr>
        <w:pStyle w:val="Heading3"/>
      </w:pPr>
      <w:r w:rsidRPr="002A1D09">
        <w:t>Actions that show a commitment</w:t>
      </w:r>
    </w:p>
    <w:p w:rsidR="00BF7B84" w:rsidRPr="002A1D09" w:rsidRDefault="00DC7B14" w:rsidP="00780690">
      <w:pPr>
        <w:pStyle w:val="BodyCopy"/>
        <w:rPr>
          <w:noProof w:val="0"/>
        </w:rPr>
      </w:pPr>
      <w:r w:rsidRPr="002A1D09">
        <w:rPr>
          <w:noProof w:val="0"/>
        </w:rPr>
        <w:t>There are a number of signs that indicate customers wi</w:t>
      </w:r>
      <w:r w:rsidR="00BF7B84" w:rsidRPr="002A1D09">
        <w:rPr>
          <w:noProof w:val="0"/>
        </w:rPr>
        <w:t>ll make a commitment to a sale.</w:t>
      </w:r>
    </w:p>
    <w:p w:rsidR="00DC7B14" w:rsidRPr="002A1D09" w:rsidRDefault="00DC7B14" w:rsidP="00780690">
      <w:pPr>
        <w:pStyle w:val="BodyCopy"/>
        <w:rPr>
          <w:noProof w:val="0"/>
        </w:rPr>
      </w:pPr>
      <w:r w:rsidRPr="002A1D09">
        <w:rPr>
          <w:noProof w:val="0"/>
        </w:rPr>
        <w:t>These include:</w:t>
      </w:r>
    </w:p>
    <w:p w:rsidR="00DC7B14" w:rsidRPr="002A1D09" w:rsidRDefault="00DC7B14" w:rsidP="00780690">
      <w:pPr>
        <w:pStyle w:val="Bullet1"/>
      </w:pPr>
      <w:r w:rsidRPr="002A1D09">
        <w:t xml:space="preserve">Taking out their cheque book or wallet </w:t>
      </w:r>
    </w:p>
    <w:p w:rsidR="00DC7B14" w:rsidRPr="002A1D09" w:rsidRDefault="00DC7B14" w:rsidP="00780690">
      <w:pPr>
        <w:pStyle w:val="Bullet1"/>
      </w:pPr>
      <w:r w:rsidRPr="002A1D09">
        <w:t>Looking for a pen to fill out a booking form</w:t>
      </w:r>
    </w:p>
    <w:p w:rsidR="00DC7B14" w:rsidRPr="002A1D09" w:rsidRDefault="00DC7B14" w:rsidP="00780690">
      <w:pPr>
        <w:pStyle w:val="Bullet1"/>
      </w:pPr>
      <w:r w:rsidRPr="002A1D09">
        <w:t>Spending a long time studying one particular product</w:t>
      </w:r>
    </w:p>
    <w:p w:rsidR="00DC7B14" w:rsidRPr="002A1D09" w:rsidRDefault="00DC7B14" w:rsidP="00780690">
      <w:pPr>
        <w:pStyle w:val="Bullet1"/>
      </w:pPr>
      <w:r w:rsidRPr="002A1D09">
        <w:t>Positive body language, leaning forward in their chair, responding to your eye contact, alert and attentive, frequently nodding.</w:t>
      </w:r>
    </w:p>
    <w:p w:rsidR="00DC7B14" w:rsidRPr="002A1D09" w:rsidRDefault="00DC7B14" w:rsidP="00780690">
      <w:pPr>
        <w:pStyle w:val="BodyCopy"/>
        <w:rPr>
          <w:noProof w:val="0"/>
        </w:rPr>
      </w:pPr>
      <w:r w:rsidRPr="002A1D09">
        <w:rPr>
          <w:noProof w:val="0"/>
        </w:rPr>
        <w:t>You’ve received some obvious buying signals and you’re confident that your customer is ready to make a decision to buy. Many sales are lost because the consultant is not confident to ask for the sale. How? Try:</w:t>
      </w:r>
    </w:p>
    <w:p w:rsidR="00DC7B14" w:rsidRPr="002A1D09" w:rsidRDefault="00DC7B14" w:rsidP="00780690">
      <w:pPr>
        <w:pStyle w:val="Bullet1"/>
      </w:pPr>
      <w:r w:rsidRPr="002A1D09">
        <w:t>”H</w:t>
      </w:r>
      <w:r w:rsidR="00112CAF" w:rsidRPr="002A1D09">
        <w:t>ow will you be paying for this?</w:t>
      </w:r>
    </w:p>
    <w:p w:rsidR="00DC7B14" w:rsidRPr="002A1D09" w:rsidRDefault="00DC7B14" w:rsidP="00780690">
      <w:pPr>
        <w:pStyle w:val="Bullet1"/>
      </w:pPr>
      <w:r w:rsidRPr="002A1D09">
        <w:t>“Would you like me to go a</w:t>
      </w:r>
      <w:r w:rsidR="00112CAF" w:rsidRPr="002A1D09">
        <w:t>head and make the booking now?”</w:t>
      </w:r>
    </w:p>
    <w:p w:rsidR="00DC7B14" w:rsidRPr="002A1D09" w:rsidRDefault="00DC7B14" w:rsidP="00780690">
      <w:pPr>
        <w:pStyle w:val="Bullet1"/>
      </w:pPr>
      <w:r w:rsidRPr="002A1D09">
        <w:t>“C</w:t>
      </w:r>
      <w:r w:rsidR="00112CAF" w:rsidRPr="002A1D09">
        <w:t>an you leave a deposit with me?</w:t>
      </w:r>
    </w:p>
    <w:p w:rsidR="00DC7B14" w:rsidRPr="002A1D09" w:rsidRDefault="00112CAF" w:rsidP="00780690">
      <w:pPr>
        <w:pStyle w:val="Bullet1"/>
      </w:pPr>
      <w:r w:rsidRPr="002A1D09">
        <w:t>“So, what do you think?</w:t>
      </w:r>
    </w:p>
    <w:p w:rsidR="00DC7B14" w:rsidRPr="002A1D09" w:rsidRDefault="00112CAF" w:rsidP="00780690">
      <w:pPr>
        <w:pStyle w:val="Bullet1"/>
      </w:pPr>
      <w:r w:rsidRPr="002A1D09">
        <w:t>“Is this what you’re after?</w:t>
      </w:r>
    </w:p>
    <w:p w:rsidR="00DC7B14" w:rsidRPr="002A1D09" w:rsidRDefault="00DC7B14" w:rsidP="00780690">
      <w:pPr>
        <w:pStyle w:val="BodyCopy"/>
        <w:rPr>
          <w:noProof w:val="0"/>
        </w:rPr>
      </w:pPr>
      <w:r w:rsidRPr="002A1D09">
        <w:rPr>
          <w:noProof w:val="0"/>
        </w:rPr>
        <w:t>After making the necessary arrangements, summarise the current situation, tell them what will happen next and how long it will take, ask if they have any further questions or anything else you can do for them.</w:t>
      </w:r>
    </w:p>
    <w:p w:rsidR="00997043" w:rsidRPr="002A1D09" w:rsidRDefault="00997043" w:rsidP="003C74D3">
      <w:pPr>
        <w:pStyle w:val="Heading3"/>
      </w:pPr>
      <w:r w:rsidRPr="002A1D09">
        <w:t>Actions to make booking</w:t>
      </w:r>
    </w:p>
    <w:p w:rsidR="00997043" w:rsidRPr="002A1D09" w:rsidRDefault="00997043" w:rsidP="00780690">
      <w:pPr>
        <w:pStyle w:val="BodyCopy"/>
        <w:rPr>
          <w:noProof w:val="0"/>
        </w:rPr>
      </w:pPr>
      <w:r w:rsidRPr="002A1D09">
        <w:rPr>
          <w:noProof w:val="0"/>
        </w:rPr>
        <w:t>Naturally the actions associated with making bookings relating to each travel enquiry will differ depending on the arrangements and components involved, there are a number of common actions that need to take place.</w:t>
      </w:r>
    </w:p>
    <w:p w:rsidR="00EE7607" w:rsidRPr="002A1D09" w:rsidRDefault="00112CAF" w:rsidP="00780690">
      <w:pPr>
        <w:pStyle w:val="BodyCopy"/>
        <w:rPr>
          <w:noProof w:val="0"/>
        </w:rPr>
      </w:pPr>
      <w:r w:rsidRPr="002A1D09">
        <w:rPr>
          <w:lang w:eastAsia="en-AU"/>
        </w:rPr>
        <w:drawing>
          <wp:anchor distT="0" distB="0" distL="114300" distR="114300" simplePos="0" relativeHeight="251771904" behindDoc="0" locked="0" layoutInCell="1" allowOverlap="1" wp14:anchorId="053A8B9B" wp14:editId="320A5F00">
            <wp:simplePos x="0" y="0"/>
            <wp:positionH relativeFrom="column">
              <wp:posOffset>3275330</wp:posOffset>
            </wp:positionH>
            <wp:positionV relativeFrom="paragraph">
              <wp:posOffset>241300</wp:posOffset>
            </wp:positionV>
            <wp:extent cx="2449195" cy="1632585"/>
            <wp:effectExtent l="0" t="0" r="8255" b="5715"/>
            <wp:wrapSquare wrapText="bothSides"/>
            <wp:docPr id="84" name="Picture 83" descr="shutterstock_101214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214511.jpg"/>
                    <pic:cNvPicPr/>
                  </pic:nvPicPr>
                  <pic:blipFill>
                    <a:blip r:embed="rId126" cstate="print"/>
                    <a:stretch>
                      <a:fillRect/>
                    </a:stretch>
                  </pic:blipFill>
                  <pic:spPr>
                    <a:xfrm>
                      <a:off x="0" y="0"/>
                      <a:ext cx="2449195" cy="1632585"/>
                    </a:xfrm>
                    <a:prstGeom prst="rect">
                      <a:avLst/>
                    </a:prstGeom>
                  </pic:spPr>
                </pic:pic>
              </a:graphicData>
            </a:graphic>
            <wp14:sizeRelH relativeFrom="margin">
              <wp14:pctWidth>0</wp14:pctWidth>
            </wp14:sizeRelH>
            <wp14:sizeRelV relativeFrom="margin">
              <wp14:pctHeight>0</wp14:pctHeight>
            </wp14:sizeRelV>
          </wp:anchor>
        </w:drawing>
      </w:r>
      <w:r w:rsidR="00997043" w:rsidRPr="002A1D09">
        <w:rPr>
          <w:noProof w:val="0"/>
        </w:rPr>
        <w:t xml:space="preserve">Possible </w:t>
      </w:r>
      <w:r w:rsidR="00EE7607" w:rsidRPr="002A1D09">
        <w:rPr>
          <w:noProof w:val="0"/>
        </w:rPr>
        <w:t>action</w:t>
      </w:r>
      <w:r w:rsidR="00997043" w:rsidRPr="002A1D09">
        <w:rPr>
          <w:noProof w:val="0"/>
        </w:rPr>
        <w:t>s</w:t>
      </w:r>
      <w:r w:rsidR="00EE7607" w:rsidRPr="002A1D09">
        <w:rPr>
          <w:noProof w:val="0"/>
        </w:rPr>
        <w:t xml:space="preserve"> to make booking may include:</w:t>
      </w:r>
    </w:p>
    <w:p w:rsidR="00EE7607" w:rsidRPr="002A1D09" w:rsidRDefault="00EE7607" w:rsidP="00780690">
      <w:pPr>
        <w:pStyle w:val="Bullet1"/>
      </w:pPr>
      <w:r w:rsidRPr="002A1D09">
        <w:t>Including organisational contact details in the quotation</w:t>
      </w:r>
    </w:p>
    <w:p w:rsidR="00EE7607" w:rsidRPr="002A1D09" w:rsidRDefault="00EE7607" w:rsidP="00780690">
      <w:pPr>
        <w:pStyle w:val="Bullet1"/>
      </w:pPr>
      <w:r w:rsidRPr="002A1D09">
        <w:t>Advising client of web-based opportunities to lodge a booking</w:t>
      </w:r>
    </w:p>
    <w:p w:rsidR="00EE7607" w:rsidRPr="002A1D09" w:rsidRDefault="00EE7607" w:rsidP="00780690">
      <w:pPr>
        <w:pStyle w:val="Bullet1"/>
      </w:pPr>
      <w:r w:rsidRPr="002A1D09">
        <w:t>Notifying client of any early-bird discounts or bonuses that apply to placement of bookings before a nominated date</w:t>
      </w:r>
    </w:p>
    <w:p w:rsidR="00EE7607" w:rsidRPr="002A1D09" w:rsidRDefault="00EE7607" w:rsidP="00780690">
      <w:pPr>
        <w:pStyle w:val="Bullet1"/>
      </w:pPr>
      <w:r w:rsidRPr="002A1D09">
        <w:t>Confirming need for deposit to accompany booking, where applicable.</w:t>
      </w:r>
    </w:p>
    <w:p w:rsidR="00D4005D" w:rsidRPr="002A1D09" w:rsidRDefault="00D4005D" w:rsidP="00D4005D">
      <w:pPr>
        <w:pStyle w:val="BodyCopy"/>
        <w:rPr>
          <w:noProof w:val="0"/>
        </w:rPr>
      </w:pPr>
      <w:r w:rsidRPr="002A1D09">
        <w:rPr>
          <w:noProof w:val="0"/>
          <w:lang w:eastAsia="en-AU"/>
        </w:rPr>
        <w:br w:type="page"/>
      </w:r>
    </w:p>
    <w:p w:rsidR="00CF4A54" w:rsidRPr="002A1D09" w:rsidRDefault="00CF4A54" w:rsidP="00CF4A54">
      <w:pPr>
        <w:pStyle w:val="ActivityHead"/>
        <w:shd w:val="clear" w:color="auto" w:fill="E36C0A" w:themeFill="accent6" w:themeFillShade="BF"/>
        <w:rPr>
          <w:noProof w:val="0"/>
          <w:color w:val="FFFFFF" w:themeColor="background1"/>
        </w:rPr>
      </w:pPr>
      <w:r w:rsidRPr="002A1D09">
        <w:rPr>
          <w:noProof w:val="0"/>
          <w:color w:val="FFFFFF" w:themeColor="background1"/>
        </w:rPr>
        <w:t>Work Projects</w:t>
      </w:r>
    </w:p>
    <w:p w:rsidR="00CF4A54" w:rsidRPr="002A1D09" w:rsidRDefault="00CF4A54" w:rsidP="00CF4A54">
      <w:pPr>
        <w:pStyle w:val="BodyCopy"/>
        <w:rPr>
          <w:noProof w:val="0"/>
        </w:rPr>
      </w:pPr>
      <w:r w:rsidRPr="002A1D09">
        <w:rPr>
          <w:noProof w:val="0"/>
        </w:rPr>
        <w:t>It is a requirement of this Unit you complete Work Projects as advised by your Trainer. You must submit documentation, suitable evidence or other relevant proof of completion of the project to your Trainer by the agreed date.</w:t>
      </w:r>
    </w:p>
    <w:p w:rsidR="00657C74" w:rsidRPr="002A1D09" w:rsidRDefault="00657C74" w:rsidP="00780690">
      <w:pPr>
        <w:pStyle w:val="BodyCopyBold"/>
        <w:rPr>
          <w:noProof w:val="0"/>
        </w:rPr>
      </w:pPr>
      <w:r w:rsidRPr="002A1D09">
        <w:rPr>
          <w:noProof w:val="0"/>
        </w:rPr>
        <w:t>These Work Project Activities are based on the Case Study as previously identified.</w:t>
      </w:r>
    </w:p>
    <w:p w:rsidR="00657C74" w:rsidRPr="002A1D09" w:rsidRDefault="00657C74" w:rsidP="00780690">
      <w:pPr>
        <w:pStyle w:val="BodyCopyBold"/>
        <w:rPr>
          <w:noProof w:val="0"/>
        </w:rPr>
      </w:pPr>
      <w:r w:rsidRPr="002A1D09">
        <w:rPr>
          <w:noProof w:val="0"/>
        </w:rPr>
        <w:t>For the following Work Project Activities (3.1-3.5), the trainer will play the role of the customer. You will be required to submit the quotation to the Trainer.</w:t>
      </w:r>
    </w:p>
    <w:p w:rsidR="00CF4A54" w:rsidRPr="002A1D09" w:rsidRDefault="00CF4A54" w:rsidP="00780690">
      <w:pPr>
        <w:pStyle w:val="ActivityNumbered"/>
      </w:pPr>
      <w:r w:rsidRPr="002A1D09">
        <w:t>3.1</w:t>
      </w:r>
      <w:r w:rsidRPr="002A1D09">
        <w:tab/>
      </w:r>
      <w:r w:rsidR="00657C74" w:rsidRPr="002A1D09">
        <w:t>To fulfil the requirements of this Work Project you are asked to:</w:t>
      </w:r>
    </w:p>
    <w:p w:rsidR="00657C74" w:rsidRPr="002A1D09" w:rsidRDefault="00657C74" w:rsidP="00780690">
      <w:pPr>
        <w:pStyle w:val="ActivityBullet1"/>
      </w:pPr>
      <w:r w:rsidRPr="002A1D09">
        <w:t>Identify the preferred submission method in which to send the quotation to the customer</w:t>
      </w:r>
      <w:r w:rsidR="00780690" w:rsidRPr="002A1D09">
        <w:t>.</w:t>
      </w:r>
    </w:p>
    <w:p w:rsidR="00CF4A54" w:rsidRPr="002A1D09" w:rsidRDefault="00CF4A54" w:rsidP="00780690">
      <w:pPr>
        <w:pStyle w:val="ActivityNumbered"/>
      </w:pPr>
      <w:r w:rsidRPr="002A1D09">
        <w:t>3.2.</w:t>
      </w:r>
      <w:r w:rsidRPr="002A1D09">
        <w:tab/>
      </w:r>
      <w:r w:rsidR="00657C74" w:rsidRPr="002A1D09">
        <w:t>To fulfil the requirements of this Work Project you are asked to:</w:t>
      </w:r>
    </w:p>
    <w:p w:rsidR="00657C74" w:rsidRPr="002A1D09" w:rsidRDefault="00657C74" w:rsidP="00780690">
      <w:pPr>
        <w:pStyle w:val="ActivityBullet1"/>
      </w:pPr>
      <w:r w:rsidRPr="002A1D09">
        <w:t>Send the submission using the preferred method</w:t>
      </w:r>
    </w:p>
    <w:p w:rsidR="00CF4A54" w:rsidRPr="002A1D09" w:rsidRDefault="00657C74" w:rsidP="00780690">
      <w:pPr>
        <w:pStyle w:val="ActivityBullet1"/>
      </w:pPr>
      <w:r w:rsidRPr="002A1D09">
        <w:t>Follow up with the customer after the submission has been sent</w:t>
      </w:r>
      <w:r w:rsidR="00780690" w:rsidRPr="002A1D09">
        <w:t>.</w:t>
      </w:r>
    </w:p>
    <w:p w:rsidR="00CF4A54" w:rsidRPr="002A1D09" w:rsidRDefault="00CF4A54" w:rsidP="00780690">
      <w:pPr>
        <w:pStyle w:val="ActivityNumbered"/>
      </w:pPr>
      <w:r w:rsidRPr="002A1D09">
        <w:t>3.3.</w:t>
      </w:r>
      <w:r w:rsidRPr="002A1D09">
        <w:tab/>
      </w:r>
      <w:r w:rsidR="00657C74" w:rsidRPr="002A1D09">
        <w:t>To fulfil the requirements of this Work Project you are asked to:</w:t>
      </w:r>
    </w:p>
    <w:p w:rsidR="00CF4A54" w:rsidRPr="002A1D09" w:rsidRDefault="00657C74" w:rsidP="00780690">
      <w:pPr>
        <w:pStyle w:val="ActivityBullet1"/>
      </w:pPr>
      <w:r w:rsidRPr="002A1D09">
        <w:t>Arrange and hold a meeting with the customer to present and explain the quotation</w:t>
      </w:r>
      <w:r w:rsidR="00780690" w:rsidRPr="002A1D09">
        <w:t>.</w:t>
      </w:r>
    </w:p>
    <w:p w:rsidR="00CF4A54" w:rsidRPr="002A1D09" w:rsidRDefault="00CF4A54" w:rsidP="00780690">
      <w:pPr>
        <w:pStyle w:val="ActivityNumbered"/>
      </w:pPr>
      <w:r w:rsidRPr="002A1D09">
        <w:t>3.4.</w:t>
      </w:r>
      <w:r w:rsidRPr="002A1D09">
        <w:tab/>
      </w:r>
      <w:r w:rsidR="00657C74" w:rsidRPr="002A1D09">
        <w:t>To fulfil the requirements of this Work Project you are asked to:</w:t>
      </w:r>
    </w:p>
    <w:p w:rsidR="00CF4A54" w:rsidRPr="002A1D09" w:rsidRDefault="00657C74" w:rsidP="00780690">
      <w:pPr>
        <w:pStyle w:val="ActivityBullet1"/>
      </w:pPr>
      <w:r w:rsidRPr="002A1D09">
        <w:t>Encourage questions from the customer to ensure understanding and agreement</w:t>
      </w:r>
    </w:p>
    <w:p w:rsidR="00657C74" w:rsidRPr="002A1D09" w:rsidRDefault="00657C74" w:rsidP="00780690">
      <w:pPr>
        <w:pStyle w:val="ActivityBullet1"/>
      </w:pPr>
      <w:r w:rsidRPr="002A1D09">
        <w:t>Ask questions to the customer to clarify quotation items</w:t>
      </w:r>
      <w:r w:rsidR="00780690" w:rsidRPr="002A1D09">
        <w:t>.</w:t>
      </w:r>
    </w:p>
    <w:p w:rsidR="00CF4A54" w:rsidRPr="002A1D09" w:rsidRDefault="00CF4A54" w:rsidP="00780690">
      <w:pPr>
        <w:pStyle w:val="ActivityNumbered"/>
      </w:pPr>
      <w:r w:rsidRPr="002A1D09">
        <w:t>3.5</w:t>
      </w:r>
      <w:r w:rsidRPr="002A1D09">
        <w:tab/>
      </w:r>
      <w:r w:rsidR="00657C74" w:rsidRPr="002A1D09">
        <w:t>To fulfil the requirements of this Work Project you are asked to:</w:t>
      </w:r>
    </w:p>
    <w:p w:rsidR="00CF4A54" w:rsidRPr="002A1D09" w:rsidRDefault="00657C74" w:rsidP="00780690">
      <w:pPr>
        <w:pStyle w:val="ActivityBullet1"/>
      </w:pPr>
      <w:r w:rsidRPr="002A1D09">
        <w:t>Advise the customer how they can proceed with the booking</w:t>
      </w:r>
      <w:r w:rsidR="00780690" w:rsidRPr="002A1D09">
        <w:t>.</w:t>
      </w:r>
    </w:p>
    <w:p w:rsidR="00CF4A54" w:rsidRPr="002A1D09" w:rsidRDefault="00CF4A54" w:rsidP="00CF4A54">
      <w:pPr>
        <w:pStyle w:val="ActivityBottom"/>
        <w:rPr>
          <w:noProof w:val="0"/>
        </w:rPr>
      </w:pPr>
    </w:p>
    <w:p w:rsidR="00CF4A54" w:rsidRPr="002A1D09" w:rsidRDefault="00CF4A54" w:rsidP="00CF4A54">
      <w:pPr>
        <w:rPr>
          <w:rFonts w:ascii="Helvetica" w:eastAsia="Calibri" w:hAnsi="Helvetica" w:cs="Calibri"/>
          <w:szCs w:val="16"/>
          <w:lang w:eastAsia="ar-SA"/>
        </w:rPr>
      </w:pPr>
      <w:r w:rsidRPr="002A1D0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2A1D09" w:rsidTr="000A0C46">
        <w:trPr>
          <w:trHeight w:val="6044"/>
        </w:trPr>
        <w:tc>
          <w:tcPr>
            <w:tcW w:w="9242" w:type="dxa"/>
            <w:shd w:val="clear" w:color="auto" w:fill="F2F2F2" w:themeFill="background1" w:themeFillShade="F2"/>
          </w:tcPr>
          <w:p w:rsidR="00CF4A54" w:rsidRPr="002A1D09" w:rsidRDefault="00CF4A54" w:rsidP="000A0C46">
            <w:pPr>
              <w:pStyle w:val="Heading2"/>
              <w:outlineLvl w:val="1"/>
            </w:pPr>
            <w:r w:rsidRPr="002A1D09">
              <w:t>Summary</w:t>
            </w:r>
          </w:p>
          <w:p w:rsidR="00CF4A54" w:rsidRPr="002A1D09" w:rsidRDefault="00D9254F" w:rsidP="00CF4A54">
            <w:pPr>
              <w:pStyle w:val="SumaryHeading3"/>
              <w:rPr>
                <w:highlight w:val="yellow"/>
              </w:rPr>
            </w:pPr>
            <w:r w:rsidRPr="002A1D09">
              <w:rPr>
                <w:highlight w:val="yellow"/>
              </w:rPr>
              <w:fldChar w:fldCharType="begin"/>
            </w:r>
            <w:r w:rsidR="00CF4A54" w:rsidRPr="002A1D09">
              <w:rPr>
                <w:highlight w:val="yellow"/>
              </w:rPr>
              <w:instrText xml:space="preserve"> REF  Element3 </w:instrText>
            </w:r>
            <w:r w:rsidRPr="002A1D09">
              <w:rPr>
                <w:highlight w:val="yellow"/>
              </w:rPr>
              <w:fldChar w:fldCharType="separate"/>
            </w:r>
            <w:sdt>
              <w:sdtPr>
                <w:rPr>
                  <w:highlight w:val="yellow"/>
                </w:rPr>
                <w:alias w:val="Element3"/>
                <w:tag w:val="Element3"/>
                <w:id w:val="88060670"/>
                <w:lock w:val="sdtLocked"/>
                <w:placeholder>
                  <w:docPart w:val="D51A0B1F7A374AD3B559D222E7175035"/>
                </w:placeholder>
              </w:sdtPr>
              <w:sdtEndPr/>
              <w:sdtContent>
                <w:r w:rsidR="009A1C69" w:rsidRPr="002A1D09">
                  <w:t>Submit the quotation</w:t>
                </w:r>
              </w:sdtContent>
            </w:sdt>
            <w:r w:rsidRPr="002A1D09">
              <w:rPr>
                <w:highlight w:val="yellow"/>
              </w:rPr>
              <w:fldChar w:fldCharType="end"/>
            </w:r>
          </w:p>
          <w:p w:rsidR="004D5C0A" w:rsidRPr="002A1D09" w:rsidRDefault="004D5C0A" w:rsidP="00780690">
            <w:pPr>
              <w:pStyle w:val="TableTextBold"/>
              <w:rPr>
                <w:noProof w:val="0"/>
              </w:rPr>
            </w:pPr>
            <w:r w:rsidRPr="002A1D09">
              <w:rPr>
                <w:noProof w:val="0"/>
              </w:rPr>
              <w:t>Identify the required submission method</w:t>
            </w:r>
          </w:p>
          <w:p w:rsidR="004D5C0A" w:rsidRPr="002A1D09" w:rsidRDefault="004D5C0A" w:rsidP="00780690">
            <w:pPr>
              <w:pStyle w:val="TableBullet1"/>
              <w:rPr>
                <w:noProof w:val="0"/>
              </w:rPr>
            </w:pPr>
            <w:r w:rsidRPr="002A1D09">
              <w:rPr>
                <w:noProof w:val="0"/>
              </w:rPr>
              <w:t>Submission methods</w:t>
            </w:r>
          </w:p>
          <w:p w:rsidR="004D5C0A" w:rsidRPr="002A1D09" w:rsidRDefault="004D5C0A" w:rsidP="00780690">
            <w:pPr>
              <w:pStyle w:val="TableBullet1"/>
              <w:rPr>
                <w:noProof w:val="0"/>
              </w:rPr>
            </w:pPr>
            <w:r w:rsidRPr="002A1D09">
              <w:rPr>
                <w:noProof w:val="0"/>
              </w:rPr>
              <w:t>Submission considerations</w:t>
            </w:r>
          </w:p>
          <w:p w:rsidR="004D5C0A" w:rsidRPr="002A1D09" w:rsidRDefault="004D5C0A" w:rsidP="00780690">
            <w:pPr>
              <w:pStyle w:val="TableBullet1"/>
              <w:rPr>
                <w:rFonts w:cs="HelveticaNeueLTStd-LtCn"/>
                <w:noProof w:val="0"/>
              </w:rPr>
            </w:pPr>
            <w:r w:rsidRPr="002A1D09">
              <w:rPr>
                <w:rFonts w:cs="HelveticaNeueLTStd-LtCn"/>
                <w:noProof w:val="0"/>
              </w:rPr>
              <w:t>Submission requirements</w:t>
            </w:r>
          </w:p>
          <w:p w:rsidR="004D5C0A" w:rsidRPr="002A1D09" w:rsidRDefault="004D5C0A" w:rsidP="00780690">
            <w:pPr>
              <w:pStyle w:val="TableBullet1"/>
              <w:rPr>
                <w:rFonts w:cs="HelveticaNeueLTStd-LtCn"/>
                <w:noProof w:val="0"/>
              </w:rPr>
            </w:pPr>
            <w:r w:rsidRPr="002A1D09">
              <w:rPr>
                <w:rFonts w:cs="HelveticaNeueLTStd-LtCn"/>
                <w:noProof w:val="0"/>
              </w:rPr>
              <w:t>Follow up on submission</w:t>
            </w:r>
            <w:r w:rsidR="00780690" w:rsidRPr="002A1D09">
              <w:rPr>
                <w:rFonts w:cs="HelveticaNeueLTStd-LtCn"/>
                <w:noProof w:val="0"/>
              </w:rPr>
              <w:t>.</w:t>
            </w:r>
          </w:p>
          <w:p w:rsidR="004D5C0A" w:rsidRPr="002A1D09" w:rsidRDefault="004D5C0A" w:rsidP="00780690">
            <w:pPr>
              <w:pStyle w:val="TableTextBold"/>
              <w:rPr>
                <w:noProof w:val="0"/>
              </w:rPr>
            </w:pPr>
            <w:r w:rsidRPr="002A1D09">
              <w:rPr>
                <w:noProof w:val="0"/>
              </w:rPr>
              <w:t>Provide the quotation</w:t>
            </w:r>
          </w:p>
          <w:p w:rsidR="004D5C0A" w:rsidRPr="002A1D09" w:rsidRDefault="004D5C0A" w:rsidP="00780690">
            <w:pPr>
              <w:pStyle w:val="TableBullet1"/>
              <w:rPr>
                <w:noProof w:val="0"/>
              </w:rPr>
            </w:pPr>
            <w:r w:rsidRPr="002A1D09">
              <w:rPr>
                <w:noProof w:val="0"/>
              </w:rPr>
              <w:t xml:space="preserve">Customer service basics when presenting quotations </w:t>
            </w:r>
          </w:p>
          <w:p w:rsidR="004D5C0A" w:rsidRPr="002A1D09" w:rsidRDefault="004D5C0A" w:rsidP="00780690">
            <w:pPr>
              <w:pStyle w:val="TableBullet1"/>
              <w:rPr>
                <w:rFonts w:cs="HelveticaNeueLT Std Lt Cn"/>
                <w:noProof w:val="0"/>
              </w:rPr>
            </w:pPr>
            <w:r w:rsidRPr="002A1D09">
              <w:rPr>
                <w:rFonts w:cs="HelveticaNeueLT Std Lt Cn"/>
                <w:noProof w:val="0"/>
              </w:rPr>
              <w:t>Prepare for the quotation presentation</w:t>
            </w:r>
          </w:p>
          <w:p w:rsidR="004D5C0A" w:rsidRPr="002A1D09" w:rsidRDefault="004D5C0A" w:rsidP="00780690">
            <w:pPr>
              <w:pStyle w:val="TableBullet1"/>
              <w:rPr>
                <w:rFonts w:cs="HelveticaNeueLTStd-LtCn"/>
                <w:noProof w:val="0"/>
                <w:lang w:eastAsia="en-US"/>
              </w:rPr>
            </w:pPr>
            <w:r w:rsidRPr="002A1D09">
              <w:rPr>
                <w:rFonts w:cs="HelveticaNeueLTStd-LtCn"/>
                <w:noProof w:val="0"/>
                <w:lang w:eastAsia="en-US"/>
              </w:rPr>
              <w:t>Ensure supportive materials are present</w:t>
            </w:r>
            <w:r w:rsidR="00780690" w:rsidRPr="002A1D09">
              <w:rPr>
                <w:rFonts w:cs="HelveticaNeueLTStd-LtCn"/>
                <w:noProof w:val="0"/>
                <w:lang w:eastAsia="en-US"/>
              </w:rPr>
              <w:t>.</w:t>
            </w:r>
          </w:p>
          <w:p w:rsidR="004D5C0A" w:rsidRPr="002A1D09" w:rsidRDefault="004D5C0A" w:rsidP="00780690">
            <w:pPr>
              <w:pStyle w:val="TableTextBold"/>
              <w:rPr>
                <w:noProof w:val="0"/>
              </w:rPr>
            </w:pPr>
            <w:r w:rsidRPr="002A1D09">
              <w:rPr>
                <w:noProof w:val="0"/>
              </w:rPr>
              <w:t>Explain and expand on the quotation</w:t>
            </w:r>
          </w:p>
          <w:p w:rsidR="004D5C0A" w:rsidRPr="002A1D09" w:rsidRDefault="004D5C0A" w:rsidP="00780690">
            <w:pPr>
              <w:pStyle w:val="TableBullet1"/>
              <w:rPr>
                <w:noProof w:val="0"/>
              </w:rPr>
            </w:pPr>
            <w:r w:rsidRPr="002A1D09">
              <w:rPr>
                <w:noProof w:val="0"/>
              </w:rPr>
              <w:t xml:space="preserve">Considerations when providing quotation information </w:t>
            </w:r>
          </w:p>
          <w:p w:rsidR="004D5C0A" w:rsidRPr="002A1D09" w:rsidRDefault="004D5C0A" w:rsidP="00780690">
            <w:pPr>
              <w:pStyle w:val="TableBullet1"/>
              <w:rPr>
                <w:noProof w:val="0"/>
              </w:rPr>
            </w:pPr>
            <w:r w:rsidRPr="002A1D09">
              <w:rPr>
                <w:rFonts w:cs="HelveticaNeueLT Std Lt Cn"/>
                <w:noProof w:val="0"/>
              </w:rPr>
              <w:t xml:space="preserve">Interpersonal skills when </w:t>
            </w:r>
            <w:r w:rsidRPr="002A1D09">
              <w:rPr>
                <w:noProof w:val="0"/>
              </w:rPr>
              <w:t xml:space="preserve">providing quotation information </w:t>
            </w:r>
          </w:p>
          <w:p w:rsidR="004D5C0A" w:rsidRPr="002A1D09" w:rsidRDefault="004D5C0A" w:rsidP="00780690">
            <w:pPr>
              <w:pStyle w:val="TableBullet1"/>
              <w:rPr>
                <w:rFonts w:cs="Arial"/>
                <w:noProof w:val="0"/>
              </w:rPr>
            </w:pPr>
            <w:r w:rsidRPr="002A1D09">
              <w:rPr>
                <w:rFonts w:cs="Arial"/>
                <w:noProof w:val="0"/>
              </w:rPr>
              <w:t>Process of explaining and expanding on the quotation</w:t>
            </w:r>
            <w:r w:rsidR="00780690" w:rsidRPr="002A1D09">
              <w:rPr>
                <w:rFonts w:cs="Arial"/>
                <w:noProof w:val="0"/>
              </w:rPr>
              <w:t>.</w:t>
            </w:r>
          </w:p>
          <w:p w:rsidR="004D5C0A" w:rsidRPr="002A1D09" w:rsidRDefault="004D5C0A" w:rsidP="00780690">
            <w:pPr>
              <w:pStyle w:val="TableTextBold"/>
              <w:rPr>
                <w:noProof w:val="0"/>
              </w:rPr>
            </w:pPr>
            <w:r w:rsidRPr="002A1D09">
              <w:rPr>
                <w:noProof w:val="0"/>
              </w:rPr>
              <w:t>Encourage questions from the client</w:t>
            </w:r>
          </w:p>
          <w:p w:rsidR="004D5C0A" w:rsidRPr="002A1D09" w:rsidRDefault="004D5C0A" w:rsidP="00780690">
            <w:pPr>
              <w:pStyle w:val="TableBullet1"/>
              <w:rPr>
                <w:noProof w:val="0"/>
              </w:rPr>
            </w:pPr>
            <w:r w:rsidRPr="002A1D09">
              <w:rPr>
                <w:noProof w:val="0"/>
              </w:rPr>
              <w:t>Role of questions</w:t>
            </w:r>
          </w:p>
          <w:p w:rsidR="004D5C0A" w:rsidRPr="002A1D09" w:rsidRDefault="004D5C0A" w:rsidP="00780690">
            <w:pPr>
              <w:pStyle w:val="TableBullet1"/>
              <w:rPr>
                <w:noProof w:val="0"/>
              </w:rPr>
            </w:pPr>
            <w:r w:rsidRPr="002A1D09">
              <w:rPr>
                <w:noProof w:val="0"/>
              </w:rPr>
              <w:t>Listening to customer questions</w:t>
            </w:r>
          </w:p>
          <w:p w:rsidR="004D5C0A" w:rsidRPr="002A1D09" w:rsidRDefault="004D5C0A" w:rsidP="00780690">
            <w:pPr>
              <w:pStyle w:val="TableBullet1"/>
              <w:rPr>
                <w:rFonts w:cs="HelveticaNeueLT Std Lt"/>
                <w:noProof w:val="0"/>
              </w:rPr>
            </w:pPr>
            <w:r w:rsidRPr="002A1D09">
              <w:rPr>
                <w:rFonts w:cs="HelveticaNeueLT Std Lt"/>
                <w:noProof w:val="0"/>
              </w:rPr>
              <w:t>Types of listening</w:t>
            </w:r>
          </w:p>
          <w:p w:rsidR="004D5C0A" w:rsidRPr="002A1D09" w:rsidRDefault="004D5C0A" w:rsidP="00780690">
            <w:pPr>
              <w:pStyle w:val="TableBullet1"/>
              <w:rPr>
                <w:noProof w:val="0"/>
              </w:rPr>
            </w:pPr>
            <w:r w:rsidRPr="002A1D09">
              <w:rPr>
                <w:noProof w:val="0"/>
              </w:rPr>
              <w:t>Methods to aid effective listening</w:t>
            </w:r>
          </w:p>
          <w:p w:rsidR="004D5C0A" w:rsidRPr="002A1D09" w:rsidRDefault="004D5C0A" w:rsidP="00780690">
            <w:pPr>
              <w:pStyle w:val="TableBullet1"/>
              <w:rPr>
                <w:noProof w:val="0"/>
              </w:rPr>
            </w:pPr>
            <w:r w:rsidRPr="002A1D09">
              <w:rPr>
                <w:noProof w:val="0"/>
              </w:rPr>
              <w:t>Ask questions to the customer</w:t>
            </w:r>
          </w:p>
          <w:p w:rsidR="004D5C0A" w:rsidRPr="002A1D09" w:rsidRDefault="004D5C0A" w:rsidP="00780690">
            <w:pPr>
              <w:pStyle w:val="TableBullet1"/>
              <w:rPr>
                <w:noProof w:val="0"/>
              </w:rPr>
            </w:pPr>
            <w:r w:rsidRPr="002A1D09">
              <w:rPr>
                <w:noProof w:val="0"/>
              </w:rPr>
              <w:t>Providing accurate and comprehensive responses</w:t>
            </w:r>
            <w:r w:rsidR="00780690" w:rsidRPr="002A1D09">
              <w:rPr>
                <w:noProof w:val="0"/>
              </w:rPr>
              <w:t>.</w:t>
            </w:r>
          </w:p>
          <w:p w:rsidR="004D5C0A" w:rsidRPr="002A1D09" w:rsidRDefault="004D5C0A" w:rsidP="00780690">
            <w:pPr>
              <w:pStyle w:val="TableTextBold"/>
              <w:rPr>
                <w:noProof w:val="0"/>
              </w:rPr>
            </w:pPr>
            <w:r w:rsidRPr="002A1D09">
              <w:rPr>
                <w:noProof w:val="0"/>
              </w:rPr>
              <w:t xml:space="preserve">Advise client of action to make booking </w:t>
            </w:r>
          </w:p>
          <w:p w:rsidR="004D5C0A" w:rsidRPr="002A1D09" w:rsidRDefault="004D5C0A" w:rsidP="00780690">
            <w:pPr>
              <w:pStyle w:val="TableBullet1"/>
              <w:rPr>
                <w:noProof w:val="0"/>
              </w:rPr>
            </w:pPr>
            <w:r w:rsidRPr="002A1D09">
              <w:rPr>
                <w:noProof w:val="0"/>
              </w:rPr>
              <w:t>Identify buying signals</w:t>
            </w:r>
          </w:p>
          <w:p w:rsidR="004D5C0A" w:rsidRPr="002A1D09" w:rsidRDefault="004D5C0A" w:rsidP="00780690">
            <w:pPr>
              <w:pStyle w:val="TableBullet1"/>
              <w:rPr>
                <w:noProof w:val="0"/>
              </w:rPr>
            </w:pPr>
            <w:r w:rsidRPr="002A1D09">
              <w:rPr>
                <w:noProof w:val="0"/>
              </w:rPr>
              <w:t>Actions that show a commitment</w:t>
            </w:r>
          </w:p>
          <w:p w:rsidR="004D5C0A" w:rsidRPr="002A1D09" w:rsidRDefault="004D5C0A" w:rsidP="00780690">
            <w:pPr>
              <w:pStyle w:val="TableBullet1"/>
              <w:rPr>
                <w:rFonts w:cs="Arial"/>
                <w:noProof w:val="0"/>
                <w:szCs w:val="22"/>
              </w:rPr>
            </w:pPr>
            <w:r w:rsidRPr="002A1D09">
              <w:rPr>
                <w:rFonts w:cs="Arial"/>
                <w:noProof w:val="0"/>
              </w:rPr>
              <w:t>Actions to make booking</w:t>
            </w:r>
            <w:r w:rsidR="00780690" w:rsidRPr="002A1D09">
              <w:rPr>
                <w:rFonts w:cs="Arial"/>
                <w:noProof w:val="0"/>
              </w:rPr>
              <w:t>.</w:t>
            </w:r>
            <w:r w:rsidR="00780690" w:rsidRPr="002A1D09">
              <w:rPr>
                <w:rFonts w:cs="Arial"/>
                <w:noProof w:val="0"/>
              </w:rPr>
              <w:br/>
            </w:r>
          </w:p>
        </w:tc>
      </w:tr>
    </w:tbl>
    <w:p w:rsidR="000A0C46" w:rsidRPr="002A1D09" w:rsidRDefault="000A0C46" w:rsidP="002D0810">
      <w:pPr>
        <w:pStyle w:val="BodyCopy"/>
        <w:rPr>
          <w:noProof w:val="0"/>
        </w:rPr>
      </w:pPr>
    </w:p>
    <w:p w:rsidR="002F7D4D" w:rsidRPr="002A1D09" w:rsidRDefault="002F7D4D" w:rsidP="002D0810">
      <w:pPr>
        <w:pStyle w:val="BodyCopy"/>
        <w:rPr>
          <w:noProof w:val="0"/>
        </w:rPr>
      </w:pPr>
    </w:p>
    <w:p w:rsidR="002F7D4D" w:rsidRPr="002A1D09" w:rsidRDefault="002F7D4D" w:rsidP="002D0810">
      <w:pPr>
        <w:pStyle w:val="BodyCopy"/>
        <w:rPr>
          <w:noProof w:val="0"/>
        </w:rPr>
        <w:sectPr w:rsidR="002F7D4D" w:rsidRPr="002A1D09" w:rsidSect="001A29DB">
          <w:headerReference w:type="even" r:id="rId127"/>
          <w:headerReference w:type="default" r:id="rId128"/>
          <w:pgSz w:w="11906" w:h="16838"/>
          <w:pgMar w:top="1440" w:right="1440" w:bottom="1440" w:left="1440" w:header="708" w:footer="324" w:gutter="0"/>
          <w:cols w:space="708"/>
          <w:docGrid w:linePitch="360"/>
        </w:sectPr>
      </w:pPr>
    </w:p>
    <w:p w:rsidR="000A0C46" w:rsidRPr="002A1D09" w:rsidRDefault="000A0C46" w:rsidP="000A0C46">
      <w:pPr>
        <w:pStyle w:val="Heading1"/>
      </w:pPr>
      <w:bookmarkStart w:id="50" w:name="_Toc370805493"/>
      <w:bookmarkStart w:id="51" w:name="_Toc409086737"/>
      <w:r w:rsidRPr="002A1D09">
        <w:t>Element 4:</w:t>
      </w:r>
      <w:r w:rsidRPr="002A1D09">
        <w:br/>
      </w:r>
      <w:fldSimple w:instr=" REF  Element4 ">
        <w:sdt>
          <w:sdtPr>
            <w:rPr>
              <w:highlight w:val="yellow"/>
            </w:rPr>
            <w:alias w:val="Element4"/>
            <w:tag w:val="Element4"/>
            <w:id w:val="88060671"/>
            <w:lock w:val="sdtLocked"/>
            <w:placeholder>
              <w:docPart w:val="2DB9087B3CC2454989B4A041A0F949EC"/>
            </w:placeholder>
          </w:sdtPr>
          <w:sdtEndPr/>
          <w:sdtContent>
            <w:r w:rsidR="009A1C69" w:rsidRPr="002A1D09">
              <w:t>Follow-up the quotation</w:t>
            </w:r>
          </w:sdtContent>
        </w:sdt>
        <w:bookmarkEnd w:id="50"/>
        <w:bookmarkEnd w:id="51"/>
      </w:fldSimple>
    </w:p>
    <w:p w:rsidR="000A0C46" w:rsidRPr="002A1D09" w:rsidRDefault="000A0C46" w:rsidP="000A0C46">
      <w:pPr>
        <w:pStyle w:val="Heading2"/>
      </w:pPr>
      <w:r w:rsidRPr="002A1D09">
        <w:t>4.1</w:t>
      </w:r>
      <w:r w:rsidRPr="002A1D09">
        <w:tab/>
      </w:r>
      <w:fldSimple w:instr=" REF  Criteria41  \* MERGEFORMAT ">
        <w:sdt>
          <w:sdtPr>
            <w:alias w:val="Criteria41"/>
            <w:tag w:val="Criteria41"/>
            <w:id w:val="88060672"/>
            <w:lock w:val="sdtLocked"/>
            <w:placeholder>
              <w:docPart w:val="F7172323CC7D4346BC4EDF218F5A4620"/>
            </w:placeholder>
          </w:sdtPr>
          <w:sdtEndPr/>
          <w:sdtContent>
            <w:r w:rsidR="009A1C69" w:rsidRPr="002A1D09">
              <w:rPr>
                <w:rStyle w:val="PlaceholderText"/>
                <w:color w:val="45545F"/>
              </w:rPr>
              <w:t xml:space="preserve">Advise client of any changes </w:t>
            </w:r>
            <w:r w:rsidR="009A1C69" w:rsidRPr="002A1D09">
              <w:t>that will affect the provided quotation</w:t>
            </w:r>
          </w:sdtContent>
        </w:sdt>
      </w:fldSimple>
    </w:p>
    <w:p w:rsidR="000A0C46" w:rsidRPr="002A1D09" w:rsidRDefault="000A0C46" w:rsidP="00C95FF2">
      <w:pPr>
        <w:pStyle w:val="Heading3"/>
      </w:pPr>
      <w:r w:rsidRPr="002A1D09">
        <w:t>Introduction</w:t>
      </w:r>
    </w:p>
    <w:p w:rsidR="00E44862" w:rsidRPr="002A1D09" w:rsidRDefault="00843750" w:rsidP="00AE4B1F">
      <w:pPr>
        <w:pStyle w:val="BodyCopy"/>
        <w:rPr>
          <w:noProof w:val="0"/>
        </w:rPr>
      </w:pPr>
      <w:r w:rsidRPr="002A1D09">
        <w:rPr>
          <w:lang w:eastAsia="en-AU"/>
        </w:rPr>
        <w:drawing>
          <wp:anchor distT="0" distB="0" distL="114300" distR="114300" simplePos="0" relativeHeight="251772928" behindDoc="0" locked="0" layoutInCell="1" allowOverlap="1" wp14:anchorId="3E47AAE9" wp14:editId="5E747805">
            <wp:simplePos x="0" y="0"/>
            <wp:positionH relativeFrom="column">
              <wp:posOffset>3596005</wp:posOffset>
            </wp:positionH>
            <wp:positionV relativeFrom="paragraph">
              <wp:posOffset>13335</wp:posOffset>
            </wp:positionV>
            <wp:extent cx="2150745" cy="1859280"/>
            <wp:effectExtent l="0" t="0" r="1905" b="7620"/>
            <wp:wrapSquare wrapText="bothSides"/>
            <wp:docPr id="85" name="Picture 84" descr="shutterstock_197170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7170562.jpg"/>
                    <pic:cNvPicPr/>
                  </pic:nvPicPr>
                  <pic:blipFill>
                    <a:blip r:embed="rId129" cstate="print"/>
                    <a:stretch>
                      <a:fillRect/>
                    </a:stretch>
                  </pic:blipFill>
                  <pic:spPr>
                    <a:xfrm>
                      <a:off x="0" y="0"/>
                      <a:ext cx="2150745" cy="1859280"/>
                    </a:xfrm>
                    <a:prstGeom prst="ellipse">
                      <a:avLst/>
                    </a:prstGeom>
                  </pic:spPr>
                </pic:pic>
              </a:graphicData>
            </a:graphic>
            <wp14:sizeRelH relativeFrom="margin">
              <wp14:pctWidth>0</wp14:pctWidth>
            </wp14:sizeRelH>
            <wp14:sizeRelV relativeFrom="margin">
              <wp14:pctHeight>0</wp14:pctHeight>
            </wp14:sizeRelV>
          </wp:anchor>
        </w:drawing>
      </w:r>
      <w:r w:rsidR="00E44862" w:rsidRPr="002A1D09">
        <w:rPr>
          <w:noProof w:val="0"/>
        </w:rPr>
        <w:t xml:space="preserve">As mentioned in Section 2.6 of this manual, changes to quotations are a common </w:t>
      </w:r>
      <w:r w:rsidR="009E3138" w:rsidRPr="002A1D09">
        <w:rPr>
          <w:noProof w:val="0"/>
        </w:rPr>
        <w:t>occurrence</w:t>
      </w:r>
      <w:r w:rsidR="00E44862" w:rsidRPr="002A1D09">
        <w:rPr>
          <w:noProof w:val="0"/>
        </w:rPr>
        <w:t>. Whilst the changes may come from a variety of sources including products and service providers, suppliers, the travel agent or customers themselves, a key requirement is that customers are:</w:t>
      </w:r>
    </w:p>
    <w:p w:rsidR="00E44862" w:rsidRPr="002A1D09" w:rsidRDefault="00E44862" w:rsidP="00AE4B1F">
      <w:pPr>
        <w:pStyle w:val="Bullet1"/>
      </w:pPr>
      <w:r w:rsidRPr="002A1D09">
        <w:t>Aware of changes as they happen</w:t>
      </w:r>
    </w:p>
    <w:p w:rsidR="00E44862" w:rsidRPr="002A1D09" w:rsidRDefault="00E44862" w:rsidP="00AE4B1F">
      <w:pPr>
        <w:pStyle w:val="Bullet1"/>
      </w:pPr>
      <w:r w:rsidRPr="002A1D09">
        <w:t>Understand the changes</w:t>
      </w:r>
    </w:p>
    <w:p w:rsidR="00E44862" w:rsidRPr="002A1D09" w:rsidRDefault="00E44862" w:rsidP="00AE4B1F">
      <w:pPr>
        <w:pStyle w:val="Bullet1"/>
      </w:pPr>
      <w:r w:rsidRPr="002A1D09">
        <w:t>Understand the consequence of changes</w:t>
      </w:r>
    </w:p>
    <w:p w:rsidR="00E44862" w:rsidRPr="002A1D09" w:rsidRDefault="00E44862" w:rsidP="00AE4B1F">
      <w:pPr>
        <w:pStyle w:val="Bullet1"/>
      </w:pPr>
      <w:r w:rsidRPr="002A1D09">
        <w:t>Understand any future action to be taken</w:t>
      </w:r>
      <w:r w:rsidR="00AE4B1F" w:rsidRPr="002A1D09">
        <w:t>.</w:t>
      </w:r>
    </w:p>
    <w:p w:rsidR="000F1BBD" w:rsidRPr="002A1D09" w:rsidRDefault="000F1BBD" w:rsidP="00C95FF2">
      <w:pPr>
        <w:pStyle w:val="Heading3"/>
        <w:rPr>
          <w:rFonts w:eastAsia="Times New Roman"/>
        </w:rPr>
      </w:pPr>
      <w:r w:rsidRPr="002A1D09">
        <w:rPr>
          <w:rFonts w:eastAsia="Times New Roman"/>
        </w:rPr>
        <w:t>Contact and advise clients of changes</w:t>
      </w:r>
    </w:p>
    <w:p w:rsidR="00723BFC" w:rsidRPr="002A1D09" w:rsidRDefault="000F1BBD" w:rsidP="00AE4B1F">
      <w:pPr>
        <w:pStyle w:val="BodyCopy"/>
        <w:rPr>
          <w:noProof w:val="0"/>
        </w:rPr>
      </w:pPr>
      <w:r w:rsidRPr="002A1D09">
        <w:rPr>
          <w:noProof w:val="0"/>
        </w:rPr>
        <w:t>It is essential that customers are contacted in a timely manner as soon as changes become evident that are not initiated by customers.</w:t>
      </w:r>
    </w:p>
    <w:p w:rsidR="000F1BBD" w:rsidRPr="002A1D09" w:rsidRDefault="000F1BBD" w:rsidP="00AE4B1F">
      <w:pPr>
        <w:pStyle w:val="BodyCopy"/>
        <w:rPr>
          <w:noProof w:val="0"/>
        </w:rPr>
      </w:pPr>
      <w:r w:rsidRPr="002A1D09">
        <w:rPr>
          <w:noProof w:val="0"/>
        </w:rPr>
        <w:t>Normally the best way is through telephonic or electronic means depending on the complexity of the change and the preferred method of communication of the customer.</w:t>
      </w:r>
    </w:p>
    <w:p w:rsidR="000F1BBD" w:rsidRPr="002A1D09" w:rsidRDefault="00FD50E1" w:rsidP="00AE4B1F">
      <w:pPr>
        <w:pStyle w:val="BodyCopy"/>
        <w:rPr>
          <w:rFonts w:cs="Times New Roman"/>
          <w:noProof w:val="0"/>
          <w:szCs w:val="20"/>
        </w:rPr>
      </w:pPr>
      <w:r w:rsidRPr="002A1D09">
        <w:rPr>
          <w:lang w:eastAsia="en-AU"/>
        </w:rPr>
        <w:drawing>
          <wp:anchor distT="0" distB="0" distL="114300" distR="114300" simplePos="0" relativeHeight="251773952" behindDoc="0" locked="0" layoutInCell="1" allowOverlap="1" wp14:anchorId="40A28932" wp14:editId="36761B35">
            <wp:simplePos x="0" y="0"/>
            <wp:positionH relativeFrom="column">
              <wp:posOffset>3985260</wp:posOffset>
            </wp:positionH>
            <wp:positionV relativeFrom="paragraph">
              <wp:posOffset>55245</wp:posOffset>
            </wp:positionV>
            <wp:extent cx="1767840" cy="1572260"/>
            <wp:effectExtent l="0" t="0" r="3810" b="8890"/>
            <wp:wrapSquare wrapText="bothSides"/>
            <wp:docPr id="86" name="Picture 85" descr="Globe_152802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_152802833.jpg"/>
                    <pic:cNvPicPr/>
                  </pic:nvPicPr>
                  <pic:blipFill>
                    <a:blip r:embed="rId130" cstate="print"/>
                    <a:stretch>
                      <a:fillRect/>
                    </a:stretch>
                  </pic:blipFill>
                  <pic:spPr>
                    <a:xfrm>
                      <a:off x="0" y="0"/>
                      <a:ext cx="1767840" cy="1572260"/>
                    </a:xfrm>
                    <a:prstGeom prst="hexagon">
                      <a:avLst/>
                    </a:prstGeom>
                  </pic:spPr>
                </pic:pic>
              </a:graphicData>
            </a:graphic>
            <wp14:sizeRelH relativeFrom="margin">
              <wp14:pctWidth>0</wp14:pctWidth>
            </wp14:sizeRelH>
            <wp14:sizeRelV relativeFrom="margin">
              <wp14:pctHeight>0</wp14:pctHeight>
            </wp14:sizeRelV>
          </wp:anchor>
        </w:drawing>
      </w:r>
      <w:r w:rsidR="000F1BBD" w:rsidRPr="002A1D09">
        <w:rPr>
          <w:noProof w:val="0"/>
        </w:rPr>
        <w:t xml:space="preserve">You will need to fully explain any changes to </w:t>
      </w:r>
      <w:r w:rsidR="000F1BBD" w:rsidRPr="002A1D09">
        <w:rPr>
          <w:rFonts w:cs="Times New Roman"/>
          <w:noProof w:val="0"/>
          <w:szCs w:val="20"/>
        </w:rPr>
        <w:t>a quotation or</w:t>
      </w:r>
      <w:r w:rsidR="00723BFC" w:rsidRPr="002A1D09">
        <w:rPr>
          <w:rFonts w:cs="Times New Roman"/>
          <w:noProof w:val="0"/>
          <w:szCs w:val="20"/>
        </w:rPr>
        <w:t xml:space="preserve"> proposed itinerary</w:t>
      </w:r>
      <w:r w:rsidR="000F1BBD" w:rsidRPr="002A1D09">
        <w:rPr>
          <w:rFonts w:cs="Times New Roman"/>
          <w:noProof w:val="0"/>
          <w:szCs w:val="20"/>
        </w:rPr>
        <w:t>,</w:t>
      </w:r>
      <w:r w:rsidR="00723BFC" w:rsidRPr="002A1D09">
        <w:rPr>
          <w:rFonts w:cs="Times New Roman"/>
          <w:noProof w:val="0"/>
          <w:szCs w:val="20"/>
        </w:rPr>
        <w:t xml:space="preserve"> as caused by</w:t>
      </w:r>
      <w:r w:rsidR="000F1BBD" w:rsidRPr="002A1D09">
        <w:rPr>
          <w:rFonts w:cs="Times New Roman"/>
          <w:noProof w:val="0"/>
          <w:szCs w:val="20"/>
        </w:rPr>
        <w:t>, but not limited to:</w:t>
      </w:r>
    </w:p>
    <w:p w:rsidR="000F1BBD" w:rsidRPr="002A1D09" w:rsidRDefault="000F1BBD" w:rsidP="00AE4B1F">
      <w:pPr>
        <w:pStyle w:val="Bullet1"/>
      </w:pPr>
      <w:r w:rsidRPr="002A1D09">
        <w:t>N</w:t>
      </w:r>
      <w:r w:rsidR="00723BFC" w:rsidRPr="002A1D09">
        <w:t xml:space="preserve">atural </w:t>
      </w:r>
      <w:r w:rsidRPr="002A1D09">
        <w:t xml:space="preserve">causes </w:t>
      </w:r>
    </w:p>
    <w:p w:rsidR="000F1BBD" w:rsidRPr="002A1D09" w:rsidRDefault="000F1BBD" w:rsidP="00AE4B1F">
      <w:pPr>
        <w:pStyle w:val="Bullet1"/>
      </w:pPr>
      <w:r w:rsidRPr="002A1D09">
        <w:t>Political unrest</w:t>
      </w:r>
    </w:p>
    <w:p w:rsidR="000F1BBD" w:rsidRPr="002A1D09" w:rsidRDefault="000F1BBD" w:rsidP="00AE4B1F">
      <w:pPr>
        <w:pStyle w:val="Bullet1"/>
      </w:pPr>
      <w:r w:rsidRPr="002A1D09">
        <w:t>C</w:t>
      </w:r>
      <w:r w:rsidR="00723BFC" w:rsidRPr="002A1D09">
        <w:t>l</w:t>
      </w:r>
      <w:r w:rsidRPr="002A1D09">
        <w:t>osure of third party providers</w:t>
      </w:r>
    </w:p>
    <w:p w:rsidR="00723BFC" w:rsidRPr="002A1D09" w:rsidRDefault="000F1BBD" w:rsidP="00AE4B1F">
      <w:pPr>
        <w:pStyle w:val="Bullet1"/>
      </w:pPr>
      <w:r w:rsidRPr="002A1D09">
        <w:t>R</w:t>
      </w:r>
      <w:r w:rsidR="00723BFC" w:rsidRPr="002A1D09">
        <w:t>estrict</w:t>
      </w:r>
      <w:r w:rsidR="00AE4B1F" w:rsidRPr="002A1D09">
        <w:t>ions on travel.</w:t>
      </w:r>
    </w:p>
    <w:p w:rsidR="000F1BBD" w:rsidRPr="002A1D09" w:rsidRDefault="000F1BBD" w:rsidP="00AE4B1F">
      <w:pPr>
        <w:pStyle w:val="BodyCopy"/>
        <w:rPr>
          <w:noProof w:val="0"/>
        </w:rPr>
      </w:pPr>
      <w:r w:rsidRPr="002A1D09">
        <w:rPr>
          <w:noProof w:val="0"/>
        </w:rPr>
        <w:t>In reality there are endless reasons why changes take place.</w:t>
      </w:r>
    </w:p>
    <w:p w:rsidR="00FD50E1" w:rsidRPr="002A1D09" w:rsidRDefault="00FD50E1">
      <w:pPr>
        <w:rPr>
          <w:rFonts w:ascii="Helvetica" w:eastAsia="Times New Roman" w:hAnsi="Helvetica" w:cs="Times New Roman"/>
          <w:b/>
          <w:color w:val="595959" w:themeColor="text1" w:themeTint="A6"/>
          <w:sz w:val="28"/>
          <w:szCs w:val="28"/>
        </w:rPr>
      </w:pPr>
      <w:r w:rsidRPr="002A1D09">
        <w:rPr>
          <w:rFonts w:ascii="Helvetica" w:eastAsia="Times New Roman" w:hAnsi="Helvetica" w:cs="Times New Roman"/>
          <w:b/>
          <w:color w:val="595959" w:themeColor="text1" w:themeTint="A6"/>
          <w:sz w:val="28"/>
          <w:szCs w:val="28"/>
        </w:rPr>
        <w:br w:type="page"/>
      </w:r>
    </w:p>
    <w:p w:rsidR="00723BFC" w:rsidRPr="002A1D09" w:rsidRDefault="00723BFC" w:rsidP="00C95FF2">
      <w:pPr>
        <w:pStyle w:val="Heading3"/>
        <w:rPr>
          <w:rFonts w:eastAsia="Times New Roman"/>
        </w:rPr>
      </w:pPr>
      <w:r w:rsidRPr="002A1D09">
        <w:rPr>
          <w:rFonts w:eastAsia="Times New Roman"/>
        </w:rPr>
        <w:t>Providing a revised quotation incorporating identified changes</w:t>
      </w:r>
    </w:p>
    <w:p w:rsidR="005818E1" w:rsidRPr="002A1D09" w:rsidRDefault="005818E1" w:rsidP="00AE4B1F">
      <w:pPr>
        <w:pStyle w:val="BodyCopy"/>
        <w:rPr>
          <w:noProof w:val="0"/>
        </w:rPr>
      </w:pPr>
      <w:r w:rsidRPr="002A1D09">
        <w:rPr>
          <w:noProof w:val="0"/>
        </w:rPr>
        <w:t>There are many variables that can alter the cost that you have provided. Generally a quotation can only be honoured for 7 days unless otherwise specified by the agent.</w:t>
      </w:r>
    </w:p>
    <w:p w:rsidR="005818E1" w:rsidRPr="002A1D09" w:rsidRDefault="005818E1" w:rsidP="00AE4B1F">
      <w:pPr>
        <w:pStyle w:val="BodyCopy"/>
        <w:rPr>
          <w:noProof w:val="0"/>
        </w:rPr>
      </w:pPr>
      <w:r w:rsidRPr="002A1D09">
        <w:rPr>
          <w:noProof w:val="0"/>
        </w:rPr>
        <w:t>If your customer decides to convert the quotation into a booking, it is recommended that you do 2 things:</w:t>
      </w:r>
    </w:p>
    <w:p w:rsidR="005818E1" w:rsidRPr="002A1D09" w:rsidRDefault="005818E1" w:rsidP="00AE4B1F">
      <w:pPr>
        <w:pStyle w:val="Bullet1"/>
      </w:pPr>
      <w:r w:rsidRPr="002A1D09">
        <w:t>Check availability</w:t>
      </w:r>
    </w:p>
    <w:p w:rsidR="005818E1" w:rsidRPr="002A1D09" w:rsidRDefault="005818E1" w:rsidP="00AE4B1F">
      <w:pPr>
        <w:pStyle w:val="Bullet1"/>
      </w:pPr>
      <w:r w:rsidRPr="002A1D09">
        <w:t>Update your quotation</w:t>
      </w:r>
      <w:r w:rsidR="00AE4B1F" w:rsidRPr="002A1D09">
        <w:t>.</w:t>
      </w:r>
    </w:p>
    <w:p w:rsidR="00BF7B84" w:rsidRPr="002A1D09" w:rsidRDefault="005818E1" w:rsidP="00AE4B1F">
      <w:pPr>
        <w:pStyle w:val="BodyCopy"/>
        <w:rPr>
          <w:noProof w:val="0"/>
        </w:rPr>
      </w:pPr>
      <w:r w:rsidRPr="002A1D09">
        <w:rPr>
          <w:noProof w:val="0"/>
        </w:rPr>
        <w:t xml:space="preserve">When a customer decides to book the arrangements previously quoted, they may make or ask for some changes. These may appear insignificant however they may impact the final price. </w:t>
      </w:r>
    </w:p>
    <w:p w:rsidR="005818E1" w:rsidRPr="002A1D09" w:rsidRDefault="005818E1" w:rsidP="00AE4B1F">
      <w:pPr>
        <w:pStyle w:val="BodyCopy"/>
        <w:rPr>
          <w:noProof w:val="0"/>
        </w:rPr>
      </w:pPr>
      <w:r w:rsidRPr="002A1D09">
        <w:rPr>
          <w:noProof w:val="0"/>
        </w:rPr>
        <w:t>Here are some examples of changes that may change the original quotation:</w:t>
      </w:r>
    </w:p>
    <w:p w:rsidR="005818E1" w:rsidRPr="002A1D09" w:rsidRDefault="005818E1" w:rsidP="00AE4B1F">
      <w:pPr>
        <w:pStyle w:val="Bullet1"/>
      </w:pPr>
      <w:r w:rsidRPr="002A1D09">
        <w:t>Change of departure date – seasonality</w:t>
      </w:r>
    </w:p>
    <w:p w:rsidR="005818E1" w:rsidRPr="002A1D09" w:rsidRDefault="00547E78" w:rsidP="00AE4B1F">
      <w:pPr>
        <w:pStyle w:val="Bullet1"/>
      </w:pPr>
      <w:r w:rsidRPr="002A1D09">
        <w:rPr>
          <w:noProof/>
          <w:lang w:eastAsia="en-AU"/>
        </w:rPr>
        <w:drawing>
          <wp:anchor distT="0" distB="0" distL="114300" distR="114300" simplePos="0" relativeHeight="251777024" behindDoc="0" locked="0" layoutInCell="1" allowOverlap="1" wp14:anchorId="369D135B" wp14:editId="42FC5C08">
            <wp:simplePos x="0" y="0"/>
            <wp:positionH relativeFrom="column">
              <wp:posOffset>3573780</wp:posOffset>
            </wp:positionH>
            <wp:positionV relativeFrom="paragraph">
              <wp:posOffset>33020</wp:posOffset>
            </wp:positionV>
            <wp:extent cx="2255520" cy="1600200"/>
            <wp:effectExtent l="0" t="0" r="0" b="0"/>
            <wp:wrapSquare wrapText="bothSides"/>
            <wp:docPr id="88" name="Picture 87" descr="W40_cale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_calender.jpg"/>
                    <pic:cNvPicPr/>
                  </pic:nvPicPr>
                  <pic:blipFill rotWithShape="1">
                    <a:blip r:embed="rId131" cstate="print"/>
                    <a:srcRect l="7910" r="8475" b="11017"/>
                    <a:stretch/>
                  </pic:blipFill>
                  <pic:spPr bwMode="auto">
                    <a:xfrm>
                      <a:off x="0" y="0"/>
                      <a:ext cx="2255520"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18E1" w:rsidRPr="002A1D09">
        <w:t>Change of date for a product or service e.g. tour or cruise</w:t>
      </w:r>
    </w:p>
    <w:p w:rsidR="005818E1" w:rsidRPr="002A1D09" w:rsidRDefault="005818E1" w:rsidP="00AE4B1F">
      <w:pPr>
        <w:pStyle w:val="Bullet1"/>
      </w:pPr>
      <w:r w:rsidRPr="002A1D09">
        <w:t>The number of passengers – may impact rooming</w:t>
      </w:r>
    </w:p>
    <w:p w:rsidR="005818E1" w:rsidRPr="002A1D09" w:rsidRDefault="005818E1" w:rsidP="00AE4B1F">
      <w:pPr>
        <w:pStyle w:val="Bullet1"/>
      </w:pPr>
      <w:r w:rsidRPr="002A1D09">
        <w:t>Age of passengers vary to those originally provided – infants/children</w:t>
      </w:r>
    </w:p>
    <w:p w:rsidR="005818E1" w:rsidRPr="002A1D09" w:rsidRDefault="005818E1" w:rsidP="00AE4B1F">
      <w:pPr>
        <w:pStyle w:val="Bullet1"/>
      </w:pPr>
      <w:r w:rsidRPr="002A1D09">
        <w:t>Addition or reduction of product or services</w:t>
      </w:r>
    </w:p>
    <w:p w:rsidR="005818E1" w:rsidRPr="002A1D09" w:rsidRDefault="005818E1" w:rsidP="00AE4B1F">
      <w:pPr>
        <w:pStyle w:val="Bullet1"/>
      </w:pPr>
      <w:r w:rsidRPr="002A1D09">
        <w:t>Late booking fees</w:t>
      </w:r>
    </w:p>
    <w:p w:rsidR="005818E1" w:rsidRPr="002A1D09" w:rsidRDefault="005818E1" w:rsidP="00AE4B1F">
      <w:pPr>
        <w:pStyle w:val="Bullet1"/>
      </w:pPr>
      <w:r w:rsidRPr="002A1D09">
        <w:t>Land only surcharge if air not booked</w:t>
      </w:r>
    </w:p>
    <w:p w:rsidR="005818E1" w:rsidRPr="002A1D09" w:rsidRDefault="005818E1" w:rsidP="00AE4B1F">
      <w:pPr>
        <w:pStyle w:val="Bullet1"/>
      </w:pPr>
      <w:r w:rsidRPr="002A1D09">
        <w:t>Expiry of the quotation – no longer valid</w:t>
      </w:r>
      <w:r w:rsidR="00AE4B1F" w:rsidRPr="002A1D09">
        <w:t>.</w:t>
      </w:r>
    </w:p>
    <w:p w:rsidR="005818E1" w:rsidRPr="002A1D09" w:rsidRDefault="005818E1" w:rsidP="00AE4B1F">
      <w:pPr>
        <w:pStyle w:val="BodyCopy"/>
        <w:rPr>
          <w:noProof w:val="0"/>
        </w:rPr>
      </w:pPr>
      <w:r w:rsidRPr="002A1D09">
        <w:rPr>
          <w:noProof w:val="0"/>
        </w:rPr>
        <w:t>Suppliers may also make changes to their product, service or price. Wholesalers often need to put together their brochure/website prices 6-12 months ahead of release. During the selling season they may need to increase the prices for a range of reasons, most commonly currency rate changes and air fare increases.</w:t>
      </w:r>
    </w:p>
    <w:p w:rsidR="005818E1" w:rsidRPr="002A1D09" w:rsidRDefault="005818E1" w:rsidP="00AE4B1F">
      <w:pPr>
        <w:pStyle w:val="BodyCopy"/>
        <w:rPr>
          <w:noProof w:val="0"/>
        </w:rPr>
      </w:pPr>
      <w:r w:rsidRPr="002A1D09">
        <w:rPr>
          <w:noProof w:val="0"/>
        </w:rPr>
        <w:t>Currency fluctuations may sometimes result in a lower fare in which case the price may come down although this is rare.</w:t>
      </w:r>
    </w:p>
    <w:p w:rsidR="005818E1" w:rsidRPr="002A1D09" w:rsidRDefault="005818E1" w:rsidP="00AE4B1F">
      <w:pPr>
        <w:pStyle w:val="BodyCopy"/>
        <w:rPr>
          <w:noProof w:val="0"/>
        </w:rPr>
      </w:pPr>
      <w:r w:rsidRPr="002A1D09">
        <w:rPr>
          <w:noProof w:val="0"/>
        </w:rPr>
        <w:t>Under normal circumstances, most suppliers will provide the agent and therefore the customer, with advance notice (in writing) of any impeding price changes and provide a time limit by which time full payment must be paid in order to protect against the new increased prices. As a rule this applies to deposited booking only and not quotations.</w:t>
      </w:r>
    </w:p>
    <w:p w:rsidR="005818E1" w:rsidRPr="002A1D09" w:rsidRDefault="005818E1" w:rsidP="00AE4B1F">
      <w:pPr>
        <w:pStyle w:val="BodyCopy"/>
        <w:rPr>
          <w:noProof w:val="0"/>
        </w:rPr>
      </w:pPr>
      <w:r w:rsidRPr="002A1D09">
        <w:rPr>
          <w:noProof w:val="0"/>
        </w:rPr>
        <w:t>Air fares that are stand alone or part of a package will have a ticket-time limit date to issue the air ticket failing which the fare quote will expire and will have to be requoted.</w:t>
      </w:r>
    </w:p>
    <w:p w:rsidR="005818E1" w:rsidRPr="002A1D09" w:rsidRDefault="005818E1" w:rsidP="00AE4B1F">
      <w:pPr>
        <w:pStyle w:val="BodyCopy"/>
        <w:rPr>
          <w:noProof w:val="0"/>
        </w:rPr>
      </w:pPr>
      <w:r w:rsidRPr="002A1D09">
        <w:rPr>
          <w:noProof w:val="0"/>
        </w:rPr>
        <w:t xml:space="preserve">Any changes to the original quotation provided, whether voluntary or involuntary, should always be provided to the customer both verbally and in writing. You will leave yourself and your employer open to disputes and claims </w:t>
      </w:r>
      <w:r w:rsidR="009E3138" w:rsidRPr="002A1D09">
        <w:rPr>
          <w:noProof w:val="0"/>
        </w:rPr>
        <w:t>etc.</w:t>
      </w:r>
      <w:r w:rsidRPr="002A1D09">
        <w:rPr>
          <w:noProof w:val="0"/>
        </w:rPr>
        <w:t xml:space="preserve"> if you do not do this.</w:t>
      </w:r>
    </w:p>
    <w:p w:rsidR="00547E78" w:rsidRPr="002A1D09" w:rsidRDefault="00547E78">
      <w:pPr>
        <w:rPr>
          <w:rFonts w:ascii="Helvetica" w:hAnsi="Helvetica" w:cs="HelveticaNeueLTStd-LtCn"/>
          <w:b/>
          <w:color w:val="595959" w:themeColor="text1" w:themeTint="A6"/>
          <w:sz w:val="28"/>
          <w:szCs w:val="28"/>
        </w:rPr>
      </w:pPr>
      <w:r w:rsidRPr="002A1D09">
        <w:rPr>
          <w:rFonts w:ascii="Helvetica" w:hAnsi="Helvetica" w:cs="HelveticaNeueLTStd-LtCn"/>
          <w:b/>
          <w:color w:val="595959" w:themeColor="text1" w:themeTint="A6"/>
          <w:sz w:val="28"/>
          <w:szCs w:val="28"/>
        </w:rPr>
        <w:br w:type="page"/>
      </w:r>
    </w:p>
    <w:p w:rsidR="005818E1" w:rsidRPr="002A1D09" w:rsidRDefault="005818E1" w:rsidP="00C95FF2">
      <w:pPr>
        <w:pStyle w:val="Heading3"/>
      </w:pPr>
      <w:r w:rsidRPr="002A1D09">
        <w:t>Highlight any new, changed or special conditions or limitations</w:t>
      </w:r>
    </w:p>
    <w:p w:rsidR="005818E1" w:rsidRPr="002A1D09" w:rsidRDefault="005818E1" w:rsidP="00AE4B1F">
      <w:pPr>
        <w:pStyle w:val="BodyCopy"/>
        <w:rPr>
          <w:noProof w:val="0"/>
        </w:rPr>
      </w:pPr>
      <w:r w:rsidRPr="002A1D09">
        <w:rPr>
          <w:noProof w:val="0"/>
        </w:rPr>
        <w:t>Be careful to include and highlight any new, ch</w:t>
      </w:r>
      <w:r w:rsidR="006F4D83" w:rsidRPr="002A1D09">
        <w:rPr>
          <w:noProof w:val="0"/>
        </w:rPr>
        <w:t xml:space="preserve">anged or special conditions </w:t>
      </w:r>
      <w:r w:rsidRPr="002A1D09">
        <w:rPr>
          <w:noProof w:val="0"/>
        </w:rPr>
        <w:t>or limitations.</w:t>
      </w:r>
    </w:p>
    <w:p w:rsidR="005818E1" w:rsidRPr="002A1D09" w:rsidRDefault="005818E1" w:rsidP="00AE4B1F">
      <w:pPr>
        <w:pStyle w:val="BodyCopy"/>
        <w:rPr>
          <w:noProof w:val="0"/>
        </w:rPr>
      </w:pPr>
      <w:r w:rsidRPr="002A1D09">
        <w:rPr>
          <w:noProof w:val="0"/>
        </w:rPr>
        <w:t>Here are some examples:</w:t>
      </w:r>
    </w:p>
    <w:p w:rsidR="005818E1" w:rsidRPr="002A1D09" w:rsidRDefault="005818E1" w:rsidP="00AE4B1F">
      <w:pPr>
        <w:pStyle w:val="Bullet1"/>
      </w:pPr>
      <w:r w:rsidRPr="002A1D09">
        <w:t>Earlybird – book and pay by dates and deadlines</w:t>
      </w:r>
    </w:p>
    <w:p w:rsidR="005818E1" w:rsidRPr="002A1D09" w:rsidRDefault="005818E1" w:rsidP="00AE4B1F">
      <w:pPr>
        <w:pStyle w:val="Bullet1"/>
      </w:pPr>
      <w:r w:rsidRPr="002A1D09">
        <w:t>Discounts available for full or part advance payment</w:t>
      </w:r>
    </w:p>
    <w:p w:rsidR="005818E1" w:rsidRPr="002A1D09" w:rsidRDefault="005818E1" w:rsidP="00AE4B1F">
      <w:pPr>
        <w:pStyle w:val="Bullet1"/>
      </w:pPr>
      <w:r w:rsidRPr="002A1D09">
        <w:t>Guaranteed tour departure dates – yes or no and implications if not</w:t>
      </w:r>
    </w:p>
    <w:p w:rsidR="005818E1" w:rsidRPr="002A1D09" w:rsidRDefault="005818E1" w:rsidP="00AE4B1F">
      <w:pPr>
        <w:pStyle w:val="Bullet1"/>
      </w:pPr>
      <w:r w:rsidRPr="002A1D09">
        <w:t>Free inclusions when booking a particular airline i</w:t>
      </w:r>
      <w:r w:rsidR="006F4D83" w:rsidRPr="002A1D09">
        <w:t xml:space="preserve">n conjunction with a tour – pre and </w:t>
      </w:r>
      <w:r w:rsidRPr="002A1D09">
        <w:t>post tour accommodation</w:t>
      </w:r>
      <w:r w:rsidR="00BF7B84" w:rsidRPr="002A1D09">
        <w:t xml:space="preserve"> </w:t>
      </w:r>
      <w:r w:rsidRPr="002A1D09">
        <w:t>or transfers</w:t>
      </w:r>
    </w:p>
    <w:p w:rsidR="005818E1" w:rsidRPr="002A1D09" w:rsidRDefault="005818E1" w:rsidP="00AE4B1F">
      <w:pPr>
        <w:pStyle w:val="Bullet1"/>
      </w:pPr>
      <w:r w:rsidRPr="002A1D09">
        <w:t>Qualifications for extra tour discounts – e.g. 2nd tour or past passenger discount</w:t>
      </w:r>
      <w:r w:rsidR="00AE4B1F" w:rsidRPr="002A1D09">
        <w:t>.</w:t>
      </w:r>
    </w:p>
    <w:p w:rsidR="005818E1" w:rsidRPr="002A1D09" w:rsidRDefault="005818E1" w:rsidP="00AE4B1F">
      <w:pPr>
        <w:pStyle w:val="BodyCopy"/>
        <w:rPr>
          <w:noProof w:val="0"/>
        </w:rPr>
      </w:pPr>
      <w:r w:rsidRPr="002A1D09">
        <w:rPr>
          <w:noProof w:val="0"/>
        </w:rPr>
        <w:t>Many coach tour operators offer a product which, when purchased at the time of booking, affords some</w:t>
      </w:r>
      <w:r w:rsidR="009E00D7" w:rsidRPr="002A1D09">
        <w:rPr>
          <w:noProof w:val="0"/>
        </w:rPr>
        <w:t xml:space="preserve"> </w:t>
      </w:r>
      <w:r w:rsidRPr="002A1D09">
        <w:rPr>
          <w:noProof w:val="0"/>
        </w:rPr>
        <w:t xml:space="preserve">protection in relation to monies paid for the tour where the passenger either </w:t>
      </w:r>
      <w:r w:rsidR="006F4D83" w:rsidRPr="002A1D09">
        <w:rPr>
          <w:noProof w:val="0"/>
        </w:rPr>
        <w:t xml:space="preserve">needs to change a tour date </w:t>
      </w:r>
      <w:r w:rsidRPr="002A1D09">
        <w:rPr>
          <w:noProof w:val="0"/>
        </w:rPr>
        <w:t>or</w:t>
      </w:r>
      <w:r w:rsidR="009E00D7" w:rsidRPr="002A1D09">
        <w:rPr>
          <w:noProof w:val="0"/>
        </w:rPr>
        <w:t xml:space="preserve"> </w:t>
      </w:r>
      <w:r w:rsidRPr="002A1D09">
        <w:rPr>
          <w:noProof w:val="0"/>
        </w:rPr>
        <w:t>cancel inside the specified cancellation period.</w:t>
      </w:r>
    </w:p>
    <w:p w:rsidR="005818E1" w:rsidRPr="002A1D09" w:rsidRDefault="005818E1" w:rsidP="00AE4B1F">
      <w:pPr>
        <w:pStyle w:val="BodyCopy"/>
        <w:rPr>
          <w:noProof w:val="0"/>
        </w:rPr>
      </w:pPr>
      <w:r w:rsidRPr="002A1D09">
        <w:rPr>
          <w:noProof w:val="0"/>
        </w:rPr>
        <w:t>Two examples are:</w:t>
      </w:r>
    </w:p>
    <w:p w:rsidR="005818E1" w:rsidRPr="002A1D09" w:rsidRDefault="005818E1" w:rsidP="00AE4B1F">
      <w:pPr>
        <w:pStyle w:val="Bullet1"/>
      </w:pPr>
      <w:r w:rsidRPr="002A1D09">
        <w:t>Globus – SafetyNet Protection Policy</w:t>
      </w:r>
    </w:p>
    <w:p w:rsidR="005818E1" w:rsidRPr="002A1D09" w:rsidRDefault="005818E1" w:rsidP="00AE4B1F">
      <w:pPr>
        <w:pStyle w:val="Bullet1"/>
      </w:pPr>
      <w:r w:rsidRPr="002A1D09">
        <w:t>Trafalgars – Gold Seal Additional Protection</w:t>
      </w:r>
      <w:r w:rsidR="00AE4B1F" w:rsidRPr="002A1D09">
        <w:t>.</w:t>
      </w:r>
    </w:p>
    <w:p w:rsidR="005818E1" w:rsidRPr="002A1D09" w:rsidRDefault="005818E1" w:rsidP="00AE4B1F">
      <w:pPr>
        <w:pStyle w:val="BodyCopy"/>
        <w:rPr>
          <w:noProof w:val="0"/>
        </w:rPr>
      </w:pPr>
      <w:r w:rsidRPr="002A1D09">
        <w:rPr>
          <w:noProof w:val="0"/>
        </w:rPr>
        <w:t>These products and others are not a substitute for travel insurance which must also be offered to the customer</w:t>
      </w:r>
      <w:r w:rsidR="009E00D7" w:rsidRPr="002A1D09">
        <w:rPr>
          <w:noProof w:val="0"/>
        </w:rPr>
        <w:t xml:space="preserve"> </w:t>
      </w:r>
      <w:r w:rsidRPr="002A1D09">
        <w:rPr>
          <w:noProof w:val="0"/>
        </w:rPr>
        <w:t>either as part of the quotation (recommended) or at the time of booking and payment of any money.</w:t>
      </w:r>
    </w:p>
    <w:p w:rsidR="005818E1" w:rsidRPr="002A1D09" w:rsidRDefault="005818E1" w:rsidP="00AE4B1F">
      <w:pPr>
        <w:pStyle w:val="BodyCopy"/>
        <w:rPr>
          <w:noProof w:val="0"/>
        </w:rPr>
      </w:pPr>
      <w:r w:rsidRPr="002A1D09">
        <w:rPr>
          <w:noProof w:val="0"/>
        </w:rPr>
        <w:t>Be diligent in presenting and drawing customer’s attention to all the applicable terms and conditions for various products and services being quoted or booked.</w:t>
      </w:r>
    </w:p>
    <w:p w:rsidR="005818E1" w:rsidRPr="002A1D09" w:rsidRDefault="005818E1" w:rsidP="00AE4B1F">
      <w:pPr>
        <w:pStyle w:val="BodyCopy"/>
        <w:rPr>
          <w:noProof w:val="0"/>
        </w:rPr>
      </w:pPr>
      <w:r w:rsidRPr="002A1D09">
        <w:rPr>
          <w:noProof w:val="0"/>
        </w:rPr>
        <w:t>There are various ways that this can be achieved, here are some:</w:t>
      </w:r>
    </w:p>
    <w:p w:rsidR="005818E1" w:rsidRPr="002A1D09" w:rsidRDefault="00AE4B1F" w:rsidP="00AE4B1F">
      <w:pPr>
        <w:pStyle w:val="Bullet1"/>
      </w:pPr>
      <w:r w:rsidRPr="002A1D09">
        <w:rPr>
          <w:noProof/>
          <w:lang w:eastAsia="en-AU"/>
        </w:rPr>
        <w:drawing>
          <wp:anchor distT="0" distB="0" distL="114300" distR="114300" simplePos="0" relativeHeight="251776000" behindDoc="0" locked="0" layoutInCell="1" allowOverlap="1" wp14:anchorId="015CAD12" wp14:editId="5B683679">
            <wp:simplePos x="0" y="0"/>
            <wp:positionH relativeFrom="column">
              <wp:posOffset>3604260</wp:posOffset>
            </wp:positionH>
            <wp:positionV relativeFrom="paragraph">
              <wp:posOffset>38100</wp:posOffset>
            </wp:positionV>
            <wp:extent cx="2095500" cy="1391920"/>
            <wp:effectExtent l="0" t="0" r="0" b="0"/>
            <wp:wrapSquare wrapText="bothSides"/>
            <wp:docPr id="87" name="Picture 40" descr="shutterstock_148377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377272.jpg"/>
                    <pic:cNvPicPr/>
                  </pic:nvPicPr>
                  <pic:blipFill>
                    <a:blip r:embed="rId132" cstate="print"/>
                    <a:stretch>
                      <a:fillRect/>
                    </a:stretch>
                  </pic:blipFill>
                  <pic:spPr>
                    <a:xfrm>
                      <a:off x="0" y="0"/>
                      <a:ext cx="2095500" cy="1391920"/>
                    </a:xfrm>
                    <a:prstGeom prst="rect">
                      <a:avLst/>
                    </a:prstGeom>
                  </pic:spPr>
                </pic:pic>
              </a:graphicData>
            </a:graphic>
            <wp14:sizeRelH relativeFrom="margin">
              <wp14:pctWidth>0</wp14:pctWidth>
            </wp14:sizeRelH>
            <wp14:sizeRelV relativeFrom="margin">
              <wp14:pctHeight>0</wp14:pctHeight>
            </wp14:sizeRelV>
          </wp:anchor>
        </w:drawing>
      </w:r>
      <w:r w:rsidR="005818E1" w:rsidRPr="002A1D09">
        <w:t xml:space="preserve">Provide the relevant product or </w:t>
      </w:r>
      <w:r w:rsidR="00BF7B84" w:rsidRPr="002A1D09">
        <w:t>service brochure</w:t>
      </w:r>
      <w:r w:rsidR="005818E1" w:rsidRPr="002A1D09">
        <w:t>s</w:t>
      </w:r>
    </w:p>
    <w:p w:rsidR="005818E1" w:rsidRPr="002A1D09" w:rsidRDefault="005818E1" w:rsidP="00AE4B1F">
      <w:pPr>
        <w:pStyle w:val="Bullet1"/>
      </w:pPr>
      <w:r w:rsidRPr="002A1D09">
        <w:t>Refer the customer to the relevant website – if applicable</w:t>
      </w:r>
    </w:p>
    <w:p w:rsidR="005818E1" w:rsidRPr="002A1D09" w:rsidRDefault="005818E1" w:rsidP="00AE4B1F">
      <w:pPr>
        <w:pStyle w:val="Bullet1"/>
      </w:pPr>
      <w:r w:rsidRPr="002A1D09">
        <w:t>Email a soft copy</w:t>
      </w:r>
    </w:p>
    <w:p w:rsidR="005818E1" w:rsidRPr="002A1D09" w:rsidRDefault="005818E1" w:rsidP="00AE4B1F">
      <w:pPr>
        <w:pStyle w:val="Bullet1"/>
      </w:pPr>
      <w:r w:rsidRPr="002A1D09">
        <w:t>Hand the customer a hard copy</w:t>
      </w:r>
    </w:p>
    <w:p w:rsidR="005818E1" w:rsidRPr="002A1D09" w:rsidRDefault="005818E1" w:rsidP="00AE4B1F">
      <w:pPr>
        <w:pStyle w:val="Bullet1"/>
      </w:pPr>
      <w:r w:rsidRPr="002A1D09">
        <w:t>Summarise the critical terms and conditions in the quotation</w:t>
      </w:r>
      <w:r w:rsidR="00AE4B1F" w:rsidRPr="002A1D09">
        <w:t>.</w:t>
      </w:r>
    </w:p>
    <w:p w:rsidR="005818E1" w:rsidRPr="002A1D09" w:rsidRDefault="005818E1" w:rsidP="00AE4B1F">
      <w:pPr>
        <w:pStyle w:val="BodyCopy"/>
        <w:rPr>
          <w:noProof w:val="0"/>
        </w:rPr>
      </w:pPr>
      <w:r w:rsidRPr="002A1D09">
        <w:rPr>
          <w:noProof w:val="0"/>
        </w:rPr>
        <w:t>You will need to comply with the business requirements in this regard.</w:t>
      </w:r>
    </w:p>
    <w:p w:rsidR="000F1BBD" w:rsidRPr="002A1D09" w:rsidRDefault="000F1BBD" w:rsidP="00AE4B1F">
      <w:pPr>
        <w:pStyle w:val="Heading3"/>
        <w:rPr>
          <w:rFonts w:eastAsia="Times New Roman"/>
        </w:rPr>
      </w:pPr>
      <w:r w:rsidRPr="002A1D09">
        <w:rPr>
          <w:rFonts w:eastAsia="Times New Roman"/>
        </w:rPr>
        <w:t>Filing updated quotations</w:t>
      </w:r>
    </w:p>
    <w:p w:rsidR="00AD3DC8" w:rsidRPr="002A1D09" w:rsidRDefault="00AD3DC8" w:rsidP="00AE4B1F">
      <w:pPr>
        <w:pStyle w:val="BodyCopy"/>
        <w:rPr>
          <w:noProof w:val="0"/>
        </w:rPr>
      </w:pPr>
      <w:r w:rsidRPr="002A1D09">
        <w:rPr>
          <w:noProof w:val="0"/>
        </w:rPr>
        <w:t>Once updated quotations have been completed and forwarded to customers and relevant stakeholders they must be filed in accordance with organisational policies and procedures.</w:t>
      </w:r>
    </w:p>
    <w:p w:rsidR="005818E1" w:rsidRPr="002A1D09" w:rsidRDefault="00AD3DC8" w:rsidP="00AE4B1F">
      <w:pPr>
        <w:pStyle w:val="BodyCopy"/>
        <w:rPr>
          <w:noProof w:val="0"/>
        </w:rPr>
      </w:pPr>
      <w:r w:rsidRPr="002A1D09">
        <w:rPr>
          <w:noProof w:val="0"/>
        </w:rPr>
        <w:t>The activities associated with filing updated quotations, including the f</w:t>
      </w:r>
      <w:r w:rsidR="000F1BBD" w:rsidRPr="002A1D09">
        <w:rPr>
          <w:noProof w:val="0"/>
        </w:rPr>
        <w:t>iling the paper-based revised quotation and upd</w:t>
      </w:r>
      <w:r w:rsidRPr="002A1D09">
        <w:rPr>
          <w:noProof w:val="0"/>
        </w:rPr>
        <w:t>ating required electronic files, has been previously identified in Section 2.7 of this manual.</w:t>
      </w:r>
    </w:p>
    <w:p w:rsidR="000A0C46" w:rsidRPr="002A1D09" w:rsidRDefault="000A0C46" w:rsidP="000A0C46">
      <w:pPr>
        <w:pStyle w:val="BodyCopy"/>
        <w:rPr>
          <w:noProof w:val="0"/>
        </w:rPr>
      </w:pPr>
      <w:r w:rsidRPr="002A1D09">
        <w:rPr>
          <w:noProof w:val="0"/>
          <w:lang w:eastAsia="en-AU"/>
        </w:rPr>
        <w:br w:type="page"/>
      </w:r>
    </w:p>
    <w:p w:rsidR="000A0C46" w:rsidRPr="002A1D09" w:rsidRDefault="000A0C46" w:rsidP="000A0C46">
      <w:pPr>
        <w:pStyle w:val="Heading2"/>
      </w:pPr>
      <w:r w:rsidRPr="002A1D09">
        <w:t>4.2</w:t>
      </w:r>
      <w:r w:rsidRPr="002A1D09">
        <w:tab/>
      </w:r>
      <w:fldSimple w:instr=" REF  Criteria42  \* MERGEFORMAT ">
        <w:sdt>
          <w:sdtPr>
            <w:alias w:val="Criteria42"/>
            <w:tag w:val="Criteria42"/>
            <w:id w:val="88060673"/>
            <w:lock w:val="sdtLocked"/>
            <w:placeholder>
              <w:docPart w:val="C2B01B96206B4C5CACC4AF01077C02CD"/>
            </w:placeholder>
          </w:sdtPr>
          <w:sdtEndPr/>
          <w:sdtContent>
            <w:r w:rsidR="009A1C69" w:rsidRPr="002A1D09">
              <w:rPr>
                <w:rStyle w:val="PlaceholderText"/>
                <w:color w:val="45545F"/>
              </w:rPr>
              <w:t>Provide additional advice and assistance,</w:t>
            </w:r>
            <w:r w:rsidR="009A1C69" w:rsidRPr="002A1D09">
              <w:t xml:space="preserve"> as requested</w:t>
            </w:r>
          </w:sdtContent>
        </w:sdt>
      </w:fldSimple>
    </w:p>
    <w:p w:rsidR="000A0C46" w:rsidRPr="002A1D09" w:rsidRDefault="000A0C46" w:rsidP="00C95FF2">
      <w:pPr>
        <w:pStyle w:val="Heading3"/>
      </w:pPr>
      <w:r w:rsidRPr="002A1D09">
        <w:t>Introduction</w:t>
      </w:r>
    </w:p>
    <w:p w:rsidR="00973926" w:rsidRPr="002A1D09" w:rsidRDefault="00973926" w:rsidP="00AE4B1F">
      <w:pPr>
        <w:pStyle w:val="BodyCopy"/>
        <w:rPr>
          <w:noProof w:val="0"/>
        </w:rPr>
      </w:pPr>
      <w:r w:rsidRPr="002A1D09">
        <w:rPr>
          <w:noProof w:val="0"/>
        </w:rPr>
        <w:t>Once all changes have been made, it is time for the customer to decide if the quotation meets their needs and if they would like to book the travel or not.</w:t>
      </w:r>
    </w:p>
    <w:p w:rsidR="00973926" w:rsidRPr="002A1D09" w:rsidRDefault="00973926" w:rsidP="00AE4B1F">
      <w:pPr>
        <w:pStyle w:val="BodyCopy"/>
        <w:rPr>
          <w:noProof w:val="0"/>
        </w:rPr>
      </w:pPr>
      <w:r w:rsidRPr="002A1D09">
        <w:rPr>
          <w:noProof w:val="0"/>
        </w:rPr>
        <w:t xml:space="preserve">By this time, the travel agent would have explained the details of the quotation and </w:t>
      </w:r>
      <w:r w:rsidR="00FE1DE9" w:rsidRPr="002A1D09">
        <w:rPr>
          <w:noProof w:val="0"/>
        </w:rPr>
        <w:t>answered any questions in which the customer may have.</w:t>
      </w:r>
    </w:p>
    <w:p w:rsidR="00FE1DE9" w:rsidRPr="002A1D09" w:rsidRDefault="00AE4B1F" w:rsidP="00AE4B1F">
      <w:pPr>
        <w:pStyle w:val="BodyCopy"/>
        <w:rPr>
          <w:noProof w:val="0"/>
        </w:rPr>
      </w:pPr>
      <w:r w:rsidRPr="002A1D09">
        <w:rPr>
          <w:lang w:eastAsia="en-AU"/>
        </w:rPr>
        <w:drawing>
          <wp:anchor distT="0" distB="0" distL="114300" distR="114300" simplePos="0" relativeHeight="251778048" behindDoc="0" locked="0" layoutInCell="1" allowOverlap="1" wp14:anchorId="3F3E8C63" wp14:editId="5D9C77B9">
            <wp:simplePos x="0" y="0"/>
            <wp:positionH relativeFrom="column">
              <wp:posOffset>3725545</wp:posOffset>
            </wp:positionH>
            <wp:positionV relativeFrom="paragraph">
              <wp:posOffset>382905</wp:posOffset>
            </wp:positionV>
            <wp:extent cx="1979930" cy="1318260"/>
            <wp:effectExtent l="0" t="0" r="1270" b="0"/>
            <wp:wrapSquare wrapText="bothSides"/>
            <wp:docPr id="89" name="Picture 88" descr="W20_elderly_chinese_coupleshutterstock_130148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_elderly_chinese_coupleshutterstock_130148837.jpg"/>
                    <pic:cNvPicPr/>
                  </pic:nvPicPr>
                  <pic:blipFill>
                    <a:blip r:embed="rId133" cstate="print"/>
                    <a:stretch>
                      <a:fillRect/>
                    </a:stretch>
                  </pic:blipFill>
                  <pic:spPr>
                    <a:xfrm>
                      <a:off x="0" y="0"/>
                      <a:ext cx="1979930" cy="1318260"/>
                    </a:xfrm>
                    <a:prstGeom prst="rect">
                      <a:avLst/>
                    </a:prstGeom>
                  </pic:spPr>
                </pic:pic>
              </a:graphicData>
            </a:graphic>
            <wp14:sizeRelH relativeFrom="margin">
              <wp14:pctWidth>0</wp14:pctWidth>
            </wp14:sizeRelH>
            <wp14:sizeRelV relativeFrom="margin">
              <wp14:pctHeight>0</wp14:pctHeight>
            </wp14:sizeRelV>
          </wp:anchor>
        </w:drawing>
      </w:r>
      <w:r w:rsidR="00FE1DE9" w:rsidRPr="002A1D09">
        <w:rPr>
          <w:noProof w:val="0"/>
        </w:rPr>
        <w:t>The two key pieces of follow up customer service that can be provided before the customer decides to book or not is to:</w:t>
      </w:r>
    </w:p>
    <w:p w:rsidR="00FE1DE9" w:rsidRPr="002A1D09" w:rsidRDefault="00FE1DE9" w:rsidP="00AE4B1F">
      <w:pPr>
        <w:pStyle w:val="Bullet1"/>
      </w:pPr>
      <w:r w:rsidRPr="002A1D09">
        <w:t>Provide additional advice and assistance – different activities will be discussed in this section</w:t>
      </w:r>
    </w:p>
    <w:p w:rsidR="00FE1DE9" w:rsidRPr="002A1D09" w:rsidRDefault="00FE1DE9" w:rsidP="00AE4B1F">
      <w:pPr>
        <w:pStyle w:val="Bullet1"/>
      </w:pPr>
      <w:r w:rsidRPr="002A1D09">
        <w:t>Maintain regular contact with customers – this will be discussed in the next section.</w:t>
      </w:r>
    </w:p>
    <w:p w:rsidR="00FE1DE9" w:rsidRPr="002A1D09" w:rsidRDefault="00FE1DE9" w:rsidP="00AE4B1F">
      <w:pPr>
        <w:pStyle w:val="BodyCopy"/>
        <w:rPr>
          <w:noProof w:val="0"/>
        </w:rPr>
      </w:pPr>
      <w:r w:rsidRPr="002A1D09">
        <w:rPr>
          <w:noProof w:val="0"/>
        </w:rPr>
        <w:t>The key thing to remember in both situations is not to uncomfortably rush the customer but try to provide as much information and advice to help them make an educated and informed decision.</w:t>
      </w:r>
    </w:p>
    <w:p w:rsidR="00523DAD" w:rsidRPr="002A1D09" w:rsidRDefault="00BA349B" w:rsidP="00C95FF2">
      <w:pPr>
        <w:pStyle w:val="Heading3"/>
      </w:pPr>
      <w:r w:rsidRPr="002A1D09">
        <w:t xml:space="preserve">Highlight, </w:t>
      </w:r>
      <w:r w:rsidR="00523DAD" w:rsidRPr="002A1D09">
        <w:t xml:space="preserve">explain and promote features and benefits </w:t>
      </w:r>
    </w:p>
    <w:p w:rsidR="00BA349B" w:rsidRPr="002A1D09" w:rsidRDefault="00BA349B" w:rsidP="00AE4B1F">
      <w:pPr>
        <w:pStyle w:val="BodyCopy"/>
        <w:rPr>
          <w:noProof w:val="0"/>
        </w:rPr>
      </w:pPr>
      <w:r w:rsidRPr="002A1D09">
        <w:rPr>
          <w:noProof w:val="0"/>
        </w:rPr>
        <w:t>Besides providing information in a quotation, travel agents should try as much as possible to promote the features and benefits of the products.</w:t>
      </w:r>
    </w:p>
    <w:p w:rsidR="00BA349B" w:rsidRPr="002A1D09" w:rsidRDefault="00BA349B" w:rsidP="00AE4B1F">
      <w:pPr>
        <w:pStyle w:val="BodyCopy"/>
        <w:rPr>
          <w:noProof w:val="0"/>
        </w:rPr>
      </w:pPr>
      <w:r w:rsidRPr="002A1D09">
        <w:rPr>
          <w:noProof w:val="0"/>
        </w:rPr>
        <w:t>In a travel environment, customers want to understand what or how they can benefit from products and services.</w:t>
      </w:r>
    </w:p>
    <w:p w:rsidR="00523DAD" w:rsidRPr="002A1D09" w:rsidRDefault="00BA349B" w:rsidP="00AE4B1F">
      <w:pPr>
        <w:pStyle w:val="BodyCopy"/>
        <w:rPr>
          <w:noProof w:val="0"/>
        </w:rPr>
      </w:pPr>
      <w:r w:rsidRPr="002A1D09">
        <w:rPr>
          <w:noProof w:val="0"/>
        </w:rPr>
        <w:t>Naturally c</w:t>
      </w:r>
      <w:r w:rsidR="00523DAD" w:rsidRPr="002A1D09">
        <w:rPr>
          <w:noProof w:val="0"/>
        </w:rPr>
        <w:t>ustomers are only interested in satisfying their needs and wants. In the selling process this is where you need to bring out the WIIFM (or the ‘what’s in it for me?’)</w:t>
      </w:r>
    </w:p>
    <w:p w:rsidR="00523DAD" w:rsidRPr="002A1D09" w:rsidRDefault="00523DAD" w:rsidP="00AE4B1F">
      <w:pPr>
        <w:pStyle w:val="BodyCopy"/>
        <w:rPr>
          <w:noProof w:val="0"/>
        </w:rPr>
      </w:pPr>
      <w:r w:rsidRPr="002A1D09">
        <w:rPr>
          <w:noProof w:val="0"/>
        </w:rPr>
        <w:t>‘The tour price includes two meals per day and uses air-conditioned coaches’</w:t>
      </w:r>
      <w:r w:rsidR="009F029B">
        <w:rPr>
          <w:noProof w:val="0"/>
        </w:rPr>
        <w:t>.</w:t>
      </w:r>
    </w:p>
    <w:p w:rsidR="00523DAD" w:rsidRPr="002A1D09" w:rsidRDefault="00547E78" w:rsidP="00AE4B1F">
      <w:pPr>
        <w:pStyle w:val="BodyCopy"/>
        <w:rPr>
          <w:noProof w:val="0"/>
        </w:rPr>
      </w:pPr>
      <w:r w:rsidRPr="002A1D09">
        <w:rPr>
          <w:lang w:eastAsia="en-AU"/>
        </w:rPr>
        <w:drawing>
          <wp:anchor distT="0" distB="0" distL="114300" distR="114300" simplePos="0" relativeHeight="251779072" behindDoc="0" locked="0" layoutInCell="1" allowOverlap="1" wp14:anchorId="6EA088C5" wp14:editId="1FABD040">
            <wp:simplePos x="0" y="0"/>
            <wp:positionH relativeFrom="column">
              <wp:posOffset>4030980</wp:posOffset>
            </wp:positionH>
            <wp:positionV relativeFrom="paragraph">
              <wp:posOffset>410845</wp:posOffset>
            </wp:positionV>
            <wp:extent cx="1718945" cy="1943100"/>
            <wp:effectExtent l="0" t="0" r="0" b="0"/>
            <wp:wrapSquare wrapText="bothSides"/>
            <wp:docPr id="90" name="Picture 89" descr="shutterstock_947017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701796.jpg"/>
                    <pic:cNvPicPr/>
                  </pic:nvPicPr>
                  <pic:blipFill>
                    <a:blip r:embed="rId134" cstate="print"/>
                    <a:stretch>
                      <a:fillRect/>
                    </a:stretch>
                  </pic:blipFill>
                  <pic:spPr>
                    <a:xfrm>
                      <a:off x="0" y="0"/>
                      <a:ext cx="1718945" cy="1943100"/>
                    </a:xfrm>
                    <a:prstGeom prst="rect">
                      <a:avLst/>
                    </a:prstGeom>
                  </pic:spPr>
                </pic:pic>
              </a:graphicData>
            </a:graphic>
            <wp14:sizeRelH relativeFrom="margin">
              <wp14:pctWidth>0</wp14:pctWidth>
            </wp14:sizeRelH>
            <wp14:sizeRelV relativeFrom="margin">
              <wp14:pctHeight>0</wp14:pctHeight>
            </wp14:sizeRelV>
          </wp:anchor>
        </w:drawing>
      </w:r>
      <w:r w:rsidR="00523DAD" w:rsidRPr="002A1D09">
        <w:rPr>
          <w:noProof w:val="0"/>
        </w:rPr>
        <w:t>By itself, it’s a pretty bland statement which highlights only the features. Features alone do not relate to a customer’s needs or wants. There is no WII</w:t>
      </w:r>
      <w:r w:rsidR="00BA349B" w:rsidRPr="002A1D09">
        <w:rPr>
          <w:noProof w:val="0"/>
        </w:rPr>
        <w:t xml:space="preserve">FM, that is, no benefit for the </w:t>
      </w:r>
      <w:r w:rsidR="00523DAD" w:rsidRPr="002A1D09">
        <w:rPr>
          <w:noProof w:val="0"/>
        </w:rPr>
        <w:t>customer.</w:t>
      </w:r>
    </w:p>
    <w:p w:rsidR="00523DAD" w:rsidRPr="002A1D09" w:rsidRDefault="00523DAD" w:rsidP="00AE4B1F">
      <w:pPr>
        <w:pStyle w:val="BodyCopy"/>
        <w:rPr>
          <w:noProof w:val="0"/>
        </w:rPr>
      </w:pPr>
      <w:r w:rsidRPr="002A1D09">
        <w:rPr>
          <w:noProof w:val="0"/>
        </w:rPr>
        <w:t>A feature involves factual information and can be a product, a service or an inclusion. It will rarely sell anything. What you need to consider is how the feature will benefit the customer, how that feature is going to meet your customer’s needs and expectations and how you are keeping their interests in mind. After stating the feature, ask yourself ‘so what?’</w:t>
      </w:r>
    </w:p>
    <w:p w:rsidR="00523DAD" w:rsidRPr="002A1D09" w:rsidRDefault="00523DAD" w:rsidP="00AE4B1F">
      <w:pPr>
        <w:pStyle w:val="BodyCopy"/>
        <w:rPr>
          <w:noProof w:val="0"/>
        </w:rPr>
      </w:pPr>
      <w:r w:rsidRPr="002A1D09">
        <w:rPr>
          <w:noProof w:val="0"/>
        </w:rPr>
        <w:t>‘The tour price includes two meals per day. That is excellent value and means you do not have to budget for food. You don’t need to spend your leisure time wondering where to eat or worrying about the quality or standard of food’</w:t>
      </w:r>
      <w:r w:rsidR="009F029B">
        <w:rPr>
          <w:noProof w:val="0"/>
        </w:rPr>
        <w:t>.</w:t>
      </w:r>
    </w:p>
    <w:p w:rsidR="00523DAD" w:rsidRPr="002A1D09" w:rsidRDefault="00523DAD" w:rsidP="00AE4B1F">
      <w:pPr>
        <w:pStyle w:val="BodyCopy"/>
        <w:rPr>
          <w:noProof w:val="0"/>
        </w:rPr>
      </w:pPr>
      <w:r w:rsidRPr="002A1D09">
        <w:rPr>
          <w:noProof w:val="0"/>
        </w:rPr>
        <w:t>‘You are going to find it very hot in Italy in July. It’s important that you have an air-conditioned coach so that you keep cool, refreshed and comfortable throughout the tour. ‘</w:t>
      </w:r>
    </w:p>
    <w:p w:rsidR="00523DAD" w:rsidRPr="002A1D09" w:rsidRDefault="00523DAD" w:rsidP="00AE4B1F">
      <w:pPr>
        <w:pStyle w:val="BodyCopy"/>
        <w:rPr>
          <w:noProof w:val="0"/>
        </w:rPr>
      </w:pPr>
      <w:r w:rsidRPr="002A1D09">
        <w:rPr>
          <w:noProof w:val="0"/>
        </w:rPr>
        <w:t>A benefit is that the feature will actually do for the client. When you sell to your customers in terms of benefits, it displays an awareness of their needs and wants and consideration of their comfort and enjoyment.</w:t>
      </w:r>
    </w:p>
    <w:p w:rsidR="00523DAD" w:rsidRPr="002A1D09" w:rsidRDefault="00523DAD" w:rsidP="00AE4B1F">
      <w:pPr>
        <w:pStyle w:val="BodyCopy"/>
        <w:rPr>
          <w:noProof w:val="0"/>
        </w:rPr>
      </w:pPr>
      <w:r w:rsidRPr="002A1D09">
        <w:rPr>
          <w:noProof w:val="0"/>
        </w:rPr>
        <w:t>People buy products and services on the basis of what they will do for them</w:t>
      </w:r>
      <w:r w:rsidR="009F029B">
        <w:rPr>
          <w:noProof w:val="0"/>
        </w:rPr>
        <w:t xml:space="preserve">. </w:t>
      </w:r>
      <w:r w:rsidRPr="002A1D09">
        <w:rPr>
          <w:noProof w:val="0"/>
        </w:rPr>
        <w:t>When you sell to your customers in terms of the benefits to them, they feel reassured that you have their individual interests at heart.</w:t>
      </w:r>
    </w:p>
    <w:p w:rsidR="00523DAD" w:rsidRPr="002A1D09" w:rsidRDefault="00523DAD" w:rsidP="00AE4B1F">
      <w:pPr>
        <w:pStyle w:val="BodyCopy"/>
        <w:rPr>
          <w:rFonts w:cs="HelveticaNeueLT Std Cn"/>
          <w:noProof w:val="0"/>
          <w:color w:val="000000"/>
        </w:rPr>
      </w:pPr>
      <w:r w:rsidRPr="002A1D09">
        <w:rPr>
          <w:noProof w:val="0"/>
        </w:rPr>
        <w:t>Brochures are a really effective sales tool to highlight features and benefits. The consultant should personalise the brochure by underlining, highlighting and circling items that are significant to the client. It will assist with product comparisons; make it easier to remember what was discussed and will maintain their original enthusiasm. Pictures and maps contained in the brochure will help display the quality and type of services provided and the attractions of the destinations visited.</w:t>
      </w:r>
    </w:p>
    <w:p w:rsidR="00523DAD" w:rsidRPr="002A1D09" w:rsidRDefault="00BA349B" w:rsidP="00C95FF2">
      <w:pPr>
        <w:pStyle w:val="Heading3"/>
      </w:pPr>
      <w:r w:rsidRPr="002A1D09">
        <w:t>Promote</w:t>
      </w:r>
      <w:r w:rsidR="00523DAD" w:rsidRPr="002A1D09">
        <w:t xml:space="preserve"> additional products and options </w:t>
      </w:r>
      <w:r w:rsidRPr="002A1D09">
        <w:t>to enhance an itinerary</w:t>
      </w:r>
    </w:p>
    <w:p w:rsidR="00BA349B" w:rsidRPr="002A1D09" w:rsidRDefault="00523DAD" w:rsidP="00AE4B1F">
      <w:pPr>
        <w:pStyle w:val="BodyCopy"/>
        <w:rPr>
          <w:noProof w:val="0"/>
        </w:rPr>
      </w:pPr>
      <w:r w:rsidRPr="002A1D09">
        <w:rPr>
          <w:noProof w:val="0"/>
        </w:rPr>
        <w:t>Sometimes c</w:t>
      </w:r>
      <w:r w:rsidR="00BA349B" w:rsidRPr="002A1D09">
        <w:rPr>
          <w:noProof w:val="0"/>
        </w:rPr>
        <w:t>ustomers</w:t>
      </w:r>
      <w:r w:rsidRPr="002A1D09">
        <w:rPr>
          <w:noProof w:val="0"/>
        </w:rPr>
        <w:t xml:space="preserve"> are not aware of all the product types available for purchase within their holiday. Most customers will come to you to book a</w:t>
      </w:r>
      <w:r w:rsidR="00BA349B" w:rsidRPr="002A1D09">
        <w:rPr>
          <w:noProof w:val="0"/>
        </w:rPr>
        <w:t>ir, hotels and maybe transfers.</w:t>
      </w:r>
    </w:p>
    <w:p w:rsidR="00523DAD" w:rsidRPr="002A1D09" w:rsidRDefault="00AE4B1F" w:rsidP="00AE4B1F">
      <w:pPr>
        <w:pStyle w:val="BodyCopy"/>
        <w:rPr>
          <w:noProof w:val="0"/>
        </w:rPr>
      </w:pPr>
      <w:r w:rsidRPr="002A1D09">
        <w:rPr>
          <w:lang w:eastAsia="en-AU"/>
        </w:rPr>
        <w:drawing>
          <wp:anchor distT="0" distB="0" distL="114300" distR="114300" simplePos="0" relativeHeight="251780096" behindDoc="0" locked="0" layoutInCell="1" allowOverlap="1" wp14:anchorId="7705C084" wp14:editId="32B775A6">
            <wp:simplePos x="0" y="0"/>
            <wp:positionH relativeFrom="column">
              <wp:posOffset>3063240</wp:posOffset>
            </wp:positionH>
            <wp:positionV relativeFrom="paragraph">
              <wp:posOffset>254000</wp:posOffset>
            </wp:positionV>
            <wp:extent cx="2141220" cy="1593850"/>
            <wp:effectExtent l="0" t="0" r="0" b="6350"/>
            <wp:wrapSquare wrapText="bothSides"/>
            <wp:docPr id="91" name="Picture 90" descr="shutterstock_77741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7741227.jpg"/>
                    <pic:cNvPicPr/>
                  </pic:nvPicPr>
                  <pic:blipFill>
                    <a:blip r:embed="rId135" cstate="print"/>
                    <a:stretch>
                      <a:fillRect/>
                    </a:stretch>
                  </pic:blipFill>
                  <pic:spPr>
                    <a:xfrm>
                      <a:off x="0" y="0"/>
                      <a:ext cx="2141220" cy="1593850"/>
                    </a:xfrm>
                    <a:prstGeom prst="pentagon">
                      <a:avLst/>
                    </a:prstGeom>
                  </pic:spPr>
                </pic:pic>
              </a:graphicData>
            </a:graphic>
            <wp14:sizeRelH relativeFrom="margin">
              <wp14:pctWidth>0</wp14:pctWidth>
            </wp14:sizeRelH>
            <wp14:sizeRelV relativeFrom="margin">
              <wp14:pctHeight>0</wp14:pctHeight>
            </wp14:sizeRelV>
          </wp:anchor>
        </w:drawing>
      </w:r>
      <w:r w:rsidR="00523DAD" w:rsidRPr="002A1D09">
        <w:rPr>
          <w:noProof w:val="0"/>
        </w:rPr>
        <w:t>There are many other products that you can offer in addition to the basic components. They are as follows:</w:t>
      </w:r>
    </w:p>
    <w:p w:rsidR="00523DAD" w:rsidRPr="002A1D09" w:rsidRDefault="00523DAD" w:rsidP="00AE4B1F">
      <w:pPr>
        <w:pStyle w:val="Bullet1"/>
      </w:pPr>
      <w:r w:rsidRPr="002A1D09">
        <w:t>Coach to</w:t>
      </w:r>
      <w:r w:rsidR="00BA349B" w:rsidRPr="002A1D09">
        <w:t>urs</w:t>
      </w:r>
    </w:p>
    <w:p w:rsidR="00523DAD" w:rsidRPr="002A1D09" w:rsidRDefault="00BA349B" w:rsidP="00AE4B1F">
      <w:pPr>
        <w:pStyle w:val="Bullet1"/>
      </w:pPr>
      <w:r w:rsidRPr="002A1D09">
        <w:t>Rail journeys</w:t>
      </w:r>
    </w:p>
    <w:p w:rsidR="00523DAD" w:rsidRPr="002A1D09" w:rsidRDefault="00BA349B" w:rsidP="00AE4B1F">
      <w:pPr>
        <w:pStyle w:val="Bullet1"/>
      </w:pPr>
      <w:r w:rsidRPr="002A1D09">
        <w:t>Cruises and yachting</w:t>
      </w:r>
    </w:p>
    <w:p w:rsidR="00523DAD" w:rsidRPr="002A1D09" w:rsidRDefault="00BA349B" w:rsidP="00AE4B1F">
      <w:pPr>
        <w:pStyle w:val="Bullet1"/>
      </w:pPr>
      <w:r w:rsidRPr="002A1D09">
        <w:t>Car hire</w:t>
      </w:r>
    </w:p>
    <w:p w:rsidR="00523DAD" w:rsidRPr="002A1D09" w:rsidRDefault="00BA349B" w:rsidP="00AE4B1F">
      <w:pPr>
        <w:pStyle w:val="Bullet1"/>
      </w:pPr>
      <w:r w:rsidRPr="002A1D09">
        <w:t>Independent tours</w:t>
      </w:r>
    </w:p>
    <w:p w:rsidR="00523DAD" w:rsidRPr="002A1D09" w:rsidRDefault="00BA349B" w:rsidP="00AE4B1F">
      <w:pPr>
        <w:pStyle w:val="Bullet1"/>
      </w:pPr>
      <w:r w:rsidRPr="002A1D09">
        <w:t>Adventure holidays</w:t>
      </w:r>
    </w:p>
    <w:p w:rsidR="001B5EF5" w:rsidRPr="002A1D09" w:rsidRDefault="00BA349B" w:rsidP="00AE4B1F">
      <w:pPr>
        <w:pStyle w:val="Bullet1"/>
      </w:pPr>
      <w:r w:rsidRPr="002A1D09">
        <w:t xml:space="preserve">Entrance tickets to theme parks, museums and </w:t>
      </w:r>
      <w:r w:rsidR="00523DAD" w:rsidRPr="002A1D09">
        <w:t>exhibitions</w:t>
      </w:r>
      <w:r w:rsidR="009E3138" w:rsidRPr="002A1D09">
        <w:t>.</w:t>
      </w:r>
    </w:p>
    <w:p w:rsidR="001B5EF5" w:rsidRPr="002A1D09" w:rsidRDefault="001B5EF5" w:rsidP="00C95FF2">
      <w:pPr>
        <w:pStyle w:val="Heading3"/>
      </w:pPr>
      <w:r w:rsidRPr="002A1D09">
        <w:t>Identify opportunities to enhance quality of service</w:t>
      </w:r>
    </w:p>
    <w:p w:rsidR="001B5EF5" w:rsidRPr="002A1D09" w:rsidRDefault="00BA349B" w:rsidP="00AE4B1F">
      <w:pPr>
        <w:pStyle w:val="BodyCopy"/>
        <w:rPr>
          <w:noProof w:val="0"/>
        </w:rPr>
      </w:pPr>
      <w:r w:rsidRPr="002A1D09">
        <w:rPr>
          <w:noProof w:val="0"/>
        </w:rPr>
        <w:t>A customer</w:t>
      </w:r>
      <w:r w:rsidR="001B5EF5" w:rsidRPr="002A1D09">
        <w:rPr>
          <w:noProof w:val="0"/>
        </w:rPr>
        <w:t xml:space="preserve"> will always appreciate a consultant who goes the extra mile. In order to achieve this, you need to listen to your clients needs, record them on paper and </w:t>
      </w:r>
      <w:r w:rsidR="004C65F3" w:rsidRPr="002A1D09">
        <w:rPr>
          <w:noProof w:val="0"/>
        </w:rPr>
        <w:t xml:space="preserve">always </w:t>
      </w:r>
      <w:r w:rsidR="001B5EF5" w:rsidRPr="002A1D09">
        <w:rPr>
          <w:noProof w:val="0"/>
        </w:rPr>
        <w:t xml:space="preserve"> ensure that you refer the product back to their needs. The clients need confirmation that what you are quoting on is what they actually want. </w:t>
      </w:r>
    </w:p>
    <w:p w:rsidR="001B5EF5" w:rsidRPr="002A1D09" w:rsidRDefault="001B5EF5" w:rsidP="00AE4B1F">
      <w:pPr>
        <w:pStyle w:val="BodyCopy"/>
        <w:rPr>
          <w:noProof w:val="0"/>
        </w:rPr>
      </w:pPr>
      <w:r w:rsidRPr="002A1D09">
        <w:rPr>
          <w:noProof w:val="0"/>
        </w:rPr>
        <w:t>For example, if your client requested a resort with spa treatments and beauty therapy facilities, provide details on these services available at the resort you are recommending. If there was an independent operator external to the hotel which offered fabulous treatments, let the clients know and offer them a list of services so that they can compare them to the hotel offers for both the product and price. This information is readily available either from the internet or from the Wholesaler you deal with.</w:t>
      </w:r>
    </w:p>
    <w:p w:rsidR="001B5EF5" w:rsidRPr="002A1D09" w:rsidRDefault="001B5EF5" w:rsidP="00AE4B1F">
      <w:pPr>
        <w:pStyle w:val="BodyCopy"/>
        <w:rPr>
          <w:noProof w:val="0"/>
        </w:rPr>
      </w:pPr>
      <w:r w:rsidRPr="002A1D09">
        <w:rPr>
          <w:noProof w:val="0"/>
        </w:rPr>
        <w:t>If a client tells you which Resort they would like to stay at, try and offer this Resort from a Wholesaler who has a special or bonus available. The client will love you for it. When a client wishes to travel to a particular destination, offer a list of suggestions for them to do at their leisure providing detail such as description of the tour, price and a timetable of when it operates.</w:t>
      </w:r>
    </w:p>
    <w:p w:rsidR="000A0C46" w:rsidRPr="002A1D09" w:rsidRDefault="001B5EF5" w:rsidP="009E3138">
      <w:pPr>
        <w:pStyle w:val="BodyCopy"/>
        <w:rPr>
          <w:noProof w:val="0"/>
        </w:rPr>
      </w:pPr>
      <w:r w:rsidRPr="002A1D09">
        <w:rPr>
          <w:noProof w:val="0"/>
        </w:rPr>
        <w:t>If a client is open to any Airline carrier, offer one which has a special or has newer and more up to date facilities on board.</w:t>
      </w:r>
      <w:r w:rsidR="000A0C46" w:rsidRPr="002A1D09">
        <w:rPr>
          <w:noProof w:val="0"/>
          <w:lang w:eastAsia="en-AU"/>
        </w:rPr>
        <w:br w:type="page"/>
      </w:r>
    </w:p>
    <w:p w:rsidR="000A0C46" w:rsidRPr="002A1D09" w:rsidRDefault="000A0C46" w:rsidP="000A0C46">
      <w:pPr>
        <w:pStyle w:val="Heading2"/>
      </w:pPr>
      <w:r w:rsidRPr="002A1D09">
        <w:t>4.3</w:t>
      </w:r>
      <w:r w:rsidRPr="002A1D09">
        <w:tab/>
      </w:r>
      <w:fldSimple w:instr=" REF  Criteria43  \* MERGEFORMAT ">
        <w:sdt>
          <w:sdtPr>
            <w:alias w:val="Criteria43"/>
            <w:tag w:val="Criteria43"/>
            <w:id w:val="88060674"/>
            <w:lock w:val="sdtLocked"/>
            <w:placeholder>
              <w:docPart w:val="F05DB8A49CC5414F803AD3994794F1D8"/>
            </w:placeholder>
          </w:sdtPr>
          <w:sdtEndPr>
            <w:rPr>
              <w:rStyle w:val="PlaceholderText"/>
              <w:color w:val="808080"/>
            </w:rPr>
          </w:sdtEndPr>
          <w:sdtContent>
            <w:r w:rsidR="009A1C69" w:rsidRPr="002A1D09">
              <w:rPr>
                <w:rStyle w:val="PlaceholderText"/>
                <w:color w:val="45545F"/>
              </w:rPr>
              <w:t>Maintain contact with the client</w:t>
            </w:r>
          </w:sdtContent>
        </w:sdt>
      </w:fldSimple>
    </w:p>
    <w:p w:rsidR="000A0C46" w:rsidRPr="002A1D09" w:rsidRDefault="000A0C46" w:rsidP="00C95FF2">
      <w:pPr>
        <w:pStyle w:val="Heading3"/>
      </w:pPr>
      <w:r w:rsidRPr="002A1D09">
        <w:t>Introduction</w:t>
      </w:r>
    </w:p>
    <w:p w:rsidR="00D366F1" w:rsidRPr="002A1D09" w:rsidRDefault="00884C88" w:rsidP="00AE4B1F">
      <w:pPr>
        <w:pStyle w:val="BodyCopy"/>
        <w:rPr>
          <w:noProof w:val="0"/>
        </w:rPr>
      </w:pPr>
      <w:r w:rsidRPr="002A1D09">
        <w:rPr>
          <w:noProof w:val="0"/>
        </w:rPr>
        <w:t>Like in any organisation, customers want to feel valued and reminded that they are important to a business.</w:t>
      </w:r>
    </w:p>
    <w:p w:rsidR="00884C88" w:rsidRPr="002A1D09" w:rsidRDefault="00884C88" w:rsidP="00AE4B1F">
      <w:pPr>
        <w:pStyle w:val="BodyCopy"/>
        <w:rPr>
          <w:noProof w:val="0"/>
        </w:rPr>
      </w:pPr>
      <w:r w:rsidRPr="002A1D09">
        <w:rPr>
          <w:noProof w:val="0"/>
        </w:rPr>
        <w:t>One way to do this is to make contact with customers on a regular basis. Again, this is not to add additional pressure on customers but to let them know you are at their service and happy to help, provide additional advise or to action the next step in the booking process when and where required.</w:t>
      </w:r>
    </w:p>
    <w:p w:rsidR="00D366F1" w:rsidRPr="002A1D09" w:rsidRDefault="00D366F1" w:rsidP="00AE4B1F">
      <w:pPr>
        <w:pStyle w:val="BodyCopy"/>
        <w:rPr>
          <w:rFonts w:eastAsia="Times New Roman" w:cs="Arial"/>
          <w:noProof w:val="0"/>
        </w:rPr>
      </w:pPr>
      <w:r w:rsidRPr="002A1D09">
        <w:rPr>
          <w:noProof w:val="0"/>
        </w:rPr>
        <w:t xml:space="preserve">Making </w:t>
      </w:r>
      <w:r w:rsidR="00884C88" w:rsidRPr="002A1D09">
        <w:rPr>
          <w:noProof w:val="0"/>
        </w:rPr>
        <w:t>regular</w:t>
      </w:r>
      <w:r w:rsidRPr="002A1D09">
        <w:rPr>
          <w:noProof w:val="0"/>
        </w:rPr>
        <w:t xml:space="preserve"> contact shows your c</w:t>
      </w:r>
      <w:r w:rsidR="00884C88" w:rsidRPr="002A1D09">
        <w:rPr>
          <w:noProof w:val="0"/>
        </w:rPr>
        <w:t>ustomers</w:t>
      </w:r>
      <w:r w:rsidRPr="002A1D09">
        <w:rPr>
          <w:noProof w:val="0"/>
        </w:rPr>
        <w:t xml:space="preserve"> that you are genuinely interested in helping them with their travel plans and even if they don’t go ahead with their travel plans this time, they are much more likely to contact you in the future.</w:t>
      </w:r>
    </w:p>
    <w:p w:rsidR="00E83888" w:rsidRPr="002A1D09" w:rsidRDefault="00E83888" w:rsidP="00C95FF2">
      <w:pPr>
        <w:pStyle w:val="Heading3"/>
      </w:pPr>
      <w:r w:rsidRPr="002A1D09">
        <w:t xml:space="preserve">Considerations when maintaining contact with customers </w:t>
      </w:r>
    </w:p>
    <w:p w:rsidR="00EE7607" w:rsidRPr="002A1D09" w:rsidRDefault="009E3138" w:rsidP="00AE4B1F">
      <w:pPr>
        <w:pStyle w:val="BodyCopy"/>
        <w:rPr>
          <w:noProof w:val="0"/>
        </w:rPr>
      </w:pPr>
      <w:r w:rsidRPr="002A1D09">
        <w:rPr>
          <w:lang w:eastAsia="en-AU"/>
        </w:rPr>
        <w:drawing>
          <wp:anchor distT="0" distB="0" distL="114300" distR="114300" simplePos="0" relativeHeight="251781120" behindDoc="0" locked="0" layoutInCell="1" allowOverlap="1" wp14:anchorId="68FFE053" wp14:editId="3B4DC005">
            <wp:simplePos x="0" y="0"/>
            <wp:positionH relativeFrom="column">
              <wp:posOffset>4251960</wp:posOffset>
            </wp:positionH>
            <wp:positionV relativeFrom="paragraph">
              <wp:posOffset>80010</wp:posOffset>
            </wp:positionV>
            <wp:extent cx="1478280" cy="2217420"/>
            <wp:effectExtent l="0" t="0" r="7620" b="0"/>
            <wp:wrapSquare wrapText="bothSides"/>
            <wp:docPr id="92" name="Picture 91" descr="shutterstock_56758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6758213.jpg"/>
                    <pic:cNvPicPr/>
                  </pic:nvPicPr>
                  <pic:blipFill>
                    <a:blip r:embed="rId136" cstate="print"/>
                    <a:stretch>
                      <a:fillRect/>
                    </a:stretch>
                  </pic:blipFill>
                  <pic:spPr>
                    <a:xfrm>
                      <a:off x="0" y="0"/>
                      <a:ext cx="1478280" cy="2217420"/>
                    </a:xfrm>
                    <a:prstGeom prst="rect">
                      <a:avLst/>
                    </a:prstGeom>
                  </pic:spPr>
                </pic:pic>
              </a:graphicData>
            </a:graphic>
            <wp14:sizeRelH relativeFrom="margin">
              <wp14:pctWidth>0</wp14:pctWidth>
            </wp14:sizeRelH>
            <wp14:sizeRelV relativeFrom="margin">
              <wp14:pctHeight>0</wp14:pctHeight>
            </wp14:sizeRelV>
          </wp:anchor>
        </w:drawing>
      </w:r>
      <w:r w:rsidR="00EE7607" w:rsidRPr="002A1D09">
        <w:rPr>
          <w:noProof w:val="0"/>
        </w:rPr>
        <w:t>Maintain contact with the client may include</w:t>
      </w:r>
      <w:r w:rsidR="00884C88" w:rsidRPr="002A1D09">
        <w:rPr>
          <w:noProof w:val="0"/>
        </w:rPr>
        <w:t>, but not limited to</w:t>
      </w:r>
      <w:r w:rsidR="00EE7607" w:rsidRPr="002A1D09">
        <w:rPr>
          <w:noProof w:val="0"/>
        </w:rPr>
        <w:t>:</w:t>
      </w:r>
    </w:p>
    <w:p w:rsidR="00EE7607" w:rsidRPr="002A1D09" w:rsidRDefault="00EE7607" w:rsidP="00AE4B1F">
      <w:pPr>
        <w:pStyle w:val="Bullet1"/>
      </w:pPr>
      <w:r w:rsidRPr="002A1D09">
        <w:t>Adhering to enterprise schedule of contacts with clients</w:t>
      </w:r>
    </w:p>
    <w:p w:rsidR="00EE7607" w:rsidRPr="002A1D09" w:rsidRDefault="00EE7607" w:rsidP="00AE4B1F">
      <w:pPr>
        <w:pStyle w:val="Bullet1"/>
      </w:pPr>
      <w:r w:rsidRPr="002A1D09">
        <w:t>Being sensitive to client resentment to contact</w:t>
      </w:r>
    </w:p>
    <w:p w:rsidR="00EE7607" w:rsidRPr="002A1D09" w:rsidRDefault="00EE7607" w:rsidP="00AE4B1F">
      <w:pPr>
        <w:pStyle w:val="Bullet1"/>
      </w:pPr>
      <w:r w:rsidRPr="002A1D09">
        <w:t>Determining client preferences for contact</w:t>
      </w:r>
    </w:p>
    <w:p w:rsidR="00EE7607" w:rsidRPr="002A1D09" w:rsidRDefault="00EE7607" w:rsidP="00AE4B1F">
      <w:pPr>
        <w:pStyle w:val="Bullet1"/>
      </w:pPr>
      <w:r w:rsidRPr="002A1D09">
        <w:t>Apologising for contact that is inconvenient</w:t>
      </w:r>
    </w:p>
    <w:p w:rsidR="00EE7607" w:rsidRPr="002A1D09" w:rsidRDefault="00EE7607" w:rsidP="00AE4B1F">
      <w:pPr>
        <w:pStyle w:val="Bullet1"/>
      </w:pPr>
      <w:r w:rsidRPr="002A1D09">
        <w:t>Accommodating client requests to cease contact.</w:t>
      </w:r>
    </w:p>
    <w:p w:rsidR="00422298" w:rsidRPr="002A1D09" w:rsidRDefault="00884C88" w:rsidP="00AE4B1F">
      <w:pPr>
        <w:pStyle w:val="BodyCopy"/>
        <w:rPr>
          <w:noProof w:val="0"/>
        </w:rPr>
      </w:pPr>
      <w:r w:rsidRPr="002A1D09">
        <w:rPr>
          <w:noProof w:val="0"/>
        </w:rPr>
        <w:t>It is important to note, that there is a fine balance between the ‘right’ amount of contact and being overbearing. Quite often it is important to think of yourself ‘in the shoes of the customer’ in determining what is the right amount of contact.</w:t>
      </w:r>
    </w:p>
    <w:p w:rsidR="000256A2" w:rsidRPr="002A1D09" w:rsidRDefault="000256A2" w:rsidP="00C95FF2">
      <w:pPr>
        <w:pStyle w:val="Heading3"/>
      </w:pPr>
      <w:r w:rsidRPr="002A1D09">
        <w:t>Recording client contact conversations</w:t>
      </w:r>
    </w:p>
    <w:p w:rsidR="00422298" w:rsidRPr="002A1D09" w:rsidRDefault="009E3138" w:rsidP="00AE4B1F">
      <w:pPr>
        <w:pStyle w:val="BodyCopy"/>
        <w:rPr>
          <w:noProof w:val="0"/>
        </w:rPr>
      </w:pPr>
      <w:r w:rsidRPr="002A1D09">
        <w:rPr>
          <w:lang w:eastAsia="en-AU"/>
        </w:rPr>
        <w:drawing>
          <wp:anchor distT="0" distB="0" distL="114300" distR="114300" simplePos="0" relativeHeight="251782144" behindDoc="0" locked="0" layoutInCell="1" allowOverlap="1" wp14:anchorId="3FF5C04D" wp14:editId="51DF1CC5">
            <wp:simplePos x="0" y="0"/>
            <wp:positionH relativeFrom="column">
              <wp:posOffset>3581400</wp:posOffset>
            </wp:positionH>
            <wp:positionV relativeFrom="paragraph">
              <wp:posOffset>650240</wp:posOffset>
            </wp:positionV>
            <wp:extent cx="2133600" cy="1414145"/>
            <wp:effectExtent l="0" t="0" r="0" b="0"/>
            <wp:wrapSquare wrapText="bothSides"/>
            <wp:docPr id="93" name="Picture 92"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137" cstate="print"/>
                    <a:stretch>
                      <a:fillRect/>
                    </a:stretch>
                  </pic:blipFill>
                  <pic:spPr>
                    <a:xfrm>
                      <a:off x="0" y="0"/>
                      <a:ext cx="2133600" cy="1414145"/>
                    </a:xfrm>
                    <a:prstGeom prst="rect">
                      <a:avLst/>
                    </a:prstGeom>
                  </pic:spPr>
                </pic:pic>
              </a:graphicData>
            </a:graphic>
            <wp14:sizeRelH relativeFrom="margin">
              <wp14:pctWidth>0</wp14:pctWidth>
            </wp14:sizeRelH>
            <wp14:sizeRelV relativeFrom="margin">
              <wp14:pctHeight>0</wp14:pctHeight>
            </wp14:sizeRelV>
          </wp:anchor>
        </w:drawing>
      </w:r>
      <w:r w:rsidR="00422298" w:rsidRPr="002A1D09">
        <w:rPr>
          <w:noProof w:val="0"/>
        </w:rPr>
        <w:t>It is also good practise to record any and all conversations with both suppliers and customers. This is most commonly done via a notepad facility in the applicable software being used. In the absence of an electronic notepad facility, you should create and use a running sheet which allows you to record:</w:t>
      </w:r>
    </w:p>
    <w:p w:rsidR="00422298" w:rsidRPr="002A1D09" w:rsidRDefault="00422298" w:rsidP="00AE4B1F">
      <w:pPr>
        <w:pStyle w:val="Bullet1"/>
      </w:pPr>
      <w:r w:rsidRPr="002A1D09">
        <w:t>The date of the conversation</w:t>
      </w:r>
    </w:p>
    <w:p w:rsidR="00422298" w:rsidRPr="002A1D09" w:rsidRDefault="00422298" w:rsidP="00AE4B1F">
      <w:pPr>
        <w:pStyle w:val="Bullet1"/>
      </w:pPr>
      <w:r w:rsidRPr="002A1D09">
        <w:t>The names of the people concerned – who spoke with whom</w:t>
      </w:r>
    </w:p>
    <w:p w:rsidR="00422298" w:rsidRPr="002A1D09" w:rsidRDefault="00422298" w:rsidP="00AE4B1F">
      <w:pPr>
        <w:pStyle w:val="Bullet1"/>
      </w:pPr>
      <w:r w:rsidRPr="002A1D09">
        <w:t>The content of the conversation</w:t>
      </w:r>
      <w:r w:rsidR="009F029B">
        <w:t>.</w:t>
      </w:r>
    </w:p>
    <w:p w:rsidR="00884C88" w:rsidRPr="002A1D09" w:rsidRDefault="00884C88" w:rsidP="00AE4B1F">
      <w:pPr>
        <w:pStyle w:val="BodyCopy"/>
        <w:rPr>
          <w:noProof w:val="0"/>
        </w:rPr>
      </w:pPr>
      <w:r w:rsidRPr="002A1D09">
        <w:rPr>
          <w:noProof w:val="0"/>
        </w:rPr>
        <w:t>This is essential, as not only do travel agents have only one customer, but they may have many contacts with one customer. It is hard to remember every conversation or communication you may have with each and every customer. By keeping detailed records can they see what has been discussed.</w:t>
      </w:r>
    </w:p>
    <w:p w:rsidR="000A0C46" w:rsidRPr="002A1D09" w:rsidRDefault="00884C88" w:rsidP="00AE4B1F">
      <w:pPr>
        <w:pStyle w:val="BodyCopy"/>
        <w:rPr>
          <w:noProof w:val="0"/>
        </w:rPr>
      </w:pPr>
      <w:r w:rsidRPr="002A1D09">
        <w:rPr>
          <w:noProof w:val="0"/>
        </w:rPr>
        <w:t>In addition, if an additional travel agent is called upon to help facilitate a booking, they have all the necessary information at hand.</w:t>
      </w:r>
      <w:r w:rsidR="000A0C46" w:rsidRPr="002A1D09">
        <w:rPr>
          <w:noProof w:val="0"/>
        </w:rPr>
        <w:br w:type="page"/>
      </w:r>
    </w:p>
    <w:p w:rsidR="000A0C46" w:rsidRPr="002A1D09" w:rsidRDefault="000A0C46" w:rsidP="000A0C46">
      <w:pPr>
        <w:pStyle w:val="Heading2"/>
      </w:pPr>
      <w:r w:rsidRPr="002A1D09">
        <w:t>4.4</w:t>
      </w:r>
      <w:r w:rsidRPr="002A1D09">
        <w:tab/>
      </w:r>
      <w:fldSimple w:instr=" REF  Criteria44  \* MERGEFORMAT ">
        <w:sdt>
          <w:sdtPr>
            <w:alias w:val="Criteria44"/>
            <w:tag w:val="Criteria44"/>
            <w:id w:val="88060675"/>
            <w:lock w:val="sdtLocked"/>
            <w:placeholder>
              <w:docPart w:val="F69806F014484180BD6C8C3BB6A2FD61"/>
            </w:placeholder>
          </w:sdtPr>
          <w:sdtEndPr/>
          <w:sdtContent>
            <w:r w:rsidR="009A1C69" w:rsidRPr="002A1D09">
              <w:rPr>
                <w:rStyle w:val="PlaceholderText"/>
                <w:color w:val="45545F"/>
              </w:rPr>
              <w:t xml:space="preserve">Implement actions to close the </w:t>
            </w:r>
            <w:r w:rsidR="009A1C69" w:rsidRPr="002A1D09">
              <w:t>sale</w:t>
            </w:r>
          </w:sdtContent>
        </w:sdt>
      </w:fldSimple>
    </w:p>
    <w:p w:rsidR="000A0C46" w:rsidRPr="002A1D09" w:rsidRDefault="000A0C46" w:rsidP="00C95FF2">
      <w:pPr>
        <w:pStyle w:val="Heading3"/>
      </w:pPr>
      <w:r w:rsidRPr="002A1D09">
        <w:t>Introduction</w:t>
      </w:r>
    </w:p>
    <w:p w:rsidR="00523DAD" w:rsidRPr="002A1D09" w:rsidRDefault="00523DAD" w:rsidP="00AE4B1F">
      <w:pPr>
        <w:pStyle w:val="BodyCopy"/>
        <w:rPr>
          <w:noProof w:val="0"/>
        </w:rPr>
      </w:pPr>
      <w:r w:rsidRPr="002A1D09">
        <w:rPr>
          <w:noProof w:val="0"/>
        </w:rPr>
        <w:t>Part of the selling job is to encourage customers to make a buying decision.</w:t>
      </w:r>
    </w:p>
    <w:p w:rsidR="00523DAD" w:rsidRPr="002A1D09" w:rsidRDefault="00523DAD" w:rsidP="00AE4B1F">
      <w:pPr>
        <w:pStyle w:val="BodyCopy"/>
        <w:rPr>
          <w:noProof w:val="0"/>
        </w:rPr>
      </w:pPr>
      <w:r w:rsidRPr="002A1D09">
        <w:rPr>
          <w:noProof w:val="0"/>
        </w:rPr>
        <w:t>This is one of those aspects that is sometimes contentious and nearly always fraught with danger.</w:t>
      </w:r>
    </w:p>
    <w:p w:rsidR="00523DAD" w:rsidRPr="002A1D09" w:rsidRDefault="00523DAD" w:rsidP="00AE4B1F">
      <w:pPr>
        <w:pStyle w:val="BodyCopy"/>
        <w:rPr>
          <w:noProof w:val="0"/>
        </w:rPr>
      </w:pPr>
      <w:r w:rsidRPr="002A1D09">
        <w:rPr>
          <w:noProof w:val="0"/>
        </w:rPr>
        <w:t>The last thing you want to do is give the impression that you are trying to force or coerce the customer into buying, or trying to move them on or hurry them up.</w:t>
      </w:r>
    </w:p>
    <w:p w:rsidR="00523DAD" w:rsidRPr="002A1D09" w:rsidRDefault="00523DAD" w:rsidP="00AE4B1F">
      <w:pPr>
        <w:pStyle w:val="BodyCopy"/>
        <w:rPr>
          <w:noProof w:val="0"/>
        </w:rPr>
      </w:pPr>
      <w:r w:rsidRPr="002A1D09">
        <w:rPr>
          <w:noProof w:val="0"/>
        </w:rPr>
        <w:t>As they say in other areas, it’s not so much what you say in this instance, it’s the way you say it –</w:t>
      </w:r>
      <w:r w:rsidR="00B614A0" w:rsidRPr="002A1D09">
        <w:rPr>
          <w:noProof w:val="0"/>
        </w:rPr>
        <w:t xml:space="preserve"> including your body language. </w:t>
      </w:r>
    </w:p>
    <w:p w:rsidR="00B614A0" w:rsidRPr="002A1D09" w:rsidRDefault="00B614A0" w:rsidP="00AE4B1F">
      <w:pPr>
        <w:pStyle w:val="BodyCopy"/>
        <w:rPr>
          <w:noProof w:val="0"/>
        </w:rPr>
      </w:pPr>
      <w:r w:rsidRPr="002A1D09">
        <w:rPr>
          <w:noProof w:val="0"/>
        </w:rPr>
        <w:t xml:space="preserve">That said, the key objective of any business is to make sales. Why prepare quotations if no-one makes a booking as a result. </w:t>
      </w:r>
    </w:p>
    <w:p w:rsidR="00523DAD" w:rsidRPr="002A1D09" w:rsidRDefault="00523DAD" w:rsidP="00C95FF2">
      <w:pPr>
        <w:pStyle w:val="Heading3"/>
      </w:pPr>
      <w:r w:rsidRPr="002A1D09">
        <w:t>Ways to encourage a purchase</w:t>
      </w:r>
    </w:p>
    <w:p w:rsidR="00523DAD" w:rsidRPr="002A1D09" w:rsidRDefault="00523DAD" w:rsidP="00AE4B1F">
      <w:pPr>
        <w:pStyle w:val="BodyCopy"/>
        <w:rPr>
          <w:noProof w:val="0"/>
        </w:rPr>
      </w:pPr>
      <w:r w:rsidRPr="002A1D09">
        <w:rPr>
          <w:noProof w:val="0"/>
        </w:rPr>
        <w:t>Methods to encourage customers to make a purchase can include:</w:t>
      </w:r>
    </w:p>
    <w:p w:rsidR="00523DAD" w:rsidRPr="002A1D09" w:rsidRDefault="008F3F7C" w:rsidP="00AE4B1F">
      <w:pPr>
        <w:pStyle w:val="Bullet1"/>
      </w:pPr>
      <w:r w:rsidRPr="002A1D09">
        <w:t>R</w:t>
      </w:r>
      <w:r w:rsidR="00523DAD" w:rsidRPr="002A1D09">
        <w:t>egular contact (but not at annoying levels) with</w:t>
      </w:r>
      <w:r w:rsidRPr="002A1D09">
        <w:t xml:space="preserve"> the customer to offer service</w:t>
      </w:r>
    </w:p>
    <w:p w:rsidR="00523DAD" w:rsidRPr="002A1D09" w:rsidRDefault="008F3F7C" w:rsidP="00AE4B1F">
      <w:pPr>
        <w:pStyle w:val="Bullet1"/>
      </w:pPr>
      <w:r w:rsidRPr="002A1D09">
        <w:t>O</w:t>
      </w:r>
      <w:r w:rsidR="00523DAD" w:rsidRPr="002A1D09">
        <w:t xml:space="preserve">ffering positive and informed comments about the </w:t>
      </w:r>
      <w:r w:rsidR="00B614A0" w:rsidRPr="002A1D09">
        <w:t>travel plans and suggested itinerary</w:t>
      </w:r>
      <w:r w:rsidR="00523DAD" w:rsidRPr="002A1D09">
        <w:t xml:space="preserve"> the </w:t>
      </w:r>
      <w:r w:rsidR="00B614A0" w:rsidRPr="002A1D09">
        <w:t xml:space="preserve">customer is considering, </w:t>
      </w:r>
      <w:r w:rsidR="00523DAD" w:rsidRPr="002A1D09">
        <w:t>inspecting, or looking at</w:t>
      </w:r>
    </w:p>
    <w:p w:rsidR="00523DAD" w:rsidRPr="002A1D09" w:rsidRDefault="009E3138" w:rsidP="00AE4B1F">
      <w:pPr>
        <w:pStyle w:val="Bullet1"/>
      </w:pPr>
      <w:r w:rsidRPr="002A1D09">
        <w:rPr>
          <w:noProof/>
          <w:lang w:eastAsia="en-AU"/>
        </w:rPr>
        <w:drawing>
          <wp:anchor distT="0" distB="0" distL="114300" distR="114300" simplePos="0" relativeHeight="251790336" behindDoc="0" locked="0" layoutInCell="1" allowOverlap="1" wp14:anchorId="6DEFA6FA" wp14:editId="1DE5C7DF">
            <wp:simplePos x="0" y="0"/>
            <wp:positionH relativeFrom="column">
              <wp:posOffset>4213860</wp:posOffset>
            </wp:positionH>
            <wp:positionV relativeFrom="paragraph">
              <wp:posOffset>249555</wp:posOffset>
            </wp:positionV>
            <wp:extent cx="1508760" cy="1158240"/>
            <wp:effectExtent l="0" t="0" r="0" b="3810"/>
            <wp:wrapSquare wrapText="bothSides"/>
            <wp:docPr id="102" name="Picture 3" descr="shutterstock_82771591.jpg"/>
            <wp:cNvGraphicFramePr/>
            <a:graphic xmlns:a="http://schemas.openxmlformats.org/drawingml/2006/main">
              <a:graphicData uri="http://schemas.openxmlformats.org/drawingml/2006/picture">
                <pic:pic xmlns:pic="http://schemas.openxmlformats.org/drawingml/2006/picture">
                  <pic:nvPicPr>
                    <pic:cNvPr id="5" name="Picture 4" descr="shutterstock_82771591.jpg"/>
                    <pic:cNvPicPr>
                      <a:picLocks noChangeAspect="1"/>
                    </pic:cNvPicPr>
                  </pic:nvPicPr>
                  <pic:blipFill>
                    <a:blip r:embed="rId138" cstate="print"/>
                    <a:stretch>
                      <a:fillRect/>
                    </a:stretch>
                  </pic:blipFill>
                  <pic:spPr>
                    <a:xfrm>
                      <a:off x="0" y="0"/>
                      <a:ext cx="1508760" cy="1158240"/>
                    </a:xfrm>
                    <a:prstGeom prst="rect">
                      <a:avLst/>
                    </a:prstGeom>
                  </pic:spPr>
                </pic:pic>
              </a:graphicData>
            </a:graphic>
            <wp14:sizeRelH relativeFrom="margin">
              <wp14:pctWidth>0</wp14:pctWidth>
            </wp14:sizeRelH>
            <wp14:sizeRelV relativeFrom="margin">
              <wp14:pctHeight>0</wp14:pctHeight>
            </wp14:sizeRelV>
          </wp:anchor>
        </w:drawing>
      </w:r>
      <w:r w:rsidR="008F3F7C" w:rsidRPr="002A1D09">
        <w:t>M</w:t>
      </w:r>
      <w:r w:rsidR="00523DAD" w:rsidRPr="002A1D09">
        <w:t xml:space="preserve">entioning, within the correct context, that the current price is only available </w:t>
      </w:r>
      <w:r w:rsidR="00B614A0" w:rsidRPr="002A1D09">
        <w:t>for a limited time</w:t>
      </w:r>
    </w:p>
    <w:p w:rsidR="00523DAD" w:rsidRPr="002A1D09" w:rsidRDefault="008F3F7C" w:rsidP="00AE4B1F">
      <w:pPr>
        <w:pStyle w:val="Bullet1"/>
      </w:pPr>
      <w:r w:rsidRPr="002A1D09">
        <w:t>M</w:t>
      </w:r>
      <w:r w:rsidR="00523DAD" w:rsidRPr="002A1D09">
        <w:t xml:space="preserve">entioning the popularity of the </w:t>
      </w:r>
      <w:r w:rsidR="00B614A0" w:rsidRPr="002A1D09">
        <w:t>travel products and services</w:t>
      </w:r>
      <w:r w:rsidR="00523DAD" w:rsidRPr="002A1D09">
        <w:t xml:space="preserve"> </w:t>
      </w:r>
    </w:p>
    <w:p w:rsidR="00523DAD" w:rsidRPr="002A1D09" w:rsidRDefault="008F3F7C" w:rsidP="00AE4B1F">
      <w:pPr>
        <w:pStyle w:val="Bullet1"/>
      </w:pPr>
      <w:r w:rsidRPr="002A1D09">
        <w:t>H</w:t>
      </w:r>
      <w:r w:rsidR="00523DAD" w:rsidRPr="002A1D09">
        <w:t xml:space="preserve">ighlighting the features of the </w:t>
      </w:r>
      <w:r w:rsidR="00B614A0" w:rsidRPr="002A1D09">
        <w:t>travel products and services</w:t>
      </w:r>
    </w:p>
    <w:p w:rsidR="00523DAD" w:rsidRPr="002A1D09" w:rsidRDefault="008F3F7C" w:rsidP="00AE4B1F">
      <w:pPr>
        <w:pStyle w:val="Bullet1"/>
      </w:pPr>
      <w:r w:rsidRPr="002A1D09">
        <w:t>C</w:t>
      </w:r>
      <w:r w:rsidR="00523DAD" w:rsidRPr="002A1D09">
        <w:t>onverting the features into benefits, as a</w:t>
      </w:r>
      <w:r w:rsidRPr="002A1D09">
        <w:t>ppropriate, and recapping them</w:t>
      </w:r>
    </w:p>
    <w:p w:rsidR="00523DAD" w:rsidRPr="002A1D09" w:rsidRDefault="008F3F7C" w:rsidP="00AE4B1F">
      <w:pPr>
        <w:pStyle w:val="Bullet1"/>
      </w:pPr>
      <w:r w:rsidRPr="002A1D09">
        <w:t>D</w:t>
      </w:r>
      <w:r w:rsidR="00523DAD" w:rsidRPr="002A1D09">
        <w:t xml:space="preserve">iscussing price with a view to </w:t>
      </w:r>
      <w:r w:rsidRPr="002A1D09">
        <w:t>making a deal</w:t>
      </w:r>
    </w:p>
    <w:p w:rsidR="00523DAD" w:rsidRPr="002A1D09" w:rsidRDefault="008F3F7C" w:rsidP="00AE4B1F">
      <w:pPr>
        <w:pStyle w:val="Bullet1"/>
      </w:pPr>
      <w:r w:rsidRPr="002A1D09">
        <w:t>M</w:t>
      </w:r>
      <w:r w:rsidR="00523DAD" w:rsidRPr="002A1D09">
        <w:t xml:space="preserve">entioning that there </w:t>
      </w:r>
      <w:r w:rsidRPr="002A1D09">
        <w:t xml:space="preserve">is limited availability in travel products and services – ensure that what you </w:t>
      </w:r>
      <w:r w:rsidR="00523DAD" w:rsidRPr="002A1D09">
        <w:t>say is honest and not just a statement intended to encourage purchase without reference to the truth</w:t>
      </w:r>
    </w:p>
    <w:p w:rsidR="00523DAD" w:rsidRPr="002A1D09" w:rsidRDefault="009E3138" w:rsidP="00AE4B1F">
      <w:pPr>
        <w:pStyle w:val="Bullet1"/>
      </w:pPr>
      <w:r w:rsidRPr="002A1D09">
        <w:rPr>
          <w:noProof/>
          <w:lang w:eastAsia="en-AU"/>
        </w:rPr>
        <w:drawing>
          <wp:anchor distT="0" distB="0" distL="114300" distR="114300" simplePos="0" relativeHeight="251784192" behindDoc="0" locked="0" layoutInCell="1" allowOverlap="1" wp14:anchorId="4BEBA482" wp14:editId="2A12F787">
            <wp:simplePos x="0" y="0"/>
            <wp:positionH relativeFrom="column">
              <wp:posOffset>4213860</wp:posOffset>
            </wp:positionH>
            <wp:positionV relativeFrom="paragraph">
              <wp:posOffset>323850</wp:posOffset>
            </wp:positionV>
            <wp:extent cx="1501140" cy="1501140"/>
            <wp:effectExtent l="0" t="0" r="3810" b="3810"/>
            <wp:wrapSquare wrapText="bothSides"/>
            <wp:docPr id="96" name="Picture 95" descr="W390_booknow_shutterstock_160420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90_booknow_shutterstock_160420643.jpg"/>
                    <pic:cNvPicPr/>
                  </pic:nvPicPr>
                  <pic:blipFill>
                    <a:blip r:embed="rId139" cstate="print"/>
                    <a:stretch>
                      <a:fillRect/>
                    </a:stretch>
                  </pic:blipFill>
                  <pic:spPr>
                    <a:xfrm>
                      <a:off x="0" y="0"/>
                      <a:ext cx="1501140" cy="1501140"/>
                    </a:xfrm>
                    <a:prstGeom prst="rect">
                      <a:avLst/>
                    </a:prstGeom>
                  </pic:spPr>
                </pic:pic>
              </a:graphicData>
            </a:graphic>
            <wp14:sizeRelH relativeFrom="margin">
              <wp14:pctWidth>0</wp14:pctWidth>
            </wp14:sizeRelH>
            <wp14:sizeRelV relativeFrom="margin">
              <wp14:pctHeight>0</wp14:pctHeight>
            </wp14:sizeRelV>
          </wp:anchor>
        </w:drawing>
      </w:r>
      <w:r w:rsidR="008F3F7C" w:rsidRPr="002A1D09">
        <w:t>A</w:t>
      </w:r>
      <w:r w:rsidR="00523DAD" w:rsidRPr="002A1D09">
        <w:t xml:space="preserve">dvising any special bonuses that accompany the purchase </w:t>
      </w:r>
      <w:r w:rsidR="008F3F7C" w:rsidRPr="002A1D09">
        <w:t>specific travel products and services</w:t>
      </w:r>
    </w:p>
    <w:p w:rsidR="00523DAD" w:rsidRPr="002A1D09" w:rsidRDefault="008F3F7C" w:rsidP="00AE4B1F">
      <w:pPr>
        <w:pStyle w:val="Bullet1"/>
      </w:pPr>
      <w:r w:rsidRPr="002A1D09">
        <w:t>R</w:t>
      </w:r>
      <w:r w:rsidR="00523DAD" w:rsidRPr="002A1D09">
        <w:t>einforcing any positive orientations that the customer h</w:t>
      </w:r>
      <w:r w:rsidRPr="002A1D09">
        <w:t>as indicated with reference to</w:t>
      </w:r>
      <w:r w:rsidR="00523DAD" w:rsidRPr="002A1D09">
        <w:t xml:space="preserve"> the </w:t>
      </w:r>
      <w:r w:rsidRPr="002A1D09">
        <w:t>travel plans and quotation</w:t>
      </w:r>
    </w:p>
    <w:p w:rsidR="005C58F3" w:rsidRPr="002A1D09" w:rsidRDefault="005C58F3" w:rsidP="00AE4B1F">
      <w:pPr>
        <w:pStyle w:val="Bullet1"/>
        <w:rPr>
          <w:rFonts w:eastAsia="Times New Roman" w:cs="Times New Roman"/>
          <w:szCs w:val="20"/>
        </w:rPr>
      </w:pPr>
      <w:r w:rsidRPr="002A1D09">
        <w:rPr>
          <w:rFonts w:eastAsia="Times New Roman" w:cs="Times New Roman"/>
          <w:szCs w:val="20"/>
        </w:rPr>
        <w:t>Providing approved marketing materials and gifts to encourage a buying decision</w:t>
      </w:r>
    </w:p>
    <w:p w:rsidR="005C58F3" w:rsidRPr="002A1D09" w:rsidRDefault="005C58F3" w:rsidP="00AE4B1F">
      <w:pPr>
        <w:pStyle w:val="Bullet1"/>
        <w:rPr>
          <w:rFonts w:eastAsia="Times New Roman" w:cs="Times New Roman"/>
          <w:szCs w:val="20"/>
        </w:rPr>
      </w:pPr>
      <w:r w:rsidRPr="002A1D09">
        <w:rPr>
          <w:rFonts w:eastAsia="Times New Roman" w:cs="Times New Roman"/>
          <w:szCs w:val="20"/>
        </w:rPr>
        <w:t>Providing testimonials from satisfied clients</w:t>
      </w:r>
    </w:p>
    <w:p w:rsidR="005C58F3" w:rsidRPr="002A1D09" w:rsidRDefault="005C58F3" w:rsidP="00AE4B1F">
      <w:pPr>
        <w:pStyle w:val="Bullet1"/>
        <w:rPr>
          <w:rFonts w:eastAsia="Times New Roman" w:cs="Times New Roman"/>
          <w:szCs w:val="20"/>
        </w:rPr>
      </w:pPr>
      <w:r w:rsidRPr="002A1D09">
        <w:rPr>
          <w:rFonts w:eastAsia="Times New Roman" w:cs="Times New Roman"/>
          <w:szCs w:val="20"/>
        </w:rPr>
        <w:t xml:space="preserve">Supplying sample products and services, including the provision of complimentary trips </w:t>
      </w:r>
      <w:r w:rsidR="006F4D83" w:rsidRPr="002A1D09">
        <w:rPr>
          <w:rFonts w:eastAsia="Times New Roman" w:cs="Times New Roman"/>
          <w:szCs w:val="20"/>
        </w:rPr>
        <w:t xml:space="preserve">to significant, large group </w:t>
      </w:r>
      <w:r w:rsidRPr="002A1D09">
        <w:rPr>
          <w:rFonts w:eastAsia="Times New Roman" w:cs="Times New Roman"/>
          <w:szCs w:val="20"/>
        </w:rPr>
        <w:t>or VIP clients</w:t>
      </w:r>
      <w:r w:rsidR="009E3138" w:rsidRPr="002A1D09">
        <w:rPr>
          <w:rFonts w:eastAsia="Times New Roman" w:cs="Times New Roman"/>
          <w:szCs w:val="20"/>
        </w:rPr>
        <w:t>.</w:t>
      </w:r>
    </w:p>
    <w:p w:rsidR="003F42E2" w:rsidRPr="002A1D09" w:rsidRDefault="003F42E2" w:rsidP="00AE4B1F">
      <w:pPr>
        <w:pStyle w:val="Bullet1"/>
        <w:rPr>
          <w:rFonts w:cs="HelveticaNeueLT Std Med Cn"/>
          <w:b/>
          <w:color w:val="595959" w:themeColor="text1" w:themeTint="A6"/>
          <w:sz w:val="28"/>
          <w:szCs w:val="28"/>
        </w:rPr>
      </w:pPr>
      <w:r w:rsidRPr="002A1D09">
        <w:rPr>
          <w:rFonts w:cs="HelveticaNeueLT Std Med Cn"/>
          <w:b/>
          <w:color w:val="595959" w:themeColor="text1" w:themeTint="A6"/>
          <w:sz w:val="28"/>
          <w:szCs w:val="28"/>
        </w:rPr>
        <w:br w:type="page"/>
      </w:r>
    </w:p>
    <w:p w:rsidR="00523DAD" w:rsidRPr="002A1D09" w:rsidRDefault="00523DAD" w:rsidP="00C95FF2">
      <w:pPr>
        <w:pStyle w:val="Heading3"/>
      </w:pPr>
      <w:r w:rsidRPr="002A1D09">
        <w:t>Select and apply appropriate method of closing sale</w:t>
      </w:r>
    </w:p>
    <w:p w:rsidR="00523DAD" w:rsidRPr="002A1D09" w:rsidRDefault="003F42E2" w:rsidP="00AE4B1F">
      <w:pPr>
        <w:pStyle w:val="BodyCopy"/>
        <w:rPr>
          <w:noProof w:val="0"/>
        </w:rPr>
      </w:pPr>
      <w:r w:rsidRPr="002A1D09">
        <w:rPr>
          <w:noProof w:val="0"/>
        </w:rPr>
        <w:t>In the travel industry, w</w:t>
      </w:r>
      <w:r w:rsidR="00523DAD" w:rsidRPr="002A1D09">
        <w:rPr>
          <w:noProof w:val="0"/>
        </w:rPr>
        <w:t>here you have been engaged with a customer and supplied them with advice and information, helped and suggested, assisted and recommended, then it will be likely that you will have to ask for the sale in order to reach a successful sales outcome.</w:t>
      </w:r>
    </w:p>
    <w:p w:rsidR="00523DAD" w:rsidRPr="002A1D09" w:rsidRDefault="00523DAD" w:rsidP="00AE4B1F">
      <w:pPr>
        <w:pStyle w:val="BodyCopy"/>
        <w:rPr>
          <w:noProof w:val="0"/>
        </w:rPr>
      </w:pPr>
      <w:r w:rsidRPr="002A1D09">
        <w:rPr>
          <w:noProof w:val="0"/>
        </w:rPr>
        <w:t xml:space="preserve">Many, if not most, </w:t>
      </w:r>
      <w:r w:rsidR="003F42E2" w:rsidRPr="002A1D09">
        <w:rPr>
          <w:noProof w:val="0"/>
        </w:rPr>
        <w:t>travel agents</w:t>
      </w:r>
      <w:r w:rsidRPr="002A1D09">
        <w:rPr>
          <w:noProof w:val="0"/>
        </w:rPr>
        <w:t xml:space="preserve"> seem unable to do this.</w:t>
      </w:r>
    </w:p>
    <w:p w:rsidR="00523DAD" w:rsidRPr="002A1D09" w:rsidRDefault="00523DAD" w:rsidP="00AE4B1F">
      <w:pPr>
        <w:pStyle w:val="BodyCopy"/>
        <w:rPr>
          <w:noProof w:val="0"/>
        </w:rPr>
      </w:pPr>
      <w:r w:rsidRPr="002A1D09">
        <w:rPr>
          <w:noProof w:val="0"/>
        </w:rPr>
        <w:t xml:space="preserve">It is as if they believe it is rude, too pushy or in some way inappropriate, but nothing could be further from the truth. </w:t>
      </w:r>
    </w:p>
    <w:p w:rsidR="00523DAD" w:rsidRPr="002A1D09" w:rsidRDefault="00523DAD" w:rsidP="00AE4B1F">
      <w:pPr>
        <w:pStyle w:val="BodyCopy"/>
        <w:rPr>
          <w:noProof w:val="0"/>
        </w:rPr>
      </w:pPr>
      <w:r w:rsidRPr="002A1D09">
        <w:rPr>
          <w:noProof w:val="0"/>
        </w:rPr>
        <w:t>Asking for the sale, which is another way of saying ‘closing the sale’, is a key com</w:t>
      </w:r>
      <w:r w:rsidR="003F42E2" w:rsidRPr="002A1D09">
        <w:rPr>
          <w:noProof w:val="0"/>
        </w:rPr>
        <w:t>ponent of professional selling. It b</w:t>
      </w:r>
      <w:r w:rsidRPr="002A1D09">
        <w:rPr>
          <w:noProof w:val="0"/>
        </w:rPr>
        <w:t>enefits the customer by finalising the process for them and allowing them to fulfil their initial intent which is to meet a want or need.</w:t>
      </w:r>
    </w:p>
    <w:p w:rsidR="00523DAD" w:rsidRPr="002A1D09" w:rsidRDefault="00523DAD" w:rsidP="00AE4B1F">
      <w:pPr>
        <w:pStyle w:val="BodyCopy"/>
        <w:rPr>
          <w:noProof w:val="0"/>
        </w:rPr>
      </w:pPr>
      <w:r w:rsidRPr="002A1D09">
        <w:rPr>
          <w:noProof w:val="0"/>
        </w:rPr>
        <w:t>If they don’t buy, their need or want remains unfilled.</w:t>
      </w:r>
    </w:p>
    <w:p w:rsidR="00523DAD" w:rsidRPr="002A1D09" w:rsidRDefault="00523DAD" w:rsidP="009E3138">
      <w:pPr>
        <w:pStyle w:val="Heading4"/>
      </w:pPr>
      <w:r w:rsidRPr="002A1D09">
        <w:t>The need for sensitivity</w:t>
      </w:r>
    </w:p>
    <w:p w:rsidR="00523DAD" w:rsidRPr="002A1D09" w:rsidRDefault="00523DAD" w:rsidP="00AE4B1F">
      <w:pPr>
        <w:pStyle w:val="BodyCopy"/>
        <w:rPr>
          <w:noProof w:val="0"/>
        </w:rPr>
      </w:pPr>
      <w:r w:rsidRPr="002A1D09">
        <w:rPr>
          <w:noProof w:val="0"/>
        </w:rPr>
        <w:t xml:space="preserve">Certainly, closing a </w:t>
      </w:r>
      <w:r w:rsidR="003F42E2" w:rsidRPr="002A1D09">
        <w:rPr>
          <w:noProof w:val="0"/>
        </w:rPr>
        <w:t xml:space="preserve">sale must be done sensitively, </w:t>
      </w:r>
      <w:r w:rsidRPr="002A1D09">
        <w:rPr>
          <w:noProof w:val="0"/>
        </w:rPr>
        <w:t xml:space="preserve">but it is something that nonetheless needs to be done. </w:t>
      </w:r>
    </w:p>
    <w:p w:rsidR="00523DAD" w:rsidRPr="002A1D09" w:rsidRDefault="00523DAD" w:rsidP="00AE4B1F">
      <w:pPr>
        <w:pStyle w:val="BodyCopy"/>
        <w:rPr>
          <w:noProof w:val="0"/>
        </w:rPr>
      </w:pPr>
      <w:r w:rsidRPr="002A1D09">
        <w:rPr>
          <w:noProof w:val="0"/>
        </w:rPr>
        <w:t>You have to believe that you are not being rude, uppity or pressuring people, but acting in accordance with professional standards and ethics.</w:t>
      </w:r>
    </w:p>
    <w:p w:rsidR="00523DAD" w:rsidRPr="002A1D09" w:rsidRDefault="00523DAD" w:rsidP="00AE4B1F">
      <w:pPr>
        <w:pStyle w:val="BodyCopy"/>
        <w:rPr>
          <w:noProof w:val="0"/>
        </w:rPr>
      </w:pPr>
      <w:r w:rsidRPr="002A1D09">
        <w:rPr>
          <w:noProof w:val="0"/>
        </w:rPr>
        <w:t xml:space="preserve">If you have performed all other aspects of </w:t>
      </w:r>
      <w:r w:rsidR="003F42E2" w:rsidRPr="002A1D09">
        <w:rPr>
          <w:noProof w:val="0"/>
        </w:rPr>
        <w:t xml:space="preserve">providing customer service </w:t>
      </w:r>
      <w:r w:rsidRPr="002A1D09">
        <w:rPr>
          <w:noProof w:val="0"/>
        </w:rPr>
        <w:t>correctly, then closing the sale should be an ea</w:t>
      </w:r>
      <w:r w:rsidR="003F42E2" w:rsidRPr="002A1D09">
        <w:rPr>
          <w:noProof w:val="0"/>
        </w:rPr>
        <w:t>sy and pleasurable experience. I</w:t>
      </w:r>
      <w:r w:rsidRPr="002A1D09">
        <w:rPr>
          <w:noProof w:val="0"/>
        </w:rPr>
        <w:t>t is part of the enjoyment of selling to finalise a sale and experience the satisfaction of concluding a win-win situation.</w:t>
      </w:r>
    </w:p>
    <w:p w:rsidR="00523DAD" w:rsidRPr="002A1D09" w:rsidRDefault="00523DAD" w:rsidP="00C95FF2">
      <w:pPr>
        <w:pStyle w:val="Heading3"/>
      </w:pPr>
      <w:r w:rsidRPr="002A1D09">
        <w:t>Closing methods</w:t>
      </w:r>
    </w:p>
    <w:p w:rsidR="00523DAD" w:rsidRPr="002A1D09" w:rsidRDefault="00523DAD" w:rsidP="00AE4B1F">
      <w:pPr>
        <w:pStyle w:val="BodyCopy"/>
        <w:rPr>
          <w:noProof w:val="0"/>
        </w:rPr>
      </w:pPr>
      <w:r w:rsidRPr="002A1D09">
        <w:rPr>
          <w:noProof w:val="0"/>
        </w:rPr>
        <w:t>There are three main closes that can be used to secure the sale.</w:t>
      </w:r>
    </w:p>
    <w:p w:rsidR="00523DAD" w:rsidRPr="002A1D09" w:rsidRDefault="00523DAD" w:rsidP="009E3138">
      <w:pPr>
        <w:pStyle w:val="Heading4"/>
        <w:spacing w:before="160"/>
      </w:pPr>
      <w:r w:rsidRPr="002A1D09">
        <w:t>Direct method</w:t>
      </w:r>
    </w:p>
    <w:p w:rsidR="00523DAD" w:rsidRPr="002A1D09" w:rsidRDefault="00523DAD" w:rsidP="00AE4B1F">
      <w:pPr>
        <w:pStyle w:val="BodyCopy"/>
        <w:rPr>
          <w:noProof w:val="0"/>
        </w:rPr>
      </w:pPr>
      <w:r w:rsidRPr="002A1D09">
        <w:rPr>
          <w:noProof w:val="0"/>
        </w:rPr>
        <w:t xml:space="preserve">Probably the most common close is the direct one, where at the appropriate time you just ask for the sale. </w:t>
      </w:r>
    </w:p>
    <w:p w:rsidR="00523DAD" w:rsidRPr="002A1D09" w:rsidRDefault="00523DAD" w:rsidP="00AE4B1F">
      <w:pPr>
        <w:pStyle w:val="BodyCopy"/>
        <w:rPr>
          <w:noProof w:val="0"/>
        </w:rPr>
      </w:pPr>
      <w:r w:rsidRPr="002A1D09">
        <w:rPr>
          <w:noProof w:val="0"/>
        </w:rPr>
        <w:t xml:space="preserve">You make a concluding remark that includes the question asking for the sale such as: </w:t>
      </w:r>
    </w:p>
    <w:p w:rsidR="00523DAD" w:rsidRPr="002A1D09" w:rsidRDefault="00523DAD" w:rsidP="00AE4B1F">
      <w:pPr>
        <w:pStyle w:val="BodyCopy"/>
        <w:rPr>
          <w:noProof w:val="0"/>
        </w:rPr>
      </w:pPr>
      <w:r w:rsidRPr="002A1D09">
        <w:rPr>
          <w:noProof w:val="0"/>
        </w:rPr>
        <w:t>‘</w:t>
      </w:r>
      <w:r w:rsidR="00BE51B2" w:rsidRPr="002A1D09">
        <w:rPr>
          <w:noProof w:val="0"/>
        </w:rPr>
        <w:t>Would you like me to secure the bookings for you?’</w:t>
      </w:r>
    </w:p>
    <w:p w:rsidR="00523DAD" w:rsidRPr="002A1D09" w:rsidRDefault="00523DAD" w:rsidP="009E3138">
      <w:pPr>
        <w:pStyle w:val="Heading4"/>
        <w:spacing w:before="160"/>
      </w:pPr>
      <w:r w:rsidRPr="002A1D09">
        <w:t>‘Pick one’ method</w:t>
      </w:r>
    </w:p>
    <w:p w:rsidR="00523DAD" w:rsidRPr="002A1D09" w:rsidRDefault="00746E71" w:rsidP="00AE4B1F">
      <w:pPr>
        <w:pStyle w:val="BodyCopy"/>
        <w:rPr>
          <w:noProof w:val="0"/>
        </w:rPr>
      </w:pPr>
      <w:r w:rsidRPr="002A1D09">
        <w:rPr>
          <w:lang w:eastAsia="en-AU"/>
        </w:rPr>
        <w:drawing>
          <wp:anchor distT="0" distB="0" distL="114300" distR="114300" simplePos="0" relativeHeight="251785216" behindDoc="0" locked="0" layoutInCell="1" allowOverlap="1" wp14:anchorId="08F92A54" wp14:editId="59D99B20">
            <wp:simplePos x="0" y="0"/>
            <wp:positionH relativeFrom="column">
              <wp:posOffset>3853815</wp:posOffset>
            </wp:positionH>
            <wp:positionV relativeFrom="paragraph">
              <wp:posOffset>312420</wp:posOffset>
            </wp:positionV>
            <wp:extent cx="1845310" cy="1226820"/>
            <wp:effectExtent l="0" t="0" r="2540" b="0"/>
            <wp:wrapSquare wrapText="bothSides"/>
            <wp:docPr id="97" name="Picture 96" descr="W514_lady_sitting_smiling_185647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4_lady_sitting_smiling_185647358.jpg"/>
                    <pic:cNvPicPr/>
                  </pic:nvPicPr>
                  <pic:blipFill>
                    <a:blip r:embed="rId140" cstate="print"/>
                    <a:stretch>
                      <a:fillRect/>
                    </a:stretch>
                  </pic:blipFill>
                  <pic:spPr>
                    <a:xfrm>
                      <a:off x="0" y="0"/>
                      <a:ext cx="1845310" cy="1226820"/>
                    </a:xfrm>
                    <a:prstGeom prst="rect">
                      <a:avLst/>
                    </a:prstGeom>
                  </pic:spPr>
                </pic:pic>
              </a:graphicData>
            </a:graphic>
            <wp14:sizeRelH relativeFrom="margin">
              <wp14:pctWidth>0</wp14:pctWidth>
            </wp14:sizeRelH>
            <wp14:sizeRelV relativeFrom="margin">
              <wp14:pctHeight>0</wp14:pctHeight>
            </wp14:sizeRelV>
          </wp:anchor>
        </w:drawing>
      </w:r>
      <w:r w:rsidR="00523DAD" w:rsidRPr="002A1D09">
        <w:rPr>
          <w:noProof w:val="0"/>
        </w:rPr>
        <w:t>Where you feel that the customer prefers to stay in control of the buying decision, an alternative and effective close involves two basic steps:</w:t>
      </w:r>
    </w:p>
    <w:p w:rsidR="00523DAD" w:rsidRPr="002A1D09" w:rsidRDefault="00BE51B2" w:rsidP="00AE4B1F">
      <w:pPr>
        <w:pStyle w:val="Bullet1"/>
        <w:rPr>
          <w:rStyle w:val="BodyCopyBold0"/>
          <w:rFonts w:ascii="Helvetica" w:hAnsi="Helvetica" w:cstheme="minorBidi"/>
          <w:b w:val="0"/>
          <w:bCs w:val="0"/>
        </w:rPr>
      </w:pPr>
      <w:r w:rsidRPr="002A1D09">
        <w:rPr>
          <w:rStyle w:val="BodyCopyBold0"/>
          <w:rFonts w:ascii="Helvetica" w:hAnsi="Helvetica" w:cstheme="minorBidi"/>
          <w:b w:val="0"/>
          <w:bCs w:val="0"/>
        </w:rPr>
        <w:t xml:space="preserve">Re-presenting options </w:t>
      </w:r>
    </w:p>
    <w:p w:rsidR="00523DAD" w:rsidRPr="002A1D09" w:rsidRDefault="00BE51B2" w:rsidP="00AE4B1F">
      <w:pPr>
        <w:pStyle w:val="Bullet1"/>
        <w:rPr>
          <w:rStyle w:val="BodyCopyBold0"/>
          <w:rFonts w:ascii="Helvetica" w:hAnsi="Helvetica" w:cstheme="minorBidi"/>
          <w:b w:val="0"/>
          <w:bCs w:val="0"/>
        </w:rPr>
      </w:pPr>
      <w:r w:rsidRPr="002A1D09">
        <w:rPr>
          <w:rStyle w:val="BodyCopyBold0"/>
          <w:rFonts w:ascii="Helvetica" w:hAnsi="Helvetica" w:cstheme="minorBidi"/>
          <w:b w:val="0"/>
          <w:bCs w:val="0"/>
        </w:rPr>
        <w:t>Asking the customer to choose</w:t>
      </w:r>
      <w:r w:rsidR="009F029B">
        <w:rPr>
          <w:rStyle w:val="BodyCopyBold0"/>
          <w:rFonts w:ascii="Helvetica" w:hAnsi="Helvetica" w:cstheme="minorBidi"/>
          <w:b w:val="0"/>
          <w:bCs w:val="0"/>
        </w:rPr>
        <w:t>.</w:t>
      </w:r>
    </w:p>
    <w:p w:rsidR="00BE51B2" w:rsidRPr="002A1D09" w:rsidRDefault="00BE51B2" w:rsidP="00AE4B1F">
      <w:pPr>
        <w:pStyle w:val="BodyCopy"/>
        <w:rPr>
          <w:noProof w:val="0"/>
        </w:rPr>
      </w:pPr>
      <w:r w:rsidRPr="002A1D09">
        <w:rPr>
          <w:noProof w:val="0"/>
        </w:rPr>
        <w:t>Earlier in this manual the concept of offering alternative quotation options has been discussed.</w:t>
      </w:r>
    </w:p>
    <w:p w:rsidR="00523DAD" w:rsidRPr="002A1D09" w:rsidRDefault="00523DAD" w:rsidP="009E3138">
      <w:pPr>
        <w:pStyle w:val="Heading4"/>
        <w:spacing w:before="160"/>
      </w:pPr>
      <w:r w:rsidRPr="002A1D09">
        <w:t>Recap method</w:t>
      </w:r>
    </w:p>
    <w:p w:rsidR="005C58F3" w:rsidRPr="002A1D09" w:rsidRDefault="00523DAD" w:rsidP="009E3138">
      <w:pPr>
        <w:pStyle w:val="BodyCopy"/>
        <w:rPr>
          <w:rFonts w:ascii="HelveticaNeueLT Std Med Cn" w:hAnsi="HelveticaNeueLT Std Med Cn" w:cs="HelveticaNeueLT Std Med Cn"/>
          <w:noProof w:val="0"/>
          <w:color w:val="000000"/>
          <w:sz w:val="36"/>
          <w:szCs w:val="36"/>
        </w:rPr>
      </w:pPr>
      <w:r w:rsidRPr="002A1D09">
        <w:rPr>
          <w:noProof w:val="0"/>
        </w:rPr>
        <w:t>A final version of the close is essentially a variation of the above, whereby you supply a recap of the information about the multiple options available, and then ask the closing question based on suggesting the alternative that appears to best meet the customer’s stated needs.</w:t>
      </w:r>
      <w:r w:rsidR="005C58F3" w:rsidRPr="002A1D09">
        <w:rPr>
          <w:rFonts w:ascii="HelveticaNeueLT Std Med Cn" w:hAnsi="HelveticaNeueLT Std Med Cn" w:cs="HelveticaNeueLT Std Med Cn"/>
          <w:noProof w:val="0"/>
          <w:color w:val="000000"/>
          <w:sz w:val="36"/>
          <w:szCs w:val="36"/>
        </w:rPr>
        <w:br w:type="page"/>
      </w:r>
    </w:p>
    <w:p w:rsidR="005C58F3" w:rsidRPr="002A1D09" w:rsidRDefault="005C58F3" w:rsidP="00C95FF2">
      <w:pPr>
        <w:pStyle w:val="Heading3"/>
      </w:pPr>
      <w:r w:rsidRPr="002A1D09">
        <w:t>Thanking the customer for the sale</w:t>
      </w:r>
    </w:p>
    <w:p w:rsidR="005C58F3" w:rsidRPr="002A1D09" w:rsidRDefault="009E3138" w:rsidP="00AE4B1F">
      <w:pPr>
        <w:pStyle w:val="BodyCopy"/>
        <w:rPr>
          <w:noProof w:val="0"/>
        </w:rPr>
      </w:pPr>
      <w:r w:rsidRPr="002A1D09">
        <w:rPr>
          <w:lang w:eastAsia="en-AU"/>
        </w:rPr>
        <w:drawing>
          <wp:anchor distT="0" distB="0" distL="114300" distR="114300" simplePos="0" relativeHeight="251791360" behindDoc="0" locked="0" layoutInCell="1" allowOverlap="1" wp14:anchorId="7329919B" wp14:editId="1CC3CF3D">
            <wp:simplePos x="0" y="0"/>
            <wp:positionH relativeFrom="column">
              <wp:posOffset>3939540</wp:posOffset>
            </wp:positionH>
            <wp:positionV relativeFrom="paragraph">
              <wp:posOffset>123825</wp:posOffset>
            </wp:positionV>
            <wp:extent cx="1790700" cy="1295400"/>
            <wp:effectExtent l="0" t="0" r="0" b="0"/>
            <wp:wrapSquare wrapText="bothSides"/>
            <wp:docPr id="103" name="Picture 7" descr="W514_lady_sitting_smiling_185647358.jpg"/>
            <wp:cNvGraphicFramePr/>
            <a:graphic xmlns:a="http://schemas.openxmlformats.org/drawingml/2006/main">
              <a:graphicData uri="http://schemas.openxmlformats.org/drawingml/2006/picture">
                <pic:pic xmlns:pic="http://schemas.openxmlformats.org/drawingml/2006/picture">
                  <pic:nvPicPr>
                    <pic:cNvPr id="5" name="Picture 4" descr="W514_lady_sitting_smiling_185647358.jpg"/>
                    <pic:cNvPicPr>
                      <a:picLocks noChangeAspect="1"/>
                    </pic:cNvPicPr>
                  </pic:nvPicPr>
                  <pic:blipFill>
                    <a:blip r:embed="rId141" cstate="print"/>
                    <a:stretch>
                      <a:fillRect/>
                    </a:stretch>
                  </pic:blipFill>
                  <pic:spPr>
                    <a:xfrm>
                      <a:off x="0" y="0"/>
                      <a:ext cx="1790700" cy="1295400"/>
                    </a:xfrm>
                    <a:prstGeom prst="rect">
                      <a:avLst/>
                    </a:prstGeom>
                  </pic:spPr>
                </pic:pic>
              </a:graphicData>
            </a:graphic>
            <wp14:sizeRelH relativeFrom="margin">
              <wp14:pctWidth>0</wp14:pctWidth>
            </wp14:sizeRelH>
            <wp14:sizeRelV relativeFrom="margin">
              <wp14:pctHeight>0</wp14:pctHeight>
            </wp14:sizeRelV>
          </wp:anchor>
        </w:drawing>
      </w:r>
      <w:r w:rsidR="005C58F3" w:rsidRPr="002A1D09">
        <w:rPr>
          <w:noProof w:val="0"/>
        </w:rPr>
        <w:t>When a sale has been made, it is essential to thank the customer.</w:t>
      </w:r>
    </w:p>
    <w:p w:rsidR="005C58F3" w:rsidRPr="002A1D09" w:rsidRDefault="005C58F3" w:rsidP="00AE4B1F">
      <w:pPr>
        <w:pStyle w:val="BodyCopy"/>
        <w:rPr>
          <w:noProof w:val="0"/>
        </w:rPr>
      </w:pPr>
      <w:r w:rsidRPr="002A1D09">
        <w:rPr>
          <w:noProof w:val="0"/>
        </w:rPr>
        <w:t>This may come in the form of:</w:t>
      </w:r>
    </w:p>
    <w:p w:rsidR="005C58F3" w:rsidRPr="002A1D09" w:rsidRDefault="005C58F3" w:rsidP="00AE4B1F">
      <w:pPr>
        <w:pStyle w:val="Bullet1"/>
        <w:rPr>
          <w:rStyle w:val="BodyCopyBold0"/>
          <w:rFonts w:ascii="Helvetica" w:hAnsi="Helvetica" w:cstheme="minorBidi"/>
          <w:b w:val="0"/>
          <w:bCs w:val="0"/>
        </w:rPr>
      </w:pPr>
      <w:r w:rsidRPr="002A1D09">
        <w:rPr>
          <w:rFonts w:eastAsia="Times New Roman" w:cs="Times New Roman"/>
        </w:rPr>
        <w:t xml:space="preserve">Congratulating the client when they make their positive </w:t>
      </w:r>
      <w:r w:rsidRPr="002A1D09">
        <w:rPr>
          <w:rStyle w:val="BodyCopyBold0"/>
          <w:rFonts w:ascii="Helvetica" w:hAnsi="Helvetica" w:cstheme="minorBidi"/>
          <w:b w:val="0"/>
          <w:bCs w:val="0"/>
        </w:rPr>
        <w:t>buying decision</w:t>
      </w:r>
    </w:p>
    <w:p w:rsidR="005C58F3" w:rsidRPr="002A1D09" w:rsidRDefault="005C58F3" w:rsidP="00AE4B1F">
      <w:pPr>
        <w:pStyle w:val="Bullet1"/>
        <w:rPr>
          <w:rStyle w:val="BodyCopyBold0"/>
          <w:rFonts w:ascii="Helvetica" w:hAnsi="Helvetica" w:cstheme="minorBidi"/>
          <w:b w:val="0"/>
          <w:bCs w:val="0"/>
        </w:rPr>
      </w:pPr>
      <w:r w:rsidRPr="002A1D09">
        <w:rPr>
          <w:rStyle w:val="BodyCopyBold0"/>
          <w:rFonts w:ascii="Helvetica" w:hAnsi="Helvetica" w:cstheme="minorBidi"/>
          <w:b w:val="0"/>
          <w:bCs w:val="0"/>
        </w:rPr>
        <w:t>Thanking the client for their business</w:t>
      </w:r>
    </w:p>
    <w:p w:rsidR="005C58F3" w:rsidRPr="002A1D09" w:rsidRDefault="005C58F3" w:rsidP="00AE4B1F">
      <w:pPr>
        <w:pStyle w:val="Bullet1"/>
        <w:rPr>
          <w:rStyle w:val="BodyCopyBold0"/>
          <w:rFonts w:ascii="Helvetica" w:hAnsi="Helvetica" w:cstheme="minorBidi"/>
          <w:b w:val="0"/>
          <w:bCs w:val="0"/>
        </w:rPr>
      </w:pPr>
      <w:r w:rsidRPr="002A1D09">
        <w:rPr>
          <w:rStyle w:val="BodyCopyBold0"/>
          <w:rFonts w:ascii="Helvetica" w:hAnsi="Helvetica" w:cstheme="minorBidi"/>
          <w:b w:val="0"/>
          <w:bCs w:val="0"/>
        </w:rPr>
        <w:t>Encouraging the client to make further purchases.</w:t>
      </w:r>
    </w:p>
    <w:p w:rsidR="005C58F3" w:rsidRPr="002A1D09" w:rsidRDefault="005C58F3" w:rsidP="00AE4B1F">
      <w:pPr>
        <w:pStyle w:val="BodyCopy"/>
        <w:rPr>
          <w:noProof w:val="0"/>
        </w:rPr>
      </w:pPr>
      <w:r w:rsidRPr="002A1D09">
        <w:rPr>
          <w:noProof w:val="0"/>
        </w:rPr>
        <w:t>Naturally each organisation will have their own way of thanking the customer. Depending on the size of the sale this can include the provision of gifts, access to special clubs or exclusive details but to name a few suggestions.</w:t>
      </w:r>
    </w:p>
    <w:p w:rsidR="00523DAD" w:rsidRPr="002A1D09" w:rsidRDefault="005C58F3" w:rsidP="00C95FF2">
      <w:pPr>
        <w:pStyle w:val="Heading3"/>
      </w:pPr>
      <w:r w:rsidRPr="002A1D09">
        <w:t>Overcoming objections</w:t>
      </w:r>
    </w:p>
    <w:p w:rsidR="00523DAD" w:rsidRPr="002A1D09" w:rsidRDefault="009E3138" w:rsidP="00AE4B1F">
      <w:pPr>
        <w:pStyle w:val="BodyCopy"/>
        <w:rPr>
          <w:noProof w:val="0"/>
        </w:rPr>
      </w:pPr>
      <w:r w:rsidRPr="002A1D09">
        <w:rPr>
          <w:lang w:eastAsia="en-AU"/>
        </w:rPr>
        <w:drawing>
          <wp:anchor distT="0" distB="0" distL="114300" distR="114300" simplePos="0" relativeHeight="251786240" behindDoc="0" locked="0" layoutInCell="1" allowOverlap="1" wp14:anchorId="0A3A2739" wp14:editId="73FF7C70">
            <wp:simplePos x="0" y="0"/>
            <wp:positionH relativeFrom="column">
              <wp:posOffset>22860</wp:posOffset>
            </wp:positionH>
            <wp:positionV relativeFrom="paragraph">
              <wp:posOffset>46990</wp:posOffset>
            </wp:positionV>
            <wp:extent cx="1234440" cy="1848485"/>
            <wp:effectExtent l="0" t="0" r="3810" b="0"/>
            <wp:wrapSquare wrapText="bothSides"/>
            <wp:docPr id="98" name="Picture 97" descr="W574_shutterstock_181388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4_shutterstock_181388474.jpg"/>
                    <pic:cNvPicPr/>
                  </pic:nvPicPr>
                  <pic:blipFill>
                    <a:blip r:embed="rId142" cstate="print"/>
                    <a:stretch>
                      <a:fillRect/>
                    </a:stretch>
                  </pic:blipFill>
                  <pic:spPr>
                    <a:xfrm>
                      <a:off x="0" y="0"/>
                      <a:ext cx="1234440" cy="1848485"/>
                    </a:xfrm>
                    <a:prstGeom prst="rect">
                      <a:avLst/>
                    </a:prstGeom>
                  </pic:spPr>
                </pic:pic>
              </a:graphicData>
            </a:graphic>
            <wp14:sizeRelH relativeFrom="margin">
              <wp14:pctWidth>0</wp14:pctWidth>
            </wp14:sizeRelH>
            <wp14:sizeRelV relativeFrom="margin">
              <wp14:pctHeight>0</wp14:pctHeight>
            </wp14:sizeRelV>
          </wp:anchor>
        </w:drawing>
      </w:r>
      <w:r w:rsidR="00523DAD" w:rsidRPr="002A1D09">
        <w:rPr>
          <w:noProof w:val="0"/>
        </w:rPr>
        <w:t>Where your closing effort meets with resistance, you have three options, and should select on the basis of your reading of the customer and the situation.</w:t>
      </w:r>
    </w:p>
    <w:p w:rsidR="00523DAD" w:rsidRPr="002A1D09" w:rsidRDefault="00523DAD" w:rsidP="00AE4B1F">
      <w:pPr>
        <w:pStyle w:val="BodyCopy"/>
        <w:rPr>
          <w:noProof w:val="0"/>
        </w:rPr>
      </w:pPr>
      <w:r w:rsidRPr="002A1D09">
        <w:rPr>
          <w:noProof w:val="0"/>
        </w:rPr>
        <w:t>First, you may need to redouble your sales efforts, that is, provide extra information, ask more questions to better identify needs, or start to negotiate price.</w:t>
      </w:r>
    </w:p>
    <w:p w:rsidR="00523DAD" w:rsidRPr="002A1D09" w:rsidRDefault="00523DAD" w:rsidP="00AE4B1F">
      <w:pPr>
        <w:pStyle w:val="BodyCopy"/>
        <w:rPr>
          <w:noProof w:val="0"/>
        </w:rPr>
      </w:pPr>
      <w:r w:rsidRPr="002A1D09">
        <w:rPr>
          <w:noProof w:val="0"/>
        </w:rPr>
        <w:t xml:space="preserve">Second, give the customer some space and time to further consider their choice. </w:t>
      </w:r>
    </w:p>
    <w:p w:rsidR="00523DAD" w:rsidRPr="002A1D09" w:rsidRDefault="00523DAD" w:rsidP="00AE4B1F">
      <w:pPr>
        <w:pStyle w:val="BodyCopy"/>
        <w:rPr>
          <w:noProof w:val="0"/>
        </w:rPr>
      </w:pPr>
      <w:r w:rsidRPr="002A1D09">
        <w:rPr>
          <w:noProof w:val="0"/>
        </w:rPr>
        <w:t>Third, if you believe the customer is adamant about their decision not to buy, you should accept their refusal gracefully and politely and continue whatever is suitable to maintain the positive customer rapport you have built during your interaction with them.</w:t>
      </w:r>
    </w:p>
    <w:p w:rsidR="00523DAD" w:rsidRPr="002A1D09" w:rsidRDefault="00523DAD" w:rsidP="00AE4B1F">
      <w:pPr>
        <w:pStyle w:val="BodyCopy"/>
        <w:rPr>
          <w:noProof w:val="0"/>
        </w:rPr>
      </w:pPr>
      <w:r w:rsidRPr="002A1D09">
        <w:rPr>
          <w:noProof w:val="0"/>
        </w:rPr>
        <w:t>This highlights the requirement not to pressure people and accepts that not all sales will be brought to a successful conclusion despite the best (even faultless) efforts.</w:t>
      </w:r>
    </w:p>
    <w:p w:rsidR="00523DAD" w:rsidRPr="002A1D09" w:rsidRDefault="00523DAD" w:rsidP="00AE4B1F">
      <w:pPr>
        <w:pStyle w:val="BodyCopy"/>
        <w:rPr>
          <w:rFonts w:eastAsia="Times New Roman" w:cs="Arial"/>
          <w:noProof w:val="0"/>
        </w:rPr>
      </w:pPr>
      <w:r w:rsidRPr="002A1D09">
        <w:rPr>
          <w:noProof w:val="0"/>
        </w:rPr>
        <w:t>Whether you make a sale or not, try to learn from the experience, and identify what went right and what you probably should change next time.</w:t>
      </w:r>
    </w:p>
    <w:p w:rsidR="000A0C46" w:rsidRPr="002A1D09" w:rsidRDefault="000A0C46" w:rsidP="00AE4B1F">
      <w:pPr>
        <w:pStyle w:val="BodyCopy"/>
        <w:rPr>
          <w:noProof w:val="0"/>
        </w:rPr>
      </w:pPr>
      <w:r w:rsidRPr="002A1D09">
        <w:rPr>
          <w:noProof w:val="0"/>
          <w:lang w:eastAsia="en-AU"/>
        </w:rPr>
        <w:br w:type="page"/>
      </w:r>
    </w:p>
    <w:p w:rsidR="000A0C46" w:rsidRPr="002A1D09" w:rsidRDefault="000A0C46" w:rsidP="000A0C46">
      <w:pPr>
        <w:pStyle w:val="Heading2"/>
      </w:pPr>
      <w:r w:rsidRPr="002A1D09">
        <w:t>4.5</w:t>
      </w:r>
      <w:r w:rsidRPr="002A1D09">
        <w:tab/>
      </w:r>
      <w:fldSimple w:instr=" REF  Criteria45  \* MERGEFORMAT ">
        <w:sdt>
          <w:sdtPr>
            <w:alias w:val="Criteria45"/>
            <w:tag w:val="Criteria45"/>
            <w:id w:val="88060676"/>
            <w:lock w:val="sdtLocked"/>
            <w:placeholder>
              <w:docPart w:val="7D93E634C79D4006A69CF77BF177369A"/>
            </w:placeholder>
          </w:sdtPr>
          <w:sdtEndPr/>
          <w:sdtContent>
            <w:r w:rsidR="009A1C69" w:rsidRPr="002A1D09">
              <w:rPr>
                <w:rStyle w:val="PlaceholderText"/>
                <w:color w:val="45545F"/>
              </w:rPr>
              <w:t>Record changes to, and communications</w:t>
            </w:r>
            <w:r w:rsidR="009A1C69" w:rsidRPr="002A1D09">
              <w:t>, regarding the quotation</w:t>
            </w:r>
          </w:sdtContent>
        </w:sdt>
      </w:fldSimple>
    </w:p>
    <w:p w:rsidR="000A0C46" w:rsidRPr="002A1D09" w:rsidRDefault="000A0C46" w:rsidP="00C95FF2">
      <w:pPr>
        <w:pStyle w:val="Heading3"/>
      </w:pPr>
      <w:r w:rsidRPr="002A1D09">
        <w:t>Introduction</w:t>
      </w:r>
    </w:p>
    <w:p w:rsidR="00D366F1" w:rsidRPr="002A1D09" w:rsidRDefault="00D366F1" w:rsidP="009B173D">
      <w:pPr>
        <w:autoSpaceDE w:val="0"/>
        <w:autoSpaceDN w:val="0"/>
        <w:adjustRightInd w:val="0"/>
        <w:spacing w:before="80" w:after="120" w:line="240" w:lineRule="auto"/>
        <w:rPr>
          <w:rFonts w:ascii="Helvetica" w:hAnsi="Helvetica"/>
        </w:rPr>
      </w:pPr>
      <w:r w:rsidRPr="002A1D09">
        <w:rPr>
          <w:rFonts w:ascii="Helvetica" w:hAnsi="Helvetica"/>
        </w:rPr>
        <w:t>Once you have closed the sale, there are still m</w:t>
      </w:r>
      <w:r w:rsidR="009B173D" w:rsidRPr="002A1D09">
        <w:rPr>
          <w:rFonts w:ascii="Helvetica" w:hAnsi="Helvetica"/>
        </w:rPr>
        <w:t>any things that need to be done.</w:t>
      </w:r>
    </w:p>
    <w:p w:rsidR="009B173D" w:rsidRPr="002A1D09" w:rsidRDefault="009E3138" w:rsidP="009B173D">
      <w:pPr>
        <w:autoSpaceDE w:val="0"/>
        <w:autoSpaceDN w:val="0"/>
        <w:adjustRightInd w:val="0"/>
        <w:spacing w:before="80" w:after="120" w:line="240" w:lineRule="auto"/>
        <w:rPr>
          <w:rFonts w:ascii="Helvetica" w:hAnsi="Helvetica"/>
        </w:rPr>
      </w:pPr>
      <w:r w:rsidRPr="002A1D09">
        <w:rPr>
          <w:rFonts w:ascii="Helvetica" w:hAnsi="Helvetica"/>
          <w:noProof/>
        </w:rPr>
        <w:drawing>
          <wp:anchor distT="0" distB="0" distL="114300" distR="114300" simplePos="0" relativeHeight="251788288" behindDoc="0" locked="0" layoutInCell="1" allowOverlap="1" wp14:anchorId="671879EB" wp14:editId="310A1426">
            <wp:simplePos x="0" y="0"/>
            <wp:positionH relativeFrom="column">
              <wp:posOffset>3992880</wp:posOffset>
            </wp:positionH>
            <wp:positionV relativeFrom="paragraph">
              <wp:posOffset>255270</wp:posOffset>
            </wp:positionV>
            <wp:extent cx="1722120" cy="1148080"/>
            <wp:effectExtent l="0" t="0" r="0" b="0"/>
            <wp:wrapSquare wrapText="bothSides"/>
            <wp:docPr id="100" name="Picture 99" descr="W607_shutterstock_16904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7_shutterstock_169040459.jpg"/>
                    <pic:cNvPicPr/>
                  </pic:nvPicPr>
                  <pic:blipFill>
                    <a:blip r:embed="rId143" cstate="print"/>
                    <a:stretch>
                      <a:fillRect/>
                    </a:stretch>
                  </pic:blipFill>
                  <pic:spPr>
                    <a:xfrm>
                      <a:off x="0" y="0"/>
                      <a:ext cx="1722120" cy="1148080"/>
                    </a:xfrm>
                    <a:prstGeom prst="rect">
                      <a:avLst/>
                    </a:prstGeom>
                  </pic:spPr>
                </pic:pic>
              </a:graphicData>
            </a:graphic>
            <wp14:sizeRelH relativeFrom="margin">
              <wp14:pctWidth>0</wp14:pctWidth>
            </wp14:sizeRelH>
            <wp14:sizeRelV relativeFrom="margin">
              <wp14:pctHeight>0</wp14:pctHeight>
            </wp14:sizeRelV>
          </wp:anchor>
        </w:drawing>
      </w:r>
      <w:r w:rsidR="009B173D" w:rsidRPr="002A1D09">
        <w:rPr>
          <w:rFonts w:ascii="Helvetica" w:hAnsi="Helvetica"/>
        </w:rPr>
        <w:t>In many cases, the act of making the sale is merely the beginning of a host of activities and bookings that need to take place.</w:t>
      </w:r>
    </w:p>
    <w:p w:rsidR="009B173D" w:rsidRPr="002A1D09" w:rsidRDefault="009B173D" w:rsidP="009B173D">
      <w:pPr>
        <w:autoSpaceDE w:val="0"/>
        <w:autoSpaceDN w:val="0"/>
        <w:adjustRightInd w:val="0"/>
        <w:spacing w:before="80" w:after="120" w:line="240" w:lineRule="auto"/>
        <w:rPr>
          <w:rFonts w:ascii="Helvetica" w:hAnsi="Helvetica"/>
        </w:rPr>
      </w:pPr>
      <w:r w:rsidRPr="002A1D09">
        <w:rPr>
          <w:rFonts w:ascii="Helvetica" w:hAnsi="Helvetica"/>
        </w:rPr>
        <w:t>It is essential that all necessary actions taken are:</w:t>
      </w:r>
    </w:p>
    <w:p w:rsidR="009B173D" w:rsidRPr="002A1D09" w:rsidRDefault="009B173D" w:rsidP="00AE4B1F">
      <w:pPr>
        <w:pStyle w:val="Bullet1"/>
      </w:pPr>
      <w:r w:rsidRPr="002A1D09">
        <w:t>Conducted in a timely manner</w:t>
      </w:r>
    </w:p>
    <w:p w:rsidR="009B173D" w:rsidRPr="002A1D09" w:rsidRDefault="009B173D" w:rsidP="00AE4B1F">
      <w:pPr>
        <w:pStyle w:val="Bullet1"/>
      </w:pPr>
      <w:r w:rsidRPr="002A1D09">
        <w:t>Are recorded</w:t>
      </w:r>
      <w:r w:rsidR="009E3138" w:rsidRPr="002A1D09">
        <w:t>.</w:t>
      </w:r>
    </w:p>
    <w:p w:rsidR="009B173D" w:rsidRPr="002A1D09" w:rsidRDefault="009B173D" w:rsidP="009B173D">
      <w:pPr>
        <w:autoSpaceDE w:val="0"/>
        <w:autoSpaceDN w:val="0"/>
        <w:adjustRightInd w:val="0"/>
        <w:spacing w:before="80" w:after="120" w:line="240" w:lineRule="auto"/>
        <w:rPr>
          <w:rFonts w:ascii="Helvetica" w:hAnsi="Helvetica"/>
        </w:rPr>
      </w:pPr>
      <w:r w:rsidRPr="002A1D09">
        <w:rPr>
          <w:rFonts w:ascii="Helvetica" w:hAnsi="Helvetica"/>
        </w:rPr>
        <w:t>This section will explore the different activities that may take place after a sale has taken place.</w:t>
      </w:r>
    </w:p>
    <w:p w:rsidR="009B173D" w:rsidRPr="002A1D09" w:rsidRDefault="009B173D" w:rsidP="00C95FF2">
      <w:pPr>
        <w:pStyle w:val="Heading3"/>
      </w:pPr>
      <w:r w:rsidRPr="002A1D09">
        <w:t>Recording changes</w:t>
      </w:r>
    </w:p>
    <w:p w:rsidR="009B173D" w:rsidRPr="002A1D09" w:rsidRDefault="009B173D" w:rsidP="009B173D">
      <w:pPr>
        <w:autoSpaceDE w:val="0"/>
        <w:autoSpaceDN w:val="0"/>
        <w:adjustRightInd w:val="0"/>
        <w:spacing w:before="80" w:after="120" w:line="240" w:lineRule="auto"/>
        <w:rPr>
          <w:rFonts w:ascii="Helvetica" w:hAnsi="Helvetica"/>
        </w:rPr>
      </w:pPr>
      <w:r w:rsidRPr="002A1D09">
        <w:rPr>
          <w:rFonts w:ascii="Helvetica" w:hAnsi="Helvetica"/>
        </w:rPr>
        <w:t>In Sections 2.6, 2.7 and 4.1 of this manual the causes and activities associated with changes made to quotations and travel arrangements have been identified and explained.</w:t>
      </w:r>
    </w:p>
    <w:p w:rsidR="009B173D" w:rsidRPr="002A1D09" w:rsidRDefault="009B173D" w:rsidP="009B173D">
      <w:pPr>
        <w:spacing w:before="80" w:after="120" w:line="240" w:lineRule="auto"/>
        <w:ind w:left="72"/>
        <w:rPr>
          <w:rFonts w:ascii="Helvetica" w:eastAsia="Times New Roman" w:hAnsi="Helvetica" w:cs="Arial"/>
        </w:rPr>
      </w:pPr>
      <w:r w:rsidRPr="002A1D09">
        <w:rPr>
          <w:rFonts w:ascii="Helvetica" w:eastAsia="Times New Roman" w:hAnsi="Helvetica" w:cs="Arial"/>
        </w:rPr>
        <w:t>That said, recording changes may include:</w:t>
      </w:r>
    </w:p>
    <w:p w:rsidR="009B173D" w:rsidRPr="002A1D09" w:rsidRDefault="009B173D" w:rsidP="00AE4B1F">
      <w:pPr>
        <w:pStyle w:val="Bullet1"/>
      </w:pPr>
      <w:r w:rsidRPr="002A1D09">
        <w:t>Up-dating quotation files</w:t>
      </w:r>
    </w:p>
    <w:p w:rsidR="009B173D" w:rsidRPr="002A1D09" w:rsidRDefault="009B173D" w:rsidP="00AE4B1F">
      <w:pPr>
        <w:pStyle w:val="Bullet1"/>
      </w:pPr>
      <w:r w:rsidRPr="002A1D09">
        <w:t>Notifying relevant other personnel and departments</w:t>
      </w:r>
    </w:p>
    <w:p w:rsidR="009B173D" w:rsidRPr="002A1D09" w:rsidRDefault="009B173D" w:rsidP="00AE4B1F">
      <w:pPr>
        <w:pStyle w:val="Bullet1"/>
      </w:pPr>
      <w:r w:rsidRPr="002A1D09">
        <w:t>Notifying suppliers, providers and carriers, where appropriate.</w:t>
      </w:r>
    </w:p>
    <w:p w:rsidR="009B173D" w:rsidRPr="002A1D09" w:rsidRDefault="009B173D" w:rsidP="00C95FF2">
      <w:pPr>
        <w:pStyle w:val="Heading3"/>
      </w:pPr>
      <w:r w:rsidRPr="002A1D09">
        <w:t>Types of post-sale activities</w:t>
      </w:r>
    </w:p>
    <w:p w:rsidR="009B173D" w:rsidRPr="002A1D09" w:rsidRDefault="009B173D" w:rsidP="009B173D">
      <w:pPr>
        <w:autoSpaceDE w:val="0"/>
        <w:autoSpaceDN w:val="0"/>
        <w:adjustRightInd w:val="0"/>
        <w:spacing w:before="80" w:after="120" w:line="240" w:lineRule="auto"/>
        <w:ind w:firstLine="4"/>
        <w:rPr>
          <w:rFonts w:ascii="Helvetica" w:hAnsi="Helvetica"/>
        </w:rPr>
      </w:pPr>
      <w:r w:rsidRPr="002A1D09">
        <w:rPr>
          <w:rFonts w:ascii="Helvetica" w:hAnsi="Helvetica"/>
        </w:rPr>
        <w:t>In the absence of any changes, essential activities associated with booking travel arrangements identified in a travel quotation include, but are not limited to:</w:t>
      </w:r>
    </w:p>
    <w:p w:rsidR="00D366F1" w:rsidRPr="002A1D09" w:rsidRDefault="009B173D" w:rsidP="00AE4B1F">
      <w:pPr>
        <w:pStyle w:val="Bullet1"/>
      </w:pPr>
      <w:r w:rsidRPr="002A1D09">
        <w:t>Make the reservations</w:t>
      </w:r>
    </w:p>
    <w:p w:rsidR="00D366F1" w:rsidRPr="002A1D09" w:rsidRDefault="00746E71" w:rsidP="00AE4B1F">
      <w:pPr>
        <w:pStyle w:val="Bullet1"/>
      </w:pPr>
      <w:r w:rsidRPr="002A1D09">
        <w:rPr>
          <w:noProof/>
          <w:lang w:eastAsia="en-AU"/>
        </w:rPr>
        <w:drawing>
          <wp:anchor distT="0" distB="0" distL="114300" distR="114300" simplePos="0" relativeHeight="251787264" behindDoc="0" locked="0" layoutInCell="1" allowOverlap="1" wp14:anchorId="0E35A6CB" wp14:editId="3B4C7B9C">
            <wp:simplePos x="0" y="0"/>
            <wp:positionH relativeFrom="column">
              <wp:posOffset>4312920</wp:posOffset>
            </wp:positionH>
            <wp:positionV relativeFrom="paragraph">
              <wp:posOffset>47625</wp:posOffset>
            </wp:positionV>
            <wp:extent cx="1463040" cy="1734185"/>
            <wp:effectExtent l="0" t="0" r="3810" b="0"/>
            <wp:wrapSquare wrapText="bothSides"/>
            <wp:docPr id="99" name="Picture 98" descr="W5_asian_passport_shutterstock_155711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asian_passport_shutterstock_155711105.jpg"/>
                    <pic:cNvPicPr/>
                  </pic:nvPicPr>
                  <pic:blipFill>
                    <a:blip r:embed="rId144" cstate="print"/>
                    <a:stretch>
                      <a:fillRect/>
                    </a:stretch>
                  </pic:blipFill>
                  <pic:spPr>
                    <a:xfrm>
                      <a:off x="0" y="0"/>
                      <a:ext cx="1463040" cy="1734185"/>
                    </a:xfrm>
                    <a:prstGeom prst="rect">
                      <a:avLst/>
                    </a:prstGeom>
                  </pic:spPr>
                </pic:pic>
              </a:graphicData>
            </a:graphic>
            <wp14:sizeRelH relativeFrom="margin">
              <wp14:pctWidth>0</wp14:pctWidth>
            </wp14:sizeRelH>
            <wp14:sizeRelV relativeFrom="margin">
              <wp14:pctHeight>0</wp14:pctHeight>
            </wp14:sizeRelV>
          </wp:anchor>
        </w:drawing>
      </w:r>
      <w:r w:rsidR="009B173D" w:rsidRPr="002A1D09">
        <w:t>Issue tickets and vouchers</w:t>
      </w:r>
    </w:p>
    <w:p w:rsidR="00D366F1" w:rsidRPr="002A1D09" w:rsidRDefault="009B173D" w:rsidP="00AE4B1F">
      <w:pPr>
        <w:pStyle w:val="Bullet1"/>
      </w:pPr>
      <w:r w:rsidRPr="002A1D09">
        <w:t>Final detailed itinerary</w:t>
      </w:r>
    </w:p>
    <w:p w:rsidR="00D366F1" w:rsidRPr="002A1D09" w:rsidRDefault="00D366F1" w:rsidP="00AE4B1F">
      <w:pPr>
        <w:pStyle w:val="Bullet1"/>
      </w:pPr>
      <w:r w:rsidRPr="002A1D09">
        <w:t>Balance the finances, client has paid the correct amoun</w:t>
      </w:r>
      <w:r w:rsidR="009B173D" w:rsidRPr="002A1D09">
        <w:t>t and it has been dispersed to</w:t>
      </w:r>
      <w:r w:rsidRPr="002A1D09">
        <w:t xml:space="preserve"> suppliers, wholesalers and operators.</w:t>
      </w:r>
    </w:p>
    <w:p w:rsidR="00D366F1" w:rsidRPr="002A1D09" w:rsidRDefault="009B173D" w:rsidP="00AE4B1F">
      <w:pPr>
        <w:pStyle w:val="Bullet1"/>
      </w:pPr>
      <w:r w:rsidRPr="002A1D09">
        <w:t>Check final documentation</w:t>
      </w:r>
    </w:p>
    <w:p w:rsidR="00D366F1" w:rsidRPr="002A1D09" w:rsidRDefault="00D366F1" w:rsidP="00AE4B1F">
      <w:pPr>
        <w:pStyle w:val="Bullet1"/>
      </w:pPr>
      <w:r w:rsidRPr="002A1D09">
        <w:t>Flight re</w:t>
      </w:r>
      <w:r w:rsidR="009B173D" w:rsidRPr="002A1D09">
        <w:t>servations have been confirmed</w:t>
      </w:r>
    </w:p>
    <w:p w:rsidR="00D366F1" w:rsidRPr="002A1D09" w:rsidRDefault="00D366F1" w:rsidP="00AE4B1F">
      <w:pPr>
        <w:pStyle w:val="Bullet1"/>
      </w:pPr>
      <w:r w:rsidRPr="002A1D09">
        <w:t>Any changes to the itinerary hav</w:t>
      </w:r>
      <w:r w:rsidR="009B173D" w:rsidRPr="002A1D09">
        <w:t>e been advised to the customer</w:t>
      </w:r>
    </w:p>
    <w:p w:rsidR="009B173D" w:rsidRPr="002A1D09" w:rsidRDefault="00D366F1" w:rsidP="00AE4B1F">
      <w:pPr>
        <w:pStyle w:val="Bullet1"/>
      </w:pPr>
      <w:r w:rsidRPr="002A1D09">
        <w:t>Monitor changes to file af</w:t>
      </w:r>
      <w:r w:rsidR="009B173D" w:rsidRPr="002A1D09">
        <w:t>ter the passenger has departed</w:t>
      </w:r>
      <w:r w:rsidR="009E3138" w:rsidRPr="002A1D09">
        <w:t>.</w:t>
      </w:r>
    </w:p>
    <w:p w:rsidR="00282D1C" w:rsidRPr="002A1D09" w:rsidRDefault="00282D1C">
      <w:pPr>
        <w:rPr>
          <w:rFonts w:ascii="Helvetica" w:hAnsi="Helvetica"/>
          <w:b/>
          <w:color w:val="595959" w:themeColor="text1" w:themeTint="A6"/>
          <w:sz w:val="28"/>
          <w:szCs w:val="28"/>
        </w:rPr>
      </w:pPr>
      <w:r w:rsidRPr="002A1D09">
        <w:rPr>
          <w:rFonts w:ascii="Helvetica" w:hAnsi="Helvetica"/>
          <w:b/>
          <w:color w:val="595959" w:themeColor="text1" w:themeTint="A6"/>
          <w:sz w:val="28"/>
          <w:szCs w:val="28"/>
        </w:rPr>
        <w:br w:type="page"/>
      </w:r>
    </w:p>
    <w:p w:rsidR="009B173D" w:rsidRPr="002A1D09" w:rsidRDefault="009B173D" w:rsidP="009E3138">
      <w:pPr>
        <w:pStyle w:val="Heading3"/>
      </w:pPr>
      <w:r w:rsidRPr="002A1D09">
        <w:t>Communicating with past customers</w:t>
      </w:r>
    </w:p>
    <w:p w:rsidR="009B173D" w:rsidRPr="002A1D09" w:rsidRDefault="009E3138" w:rsidP="00AE4B1F">
      <w:pPr>
        <w:pStyle w:val="BodyCopy"/>
        <w:rPr>
          <w:noProof w:val="0"/>
        </w:rPr>
      </w:pPr>
      <w:r w:rsidRPr="002A1D09">
        <w:rPr>
          <w:lang w:eastAsia="en-AU"/>
        </w:rPr>
        <w:drawing>
          <wp:anchor distT="0" distB="0" distL="114300" distR="114300" simplePos="0" relativeHeight="251789312" behindDoc="0" locked="0" layoutInCell="1" allowOverlap="1" wp14:anchorId="292C953B" wp14:editId="2E65D067">
            <wp:simplePos x="0" y="0"/>
            <wp:positionH relativeFrom="column">
              <wp:posOffset>7620</wp:posOffset>
            </wp:positionH>
            <wp:positionV relativeFrom="paragraph">
              <wp:posOffset>24765</wp:posOffset>
            </wp:positionV>
            <wp:extent cx="1934210" cy="1287780"/>
            <wp:effectExtent l="0" t="0" r="8890" b="7620"/>
            <wp:wrapSquare wrapText="bothSides"/>
            <wp:docPr id="101" name="Picture 100" descr="W23_elderly_chineseman_shutterstock_130349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3_elderly_chineseman_shutterstock_130349294.jpg"/>
                    <pic:cNvPicPr/>
                  </pic:nvPicPr>
                  <pic:blipFill>
                    <a:blip r:embed="rId145" cstate="print"/>
                    <a:stretch>
                      <a:fillRect/>
                    </a:stretch>
                  </pic:blipFill>
                  <pic:spPr>
                    <a:xfrm>
                      <a:off x="0" y="0"/>
                      <a:ext cx="1934210" cy="1287780"/>
                    </a:xfrm>
                    <a:prstGeom prst="rect">
                      <a:avLst/>
                    </a:prstGeom>
                  </pic:spPr>
                </pic:pic>
              </a:graphicData>
            </a:graphic>
            <wp14:sizeRelH relativeFrom="margin">
              <wp14:pctWidth>0</wp14:pctWidth>
            </wp14:sizeRelH>
            <wp14:sizeRelV relativeFrom="margin">
              <wp14:pctHeight>0</wp14:pctHeight>
            </wp14:sizeRelV>
          </wp:anchor>
        </w:drawing>
      </w:r>
      <w:r w:rsidR="00D366F1" w:rsidRPr="002A1D09">
        <w:rPr>
          <w:noProof w:val="0"/>
        </w:rPr>
        <w:t xml:space="preserve">Clients should be viewed as not one-off customers but lifetime clients who will return time and time again provided they receive quality service. </w:t>
      </w:r>
    </w:p>
    <w:p w:rsidR="00D366F1" w:rsidRPr="002A1D09" w:rsidRDefault="00D366F1" w:rsidP="00AE4B1F">
      <w:pPr>
        <w:pStyle w:val="BodyCopy"/>
        <w:rPr>
          <w:noProof w:val="0"/>
        </w:rPr>
      </w:pPr>
      <w:r w:rsidRPr="002A1D09">
        <w:rPr>
          <w:noProof w:val="0"/>
        </w:rPr>
        <w:t>You should communicate with past clients on a regular basis. This communication can take many forms.</w:t>
      </w:r>
    </w:p>
    <w:p w:rsidR="00D366F1" w:rsidRPr="002A1D09" w:rsidRDefault="00D366F1" w:rsidP="00AE4B1F">
      <w:pPr>
        <w:pStyle w:val="BodyCopy"/>
        <w:rPr>
          <w:noProof w:val="0"/>
        </w:rPr>
      </w:pPr>
      <w:r w:rsidRPr="002A1D09">
        <w:rPr>
          <w:noProof w:val="0"/>
        </w:rPr>
        <w:t>When a client returns from a trip the consultant may send a welcome-home letter or call them to see how they enjoyed the trip and to check if they were happy with the travel arrangements. They should be encouraged to tell you about their trip - both good and bad experiences. This can provide valuable feedback for future clients and possibly take the edge off what could be an aggressive complaint.</w:t>
      </w:r>
    </w:p>
    <w:p w:rsidR="001B5EF5" w:rsidRPr="002A1D09" w:rsidRDefault="001B5EF5" w:rsidP="00AE4B1F">
      <w:pPr>
        <w:pStyle w:val="BodyCopy"/>
        <w:rPr>
          <w:rFonts w:cs="HelveticaNeueLT Std Lt"/>
          <w:noProof w:val="0"/>
          <w:color w:val="000000"/>
          <w:szCs w:val="22"/>
        </w:rPr>
      </w:pPr>
      <w:r w:rsidRPr="002A1D09">
        <w:rPr>
          <w:rFonts w:cs="HelveticaNeueLT Std Lt"/>
          <w:noProof w:val="0"/>
          <w:color w:val="000000"/>
          <w:szCs w:val="22"/>
        </w:rPr>
        <w:t>Mail outs can be used to advise clients of special offers and other travel information. Should a client refer a friend or relative to the consultant, a thank you note should be sent to the original client. Many consultants send Christmas cards to past clients thanking them for their custom throughout the year.</w:t>
      </w:r>
    </w:p>
    <w:p w:rsidR="001B5EF5" w:rsidRPr="002A1D09" w:rsidRDefault="001B5EF5" w:rsidP="00AE4B1F">
      <w:pPr>
        <w:pStyle w:val="BodyCopy"/>
        <w:rPr>
          <w:rFonts w:cs="HelveticaNeueLT Std Lt"/>
          <w:noProof w:val="0"/>
          <w:color w:val="000000"/>
        </w:rPr>
      </w:pPr>
      <w:r w:rsidRPr="002A1D09">
        <w:rPr>
          <w:rFonts w:cs="HelveticaNeueLT Std Lt"/>
          <w:noProof w:val="0"/>
          <w:color w:val="000000"/>
        </w:rPr>
        <w:t>Many travel agencies are using computer software programs to manage lists of past clients. These programs are useful in grouping clients by destinations they have visited, products they have used or general interests. In this way information relevant to particular groups of travellers can be posted or emailed.</w:t>
      </w:r>
    </w:p>
    <w:p w:rsidR="00282D1C" w:rsidRPr="002A1D09" w:rsidRDefault="00282D1C" w:rsidP="009E3138">
      <w:pPr>
        <w:pStyle w:val="Heading3"/>
      </w:pPr>
      <w:r w:rsidRPr="002A1D09">
        <w:t>Summary</w:t>
      </w:r>
    </w:p>
    <w:p w:rsidR="00282D1C" w:rsidRPr="002A1D09" w:rsidRDefault="00282D1C" w:rsidP="00AE4B1F">
      <w:pPr>
        <w:pStyle w:val="BodyCopy"/>
        <w:rPr>
          <w:noProof w:val="0"/>
        </w:rPr>
      </w:pPr>
      <w:r w:rsidRPr="002A1D09">
        <w:rPr>
          <w:noProof w:val="0"/>
        </w:rPr>
        <w:t>As can be seen in this manual, there are a wide range of activities associated with preparing and presenting quotations to customers.</w:t>
      </w:r>
    </w:p>
    <w:p w:rsidR="00282D1C" w:rsidRPr="002A1D09" w:rsidRDefault="00282D1C" w:rsidP="00AE4B1F">
      <w:pPr>
        <w:pStyle w:val="BodyCopy"/>
        <w:rPr>
          <w:noProof w:val="0"/>
        </w:rPr>
      </w:pPr>
      <w:r w:rsidRPr="002A1D09">
        <w:rPr>
          <w:noProof w:val="0"/>
        </w:rPr>
        <w:t>Given that many travel arrangements have strong emotional attachments, they must be handled in a professional, honest yet accurate manner.</w:t>
      </w:r>
    </w:p>
    <w:p w:rsidR="000A0C46" w:rsidRPr="002A1D09" w:rsidRDefault="000A0C46" w:rsidP="000A0C46">
      <w:pPr>
        <w:pStyle w:val="BodyCopy"/>
        <w:rPr>
          <w:noProof w:val="0"/>
        </w:rPr>
      </w:pPr>
      <w:r w:rsidRPr="002A1D09">
        <w:rPr>
          <w:noProof w:val="0"/>
          <w:lang w:eastAsia="en-AU"/>
        </w:rPr>
        <w:br w:type="page"/>
      </w:r>
    </w:p>
    <w:p w:rsidR="000A249F" w:rsidRPr="002A1D09" w:rsidRDefault="000A249F" w:rsidP="000A249F">
      <w:pPr>
        <w:pStyle w:val="ActivityHead"/>
        <w:shd w:val="clear" w:color="auto" w:fill="E36C0A" w:themeFill="accent6" w:themeFillShade="BF"/>
        <w:rPr>
          <w:noProof w:val="0"/>
          <w:color w:val="FFFFFF" w:themeColor="background1"/>
        </w:rPr>
      </w:pPr>
      <w:r w:rsidRPr="002A1D09">
        <w:rPr>
          <w:noProof w:val="0"/>
          <w:color w:val="FFFFFF" w:themeColor="background1"/>
        </w:rPr>
        <w:t>Work Projects</w:t>
      </w:r>
    </w:p>
    <w:p w:rsidR="000A249F" w:rsidRPr="002A1D09" w:rsidRDefault="000A249F" w:rsidP="00C95FF2">
      <w:pPr>
        <w:pStyle w:val="BodyCopy"/>
        <w:rPr>
          <w:noProof w:val="0"/>
        </w:rPr>
      </w:pPr>
      <w:r w:rsidRPr="002A1D09">
        <w:rPr>
          <w:noProof w:val="0"/>
        </w:rPr>
        <w:t>It is a requirement of this Unit you complete Work Projects as advised by your Trainer. You must submit documentation, suitable evidence or other relevant proof of completion of the project to your Trainer by the agreed date.</w:t>
      </w:r>
    </w:p>
    <w:p w:rsidR="006F4D83" w:rsidRPr="002A1D09" w:rsidRDefault="006F4D83" w:rsidP="00C95FF2">
      <w:pPr>
        <w:pStyle w:val="BodyCopyBold"/>
        <w:rPr>
          <w:noProof w:val="0"/>
        </w:rPr>
      </w:pPr>
      <w:r w:rsidRPr="002A1D09">
        <w:rPr>
          <w:noProof w:val="0"/>
        </w:rPr>
        <w:t>These Work Project Activities are based on the Case Study as previously identified.</w:t>
      </w:r>
    </w:p>
    <w:p w:rsidR="006F4D83" w:rsidRPr="002A1D09" w:rsidRDefault="006F4D83" w:rsidP="00C95FF2">
      <w:pPr>
        <w:pStyle w:val="BodyCopyBold"/>
        <w:rPr>
          <w:noProof w:val="0"/>
        </w:rPr>
      </w:pPr>
      <w:r w:rsidRPr="002A1D09">
        <w:rPr>
          <w:noProof w:val="0"/>
        </w:rPr>
        <w:t xml:space="preserve">For the following </w:t>
      </w:r>
      <w:r w:rsidR="00E66985" w:rsidRPr="002A1D09">
        <w:rPr>
          <w:noProof w:val="0"/>
        </w:rPr>
        <w:t>Work Project Activities (4.1-4.5</w:t>
      </w:r>
      <w:r w:rsidRPr="002A1D09">
        <w:rPr>
          <w:noProof w:val="0"/>
        </w:rPr>
        <w:t>), the trainer will play the role of the customer. You will be required to submit the quotation to the Trainer.</w:t>
      </w:r>
    </w:p>
    <w:p w:rsidR="000A249F" w:rsidRPr="002A1D09" w:rsidRDefault="000A249F" w:rsidP="00C95FF2">
      <w:pPr>
        <w:pStyle w:val="ActivityNumbered"/>
      </w:pPr>
      <w:r w:rsidRPr="002A1D09">
        <w:t>4.1</w:t>
      </w:r>
      <w:r w:rsidRPr="002A1D09">
        <w:tab/>
      </w:r>
      <w:r w:rsidR="00E66985" w:rsidRPr="002A1D09">
        <w:t>To fulfil the requirements of this Work Project you are asked to:</w:t>
      </w:r>
    </w:p>
    <w:p w:rsidR="000A249F" w:rsidRPr="002A1D09" w:rsidRDefault="00E66985" w:rsidP="00C95FF2">
      <w:pPr>
        <w:pStyle w:val="ActivityBullet1"/>
      </w:pPr>
      <w:r w:rsidRPr="002A1D09">
        <w:t>Advise clients of any changes to the quotation based on the customer’s feedback in quotation presentation meeting</w:t>
      </w:r>
      <w:r w:rsidR="00C95FF2" w:rsidRPr="002A1D09">
        <w:t>.</w:t>
      </w:r>
    </w:p>
    <w:p w:rsidR="000A249F" w:rsidRPr="002A1D09" w:rsidRDefault="000A249F" w:rsidP="00C95FF2">
      <w:pPr>
        <w:pStyle w:val="ActivityNumbered"/>
      </w:pPr>
      <w:r w:rsidRPr="002A1D09">
        <w:t>4.2.</w:t>
      </w:r>
      <w:r w:rsidRPr="002A1D09">
        <w:tab/>
      </w:r>
      <w:r w:rsidR="00E66985" w:rsidRPr="002A1D09">
        <w:t>To fulfil the requirements of this Work Project you are asked to:</w:t>
      </w:r>
    </w:p>
    <w:p w:rsidR="000A249F" w:rsidRPr="002A1D09" w:rsidRDefault="00E66985" w:rsidP="00C95FF2">
      <w:pPr>
        <w:pStyle w:val="ActivityBullet1"/>
      </w:pPr>
      <w:r w:rsidRPr="002A1D09">
        <w:t>Explain what additional services or advise you can provide to the customer to help enhance their travel experience</w:t>
      </w:r>
      <w:r w:rsidR="00C95FF2" w:rsidRPr="002A1D09">
        <w:t>.</w:t>
      </w:r>
    </w:p>
    <w:p w:rsidR="000A249F" w:rsidRPr="002A1D09" w:rsidRDefault="000A249F" w:rsidP="00C95FF2">
      <w:pPr>
        <w:pStyle w:val="ActivityNumbered"/>
      </w:pPr>
      <w:r w:rsidRPr="002A1D09">
        <w:t>4.3.</w:t>
      </w:r>
      <w:r w:rsidRPr="002A1D09">
        <w:tab/>
      </w:r>
      <w:r w:rsidR="00E66985" w:rsidRPr="002A1D09">
        <w:t>To fulfil the requirements of this Work Project you are asked to:</w:t>
      </w:r>
    </w:p>
    <w:p w:rsidR="000A249F" w:rsidRPr="002A1D09" w:rsidRDefault="00E66985" w:rsidP="00C95FF2">
      <w:pPr>
        <w:pStyle w:val="ActivityBullet1"/>
      </w:pPr>
      <w:r w:rsidRPr="002A1D09">
        <w:t>Explain how and frequency of contact you would maintain with the customer</w:t>
      </w:r>
      <w:r w:rsidR="00C95FF2" w:rsidRPr="002A1D09">
        <w:t>.</w:t>
      </w:r>
    </w:p>
    <w:p w:rsidR="000A249F" w:rsidRPr="002A1D09" w:rsidRDefault="000A249F" w:rsidP="00C95FF2">
      <w:pPr>
        <w:pStyle w:val="ActivityNumbered"/>
      </w:pPr>
      <w:r w:rsidRPr="002A1D09">
        <w:t>4.4.</w:t>
      </w:r>
      <w:r w:rsidRPr="002A1D09">
        <w:tab/>
      </w:r>
      <w:r w:rsidR="00E66985" w:rsidRPr="002A1D09">
        <w:t>To fulfil the requirements of this Work Project you are asked to:</w:t>
      </w:r>
    </w:p>
    <w:p w:rsidR="000A249F" w:rsidRPr="002A1D09" w:rsidRDefault="00E66985" w:rsidP="00C95FF2">
      <w:pPr>
        <w:pStyle w:val="ActivityBullet1"/>
      </w:pPr>
      <w:r w:rsidRPr="002A1D09">
        <w:t>Implement actions to close the sale</w:t>
      </w:r>
      <w:r w:rsidR="00C95FF2" w:rsidRPr="002A1D09">
        <w:t>.</w:t>
      </w:r>
    </w:p>
    <w:p w:rsidR="000A249F" w:rsidRPr="002A1D09" w:rsidRDefault="000A249F" w:rsidP="00C95FF2">
      <w:pPr>
        <w:pStyle w:val="ActivityNumbered"/>
      </w:pPr>
      <w:r w:rsidRPr="002A1D09">
        <w:t>4.5</w:t>
      </w:r>
      <w:r w:rsidRPr="002A1D09">
        <w:tab/>
      </w:r>
      <w:r w:rsidR="00E66985" w:rsidRPr="002A1D09">
        <w:t>To fulfil the requirements of this Work Project you are asked to:</w:t>
      </w:r>
    </w:p>
    <w:p w:rsidR="000A249F" w:rsidRPr="002A1D09" w:rsidRDefault="00E66985" w:rsidP="00C95FF2">
      <w:pPr>
        <w:pStyle w:val="ActivityBullet1"/>
      </w:pPr>
      <w:r w:rsidRPr="002A1D09">
        <w:t>Explain how you would record any changes to the quotation</w:t>
      </w:r>
      <w:r w:rsidR="00C95FF2" w:rsidRPr="002A1D09">
        <w:t>.</w:t>
      </w:r>
    </w:p>
    <w:p w:rsidR="000A249F" w:rsidRPr="002A1D09" w:rsidRDefault="000A249F" w:rsidP="000A249F">
      <w:pPr>
        <w:pStyle w:val="ActivityBottom"/>
        <w:rPr>
          <w:noProof w:val="0"/>
        </w:rPr>
      </w:pPr>
    </w:p>
    <w:p w:rsidR="000A249F" w:rsidRPr="002A1D09" w:rsidRDefault="000A249F" w:rsidP="000A249F">
      <w:pPr>
        <w:rPr>
          <w:rFonts w:ascii="Helvetica" w:eastAsia="Calibri" w:hAnsi="Helvetica" w:cs="Calibri"/>
          <w:szCs w:val="16"/>
          <w:lang w:eastAsia="ar-SA"/>
        </w:rPr>
      </w:pPr>
      <w:r w:rsidRPr="002A1D09">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2A1D09" w:rsidTr="000A249F">
        <w:trPr>
          <w:trHeight w:val="6044"/>
        </w:trPr>
        <w:tc>
          <w:tcPr>
            <w:tcW w:w="9242" w:type="dxa"/>
            <w:shd w:val="clear" w:color="auto" w:fill="F2F2F2" w:themeFill="background1" w:themeFillShade="F2"/>
          </w:tcPr>
          <w:p w:rsidR="000A249F" w:rsidRPr="002A1D09" w:rsidRDefault="000A249F" w:rsidP="000A249F">
            <w:pPr>
              <w:pStyle w:val="Heading2"/>
              <w:outlineLvl w:val="1"/>
            </w:pPr>
            <w:r w:rsidRPr="002A1D09">
              <w:t>Summary</w:t>
            </w:r>
          </w:p>
          <w:p w:rsidR="000A249F" w:rsidRPr="002A1D09" w:rsidRDefault="00D9254F" w:rsidP="000A249F">
            <w:pPr>
              <w:pStyle w:val="SumaryHeading3"/>
              <w:rPr>
                <w:highlight w:val="yellow"/>
              </w:rPr>
            </w:pPr>
            <w:r w:rsidRPr="002A1D09">
              <w:rPr>
                <w:highlight w:val="yellow"/>
              </w:rPr>
              <w:fldChar w:fldCharType="begin"/>
            </w:r>
            <w:r w:rsidR="000A249F" w:rsidRPr="002A1D09">
              <w:rPr>
                <w:highlight w:val="yellow"/>
              </w:rPr>
              <w:instrText xml:space="preserve"> REF  Element4 </w:instrText>
            </w:r>
            <w:r w:rsidRPr="002A1D09">
              <w:rPr>
                <w:highlight w:val="yellow"/>
              </w:rPr>
              <w:fldChar w:fldCharType="separate"/>
            </w:r>
            <w:sdt>
              <w:sdtPr>
                <w:rPr>
                  <w:highlight w:val="yellow"/>
                </w:rPr>
                <w:alias w:val="Element4"/>
                <w:tag w:val="Element4"/>
                <w:id w:val="88060677"/>
                <w:lock w:val="sdtLocked"/>
                <w:placeholder>
                  <w:docPart w:val="682234B219F8432DB198B7906B8DFF93"/>
                </w:placeholder>
              </w:sdtPr>
              <w:sdtEndPr/>
              <w:sdtContent>
                <w:r w:rsidR="009A1C69" w:rsidRPr="002A1D09">
                  <w:t>Follow-up the quotation</w:t>
                </w:r>
              </w:sdtContent>
            </w:sdt>
            <w:r w:rsidRPr="002A1D09">
              <w:rPr>
                <w:highlight w:val="yellow"/>
              </w:rPr>
              <w:fldChar w:fldCharType="end"/>
            </w:r>
          </w:p>
          <w:p w:rsidR="006F4D83" w:rsidRPr="002A1D09" w:rsidRDefault="006F4D83" w:rsidP="00C95FF2">
            <w:pPr>
              <w:pStyle w:val="TableTextBold"/>
              <w:rPr>
                <w:noProof w:val="0"/>
              </w:rPr>
            </w:pPr>
            <w:r w:rsidRPr="002A1D09">
              <w:rPr>
                <w:noProof w:val="0"/>
              </w:rPr>
              <w:t>Advise client of any changes that will affect the provided quotation</w:t>
            </w:r>
          </w:p>
          <w:p w:rsidR="006F4D83" w:rsidRPr="002A1D09" w:rsidRDefault="006F4D83" w:rsidP="00C95FF2">
            <w:pPr>
              <w:pStyle w:val="TableBullet1"/>
              <w:rPr>
                <w:noProof w:val="0"/>
              </w:rPr>
            </w:pPr>
            <w:r w:rsidRPr="002A1D09">
              <w:rPr>
                <w:noProof w:val="0"/>
              </w:rPr>
              <w:t>Contact and advise clients of changes</w:t>
            </w:r>
          </w:p>
          <w:p w:rsidR="006F4D83" w:rsidRPr="002A1D09" w:rsidRDefault="006F4D83" w:rsidP="00C95FF2">
            <w:pPr>
              <w:pStyle w:val="TableBullet1"/>
              <w:rPr>
                <w:noProof w:val="0"/>
              </w:rPr>
            </w:pPr>
            <w:r w:rsidRPr="002A1D09">
              <w:rPr>
                <w:noProof w:val="0"/>
              </w:rPr>
              <w:t>Providing a revised quotation incorporating identified changes</w:t>
            </w:r>
          </w:p>
          <w:p w:rsidR="006F4D83" w:rsidRPr="002A1D09" w:rsidRDefault="006F4D83" w:rsidP="00C95FF2">
            <w:pPr>
              <w:pStyle w:val="TableBullet1"/>
              <w:rPr>
                <w:rFonts w:cs="HelveticaNeueLTStd-LtCn"/>
                <w:noProof w:val="0"/>
              </w:rPr>
            </w:pPr>
            <w:r w:rsidRPr="002A1D09">
              <w:rPr>
                <w:rFonts w:cs="HelveticaNeueLTStd-LtCn"/>
                <w:noProof w:val="0"/>
              </w:rPr>
              <w:t>Highlight any new, changed or special conditions or limitations</w:t>
            </w:r>
          </w:p>
          <w:p w:rsidR="006F4D83" w:rsidRPr="002A1D09" w:rsidRDefault="006F4D83" w:rsidP="00C95FF2">
            <w:pPr>
              <w:pStyle w:val="TableBullet1"/>
              <w:rPr>
                <w:noProof w:val="0"/>
              </w:rPr>
            </w:pPr>
            <w:r w:rsidRPr="002A1D09">
              <w:rPr>
                <w:noProof w:val="0"/>
              </w:rPr>
              <w:t>Filing updated quotations</w:t>
            </w:r>
            <w:r w:rsidR="00C95FF2" w:rsidRPr="002A1D09">
              <w:rPr>
                <w:noProof w:val="0"/>
              </w:rPr>
              <w:t>.</w:t>
            </w:r>
          </w:p>
          <w:p w:rsidR="006F4D83" w:rsidRPr="002A1D09" w:rsidRDefault="006F4D83" w:rsidP="00C95FF2">
            <w:pPr>
              <w:pStyle w:val="TableTextBold"/>
              <w:rPr>
                <w:noProof w:val="0"/>
              </w:rPr>
            </w:pPr>
            <w:r w:rsidRPr="002A1D09">
              <w:rPr>
                <w:noProof w:val="0"/>
              </w:rPr>
              <w:t>Provide additional advice and assistance, as requested</w:t>
            </w:r>
          </w:p>
          <w:p w:rsidR="006F4D83" w:rsidRPr="002A1D09" w:rsidRDefault="006F4D83" w:rsidP="00C95FF2">
            <w:pPr>
              <w:pStyle w:val="TableBullet1"/>
              <w:rPr>
                <w:noProof w:val="0"/>
              </w:rPr>
            </w:pPr>
            <w:r w:rsidRPr="002A1D09">
              <w:rPr>
                <w:noProof w:val="0"/>
              </w:rPr>
              <w:t xml:space="preserve">Highlight, explain and promote features and benefits </w:t>
            </w:r>
          </w:p>
          <w:p w:rsidR="006F4D83" w:rsidRPr="002A1D09" w:rsidRDefault="006F4D83" w:rsidP="00C95FF2">
            <w:pPr>
              <w:pStyle w:val="TableBullet1"/>
              <w:rPr>
                <w:noProof w:val="0"/>
              </w:rPr>
            </w:pPr>
            <w:r w:rsidRPr="002A1D09">
              <w:rPr>
                <w:noProof w:val="0"/>
              </w:rPr>
              <w:t>Promote additional products and options to enhance an itinerary</w:t>
            </w:r>
          </w:p>
          <w:p w:rsidR="006F4D83" w:rsidRPr="002A1D09" w:rsidRDefault="006F4D83" w:rsidP="00C95FF2">
            <w:pPr>
              <w:pStyle w:val="TableBullet1"/>
              <w:rPr>
                <w:noProof w:val="0"/>
              </w:rPr>
            </w:pPr>
            <w:r w:rsidRPr="002A1D09">
              <w:rPr>
                <w:noProof w:val="0"/>
              </w:rPr>
              <w:t>Identify opportunities to enhance quality of service</w:t>
            </w:r>
            <w:r w:rsidR="00C95FF2" w:rsidRPr="002A1D09">
              <w:rPr>
                <w:noProof w:val="0"/>
              </w:rPr>
              <w:t>.</w:t>
            </w:r>
          </w:p>
          <w:p w:rsidR="006F4D83" w:rsidRPr="002A1D09" w:rsidRDefault="006F4D83" w:rsidP="00C95FF2">
            <w:pPr>
              <w:pStyle w:val="TableTextBold"/>
              <w:rPr>
                <w:noProof w:val="0"/>
              </w:rPr>
            </w:pPr>
            <w:r w:rsidRPr="002A1D09">
              <w:rPr>
                <w:noProof w:val="0"/>
              </w:rPr>
              <w:t>Maintain contact with the client</w:t>
            </w:r>
          </w:p>
          <w:p w:rsidR="006F4D83" w:rsidRPr="002A1D09" w:rsidRDefault="006F4D83" w:rsidP="00C95FF2">
            <w:pPr>
              <w:pStyle w:val="TableBullet1"/>
              <w:rPr>
                <w:noProof w:val="0"/>
              </w:rPr>
            </w:pPr>
            <w:r w:rsidRPr="002A1D09">
              <w:rPr>
                <w:noProof w:val="0"/>
              </w:rPr>
              <w:t xml:space="preserve">Considerations when maintaining contact with customers </w:t>
            </w:r>
          </w:p>
          <w:p w:rsidR="006F4D83" w:rsidRPr="002A1D09" w:rsidRDefault="006F4D83" w:rsidP="00C95FF2">
            <w:pPr>
              <w:pStyle w:val="TableBullet1"/>
              <w:rPr>
                <w:rFonts w:cs="HelveticaNeueLTStd-LtCn"/>
                <w:noProof w:val="0"/>
              </w:rPr>
            </w:pPr>
            <w:r w:rsidRPr="002A1D09">
              <w:rPr>
                <w:rFonts w:cs="HelveticaNeueLTStd-LtCn"/>
                <w:noProof w:val="0"/>
              </w:rPr>
              <w:t>Recording client contact conversations</w:t>
            </w:r>
            <w:r w:rsidR="00C95FF2" w:rsidRPr="002A1D09">
              <w:rPr>
                <w:rFonts w:cs="HelveticaNeueLTStd-LtCn"/>
                <w:noProof w:val="0"/>
              </w:rPr>
              <w:t>.</w:t>
            </w:r>
          </w:p>
          <w:p w:rsidR="006F4D83" w:rsidRPr="002A1D09" w:rsidRDefault="006F4D83" w:rsidP="00C95FF2">
            <w:pPr>
              <w:pStyle w:val="TableTextBold"/>
              <w:rPr>
                <w:noProof w:val="0"/>
              </w:rPr>
            </w:pPr>
            <w:r w:rsidRPr="002A1D09">
              <w:rPr>
                <w:noProof w:val="0"/>
              </w:rPr>
              <w:t>Implement actions to close the sale</w:t>
            </w:r>
          </w:p>
          <w:p w:rsidR="006F4D83" w:rsidRPr="002A1D09" w:rsidRDefault="006F4D83" w:rsidP="00C95FF2">
            <w:pPr>
              <w:pStyle w:val="TableBullet1"/>
              <w:rPr>
                <w:noProof w:val="0"/>
              </w:rPr>
            </w:pPr>
            <w:r w:rsidRPr="002A1D09">
              <w:rPr>
                <w:noProof w:val="0"/>
              </w:rPr>
              <w:t>Ways to encourage a purchase</w:t>
            </w:r>
          </w:p>
          <w:p w:rsidR="006F4D83" w:rsidRPr="002A1D09" w:rsidRDefault="006F4D83" w:rsidP="00C95FF2">
            <w:pPr>
              <w:pStyle w:val="TableBullet1"/>
              <w:rPr>
                <w:noProof w:val="0"/>
              </w:rPr>
            </w:pPr>
            <w:r w:rsidRPr="002A1D09">
              <w:rPr>
                <w:noProof w:val="0"/>
              </w:rPr>
              <w:t>Select and apply appropriate method of closing sale</w:t>
            </w:r>
          </w:p>
          <w:p w:rsidR="006F4D83" w:rsidRPr="002A1D09" w:rsidRDefault="006F4D83" w:rsidP="00C95FF2">
            <w:pPr>
              <w:pStyle w:val="TableBullet1"/>
              <w:rPr>
                <w:noProof w:val="0"/>
              </w:rPr>
            </w:pPr>
            <w:r w:rsidRPr="002A1D09">
              <w:rPr>
                <w:noProof w:val="0"/>
              </w:rPr>
              <w:t>Closing methods</w:t>
            </w:r>
          </w:p>
          <w:p w:rsidR="006F4D83" w:rsidRPr="002A1D09" w:rsidRDefault="006F4D83" w:rsidP="00C95FF2">
            <w:pPr>
              <w:pStyle w:val="TableBullet1"/>
              <w:rPr>
                <w:noProof w:val="0"/>
              </w:rPr>
            </w:pPr>
            <w:r w:rsidRPr="002A1D09">
              <w:rPr>
                <w:noProof w:val="0"/>
              </w:rPr>
              <w:t>Thanking the customer for the sale</w:t>
            </w:r>
          </w:p>
          <w:p w:rsidR="006F4D83" w:rsidRPr="002A1D09" w:rsidRDefault="006F4D83" w:rsidP="00C95FF2">
            <w:pPr>
              <w:pStyle w:val="TableBullet1"/>
              <w:rPr>
                <w:noProof w:val="0"/>
              </w:rPr>
            </w:pPr>
            <w:r w:rsidRPr="002A1D09">
              <w:rPr>
                <w:noProof w:val="0"/>
              </w:rPr>
              <w:t>Overcoming objections</w:t>
            </w:r>
            <w:r w:rsidR="00C95FF2" w:rsidRPr="002A1D09">
              <w:rPr>
                <w:noProof w:val="0"/>
              </w:rPr>
              <w:t>.</w:t>
            </w:r>
          </w:p>
          <w:p w:rsidR="006F4D83" w:rsidRPr="002A1D09" w:rsidRDefault="006F4D83" w:rsidP="00C95FF2">
            <w:pPr>
              <w:pStyle w:val="TableTextBold"/>
              <w:rPr>
                <w:noProof w:val="0"/>
              </w:rPr>
            </w:pPr>
            <w:r w:rsidRPr="002A1D09">
              <w:rPr>
                <w:noProof w:val="0"/>
              </w:rPr>
              <w:t>Record changes to, and communications, regarding the quotation</w:t>
            </w:r>
          </w:p>
          <w:p w:rsidR="006F4D83" w:rsidRPr="002A1D09" w:rsidRDefault="006F4D83" w:rsidP="00C95FF2">
            <w:pPr>
              <w:pStyle w:val="TableBullet1"/>
              <w:rPr>
                <w:noProof w:val="0"/>
              </w:rPr>
            </w:pPr>
            <w:r w:rsidRPr="002A1D09">
              <w:rPr>
                <w:noProof w:val="0"/>
              </w:rPr>
              <w:t>Recording changes</w:t>
            </w:r>
          </w:p>
          <w:p w:rsidR="006F4D83" w:rsidRPr="002A1D09" w:rsidRDefault="006F4D83" w:rsidP="00C95FF2">
            <w:pPr>
              <w:pStyle w:val="TableBullet1"/>
              <w:rPr>
                <w:noProof w:val="0"/>
              </w:rPr>
            </w:pPr>
            <w:r w:rsidRPr="002A1D09">
              <w:rPr>
                <w:noProof w:val="0"/>
              </w:rPr>
              <w:t>Types of post-sale activities</w:t>
            </w:r>
          </w:p>
          <w:p w:rsidR="000A249F" w:rsidRPr="002A1D09" w:rsidRDefault="006F4D83" w:rsidP="00C95FF2">
            <w:pPr>
              <w:pStyle w:val="TableBullet1"/>
              <w:rPr>
                <w:noProof w:val="0"/>
              </w:rPr>
            </w:pPr>
            <w:r w:rsidRPr="002A1D09">
              <w:rPr>
                <w:noProof w:val="0"/>
              </w:rPr>
              <w:t>Communicating with past customers</w:t>
            </w:r>
            <w:r w:rsidR="00C95FF2" w:rsidRPr="002A1D09">
              <w:rPr>
                <w:noProof w:val="0"/>
              </w:rPr>
              <w:t>.</w:t>
            </w:r>
            <w:r w:rsidR="00C95FF2" w:rsidRPr="002A1D09">
              <w:rPr>
                <w:noProof w:val="0"/>
              </w:rPr>
              <w:br/>
            </w:r>
          </w:p>
        </w:tc>
      </w:tr>
    </w:tbl>
    <w:p w:rsidR="000A249F" w:rsidRPr="002A1D09" w:rsidRDefault="000A249F" w:rsidP="002D0810">
      <w:pPr>
        <w:pStyle w:val="BodyCopy"/>
        <w:rPr>
          <w:noProof w:val="0"/>
        </w:rPr>
      </w:pPr>
    </w:p>
    <w:p w:rsidR="002F7D4D" w:rsidRPr="002A1D09" w:rsidRDefault="002F7D4D">
      <w:r w:rsidRPr="002A1D09">
        <w:br w:type="page"/>
      </w:r>
    </w:p>
    <w:p w:rsidR="000A249F" w:rsidRPr="002A1D09" w:rsidRDefault="000A249F" w:rsidP="00AE4B1F">
      <w:pPr>
        <w:pStyle w:val="BodyCopy"/>
        <w:rPr>
          <w:noProof w:val="0"/>
        </w:rPr>
      </w:pPr>
    </w:p>
    <w:p w:rsidR="006F4D83" w:rsidRPr="002A1D09" w:rsidRDefault="006F4D83" w:rsidP="00AE4B1F">
      <w:pPr>
        <w:pStyle w:val="BodyCopy"/>
        <w:rPr>
          <w:rFonts w:cs="Times New Roman"/>
          <w:noProof w:val="0"/>
          <w:lang w:eastAsia="en-US"/>
        </w:rPr>
      </w:pPr>
    </w:p>
    <w:p w:rsidR="006F4D83" w:rsidRPr="002A1D09" w:rsidRDefault="006F4D83" w:rsidP="00AE4B1F">
      <w:pPr>
        <w:pStyle w:val="BodyCopy"/>
        <w:rPr>
          <w:rFonts w:cs="Times New Roman"/>
          <w:noProof w:val="0"/>
          <w:lang w:eastAsia="en-US"/>
        </w:rPr>
      </w:pPr>
    </w:p>
    <w:p w:rsidR="002F7D4D" w:rsidRPr="002A1D09" w:rsidRDefault="002F7D4D" w:rsidP="00AE4B1F">
      <w:pPr>
        <w:pStyle w:val="BodyCopy"/>
        <w:rPr>
          <w:noProof w:val="0"/>
        </w:rPr>
      </w:pPr>
    </w:p>
    <w:p w:rsidR="002F7D4D" w:rsidRPr="002A1D09" w:rsidRDefault="002F7D4D" w:rsidP="00AE4B1F">
      <w:pPr>
        <w:pStyle w:val="BodyCopy"/>
        <w:rPr>
          <w:noProof w:val="0"/>
        </w:rPr>
      </w:pPr>
    </w:p>
    <w:p w:rsidR="002F7D4D" w:rsidRPr="002A1D09" w:rsidRDefault="002F7D4D" w:rsidP="00AE4B1F">
      <w:pPr>
        <w:pStyle w:val="BodyCopy"/>
        <w:rPr>
          <w:noProof w:val="0"/>
        </w:rPr>
        <w:sectPr w:rsidR="002F7D4D" w:rsidRPr="002A1D09" w:rsidSect="001A29DB">
          <w:headerReference w:type="even" r:id="rId146"/>
          <w:headerReference w:type="default" r:id="rId147"/>
          <w:pgSz w:w="11906" w:h="16838"/>
          <w:pgMar w:top="1440" w:right="1440" w:bottom="1440" w:left="1440" w:header="708" w:footer="324" w:gutter="0"/>
          <w:cols w:space="708"/>
          <w:docGrid w:linePitch="360"/>
        </w:sectPr>
      </w:pPr>
    </w:p>
    <w:p w:rsidR="009C6C06" w:rsidRPr="002A1D09" w:rsidRDefault="009C6C06" w:rsidP="009C6C06">
      <w:pPr>
        <w:pStyle w:val="Heading1"/>
      </w:pPr>
      <w:bookmarkStart w:id="52" w:name="_Toc294862968"/>
      <w:bookmarkStart w:id="53" w:name="_Toc337029861"/>
      <w:bookmarkStart w:id="54" w:name="_Toc370805498"/>
      <w:bookmarkStart w:id="55" w:name="_Toc409086738"/>
      <w:r w:rsidRPr="002A1D09">
        <w:t>Presentation of written work</w:t>
      </w:r>
      <w:bookmarkEnd w:id="52"/>
      <w:bookmarkEnd w:id="53"/>
      <w:bookmarkEnd w:id="54"/>
      <w:bookmarkEnd w:id="55"/>
    </w:p>
    <w:p w:rsidR="009C6C06" w:rsidRPr="002A1D09" w:rsidRDefault="009C6C06" w:rsidP="008555DF">
      <w:pPr>
        <w:pStyle w:val="Heading2"/>
        <w:numPr>
          <w:ilvl w:val="0"/>
          <w:numId w:val="6"/>
        </w:numPr>
        <w:ind w:left="482" w:hanging="482"/>
      </w:pPr>
      <w:r w:rsidRPr="002A1D09">
        <w:t>Introduction</w:t>
      </w:r>
    </w:p>
    <w:p w:rsidR="009C6C06" w:rsidRPr="002A1D09" w:rsidRDefault="009C6C06" w:rsidP="009C6C06">
      <w:pPr>
        <w:pStyle w:val="BodyCopy"/>
        <w:rPr>
          <w:noProof w:val="0"/>
        </w:rPr>
      </w:pPr>
      <w:r w:rsidRPr="002A1D0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2A1D09" w:rsidRDefault="009C6C06" w:rsidP="008555DF">
      <w:pPr>
        <w:pStyle w:val="Heading2"/>
        <w:numPr>
          <w:ilvl w:val="0"/>
          <w:numId w:val="6"/>
        </w:numPr>
        <w:ind w:left="482" w:hanging="482"/>
      </w:pPr>
      <w:r w:rsidRPr="002A1D09">
        <w:t>Style</w:t>
      </w:r>
    </w:p>
    <w:p w:rsidR="009C6C06" w:rsidRPr="002A1D09" w:rsidRDefault="009C6C06" w:rsidP="009C6C06">
      <w:pPr>
        <w:pStyle w:val="BodyCopy"/>
        <w:rPr>
          <w:noProof w:val="0"/>
        </w:rPr>
      </w:pPr>
      <w:r w:rsidRPr="002A1D09">
        <w:rPr>
          <w:lang w:eastAsia="en-AU"/>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4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2A1D09">
        <w:rPr>
          <w:lang w:eastAsia="en-AU"/>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4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2A1D0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2A1D09">
        <w:rPr>
          <w:noProof w:val="0"/>
        </w:rPr>
        <w:t>s</w:t>
      </w:r>
      <w:r w:rsidRPr="002A1D09">
        <w:rPr>
          <w:noProof w:val="0"/>
        </w:rPr>
        <w:t>ed. The points presented will then follow a logical sequence and be relevant. Students should frequently refer to the question asked, to keep ‘on track’. Teachers recogni</w:t>
      </w:r>
      <w:r w:rsidR="00EC72EE" w:rsidRPr="002A1D09">
        <w:rPr>
          <w:noProof w:val="0"/>
        </w:rPr>
        <w:t>s</w:t>
      </w:r>
      <w:r w:rsidRPr="002A1D09">
        <w:rPr>
          <w:noProof w:val="0"/>
        </w:rPr>
        <w:t>e and are critical of work that does not answer the question, or is ‘padded’ with irrelevant material. In summary, remember to:</w:t>
      </w:r>
    </w:p>
    <w:p w:rsidR="009C6C06" w:rsidRPr="002A1D09" w:rsidRDefault="009C6C06" w:rsidP="009C6C06">
      <w:pPr>
        <w:pStyle w:val="Bullet1"/>
      </w:pPr>
      <w:r w:rsidRPr="002A1D09">
        <w:t>Plan ahead</w:t>
      </w:r>
    </w:p>
    <w:p w:rsidR="009C6C06" w:rsidRPr="002A1D09" w:rsidRDefault="009C6C06" w:rsidP="009C6C06">
      <w:pPr>
        <w:pStyle w:val="Bullet1"/>
      </w:pPr>
      <w:r w:rsidRPr="002A1D09">
        <w:t>Be clear and concise</w:t>
      </w:r>
    </w:p>
    <w:p w:rsidR="009C6C06" w:rsidRPr="002A1D09" w:rsidRDefault="009C6C06" w:rsidP="009C6C06">
      <w:pPr>
        <w:pStyle w:val="Bullet1"/>
      </w:pPr>
      <w:r w:rsidRPr="002A1D09">
        <w:t>Answer the question</w:t>
      </w:r>
    </w:p>
    <w:p w:rsidR="009C6C06" w:rsidRPr="002A1D09" w:rsidRDefault="009C6C06" w:rsidP="009C6C06">
      <w:pPr>
        <w:pStyle w:val="Bullet1"/>
      </w:pPr>
      <w:r w:rsidRPr="002A1D09">
        <w:t>Proofread the final draft.</w:t>
      </w:r>
    </w:p>
    <w:p w:rsidR="009C6C06" w:rsidRPr="002A1D09" w:rsidRDefault="009C6C06" w:rsidP="008555DF">
      <w:pPr>
        <w:pStyle w:val="Heading2"/>
        <w:numPr>
          <w:ilvl w:val="0"/>
          <w:numId w:val="6"/>
        </w:numPr>
        <w:ind w:left="482" w:hanging="482"/>
      </w:pPr>
      <w:r w:rsidRPr="002A1D09">
        <w:t>Presenting Written Work</w:t>
      </w:r>
    </w:p>
    <w:p w:rsidR="009C6C06" w:rsidRPr="002A1D09" w:rsidRDefault="009C6C06" w:rsidP="009C6C06">
      <w:pPr>
        <w:pStyle w:val="BodyCopy"/>
        <w:rPr>
          <w:b/>
          <w:i/>
          <w:noProof w:val="0"/>
        </w:rPr>
      </w:pPr>
      <w:r w:rsidRPr="002A1D09">
        <w:rPr>
          <w:b/>
          <w:i/>
          <w:noProof w:val="0"/>
        </w:rPr>
        <w:t>Types of written work</w:t>
      </w:r>
    </w:p>
    <w:p w:rsidR="009C6C06" w:rsidRPr="002A1D09" w:rsidRDefault="009C6C06" w:rsidP="009C6C06">
      <w:pPr>
        <w:pStyle w:val="BodyCopy"/>
        <w:rPr>
          <w:noProof w:val="0"/>
        </w:rPr>
      </w:pPr>
      <w:r w:rsidRPr="002A1D09">
        <w:rPr>
          <w:noProof w:val="0"/>
        </w:rPr>
        <w:t>Students may be asked to write:</w:t>
      </w:r>
    </w:p>
    <w:p w:rsidR="009C6C06" w:rsidRPr="002A1D09" w:rsidRDefault="009C6C06" w:rsidP="009C6C06">
      <w:pPr>
        <w:pStyle w:val="Bullet1"/>
      </w:pPr>
      <w:r w:rsidRPr="002A1D09">
        <w:t>Short and long reports</w:t>
      </w:r>
    </w:p>
    <w:p w:rsidR="009C6C06" w:rsidRPr="002A1D09" w:rsidRDefault="009C6C06" w:rsidP="009C6C06">
      <w:pPr>
        <w:pStyle w:val="Bullet1"/>
      </w:pPr>
      <w:r w:rsidRPr="002A1D09">
        <w:t>Essays</w:t>
      </w:r>
    </w:p>
    <w:p w:rsidR="009C6C06" w:rsidRPr="002A1D09" w:rsidRDefault="009C6C06" w:rsidP="009C6C06">
      <w:pPr>
        <w:pStyle w:val="Bullet1"/>
      </w:pPr>
      <w:r w:rsidRPr="002A1D09">
        <w:t>Records of interviews</w:t>
      </w:r>
    </w:p>
    <w:p w:rsidR="009C6C06" w:rsidRPr="002A1D09" w:rsidRDefault="009C6C06" w:rsidP="009C6C06">
      <w:pPr>
        <w:pStyle w:val="Bullet1"/>
      </w:pPr>
      <w:r w:rsidRPr="002A1D09">
        <w:t>Questionnaires</w:t>
      </w:r>
    </w:p>
    <w:p w:rsidR="009C6C06" w:rsidRPr="002A1D09" w:rsidRDefault="009C6C06" w:rsidP="009C6C06">
      <w:pPr>
        <w:pStyle w:val="Bullet1"/>
      </w:pPr>
      <w:r w:rsidRPr="002A1D09">
        <w:t>Business letters</w:t>
      </w:r>
    </w:p>
    <w:p w:rsidR="009C6C06" w:rsidRPr="002A1D09" w:rsidRDefault="009C6C06" w:rsidP="009C6C06">
      <w:pPr>
        <w:pStyle w:val="Bullet1"/>
      </w:pPr>
      <w:r w:rsidRPr="002A1D09">
        <w:t xml:space="preserve">Resumes. </w:t>
      </w:r>
    </w:p>
    <w:p w:rsidR="009C6C06" w:rsidRPr="002A1D09" w:rsidRDefault="009C6C06" w:rsidP="009C6C06">
      <w:pPr>
        <w:pStyle w:val="BodyCopy"/>
        <w:spacing w:before="240"/>
        <w:rPr>
          <w:b/>
          <w:i/>
          <w:noProof w:val="0"/>
        </w:rPr>
      </w:pPr>
      <w:r w:rsidRPr="002A1D09">
        <w:rPr>
          <w:b/>
          <w:i/>
          <w:noProof w:val="0"/>
        </w:rPr>
        <w:t>Format</w:t>
      </w:r>
    </w:p>
    <w:p w:rsidR="009C6C06" w:rsidRPr="002A1D09" w:rsidRDefault="009C6C06" w:rsidP="009C6C06">
      <w:pPr>
        <w:pStyle w:val="BodyCopy"/>
        <w:rPr>
          <w:noProof w:val="0"/>
        </w:rPr>
      </w:pPr>
      <w:r w:rsidRPr="002A1D0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2A1D09">
        <w:rPr>
          <w:noProof w:val="0"/>
        </w:rPr>
        <w:br w:type="page"/>
      </w:r>
    </w:p>
    <w:p w:rsidR="009C6C06" w:rsidRPr="002A1D09" w:rsidRDefault="009C6C06" w:rsidP="009C6C06">
      <w:pPr>
        <w:pStyle w:val="BodyCopyBold"/>
        <w:rPr>
          <w:i/>
          <w:noProof w:val="0"/>
        </w:rPr>
      </w:pPr>
      <w:r w:rsidRPr="002A1D09">
        <w:rPr>
          <w:i/>
          <w:noProof w:val="0"/>
        </w:rPr>
        <w:t>Cover Sheet</w:t>
      </w:r>
    </w:p>
    <w:p w:rsidR="009C6C06" w:rsidRPr="002A1D09" w:rsidRDefault="009C6C06" w:rsidP="009C6C06">
      <w:pPr>
        <w:pStyle w:val="BodyCopy"/>
        <w:rPr>
          <w:noProof w:val="0"/>
        </w:rPr>
      </w:pPr>
      <w:r w:rsidRPr="002A1D09">
        <w:rPr>
          <w:noProof w:val="0"/>
        </w:rPr>
        <w:t>All written work should be submitted with a cover sheet stapled to the front that contains:</w:t>
      </w:r>
    </w:p>
    <w:p w:rsidR="009C6C06" w:rsidRPr="002A1D09" w:rsidRDefault="009C6C06" w:rsidP="009C6C06">
      <w:pPr>
        <w:pStyle w:val="Bullet1"/>
      </w:pPr>
      <w:r w:rsidRPr="002A1D09">
        <w:t>The student’s name and student number</w:t>
      </w:r>
    </w:p>
    <w:p w:rsidR="009C6C06" w:rsidRPr="002A1D09" w:rsidRDefault="009C6C06" w:rsidP="009C6C06">
      <w:pPr>
        <w:pStyle w:val="Bullet1"/>
      </w:pPr>
      <w:r w:rsidRPr="002A1D09">
        <w:t>The name of the class/unit</w:t>
      </w:r>
    </w:p>
    <w:p w:rsidR="009C6C06" w:rsidRPr="002A1D09" w:rsidRDefault="009C6C06" w:rsidP="009C6C06">
      <w:pPr>
        <w:pStyle w:val="Bullet1"/>
      </w:pPr>
      <w:r w:rsidRPr="002A1D09">
        <w:t>The due date of the work</w:t>
      </w:r>
    </w:p>
    <w:p w:rsidR="009C6C06" w:rsidRPr="002A1D09" w:rsidRDefault="009C6C06" w:rsidP="009C6C06">
      <w:pPr>
        <w:pStyle w:val="Bullet1"/>
      </w:pPr>
      <w:r w:rsidRPr="002A1D09">
        <w:t>The title of the work</w:t>
      </w:r>
    </w:p>
    <w:p w:rsidR="009C6C06" w:rsidRPr="002A1D09" w:rsidRDefault="009C6C06" w:rsidP="009C6C06">
      <w:pPr>
        <w:pStyle w:val="Bullet1"/>
      </w:pPr>
      <w:r w:rsidRPr="002A1D09">
        <w:t>The teacher’s name</w:t>
      </w:r>
    </w:p>
    <w:p w:rsidR="009C6C06" w:rsidRPr="002A1D09" w:rsidRDefault="009C6C06" w:rsidP="009C6C06">
      <w:pPr>
        <w:pStyle w:val="Bullet1"/>
      </w:pPr>
      <w:r w:rsidRPr="002A1D09">
        <w:t>A signed declaration that the work does not involve plagiarism.</w:t>
      </w:r>
    </w:p>
    <w:p w:rsidR="009C6C06" w:rsidRPr="002A1D09" w:rsidRDefault="009C6C06" w:rsidP="009C6C06">
      <w:pPr>
        <w:pStyle w:val="BodyCopy"/>
        <w:spacing w:before="240"/>
        <w:rPr>
          <w:b/>
          <w:i/>
          <w:noProof w:val="0"/>
        </w:rPr>
      </w:pPr>
      <w:r w:rsidRPr="002A1D09">
        <w:rPr>
          <w:b/>
          <w:i/>
          <w:noProof w:val="0"/>
        </w:rPr>
        <w:t>Keeping a Copy</w:t>
      </w:r>
    </w:p>
    <w:p w:rsidR="009C6C06" w:rsidRPr="002A1D09" w:rsidRDefault="009C6C06" w:rsidP="009C6C06">
      <w:pPr>
        <w:pStyle w:val="BodyCopy"/>
        <w:rPr>
          <w:noProof w:val="0"/>
        </w:rPr>
      </w:pPr>
      <w:r w:rsidRPr="002A1D09">
        <w:rPr>
          <w:noProof w:val="0"/>
        </w:rPr>
        <w:t>Students must keep a copy of the written work in case it is lost. This rarely happens but it can be disastrous if a copy has not been kept.</w:t>
      </w:r>
    </w:p>
    <w:p w:rsidR="009C6C06" w:rsidRPr="002A1D09" w:rsidRDefault="009C6C06" w:rsidP="009C6C06">
      <w:pPr>
        <w:pStyle w:val="BodyCopy"/>
        <w:spacing w:before="240"/>
        <w:rPr>
          <w:b/>
          <w:i/>
          <w:noProof w:val="0"/>
        </w:rPr>
      </w:pPr>
      <w:r w:rsidRPr="002A1D09">
        <w:rPr>
          <w:b/>
          <w:i/>
          <w:noProof w:val="0"/>
        </w:rPr>
        <w:t>Inclusive language</w:t>
      </w:r>
    </w:p>
    <w:p w:rsidR="009C6C06" w:rsidRPr="002A1D09" w:rsidRDefault="009C6C06" w:rsidP="009C6C06">
      <w:pPr>
        <w:pStyle w:val="BodyCopy"/>
        <w:rPr>
          <w:noProof w:val="0"/>
        </w:rPr>
      </w:pPr>
      <w:r w:rsidRPr="002A1D0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2A1D09" w:rsidRDefault="009C6C06" w:rsidP="009C6C06">
      <w:pPr>
        <w:pStyle w:val="BodyCopy"/>
        <w:rPr>
          <w:noProof w:val="0"/>
        </w:rPr>
      </w:pPr>
      <w:r w:rsidRPr="002A1D0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2A1D09" w:rsidTr="00F814A5">
        <w:tc>
          <w:tcPr>
            <w:tcW w:w="3969" w:type="dxa"/>
            <w:shd w:val="clear" w:color="auto" w:fill="F2F2F2" w:themeFill="background1" w:themeFillShade="F2"/>
          </w:tcPr>
          <w:p w:rsidR="009C6C06" w:rsidRPr="002A1D09" w:rsidRDefault="009C6C06" w:rsidP="00F814A5">
            <w:pPr>
              <w:pStyle w:val="BodyCopy"/>
              <w:spacing w:before="120" w:after="120"/>
              <w:jc w:val="both"/>
              <w:rPr>
                <w:noProof w:val="0"/>
              </w:rPr>
            </w:pPr>
            <w:r w:rsidRPr="002A1D09">
              <w:rPr>
                <w:noProof w:val="0"/>
              </w:rPr>
              <w:t>Mankind</w:t>
            </w:r>
          </w:p>
        </w:tc>
        <w:tc>
          <w:tcPr>
            <w:tcW w:w="3452" w:type="dxa"/>
            <w:shd w:val="clear" w:color="auto" w:fill="F2F2F2" w:themeFill="background1" w:themeFillShade="F2"/>
          </w:tcPr>
          <w:p w:rsidR="009C6C06" w:rsidRPr="002A1D09" w:rsidRDefault="009C6C06" w:rsidP="00F814A5">
            <w:pPr>
              <w:pStyle w:val="BodyCopy"/>
              <w:spacing w:before="120" w:after="120"/>
              <w:rPr>
                <w:i/>
                <w:noProof w:val="0"/>
              </w:rPr>
            </w:pPr>
            <w:r w:rsidRPr="002A1D09">
              <w:rPr>
                <w:i/>
                <w:noProof w:val="0"/>
              </w:rPr>
              <w:t>Humankind</w:t>
            </w:r>
          </w:p>
        </w:tc>
      </w:tr>
      <w:tr w:rsidR="009C6C06" w:rsidRPr="002A1D09" w:rsidTr="00F814A5">
        <w:tc>
          <w:tcPr>
            <w:tcW w:w="3969" w:type="dxa"/>
            <w:shd w:val="clear" w:color="auto" w:fill="F2F2F2" w:themeFill="background1" w:themeFillShade="F2"/>
          </w:tcPr>
          <w:p w:rsidR="009C6C06" w:rsidRPr="002A1D09" w:rsidRDefault="009C6C06" w:rsidP="00F814A5">
            <w:pPr>
              <w:pStyle w:val="BodyCopy"/>
              <w:spacing w:before="120" w:after="120"/>
              <w:jc w:val="both"/>
              <w:rPr>
                <w:noProof w:val="0"/>
              </w:rPr>
            </w:pPr>
            <w:r w:rsidRPr="002A1D09">
              <w:rPr>
                <w:noProof w:val="0"/>
              </w:rPr>
              <w:t>Barman/maid</w:t>
            </w:r>
          </w:p>
        </w:tc>
        <w:tc>
          <w:tcPr>
            <w:tcW w:w="3452" w:type="dxa"/>
            <w:shd w:val="clear" w:color="auto" w:fill="F2F2F2" w:themeFill="background1" w:themeFillShade="F2"/>
          </w:tcPr>
          <w:p w:rsidR="009C6C06" w:rsidRPr="002A1D09" w:rsidRDefault="009C6C06" w:rsidP="00F814A5">
            <w:pPr>
              <w:pStyle w:val="BodyCopy"/>
              <w:spacing w:before="120" w:after="120"/>
              <w:rPr>
                <w:i/>
                <w:noProof w:val="0"/>
              </w:rPr>
            </w:pPr>
            <w:r w:rsidRPr="002A1D09">
              <w:rPr>
                <w:i/>
                <w:noProof w:val="0"/>
              </w:rPr>
              <w:t>Bar attendant</w:t>
            </w:r>
          </w:p>
        </w:tc>
      </w:tr>
      <w:tr w:rsidR="009C6C06" w:rsidRPr="002A1D09" w:rsidTr="00F814A5">
        <w:tc>
          <w:tcPr>
            <w:tcW w:w="3969" w:type="dxa"/>
            <w:shd w:val="clear" w:color="auto" w:fill="F2F2F2" w:themeFill="background1" w:themeFillShade="F2"/>
          </w:tcPr>
          <w:p w:rsidR="009C6C06" w:rsidRPr="002A1D09" w:rsidRDefault="009C6C06" w:rsidP="00F814A5">
            <w:pPr>
              <w:pStyle w:val="BodyCopy"/>
              <w:spacing w:before="120" w:after="120"/>
              <w:jc w:val="both"/>
              <w:rPr>
                <w:noProof w:val="0"/>
              </w:rPr>
            </w:pPr>
            <w:r w:rsidRPr="002A1D09">
              <w:rPr>
                <w:noProof w:val="0"/>
              </w:rPr>
              <w:t>Host/hostess</w:t>
            </w:r>
          </w:p>
        </w:tc>
        <w:tc>
          <w:tcPr>
            <w:tcW w:w="3452" w:type="dxa"/>
            <w:shd w:val="clear" w:color="auto" w:fill="F2F2F2" w:themeFill="background1" w:themeFillShade="F2"/>
          </w:tcPr>
          <w:p w:rsidR="009C6C06" w:rsidRPr="002A1D09" w:rsidRDefault="009C6C06" w:rsidP="00F814A5">
            <w:pPr>
              <w:pStyle w:val="BodyCopy"/>
              <w:spacing w:before="120" w:after="120"/>
              <w:rPr>
                <w:i/>
                <w:noProof w:val="0"/>
              </w:rPr>
            </w:pPr>
            <w:r w:rsidRPr="002A1D09">
              <w:rPr>
                <w:i/>
                <w:noProof w:val="0"/>
              </w:rPr>
              <w:t>Host</w:t>
            </w:r>
          </w:p>
        </w:tc>
      </w:tr>
      <w:tr w:rsidR="009C6C06" w:rsidRPr="002A1D09" w:rsidTr="00F814A5">
        <w:tc>
          <w:tcPr>
            <w:tcW w:w="3969" w:type="dxa"/>
            <w:shd w:val="clear" w:color="auto" w:fill="F2F2F2" w:themeFill="background1" w:themeFillShade="F2"/>
          </w:tcPr>
          <w:p w:rsidR="009C6C06" w:rsidRPr="002A1D09" w:rsidRDefault="009C6C06" w:rsidP="00F814A5">
            <w:pPr>
              <w:pStyle w:val="BodyCopy"/>
              <w:spacing w:before="120" w:after="120"/>
              <w:jc w:val="both"/>
              <w:rPr>
                <w:noProof w:val="0"/>
              </w:rPr>
            </w:pPr>
            <w:r w:rsidRPr="002A1D09">
              <w:rPr>
                <w:noProof w:val="0"/>
              </w:rPr>
              <w:t>Waiter/waitress</w:t>
            </w:r>
          </w:p>
        </w:tc>
        <w:tc>
          <w:tcPr>
            <w:tcW w:w="3452" w:type="dxa"/>
            <w:shd w:val="clear" w:color="auto" w:fill="F2F2F2" w:themeFill="background1" w:themeFillShade="F2"/>
          </w:tcPr>
          <w:p w:rsidR="009C6C06" w:rsidRPr="002A1D09" w:rsidRDefault="009C6C06" w:rsidP="00F814A5">
            <w:pPr>
              <w:pStyle w:val="BodyCopy"/>
              <w:spacing w:before="120" w:after="120"/>
              <w:rPr>
                <w:i/>
                <w:noProof w:val="0"/>
              </w:rPr>
            </w:pPr>
            <w:r w:rsidRPr="002A1D09">
              <w:rPr>
                <w:i/>
                <w:noProof w:val="0"/>
              </w:rPr>
              <w:t>Waiter or waiting staff</w:t>
            </w:r>
          </w:p>
        </w:tc>
      </w:tr>
    </w:tbl>
    <w:p w:rsidR="009C6C06" w:rsidRPr="002A1D09" w:rsidRDefault="009C6C06" w:rsidP="009C6C06">
      <w:pPr>
        <w:pStyle w:val="BodyCopy"/>
        <w:rPr>
          <w:noProof w:val="0"/>
        </w:rPr>
        <w:sectPr w:rsidR="009C6C06" w:rsidRPr="002A1D09" w:rsidSect="001A29DB">
          <w:headerReference w:type="even" r:id="rId150"/>
          <w:headerReference w:type="default" r:id="rId151"/>
          <w:pgSz w:w="11906" w:h="16838" w:code="9"/>
          <w:pgMar w:top="1440" w:right="1440" w:bottom="1440" w:left="1701" w:header="709" w:footer="335" w:gutter="0"/>
          <w:cols w:space="708"/>
          <w:docGrid w:linePitch="360"/>
        </w:sectPr>
      </w:pPr>
    </w:p>
    <w:p w:rsidR="009C6C06" w:rsidRPr="002A1D09" w:rsidRDefault="009C6C06" w:rsidP="009C6C06">
      <w:pPr>
        <w:pStyle w:val="Heading1"/>
      </w:pPr>
      <w:bookmarkStart w:id="56" w:name="_Toc337029862"/>
      <w:bookmarkStart w:id="57" w:name="_Toc370805499"/>
      <w:bookmarkStart w:id="58" w:name="_Toc409086739"/>
      <w:r w:rsidRPr="002A1D09">
        <w:t>Recommended reading</w:t>
      </w:r>
      <w:bookmarkEnd w:id="56"/>
      <w:bookmarkEnd w:id="57"/>
      <w:bookmarkEnd w:id="58"/>
    </w:p>
    <w:p w:rsidR="00CF1B86" w:rsidRPr="002A1D09" w:rsidRDefault="00CF1B86" w:rsidP="009E3138">
      <w:pPr>
        <w:pStyle w:val="BodyCopy"/>
        <w:rPr>
          <w:noProof w:val="0"/>
        </w:rPr>
      </w:pPr>
      <w:r w:rsidRPr="002A1D09">
        <w:rPr>
          <w:noProof w:val="0"/>
        </w:rPr>
        <w:t>Bhatia, A; 2012 (1st edition</w:t>
      </w:r>
      <w:r w:rsidRPr="002A1D09">
        <w:rPr>
          <w:i/>
          <w:noProof w:val="0"/>
        </w:rPr>
        <w:t>); The Business of Travel Agency &amp; Tour Operations Management</w:t>
      </w:r>
      <w:r w:rsidRPr="002A1D09">
        <w:rPr>
          <w:noProof w:val="0"/>
        </w:rPr>
        <w:t>; Sterling Publishers</w:t>
      </w:r>
    </w:p>
    <w:p w:rsidR="00CF1B86" w:rsidRPr="002A1D09" w:rsidRDefault="00CF1B86" w:rsidP="009E3138">
      <w:pPr>
        <w:pStyle w:val="BodyCopy"/>
        <w:rPr>
          <w:noProof w:val="0"/>
        </w:rPr>
      </w:pPr>
      <w:r w:rsidRPr="002A1D09">
        <w:rPr>
          <w:noProof w:val="0"/>
        </w:rPr>
        <w:t xml:space="preserve">Davidoff, Doris &amp; Phillip; 1995 (3rd edition); </w:t>
      </w:r>
      <w:r w:rsidRPr="002A1D09">
        <w:rPr>
          <w:i/>
          <w:noProof w:val="0"/>
        </w:rPr>
        <w:t>Air Fares and Ticketing</w:t>
      </w:r>
      <w:r w:rsidRPr="002A1D09">
        <w:rPr>
          <w:noProof w:val="0"/>
        </w:rPr>
        <w:t xml:space="preserve">;  Prentice Hall </w:t>
      </w:r>
    </w:p>
    <w:p w:rsidR="00CF1B86" w:rsidRPr="002A1D09" w:rsidRDefault="00CF1B86" w:rsidP="009E3138">
      <w:pPr>
        <w:pStyle w:val="BodyCopy"/>
        <w:rPr>
          <w:noProof w:val="0"/>
        </w:rPr>
      </w:pPr>
      <w:r w:rsidRPr="002A1D09">
        <w:rPr>
          <w:rStyle w:val="a-size-large1"/>
          <w:rFonts w:ascii="Helvetica" w:hAnsi="Helvetica" w:cs="Calibri"/>
          <w:noProof w:val="0"/>
        </w:rPr>
        <w:t xml:space="preserve">Mears, Lee; </w:t>
      </w:r>
      <w:r w:rsidRPr="002A1D09">
        <w:rPr>
          <w:noProof w:val="0"/>
        </w:rPr>
        <w:t xml:space="preserve">2012 (1st edition); </w:t>
      </w:r>
      <w:r w:rsidRPr="002A1D09">
        <w:rPr>
          <w:rStyle w:val="a-size-large1"/>
          <w:rFonts w:ascii="Helvetica" w:hAnsi="Helvetica" w:cs="Calibri"/>
          <w:i/>
          <w:noProof w:val="0"/>
        </w:rPr>
        <w:t>How to Become a Travel Agent</w:t>
      </w:r>
      <w:r w:rsidRPr="002A1D09">
        <w:rPr>
          <w:noProof w:val="0"/>
        </w:rPr>
        <w:t xml:space="preserve">; CreateSpace Independent Publishing Platform </w:t>
      </w:r>
    </w:p>
    <w:p w:rsidR="00CF1B86" w:rsidRPr="002A1D09" w:rsidRDefault="00CF1B86" w:rsidP="009E3138">
      <w:pPr>
        <w:pStyle w:val="BodyCopy"/>
        <w:rPr>
          <w:noProof w:val="0"/>
        </w:rPr>
      </w:pPr>
      <w:r w:rsidRPr="002A1D09">
        <w:rPr>
          <w:rStyle w:val="a-size-large1"/>
          <w:rFonts w:ascii="Helvetica" w:hAnsi="Helvetica" w:cs="Calibri"/>
          <w:noProof w:val="0"/>
        </w:rPr>
        <w:t xml:space="preserve">Pelentay, Lori; </w:t>
      </w:r>
      <w:r w:rsidRPr="002A1D09">
        <w:rPr>
          <w:noProof w:val="0"/>
        </w:rPr>
        <w:t xml:space="preserve">2013 (1st edition); </w:t>
      </w:r>
      <w:r w:rsidRPr="002A1D09">
        <w:rPr>
          <w:rStyle w:val="a-size-large1"/>
          <w:rFonts w:ascii="Helvetica" w:hAnsi="Helvetica" w:cs="Calibri"/>
          <w:i/>
          <w:noProof w:val="0"/>
        </w:rPr>
        <w:t>How to Sell Cruises Step-by-Step: A Beginner's Guide to Becoming a "Cruise-Selling" Travel Agent</w:t>
      </w:r>
      <w:r w:rsidRPr="002A1D09">
        <w:rPr>
          <w:rStyle w:val="a-size-medium3"/>
          <w:rFonts w:ascii="Helvetica" w:hAnsi="Helvetica" w:cs="Calibri"/>
          <w:noProof w:val="0"/>
        </w:rPr>
        <w:t xml:space="preserve">; </w:t>
      </w:r>
      <w:r w:rsidRPr="002A1D09">
        <w:rPr>
          <w:noProof w:val="0"/>
        </w:rPr>
        <w:t xml:space="preserve">CreateSpace Independent Publishing Platform </w:t>
      </w:r>
    </w:p>
    <w:p w:rsidR="00CF1B86" w:rsidRPr="002A1D09" w:rsidRDefault="00CF1B86" w:rsidP="009E3138">
      <w:pPr>
        <w:pStyle w:val="BodyCopy"/>
        <w:rPr>
          <w:noProof w:val="0"/>
        </w:rPr>
      </w:pPr>
      <w:r w:rsidRPr="002A1D09">
        <w:rPr>
          <w:noProof w:val="0"/>
        </w:rPr>
        <w:t xml:space="preserve">Purzycki, Jeanne; 2000 (3rd edition); </w:t>
      </w:r>
      <w:r w:rsidRPr="002A1D09">
        <w:rPr>
          <w:i/>
          <w:noProof w:val="0"/>
        </w:rPr>
        <w:t>Practical Guide to Fares &amp; Ticketing</w:t>
      </w:r>
      <w:r w:rsidRPr="002A1D09">
        <w:rPr>
          <w:noProof w:val="0"/>
        </w:rPr>
        <w:t>; Cengage Learning</w:t>
      </w:r>
    </w:p>
    <w:p w:rsidR="00CF1B86" w:rsidRPr="002A1D09" w:rsidRDefault="00CF1B86" w:rsidP="009E3138">
      <w:pPr>
        <w:pStyle w:val="BodyCopy"/>
        <w:rPr>
          <w:noProof w:val="0"/>
        </w:rPr>
      </w:pPr>
      <w:r w:rsidRPr="002A1D09">
        <w:rPr>
          <w:rStyle w:val="a-size-large1"/>
          <w:rFonts w:ascii="Helvetica" w:hAnsi="Helvetica" w:cs="Calibri"/>
          <w:noProof w:val="0"/>
        </w:rPr>
        <w:t xml:space="preserve">Rastogi, K; 2007 (1st edition); </w:t>
      </w:r>
      <w:r w:rsidRPr="002A1D09">
        <w:rPr>
          <w:rStyle w:val="a-size-large1"/>
          <w:rFonts w:ascii="Helvetica" w:hAnsi="Helvetica" w:cs="Calibri"/>
          <w:i/>
          <w:noProof w:val="0"/>
        </w:rPr>
        <w:t>Air Travel Ticketing and Fare Construction</w:t>
      </w:r>
      <w:r w:rsidRPr="002A1D09">
        <w:rPr>
          <w:i/>
          <w:noProof w:val="0"/>
        </w:rPr>
        <w:t xml:space="preserve"> </w:t>
      </w:r>
      <w:r w:rsidRPr="002A1D09">
        <w:rPr>
          <w:rStyle w:val="a-size-medium3"/>
          <w:rFonts w:ascii="Helvetica" w:hAnsi="Helvetica" w:cs="Calibri"/>
          <w:i/>
          <w:noProof w:val="0"/>
        </w:rPr>
        <w:t>Hardcover</w:t>
      </w:r>
      <w:r w:rsidRPr="002A1D09">
        <w:rPr>
          <w:noProof w:val="0"/>
        </w:rPr>
        <w:t xml:space="preserve">; Aman Publications </w:t>
      </w:r>
    </w:p>
    <w:p w:rsidR="00CF1B86" w:rsidRPr="002A1D09" w:rsidRDefault="00CF1B86" w:rsidP="009E3138">
      <w:pPr>
        <w:pStyle w:val="BodyCopy"/>
        <w:rPr>
          <w:noProof w:val="0"/>
        </w:rPr>
      </w:pPr>
      <w:r w:rsidRPr="002A1D09">
        <w:rPr>
          <w:rStyle w:val="a-size-large1"/>
          <w:rFonts w:ascii="Helvetica" w:hAnsi="Helvetica" w:cs="Calibri"/>
          <w:noProof w:val="0"/>
        </w:rPr>
        <w:t xml:space="preserve">Singh, K; 2008 (1st edition); </w:t>
      </w:r>
      <w:r w:rsidRPr="002A1D09">
        <w:rPr>
          <w:rStyle w:val="a-size-large1"/>
          <w:rFonts w:ascii="Helvetica" w:hAnsi="Helvetica" w:cs="Calibri"/>
          <w:i/>
          <w:noProof w:val="0"/>
        </w:rPr>
        <w:t>Foreign Exchange Management and Air Ticketing</w:t>
      </w:r>
      <w:r w:rsidRPr="002A1D09">
        <w:rPr>
          <w:i/>
          <w:noProof w:val="0"/>
        </w:rPr>
        <w:t xml:space="preserve"> </w:t>
      </w:r>
      <w:r w:rsidRPr="002A1D09">
        <w:rPr>
          <w:rStyle w:val="a-size-medium3"/>
          <w:rFonts w:ascii="Helvetica" w:hAnsi="Helvetica" w:cs="Calibri"/>
          <w:i/>
          <w:noProof w:val="0"/>
        </w:rPr>
        <w:t>Hardcover</w:t>
      </w:r>
      <w:r w:rsidRPr="002A1D09">
        <w:rPr>
          <w:rStyle w:val="a-size-medium3"/>
          <w:rFonts w:ascii="Helvetica" w:hAnsi="Helvetica" w:cs="Calibri"/>
          <w:noProof w:val="0"/>
        </w:rPr>
        <w:t>; Isha Books</w:t>
      </w:r>
      <w:r w:rsidRPr="002A1D09">
        <w:rPr>
          <w:noProof w:val="0"/>
        </w:rPr>
        <w:t xml:space="preserve"> </w:t>
      </w:r>
    </w:p>
    <w:p w:rsidR="00CF1B86" w:rsidRPr="002A1D09" w:rsidRDefault="00CF1B86" w:rsidP="009E3138">
      <w:pPr>
        <w:pStyle w:val="BodyCopy"/>
        <w:rPr>
          <w:noProof w:val="0"/>
        </w:rPr>
      </w:pPr>
      <w:r w:rsidRPr="002A1D09">
        <w:rPr>
          <w:rStyle w:val="a-size-large1"/>
          <w:rFonts w:ascii="Helvetica" w:hAnsi="Helvetica" w:cs="Calibri"/>
          <w:noProof w:val="0"/>
        </w:rPr>
        <w:t xml:space="preserve">Smith, Patrick; </w:t>
      </w:r>
      <w:r w:rsidRPr="002A1D09">
        <w:rPr>
          <w:noProof w:val="0"/>
        </w:rPr>
        <w:t xml:space="preserve">2013 (1st edition); </w:t>
      </w:r>
      <w:r w:rsidRPr="002A1D09">
        <w:rPr>
          <w:rStyle w:val="a-size-large1"/>
          <w:rFonts w:ascii="Helvetica" w:hAnsi="Helvetica" w:cs="Calibri"/>
          <w:i/>
          <w:noProof w:val="0"/>
        </w:rPr>
        <w:t>Cockpit Confidential: Everything You Need to Know About Air Travel</w:t>
      </w:r>
      <w:r w:rsidRPr="002A1D09">
        <w:rPr>
          <w:rStyle w:val="a-size-large1"/>
          <w:rFonts w:ascii="Helvetica" w:hAnsi="Helvetica" w:cs="Calibri"/>
          <w:noProof w:val="0"/>
        </w:rPr>
        <w:t>; Sourcebooks</w:t>
      </w:r>
    </w:p>
    <w:p w:rsidR="000A249F" w:rsidRPr="002A1D09" w:rsidRDefault="000A249F" w:rsidP="000A249F">
      <w:pPr>
        <w:pStyle w:val="BodyCopy"/>
        <w:rPr>
          <w:noProof w:val="0"/>
        </w:rPr>
      </w:pPr>
      <w:r w:rsidRPr="002A1D09">
        <w:rPr>
          <w:noProof w:val="0"/>
        </w:rPr>
        <w:br w:type="page"/>
      </w:r>
    </w:p>
    <w:p w:rsidR="009C6C06" w:rsidRPr="002A1D09" w:rsidRDefault="009C6C06" w:rsidP="009E3138">
      <w:pPr>
        <w:pStyle w:val="BodyCopy"/>
        <w:rPr>
          <w:noProof w:val="0"/>
        </w:rPr>
      </w:pPr>
    </w:p>
    <w:p w:rsidR="00E66985" w:rsidRPr="002A1D09" w:rsidRDefault="00E66985" w:rsidP="009E3138">
      <w:pPr>
        <w:pStyle w:val="BodyCopy"/>
        <w:rPr>
          <w:noProof w:val="0"/>
        </w:rPr>
      </w:pPr>
    </w:p>
    <w:p w:rsidR="00E66985" w:rsidRPr="002A1D09" w:rsidRDefault="00E66985" w:rsidP="009E3138">
      <w:pPr>
        <w:pStyle w:val="BodyCopy"/>
        <w:rPr>
          <w:noProof w:val="0"/>
        </w:rPr>
      </w:pPr>
    </w:p>
    <w:p w:rsidR="00E66985" w:rsidRPr="002A1D09" w:rsidRDefault="00E66985" w:rsidP="009E3138">
      <w:pPr>
        <w:pStyle w:val="BodyCopy"/>
        <w:rPr>
          <w:noProof w:val="0"/>
        </w:rPr>
      </w:pPr>
    </w:p>
    <w:p w:rsidR="00E66985" w:rsidRPr="002A1D09" w:rsidRDefault="00E66985" w:rsidP="009E3138">
      <w:pPr>
        <w:pStyle w:val="BodyCopy"/>
        <w:rPr>
          <w:noProof w:val="0"/>
        </w:rPr>
      </w:pPr>
    </w:p>
    <w:p w:rsidR="00E66985" w:rsidRPr="002A1D09" w:rsidRDefault="00E66985" w:rsidP="009E3138">
      <w:pPr>
        <w:pStyle w:val="BodyCopy"/>
        <w:rPr>
          <w:noProof w:val="0"/>
        </w:rPr>
      </w:pPr>
    </w:p>
    <w:p w:rsidR="009C6C06" w:rsidRPr="002A1D09" w:rsidRDefault="009C6C06" w:rsidP="002D0810">
      <w:pPr>
        <w:pStyle w:val="BodyCopy"/>
        <w:rPr>
          <w:noProof w:val="0"/>
        </w:rPr>
        <w:sectPr w:rsidR="009C6C06" w:rsidRPr="002A1D09" w:rsidSect="006F4D9B">
          <w:headerReference w:type="even" r:id="rId152"/>
          <w:headerReference w:type="default" r:id="rId153"/>
          <w:pgSz w:w="11906" w:h="16838"/>
          <w:pgMar w:top="1440" w:right="1440" w:bottom="1440" w:left="1440" w:header="708" w:footer="324" w:gutter="0"/>
          <w:cols w:space="708"/>
          <w:docGrid w:linePitch="360"/>
        </w:sectPr>
      </w:pPr>
    </w:p>
    <w:p w:rsidR="009C6C06" w:rsidRPr="002A1D09" w:rsidRDefault="009C6C06" w:rsidP="009C6C06">
      <w:pPr>
        <w:pStyle w:val="Heading1"/>
      </w:pPr>
      <w:bookmarkStart w:id="59" w:name="_Toc294862969"/>
      <w:bookmarkStart w:id="60" w:name="_Toc337029863"/>
      <w:bookmarkStart w:id="61" w:name="_Toc370805500"/>
      <w:bookmarkStart w:id="62" w:name="_Toc409086740"/>
      <w:r w:rsidRPr="002A1D09">
        <w:t>Trainee evaluation sheet</w:t>
      </w:r>
      <w:bookmarkEnd w:id="59"/>
      <w:bookmarkEnd w:id="60"/>
      <w:bookmarkEnd w:id="61"/>
      <w:bookmarkEnd w:id="62"/>
    </w:p>
    <w:p w:rsidR="009C6C06" w:rsidRPr="002A1D09" w:rsidRDefault="00D16458" w:rsidP="009C6C06">
      <w:pPr>
        <w:pStyle w:val="Heading3"/>
      </w:pPr>
      <w:fldSimple w:instr=" REF  UnitName  \* MERGEFORMAT ">
        <w:sdt>
          <w:sdtPr>
            <w:alias w:val="Unit name "/>
            <w:tag w:val="Unit name "/>
            <w:id w:val="-1845705859"/>
            <w:placeholder>
              <w:docPart w:val="5532EAA6975243C08AD69D54EE4CF9AC"/>
            </w:placeholder>
          </w:sdtPr>
          <w:sdtEndPr>
            <w:rPr>
              <w:highlight w:val="yellow"/>
            </w:rPr>
          </w:sdtEndPr>
          <w:sdtContent>
            <w:r w:rsidR="00EF60AF" w:rsidRPr="002A1D09">
              <w:t>Prepare and submit quotations</w:t>
            </w:r>
          </w:sdtContent>
        </w:sdt>
      </w:fldSimple>
    </w:p>
    <w:p w:rsidR="009C6C06" w:rsidRPr="002A1D09" w:rsidRDefault="009C6C06" w:rsidP="009C6C06">
      <w:pPr>
        <w:pStyle w:val="BodyCopy"/>
        <w:rPr>
          <w:noProof w:val="0"/>
        </w:rPr>
      </w:pPr>
      <w:r w:rsidRPr="002A1D09">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2A1D09"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2A1D09" w:rsidRDefault="009C6C06" w:rsidP="00776671">
            <w:pPr>
              <w:pStyle w:val="TableHeading"/>
              <w:rPr>
                <w:noProof w:val="0"/>
              </w:rPr>
            </w:pPr>
            <w:r w:rsidRPr="002A1D09">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2A1D09" w:rsidRDefault="009C6C06" w:rsidP="00776671">
            <w:pPr>
              <w:pStyle w:val="TableHeadingCentreText"/>
              <w:rPr>
                <w:noProof w:val="0"/>
              </w:rPr>
            </w:pPr>
            <w:r w:rsidRPr="002A1D09">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2A1D09" w:rsidRDefault="009C6C06" w:rsidP="00776671">
            <w:pPr>
              <w:pStyle w:val="TableHeadingCentreText"/>
              <w:rPr>
                <w:noProof w:val="0"/>
              </w:rPr>
            </w:pPr>
            <w:r w:rsidRPr="002A1D09">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2A1D09" w:rsidRDefault="009C6C06" w:rsidP="00776671">
            <w:pPr>
              <w:pStyle w:val="TableHeadingCentreText"/>
              <w:rPr>
                <w:noProof w:val="0"/>
              </w:rPr>
            </w:pPr>
            <w:r w:rsidRPr="002A1D09">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2A1D09" w:rsidRDefault="009C6C06" w:rsidP="00776671">
            <w:pPr>
              <w:pStyle w:val="TableHeadingCentreText"/>
              <w:rPr>
                <w:noProof w:val="0"/>
              </w:rPr>
            </w:pPr>
            <w:r w:rsidRPr="002A1D09">
              <w:rPr>
                <w:noProof w:val="0"/>
              </w:rPr>
              <w:t>Does Not Apply</w:t>
            </w:r>
          </w:p>
        </w:tc>
      </w:tr>
      <w:tr w:rsidR="009C6C06" w:rsidRPr="002A1D09"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pStyle w:val="TrainingEval-Table"/>
              <w:spacing w:before="60" w:after="60"/>
              <w:rPr>
                <w:rFonts w:ascii="Helvetica" w:hAnsi="Helvetica"/>
                <w:sz w:val="22"/>
                <w:szCs w:val="22"/>
                <w:lang w:val="en-AU"/>
              </w:rPr>
            </w:pPr>
            <w:r w:rsidRPr="002A1D09">
              <w:rPr>
                <w:rFonts w:ascii="Helvetica" w:hAnsi="Helvetica"/>
                <w:sz w:val="22"/>
                <w:szCs w:val="22"/>
                <w:lang w:val="en-AU"/>
              </w:rPr>
              <w:fldChar w:fldCharType="begin">
                <w:ffData>
                  <w:name w:val="Check1"/>
                  <w:enabled/>
                  <w:calcOnExit w:val="0"/>
                  <w:checkBox>
                    <w:sizeAuto/>
                    <w:default w:val="0"/>
                  </w:checkBox>
                </w:ffData>
              </w:fldChar>
            </w:r>
            <w:r w:rsidR="009C6C06" w:rsidRPr="002A1D09">
              <w:rPr>
                <w:rFonts w:ascii="Helvetica" w:hAnsi="Helvetica"/>
                <w:sz w:val="22"/>
                <w:szCs w:val="22"/>
                <w:lang w:val="en-AU"/>
              </w:rPr>
              <w:instrText xml:space="preserve"> FORMCHECKBOX </w:instrText>
            </w:r>
            <w:r w:rsidR="00EF60AF">
              <w:rPr>
                <w:rFonts w:ascii="Helvetica" w:hAnsi="Helvetica"/>
                <w:sz w:val="22"/>
                <w:szCs w:val="22"/>
                <w:lang w:val="en-AU"/>
              </w:rPr>
            </w:r>
            <w:r w:rsidR="00EF60AF">
              <w:rPr>
                <w:rFonts w:ascii="Helvetica" w:hAnsi="Helvetica"/>
                <w:sz w:val="22"/>
                <w:szCs w:val="22"/>
                <w:lang w:val="en-AU"/>
              </w:rPr>
              <w:fldChar w:fldCharType="separate"/>
            </w:r>
            <w:r w:rsidRPr="002A1D0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pStyle w:val="TrainingEval-Table"/>
              <w:spacing w:before="60" w:after="60"/>
              <w:rPr>
                <w:rFonts w:ascii="Helvetica" w:hAnsi="Helvetica"/>
                <w:sz w:val="22"/>
                <w:szCs w:val="22"/>
                <w:lang w:val="en-AU"/>
              </w:rPr>
            </w:pPr>
            <w:r w:rsidRPr="002A1D09">
              <w:rPr>
                <w:rFonts w:ascii="Helvetica" w:hAnsi="Helvetica"/>
                <w:sz w:val="22"/>
                <w:szCs w:val="22"/>
                <w:lang w:val="en-AU"/>
              </w:rPr>
              <w:fldChar w:fldCharType="begin">
                <w:ffData>
                  <w:name w:val="Check1"/>
                  <w:enabled/>
                  <w:calcOnExit w:val="0"/>
                  <w:checkBox>
                    <w:sizeAuto/>
                    <w:default w:val="0"/>
                  </w:checkBox>
                </w:ffData>
              </w:fldChar>
            </w:r>
            <w:r w:rsidR="009C6C06" w:rsidRPr="002A1D09">
              <w:rPr>
                <w:rFonts w:ascii="Helvetica" w:hAnsi="Helvetica"/>
                <w:sz w:val="22"/>
                <w:szCs w:val="22"/>
                <w:lang w:val="en-AU"/>
              </w:rPr>
              <w:instrText xml:space="preserve"> FORMCHECKBOX </w:instrText>
            </w:r>
            <w:r w:rsidR="00EF60AF">
              <w:rPr>
                <w:rFonts w:ascii="Helvetica" w:hAnsi="Helvetica"/>
                <w:sz w:val="22"/>
                <w:szCs w:val="22"/>
                <w:lang w:val="en-AU"/>
              </w:rPr>
            </w:r>
            <w:r w:rsidR="00EF60AF">
              <w:rPr>
                <w:rFonts w:ascii="Helvetica" w:hAnsi="Helvetica"/>
                <w:sz w:val="22"/>
                <w:szCs w:val="22"/>
                <w:lang w:val="en-AU"/>
              </w:rPr>
              <w:fldChar w:fldCharType="separate"/>
            </w:r>
            <w:r w:rsidRPr="002A1D0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pStyle w:val="TrainingEval-Table"/>
              <w:spacing w:before="60" w:after="60"/>
              <w:rPr>
                <w:rFonts w:ascii="Helvetica" w:hAnsi="Helvetica"/>
                <w:sz w:val="22"/>
                <w:szCs w:val="22"/>
                <w:lang w:val="en-AU"/>
              </w:rPr>
            </w:pPr>
            <w:r w:rsidRPr="002A1D09">
              <w:rPr>
                <w:rFonts w:ascii="Helvetica" w:hAnsi="Helvetica"/>
                <w:sz w:val="22"/>
                <w:szCs w:val="22"/>
                <w:lang w:val="en-AU"/>
              </w:rPr>
              <w:fldChar w:fldCharType="begin">
                <w:ffData>
                  <w:name w:val="Check1"/>
                  <w:enabled/>
                  <w:calcOnExit w:val="0"/>
                  <w:checkBox>
                    <w:sizeAuto/>
                    <w:default w:val="0"/>
                  </w:checkBox>
                </w:ffData>
              </w:fldChar>
            </w:r>
            <w:r w:rsidR="009C6C06" w:rsidRPr="002A1D09">
              <w:rPr>
                <w:rFonts w:ascii="Helvetica" w:hAnsi="Helvetica"/>
                <w:sz w:val="22"/>
                <w:szCs w:val="22"/>
                <w:lang w:val="en-AU"/>
              </w:rPr>
              <w:instrText xml:space="preserve"> FORMCHECKBOX </w:instrText>
            </w:r>
            <w:r w:rsidR="00EF60AF">
              <w:rPr>
                <w:rFonts w:ascii="Helvetica" w:hAnsi="Helvetica"/>
                <w:sz w:val="22"/>
                <w:szCs w:val="22"/>
                <w:lang w:val="en-AU"/>
              </w:rPr>
            </w:r>
            <w:r w:rsidR="00EF60AF">
              <w:rPr>
                <w:rFonts w:ascii="Helvetica" w:hAnsi="Helvetica"/>
                <w:sz w:val="22"/>
                <w:szCs w:val="22"/>
                <w:lang w:val="en-AU"/>
              </w:rPr>
              <w:fldChar w:fldCharType="separate"/>
            </w:r>
            <w:r w:rsidRPr="002A1D0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pStyle w:val="TrainingEval-Table"/>
              <w:spacing w:before="60" w:after="60"/>
              <w:rPr>
                <w:rFonts w:ascii="Helvetica" w:hAnsi="Helvetica"/>
                <w:sz w:val="22"/>
                <w:szCs w:val="22"/>
                <w:lang w:val="en-AU"/>
              </w:rPr>
            </w:pPr>
            <w:r w:rsidRPr="002A1D09">
              <w:rPr>
                <w:rFonts w:ascii="Helvetica" w:hAnsi="Helvetica"/>
                <w:sz w:val="22"/>
                <w:szCs w:val="22"/>
                <w:lang w:val="en-AU"/>
              </w:rPr>
              <w:fldChar w:fldCharType="begin">
                <w:ffData>
                  <w:name w:val="Check1"/>
                  <w:enabled/>
                  <w:calcOnExit w:val="0"/>
                  <w:checkBox>
                    <w:sizeAuto/>
                    <w:default w:val="0"/>
                  </w:checkBox>
                </w:ffData>
              </w:fldChar>
            </w:r>
            <w:r w:rsidR="009C6C06" w:rsidRPr="002A1D09">
              <w:rPr>
                <w:rFonts w:ascii="Helvetica" w:hAnsi="Helvetica"/>
                <w:sz w:val="22"/>
                <w:szCs w:val="22"/>
                <w:lang w:val="en-AU"/>
              </w:rPr>
              <w:instrText xml:space="preserve"> FORMCHECKBOX </w:instrText>
            </w:r>
            <w:r w:rsidR="00EF60AF">
              <w:rPr>
                <w:rFonts w:ascii="Helvetica" w:hAnsi="Helvetica"/>
                <w:sz w:val="22"/>
                <w:szCs w:val="22"/>
                <w:lang w:val="en-AU"/>
              </w:rPr>
            </w:r>
            <w:r w:rsidR="00EF60AF">
              <w:rPr>
                <w:rFonts w:ascii="Helvetica" w:hAnsi="Helvetica"/>
                <w:sz w:val="22"/>
                <w:szCs w:val="22"/>
                <w:lang w:val="en-AU"/>
              </w:rPr>
              <w:fldChar w:fldCharType="separate"/>
            </w:r>
            <w:r w:rsidRPr="002A1D09">
              <w:rPr>
                <w:rFonts w:ascii="Helvetica" w:hAnsi="Helvetica"/>
                <w:sz w:val="22"/>
                <w:szCs w:val="22"/>
                <w:lang w:val="en-AU"/>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My training was well-organi</w:t>
            </w:r>
            <w:r w:rsidR="00EC72EE" w:rsidRPr="002A1D09">
              <w:rPr>
                <w:noProof w:val="0"/>
              </w:rPr>
              <w:t>s</w:t>
            </w:r>
            <w:r w:rsidRPr="002A1D09">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r w:rsidR="009C6C06" w:rsidRPr="002A1D09"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2A1D09" w:rsidRDefault="009C6C06" w:rsidP="00776671">
            <w:pPr>
              <w:pStyle w:val="TableText"/>
              <w:rPr>
                <w:noProof w:val="0"/>
              </w:rPr>
            </w:pPr>
            <w:r w:rsidRPr="002A1D09">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2A1D09" w:rsidRDefault="00D9254F" w:rsidP="00F814A5">
            <w:pPr>
              <w:jc w:val="center"/>
            </w:pPr>
            <w:r w:rsidRPr="002A1D09">
              <w:rPr>
                <w:rFonts w:ascii="Helvetica" w:hAnsi="Helvetica"/>
              </w:rPr>
              <w:fldChar w:fldCharType="begin">
                <w:ffData>
                  <w:name w:val="Check1"/>
                  <w:enabled/>
                  <w:calcOnExit w:val="0"/>
                  <w:checkBox>
                    <w:sizeAuto/>
                    <w:default w:val="0"/>
                  </w:checkBox>
                </w:ffData>
              </w:fldChar>
            </w:r>
            <w:r w:rsidR="009C6C06" w:rsidRPr="002A1D09">
              <w:rPr>
                <w:rFonts w:ascii="Helvetica" w:hAnsi="Helvetica"/>
              </w:rPr>
              <w:instrText xml:space="preserve"> FORMCHECKBOX </w:instrText>
            </w:r>
            <w:r w:rsidR="00EF60AF">
              <w:rPr>
                <w:rFonts w:ascii="Helvetica" w:hAnsi="Helvetica"/>
              </w:rPr>
            </w:r>
            <w:r w:rsidR="00EF60AF">
              <w:rPr>
                <w:rFonts w:ascii="Helvetica" w:hAnsi="Helvetica"/>
              </w:rPr>
              <w:fldChar w:fldCharType="separate"/>
            </w:r>
            <w:r w:rsidRPr="002A1D09">
              <w:rPr>
                <w:rFonts w:ascii="Helvetica" w:hAnsi="Helvetica"/>
              </w:rPr>
              <w:fldChar w:fldCharType="end"/>
            </w:r>
          </w:p>
        </w:tc>
      </w:tr>
    </w:tbl>
    <w:p w:rsidR="009C6C06" w:rsidRPr="002A1D09" w:rsidRDefault="009C6C06" w:rsidP="009C6C06">
      <w:pPr>
        <w:rPr>
          <w:rFonts w:ascii="Helvetica" w:eastAsia="Calibri" w:hAnsi="Helvetica" w:cs="Calibri"/>
          <w:szCs w:val="16"/>
          <w:lang w:eastAsia="ar-SA"/>
        </w:rPr>
      </w:pPr>
      <w:r w:rsidRPr="002A1D09">
        <w:br w:type="page"/>
      </w:r>
    </w:p>
    <w:p w:rsidR="009C6C06" w:rsidRPr="002A1D09" w:rsidRDefault="009C6C06" w:rsidP="009C6C06">
      <w:pPr>
        <w:pStyle w:val="ActivityNumbered"/>
      </w:pPr>
      <w:r w:rsidRPr="002A1D09">
        <w:t>The best things about this unit were:</w:t>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C6C06">
      <w:pPr>
        <w:pStyle w:val="ActivityNumbered"/>
      </w:pPr>
      <w:r w:rsidRPr="002A1D09">
        <w:t>The worst things about this unit were:</w:t>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C6C06">
      <w:pPr>
        <w:pStyle w:val="ActivityNumbered"/>
      </w:pPr>
      <w:r w:rsidRPr="002A1D09">
        <w:t>The things you should change in this unit are:</w:t>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E3138">
      <w:pPr>
        <w:pStyle w:val="ActivityRulesInsertTab"/>
        <w:tabs>
          <w:tab w:val="clear" w:pos="8280"/>
          <w:tab w:val="right" w:leader="underscore" w:pos="8789"/>
        </w:tabs>
      </w:pPr>
      <w:r w:rsidRPr="002A1D09">
        <w:tab/>
      </w:r>
    </w:p>
    <w:p w:rsidR="009C6C06" w:rsidRPr="002A1D09" w:rsidRDefault="009C6C06" w:rsidP="009C6C06">
      <w:pPr>
        <w:pStyle w:val="ActivityBottom"/>
        <w:rPr>
          <w:noProof w:val="0"/>
        </w:rPr>
      </w:pPr>
    </w:p>
    <w:p w:rsidR="009C6C06" w:rsidRPr="002A1D09" w:rsidRDefault="009C6C06" w:rsidP="009C6C06">
      <w:pPr>
        <w:pStyle w:val="BodyCopy"/>
        <w:rPr>
          <w:noProof w:val="0"/>
        </w:rPr>
      </w:pPr>
    </w:p>
    <w:p w:rsidR="00AD7B23" w:rsidRPr="002A1D09" w:rsidRDefault="00AD7B23" w:rsidP="009C6C06">
      <w:pPr>
        <w:pStyle w:val="BodyCopy"/>
        <w:rPr>
          <w:noProof w:val="0"/>
        </w:rPr>
        <w:sectPr w:rsidR="00AD7B23" w:rsidRPr="002A1D09" w:rsidSect="001A29DB">
          <w:headerReference w:type="even" r:id="rId154"/>
          <w:headerReference w:type="default" r:id="rId155"/>
          <w:pgSz w:w="11906" w:h="16838" w:code="9"/>
          <w:pgMar w:top="1440" w:right="1440" w:bottom="1440" w:left="1701" w:header="709" w:footer="326" w:gutter="0"/>
          <w:cols w:space="708"/>
          <w:docGrid w:linePitch="360"/>
        </w:sectPr>
      </w:pPr>
    </w:p>
    <w:p w:rsidR="00AD7B23" w:rsidRPr="002A1D09" w:rsidRDefault="00AD7B23" w:rsidP="00AD7B23">
      <w:pPr>
        <w:pStyle w:val="Heading1"/>
        <w:spacing w:before="240" w:after="240"/>
      </w:pPr>
      <w:bookmarkStart w:id="63" w:name="_Toc374547319"/>
      <w:bookmarkStart w:id="64" w:name="_Toc378619279"/>
      <w:bookmarkStart w:id="65" w:name="_Toc409086741"/>
      <w:r w:rsidRPr="002A1D09">
        <w:t>Trainee self-assessment checklist</w:t>
      </w:r>
      <w:bookmarkEnd w:id="63"/>
      <w:bookmarkEnd w:id="64"/>
      <w:bookmarkEnd w:id="65"/>
    </w:p>
    <w:p w:rsidR="00AD7B23" w:rsidRPr="002A1D09" w:rsidRDefault="00AD7B23" w:rsidP="00AD7B23">
      <w:pPr>
        <w:pStyle w:val="BodyCopy"/>
        <w:spacing w:after="240"/>
        <w:rPr>
          <w:noProof w:val="0"/>
        </w:rPr>
      </w:pPr>
      <w:r w:rsidRPr="002A1D09">
        <w:rPr>
          <w:noProof w:val="0"/>
        </w:rPr>
        <w:t>As an indicator to your Trainer/Assessor of your readiness for assessment in this unit please complete the following and hand to your Trainer/Assessor.</w:t>
      </w:r>
    </w:p>
    <w:p w:rsidR="00AD7B23" w:rsidRPr="002A1D09" w:rsidRDefault="00D16458" w:rsidP="00A838E0">
      <w:pPr>
        <w:pStyle w:val="Heading3"/>
      </w:pPr>
      <w:fldSimple w:instr=" REF  UnitName ">
        <w:sdt>
          <w:sdtPr>
            <w:alias w:val="Unit name "/>
            <w:tag w:val="Unit name "/>
            <w:id w:val="-1960015796"/>
            <w:placeholder>
              <w:docPart w:val="E436F4F85C374FE5B0BD6F8D973C1783"/>
            </w:placeholder>
          </w:sdtPr>
          <w:sdtEndPr>
            <w:rPr>
              <w:highlight w:val="yellow"/>
            </w:rPr>
          </w:sdtEndPr>
          <w:sdtContent>
            <w:r w:rsidR="00EF60AF" w:rsidRPr="002A1D09">
              <w:t>Prepare and submit quotations</w:t>
            </w:r>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2A1D09" w:rsidTr="00AD7B23">
        <w:trPr>
          <w:tblHeader/>
        </w:trPr>
        <w:tc>
          <w:tcPr>
            <w:tcW w:w="7248" w:type="dxa"/>
            <w:gridSpan w:val="2"/>
            <w:tcBorders>
              <w:top w:val="nil"/>
              <w:left w:val="nil"/>
              <w:right w:val="single" w:sz="4" w:space="0" w:color="auto"/>
            </w:tcBorders>
            <w:shd w:val="clear" w:color="auto" w:fill="auto"/>
          </w:tcPr>
          <w:p w:rsidR="00AD7B23" w:rsidRPr="002A1D09" w:rsidRDefault="00AD7B23" w:rsidP="00776671">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2A1D09" w:rsidRDefault="00AD7B23" w:rsidP="00776671">
            <w:pPr>
              <w:pStyle w:val="TableHeadingCentreText"/>
              <w:rPr>
                <w:noProof w:val="0"/>
              </w:rPr>
            </w:pPr>
            <w:r w:rsidRPr="002A1D09">
              <w:rPr>
                <w:noProof w:val="0"/>
              </w:rPr>
              <w:t>Yes</w:t>
            </w:r>
          </w:p>
        </w:tc>
        <w:tc>
          <w:tcPr>
            <w:tcW w:w="896" w:type="dxa"/>
            <w:shd w:val="clear" w:color="auto" w:fill="E36C0A" w:themeFill="accent6" w:themeFillShade="BF"/>
            <w:vAlign w:val="center"/>
          </w:tcPr>
          <w:p w:rsidR="00AD7B23" w:rsidRPr="002A1D09" w:rsidRDefault="00AD7B23" w:rsidP="00776671">
            <w:pPr>
              <w:pStyle w:val="TableHeadingCentreText"/>
              <w:rPr>
                <w:noProof w:val="0"/>
              </w:rPr>
            </w:pPr>
            <w:r w:rsidRPr="002A1D09">
              <w:rPr>
                <w:noProof w:val="0"/>
              </w:rPr>
              <w:t>No</w:t>
            </w:r>
            <w:r w:rsidRPr="002A1D09">
              <w:rPr>
                <w:noProof w:val="0"/>
                <w:sz w:val="24"/>
                <w:szCs w:val="24"/>
              </w:rPr>
              <w:t>*</w:t>
            </w:r>
          </w:p>
        </w:tc>
      </w:tr>
      <w:tr w:rsidR="00AD7B23" w:rsidRPr="002A1D09" w:rsidTr="00AD7B23">
        <w:tc>
          <w:tcPr>
            <w:tcW w:w="8981" w:type="dxa"/>
            <w:gridSpan w:val="4"/>
            <w:shd w:val="clear" w:color="auto" w:fill="E36C0A" w:themeFill="accent6" w:themeFillShade="BF"/>
            <w:vAlign w:val="center"/>
          </w:tcPr>
          <w:p w:rsidR="00AD7B23" w:rsidRPr="002A1D09" w:rsidRDefault="00AD7B23" w:rsidP="00776671">
            <w:pPr>
              <w:pStyle w:val="TableHeading"/>
              <w:rPr>
                <w:noProof w:val="0"/>
              </w:rPr>
            </w:pPr>
            <w:r w:rsidRPr="002A1D09">
              <w:rPr>
                <w:noProof w:val="0"/>
              </w:rPr>
              <w:t xml:space="preserve">Element 1: </w:t>
            </w:r>
            <w:r w:rsidR="00D9254F" w:rsidRPr="002A1D09">
              <w:rPr>
                <w:noProof w:val="0"/>
              </w:rPr>
              <w:fldChar w:fldCharType="begin"/>
            </w:r>
            <w:r w:rsidR="005402B7" w:rsidRPr="002A1D09">
              <w:rPr>
                <w:noProof w:val="0"/>
              </w:rPr>
              <w:instrText xml:space="preserve"> REF  Element1 </w:instrText>
            </w:r>
            <w:r w:rsidR="00D9254F" w:rsidRPr="002A1D09">
              <w:rPr>
                <w:noProof w:val="0"/>
              </w:rPr>
              <w:fldChar w:fldCharType="separate"/>
            </w:r>
            <w:sdt>
              <w:sdtPr>
                <w:rPr>
                  <w:noProof w:val="0"/>
                  <w:highlight w:val="yellow"/>
                </w:rPr>
                <w:alias w:val="Element1"/>
                <w:tag w:val="Element1"/>
                <w:id w:val="88060680"/>
                <w:lock w:val="sdtLocked"/>
                <w:placeholder>
                  <w:docPart w:val="3EEFFFB068554B73977AF2995026348B"/>
                </w:placeholder>
              </w:sdtPr>
              <w:sdtEndPr/>
              <w:sdtContent>
                <w:r w:rsidR="009A1C69" w:rsidRPr="002A1D09">
                  <w:rPr>
                    <w:noProof w:val="0"/>
                  </w:rPr>
                  <w:t>Identify the context for the quotation</w:t>
                </w:r>
              </w:sdtContent>
            </w:sdt>
            <w:r w:rsidR="00D9254F" w:rsidRPr="002A1D09">
              <w:rPr>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1.1</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Criteria11 </w:instrText>
            </w:r>
            <w:r w:rsidRPr="002A1D09">
              <w:rPr>
                <w:noProof w:val="0"/>
              </w:rPr>
              <w:fldChar w:fldCharType="separate"/>
            </w:r>
            <w:sdt>
              <w:sdtPr>
                <w:rPr>
                  <w:noProof w:val="0"/>
                </w:rPr>
                <w:alias w:val="Criteria11"/>
                <w:tag w:val="Criteria11"/>
                <w:id w:val="88060681"/>
                <w:lock w:val="sdtLocked"/>
                <w:placeholder>
                  <w:docPart w:val="819BE6956F894AB5AD1BB6C566B5B91D"/>
                </w:placeholder>
              </w:sdtPr>
              <w:sdtEndPr/>
              <w:sdtContent>
                <w:r w:rsidR="009A1C69" w:rsidRPr="002A1D09">
                  <w:rPr>
                    <w:noProof w:val="0"/>
                  </w:rPr>
                  <w:t>Identify the focus for quotations</w:t>
                </w:r>
              </w:sdtContent>
            </w:sdt>
            <w:r w:rsidRPr="002A1D09">
              <w:rPr>
                <w:noProof w:val="0"/>
              </w:rPr>
              <w:fldChar w:fldCharType="end"/>
            </w:r>
          </w:p>
        </w:tc>
        <w:tc>
          <w:tcPr>
            <w:tcW w:w="837"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c>
          <w:tcPr>
            <w:tcW w:w="896"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1.2</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Criteria12 </w:instrText>
            </w:r>
            <w:r w:rsidRPr="002A1D09">
              <w:rPr>
                <w:noProof w:val="0"/>
              </w:rPr>
              <w:fldChar w:fldCharType="separate"/>
            </w:r>
            <w:sdt>
              <w:sdtPr>
                <w:rPr>
                  <w:noProof w:val="0"/>
                </w:rPr>
                <w:alias w:val="Criteria12"/>
                <w:tag w:val="Criteria12"/>
                <w:id w:val="88060682"/>
                <w:lock w:val="sdtLocked"/>
                <w:placeholder>
                  <w:docPart w:val="09E9CFC4CA89410A8F314BEEE3765B01"/>
                </w:placeholder>
              </w:sdtPr>
              <w:sdtEndPr/>
              <w:sdtContent>
                <w:r w:rsidR="009A1C69" w:rsidRPr="002A1D09">
                  <w:rPr>
                    <w:noProof w:val="0"/>
                  </w:rPr>
                  <w:t>Identify the details for the quotation</w:t>
                </w:r>
              </w:sdtContent>
            </w:sdt>
            <w:r w:rsidRPr="002A1D09">
              <w:rPr>
                <w:noProof w:val="0"/>
              </w:rPr>
              <w:fldChar w:fldCharType="end"/>
            </w:r>
          </w:p>
        </w:tc>
        <w:tc>
          <w:tcPr>
            <w:tcW w:w="837"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c>
          <w:tcPr>
            <w:tcW w:w="896"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1.3</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Criteria13 </w:instrText>
            </w:r>
            <w:r w:rsidRPr="002A1D09">
              <w:rPr>
                <w:noProof w:val="0"/>
              </w:rPr>
              <w:fldChar w:fldCharType="separate"/>
            </w:r>
            <w:r w:rsidR="00EF60AF">
              <w:rPr>
                <w:b/>
                <w:bCs/>
                <w:noProof w:val="0"/>
                <w:lang w:val="en-US"/>
              </w:rPr>
              <w:t>Error! Reference source not found.</w:t>
            </w:r>
            <w:r w:rsidRPr="002A1D09">
              <w:rPr>
                <w:noProof w:val="0"/>
              </w:rPr>
              <w:fldChar w:fldCharType="end"/>
            </w:r>
          </w:p>
        </w:tc>
        <w:tc>
          <w:tcPr>
            <w:tcW w:w="837"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c>
          <w:tcPr>
            <w:tcW w:w="896" w:type="dxa"/>
            <w:vAlign w:val="center"/>
          </w:tcPr>
          <w:p w:rsidR="00AD7B23" w:rsidRPr="002A1D09" w:rsidRDefault="00D9254F" w:rsidP="00EE3792">
            <w:pPr>
              <w:pStyle w:val="TrainingEval-Table"/>
              <w:spacing w:before="120" w:after="120" w:line="240" w:lineRule="auto"/>
              <w:rPr>
                <w:rStyle w:val="TrainingEval-Tickbox"/>
                <w:lang w:val="en-AU"/>
              </w:rPr>
            </w:pPr>
            <w:r w:rsidRPr="002A1D09">
              <w:rPr>
                <w:rStyle w:val="TrainingEval-Tickbox"/>
                <w:lang w:val="en-AU"/>
              </w:rPr>
              <w:fldChar w:fldCharType="begin">
                <w:ffData>
                  <w:name w:val="Check1"/>
                  <w:enabled/>
                  <w:calcOnExit w:val="0"/>
                  <w:checkBox>
                    <w:sizeAuto/>
                    <w:default w:val="0"/>
                  </w:checkBox>
                </w:ffData>
              </w:fldChar>
            </w:r>
            <w:r w:rsidR="00AD7B23" w:rsidRPr="002A1D09">
              <w:rPr>
                <w:rStyle w:val="TrainingEval-Tickbox"/>
                <w:lang w:val="en-AU"/>
              </w:rPr>
              <w:instrText xml:space="preserve"> FORMCHECKBOX </w:instrText>
            </w:r>
            <w:r w:rsidR="00EF60AF">
              <w:rPr>
                <w:rStyle w:val="TrainingEval-Tickbox"/>
                <w:lang w:val="en-AU"/>
              </w:rPr>
            </w:r>
            <w:r w:rsidR="00EF60AF">
              <w:rPr>
                <w:rStyle w:val="TrainingEval-Tickbox"/>
                <w:lang w:val="en-AU"/>
              </w:rPr>
              <w:fldChar w:fldCharType="separate"/>
            </w:r>
            <w:r w:rsidRPr="002A1D09">
              <w:rPr>
                <w:rStyle w:val="TrainingEval-Tickbox"/>
                <w:lang w:val="en-AU"/>
              </w:rPr>
              <w:fldChar w:fldCharType="end"/>
            </w:r>
          </w:p>
        </w:tc>
      </w:tr>
      <w:tr w:rsidR="00AD7B23" w:rsidRPr="002A1D09" w:rsidTr="00AD7B23">
        <w:tc>
          <w:tcPr>
            <w:tcW w:w="8981" w:type="dxa"/>
            <w:gridSpan w:val="4"/>
            <w:shd w:val="clear" w:color="auto" w:fill="E36C0A" w:themeFill="accent6" w:themeFillShade="BF"/>
            <w:vAlign w:val="center"/>
          </w:tcPr>
          <w:p w:rsidR="00AD7B23" w:rsidRPr="002A1D09" w:rsidRDefault="00AD7B23" w:rsidP="00776671">
            <w:pPr>
              <w:pStyle w:val="TableHeading"/>
              <w:rPr>
                <w:noProof w:val="0"/>
              </w:rPr>
            </w:pPr>
            <w:r w:rsidRPr="002A1D09">
              <w:rPr>
                <w:noProof w:val="0"/>
              </w:rPr>
              <w:t xml:space="preserve">Element 2: </w:t>
            </w:r>
            <w:r w:rsidR="00D9254F" w:rsidRPr="002A1D09">
              <w:rPr>
                <w:noProof w:val="0"/>
              </w:rPr>
              <w:fldChar w:fldCharType="begin"/>
            </w:r>
            <w:r w:rsidR="005402B7" w:rsidRPr="002A1D09">
              <w:rPr>
                <w:noProof w:val="0"/>
              </w:rPr>
              <w:instrText xml:space="preserve"> REF  Element2 </w:instrText>
            </w:r>
            <w:r w:rsidR="00D9254F" w:rsidRPr="002A1D09">
              <w:rPr>
                <w:noProof w:val="0"/>
              </w:rPr>
              <w:fldChar w:fldCharType="separate"/>
            </w:r>
            <w:sdt>
              <w:sdtPr>
                <w:rPr>
                  <w:noProof w:val="0"/>
                  <w:highlight w:val="yellow"/>
                </w:rPr>
                <w:alias w:val="Element2"/>
                <w:tag w:val="Element2"/>
                <w:id w:val="88060683"/>
                <w:lock w:val="sdtLocked"/>
                <w:placeholder>
                  <w:docPart w:val="A83A1689B41D419C9A97FCAFF820ED68"/>
                </w:placeholder>
              </w:sdtPr>
              <w:sdtEndPr/>
              <w:sdtContent>
                <w:r w:rsidR="009A1C69" w:rsidRPr="002A1D09">
                  <w:rPr>
                    <w:noProof w:val="0"/>
                  </w:rPr>
                  <w:t>Prepare the quotation</w:t>
                </w:r>
              </w:sdtContent>
            </w:sdt>
            <w:r w:rsidR="00D9254F" w:rsidRPr="002A1D09">
              <w:rPr>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2.1</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Criteria21 </w:instrText>
            </w:r>
            <w:r w:rsidRPr="002A1D09">
              <w:rPr>
                <w:noProof w:val="0"/>
              </w:rPr>
              <w:fldChar w:fldCharType="separate"/>
            </w:r>
            <w:sdt>
              <w:sdtPr>
                <w:rPr>
                  <w:noProof w:val="0"/>
                </w:rPr>
                <w:alias w:val="Criteria21"/>
                <w:tag w:val="Criteria21"/>
                <w:id w:val="88060684"/>
                <w:lock w:val="sdtLocked"/>
                <w:placeholder>
                  <w:docPart w:val="C85C31BE676340D3B7F197E45F218A21"/>
                </w:placeholder>
              </w:sdtPr>
              <w:sdtEndPr/>
              <w:sdtContent>
                <w:r w:rsidR="009A1C69" w:rsidRPr="002A1D09">
                  <w:rPr>
                    <w:noProof w:val="0"/>
                  </w:rPr>
                  <w:t>Establish files to record the quotation</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2.2</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Criteria22 </w:instrText>
            </w:r>
            <w:r w:rsidRPr="002A1D09">
              <w:rPr>
                <w:noProof w:val="0"/>
              </w:rPr>
              <w:fldChar w:fldCharType="separate"/>
            </w:r>
            <w:sdt>
              <w:sdtPr>
                <w:rPr>
                  <w:noProof w:val="0"/>
                </w:rPr>
                <w:alias w:val="Criteria2.2"/>
                <w:tag w:val="Criteria2.2"/>
                <w:id w:val="88060685"/>
                <w:lock w:val="sdtLocked"/>
                <w:placeholder>
                  <w:docPart w:val="140CAB85CBA840929628795F26D50B6B"/>
                </w:placeholder>
              </w:sdtPr>
              <w:sdtEndPr/>
              <w:sdtContent>
                <w:r w:rsidR="009A1C69" w:rsidRPr="002A1D09">
                  <w:rPr>
                    <w:noProof w:val="0"/>
                  </w:rPr>
                  <w:t>Identify appropriate supplier and provider alternatives</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2.3</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Criteria23 </w:instrText>
            </w:r>
            <w:r w:rsidRPr="002A1D09">
              <w:rPr>
                <w:noProof w:val="0"/>
              </w:rPr>
              <w:fldChar w:fldCharType="separate"/>
            </w:r>
            <w:sdt>
              <w:sdtPr>
                <w:rPr>
                  <w:noProof w:val="0"/>
                </w:rPr>
                <w:alias w:val="Criteria23"/>
                <w:tag w:val="Criteria23"/>
                <w:id w:val="88060686"/>
                <w:lock w:val="sdtLocked"/>
                <w:placeholder>
                  <w:docPart w:val="B7461FA867F549229535CE1869CD67C6"/>
                </w:placeholder>
              </w:sdtPr>
              <w:sdtEndPr/>
              <w:sdtContent>
                <w:r w:rsidR="009A1C69" w:rsidRPr="002A1D09">
                  <w:rPr>
                    <w:noProof w:val="0"/>
                  </w:rPr>
                  <w:t>Calculate costs of products and services required for the quotation</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2.4</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Criteria24 </w:instrText>
            </w:r>
            <w:r w:rsidRPr="002A1D09">
              <w:rPr>
                <w:noProof w:val="0"/>
              </w:rPr>
              <w:fldChar w:fldCharType="separate"/>
            </w:r>
            <w:sdt>
              <w:sdtPr>
                <w:rPr>
                  <w:noProof w:val="0"/>
                </w:rPr>
                <w:alias w:val="Criteria24"/>
                <w:tag w:val="Criteria24"/>
                <w:id w:val="88060687"/>
                <w:lock w:val="sdtLocked"/>
                <w:placeholder>
                  <w:docPart w:val="538421784BB64F68BD2B132C765D7E0D"/>
                </w:placeholder>
              </w:sdtPr>
              <w:sdtEndPr/>
              <w:sdtContent>
                <w:r w:rsidR="009A1C69" w:rsidRPr="002A1D09">
                  <w:rPr>
                    <w:noProof w:val="0"/>
                  </w:rPr>
                  <w:t>Identify terms and conditions that apply to the quotation</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656CD3" w:rsidRPr="002A1D09" w:rsidTr="00AD7B23">
        <w:tc>
          <w:tcPr>
            <w:tcW w:w="606" w:type="dxa"/>
            <w:vAlign w:val="center"/>
          </w:tcPr>
          <w:p w:rsidR="00656CD3" w:rsidRPr="002A1D09" w:rsidRDefault="00656CD3" w:rsidP="00776671">
            <w:pPr>
              <w:pStyle w:val="TableText"/>
              <w:rPr>
                <w:noProof w:val="0"/>
              </w:rPr>
            </w:pPr>
            <w:r w:rsidRPr="002A1D09">
              <w:rPr>
                <w:noProof w:val="0"/>
              </w:rPr>
              <w:t>2.5</w:t>
            </w:r>
          </w:p>
        </w:tc>
        <w:tc>
          <w:tcPr>
            <w:tcW w:w="6642" w:type="dxa"/>
          </w:tcPr>
          <w:p w:rsidR="00656CD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Criteria25 </w:instrText>
            </w:r>
            <w:r w:rsidRPr="002A1D09">
              <w:rPr>
                <w:noProof w:val="0"/>
              </w:rPr>
              <w:fldChar w:fldCharType="separate"/>
            </w:r>
            <w:sdt>
              <w:sdtPr>
                <w:rPr>
                  <w:noProof w:val="0"/>
                </w:rPr>
                <w:alias w:val="Criteria25"/>
                <w:tag w:val="Criteria25"/>
                <w:id w:val="88060688"/>
                <w:lock w:val="sdtLocked"/>
                <w:placeholder>
                  <w:docPart w:val="CF4E61DBAD9C46F283A6024F75B8FE1B"/>
                </w:placeholder>
              </w:sdtPr>
              <w:sdtEndPr/>
              <w:sdtContent>
                <w:r w:rsidR="009A1C69" w:rsidRPr="002A1D09">
                  <w:rPr>
                    <w:noProof w:val="0"/>
                  </w:rPr>
                  <w:t>Submit draft quotation for approval</w:t>
                </w:r>
              </w:sdtContent>
            </w:sdt>
            <w:r w:rsidRPr="002A1D09">
              <w:rPr>
                <w:noProof w:val="0"/>
              </w:rPr>
              <w:fldChar w:fldCharType="end"/>
            </w:r>
          </w:p>
        </w:tc>
        <w:tc>
          <w:tcPr>
            <w:tcW w:w="837"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656CD3" w:rsidRPr="002A1D09" w:rsidTr="00AD7B23">
        <w:tc>
          <w:tcPr>
            <w:tcW w:w="606" w:type="dxa"/>
            <w:vAlign w:val="center"/>
          </w:tcPr>
          <w:p w:rsidR="00656CD3" w:rsidRPr="002A1D09" w:rsidRDefault="00656CD3" w:rsidP="00776671">
            <w:pPr>
              <w:pStyle w:val="TableText"/>
              <w:rPr>
                <w:noProof w:val="0"/>
              </w:rPr>
            </w:pPr>
            <w:r w:rsidRPr="002A1D09">
              <w:rPr>
                <w:noProof w:val="0"/>
              </w:rPr>
              <w:t>2.6</w:t>
            </w:r>
          </w:p>
        </w:tc>
        <w:tc>
          <w:tcPr>
            <w:tcW w:w="6642" w:type="dxa"/>
          </w:tcPr>
          <w:p w:rsidR="00656CD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Criteria26 </w:instrText>
            </w:r>
            <w:r w:rsidRPr="002A1D09">
              <w:rPr>
                <w:noProof w:val="0"/>
              </w:rPr>
              <w:fldChar w:fldCharType="separate"/>
            </w:r>
            <w:sdt>
              <w:sdtPr>
                <w:rPr>
                  <w:noProof w:val="0"/>
                </w:rPr>
                <w:alias w:val="Criteria26"/>
                <w:tag w:val="Criteria26"/>
                <w:id w:val="88060689"/>
                <w:lock w:val="sdtLocked"/>
                <w:placeholder>
                  <w:docPart w:val="E6756A6682C94350AABFA9577941D56A"/>
                </w:placeholder>
              </w:sdtPr>
              <w:sdtEndPr/>
              <w:sdtContent>
                <w:r w:rsidR="009A1C69" w:rsidRPr="002A1D09">
                  <w:rPr>
                    <w:noProof w:val="0"/>
                  </w:rPr>
                  <w:t>Amend draft quotation, as required</w:t>
                </w:r>
              </w:sdtContent>
            </w:sdt>
            <w:r w:rsidRPr="002A1D09">
              <w:rPr>
                <w:noProof w:val="0"/>
              </w:rPr>
              <w:fldChar w:fldCharType="end"/>
            </w:r>
          </w:p>
        </w:tc>
        <w:tc>
          <w:tcPr>
            <w:tcW w:w="837"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656CD3" w:rsidRPr="002A1D09" w:rsidTr="00AD7B23">
        <w:tc>
          <w:tcPr>
            <w:tcW w:w="606" w:type="dxa"/>
            <w:vAlign w:val="center"/>
          </w:tcPr>
          <w:p w:rsidR="00656CD3" w:rsidRPr="002A1D09" w:rsidRDefault="00656CD3" w:rsidP="00776671">
            <w:pPr>
              <w:pStyle w:val="TableText"/>
              <w:rPr>
                <w:noProof w:val="0"/>
              </w:rPr>
            </w:pPr>
            <w:r w:rsidRPr="002A1D09">
              <w:rPr>
                <w:noProof w:val="0"/>
              </w:rPr>
              <w:t>2.7</w:t>
            </w:r>
          </w:p>
        </w:tc>
        <w:tc>
          <w:tcPr>
            <w:tcW w:w="6642" w:type="dxa"/>
          </w:tcPr>
          <w:p w:rsidR="00656CD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Criteria27 </w:instrText>
            </w:r>
            <w:r w:rsidRPr="002A1D09">
              <w:rPr>
                <w:noProof w:val="0"/>
              </w:rPr>
              <w:fldChar w:fldCharType="separate"/>
            </w:r>
            <w:sdt>
              <w:sdtPr>
                <w:rPr>
                  <w:noProof w:val="0"/>
                </w:rPr>
                <w:alias w:val="Criteria27"/>
                <w:tag w:val="Criteria27"/>
                <w:id w:val="88060690"/>
                <w:lock w:val="sdtLocked"/>
                <w:placeholder>
                  <w:docPart w:val="73F895775CBB428D96198F2F83AC6E7E"/>
                </w:placeholder>
              </w:sdtPr>
              <w:sdtEndPr/>
              <w:sdtContent>
                <w:r w:rsidR="009A1C69" w:rsidRPr="002A1D09">
                  <w:rPr>
                    <w:noProof w:val="0"/>
                  </w:rPr>
                  <w:t>Record and file the approved quotation</w:t>
                </w:r>
              </w:sdtContent>
            </w:sdt>
            <w:r w:rsidRPr="002A1D09">
              <w:rPr>
                <w:noProof w:val="0"/>
              </w:rPr>
              <w:fldChar w:fldCharType="end"/>
            </w:r>
          </w:p>
        </w:tc>
        <w:tc>
          <w:tcPr>
            <w:tcW w:w="837"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656CD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656CD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8981" w:type="dxa"/>
            <w:gridSpan w:val="4"/>
            <w:shd w:val="clear" w:color="auto" w:fill="E36C0A" w:themeFill="accent6" w:themeFillShade="BF"/>
            <w:vAlign w:val="center"/>
          </w:tcPr>
          <w:p w:rsidR="00AD7B23" w:rsidRPr="002A1D09" w:rsidRDefault="00AD7B23" w:rsidP="00776671">
            <w:pPr>
              <w:pStyle w:val="TableHeading"/>
              <w:rPr>
                <w:noProof w:val="0"/>
              </w:rPr>
            </w:pPr>
            <w:r w:rsidRPr="002A1D09">
              <w:rPr>
                <w:noProof w:val="0"/>
              </w:rPr>
              <w:t xml:space="preserve">Element 3: </w:t>
            </w:r>
            <w:r w:rsidR="00D9254F" w:rsidRPr="002A1D09">
              <w:rPr>
                <w:noProof w:val="0"/>
              </w:rPr>
              <w:fldChar w:fldCharType="begin"/>
            </w:r>
            <w:r w:rsidR="005402B7" w:rsidRPr="002A1D09">
              <w:rPr>
                <w:noProof w:val="0"/>
              </w:rPr>
              <w:instrText xml:space="preserve"> REF  Element3 </w:instrText>
            </w:r>
            <w:r w:rsidR="00D9254F" w:rsidRPr="002A1D09">
              <w:rPr>
                <w:noProof w:val="0"/>
              </w:rPr>
              <w:fldChar w:fldCharType="separate"/>
            </w:r>
            <w:sdt>
              <w:sdtPr>
                <w:rPr>
                  <w:noProof w:val="0"/>
                  <w:highlight w:val="yellow"/>
                </w:rPr>
                <w:alias w:val="Element3"/>
                <w:tag w:val="Element3"/>
                <w:id w:val="88060691"/>
                <w:lock w:val="sdtLocked"/>
                <w:placeholder>
                  <w:docPart w:val="4E8CDB6E34C040D6BC0340507DACCB91"/>
                </w:placeholder>
              </w:sdtPr>
              <w:sdtEndPr/>
              <w:sdtContent>
                <w:r w:rsidR="009A1C69" w:rsidRPr="002A1D09">
                  <w:rPr>
                    <w:noProof w:val="0"/>
                  </w:rPr>
                  <w:t>Submit the quotation</w:t>
                </w:r>
              </w:sdtContent>
            </w:sdt>
            <w:r w:rsidR="00D9254F" w:rsidRPr="002A1D09">
              <w:rPr>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3.1</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Criteria31 </w:instrText>
            </w:r>
            <w:r w:rsidRPr="002A1D09">
              <w:rPr>
                <w:noProof w:val="0"/>
              </w:rPr>
              <w:fldChar w:fldCharType="separate"/>
            </w:r>
            <w:sdt>
              <w:sdtPr>
                <w:rPr>
                  <w:noProof w:val="0"/>
                </w:rPr>
                <w:alias w:val="Criteria31"/>
                <w:tag w:val="Criteria31"/>
                <w:id w:val="88060692"/>
                <w:lock w:val="sdtLocked"/>
                <w:placeholder>
                  <w:docPart w:val="308FB5CC777B4E64A78122F92BC8293B"/>
                </w:placeholder>
              </w:sdtPr>
              <w:sdtEndPr/>
              <w:sdtContent>
                <w:r w:rsidR="009A1C69" w:rsidRPr="002A1D09">
                  <w:rPr>
                    <w:noProof w:val="0"/>
                  </w:rPr>
                  <w:t>Identify the required submission method</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3.2</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Criteria32 </w:instrText>
            </w:r>
            <w:r w:rsidRPr="002A1D09">
              <w:rPr>
                <w:noProof w:val="0"/>
              </w:rPr>
              <w:fldChar w:fldCharType="separate"/>
            </w:r>
            <w:sdt>
              <w:sdtPr>
                <w:rPr>
                  <w:noProof w:val="0"/>
                </w:rPr>
                <w:alias w:val="Criteria32"/>
                <w:tag w:val="Criteria32"/>
                <w:id w:val="88060693"/>
                <w:lock w:val="sdtLocked"/>
                <w:placeholder>
                  <w:docPart w:val="4F813E7DE92E4E3A833BAB0AF91C899F"/>
                </w:placeholder>
              </w:sdtPr>
              <w:sdtEndPr/>
              <w:sdtContent>
                <w:r w:rsidR="009A1C69" w:rsidRPr="002A1D09">
                  <w:rPr>
                    <w:noProof w:val="0"/>
                  </w:rPr>
                  <w:t>Provide the quotation</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3.3</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Criteria33 </w:instrText>
            </w:r>
            <w:r w:rsidRPr="002A1D09">
              <w:rPr>
                <w:noProof w:val="0"/>
              </w:rPr>
              <w:fldChar w:fldCharType="separate"/>
            </w:r>
            <w:sdt>
              <w:sdtPr>
                <w:rPr>
                  <w:noProof w:val="0"/>
                </w:rPr>
                <w:alias w:val="Criteria33"/>
                <w:tag w:val="Criteria33"/>
                <w:id w:val="88060694"/>
                <w:lock w:val="sdtLocked"/>
                <w:placeholder>
                  <w:docPart w:val="448A8A5BCEE44410977578D1A37DA123"/>
                </w:placeholder>
              </w:sdtPr>
              <w:sdtEndPr/>
              <w:sdtContent>
                <w:r w:rsidR="009A1C69" w:rsidRPr="002A1D09">
                  <w:rPr>
                    <w:noProof w:val="0"/>
                  </w:rPr>
                  <w:t>Explain and expand on the quotation</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3.4</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Criteria34 </w:instrText>
            </w:r>
            <w:r w:rsidRPr="002A1D09">
              <w:rPr>
                <w:noProof w:val="0"/>
              </w:rPr>
              <w:fldChar w:fldCharType="separate"/>
            </w:r>
            <w:sdt>
              <w:sdtPr>
                <w:rPr>
                  <w:noProof w:val="0"/>
                </w:rPr>
                <w:alias w:val="Criteria34"/>
                <w:tag w:val="Criteria34"/>
                <w:id w:val="88060695"/>
                <w:lock w:val="sdtLocked"/>
                <w:placeholder>
                  <w:docPart w:val="F6C3CEB15E56415E91B3A4DF97798BFF"/>
                </w:placeholder>
              </w:sdtPr>
              <w:sdtEndPr/>
              <w:sdtContent>
                <w:r w:rsidR="009A1C69" w:rsidRPr="002A1D09">
                  <w:rPr>
                    <w:noProof w:val="0"/>
                  </w:rPr>
                  <w:t>Encourage questions from the client</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3.5</w:t>
            </w:r>
          </w:p>
        </w:tc>
        <w:tc>
          <w:tcPr>
            <w:tcW w:w="6642" w:type="dxa"/>
          </w:tcPr>
          <w:p w:rsidR="00AD7B23" w:rsidRPr="002A1D09" w:rsidRDefault="00D9254F" w:rsidP="00776671">
            <w:pPr>
              <w:pStyle w:val="TableText"/>
              <w:rPr>
                <w:noProof w:val="0"/>
              </w:rPr>
            </w:pPr>
            <w:r w:rsidRPr="002A1D09">
              <w:rPr>
                <w:noProof w:val="0"/>
              </w:rPr>
              <w:fldChar w:fldCharType="begin"/>
            </w:r>
            <w:r w:rsidR="005402B7" w:rsidRPr="002A1D09">
              <w:rPr>
                <w:noProof w:val="0"/>
              </w:rPr>
              <w:instrText xml:space="preserve"> REF  Criteria35 </w:instrText>
            </w:r>
            <w:r w:rsidRPr="002A1D09">
              <w:rPr>
                <w:noProof w:val="0"/>
              </w:rPr>
              <w:fldChar w:fldCharType="separate"/>
            </w:r>
            <w:sdt>
              <w:sdtPr>
                <w:rPr>
                  <w:noProof w:val="0"/>
                </w:rPr>
                <w:alias w:val="Criteria35"/>
                <w:tag w:val="Criteria35"/>
                <w:id w:val="88060696"/>
                <w:lock w:val="sdtLocked"/>
                <w:placeholder>
                  <w:docPart w:val="2593A3EEB73042BE8C11C864DA6F507D"/>
                </w:placeholder>
              </w:sdtPr>
              <w:sdtEndPr/>
              <w:sdtContent>
                <w:r w:rsidR="009A1C69" w:rsidRPr="002A1D09">
                  <w:rPr>
                    <w:noProof w:val="0"/>
                  </w:rPr>
                  <w:t>Advise client of action to make booking</w:t>
                </w:r>
              </w:sdtContent>
            </w:sdt>
            <w:r w:rsidRPr="002A1D09">
              <w:rPr>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bl>
    <w:p w:rsidR="000D671C" w:rsidRPr="002A1D09" w:rsidRDefault="000D671C">
      <w:r w:rsidRPr="002A1D09">
        <w:rPr>
          <w:b/>
        </w:rPr>
        <w:br w:type="page"/>
      </w:r>
    </w:p>
    <w:tbl>
      <w:tblPr>
        <w:tblStyle w:val="TableGrid"/>
        <w:tblW w:w="0" w:type="auto"/>
        <w:tblLook w:val="04A0" w:firstRow="1" w:lastRow="0" w:firstColumn="1" w:lastColumn="0" w:noHBand="0" w:noVBand="1"/>
      </w:tblPr>
      <w:tblGrid>
        <w:gridCol w:w="606"/>
        <w:gridCol w:w="6642"/>
        <w:gridCol w:w="837"/>
        <w:gridCol w:w="896"/>
      </w:tblGrid>
      <w:tr w:rsidR="000D671C" w:rsidRPr="002A1D09" w:rsidTr="001B5E8B">
        <w:trPr>
          <w:tblHeader/>
        </w:trPr>
        <w:tc>
          <w:tcPr>
            <w:tcW w:w="7248" w:type="dxa"/>
            <w:gridSpan w:val="2"/>
            <w:tcBorders>
              <w:top w:val="nil"/>
              <w:left w:val="nil"/>
              <w:right w:val="single" w:sz="4" w:space="0" w:color="auto"/>
            </w:tcBorders>
            <w:shd w:val="clear" w:color="auto" w:fill="auto"/>
          </w:tcPr>
          <w:p w:rsidR="000D671C" w:rsidRPr="002A1D09" w:rsidRDefault="000D671C" w:rsidP="001B5E8B">
            <w:pPr>
              <w:pStyle w:val="TableTextBold"/>
              <w:rPr>
                <w:noProof w:val="0"/>
              </w:rPr>
            </w:pPr>
          </w:p>
        </w:tc>
        <w:tc>
          <w:tcPr>
            <w:tcW w:w="837" w:type="dxa"/>
            <w:tcBorders>
              <w:left w:val="single" w:sz="4" w:space="0" w:color="auto"/>
            </w:tcBorders>
            <w:shd w:val="clear" w:color="auto" w:fill="E36C0A" w:themeFill="accent6" w:themeFillShade="BF"/>
            <w:vAlign w:val="center"/>
          </w:tcPr>
          <w:p w:rsidR="000D671C" w:rsidRPr="002A1D09" w:rsidRDefault="000D671C" w:rsidP="001B5E8B">
            <w:pPr>
              <w:pStyle w:val="TableHeadingCentreText"/>
              <w:rPr>
                <w:noProof w:val="0"/>
              </w:rPr>
            </w:pPr>
            <w:r w:rsidRPr="002A1D09">
              <w:rPr>
                <w:noProof w:val="0"/>
              </w:rPr>
              <w:t>Yes</w:t>
            </w:r>
          </w:p>
        </w:tc>
        <w:tc>
          <w:tcPr>
            <w:tcW w:w="896" w:type="dxa"/>
            <w:shd w:val="clear" w:color="auto" w:fill="E36C0A" w:themeFill="accent6" w:themeFillShade="BF"/>
            <w:vAlign w:val="center"/>
          </w:tcPr>
          <w:p w:rsidR="000D671C" w:rsidRPr="002A1D09" w:rsidRDefault="000D671C" w:rsidP="001B5E8B">
            <w:pPr>
              <w:pStyle w:val="TableHeadingCentreText"/>
              <w:rPr>
                <w:noProof w:val="0"/>
              </w:rPr>
            </w:pPr>
            <w:r w:rsidRPr="002A1D09">
              <w:rPr>
                <w:noProof w:val="0"/>
              </w:rPr>
              <w:t>No</w:t>
            </w:r>
            <w:r w:rsidRPr="002A1D09">
              <w:rPr>
                <w:noProof w:val="0"/>
                <w:sz w:val="24"/>
                <w:szCs w:val="24"/>
              </w:rPr>
              <w:t>*</w:t>
            </w:r>
          </w:p>
        </w:tc>
      </w:tr>
      <w:tr w:rsidR="00AD7B23" w:rsidRPr="002A1D09" w:rsidTr="00AD7B23">
        <w:tc>
          <w:tcPr>
            <w:tcW w:w="8981" w:type="dxa"/>
            <w:gridSpan w:val="4"/>
            <w:shd w:val="clear" w:color="auto" w:fill="E36C0A" w:themeFill="accent6" w:themeFillShade="BF"/>
            <w:vAlign w:val="center"/>
          </w:tcPr>
          <w:p w:rsidR="00AD7B23" w:rsidRPr="002A1D09" w:rsidRDefault="00AD7B23" w:rsidP="00776671">
            <w:pPr>
              <w:pStyle w:val="TableHeading"/>
              <w:rPr>
                <w:rStyle w:val="TrainingEval-Tickbox"/>
                <w:rFonts w:ascii="Helvetica" w:hAnsi="Helvetica" w:cs="Calibri"/>
                <w:noProof w:val="0"/>
                <w:sz w:val="20"/>
              </w:rPr>
            </w:pPr>
            <w:r w:rsidRPr="002A1D09">
              <w:rPr>
                <w:noProof w:val="0"/>
              </w:rPr>
              <w:t xml:space="preserve">Element 4: </w:t>
            </w:r>
            <w:r w:rsidR="00D9254F" w:rsidRPr="002A1D09">
              <w:rPr>
                <w:noProof w:val="0"/>
              </w:rPr>
              <w:fldChar w:fldCharType="begin"/>
            </w:r>
            <w:r w:rsidR="005402B7" w:rsidRPr="002A1D09">
              <w:rPr>
                <w:noProof w:val="0"/>
              </w:rPr>
              <w:instrText xml:space="preserve"> REF  Element4 </w:instrText>
            </w:r>
            <w:r w:rsidR="00D9254F" w:rsidRPr="002A1D09">
              <w:rPr>
                <w:noProof w:val="0"/>
              </w:rPr>
              <w:fldChar w:fldCharType="separate"/>
            </w:r>
            <w:sdt>
              <w:sdtPr>
                <w:rPr>
                  <w:noProof w:val="0"/>
                  <w:highlight w:val="yellow"/>
                </w:rPr>
                <w:alias w:val="Element4"/>
                <w:tag w:val="Element4"/>
                <w:id w:val="88060697"/>
                <w:lock w:val="sdtLocked"/>
                <w:placeholder>
                  <w:docPart w:val="9EB28B95F18B4F5C958411FEF1D1B22F"/>
                </w:placeholder>
              </w:sdtPr>
              <w:sdtEndPr/>
              <w:sdtContent>
                <w:r w:rsidR="009A1C69" w:rsidRPr="002A1D09">
                  <w:rPr>
                    <w:noProof w:val="0"/>
                  </w:rPr>
                  <w:t>Follow-up the quotation</w:t>
                </w:r>
              </w:sdtContent>
            </w:sdt>
            <w:r w:rsidR="00D9254F" w:rsidRPr="002A1D09">
              <w:rPr>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4.1</w:t>
            </w:r>
          </w:p>
        </w:tc>
        <w:tc>
          <w:tcPr>
            <w:tcW w:w="6642" w:type="dxa"/>
          </w:tcPr>
          <w:p w:rsidR="00AD7B23" w:rsidRPr="002A1D09" w:rsidRDefault="00D9254F" w:rsidP="00776671">
            <w:pPr>
              <w:pStyle w:val="TableText"/>
              <w:rPr>
                <w:rFonts w:cs="Helvetica"/>
                <w:noProof w:val="0"/>
              </w:rPr>
            </w:pPr>
            <w:r w:rsidRPr="002A1D09">
              <w:rPr>
                <w:rFonts w:cs="Helvetica"/>
                <w:noProof w:val="0"/>
              </w:rPr>
              <w:fldChar w:fldCharType="begin"/>
            </w:r>
            <w:r w:rsidR="005402B7" w:rsidRPr="002A1D09">
              <w:rPr>
                <w:rFonts w:cs="Helvetica"/>
                <w:noProof w:val="0"/>
              </w:rPr>
              <w:instrText xml:space="preserve"> REF  Criteria41 </w:instrText>
            </w:r>
            <w:r w:rsidRPr="002A1D09">
              <w:rPr>
                <w:rFonts w:cs="Helvetica"/>
                <w:noProof w:val="0"/>
              </w:rPr>
              <w:fldChar w:fldCharType="separate"/>
            </w:r>
            <w:sdt>
              <w:sdtPr>
                <w:rPr>
                  <w:noProof w:val="0"/>
                </w:rPr>
                <w:alias w:val="Criteria41"/>
                <w:tag w:val="Criteria41"/>
                <w:id w:val="88060698"/>
                <w:lock w:val="sdtLocked"/>
                <w:placeholder>
                  <w:docPart w:val="158AF779653C4B2FBB92ED06F935E074"/>
                </w:placeholder>
              </w:sdtPr>
              <w:sdtEndPr/>
              <w:sdtContent>
                <w:r w:rsidR="009A1C69" w:rsidRPr="002A1D09">
                  <w:rPr>
                    <w:noProof w:val="0"/>
                  </w:rPr>
                  <w:t>Advise client of any changes that will affect the provided quotation</w:t>
                </w:r>
              </w:sdtContent>
            </w:sdt>
            <w:r w:rsidRPr="002A1D09">
              <w:rPr>
                <w:rFonts w:cs="Helvetica"/>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4.2</w:t>
            </w:r>
          </w:p>
        </w:tc>
        <w:tc>
          <w:tcPr>
            <w:tcW w:w="6642" w:type="dxa"/>
          </w:tcPr>
          <w:p w:rsidR="00AD7B23" w:rsidRPr="002A1D09" w:rsidRDefault="00D9254F" w:rsidP="00776671">
            <w:pPr>
              <w:pStyle w:val="TableText"/>
              <w:rPr>
                <w:rFonts w:cs="Helvetica"/>
                <w:noProof w:val="0"/>
              </w:rPr>
            </w:pPr>
            <w:r w:rsidRPr="002A1D09">
              <w:rPr>
                <w:rFonts w:cs="Helvetica"/>
                <w:noProof w:val="0"/>
              </w:rPr>
              <w:fldChar w:fldCharType="begin"/>
            </w:r>
            <w:r w:rsidR="005402B7" w:rsidRPr="002A1D09">
              <w:rPr>
                <w:rFonts w:cs="Helvetica"/>
                <w:noProof w:val="0"/>
              </w:rPr>
              <w:instrText xml:space="preserve"> REF  Criteria42 </w:instrText>
            </w:r>
            <w:r w:rsidRPr="002A1D09">
              <w:rPr>
                <w:rFonts w:cs="Helvetica"/>
                <w:noProof w:val="0"/>
              </w:rPr>
              <w:fldChar w:fldCharType="separate"/>
            </w:r>
            <w:sdt>
              <w:sdtPr>
                <w:rPr>
                  <w:noProof w:val="0"/>
                </w:rPr>
                <w:alias w:val="Criteria42"/>
                <w:tag w:val="Criteria42"/>
                <w:id w:val="88060699"/>
                <w:lock w:val="sdtLocked"/>
                <w:placeholder>
                  <w:docPart w:val="C1B29FA57D1A41A0AC321A01B92B0646"/>
                </w:placeholder>
              </w:sdtPr>
              <w:sdtEndPr/>
              <w:sdtContent>
                <w:r w:rsidR="009A1C69" w:rsidRPr="002A1D09">
                  <w:rPr>
                    <w:noProof w:val="0"/>
                  </w:rPr>
                  <w:t>Provide additional advice and assistance, as requested</w:t>
                </w:r>
              </w:sdtContent>
            </w:sdt>
            <w:r w:rsidRPr="002A1D09">
              <w:rPr>
                <w:rFonts w:cs="Helvetica"/>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4.3</w:t>
            </w:r>
          </w:p>
        </w:tc>
        <w:tc>
          <w:tcPr>
            <w:tcW w:w="6642" w:type="dxa"/>
          </w:tcPr>
          <w:p w:rsidR="00AD7B23" w:rsidRPr="002A1D09" w:rsidRDefault="00D9254F" w:rsidP="00776671">
            <w:pPr>
              <w:pStyle w:val="TableText"/>
              <w:rPr>
                <w:rFonts w:cs="Helvetica"/>
                <w:noProof w:val="0"/>
              </w:rPr>
            </w:pPr>
            <w:r w:rsidRPr="002A1D09">
              <w:rPr>
                <w:rFonts w:cs="Helvetica"/>
                <w:noProof w:val="0"/>
              </w:rPr>
              <w:fldChar w:fldCharType="begin"/>
            </w:r>
            <w:r w:rsidR="005402B7" w:rsidRPr="002A1D09">
              <w:rPr>
                <w:rFonts w:cs="Helvetica"/>
                <w:noProof w:val="0"/>
              </w:rPr>
              <w:instrText xml:space="preserve"> REF  Criteria43 </w:instrText>
            </w:r>
            <w:r w:rsidRPr="002A1D09">
              <w:rPr>
                <w:rFonts w:cs="Helvetica"/>
                <w:noProof w:val="0"/>
              </w:rPr>
              <w:fldChar w:fldCharType="separate"/>
            </w:r>
            <w:sdt>
              <w:sdtPr>
                <w:rPr>
                  <w:noProof w:val="0"/>
                </w:rPr>
                <w:alias w:val="Criteria43"/>
                <w:tag w:val="Criteria43"/>
                <w:id w:val="88060700"/>
                <w:lock w:val="sdtLocked"/>
                <w:placeholder>
                  <w:docPart w:val="377680990D9D4B6E9BF489C42177DBFC"/>
                </w:placeholder>
              </w:sdtPr>
              <w:sdtEndPr/>
              <w:sdtContent>
                <w:r w:rsidR="009A1C69" w:rsidRPr="002A1D09">
                  <w:rPr>
                    <w:noProof w:val="0"/>
                  </w:rPr>
                  <w:t>Maintain contact with the client</w:t>
                </w:r>
              </w:sdtContent>
            </w:sdt>
            <w:r w:rsidRPr="002A1D09">
              <w:rPr>
                <w:rFonts w:cs="Helvetica"/>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4.4</w:t>
            </w:r>
          </w:p>
        </w:tc>
        <w:tc>
          <w:tcPr>
            <w:tcW w:w="6642" w:type="dxa"/>
          </w:tcPr>
          <w:p w:rsidR="00AD7B23" w:rsidRPr="002A1D09" w:rsidRDefault="00D9254F" w:rsidP="00776671">
            <w:pPr>
              <w:pStyle w:val="TableText"/>
              <w:rPr>
                <w:rFonts w:cs="Helvetica"/>
                <w:noProof w:val="0"/>
              </w:rPr>
            </w:pPr>
            <w:r w:rsidRPr="002A1D09">
              <w:rPr>
                <w:rFonts w:cs="Helvetica"/>
                <w:noProof w:val="0"/>
              </w:rPr>
              <w:fldChar w:fldCharType="begin"/>
            </w:r>
            <w:r w:rsidR="005402B7" w:rsidRPr="002A1D09">
              <w:rPr>
                <w:rFonts w:cs="Helvetica"/>
                <w:noProof w:val="0"/>
              </w:rPr>
              <w:instrText xml:space="preserve"> REF  Criteria44 </w:instrText>
            </w:r>
            <w:r w:rsidRPr="002A1D09">
              <w:rPr>
                <w:rFonts w:cs="Helvetica"/>
                <w:noProof w:val="0"/>
              </w:rPr>
              <w:fldChar w:fldCharType="separate"/>
            </w:r>
            <w:sdt>
              <w:sdtPr>
                <w:rPr>
                  <w:noProof w:val="0"/>
                </w:rPr>
                <w:alias w:val="Criteria44"/>
                <w:tag w:val="Criteria44"/>
                <w:id w:val="88060701"/>
                <w:lock w:val="sdtLocked"/>
                <w:placeholder>
                  <w:docPart w:val="2D1C050CCB6F4F4EB3E5B49ADE32C64A"/>
                </w:placeholder>
              </w:sdtPr>
              <w:sdtEndPr/>
              <w:sdtContent>
                <w:r w:rsidR="009A1C69" w:rsidRPr="002A1D09">
                  <w:rPr>
                    <w:noProof w:val="0"/>
                  </w:rPr>
                  <w:t>Implement actions to close the sale</w:t>
                </w:r>
              </w:sdtContent>
            </w:sdt>
            <w:r w:rsidRPr="002A1D09">
              <w:rPr>
                <w:rFonts w:cs="Helvetica"/>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r w:rsidR="00AD7B23" w:rsidRPr="002A1D09" w:rsidTr="00AD7B23">
        <w:tc>
          <w:tcPr>
            <w:tcW w:w="606" w:type="dxa"/>
            <w:vAlign w:val="center"/>
          </w:tcPr>
          <w:p w:rsidR="00AD7B23" w:rsidRPr="002A1D09" w:rsidRDefault="00AD7B23" w:rsidP="00776671">
            <w:pPr>
              <w:pStyle w:val="TableText"/>
              <w:rPr>
                <w:noProof w:val="0"/>
              </w:rPr>
            </w:pPr>
            <w:r w:rsidRPr="002A1D09">
              <w:rPr>
                <w:noProof w:val="0"/>
              </w:rPr>
              <w:t>4.5</w:t>
            </w:r>
          </w:p>
        </w:tc>
        <w:tc>
          <w:tcPr>
            <w:tcW w:w="6642" w:type="dxa"/>
          </w:tcPr>
          <w:p w:rsidR="00AD7B23" w:rsidRPr="002A1D09" w:rsidRDefault="00D9254F" w:rsidP="00776671">
            <w:pPr>
              <w:pStyle w:val="TableText"/>
              <w:rPr>
                <w:rFonts w:cs="Helvetica"/>
                <w:noProof w:val="0"/>
              </w:rPr>
            </w:pPr>
            <w:r w:rsidRPr="002A1D09">
              <w:rPr>
                <w:rFonts w:cs="Helvetica"/>
                <w:noProof w:val="0"/>
              </w:rPr>
              <w:fldChar w:fldCharType="begin"/>
            </w:r>
            <w:r w:rsidR="005402B7" w:rsidRPr="002A1D09">
              <w:rPr>
                <w:rFonts w:cs="Helvetica"/>
                <w:noProof w:val="0"/>
              </w:rPr>
              <w:instrText xml:space="preserve"> REF  Criteria45 </w:instrText>
            </w:r>
            <w:r w:rsidRPr="002A1D09">
              <w:rPr>
                <w:rFonts w:cs="Helvetica"/>
                <w:noProof w:val="0"/>
              </w:rPr>
              <w:fldChar w:fldCharType="separate"/>
            </w:r>
            <w:sdt>
              <w:sdtPr>
                <w:rPr>
                  <w:noProof w:val="0"/>
                </w:rPr>
                <w:alias w:val="Criteria45"/>
                <w:tag w:val="Criteria45"/>
                <w:id w:val="88060702"/>
                <w:lock w:val="sdtLocked"/>
                <w:placeholder>
                  <w:docPart w:val="B12FC7D1E7BF48B097C34E9977E550F9"/>
                </w:placeholder>
              </w:sdtPr>
              <w:sdtEndPr/>
              <w:sdtContent>
                <w:r w:rsidR="009A1C69" w:rsidRPr="002A1D09">
                  <w:rPr>
                    <w:noProof w:val="0"/>
                  </w:rPr>
                  <w:t>Record changes to, and communications, regarding the quotation</w:t>
                </w:r>
              </w:sdtContent>
            </w:sdt>
            <w:r w:rsidRPr="002A1D09">
              <w:rPr>
                <w:rFonts w:cs="Helvetica"/>
                <w:noProof w:val="0"/>
              </w:rPr>
              <w:fldChar w:fldCharType="end"/>
            </w:r>
          </w:p>
        </w:tc>
        <w:tc>
          <w:tcPr>
            <w:tcW w:w="837"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c>
          <w:tcPr>
            <w:tcW w:w="896" w:type="dxa"/>
            <w:vAlign w:val="center"/>
          </w:tcPr>
          <w:p w:rsidR="00AD7B23" w:rsidRPr="002A1D09" w:rsidRDefault="00D9254F" w:rsidP="00776671">
            <w:pPr>
              <w:pStyle w:val="TableText"/>
              <w:rPr>
                <w:rStyle w:val="TrainingEval-Tickbox"/>
                <w:noProof w:val="0"/>
              </w:rPr>
            </w:pPr>
            <w:r w:rsidRPr="002A1D09">
              <w:rPr>
                <w:rStyle w:val="TrainingEval-Tickbox"/>
                <w:noProof w:val="0"/>
              </w:rPr>
              <w:fldChar w:fldCharType="begin">
                <w:ffData>
                  <w:name w:val="Check1"/>
                  <w:enabled/>
                  <w:calcOnExit w:val="0"/>
                  <w:checkBox>
                    <w:sizeAuto/>
                    <w:default w:val="0"/>
                  </w:checkBox>
                </w:ffData>
              </w:fldChar>
            </w:r>
            <w:r w:rsidR="00AD7B23" w:rsidRPr="002A1D09">
              <w:rPr>
                <w:rStyle w:val="TrainingEval-Tickbox"/>
                <w:noProof w:val="0"/>
              </w:rPr>
              <w:instrText xml:space="preserve"> FORMCHECKBOX </w:instrText>
            </w:r>
            <w:r w:rsidR="00EF60AF">
              <w:rPr>
                <w:rStyle w:val="TrainingEval-Tickbox"/>
                <w:noProof w:val="0"/>
              </w:rPr>
            </w:r>
            <w:r w:rsidR="00EF60AF">
              <w:rPr>
                <w:rStyle w:val="TrainingEval-Tickbox"/>
                <w:noProof w:val="0"/>
              </w:rPr>
              <w:fldChar w:fldCharType="separate"/>
            </w:r>
            <w:r w:rsidRPr="002A1D09">
              <w:rPr>
                <w:rStyle w:val="TrainingEval-Tickbox"/>
                <w:noProof w:val="0"/>
              </w:rPr>
              <w:fldChar w:fldCharType="end"/>
            </w:r>
          </w:p>
        </w:tc>
      </w:tr>
    </w:tbl>
    <w:p w:rsidR="00F06B58" w:rsidRPr="002A1D09" w:rsidRDefault="00F06B58">
      <w:pPr>
        <w:rPr>
          <w:rFonts w:ascii="Helvetica" w:eastAsia="Calibri" w:hAnsi="Helvetica" w:cs="Calibri"/>
          <w:b/>
          <w:lang w:eastAsia="ar-SA"/>
        </w:rPr>
      </w:pPr>
    </w:p>
    <w:p w:rsidR="00AD7B23" w:rsidRPr="002A1D09" w:rsidRDefault="00AD7B23" w:rsidP="00AD7B23">
      <w:pPr>
        <w:pStyle w:val="BodyCopyBold"/>
        <w:rPr>
          <w:b w:val="0"/>
          <w:noProof w:val="0"/>
          <w:szCs w:val="22"/>
        </w:rPr>
      </w:pPr>
      <w:r w:rsidRPr="002A1D09">
        <w:rPr>
          <w:noProof w:val="0"/>
          <w:szCs w:val="22"/>
        </w:rPr>
        <w:t>Statement by Trainee:</w:t>
      </w:r>
    </w:p>
    <w:p w:rsidR="00AD7B23" w:rsidRPr="002A1D09" w:rsidRDefault="00AD7B23" w:rsidP="00AD7B23">
      <w:pPr>
        <w:pStyle w:val="BodyCopy"/>
        <w:rPr>
          <w:noProof w:val="0"/>
          <w:szCs w:val="22"/>
        </w:rPr>
      </w:pPr>
      <w:r w:rsidRPr="002A1D09">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2A1D09" w:rsidTr="00AD7B23">
        <w:tc>
          <w:tcPr>
            <w:tcW w:w="6629" w:type="dxa"/>
          </w:tcPr>
          <w:p w:rsidR="00AD7B23" w:rsidRPr="002A1D09" w:rsidRDefault="00AD7B23" w:rsidP="00AD7B23">
            <w:pPr>
              <w:pStyle w:val="BodyCopy"/>
              <w:rPr>
                <w:noProof w:val="0"/>
                <w:sz w:val="22"/>
                <w:szCs w:val="22"/>
              </w:rPr>
            </w:pPr>
          </w:p>
          <w:p w:rsidR="00AD7B23" w:rsidRPr="002A1D09" w:rsidRDefault="00AD7B23" w:rsidP="00AD7B23">
            <w:pPr>
              <w:pStyle w:val="BodyCopy"/>
              <w:rPr>
                <w:noProof w:val="0"/>
                <w:sz w:val="22"/>
                <w:szCs w:val="22"/>
                <w:lang w:eastAsia="en-US"/>
              </w:rPr>
            </w:pPr>
            <w:r w:rsidRPr="002A1D09">
              <w:rPr>
                <w:b/>
                <w:noProof w:val="0"/>
                <w:sz w:val="22"/>
                <w:szCs w:val="22"/>
                <w:lang w:eastAsia="en-US"/>
              </w:rPr>
              <w:t>Signed:</w:t>
            </w:r>
            <w:r w:rsidRPr="002A1D09">
              <w:rPr>
                <w:noProof w:val="0"/>
                <w:sz w:val="22"/>
                <w:szCs w:val="22"/>
                <w:lang w:eastAsia="en-US"/>
              </w:rPr>
              <w:t xml:space="preserve">   _____________________________</w:t>
            </w:r>
          </w:p>
        </w:tc>
        <w:tc>
          <w:tcPr>
            <w:tcW w:w="2613" w:type="dxa"/>
          </w:tcPr>
          <w:p w:rsidR="00AD7B23" w:rsidRPr="002A1D09" w:rsidRDefault="00AD7B23" w:rsidP="00AD7B23">
            <w:pPr>
              <w:pStyle w:val="BodyCopy"/>
              <w:rPr>
                <w:noProof w:val="0"/>
                <w:sz w:val="22"/>
                <w:szCs w:val="22"/>
                <w:lang w:eastAsia="en-US"/>
              </w:rPr>
            </w:pPr>
          </w:p>
          <w:p w:rsidR="00AD7B23" w:rsidRPr="002A1D09" w:rsidRDefault="00AD7B23" w:rsidP="00AD7B23">
            <w:pPr>
              <w:pStyle w:val="BodyCopy"/>
              <w:rPr>
                <w:noProof w:val="0"/>
                <w:sz w:val="22"/>
                <w:szCs w:val="22"/>
                <w:lang w:eastAsia="en-US"/>
              </w:rPr>
            </w:pPr>
            <w:r w:rsidRPr="002A1D09">
              <w:rPr>
                <w:b/>
                <w:noProof w:val="0"/>
                <w:sz w:val="22"/>
                <w:szCs w:val="22"/>
                <w:lang w:eastAsia="en-US"/>
              </w:rPr>
              <w:t>Date:</w:t>
            </w:r>
            <w:r w:rsidRPr="002A1D09">
              <w:rPr>
                <w:noProof w:val="0"/>
                <w:sz w:val="22"/>
                <w:szCs w:val="22"/>
                <w:lang w:eastAsia="en-US"/>
              </w:rPr>
              <w:t xml:space="preserve">   ____________</w:t>
            </w:r>
          </w:p>
        </w:tc>
      </w:tr>
    </w:tbl>
    <w:p w:rsidR="00AD7B23" w:rsidRPr="002A1D09" w:rsidRDefault="00AD7B23" w:rsidP="00AD7B23">
      <w:pPr>
        <w:pStyle w:val="BodyCopy"/>
        <w:rPr>
          <w:noProof w:val="0"/>
          <w:szCs w:val="22"/>
        </w:rPr>
      </w:pPr>
    </w:p>
    <w:p w:rsidR="00AD7B23" w:rsidRPr="002A1D09" w:rsidRDefault="00AD7B23" w:rsidP="00AD7B23">
      <w:pPr>
        <w:pStyle w:val="BodyCopy"/>
        <w:rPr>
          <w:rFonts w:cs="Helvetica"/>
          <w:b/>
          <w:noProof w:val="0"/>
          <w:szCs w:val="22"/>
        </w:rPr>
      </w:pPr>
      <w:r w:rsidRPr="002A1D09">
        <w:rPr>
          <w:rFonts w:cs="Helvetica"/>
          <w:b/>
          <w:noProof w:val="0"/>
          <w:szCs w:val="22"/>
        </w:rPr>
        <w:t>Note:</w:t>
      </w:r>
    </w:p>
    <w:p w:rsidR="00AD7B23" w:rsidRPr="002A1D09" w:rsidRDefault="00AD7B23" w:rsidP="00AD7B23">
      <w:pPr>
        <w:rPr>
          <w:rFonts w:ascii="Helvetica" w:eastAsia="Calibri" w:hAnsi="Helvetica" w:cs="Calibri"/>
          <w:lang w:eastAsia="ar-SA"/>
        </w:rPr>
      </w:pPr>
      <w:r w:rsidRPr="002A1D09">
        <w:rPr>
          <w:rFonts w:ascii="Helvetica" w:hAnsi="Helvetica" w:cs="Helvetica"/>
        </w:rPr>
        <w:t xml:space="preserve">For all boxes where a </w:t>
      </w:r>
      <w:r w:rsidRPr="002A1D09">
        <w:rPr>
          <w:rFonts w:ascii="Helvetica" w:hAnsi="Helvetica" w:cs="Helvetica"/>
          <w:b/>
        </w:rPr>
        <w:t xml:space="preserve">No* </w:t>
      </w:r>
      <w:r w:rsidRPr="002A1D09">
        <w:rPr>
          <w:rFonts w:ascii="Helvetica" w:hAnsi="Helvetica" w:cs="Helvetica"/>
        </w:rPr>
        <w:t>is ticked, please</w:t>
      </w:r>
      <w:r w:rsidRPr="002A1D09">
        <w:rPr>
          <w:rFonts w:ascii="Helvetica" w:hAnsi="Helvetica" w:cs="Helvetica"/>
          <w:b/>
        </w:rPr>
        <w:t xml:space="preserve"> </w:t>
      </w:r>
      <w:r w:rsidRPr="002A1D09">
        <w:rPr>
          <w:rFonts w:ascii="Helvetica" w:hAnsi="Helvetica" w:cs="Helvetica"/>
        </w:rPr>
        <w:t>provide details of the extra steps or work you need to do to become ready for assessment.</w:t>
      </w:r>
    </w:p>
    <w:p w:rsidR="00AD7B23" w:rsidRPr="002A1D09" w:rsidRDefault="00AD7B23" w:rsidP="009C6C06">
      <w:pPr>
        <w:pStyle w:val="BodyCopy"/>
        <w:rPr>
          <w:noProof w:val="0"/>
        </w:rPr>
      </w:pPr>
    </w:p>
    <w:p w:rsidR="009C6C06" w:rsidRPr="002A1D09" w:rsidRDefault="009C6C06" w:rsidP="009C6C06">
      <w:pPr>
        <w:sectPr w:rsidR="009C6C06" w:rsidRPr="002A1D09" w:rsidSect="001A29DB">
          <w:headerReference w:type="even" r:id="rId156"/>
          <w:headerReference w:type="default" r:id="rId157"/>
          <w:pgSz w:w="11906" w:h="16838" w:code="9"/>
          <w:pgMar w:top="1440" w:right="1440" w:bottom="1440" w:left="1701" w:header="709" w:footer="326" w:gutter="0"/>
          <w:cols w:space="708"/>
          <w:docGrid w:linePitch="360"/>
        </w:sectPr>
      </w:pPr>
    </w:p>
    <w:p w:rsidR="000A0C46" w:rsidRPr="002A1D09" w:rsidRDefault="000A0C46" w:rsidP="009C6C06">
      <w:pPr>
        <w:pStyle w:val="BodyCopy"/>
        <w:rPr>
          <w:noProof w:val="0"/>
        </w:rPr>
      </w:pPr>
    </w:p>
    <w:p w:rsidR="009C6C06" w:rsidRPr="002A1D09" w:rsidRDefault="009C6C06" w:rsidP="009C6C06">
      <w:pPr>
        <w:pStyle w:val="BodyCopy"/>
        <w:rPr>
          <w:noProof w:val="0"/>
        </w:rPr>
      </w:pPr>
    </w:p>
    <w:p w:rsidR="009C6C06" w:rsidRPr="002A1D09" w:rsidRDefault="009C6C06" w:rsidP="009C6C06">
      <w:pPr>
        <w:pStyle w:val="BodyCopy"/>
        <w:rPr>
          <w:noProof w:val="0"/>
        </w:rPr>
      </w:pPr>
    </w:p>
    <w:p w:rsidR="009C6C06" w:rsidRPr="002A1D09" w:rsidRDefault="009C6C06" w:rsidP="009C6C06">
      <w:pPr>
        <w:pStyle w:val="BodyCopy"/>
        <w:rPr>
          <w:noProof w:val="0"/>
        </w:rPr>
      </w:pPr>
    </w:p>
    <w:p w:rsidR="009C6C06" w:rsidRPr="002A1D09" w:rsidRDefault="009C6C06">
      <w:pPr>
        <w:rPr>
          <w:rFonts w:ascii="Helvetica" w:eastAsia="Calibri" w:hAnsi="Helvetica" w:cs="Calibri"/>
          <w:szCs w:val="16"/>
          <w:lang w:eastAsia="ar-SA"/>
        </w:rPr>
      </w:pPr>
      <w:r w:rsidRPr="002A1D09">
        <w:br w:type="page"/>
      </w:r>
    </w:p>
    <w:p w:rsidR="009C6C06" w:rsidRPr="002A1D09" w:rsidRDefault="003F1216" w:rsidP="009C6C06">
      <w:pPr>
        <w:pStyle w:val="BodyCopy"/>
        <w:rPr>
          <w:noProof w:val="0"/>
        </w:rPr>
      </w:pPr>
      <w:r w:rsidRPr="002A1D09">
        <w:rPr>
          <w:lang w:eastAsia="en-AU"/>
        </w:rPr>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10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QMsh0EC&#10;AAB7BAAADgAAAAAAAAAAAAAAAAAuAgAAZHJzL2Uyb0RvYy54bWxQSwECLQAUAAYACAAAACEAYCvR&#10;s+QAAAAPAQAADwAAAAAAAAAAAAAAAACbBAAAZHJzL2Rvd25yZXYueG1sUEsFBgAAAAAEAAQA8wAA&#10;AKwFAAAAAA==&#10;" fillcolor="#5a5a5a [2109]"/>
            </w:pict>
          </mc:Fallback>
        </mc:AlternateContent>
      </w:r>
    </w:p>
    <w:p w:rsidR="009C6C06" w:rsidRPr="002A1D09" w:rsidRDefault="009C6C06" w:rsidP="009C6C06">
      <w:pPr>
        <w:pStyle w:val="BodyCopy"/>
        <w:rPr>
          <w:noProof w:val="0"/>
        </w:rPr>
      </w:pPr>
    </w:p>
    <w:p w:rsidR="00EB6BAC" w:rsidRPr="002A1D09" w:rsidRDefault="00EB6BAC" w:rsidP="009C6C06">
      <w:pPr>
        <w:pStyle w:val="BodyCopy"/>
        <w:rPr>
          <w:noProof w:val="0"/>
        </w:rPr>
      </w:pPr>
    </w:p>
    <w:p w:rsidR="00BD2681" w:rsidRPr="002A1D09" w:rsidRDefault="00AD7B23" w:rsidP="009C6C06">
      <w:pPr>
        <w:pStyle w:val="BodyCopy"/>
        <w:rPr>
          <w:noProof w:val="0"/>
        </w:rPr>
      </w:pPr>
      <w:r w:rsidRPr="002A1D09">
        <w:rPr>
          <w:lang w:eastAsia="en-AU"/>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2A1D09">
        <w:rPr>
          <w:lang w:eastAsia="en-AU"/>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9" cstate="print"/>
                    <a:stretch>
                      <a:fillRect/>
                    </a:stretch>
                  </pic:blipFill>
                  <pic:spPr>
                    <a:xfrm>
                      <a:off x="0" y="0"/>
                      <a:ext cx="2320290" cy="758825"/>
                    </a:xfrm>
                    <a:prstGeom prst="rect">
                      <a:avLst/>
                    </a:prstGeom>
                  </pic:spPr>
                </pic:pic>
              </a:graphicData>
            </a:graphic>
          </wp:anchor>
        </w:drawing>
      </w:r>
      <w:r w:rsidR="008D5AFC" w:rsidRPr="002A1D09">
        <w:rPr>
          <w:lang w:eastAsia="en-AU"/>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p>
    <w:sectPr w:rsidR="00BD2681" w:rsidRPr="002A1D09" w:rsidSect="00A77F3F">
      <w:headerReference w:type="even" r:id="rId160"/>
      <w:headerReference w:type="default" r:id="rId161"/>
      <w:footerReference w:type="even" r:id="rId162"/>
      <w:footerReference w:type="default" r:id="rId1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74D3" w:rsidRDefault="003C74D3" w:rsidP="00BD2681">
      <w:pPr>
        <w:spacing w:after="0" w:line="240" w:lineRule="auto"/>
      </w:pPr>
      <w:r>
        <w:separator/>
      </w:r>
    </w:p>
  </w:endnote>
  <w:endnote w:type="continuationSeparator" w:id="0">
    <w:p w:rsidR="003C74D3" w:rsidRDefault="003C74D3"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hevin-Medium">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Chevin-Thin">
    <w:altName w:val="Chevin-Thin"/>
    <w:panose1 w:val="00000000000000000000"/>
    <w:charset w:val="00"/>
    <w:family w:val="swiss"/>
    <w:notTrueType/>
    <w:pitch w:val="default"/>
    <w:sig w:usb0="00000003" w:usb1="00000000" w:usb2="00000000" w:usb3="00000000" w:csb0="00000001" w:csb1="00000000"/>
  </w:font>
  <w:font w:name="HelveticaNeueLTStd-LtCnO">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4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94"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95"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104"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vONHDAAAA2wAAAA8AAABkcnMvZG93bnJldi54bWxEj91qAjEUhO+FvkM4hd5pslJEt0YpRUWv&#10;/OsDHDanu2s3J0sSdfXpTaHg5TAz3zDTeWcbcSEfascasoECQVw4U3Op4fu47I9BhIhssHFMGm4U&#10;YD576U0xN+7Ke7ocYikShEOOGqoY21zKUFRkMQxcS5y8H+ctxiR9KY3Ha4LbRg6VGkmLNaeFClv6&#10;qqj4PZytht1pVSzaWmXZbuvP6iaPm+Z+0vrttfv8ABGpi8/wf3ttNEze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e840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1x0rFAAAA2wAAAA8AAABkcnMvZG93bnJldi54bWxEj0FrwkAUhO+F/oflFXqrG0XFRlcJBSHt&#10;SY0VvD2zzyQ0+zZktzH+e1cQPA4z8w2zWPWmFh21rrKsYDiIQBDnVldcKNhn648ZCOeRNdaWScGV&#10;HKyWry8LjLW98Ja6nS9EgLCLUUHpfRNL6fKSDLqBbYiDd7atQR9kW0jd4iXATS1HUTSVBisOCyU2&#10;9FVS/rf7NwrSze9Pmg+T0WmfXbvx7HA8J9W3Uu9vfTIH4an3z/CjnWoFnxO4fwk/QC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29cdKxQAAANs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rlWLAAAAA3AAAAA8AAABkcnMvZG93bnJldi54bWxET02LwjAQvQv+hzCCN01XRKQaZSkKXgSt&#10;XryNzWxbt5mUJtb6740geJvH+5zlujOVaKlxpWUFP+MIBHFmdcm5gvNpO5qDcB5ZY2WZFDzJwXrV&#10;7y0x1vbBR2pTn4sQwi5GBYX3dSylywoy6Ma2Jg7cn20M+gCbXOoGHyHcVHISRTNpsOTQUGBNSUHZ&#10;f3o3CvLj9ZZcp5tMd7NbOmkPl31yrpUaDrrfBQhPnf+KP+6dDvOjKbyfCRfI1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uVYsAAAADcAAAADwAAAAAAAAAAAAAAAACfAgAA&#10;ZHJzL2Rvd25yZXYueG1sUEsFBgAAAAAEAAQA9wAAAIw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74D3" w:rsidTr="00F5113C">
      <w:tc>
        <w:tcPr>
          <w:tcW w:w="9242" w:type="dxa"/>
        </w:tcPr>
        <w:p w:rsidR="003C74D3" w:rsidRDefault="003C74D3" w:rsidP="003C7CC6">
          <w:pPr>
            <w:pStyle w:val="Footer-Left"/>
          </w:pPr>
          <w:r w:rsidRPr="00D724DB">
            <w:rPr>
              <w:rFonts w:eastAsiaTheme="majorEastAsia"/>
            </w:rPr>
            <w:t xml:space="preserve">© ASEAN </w:t>
          </w:r>
          <w:r w:rsidR="00D76010">
            <w:rPr>
              <w:rFonts w:eastAsiaTheme="majorEastAsia"/>
            </w:rPr>
            <w:t>2015</w:t>
          </w:r>
          <w:r>
            <w:rPr>
              <w:rFonts w:eastAsiaTheme="majorEastAsia"/>
            </w:rPr>
            <w:br/>
          </w:r>
          <w:r>
            <w:t>Trainee Manual</w:t>
          </w:r>
          <w:r>
            <w:br/>
          </w:r>
          <w:fldSimple w:instr=" REF  UnitName ">
            <w:sdt>
              <w:sdtPr>
                <w:alias w:val="Unit name "/>
                <w:tag w:val="Unit name "/>
                <w:id w:val="2102445312"/>
                <w:placeholder>
                  <w:docPart w:val="D871751F9CBE4C31AE2095FC1FE90611"/>
                </w:placeholder>
              </w:sdtPr>
              <w:sdtEndPr>
                <w:rPr>
                  <w:highlight w:val="yellow"/>
                </w:rPr>
              </w:sdtEndPr>
              <w:sdtContent>
                <w:r w:rsidR="00EF60AF" w:rsidRPr="002A1D09">
                  <w:t>Prepare and submit quotations</w:t>
                </w:r>
              </w:sdtContent>
            </w:sdt>
          </w:fldSimple>
        </w:p>
      </w:tc>
    </w:tr>
  </w:tbl>
  <w:p w:rsidR="003C74D3" w:rsidRDefault="003C74D3"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74D3" w:rsidTr="00F5113C">
      <w:tc>
        <w:tcPr>
          <w:tcW w:w="9242" w:type="dxa"/>
        </w:tcPr>
        <w:p w:rsidR="003C74D3" w:rsidRDefault="003C74D3" w:rsidP="00C61250">
          <w:pPr>
            <w:pStyle w:val="Footer-Right"/>
          </w:pPr>
          <w:r w:rsidRPr="000D3B99">
            <w:rPr>
              <w:rFonts w:eastAsiaTheme="majorEastAsia"/>
            </w:rPr>
            <w:t xml:space="preserve">© ASEAN </w:t>
          </w:r>
          <w:r w:rsidR="00D76010">
            <w:rPr>
              <w:rFonts w:eastAsiaTheme="majorEastAsia"/>
            </w:rPr>
            <w:t>2015</w:t>
          </w:r>
          <w:r>
            <w:rPr>
              <w:rFonts w:eastAsiaTheme="majorEastAsia"/>
            </w:rPr>
            <w:br/>
          </w:r>
          <w:r w:rsidRPr="000D3B99">
            <w:t>Trainee Manua</w:t>
          </w:r>
          <w:r>
            <w:t>l</w:t>
          </w:r>
          <w:r>
            <w:br/>
          </w:r>
          <w:fldSimple w:instr=" REF  UnitName ">
            <w:sdt>
              <w:sdtPr>
                <w:alias w:val="Unit name "/>
                <w:tag w:val="Unit name "/>
                <w:id w:val="-1650822404"/>
                <w:placeholder>
                  <w:docPart w:val="12C4F396BCF446B49DE42DA6A2777F49"/>
                </w:placeholder>
              </w:sdtPr>
              <w:sdtEndPr>
                <w:rPr>
                  <w:highlight w:val="yellow"/>
                </w:rPr>
              </w:sdtEndPr>
              <w:sdtContent>
                <w:r w:rsidR="00EF60AF" w:rsidRPr="002A1D09">
                  <w:t>Prepare and submit quotations</w:t>
                </w:r>
              </w:sdtContent>
            </w:sdt>
          </w:fldSimple>
        </w:p>
      </w:tc>
    </w:tr>
  </w:tbl>
  <w:p w:rsidR="003C74D3" w:rsidRDefault="003C74D3"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C74D3" w:rsidTr="00F66B06">
      <w:trPr>
        <w:trHeight w:hRule="exact" w:val="709"/>
      </w:trPr>
      <w:tc>
        <w:tcPr>
          <w:tcW w:w="959" w:type="dxa"/>
          <w:shd w:val="clear" w:color="auto" w:fill="45545F"/>
          <w:vAlign w:val="center"/>
        </w:tcPr>
        <w:p w:rsidR="003C74D3" w:rsidRPr="00F66B06" w:rsidRDefault="003C74D3"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F60AF">
            <w:rPr>
              <w:b/>
              <w:noProof/>
              <w:color w:val="FFFFFF" w:themeColor="background1"/>
            </w:rPr>
            <w:t>94</w:t>
          </w:r>
          <w:r w:rsidRPr="00F66B06">
            <w:rPr>
              <w:b/>
              <w:color w:val="FFFFFF" w:themeColor="background1"/>
            </w:rPr>
            <w:fldChar w:fldCharType="end"/>
          </w:r>
        </w:p>
      </w:tc>
      <w:tc>
        <w:tcPr>
          <w:tcW w:w="8283" w:type="dxa"/>
        </w:tcPr>
        <w:p w:rsidR="003C74D3" w:rsidRDefault="003C74D3" w:rsidP="00C61250">
          <w:pPr>
            <w:pStyle w:val="Footer-Left"/>
          </w:pPr>
          <w:r w:rsidRPr="000D3B99">
            <w:rPr>
              <w:rFonts w:eastAsiaTheme="majorEastAsia"/>
            </w:rPr>
            <w:t xml:space="preserve">© ASEAN </w:t>
          </w:r>
          <w:r w:rsidR="00D76010">
            <w:rPr>
              <w:rFonts w:eastAsiaTheme="majorEastAsia"/>
            </w:rPr>
            <w:t>2015</w:t>
          </w:r>
          <w:r>
            <w:rPr>
              <w:rFonts w:eastAsiaTheme="majorEastAsia"/>
            </w:rPr>
            <w:br/>
          </w:r>
          <w:r w:rsidRPr="000D3B99">
            <w:t>Trainee Manua</w:t>
          </w:r>
          <w:r>
            <w:t>l</w:t>
          </w:r>
          <w:r>
            <w:br/>
          </w:r>
          <w:fldSimple w:instr=" REF  UnitName ">
            <w:sdt>
              <w:sdtPr>
                <w:alias w:val="Unit name "/>
                <w:tag w:val="Unit name "/>
                <w:id w:val="-1993930527"/>
                <w:placeholder>
                  <w:docPart w:val="B4C733F2BF0241DE85B6DBBA717B2A94"/>
                </w:placeholder>
              </w:sdtPr>
              <w:sdtEndPr>
                <w:rPr>
                  <w:highlight w:val="yellow"/>
                </w:rPr>
              </w:sdtEndPr>
              <w:sdtContent>
                <w:r w:rsidR="00EF60AF" w:rsidRPr="002A1D09">
                  <w:t>Prepare and submit quotations</w:t>
                </w:r>
              </w:sdtContent>
            </w:sdt>
          </w:fldSimple>
        </w:p>
      </w:tc>
    </w:tr>
  </w:tbl>
  <w:p w:rsidR="003C74D3" w:rsidRDefault="003C74D3"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C74D3" w:rsidTr="00F66B06">
      <w:trPr>
        <w:trHeight w:hRule="exact" w:val="709"/>
      </w:trPr>
      <w:tc>
        <w:tcPr>
          <w:tcW w:w="8188" w:type="dxa"/>
        </w:tcPr>
        <w:p w:rsidR="003C74D3" w:rsidRDefault="003C74D3" w:rsidP="00C61250">
          <w:pPr>
            <w:pStyle w:val="Footer-Right"/>
          </w:pPr>
          <w:r w:rsidRPr="000D3B99">
            <w:rPr>
              <w:rFonts w:eastAsiaTheme="majorEastAsia"/>
            </w:rPr>
            <w:t xml:space="preserve">© ASEAN </w:t>
          </w:r>
          <w:r w:rsidR="00D76010">
            <w:rPr>
              <w:rFonts w:eastAsiaTheme="majorEastAsia"/>
            </w:rPr>
            <w:t>2015</w:t>
          </w:r>
          <w:r>
            <w:rPr>
              <w:rFonts w:eastAsiaTheme="majorEastAsia"/>
            </w:rPr>
            <w:br/>
          </w:r>
          <w:r w:rsidRPr="000D3B99">
            <w:t>Trainee Manua</w:t>
          </w:r>
          <w:r>
            <w:t>l</w:t>
          </w:r>
          <w:r>
            <w:br/>
          </w:r>
          <w:fldSimple w:instr=" REF  UnitName ">
            <w:sdt>
              <w:sdtPr>
                <w:alias w:val="Unit name "/>
                <w:tag w:val="Unit name "/>
                <w:id w:val="-2115971510"/>
                <w:placeholder>
                  <w:docPart w:val="D677975D98AD4825993113472DAE0123"/>
                </w:placeholder>
              </w:sdtPr>
              <w:sdtEndPr>
                <w:rPr>
                  <w:highlight w:val="yellow"/>
                </w:rPr>
              </w:sdtEndPr>
              <w:sdtContent>
                <w:r w:rsidR="00EF60AF" w:rsidRPr="002A1D09">
                  <w:t>Prepare and submit quotations</w:t>
                </w:r>
              </w:sdtContent>
            </w:sdt>
          </w:fldSimple>
        </w:p>
      </w:tc>
      <w:tc>
        <w:tcPr>
          <w:tcW w:w="958" w:type="dxa"/>
          <w:shd w:val="clear" w:color="auto" w:fill="45545F"/>
          <w:vAlign w:val="center"/>
        </w:tcPr>
        <w:p w:rsidR="003C74D3" w:rsidRPr="00F66B06" w:rsidRDefault="003C74D3"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F60AF">
            <w:rPr>
              <w:b/>
              <w:noProof/>
              <w:color w:val="FFFFFF" w:themeColor="background1"/>
            </w:rPr>
            <w:t>93</w:t>
          </w:r>
          <w:r w:rsidRPr="00F66B06">
            <w:rPr>
              <w:b/>
              <w:color w:val="FFFFFF" w:themeColor="background1"/>
            </w:rPr>
            <w:fldChar w:fldCharType="end"/>
          </w:r>
        </w:p>
      </w:tc>
    </w:tr>
  </w:tbl>
  <w:p w:rsidR="003C74D3" w:rsidRPr="00F77AA8" w:rsidRDefault="003C74D3"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Pr="00F77AA8" w:rsidRDefault="003C74D3"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74D3" w:rsidRDefault="003C74D3" w:rsidP="00BD2681">
      <w:pPr>
        <w:spacing w:after="0" w:line="240" w:lineRule="auto"/>
      </w:pPr>
      <w:r>
        <w:separator/>
      </w:r>
    </w:p>
  </w:footnote>
  <w:footnote w:type="continuationSeparator" w:id="0">
    <w:p w:rsidR="003C74D3" w:rsidRDefault="003C74D3"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3C74D3" w:rsidTr="00E83E16">
      <w:trPr>
        <w:trHeight w:val="550"/>
      </w:trPr>
      <w:tc>
        <w:tcPr>
          <w:tcW w:w="2835" w:type="dxa"/>
          <w:shd w:val="clear" w:color="auto" w:fill="45545F"/>
          <w:vAlign w:val="center"/>
        </w:tcPr>
        <w:p w:rsidR="003C74D3" w:rsidRDefault="003C74D3" w:rsidP="00E83E16">
          <w:pPr>
            <w:pStyle w:val="HeaderLeft"/>
          </w:pPr>
          <w:r w:rsidRPr="004F633F">
            <w:t>Introduction</w:t>
          </w:r>
          <w:r>
            <w:t xml:space="preserve"> to trainee manual</w:t>
          </w:r>
        </w:p>
      </w:tc>
      <w:tc>
        <w:tcPr>
          <w:tcW w:w="5987" w:type="dxa"/>
        </w:tcPr>
        <w:p w:rsidR="003C74D3" w:rsidRDefault="003C74D3">
          <w:pPr>
            <w:pStyle w:val="Header"/>
          </w:pPr>
        </w:p>
      </w:tc>
    </w:tr>
  </w:tbl>
  <w:p w:rsidR="003C74D3" w:rsidRDefault="003C74D3"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3C74D3" w:rsidTr="00E83E16">
      <w:trPr>
        <w:trHeight w:val="550"/>
      </w:trPr>
      <w:tc>
        <w:tcPr>
          <w:tcW w:w="6062" w:type="dxa"/>
        </w:tcPr>
        <w:p w:rsidR="003C74D3" w:rsidRDefault="003C74D3">
          <w:pPr>
            <w:pStyle w:val="Header"/>
          </w:pPr>
        </w:p>
      </w:tc>
      <w:tc>
        <w:tcPr>
          <w:tcW w:w="2835" w:type="dxa"/>
          <w:shd w:val="clear" w:color="auto" w:fill="45545F"/>
          <w:vAlign w:val="center"/>
        </w:tcPr>
        <w:p w:rsidR="003C74D3" w:rsidRDefault="003C74D3" w:rsidP="00E83E16">
          <w:pPr>
            <w:pStyle w:val="HeaderRight"/>
          </w:pPr>
          <w:r w:rsidRPr="004F633F">
            <w:t>Introduction</w:t>
          </w:r>
          <w:r>
            <w:t xml:space="preserve"> to trainee manual</w:t>
          </w:r>
        </w:p>
      </w:tc>
    </w:tr>
  </w:tbl>
  <w:p w:rsidR="003C74D3" w:rsidRDefault="003C74D3"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3C74D3" w:rsidTr="00152557">
      <w:trPr>
        <w:trHeight w:val="550"/>
      </w:trPr>
      <w:tc>
        <w:tcPr>
          <w:tcW w:w="1701" w:type="dxa"/>
          <w:shd w:val="clear" w:color="auto" w:fill="45545F"/>
          <w:vAlign w:val="center"/>
        </w:tcPr>
        <w:p w:rsidR="003C74D3" w:rsidRDefault="003C74D3" w:rsidP="00E83E16">
          <w:pPr>
            <w:pStyle w:val="HeaderLeft"/>
          </w:pPr>
          <w:r>
            <w:t>Unit descriptor</w:t>
          </w:r>
        </w:p>
      </w:tc>
      <w:tc>
        <w:tcPr>
          <w:tcW w:w="7121" w:type="dxa"/>
        </w:tcPr>
        <w:p w:rsidR="003C74D3" w:rsidRDefault="003C74D3">
          <w:pPr>
            <w:pStyle w:val="Header"/>
          </w:pPr>
        </w:p>
      </w:tc>
    </w:tr>
  </w:tbl>
  <w:p w:rsidR="003C74D3" w:rsidRDefault="003C74D3"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3C74D3" w:rsidTr="00152557">
      <w:trPr>
        <w:trHeight w:val="550"/>
      </w:trPr>
      <w:tc>
        <w:tcPr>
          <w:tcW w:w="7196" w:type="dxa"/>
        </w:tcPr>
        <w:p w:rsidR="003C74D3" w:rsidRDefault="003C74D3">
          <w:pPr>
            <w:pStyle w:val="Header"/>
          </w:pPr>
        </w:p>
      </w:tc>
      <w:tc>
        <w:tcPr>
          <w:tcW w:w="1701" w:type="dxa"/>
          <w:shd w:val="clear" w:color="auto" w:fill="45545F"/>
          <w:vAlign w:val="center"/>
        </w:tcPr>
        <w:p w:rsidR="003C74D3" w:rsidRDefault="003C74D3" w:rsidP="00E83E16">
          <w:pPr>
            <w:pStyle w:val="HeaderRight"/>
          </w:pPr>
          <w:r>
            <w:t>Unit descriptor</w:t>
          </w:r>
        </w:p>
      </w:tc>
    </w:tr>
  </w:tbl>
  <w:p w:rsidR="003C74D3" w:rsidRDefault="003C74D3"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3C74D3" w:rsidTr="006F4D9B">
      <w:trPr>
        <w:trHeight w:val="550"/>
      </w:trPr>
      <w:tc>
        <w:tcPr>
          <w:tcW w:w="2552" w:type="dxa"/>
          <w:shd w:val="clear" w:color="auto" w:fill="45545F"/>
          <w:vAlign w:val="center"/>
        </w:tcPr>
        <w:p w:rsidR="003C74D3" w:rsidRDefault="003C74D3" w:rsidP="00E83E16">
          <w:pPr>
            <w:pStyle w:val="HeaderLeft"/>
          </w:pPr>
          <w:r>
            <w:t>Assessment matrix</w:t>
          </w:r>
        </w:p>
      </w:tc>
      <w:tc>
        <w:tcPr>
          <w:tcW w:w="7121" w:type="dxa"/>
        </w:tcPr>
        <w:p w:rsidR="003C74D3" w:rsidRDefault="003C74D3">
          <w:pPr>
            <w:pStyle w:val="Header"/>
          </w:pPr>
        </w:p>
      </w:tc>
    </w:tr>
  </w:tbl>
  <w:p w:rsidR="003C74D3" w:rsidRDefault="003C74D3"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C74D3" w:rsidTr="006F4D9B">
      <w:trPr>
        <w:trHeight w:val="550"/>
      </w:trPr>
      <w:tc>
        <w:tcPr>
          <w:tcW w:w="6771" w:type="dxa"/>
        </w:tcPr>
        <w:p w:rsidR="003C74D3" w:rsidRDefault="003C74D3">
          <w:pPr>
            <w:pStyle w:val="Header"/>
          </w:pPr>
        </w:p>
      </w:tc>
      <w:tc>
        <w:tcPr>
          <w:tcW w:w="2268" w:type="dxa"/>
          <w:shd w:val="clear" w:color="auto" w:fill="45545F"/>
          <w:vAlign w:val="center"/>
        </w:tcPr>
        <w:p w:rsidR="003C74D3" w:rsidRDefault="003C74D3" w:rsidP="00E83E16">
          <w:pPr>
            <w:pStyle w:val="HeaderRight"/>
          </w:pPr>
          <w:r>
            <w:t>Assessment matrix</w:t>
          </w:r>
        </w:p>
      </w:tc>
    </w:tr>
  </w:tbl>
  <w:p w:rsidR="003C74D3" w:rsidRDefault="003C74D3"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3C74D3" w:rsidTr="006F4D9B">
      <w:trPr>
        <w:trHeight w:val="550"/>
      </w:trPr>
      <w:tc>
        <w:tcPr>
          <w:tcW w:w="1418" w:type="dxa"/>
          <w:shd w:val="clear" w:color="auto" w:fill="45545F"/>
          <w:vAlign w:val="center"/>
        </w:tcPr>
        <w:p w:rsidR="003C74D3" w:rsidRDefault="003C74D3" w:rsidP="00E83E16">
          <w:pPr>
            <w:pStyle w:val="HeaderLeft"/>
          </w:pPr>
          <w:r>
            <w:t>Glossary</w:t>
          </w:r>
        </w:p>
      </w:tc>
      <w:tc>
        <w:tcPr>
          <w:tcW w:w="7121" w:type="dxa"/>
        </w:tcPr>
        <w:p w:rsidR="003C74D3" w:rsidRDefault="003C74D3">
          <w:pPr>
            <w:pStyle w:val="Header"/>
          </w:pPr>
        </w:p>
      </w:tc>
    </w:tr>
  </w:tbl>
  <w:p w:rsidR="003C74D3" w:rsidRDefault="003C74D3"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C74D3" w:rsidTr="006F4D9B">
      <w:trPr>
        <w:trHeight w:val="550"/>
      </w:trPr>
      <w:tc>
        <w:tcPr>
          <w:tcW w:w="6771" w:type="dxa"/>
        </w:tcPr>
        <w:p w:rsidR="003C74D3" w:rsidRDefault="003C74D3">
          <w:pPr>
            <w:pStyle w:val="Header"/>
          </w:pPr>
        </w:p>
      </w:tc>
      <w:tc>
        <w:tcPr>
          <w:tcW w:w="1418" w:type="dxa"/>
          <w:shd w:val="clear" w:color="auto" w:fill="45545F"/>
          <w:vAlign w:val="center"/>
        </w:tcPr>
        <w:p w:rsidR="003C74D3" w:rsidRDefault="003C74D3" w:rsidP="00E83E16">
          <w:pPr>
            <w:pStyle w:val="HeaderRight"/>
          </w:pPr>
          <w:r>
            <w:t>Glossary</w:t>
          </w:r>
        </w:p>
      </w:tc>
    </w:tr>
  </w:tbl>
  <w:p w:rsidR="003C74D3" w:rsidRDefault="003C74D3"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3C74D3" w:rsidTr="002F7D4D">
      <w:trPr>
        <w:trHeight w:val="550"/>
      </w:trPr>
      <w:tc>
        <w:tcPr>
          <w:tcW w:w="3227" w:type="dxa"/>
          <w:shd w:val="clear" w:color="auto" w:fill="45545F"/>
          <w:vAlign w:val="center"/>
        </w:tcPr>
        <w:p w:rsidR="003C74D3" w:rsidRDefault="00D16458" w:rsidP="00E83E16">
          <w:pPr>
            <w:pStyle w:val="HeaderLeft"/>
          </w:pPr>
          <w:fldSimple w:instr=" REF  Element1  \* MERGEFORMAT ">
            <w:sdt>
              <w:sdtPr>
                <w:rPr>
                  <w:highlight w:val="yellow"/>
                </w:rPr>
                <w:alias w:val="Element1"/>
                <w:tag w:val="Element1"/>
                <w:id w:val="88060893"/>
                <w:lock w:val="sdtLocked"/>
              </w:sdtPr>
              <w:sdtEndPr/>
              <w:sdtContent>
                <w:r w:rsidR="003C74D3" w:rsidRPr="004F50CD">
                  <w:t>Identify the context for the quotation</w:t>
                </w:r>
              </w:sdtContent>
            </w:sdt>
          </w:fldSimple>
        </w:p>
      </w:tc>
      <w:tc>
        <w:tcPr>
          <w:tcW w:w="5845" w:type="dxa"/>
        </w:tcPr>
        <w:p w:rsidR="003C74D3" w:rsidRDefault="003C74D3">
          <w:pPr>
            <w:pStyle w:val="Header"/>
          </w:pPr>
        </w:p>
      </w:tc>
    </w:tr>
  </w:tbl>
  <w:p w:rsidR="003C74D3" w:rsidRDefault="003C74D3"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3C74D3" w:rsidTr="002F7D4D">
      <w:trPr>
        <w:trHeight w:val="550"/>
      </w:trPr>
      <w:tc>
        <w:tcPr>
          <w:tcW w:w="5920" w:type="dxa"/>
        </w:tcPr>
        <w:p w:rsidR="003C74D3" w:rsidRDefault="003C74D3">
          <w:pPr>
            <w:pStyle w:val="Header"/>
          </w:pPr>
        </w:p>
      </w:tc>
      <w:tc>
        <w:tcPr>
          <w:tcW w:w="3152" w:type="dxa"/>
          <w:shd w:val="clear" w:color="auto" w:fill="45545F"/>
          <w:vAlign w:val="center"/>
        </w:tcPr>
        <w:p w:rsidR="003C74D3" w:rsidRDefault="00D16458" w:rsidP="00E83E16">
          <w:pPr>
            <w:pStyle w:val="HeaderRight"/>
          </w:pPr>
          <w:fldSimple w:instr=" REF  Element1 ">
            <w:sdt>
              <w:sdtPr>
                <w:rPr>
                  <w:highlight w:val="yellow"/>
                </w:rPr>
                <w:alias w:val="Element1"/>
                <w:tag w:val="Element1"/>
                <w:id w:val="88060894"/>
                <w:lock w:val="sdtLocked"/>
              </w:sdtPr>
              <w:sdtEndPr/>
              <w:sdtContent>
                <w:r w:rsidR="003C74D3" w:rsidRPr="004F50CD">
                  <w:t>Identify the context for the quotation</w:t>
                </w:r>
              </w:sdtContent>
            </w:sdt>
          </w:fldSimple>
        </w:p>
      </w:tc>
    </w:tr>
  </w:tbl>
  <w:p w:rsidR="003C74D3" w:rsidRDefault="003C74D3"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6837"/>
    </w:tblGrid>
    <w:tr w:rsidR="003C74D3" w:rsidTr="002F7D4D">
      <w:trPr>
        <w:trHeight w:val="550"/>
      </w:trPr>
      <w:tc>
        <w:tcPr>
          <w:tcW w:w="2235" w:type="dxa"/>
          <w:shd w:val="clear" w:color="auto" w:fill="45545F"/>
          <w:vAlign w:val="center"/>
        </w:tcPr>
        <w:p w:rsidR="003C74D3" w:rsidRDefault="00D16458" w:rsidP="00E83E16">
          <w:pPr>
            <w:pStyle w:val="HeaderLeft"/>
          </w:pPr>
          <w:fldSimple w:instr=" REF  Element2  \* MERGEFORMAT ">
            <w:sdt>
              <w:sdtPr>
                <w:rPr>
                  <w:highlight w:val="yellow"/>
                </w:rPr>
                <w:alias w:val="Element2"/>
                <w:tag w:val="Element2"/>
                <w:id w:val="88061580"/>
                <w:lock w:val="sdtLocked"/>
              </w:sdtPr>
              <w:sdtEndPr/>
              <w:sdtContent>
                <w:r w:rsidR="003C74D3" w:rsidRPr="004F50CD">
                  <w:t>Prepare the quotation</w:t>
                </w:r>
              </w:sdtContent>
            </w:sdt>
          </w:fldSimple>
        </w:p>
      </w:tc>
      <w:tc>
        <w:tcPr>
          <w:tcW w:w="6837" w:type="dxa"/>
        </w:tcPr>
        <w:p w:rsidR="003C74D3" w:rsidRDefault="003C74D3">
          <w:pPr>
            <w:pStyle w:val="Header"/>
          </w:pPr>
        </w:p>
      </w:tc>
    </w:tr>
  </w:tbl>
  <w:p w:rsidR="003C74D3" w:rsidRDefault="003C74D3"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3C74D3" w:rsidTr="002F7D4D">
      <w:trPr>
        <w:trHeight w:val="550"/>
      </w:trPr>
      <w:tc>
        <w:tcPr>
          <w:tcW w:w="6912" w:type="dxa"/>
        </w:tcPr>
        <w:p w:rsidR="003C74D3" w:rsidRDefault="003C74D3">
          <w:pPr>
            <w:pStyle w:val="Header"/>
          </w:pPr>
        </w:p>
      </w:tc>
      <w:tc>
        <w:tcPr>
          <w:tcW w:w="2160" w:type="dxa"/>
          <w:shd w:val="clear" w:color="auto" w:fill="45545F"/>
          <w:vAlign w:val="center"/>
        </w:tcPr>
        <w:p w:rsidR="003C74D3" w:rsidRDefault="00D16458" w:rsidP="00E83E16">
          <w:pPr>
            <w:pStyle w:val="HeaderRight"/>
          </w:pPr>
          <w:fldSimple w:instr=" REF  Element2 ">
            <w:sdt>
              <w:sdtPr>
                <w:rPr>
                  <w:highlight w:val="yellow"/>
                </w:rPr>
                <w:alias w:val="Element2"/>
                <w:tag w:val="Element2"/>
                <w:id w:val="88061581"/>
                <w:lock w:val="sdtLocked"/>
              </w:sdtPr>
              <w:sdtEndPr/>
              <w:sdtContent>
                <w:r w:rsidR="003C74D3" w:rsidRPr="004F50CD">
                  <w:t>Prepare the quotation</w:t>
                </w:r>
              </w:sdtContent>
            </w:sdt>
          </w:fldSimple>
        </w:p>
      </w:tc>
    </w:tr>
  </w:tbl>
  <w:p w:rsidR="003C74D3" w:rsidRDefault="003C74D3"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6979"/>
    </w:tblGrid>
    <w:tr w:rsidR="003C74D3" w:rsidTr="002F7D4D">
      <w:trPr>
        <w:trHeight w:val="550"/>
      </w:trPr>
      <w:tc>
        <w:tcPr>
          <w:tcW w:w="2093" w:type="dxa"/>
          <w:shd w:val="clear" w:color="auto" w:fill="45545F"/>
          <w:vAlign w:val="center"/>
        </w:tcPr>
        <w:p w:rsidR="003C74D3" w:rsidRDefault="00D16458" w:rsidP="00E83E16">
          <w:pPr>
            <w:pStyle w:val="HeaderLeft"/>
          </w:pPr>
          <w:fldSimple w:instr=" REF  Element3  \* MERGEFORMAT ">
            <w:sdt>
              <w:sdtPr>
                <w:rPr>
                  <w:highlight w:val="yellow"/>
                </w:rPr>
                <w:alias w:val="Element3"/>
                <w:tag w:val="Element3"/>
                <w:id w:val="88061582"/>
                <w:lock w:val="sdtLocked"/>
              </w:sdtPr>
              <w:sdtEndPr/>
              <w:sdtContent>
                <w:r w:rsidR="003C74D3" w:rsidRPr="004F50CD">
                  <w:t>Submit the quotation</w:t>
                </w:r>
              </w:sdtContent>
            </w:sdt>
          </w:fldSimple>
        </w:p>
      </w:tc>
      <w:tc>
        <w:tcPr>
          <w:tcW w:w="6979" w:type="dxa"/>
        </w:tcPr>
        <w:p w:rsidR="003C74D3" w:rsidRDefault="003C74D3">
          <w:pPr>
            <w:pStyle w:val="Header"/>
          </w:pPr>
        </w:p>
      </w:tc>
    </w:tr>
  </w:tbl>
  <w:p w:rsidR="003C74D3" w:rsidRDefault="003C74D3"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3C74D3" w:rsidTr="002F7D4D">
      <w:trPr>
        <w:trHeight w:val="550"/>
      </w:trPr>
      <w:tc>
        <w:tcPr>
          <w:tcW w:w="7054" w:type="dxa"/>
        </w:tcPr>
        <w:p w:rsidR="003C74D3" w:rsidRDefault="003C74D3">
          <w:pPr>
            <w:pStyle w:val="Header"/>
          </w:pPr>
        </w:p>
      </w:tc>
      <w:tc>
        <w:tcPr>
          <w:tcW w:w="2018" w:type="dxa"/>
          <w:shd w:val="clear" w:color="auto" w:fill="45545F"/>
          <w:vAlign w:val="center"/>
        </w:tcPr>
        <w:p w:rsidR="003C74D3" w:rsidRDefault="00D16458" w:rsidP="00E83E16">
          <w:pPr>
            <w:pStyle w:val="HeaderRight"/>
          </w:pPr>
          <w:fldSimple w:instr=" REF  Element3 ">
            <w:sdt>
              <w:sdtPr>
                <w:rPr>
                  <w:highlight w:val="yellow"/>
                </w:rPr>
                <w:alias w:val="Element3"/>
                <w:tag w:val="Element3"/>
                <w:id w:val="88061583"/>
                <w:lock w:val="sdtLocked"/>
              </w:sdtPr>
              <w:sdtEndPr/>
              <w:sdtContent>
                <w:r w:rsidR="003C74D3" w:rsidRPr="004F50CD">
                  <w:t>Submit the quotation</w:t>
                </w:r>
              </w:sdtContent>
            </w:sdt>
          </w:fldSimple>
        </w:p>
      </w:tc>
    </w:tr>
  </w:tbl>
  <w:p w:rsidR="003C74D3" w:rsidRDefault="003C74D3"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696"/>
    </w:tblGrid>
    <w:tr w:rsidR="003C74D3" w:rsidTr="002F7D4D">
      <w:trPr>
        <w:trHeight w:val="550"/>
      </w:trPr>
      <w:tc>
        <w:tcPr>
          <w:tcW w:w="2376" w:type="dxa"/>
          <w:shd w:val="clear" w:color="auto" w:fill="45545F"/>
          <w:vAlign w:val="center"/>
        </w:tcPr>
        <w:p w:rsidR="003C74D3" w:rsidRDefault="00D16458" w:rsidP="00E83E16">
          <w:pPr>
            <w:pStyle w:val="HeaderLeft"/>
          </w:pPr>
          <w:fldSimple w:instr=" REF  Element4  \* MERGEFORMAT ">
            <w:sdt>
              <w:sdtPr>
                <w:rPr>
                  <w:highlight w:val="yellow"/>
                </w:rPr>
                <w:alias w:val="Element4"/>
                <w:tag w:val="Element4"/>
                <w:id w:val="88061720"/>
                <w:lock w:val="sdtLocked"/>
              </w:sdtPr>
              <w:sdtEndPr/>
              <w:sdtContent>
                <w:r w:rsidR="003C74D3" w:rsidRPr="004F50CD">
                  <w:t>Follow-up the quotation</w:t>
                </w:r>
              </w:sdtContent>
            </w:sdt>
          </w:fldSimple>
        </w:p>
      </w:tc>
      <w:tc>
        <w:tcPr>
          <w:tcW w:w="6696" w:type="dxa"/>
        </w:tcPr>
        <w:p w:rsidR="003C74D3" w:rsidRDefault="003C74D3">
          <w:pPr>
            <w:pStyle w:val="Header"/>
          </w:pPr>
        </w:p>
      </w:tc>
    </w:tr>
  </w:tbl>
  <w:p w:rsidR="003C74D3" w:rsidRDefault="003C74D3"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3C74D3" w:rsidTr="002F7D4D">
      <w:trPr>
        <w:trHeight w:val="550"/>
      </w:trPr>
      <w:tc>
        <w:tcPr>
          <w:tcW w:w="6771" w:type="dxa"/>
        </w:tcPr>
        <w:p w:rsidR="003C74D3" w:rsidRDefault="003C74D3">
          <w:pPr>
            <w:pStyle w:val="Header"/>
          </w:pPr>
        </w:p>
      </w:tc>
      <w:tc>
        <w:tcPr>
          <w:tcW w:w="2301" w:type="dxa"/>
          <w:shd w:val="clear" w:color="auto" w:fill="45545F"/>
          <w:vAlign w:val="center"/>
        </w:tcPr>
        <w:p w:rsidR="003C74D3" w:rsidRDefault="00D16458" w:rsidP="005B7C2F">
          <w:pPr>
            <w:pStyle w:val="HeaderRight"/>
          </w:pPr>
          <w:fldSimple w:instr=" REF  Element4 ">
            <w:sdt>
              <w:sdtPr>
                <w:rPr>
                  <w:highlight w:val="yellow"/>
                </w:rPr>
                <w:alias w:val="Element4"/>
                <w:tag w:val="Element4"/>
                <w:id w:val="88061721"/>
                <w:lock w:val="sdtLocked"/>
              </w:sdtPr>
              <w:sdtEndPr/>
              <w:sdtContent>
                <w:r w:rsidR="003C74D3" w:rsidRPr="004F50CD">
                  <w:t>Follow-up the quotation</w:t>
                </w:r>
              </w:sdtContent>
            </w:sdt>
          </w:fldSimple>
        </w:p>
      </w:tc>
    </w:tr>
  </w:tbl>
  <w:p w:rsidR="003C74D3" w:rsidRDefault="003C74D3"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3C74D3" w:rsidTr="00785EE9">
      <w:trPr>
        <w:trHeight w:val="550"/>
      </w:trPr>
      <w:tc>
        <w:tcPr>
          <w:tcW w:w="2835" w:type="dxa"/>
          <w:shd w:val="clear" w:color="auto" w:fill="45545F"/>
          <w:vAlign w:val="center"/>
        </w:tcPr>
        <w:p w:rsidR="003C74D3" w:rsidRPr="005B7C2F" w:rsidRDefault="003C74D3" w:rsidP="005B7C2F">
          <w:pPr>
            <w:pStyle w:val="HeaderLeft"/>
          </w:pPr>
          <w:r>
            <w:t>Presentation of written work</w:t>
          </w:r>
        </w:p>
      </w:tc>
      <w:tc>
        <w:tcPr>
          <w:tcW w:w="6151" w:type="dxa"/>
        </w:tcPr>
        <w:p w:rsidR="003C74D3" w:rsidRDefault="003C74D3">
          <w:pPr>
            <w:pStyle w:val="Header"/>
          </w:pPr>
        </w:p>
      </w:tc>
    </w:tr>
  </w:tbl>
  <w:p w:rsidR="003C74D3" w:rsidRDefault="003C74D3"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3C74D3" w:rsidTr="00785EE9">
      <w:trPr>
        <w:trHeight w:val="550"/>
      </w:trPr>
      <w:tc>
        <w:tcPr>
          <w:tcW w:w="6345" w:type="dxa"/>
        </w:tcPr>
        <w:p w:rsidR="003C74D3" w:rsidRDefault="003C74D3">
          <w:pPr>
            <w:pStyle w:val="Header"/>
          </w:pPr>
        </w:p>
      </w:tc>
      <w:tc>
        <w:tcPr>
          <w:tcW w:w="2835" w:type="dxa"/>
          <w:shd w:val="clear" w:color="auto" w:fill="45545F"/>
          <w:vAlign w:val="center"/>
        </w:tcPr>
        <w:p w:rsidR="003C74D3" w:rsidRPr="00785EE9" w:rsidRDefault="003C74D3" w:rsidP="00785EE9">
          <w:pPr>
            <w:pStyle w:val="HeaderRight"/>
          </w:pPr>
          <w:r>
            <w:t>Presentation of written work</w:t>
          </w:r>
        </w:p>
      </w:tc>
    </w:tr>
  </w:tbl>
  <w:p w:rsidR="003C74D3" w:rsidRDefault="003C74D3"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3C74D3" w:rsidTr="00785EE9">
      <w:trPr>
        <w:trHeight w:val="550"/>
      </w:trPr>
      <w:tc>
        <w:tcPr>
          <w:tcW w:w="2268" w:type="dxa"/>
          <w:shd w:val="clear" w:color="auto" w:fill="45545F"/>
          <w:vAlign w:val="center"/>
        </w:tcPr>
        <w:p w:rsidR="003C74D3" w:rsidRPr="005B7C2F" w:rsidRDefault="003C74D3" w:rsidP="005B7C2F">
          <w:pPr>
            <w:pStyle w:val="HeaderLeft"/>
          </w:pPr>
          <w:r>
            <w:t>Recommended reading</w:t>
          </w:r>
        </w:p>
      </w:tc>
      <w:tc>
        <w:tcPr>
          <w:tcW w:w="6554" w:type="dxa"/>
        </w:tcPr>
        <w:p w:rsidR="003C74D3" w:rsidRDefault="003C74D3">
          <w:pPr>
            <w:pStyle w:val="Header"/>
          </w:pPr>
        </w:p>
      </w:tc>
    </w:tr>
  </w:tbl>
  <w:p w:rsidR="003C74D3" w:rsidRDefault="003C74D3"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3C74D3" w:rsidTr="00785EE9">
      <w:trPr>
        <w:trHeight w:val="550"/>
      </w:trPr>
      <w:tc>
        <w:tcPr>
          <w:tcW w:w="6345" w:type="dxa"/>
        </w:tcPr>
        <w:p w:rsidR="003C74D3" w:rsidRDefault="003C74D3">
          <w:pPr>
            <w:pStyle w:val="Header"/>
          </w:pPr>
        </w:p>
      </w:tc>
      <w:tc>
        <w:tcPr>
          <w:tcW w:w="2268" w:type="dxa"/>
          <w:shd w:val="clear" w:color="auto" w:fill="45545F"/>
          <w:vAlign w:val="center"/>
        </w:tcPr>
        <w:p w:rsidR="003C74D3" w:rsidRPr="00785EE9" w:rsidRDefault="003C74D3" w:rsidP="00785EE9">
          <w:pPr>
            <w:pStyle w:val="HeaderRight"/>
          </w:pPr>
          <w:r>
            <w:t>Recommended reading</w:t>
          </w:r>
        </w:p>
      </w:tc>
    </w:tr>
  </w:tbl>
  <w:p w:rsidR="003C74D3" w:rsidRDefault="003C74D3"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3C74D3" w:rsidTr="00785EE9">
      <w:trPr>
        <w:trHeight w:val="550"/>
      </w:trPr>
      <w:tc>
        <w:tcPr>
          <w:tcW w:w="2552" w:type="dxa"/>
          <w:shd w:val="clear" w:color="auto" w:fill="45545F"/>
          <w:vAlign w:val="center"/>
        </w:tcPr>
        <w:p w:rsidR="003C74D3" w:rsidRPr="005B7C2F" w:rsidRDefault="003C74D3" w:rsidP="005B7C2F">
          <w:pPr>
            <w:pStyle w:val="HeaderLeft"/>
          </w:pPr>
          <w:r>
            <w:t>Trainee evaluation sheet</w:t>
          </w:r>
        </w:p>
      </w:tc>
      <w:tc>
        <w:tcPr>
          <w:tcW w:w="6554" w:type="dxa"/>
        </w:tcPr>
        <w:p w:rsidR="003C74D3" w:rsidRDefault="003C74D3">
          <w:pPr>
            <w:pStyle w:val="Header"/>
          </w:pPr>
        </w:p>
      </w:tc>
    </w:tr>
  </w:tbl>
  <w:p w:rsidR="003C74D3" w:rsidRDefault="003C74D3"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3C74D3" w:rsidTr="00785EE9">
      <w:trPr>
        <w:trHeight w:val="550"/>
      </w:trPr>
      <w:tc>
        <w:tcPr>
          <w:tcW w:w="6345" w:type="dxa"/>
        </w:tcPr>
        <w:p w:rsidR="003C74D3" w:rsidRDefault="003C74D3">
          <w:pPr>
            <w:pStyle w:val="Header"/>
          </w:pPr>
        </w:p>
      </w:tc>
      <w:tc>
        <w:tcPr>
          <w:tcW w:w="2552" w:type="dxa"/>
          <w:shd w:val="clear" w:color="auto" w:fill="45545F"/>
          <w:vAlign w:val="center"/>
        </w:tcPr>
        <w:p w:rsidR="003C74D3" w:rsidRPr="00785EE9" w:rsidRDefault="003C74D3" w:rsidP="00785EE9">
          <w:pPr>
            <w:pStyle w:val="HeaderRight"/>
          </w:pPr>
          <w:r>
            <w:t>Trainee evaluation sheet</w:t>
          </w:r>
        </w:p>
      </w:tc>
    </w:tr>
  </w:tbl>
  <w:p w:rsidR="003C74D3" w:rsidRDefault="003C74D3"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3C74D3" w:rsidTr="00AD7B23">
      <w:trPr>
        <w:trHeight w:val="550"/>
      </w:trPr>
      <w:tc>
        <w:tcPr>
          <w:tcW w:w="3402" w:type="dxa"/>
          <w:shd w:val="clear" w:color="auto" w:fill="45545F"/>
          <w:vAlign w:val="center"/>
        </w:tcPr>
        <w:p w:rsidR="003C74D3" w:rsidRPr="005B7C2F" w:rsidRDefault="003C74D3" w:rsidP="005B7C2F">
          <w:pPr>
            <w:pStyle w:val="HeaderLeft"/>
          </w:pPr>
          <w:r w:rsidRPr="00EB092C">
            <w:t>Trainee self-assessment checklist</w:t>
          </w:r>
        </w:p>
      </w:tc>
      <w:tc>
        <w:tcPr>
          <w:tcW w:w="6554" w:type="dxa"/>
        </w:tcPr>
        <w:p w:rsidR="003C74D3" w:rsidRDefault="003C74D3">
          <w:pPr>
            <w:pStyle w:val="Header"/>
          </w:pPr>
        </w:p>
      </w:tc>
    </w:tr>
  </w:tbl>
  <w:p w:rsidR="003C74D3" w:rsidRDefault="003C74D3"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3C74D3" w:rsidTr="00AD7B23">
      <w:trPr>
        <w:trHeight w:val="550"/>
      </w:trPr>
      <w:tc>
        <w:tcPr>
          <w:tcW w:w="6345" w:type="dxa"/>
        </w:tcPr>
        <w:p w:rsidR="003C74D3" w:rsidRDefault="003C74D3">
          <w:pPr>
            <w:pStyle w:val="Header"/>
          </w:pPr>
        </w:p>
      </w:tc>
      <w:tc>
        <w:tcPr>
          <w:tcW w:w="3402" w:type="dxa"/>
          <w:shd w:val="clear" w:color="auto" w:fill="45545F"/>
          <w:vAlign w:val="center"/>
        </w:tcPr>
        <w:p w:rsidR="003C74D3" w:rsidRPr="00785EE9" w:rsidRDefault="003C74D3" w:rsidP="00785EE9">
          <w:pPr>
            <w:pStyle w:val="HeaderRight"/>
          </w:pPr>
          <w:r w:rsidRPr="00EB092C">
            <w:t>Trainee self-assessment checklist</w:t>
          </w:r>
        </w:p>
      </w:tc>
    </w:tr>
  </w:tbl>
  <w:p w:rsidR="003C74D3" w:rsidRDefault="003C74D3"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4D3" w:rsidRDefault="003C74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4"/>
  </w:num>
  <w:num w:numId="2">
    <w:abstractNumId w:val="1"/>
  </w:num>
  <w:num w:numId="3">
    <w:abstractNumId w:val="0"/>
  </w:num>
  <w:num w:numId="4">
    <w:abstractNumId w:val="5"/>
  </w:num>
  <w:num w:numId="5">
    <w:abstractNumId w:val="2"/>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0CD"/>
    <w:rsid w:val="00012387"/>
    <w:rsid w:val="000256A2"/>
    <w:rsid w:val="00030F5F"/>
    <w:rsid w:val="00036292"/>
    <w:rsid w:val="00040000"/>
    <w:rsid w:val="00052166"/>
    <w:rsid w:val="00057387"/>
    <w:rsid w:val="000622C9"/>
    <w:rsid w:val="000A0C46"/>
    <w:rsid w:val="000A249F"/>
    <w:rsid w:val="000B4912"/>
    <w:rsid w:val="000D04B0"/>
    <w:rsid w:val="000D4ACF"/>
    <w:rsid w:val="000D671C"/>
    <w:rsid w:val="000E6F28"/>
    <w:rsid w:val="000F1BBD"/>
    <w:rsid w:val="00102CF8"/>
    <w:rsid w:val="00107204"/>
    <w:rsid w:val="00112CAF"/>
    <w:rsid w:val="0012258E"/>
    <w:rsid w:val="00140DA4"/>
    <w:rsid w:val="001443F6"/>
    <w:rsid w:val="00152557"/>
    <w:rsid w:val="00155DC4"/>
    <w:rsid w:val="001615F3"/>
    <w:rsid w:val="0016501A"/>
    <w:rsid w:val="00176FF8"/>
    <w:rsid w:val="001848BF"/>
    <w:rsid w:val="00186449"/>
    <w:rsid w:val="0018711F"/>
    <w:rsid w:val="00187FAD"/>
    <w:rsid w:val="0019730D"/>
    <w:rsid w:val="001A29DB"/>
    <w:rsid w:val="001A740E"/>
    <w:rsid w:val="001B2F38"/>
    <w:rsid w:val="001B5E8B"/>
    <w:rsid w:val="001B5EF5"/>
    <w:rsid w:val="001D4812"/>
    <w:rsid w:val="00206C36"/>
    <w:rsid w:val="00222258"/>
    <w:rsid w:val="002252CA"/>
    <w:rsid w:val="00225CB6"/>
    <w:rsid w:val="002278C2"/>
    <w:rsid w:val="00242EB2"/>
    <w:rsid w:val="00246555"/>
    <w:rsid w:val="00265D3F"/>
    <w:rsid w:val="00282D1C"/>
    <w:rsid w:val="002867E4"/>
    <w:rsid w:val="002923A0"/>
    <w:rsid w:val="002A1D09"/>
    <w:rsid w:val="002B0B35"/>
    <w:rsid w:val="002B298F"/>
    <w:rsid w:val="002D0810"/>
    <w:rsid w:val="002D13CA"/>
    <w:rsid w:val="002D380C"/>
    <w:rsid w:val="002E0647"/>
    <w:rsid w:val="002E3940"/>
    <w:rsid w:val="002F7D4D"/>
    <w:rsid w:val="0030661F"/>
    <w:rsid w:val="0030772E"/>
    <w:rsid w:val="003115C3"/>
    <w:rsid w:val="00316F5E"/>
    <w:rsid w:val="00323420"/>
    <w:rsid w:val="00323A33"/>
    <w:rsid w:val="003249C2"/>
    <w:rsid w:val="0034262E"/>
    <w:rsid w:val="003440FF"/>
    <w:rsid w:val="00345FDA"/>
    <w:rsid w:val="00366706"/>
    <w:rsid w:val="003842B1"/>
    <w:rsid w:val="003A2B54"/>
    <w:rsid w:val="003C74D3"/>
    <w:rsid w:val="003C76E0"/>
    <w:rsid w:val="003C7CC6"/>
    <w:rsid w:val="003E0E7C"/>
    <w:rsid w:val="003E4B27"/>
    <w:rsid w:val="003E57DE"/>
    <w:rsid w:val="003F1216"/>
    <w:rsid w:val="003F42E2"/>
    <w:rsid w:val="003F5E98"/>
    <w:rsid w:val="00422298"/>
    <w:rsid w:val="00426BA5"/>
    <w:rsid w:val="00434D58"/>
    <w:rsid w:val="00442B8E"/>
    <w:rsid w:val="00445A41"/>
    <w:rsid w:val="00485AB2"/>
    <w:rsid w:val="00493B96"/>
    <w:rsid w:val="004A00FD"/>
    <w:rsid w:val="004A0FCC"/>
    <w:rsid w:val="004A793E"/>
    <w:rsid w:val="004B7703"/>
    <w:rsid w:val="004C511C"/>
    <w:rsid w:val="004C65F3"/>
    <w:rsid w:val="004D5C0A"/>
    <w:rsid w:val="004F2AFB"/>
    <w:rsid w:val="004F50CD"/>
    <w:rsid w:val="00523DAD"/>
    <w:rsid w:val="005401A9"/>
    <w:rsid w:val="005402B7"/>
    <w:rsid w:val="00547E78"/>
    <w:rsid w:val="00557F33"/>
    <w:rsid w:val="00563C35"/>
    <w:rsid w:val="00564722"/>
    <w:rsid w:val="005661D6"/>
    <w:rsid w:val="00570FE8"/>
    <w:rsid w:val="0057227D"/>
    <w:rsid w:val="00572BFE"/>
    <w:rsid w:val="005751C0"/>
    <w:rsid w:val="00577F2D"/>
    <w:rsid w:val="005818E1"/>
    <w:rsid w:val="005A1F4F"/>
    <w:rsid w:val="005A2737"/>
    <w:rsid w:val="005A541B"/>
    <w:rsid w:val="005B7C2F"/>
    <w:rsid w:val="005C58F3"/>
    <w:rsid w:val="005C7C51"/>
    <w:rsid w:val="005D0F6E"/>
    <w:rsid w:val="005D5084"/>
    <w:rsid w:val="005E271D"/>
    <w:rsid w:val="005E6DAD"/>
    <w:rsid w:val="005E7F50"/>
    <w:rsid w:val="005F27F7"/>
    <w:rsid w:val="005F4952"/>
    <w:rsid w:val="00616ABC"/>
    <w:rsid w:val="00617767"/>
    <w:rsid w:val="00627455"/>
    <w:rsid w:val="006311C0"/>
    <w:rsid w:val="00633BA3"/>
    <w:rsid w:val="006375EB"/>
    <w:rsid w:val="00640E89"/>
    <w:rsid w:val="00645C79"/>
    <w:rsid w:val="00656CD3"/>
    <w:rsid w:val="00657C74"/>
    <w:rsid w:val="00660F51"/>
    <w:rsid w:val="006639A9"/>
    <w:rsid w:val="00671F9F"/>
    <w:rsid w:val="00676E09"/>
    <w:rsid w:val="006771E7"/>
    <w:rsid w:val="006944D4"/>
    <w:rsid w:val="006C7163"/>
    <w:rsid w:val="006D259C"/>
    <w:rsid w:val="006F4D83"/>
    <w:rsid w:val="006F4D9B"/>
    <w:rsid w:val="007031D0"/>
    <w:rsid w:val="007124DE"/>
    <w:rsid w:val="00716863"/>
    <w:rsid w:val="00720BB3"/>
    <w:rsid w:val="007224B4"/>
    <w:rsid w:val="00723BFC"/>
    <w:rsid w:val="00736FF2"/>
    <w:rsid w:val="00740DEA"/>
    <w:rsid w:val="00746E71"/>
    <w:rsid w:val="0076231F"/>
    <w:rsid w:val="00776671"/>
    <w:rsid w:val="00780690"/>
    <w:rsid w:val="00785EE9"/>
    <w:rsid w:val="007942D4"/>
    <w:rsid w:val="0079570C"/>
    <w:rsid w:val="007B7B1D"/>
    <w:rsid w:val="007C1CAA"/>
    <w:rsid w:val="007C29F6"/>
    <w:rsid w:val="007E0A20"/>
    <w:rsid w:val="007E2911"/>
    <w:rsid w:val="0080028D"/>
    <w:rsid w:val="00813101"/>
    <w:rsid w:val="0081441E"/>
    <w:rsid w:val="0082477D"/>
    <w:rsid w:val="00833D58"/>
    <w:rsid w:val="00843750"/>
    <w:rsid w:val="00843C56"/>
    <w:rsid w:val="00846447"/>
    <w:rsid w:val="00847EBA"/>
    <w:rsid w:val="008555DF"/>
    <w:rsid w:val="00861DD8"/>
    <w:rsid w:val="008630B7"/>
    <w:rsid w:val="00880AAA"/>
    <w:rsid w:val="00882210"/>
    <w:rsid w:val="00883622"/>
    <w:rsid w:val="00884C88"/>
    <w:rsid w:val="008A3CD6"/>
    <w:rsid w:val="008A650C"/>
    <w:rsid w:val="008A6F88"/>
    <w:rsid w:val="008B3ADF"/>
    <w:rsid w:val="008B4EBD"/>
    <w:rsid w:val="008B778A"/>
    <w:rsid w:val="008D5AFC"/>
    <w:rsid w:val="008E449A"/>
    <w:rsid w:val="008F3F7C"/>
    <w:rsid w:val="008F4A3F"/>
    <w:rsid w:val="00914DC7"/>
    <w:rsid w:val="00915C1D"/>
    <w:rsid w:val="00917F38"/>
    <w:rsid w:val="00930906"/>
    <w:rsid w:val="00932D30"/>
    <w:rsid w:val="009343EE"/>
    <w:rsid w:val="009456E0"/>
    <w:rsid w:val="00945A6F"/>
    <w:rsid w:val="00946E38"/>
    <w:rsid w:val="00963AC3"/>
    <w:rsid w:val="00964E9C"/>
    <w:rsid w:val="00971597"/>
    <w:rsid w:val="00973926"/>
    <w:rsid w:val="00976293"/>
    <w:rsid w:val="00985F6D"/>
    <w:rsid w:val="00997043"/>
    <w:rsid w:val="009A13B9"/>
    <w:rsid w:val="009A14D1"/>
    <w:rsid w:val="009A1C69"/>
    <w:rsid w:val="009A2AE3"/>
    <w:rsid w:val="009B173D"/>
    <w:rsid w:val="009B2DA4"/>
    <w:rsid w:val="009C008B"/>
    <w:rsid w:val="009C1481"/>
    <w:rsid w:val="009C2879"/>
    <w:rsid w:val="009C6C06"/>
    <w:rsid w:val="009C72C6"/>
    <w:rsid w:val="009E00D7"/>
    <w:rsid w:val="009E3138"/>
    <w:rsid w:val="009E3605"/>
    <w:rsid w:val="009E64B7"/>
    <w:rsid w:val="009F029B"/>
    <w:rsid w:val="009F1EA9"/>
    <w:rsid w:val="00A152E9"/>
    <w:rsid w:val="00A40A2D"/>
    <w:rsid w:val="00A46037"/>
    <w:rsid w:val="00A63749"/>
    <w:rsid w:val="00A6658A"/>
    <w:rsid w:val="00A77F3F"/>
    <w:rsid w:val="00A838E0"/>
    <w:rsid w:val="00A85840"/>
    <w:rsid w:val="00A913AD"/>
    <w:rsid w:val="00A964C8"/>
    <w:rsid w:val="00A96ABC"/>
    <w:rsid w:val="00AA6CE8"/>
    <w:rsid w:val="00AB04A7"/>
    <w:rsid w:val="00AB7592"/>
    <w:rsid w:val="00AC1747"/>
    <w:rsid w:val="00AC4674"/>
    <w:rsid w:val="00AC4A15"/>
    <w:rsid w:val="00AC5E37"/>
    <w:rsid w:val="00AC68C1"/>
    <w:rsid w:val="00AD1822"/>
    <w:rsid w:val="00AD1A89"/>
    <w:rsid w:val="00AD3DC8"/>
    <w:rsid w:val="00AD7B23"/>
    <w:rsid w:val="00AE4310"/>
    <w:rsid w:val="00AE4B1F"/>
    <w:rsid w:val="00B02460"/>
    <w:rsid w:val="00B2058D"/>
    <w:rsid w:val="00B24E1B"/>
    <w:rsid w:val="00B42A0F"/>
    <w:rsid w:val="00B614A0"/>
    <w:rsid w:val="00B617AC"/>
    <w:rsid w:val="00B70677"/>
    <w:rsid w:val="00B73487"/>
    <w:rsid w:val="00B862CC"/>
    <w:rsid w:val="00BA349B"/>
    <w:rsid w:val="00BB0FA6"/>
    <w:rsid w:val="00BB6412"/>
    <w:rsid w:val="00BD2681"/>
    <w:rsid w:val="00BE1C6B"/>
    <w:rsid w:val="00BE3EE5"/>
    <w:rsid w:val="00BE4A88"/>
    <w:rsid w:val="00BE51B2"/>
    <w:rsid w:val="00BF7B84"/>
    <w:rsid w:val="00C053DE"/>
    <w:rsid w:val="00C112AE"/>
    <w:rsid w:val="00C13A31"/>
    <w:rsid w:val="00C14302"/>
    <w:rsid w:val="00C14555"/>
    <w:rsid w:val="00C236ED"/>
    <w:rsid w:val="00C241D8"/>
    <w:rsid w:val="00C35205"/>
    <w:rsid w:val="00C57D85"/>
    <w:rsid w:val="00C61250"/>
    <w:rsid w:val="00C75405"/>
    <w:rsid w:val="00C777DF"/>
    <w:rsid w:val="00C8696D"/>
    <w:rsid w:val="00C95FF2"/>
    <w:rsid w:val="00CB1E50"/>
    <w:rsid w:val="00CB546F"/>
    <w:rsid w:val="00CC3BE5"/>
    <w:rsid w:val="00CC600A"/>
    <w:rsid w:val="00CD0302"/>
    <w:rsid w:val="00CD4176"/>
    <w:rsid w:val="00CE6040"/>
    <w:rsid w:val="00CF1B86"/>
    <w:rsid w:val="00CF38EC"/>
    <w:rsid w:val="00CF4A54"/>
    <w:rsid w:val="00D16458"/>
    <w:rsid w:val="00D20C56"/>
    <w:rsid w:val="00D21BF1"/>
    <w:rsid w:val="00D33919"/>
    <w:rsid w:val="00D366F1"/>
    <w:rsid w:val="00D4005D"/>
    <w:rsid w:val="00D5589C"/>
    <w:rsid w:val="00D66C33"/>
    <w:rsid w:val="00D74146"/>
    <w:rsid w:val="00D76010"/>
    <w:rsid w:val="00D81984"/>
    <w:rsid w:val="00D9254F"/>
    <w:rsid w:val="00DA3908"/>
    <w:rsid w:val="00DC7B14"/>
    <w:rsid w:val="00DF4556"/>
    <w:rsid w:val="00E00363"/>
    <w:rsid w:val="00E16E66"/>
    <w:rsid w:val="00E225E8"/>
    <w:rsid w:val="00E44862"/>
    <w:rsid w:val="00E51760"/>
    <w:rsid w:val="00E5209C"/>
    <w:rsid w:val="00E522FB"/>
    <w:rsid w:val="00E63201"/>
    <w:rsid w:val="00E66985"/>
    <w:rsid w:val="00E82ACF"/>
    <w:rsid w:val="00E83888"/>
    <w:rsid w:val="00E83E16"/>
    <w:rsid w:val="00E9163F"/>
    <w:rsid w:val="00E93EEB"/>
    <w:rsid w:val="00EB6BAC"/>
    <w:rsid w:val="00EC72EE"/>
    <w:rsid w:val="00ED45A6"/>
    <w:rsid w:val="00EE3792"/>
    <w:rsid w:val="00EE574B"/>
    <w:rsid w:val="00EE7607"/>
    <w:rsid w:val="00EF60AF"/>
    <w:rsid w:val="00F06B58"/>
    <w:rsid w:val="00F112B2"/>
    <w:rsid w:val="00F11A75"/>
    <w:rsid w:val="00F17368"/>
    <w:rsid w:val="00F22114"/>
    <w:rsid w:val="00F23D66"/>
    <w:rsid w:val="00F312CD"/>
    <w:rsid w:val="00F37288"/>
    <w:rsid w:val="00F5113C"/>
    <w:rsid w:val="00F55438"/>
    <w:rsid w:val="00F61BA5"/>
    <w:rsid w:val="00F6520C"/>
    <w:rsid w:val="00F66B06"/>
    <w:rsid w:val="00F7609D"/>
    <w:rsid w:val="00F77AA8"/>
    <w:rsid w:val="00F814A5"/>
    <w:rsid w:val="00F84543"/>
    <w:rsid w:val="00FA1CA4"/>
    <w:rsid w:val="00FB0E88"/>
    <w:rsid w:val="00FD50E1"/>
    <w:rsid w:val="00FE1DE9"/>
    <w:rsid w:val="00FE7D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31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E0E7C"/>
    <w:pPr>
      <w:spacing w:before="24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5F4952"/>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B2058D"/>
    <w:pPr>
      <w:tabs>
        <w:tab w:val="right" w:leader="underscore" w:pos="8280"/>
      </w:tabs>
      <w:suppressAutoHyphens w:val="0"/>
      <w:spacing w:before="240" w:after="240"/>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E0E7C"/>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5F4952"/>
    <w:rPr>
      <w:rFonts w:ascii="Helvetica" w:eastAsia="Calibri" w:hAnsi="Helvetica" w:cs="Calibri"/>
      <w:noProof/>
      <w:sz w:val="20"/>
      <w:lang w:eastAsia="ar-SA"/>
    </w:rPr>
  </w:style>
  <w:style w:type="paragraph" w:styleId="ListParagraph">
    <w:name w:val="List Paragraph"/>
    <w:basedOn w:val="Normal"/>
    <w:uiPriority w:val="34"/>
    <w:qFormat/>
    <w:rsid w:val="006771E7"/>
    <w:pPr>
      <w:ind w:left="720"/>
      <w:contextualSpacing/>
    </w:pPr>
  </w:style>
  <w:style w:type="paragraph" w:customStyle="1" w:styleId="Default">
    <w:name w:val="Default"/>
    <w:rsid w:val="005C7C51"/>
    <w:pPr>
      <w:autoSpaceDE w:val="0"/>
      <w:autoSpaceDN w:val="0"/>
      <w:adjustRightInd w:val="0"/>
      <w:spacing w:after="0" w:line="240" w:lineRule="auto"/>
    </w:pPr>
    <w:rPr>
      <w:rFonts w:ascii="HelveticaNeueLT Std Lt Cn" w:hAnsi="HelveticaNeueLT Std Lt Cn" w:cs="HelveticaNeueLT Std Lt Cn"/>
      <w:color w:val="000000"/>
      <w:sz w:val="24"/>
      <w:szCs w:val="24"/>
    </w:rPr>
  </w:style>
  <w:style w:type="paragraph" w:customStyle="1" w:styleId="Pa11">
    <w:name w:val="Pa11"/>
    <w:basedOn w:val="Default"/>
    <w:next w:val="Default"/>
    <w:uiPriority w:val="99"/>
    <w:rsid w:val="005C7C51"/>
    <w:pPr>
      <w:spacing w:line="221" w:lineRule="atLeast"/>
    </w:pPr>
    <w:rPr>
      <w:rFonts w:cstheme="minorBidi"/>
      <w:color w:val="auto"/>
    </w:rPr>
  </w:style>
  <w:style w:type="paragraph" w:customStyle="1" w:styleId="Pa10">
    <w:name w:val="Pa10"/>
    <w:basedOn w:val="Default"/>
    <w:next w:val="Default"/>
    <w:uiPriority w:val="99"/>
    <w:rsid w:val="005C7C51"/>
    <w:pPr>
      <w:spacing w:line="401" w:lineRule="atLeast"/>
    </w:pPr>
    <w:rPr>
      <w:rFonts w:cstheme="minorBidi"/>
      <w:color w:val="auto"/>
    </w:rPr>
  </w:style>
  <w:style w:type="paragraph" w:customStyle="1" w:styleId="Pa12">
    <w:name w:val="Pa12"/>
    <w:basedOn w:val="Default"/>
    <w:next w:val="Default"/>
    <w:uiPriority w:val="99"/>
    <w:rsid w:val="005C7C51"/>
    <w:pPr>
      <w:spacing w:line="221" w:lineRule="atLeast"/>
    </w:pPr>
    <w:rPr>
      <w:rFonts w:cstheme="minorBidi"/>
      <w:color w:val="auto"/>
    </w:rPr>
  </w:style>
  <w:style w:type="character" w:customStyle="1" w:styleId="A9">
    <w:name w:val="A9"/>
    <w:uiPriority w:val="99"/>
    <w:rsid w:val="005C7C51"/>
    <w:rPr>
      <w:rFonts w:cs="HelveticaNeueLT Std Lt Cn"/>
      <w:color w:val="000000"/>
      <w:sz w:val="22"/>
      <w:szCs w:val="22"/>
    </w:rPr>
  </w:style>
  <w:style w:type="paragraph" w:customStyle="1" w:styleId="Pa24">
    <w:name w:val="Pa24"/>
    <w:basedOn w:val="Default"/>
    <w:next w:val="Default"/>
    <w:uiPriority w:val="99"/>
    <w:rsid w:val="005C7C51"/>
    <w:pPr>
      <w:spacing w:line="221" w:lineRule="atLeast"/>
    </w:pPr>
    <w:rPr>
      <w:rFonts w:cstheme="minorBidi"/>
      <w:color w:val="auto"/>
    </w:rPr>
  </w:style>
  <w:style w:type="paragraph" w:customStyle="1" w:styleId="Pa16">
    <w:name w:val="Pa16"/>
    <w:basedOn w:val="Default"/>
    <w:next w:val="Default"/>
    <w:uiPriority w:val="99"/>
    <w:rsid w:val="005C7C51"/>
    <w:pPr>
      <w:spacing w:line="361" w:lineRule="atLeast"/>
    </w:pPr>
    <w:rPr>
      <w:rFonts w:ascii="Chevin-Light" w:hAnsi="Chevin-Light" w:cstheme="minorBidi"/>
      <w:color w:val="auto"/>
    </w:rPr>
  </w:style>
  <w:style w:type="paragraph" w:customStyle="1" w:styleId="Pa2">
    <w:name w:val="Pa2"/>
    <w:basedOn w:val="Default"/>
    <w:next w:val="Default"/>
    <w:uiPriority w:val="99"/>
    <w:rsid w:val="00627455"/>
    <w:pPr>
      <w:spacing w:line="221" w:lineRule="atLeast"/>
    </w:pPr>
    <w:rPr>
      <w:rFonts w:ascii="HelveticaNeueLT Std Lt" w:hAnsi="HelveticaNeueLT Std Lt" w:cstheme="minorBidi"/>
      <w:color w:val="auto"/>
    </w:rPr>
  </w:style>
  <w:style w:type="character" w:customStyle="1" w:styleId="A11">
    <w:name w:val="A11"/>
    <w:uiPriority w:val="99"/>
    <w:rsid w:val="00627455"/>
    <w:rPr>
      <w:rFonts w:cs="HelveticaNeueLT Std Lt"/>
      <w:color w:val="211D1E"/>
      <w:sz w:val="22"/>
      <w:szCs w:val="22"/>
    </w:rPr>
  </w:style>
  <w:style w:type="paragraph" w:customStyle="1" w:styleId="Pa29">
    <w:name w:val="Pa29"/>
    <w:basedOn w:val="Default"/>
    <w:next w:val="Default"/>
    <w:uiPriority w:val="99"/>
    <w:rsid w:val="008A3CD6"/>
    <w:pPr>
      <w:spacing w:line="321" w:lineRule="atLeast"/>
    </w:pPr>
    <w:rPr>
      <w:rFonts w:ascii="HelveticaNeueLT Std Cn" w:hAnsi="HelveticaNeueLT Std Cn" w:cstheme="minorBidi"/>
      <w:color w:val="auto"/>
    </w:rPr>
  </w:style>
  <w:style w:type="paragraph" w:customStyle="1" w:styleId="Pa34">
    <w:name w:val="Pa34"/>
    <w:basedOn w:val="Default"/>
    <w:next w:val="Default"/>
    <w:uiPriority w:val="99"/>
    <w:rsid w:val="008A3CD6"/>
    <w:pPr>
      <w:spacing w:line="221" w:lineRule="atLeast"/>
    </w:pPr>
    <w:rPr>
      <w:rFonts w:ascii="HelveticaNeueLT Std Lt" w:hAnsi="HelveticaNeueLT Std Lt" w:cstheme="minorBidi"/>
      <w:color w:val="auto"/>
    </w:rPr>
  </w:style>
  <w:style w:type="paragraph" w:customStyle="1" w:styleId="Pa45">
    <w:name w:val="Pa45"/>
    <w:basedOn w:val="Default"/>
    <w:next w:val="Default"/>
    <w:uiPriority w:val="99"/>
    <w:rsid w:val="00DC7B14"/>
    <w:pPr>
      <w:spacing w:line="221" w:lineRule="atLeast"/>
    </w:pPr>
    <w:rPr>
      <w:rFonts w:ascii="HelveticaNeueLT Std Med Cn" w:hAnsi="HelveticaNeueLT Std Med Cn" w:cstheme="minorBidi"/>
      <w:color w:val="auto"/>
    </w:rPr>
  </w:style>
  <w:style w:type="character" w:customStyle="1" w:styleId="A14">
    <w:name w:val="A14"/>
    <w:uiPriority w:val="99"/>
    <w:rsid w:val="00DC7B14"/>
    <w:rPr>
      <w:rFonts w:ascii="HelveticaNeueLT Std Lt" w:hAnsi="HelveticaNeueLT Std Lt" w:cs="HelveticaNeueLT Std Lt"/>
      <w:color w:val="000000"/>
      <w:sz w:val="32"/>
      <w:szCs w:val="32"/>
    </w:rPr>
  </w:style>
  <w:style w:type="paragraph" w:customStyle="1" w:styleId="Pa18">
    <w:name w:val="Pa18"/>
    <w:basedOn w:val="Default"/>
    <w:next w:val="Default"/>
    <w:uiPriority w:val="99"/>
    <w:rsid w:val="00DC7B14"/>
    <w:pPr>
      <w:spacing w:line="221" w:lineRule="atLeast"/>
    </w:pPr>
    <w:rPr>
      <w:rFonts w:ascii="HelveticaNeueLT Std Med Cn" w:hAnsi="HelveticaNeueLT Std Med Cn" w:cstheme="minorBidi"/>
      <w:color w:val="auto"/>
    </w:rPr>
  </w:style>
  <w:style w:type="paragraph" w:customStyle="1" w:styleId="Pa17">
    <w:name w:val="Pa17"/>
    <w:basedOn w:val="Default"/>
    <w:next w:val="Default"/>
    <w:uiPriority w:val="99"/>
    <w:rsid w:val="00DC7B14"/>
    <w:pPr>
      <w:spacing w:line="221" w:lineRule="atLeast"/>
    </w:pPr>
    <w:rPr>
      <w:rFonts w:ascii="HelveticaNeueLT Std Med Cn" w:hAnsi="HelveticaNeueLT Std Med Cn" w:cstheme="minorBidi"/>
      <w:color w:val="auto"/>
    </w:rPr>
  </w:style>
  <w:style w:type="paragraph" w:customStyle="1" w:styleId="Pa6">
    <w:name w:val="Pa6"/>
    <w:basedOn w:val="Default"/>
    <w:next w:val="Default"/>
    <w:uiPriority w:val="99"/>
    <w:rsid w:val="002B0B35"/>
    <w:pPr>
      <w:spacing w:line="221" w:lineRule="atLeast"/>
    </w:pPr>
    <w:rPr>
      <w:rFonts w:ascii="HelveticaNeueLT Std Lt" w:hAnsi="HelveticaNeueLT Std Lt" w:cstheme="minorBidi"/>
      <w:color w:val="auto"/>
    </w:rPr>
  </w:style>
  <w:style w:type="paragraph" w:customStyle="1" w:styleId="Pa35">
    <w:name w:val="Pa35"/>
    <w:basedOn w:val="Default"/>
    <w:next w:val="Default"/>
    <w:uiPriority w:val="99"/>
    <w:rsid w:val="00D366F1"/>
    <w:pPr>
      <w:spacing w:line="221" w:lineRule="atLeast"/>
    </w:pPr>
    <w:rPr>
      <w:rFonts w:ascii="HelveticaNeueLT Std Lt" w:hAnsi="HelveticaNeueLT Std Lt" w:cstheme="minorBidi"/>
      <w:color w:val="auto"/>
    </w:rPr>
  </w:style>
  <w:style w:type="paragraph" w:customStyle="1" w:styleId="Pa21">
    <w:name w:val="Pa21"/>
    <w:basedOn w:val="Default"/>
    <w:next w:val="Default"/>
    <w:uiPriority w:val="99"/>
    <w:rsid w:val="001B5EF5"/>
    <w:pPr>
      <w:spacing w:line="441" w:lineRule="atLeast"/>
    </w:pPr>
    <w:rPr>
      <w:rFonts w:ascii="HelveticaNeueLT Std Cn" w:hAnsi="HelveticaNeueLT Std Cn" w:cstheme="minorBidi"/>
      <w:color w:val="auto"/>
    </w:rPr>
  </w:style>
  <w:style w:type="paragraph" w:customStyle="1" w:styleId="Pa13">
    <w:name w:val="Pa13"/>
    <w:basedOn w:val="Default"/>
    <w:next w:val="Default"/>
    <w:uiPriority w:val="99"/>
    <w:rsid w:val="00523DAD"/>
    <w:pPr>
      <w:spacing w:line="361" w:lineRule="atLeast"/>
    </w:pPr>
    <w:rPr>
      <w:rFonts w:ascii="HelveticaNeueLT Std Lt" w:hAnsi="HelveticaNeueLT Std Lt" w:cstheme="minorBidi"/>
      <w:color w:val="auto"/>
    </w:rPr>
  </w:style>
  <w:style w:type="paragraph" w:customStyle="1" w:styleId="Pa23">
    <w:name w:val="Pa23"/>
    <w:basedOn w:val="Default"/>
    <w:next w:val="Default"/>
    <w:uiPriority w:val="99"/>
    <w:rsid w:val="00523DAD"/>
    <w:pPr>
      <w:spacing w:line="321" w:lineRule="atLeast"/>
    </w:pPr>
    <w:rPr>
      <w:rFonts w:ascii="HelveticaNeueLT Std Lt" w:hAnsi="HelveticaNeueLT Std Lt" w:cstheme="minorBidi"/>
      <w:color w:val="auto"/>
    </w:rPr>
  </w:style>
  <w:style w:type="paragraph" w:customStyle="1" w:styleId="Pa19">
    <w:name w:val="Pa19"/>
    <w:basedOn w:val="Default"/>
    <w:next w:val="Default"/>
    <w:uiPriority w:val="99"/>
    <w:rsid w:val="00523DAD"/>
    <w:pPr>
      <w:spacing w:line="221" w:lineRule="atLeast"/>
    </w:pPr>
    <w:rPr>
      <w:rFonts w:ascii="HelveticaNeueLT Std Lt" w:hAnsi="HelveticaNeueLT Std Lt" w:cstheme="minorBidi"/>
      <w:color w:val="auto"/>
    </w:rPr>
  </w:style>
  <w:style w:type="character" w:customStyle="1" w:styleId="a-size-large1">
    <w:name w:val="a-size-large1"/>
    <w:basedOn w:val="DefaultParagraphFont"/>
    <w:rsid w:val="00CF1B86"/>
    <w:rPr>
      <w:rFonts w:ascii="Arial" w:hAnsi="Arial" w:cs="Arial" w:hint="default"/>
    </w:rPr>
  </w:style>
  <w:style w:type="character" w:customStyle="1" w:styleId="a-size-medium3">
    <w:name w:val="a-size-medium3"/>
    <w:basedOn w:val="DefaultParagraphFont"/>
    <w:rsid w:val="00CF1B86"/>
    <w:rPr>
      <w:rFonts w:ascii="Arial" w:hAnsi="Arial" w:cs="Arial"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31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E0E7C"/>
    <w:pPr>
      <w:spacing w:before="24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5F4952"/>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B2058D"/>
    <w:pPr>
      <w:tabs>
        <w:tab w:val="right" w:leader="underscore" w:pos="8280"/>
      </w:tabs>
      <w:suppressAutoHyphens w:val="0"/>
      <w:spacing w:before="240" w:after="240"/>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E0E7C"/>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5F4952"/>
    <w:rPr>
      <w:rFonts w:ascii="Helvetica" w:eastAsia="Calibri" w:hAnsi="Helvetica" w:cs="Calibri"/>
      <w:noProof/>
      <w:sz w:val="20"/>
      <w:lang w:eastAsia="ar-SA"/>
    </w:rPr>
  </w:style>
  <w:style w:type="paragraph" w:styleId="ListParagraph">
    <w:name w:val="List Paragraph"/>
    <w:basedOn w:val="Normal"/>
    <w:uiPriority w:val="34"/>
    <w:qFormat/>
    <w:rsid w:val="006771E7"/>
    <w:pPr>
      <w:ind w:left="720"/>
      <w:contextualSpacing/>
    </w:pPr>
  </w:style>
  <w:style w:type="paragraph" w:customStyle="1" w:styleId="Default">
    <w:name w:val="Default"/>
    <w:rsid w:val="005C7C51"/>
    <w:pPr>
      <w:autoSpaceDE w:val="0"/>
      <w:autoSpaceDN w:val="0"/>
      <w:adjustRightInd w:val="0"/>
      <w:spacing w:after="0" w:line="240" w:lineRule="auto"/>
    </w:pPr>
    <w:rPr>
      <w:rFonts w:ascii="HelveticaNeueLT Std Lt Cn" w:hAnsi="HelveticaNeueLT Std Lt Cn" w:cs="HelveticaNeueLT Std Lt Cn"/>
      <w:color w:val="000000"/>
      <w:sz w:val="24"/>
      <w:szCs w:val="24"/>
    </w:rPr>
  </w:style>
  <w:style w:type="paragraph" w:customStyle="1" w:styleId="Pa11">
    <w:name w:val="Pa11"/>
    <w:basedOn w:val="Default"/>
    <w:next w:val="Default"/>
    <w:uiPriority w:val="99"/>
    <w:rsid w:val="005C7C51"/>
    <w:pPr>
      <w:spacing w:line="221" w:lineRule="atLeast"/>
    </w:pPr>
    <w:rPr>
      <w:rFonts w:cstheme="minorBidi"/>
      <w:color w:val="auto"/>
    </w:rPr>
  </w:style>
  <w:style w:type="paragraph" w:customStyle="1" w:styleId="Pa10">
    <w:name w:val="Pa10"/>
    <w:basedOn w:val="Default"/>
    <w:next w:val="Default"/>
    <w:uiPriority w:val="99"/>
    <w:rsid w:val="005C7C51"/>
    <w:pPr>
      <w:spacing w:line="401" w:lineRule="atLeast"/>
    </w:pPr>
    <w:rPr>
      <w:rFonts w:cstheme="minorBidi"/>
      <w:color w:val="auto"/>
    </w:rPr>
  </w:style>
  <w:style w:type="paragraph" w:customStyle="1" w:styleId="Pa12">
    <w:name w:val="Pa12"/>
    <w:basedOn w:val="Default"/>
    <w:next w:val="Default"/>
    <w:uiPriority w:val="99"/>
    <w:rsid w:val="005C7C51"/>
    <w:pPr>
      <w:spacing w:line="221" w:lineRule="atLeast"/>
    </w:pPr>
    <w:rPr>
      <w:rFonts w:cstheme="minorBidi"/>
      <w:color w:val="auto"/>
    </w:rPr>
  </w:style>
  <w:style w:type="character" w:customStyle="1" w:styleId="A9">
    <w:name w:val="A9"/>
    <w:uiPriority w:val="99"/>
    <w:rsid w:val="005C7C51"/>
    <w:rPr>
      <w:rFonts w:cs="HelveticaNeueLT Std Lt Cn"/>
      <w:color w:val="000000"/>
      <w:sz w:val="22"/>
      <w:szCs w:val="22"/>
    </w:rPr>
  </w:style>
  <w:style w:type="paragraph" w:customStyle="1" w:styleId="Pa24">
    <w:name w:val="Pa24"/>
    <w:basedOn w:val="Default"/>
    <w:next w:val="Default"/>
    <w:uiPriority w:val="99"/>
    <w:rsid w:val="005C7C51"/>
    <w:pPr>
      <w:spacing w:line="221" w:lineRule="atLeast"/>
    </w:pPr>
    <w:rPr>
      <w:rFonts w:cstheme="minorBidi"/>
      <w:color w:val="auto"/>
    </w:rPr>
  </w:style>
  <w:style w:type="paragraph" w:customStyle="1" w:styleId="Pa16">
    <w:name w:val="Pa16"/>
    <w:basedOn w:val="Default"/>
    <w:next w:val="Default"/>
    <w:uiPriority w:val="99"/>
    <w:rsid w:val="005C7C51"/>
    <w:pPr>
      <w:spacing w:line="361" w:lineRule="atLeast"/>
    </w:pPr>
    <w:rPr>
      <w:rFonts w:ascii="Chevin-Light" w:hAnsi="Chevin-Light" w:cstheme="minorBidi"/>
      <w:color w:val="auto"/>
    </w:rPr>
  </w:style>
  <w:style w:type="paragraph" w:customStyle="1" w:styleId="Pa2">
    <w:name w:val="Pa2"/>
    <w:basedOn w:val="Default"/>
    <w:next w:val="Default"/>
    <w:uiPriority w:val="99"/>
    <w:rsid w:val="00627455"/>
    <w:pPr>
      <w:spacing w:line="221" w:lineRule="atLeast"/>
    </w:pPr>
    <w:rPr>
      <w:rFonts w:ascii="HelveticaNeueLT Std Lt" w:hAnsi="HelveticaNeueLT Std Lt" w:cstheme="minorBidi"/>
      <w:color w:val="auto"/>
    </w:rPr>
  </w:style>
  <w:style w:type="character" w:customStyle="1" w:styleId="A11">
    <w:name w:val="A11"/>
    <w:uiPriority w:val="99"/>
    <w:rsid w:val="00627455"/>
    <w:rPr>
      <w:rFonts w:cs="HelveticaNeueLT Std Lt"/>
      <w:color w:val="211D1E"/>
      <w:sz w:val="22"/>
      <w:szCs w:val="22"/>
    </w:rPr>
  </w:style>
  <w:style w:type="paragraph" w:customStyle="1" w:styleId="Pa29">
    <w:name w:val="Pa29"/>
    <w:basedOn w:val="Default"/>
    <w:next w:val="Default"/>
    <w:uiPriority w:val="99"/>
    <w:rsid w:val="008A3CD6"/>
    <w:pPr>
      <w:spacing w:line="321" w:lineRule="atLeast"/>
    </w:pPr>
    <w:rPr>
      <w:rFonts w:ascii="HelveticaNeueLT Std Cn" w:hAnsi="HelveticaNeueLT Std Cn" w:cstheme="minorBidi"/>
      <w:color w:val="auto"/>
    </w:rPr>
  </w:style>
  <w:style w:type="paragraph" w:customStyle="1" w:styleId="Pa34">
    <w:name w:val="Pa34"/>
    <w:basedOn w:val="Default"/>
    <w:next w:val="Default"/>
    <w:uiPriority w:val="99"/>
    <w:rsid w:val="008A3CD6"/>
    <w:pPr>
      <w:spacing w:line="221" w:lineRule="atLeast"/>
    </w:pPr>
    <w:rPr>
      <w:rFonts w:ascii="HelveticaNeueLT Std Lt" w:hAnsi="HelveticaNeueLT Std Lt" w:cstheme="minorBidi"/>
      <w:color w:val="auto"/>
    </w:rPr>
  </w:style>
  <w:style w:type="paragraph" w:customStyle="1" w:styleId="Pa45">
    <w:name w:val="Pa45"/>
    <w:basedOn w:val="Default"/>
    <w:next w:val="Default"/>
    <w:uiPriority w:val="99"/>
    <w:rsid w:val="00DC7B14"/>
    <w:pPr>
      <w:spacing w:line="221" w:lineRule="atLeast"/>
    </w:pPr>
    <w:rPr>
      <w:rFonts w:ascii="HelveticaNeueLT Std Med Cn" w:hAnsi="HelveticaNeueLT Std Med Cn" w:cstheme="minorBidi"/>
      <w:color w:val="auto"/>
    </w:rPr>
  </w:style>
  <w:style w:type="character" w:customStyle="1" w:styleId="A14">
    <w:name w:val="A14"/>
    <w:uiPriority w:val="99"/>
    <w:rsid w:val="00DC7B14"/>
    <w:rPr>
      <w:rFonts w:ascii="HelveticaNeueLT Std Lt" w:hAnsi="HelveticaNeueLT Std Lt" w:cs="HelveticaNeueLT Std Lt"/>
      <w:color w:val="000000"/>
      <w:sz w:val="32"/>
      <w:szCs w:val="32"/>
    </w:rPr>
  </w:style>
  <w:style w:type="paragraph" w:customStyle="1" w:styleId="Pa18">
    <w:name w:val="Pa18"/>
    <w:basedOn w:val="Default"/>
    <w:next w:val="Default"/>
    <w:uiPriority w:val="99"/>
    <w:rsid w:val="00DC7B14"/>
    <w:pPr>
      <w:spacing w:line="221" w:lineRule="atLeast"/>
    </w:pPr>
    <w:rPr>
      <w:rFonts w:ascii="HelveticaNeueLT Std Med Cn" w:hAnsi="HelveticaNeueLT Std Med Cn" w:cstheme="minorBidi"/>
      <w:color w:val="auto"/>
    </w:rPr>
  </w:style>
  <w:style w:type="paragraph" w:customStyle="1" w:styleId="Pa17">
    <w:name w:val="Pa17"/>
    <w:basedOn w:val="Default"/>
    <w:next w:val="Default"/>
    <w:uiPriority w:val="99"/>
    <w:rsid w:val="00DC7B14"/>
    <w:pPr>
      <w:spacing w:line="221" w:lineRule="atLeast"/>
    </w:pPr>
    <w:rPr>
      <w:rFonts w:ascii="HelveticaNeueLT Std Med Cn" w:hAnsi="HelveticaNeueLT Std Med Cn" w:cstheme="minorBidi"/>
      <w:color w:val="auto"/>
    </w:rPr>
  </w:style>
  <w:style w:type="paragraph" w:customStyle="1" w:styleId="Pa6">
    <w:name w:val="Pa6"/>
    <w:basedOn w:val="Default"/>
    <w:next w:val="Default"/>
    <w:uiPriority w:val="99"/>
    <w:rsid w:val="002B0B35"/>
    <w:pPr>
      <w:spacing w:line="221" w:lineRule="atLeast"/>
    </w:pPr>
    <w:rPr>
      <w:rFonts w:ascii="HelveticaNeueLT Std Lt" w:hAnsi="HelveticaNeueLT Std Lt" w:cstheme="minorBidi"/>
      <w:color w:val="auto"/>
    </w:rPr>
  </w:style>
  <w:style w:type="paragraph" w:customStyle="1" w:styleId="Pa35">
    <w:name w:val="Pa35"/>
    <w:basedOn w:val="Default"/>
    <w:next w:val="Default"/>
    <w:uiPriority w:val="99"/>
    <w:rsid w:val="00D366F1"/>
    <w:pPr>
      <w:spacing w:line="221" w:lineRule="atLeast"/>
    </w:pPr>
    <w:rPr>
      <w:rFonts w:ascii="HelveticaNeueLT Std Lt" w:hAnsi="HelveticaNeueLT Std Lt" w:cstheme="minorBidi"/>
      <w:color w:val="auto"/>
    </w:rPr>
  </w:style>
  <w:style w:type="paragraph" w:customStyle="1" w:styleId="Pa21">
    <w:name w:val="Pa21"/>
    <w:basedOn w:val="Default"/>
    <w:next w:val="Default"/>
    <w:uiPriority w:val="99"/>
    <w:rsid w:val="001B5EF5"/>
    <w:pPr>
      <w:spacing w:line="441" w:lineRule="atLeast"/>
    </w:pPr>
    <w:rPr>
      <w:rFonts w:ascii="HelveticaNeueLT Std Cn" w:hAnsi="HelveticaNeueLT Std Cn" w:cstheme="minorBidi"/>
      <w:color w:val="auto"/>
    </w:rPr>
  </w:style>
  <w:style w:type="paragraph" w:customStyle="1" w:styleId="Pa13">
    <w:name w:val="Pa13"/>
    <w:basedOn w:val="Default"/>
    <w:next w:val="Default"/>
    <w:uiPriority w:val="99"/>
    <w:rsid w:val="00523DAD"/>
    <w:pPr>
      <w:spacing w:line="361" w:lineRule="atLeast"/>
    </w:pPr>
    <w:rPr>
      <w:rFonts w:ascii="HelveticaNeueLT Std Lt" w:hAnsi="HelveticaNeueLT Std Lt" w:cstheme="minorBidi"/>
      <w:color w:val="auto"/>
    </w:rPr>
  </w:style>
  <w:style w:type="paragraph" w:customStyle="1" w:styleId="Pa23">
    <w:name w:val="Pa23"/>
    <w:basedOn w:val="Default"/>
    <w:next w:val="Default"/>
    <w:uiPriority w:val="99"/>
    <w:rsid w:val="00523DAD"/>
    <w:pPr>
      <w:spacing w:line="321" w:lineRule="atLeast"/>
    </w:pPr>
    <w:rPr>
      <w:rFonts w:ascii="HelveticaNeueLT Std Lt" w:hAnsi="HelveticaNeueLT Std Lt" w:cstheme="minorBidi"/>
      <w:color w:val="auto"/>
    </w:rPr>
  </w:style>
  <w:style w:type="paragraph" w:customStyle="1" w:styleId="Pa19">
    <w:name w:val="Pa19"/>
    <w:basedOn w:val="Default"/>
    <w:next w:val="Default"/>
    <w:uiPriority w:val="99"/>
    <w:rsid w:val="00523DAD"/>
    <w:pPr>
      <w:spacing w:line="221" w:lineRule="atLeast"/>
    </w:pPr>
    <w:rPr>
      <w:rFonts w:ascii="HelveticaNeueLT Std Lt" w:hAnsi="HelveticaNeueLT Std Lt" w:cstheme="minorBidi"/>
      <w:color w:val="auto"/>
    </w:rPr>
  </w:style>
  <w:style w:type="character" w:customStyle="1" w:styleId="a-size-large1">
    <w:name w:val="a-size-large1"/>
    <w:basedOn w:val="DefaultParagraphFont"/>
    <w:rsid w:val="00CF1B86"/>
    <w:rPr>
      <w:rFonts w:ascii="Arial" w:hAnsi="Arial" w:cs="Arial" w:hint="default"/>
    </w:rPr>
  </w:style>
  <w:style w:type="character" w:customStyle="1" w:styleId="a-size-medium3">
    <w:name w:val="a-size-medium3"/>
    <w:basedOn w:val="DefaultParagraphFont"/>
    <w:rsid w:val="00CF1B86"/>
    <w:rPr>
      <w:rFonts w:ascii="Arial" w:hAnsi="Arial" w:cs="Arial"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8779400">
      <w:bodyDiv w:val="1"/>
      <w:marLeft w:val="0"/>
      <w:marRight w:val="0"/>
      <w:marTop w:val="0"/>
      <w:marBottom w:val="0"/>
      <w:divBdr>
        <w:top w:val="none" w:sz="0" w:space="0" w:color="auto"/>
        <w:left w:val="none" w:sz="0" w:space="0" w:color="auto"/>
        <w:bottom w:val="none" w:sz="0" w:space="0" w:color="auto"/>
        <w:right w:val="none" w:sz="0" w:space="0" w:color="auto"/>
      </w:divBdr>
      <w:divsChild>
        <w:div w:id="1451169436">
          <w:marLeft w:val="0"/>
          <w:marRight w:val="0"/>
          <w:marTop w:val="0"/>
          <w:marBottom w:val="0"/>
          <w:divBdr>
            <w:top w:val="none" w:sz="0" w:space="0" w:color="auto"/>
            <w:left w:val="none" w:sz="0" w:space="0" w:color="auto"/>
            <w:bottom w:val="none" w:sz="0" w:space="0" w:color="auto"/>
            <w:right w:val="none" w:sz="0" w:space="0" w:color="auto"/>
          </w:divBdr>
          <w:divsChild>
            <w:div w:id="1496216389">
              <w:marLeft w:val="0"/>
              <w:marRight w:val="0"/>
              <w:marTop w:val="0"/>
              <w:marBottom w:val="0"/>
              <w:divBdr>
                <w:top w:val="none" w:sz="0" w:space="0" w:color="auto"/>
                <w:left w:val="none" w:sz="0" w:space="0" w:color="auto"/>
                <w:bottom w:val="none" w:sz="0" w:space="0" w:color="auto"/>
                <w:right w:val="none" w:sz="0" w:space="0" w:color="auto"/>
              </w:divBdr>
              <w:divsChild>
                <w:div w:id="563489380">
                  <w:marLeft w:val="0"/>
                  <w:marRight w:val="0"/>
                  <w:marTop w:val="0"/>
                  <w:marBottom w:val="0"/>
                  <w:divBdr>
                    <w:top w:val="none" w:sz="0" w:space="0" w:color="auto"/>
                    <w:left w:val="none" w:sz="0" w:space="0" w:color="auto"/>
                    <w:bottom w:val="none" w:sz="0" w:space="0" w:color="auto"/>
                    <w:right w:val="none" w:sz="0" w:space="0" w:color="auto"/>
                  </w:divBdr>
                  <w:divsChild>
                    <w:div w:id="436674987">
                      <w:marLeft w:val="0"/>
                      <w:marRight w:val="0"/>
                      <w:marTop w:val="0"/>
                      <w:marBottom w:val="0"/>
                      <w:divBdr>
                        <w:top w:val="none" w:sz="0" w:space="0" w:color="auto"/>
                        <w:left w:val="none" w:sz="0" w:space="0" w:color="auto"/>
                        <w:bottom w:val="none" w:sz="0" w:space="0" w:color="auto"/>
                        <w:right w:val="none" w:sz="0" w:space="0" w:color="auto"/>
                      </w:divBdr>
                      <w:divsChild>
                        <w:div w:id="1254049157">
                          <w:marLeft w:val="0"/>
                          <w:marRight w:val="0"/>
                          <w:marTop w:val="0"/>
                          <w:marBottom w:val="0"/>
                          <w:divBdr>
                            <w:top w:val="none" w:sz="0" w:space="0" w:color="auto"/>
                            <w:left w:val="none" w:sz="0" w:space="0" w:color="auto"/>
                            <w:bottom w:val="none" w:sz="0" w:space="0" w:color="auto"/>
                            <w:right w:val="none" w:sz="0" w:space="0" w:color="auto"/>
                          </w:divBdr>
                          <w:divsChild>
                            <w:div w:id="897785897">
                              <w:marLeft w:val="0"/>
                              <w:marRight w:val="0"/>
                              <w:marTop w:val="0"/>
                              <w:marBottom w:val="0"/>
                              <w:divBdr>
                                <w:top w:val="none" w:sz="0" w:space="0" w:color="auto"/>
                                <w:left w:val="none" w:sz="0" w:space="0" w:color="auto"/>
                                <w:bottom w:val="none" w:sz="0" w:space="0" w:color="auto"/>
                                <w:right w:val="none" w:sz="0" w:space="0" w:color="auto"/>
                              </w:divBdr>
                              <w:divsChild>
                                <w:div w:id="697048714">
                                  <w:marLeft w:val="0"/>
                                  <w:marRight w:val="0"/>
                                  <w:marTop w:val="0"/>
                                  <w:marBottom w:val="0"/>
                                  <w:divBdr>
                                    <w:top w:val="none" w:sz="0" w:space="0" w:color="auto"/>
                                    <w:left w:val="none" w:sz="0" w:space="0" w:color="auto"/>
                                    <w:bottom w:val="none" w:sz="0" w:space="0" w:color="auto"/>
                                    <w:right w:val="none" w:sz="0" w:space="0" w:color="auto"/>
                                  </w:divBdr>
                                  <w:divsChild>
                                    <w:div w:id="1281840368">
                                      <w:marLeft w:val="0"/>
                                      <w:marRight w:val="0"/>
                                      <w:marTop w:val="0"/>
                                      <w:marBottom w:val="0"/>
                                      <w:divBdr>
                                        <w:top w:val="none" w:sz="0" w:space="0" w:color="auto"/>
                                        <w:left w:val="none" w:sz="0" w:space="0" w:color="auto"/>
                                        <w:bottom w:val="none" w:sz="0" w:space="0" w:color="auto"/>
                                        <w:right w:val="none" w:sz="0" w:space="0" w:color="auto"/>
                                      </w:divBdr>
                                      <w:divsChild>
                                        <w:div w:id="1991058086">
                                          <w:marLeft w:val="0"/>
                                          <w:marRight w:val="0"/>
                                          <w:marTop w:val="0"/>
                                          <w:marBottom w:val="0"/>
                                          <w:divBdr>
                                            <w:top w:val="none" w:sz="0" w:space="0" w:color="auto"/>
                                            <w:left w:val="none" w:sz="0" w:space="0" w:color="auto"/>
                                            <w:bottom w:val="none" w:sz="0" w:space="0" w:color="auto"/>
                                            <w:right w:val="none" w:sz="0" w:space="0" w:color="auto"/>
                                          </w:divBdr>
                                          <w:divsChild>
                                            <w:div w:id="19020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28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image" Target="media/image76.jpeg"/><Relationship Id="rId21" Type="http://schemas.openxmlformats.org/officeDocument/2006/relationships/image" Target="media/image13.png"/><Relationship Id="rId42" Type="http://schemas.openxmlformats.org/officeDocument/2006/relationships/header" Target="header11.xml"/><Relationship Id="rId47" Type="http://schemas.openxmlformats.org/officeDocument/2006/relationships/image" Target="media/image12.jpeg"/><Relationship Id="rId63" Type="http://schemas.openxmlformats.org/officeDocument/2006/relationships/image" Target="media/image26.jpeg"/><Relationship Id="rId68" Type="http://schemas.openxmlformats.org/officeDocument/2006/relationships/image" Target="media/image31.jpeg"/><Relationship Id="rId84" Type="http://schemas.openxmlformats.org/officeDocument/2006/relationships/image" Target="media/image45.jpeg"/><Relationship Id="rId89" Type="http://schemas.openxmlformats.org/officeDocument/2006/relationships/image" Target="media/image50.jpeg"/><Relationship Id="rId112" Type="http://schemas.openxmlformats.org/officeDocument/2006/relationships/image" Target="media/image71.jpeg"/><Relationship Id="rId133" Type="http://schemas.openxmlformats.org/officeDocument/2006/relationships/image" Target="media/image90.jpeg"/><Relationship Id="rId138" Type="http://schemas.openxmlformats.org/officeDocument/2006/relationships/image" Target="media/image95.jpeg"/><Relationship Id="rId154" Type="http://schemas.openxmlformats.org/officeDocument/2006/relationships/header" Target="header25.xml"/><Relationship Id="rId159" Type="http://schemas.openxmlformats.org/officeDocument/2006/relationships/image" Target="media/image106.png"/><Relationship Id="rId16" Type="http://schemas.openxmlformats.org/officeDocument/2006/relationships/image" Target="media/image8.jpeg"/><Relationship Id="rId107" Type="http://schemas.openxmlformats.org/officeDocument/2006/relationships/image" Target="media/image66.jpeg"/><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3" Type="http://schemas.openxmlformats.org/officeDocument/2006/relationships/image" Target="media/image16.jpeg"/><Relationship Id="rId58" Type="http://schemas.openxmlformats.org/officeDocument/2006/relationships/image" Target="media/image21.jpeg"/><Relationship Id="rId74" Type="http://schemas.openxmlformats.org/officeDocument/2006/relationships/image" Target="media/image37.jpeg"/><Relationship Id="rId79" Type="http://schemas.openxmlformats.org/officeDocument/2006/relationships/hyperlink" Target="http://www.travelex.com.au" TargetMode="External"/><Relationship Id="rId102" Type="http://schemas.openxmlformats.org/officeDocument/2006/relationships/image" Target="media/image63.jpeg"/><Relationship Id="rId123" Type="http://schemas.openxmlformats.org/officeDocument/2006/relationships/image" Target="media/image82.jpeg"/><Relationship Id="rId128" Type="http://schemas.openxmlformats.org/officeDocument/2006/relationships/header" Target="header18.xml"/><Relationship Id="rId144" Type="http://schemas.openxmlformats.org/officeDocument/2006/relationships/image" Target="media/image101.jpeg"/><Relationship Id="rId149" Type="http://schemas.openxmlformats.org/officeDocument/2006/relationships/image" Target="media/image104.wmf"/><Relationship Id="rId5" Type="http://schemas.openxmlformats.org/officeDocument/2006/relationships/settings" Target="settings.xml"/><Relationship Id="rId90" Type="http://schemas.openxmlformats.org/officeDocument/2006/relationships/image" Target="media/image51.jpeg"/><Relationship Id="rId95" Type="http://schemas.openxmlformats.org/officeDocument/2006/relationships/image" Target="media/image56.jpeg"/><Relationship Id="rId160" Type="http://schemas.openxmlformats.org/officeDocument/2006/relationships/header" Target="header29.xml"/><Relationship Id="rId165" Type="http://schemas.openxmlformats.org/officeDocument/2006/relationships/glossaryDocument" Target="glossary/document.xml"/><Relationship Id="rId22" Type="http://schemas.openxmlformats.org/officeDocument/2006/relationships/image" Target="media/image14.gif"/><Relationship Id="rId27" Type="http://schemas.openxmlformats.org/officeDocument/2006/relationships/header" Target="header2.xml"/><Relationship Id="rId43" Type="http://schemas.openxmlformats.org/officeDocument/2006/relationships/header" Target="header12.xml"/><Relationship Id="rId48" Type="http://schemas.openxmlformats.org/officeDocument/2006/relationships/image" Target="media/image13.jpeg"/><Relationship Id="rId64" Type="http://schemas.openxmlformats.org/officeDocument/2006/relationships/image" Target="media/image27.jpeg"/><Relationship Id="rId69" Type="http://schemas.openxmlformats.org/officeDocument/2006/relationships/image" Target="media/image32.jpeg"/><Relationship Id="rId113" Type="http://schemas.openxmlformats.org/officeDocument/2006/relationships/image" Target="media/image72.jpeg"/><Relationship Id="rId118" Type="http://schemas.openxmlformats.org/officeDocument/2006/relationships/image" Target="media/image77.jpeg"/><Relationship Id="rId134" Type="http://schemas.openxmlformats.org/officeDocument/2006/relationships/image" Target="media/image91.jpeg"/><Relationship Id="rId139" Type="http://schemas.openxmlformats.org/officeDocument/2006/relationships/image" Target="media/image96.jpeg"/><Relationship Id="rId80" Type="http://schemas.openxmlformats.org/officeDocument/2006/relationships/image" Target="media/image41.jpeg"/><Relationship Id="rId85" Type="http://schemas.openxmlformats.org/officeDocument/2006/relationships/image" Target="media/image46.jpeg"/><Relationship Id="rId150" Type="http://schemas.openxmlformats.org/officeDocument/2006/relationships/header" Target="header21.xml"/><Relationship Id="rId155" Type="http://schemas.openxmlformats.org/officeDocument/2006/relationships/header" Target="header26.xml"/><Relationship Id="rId12" Type="http://schemas.openxmlformats.org/officeDocument/2006/relationships/image" Target="media/image4.jpeg"/><Relationship Id="rId17" Type="http://schemas.openxmlformats.org/officeDocument/2006/relationships/image" Target="media/image5.png"/><Relationship Id="rId33" Type="http://schemas.openxmlformats.org/officeDocument/2006/relationships/footer" Target="footer4.xml"/><Relationship Id="rId38" Type="http://schemas.openxmlformats.org/officeDocument/2006/relationships/header" Target="header7.xml"/><Relationship Id="rId59" Type="http://schemas.openxmlformats.org/officeDocument/2006/relationships/image" Target="media/image22.jpeg"/><Relationship Id="rId103" Type="http://schemas.openxmlformats.org/officeDocument/2006/relationships/image" Target="media/image64.jpeg"/><Relationship Id="rId108" Type="http://schemas.openxmlformats.org/officeDocument/2006/relationships/image" Target="media/image67.jpeg"/><Relationship Id="rId124" Type="http://schemas.openxmlformats.org/officeDocument/2006/relationships/image" Target="media/image83.jpeg"/><Relationship Id="rId129" Type="http://schemas.openxmlformats.org/officeDocument/2006/relationships/image" Target="media/image86.jpeg"/><Relationship Id="rId54" Type="http://schemas.openxmlformats.org/officeDocument/2006/relationships/image" Target="media/image17.jpeg"/><Relationship Id="rId70" Type="http://schemas.openxmlformats.org/officeDocument/2006/relationships/image" Target="media/image33.jpeg"/><Relationship Id="rId75" Type="http://schemas.openxmlformats.org/officeDocument/2006/relationships/image" Target="media/image38.jpeg"/><Relationship Id="rId91" Type="http://schemas.openxmlformats.org/officeDocument/2006/relationships/image" Target="media/image52.jpeg"/><Relationship Id="rId96" Type="http://schemas.openxmlformats.org/officeDocument/2006/relationships/image" Target="media/image57.jpeg"/><Relationship Id="rId140" Type="http://schemas.openxmlformats.org/officeDocument/2006/relationships/image" Target="media/image97.jpeg"/><Relationship Id="rId145" Type="http://schemas.openxmlformats.org/officeDocument/2006/relationships/image" Target="media/image102.jpeg"/><Relationship Id="rId161" Type="http://schemas.openxmlformats.org/officeDocument/2006/relationships/header" Target="header30.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image" Target="media/image14.jpeg"/><Relationship Id="rId57" Type="http://schemas.openxmlformats.org/officeDocument/2006/relationships/image" Target="media/image20.jpeg"/><Relationship Id="rId106" Type="http://schemas.openxmlformats.org/officeDocument/2006/relationships/header" Target="header16.xml"/><Relationship Id="rId114" Type="http://schemas.openxmlformats.org/officeDocument/2006/relationships/image" Target="media/image73.jpeg"/><Relationship Id="rId119" Type="http://schemas.openxmlformats.org/officeDocument/2006/relationships/image" Target="media/image78.jpeg"/><Relationship Id="rId127" Type="http://schemas.openxmlformats.org/officeDocument/2006/relationships/header" Target="header17.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9.jpeg"/><Relationship Id="rId52" Type="http://schemas.openxmlformats.org/officeDocument/2006/relationships/image" Target="media/image15.jpeg"/><Relationship Id="rId60" Type="http://schemas.openxmlformats.org/officeDocument/2006/relationships/image" Target="media/image23.jpeg"/><Relationship Id="rId65" Type="http://schemas.openxmlformats.org/officeDocument/2006/relationships/image" Target="media/image28.jpeg"/><Relationship Id="rId73" Type="http://schemas.openxmlformats.org/officeDocument/2006/relationships/image" Target="media/image36.jpeg"/><Relationship Id="rId78" Type="http://schemas.openxmlformats.org/officeDocument/2006/relationships/hyperlink" Target="http://www.xe.com" TargetMode="External"/><Relationship Id="rId81" Type="http://schemas.openxmlformats.org/officeDocument/2006/relationships/image" Target="media/image42.jpeg"/><Relationship Id="rId86" Type="http://schemas.openxmlformats.org/officeDocument/2006/relationships/image" Target="media/image47.jpeg"/><Relationship Id="rId94" Type="http://schemas.openxmlformats.org/officeDocument/2006/relationships/image" Target="media/image55.jpeg"/><Relationship Id="rId99" Type="http://schemas.openxmlformats.org/officeDocument/2006/relationships/image" Target="media/image60.jpeg"/><Relationship Id="rId101" Type="http://schemas.openxmlformats.org/officeDocument/2006/relationships/image" Target="media/image62.jpeg"/><Relationship Id="rId122" Type="http://schemas.openxmlformats.org/officeDocument/2006/relationships/image" Target="media/image81.jpeg"/><Relationship Id="rId130" Type="http://schemas.openxmlformats.org/officeDocument/2006/relationships/image" Target="media/image87.jpeg"/><Relationship Id="rId135" Type="http://schemas.openxmlformats.org/officeDocument/2006/relationships/image" Target="media/image92.jpeg"/><Relationship Id="rId143" Type="http://schemas.openxmlformats.org/officeDocument/2006/relationships/image" Target="media/image100.jpeg"/><Relationship Id="rId148" Type="http://schemas.openxmlformats.org/officeDocument/2006/relationships/image" Target="media/image103.jpeg"/><Relationship Id="rId151" Type="http://schemas.openxmlformats.org/officeDocument/2006/relationships/header" Target="header22.xml"/><Relationship Id="rId156" Type="http://schemas.openxmlformats.org/officeDocument/2006/relationships/header" Target="header27.xml"/><Relationship Id="rId16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image" Target="media/image68.jpeg"/><Relationship Id="rId34" Type="http://schemas.openxmlformats.org/officeDocument/2006/relationships/header" Target="header5.xml"/><Relationship Id="rId50" Type="http://schemas.openxmlformats.org/officeDocument/2006/relationships/header" Target="header13.xml"/><Relationship Id="rId55" Type="http://schemas.openxmlformats.org/officeDocument/2006/relationships/image" Target="media/image18.jpeg"/><Relationship Id="rId76" Type="http://schemas.openxmlformats.org/officeDocument/2006/relationships/image" Target="media/image39.jpeg"/><Relationship Id="rId97" Type="http://schemas.openxmlformats.org/officeDocument/2006/relationships/image" Target="media/image58.jpeg"/><Relationship Id="rId104" Type="http://schemas.openxmlformats.org/officeDocument/2006/relationships/image" Target="media/image65.jpeg"/><Relationship Id="rId120" Type="http://schemas.openxmlformats.org/officeDocument/2006/relationships/image" Target="media/image79.jpeg"/><Relationship Id="rId125" Type="http://schemas.openxmlformats.org/officeDocument/2006/relationships/image" Target="media/image84.jpeg"/><Relationship Id="rId141" Type="http://schemas.openxmlformats.org/officeDocument/2006/relationships/image" Target="media/image98.jpeg"/><Relationship Id="rId146" Type="http://schemas.openxmlformats.org/officeDocument/2006/relationships/header" Target="header19.xml"/><Relationship Id="rId7" Type="http://schemas.openxmlformats.org/officeDocument/2006/relationships/footnotes" Target="footnotes.xml"/><Relationship Id="rId71" Type="http://schemas.openxmlformats.org/officeDocument/2006/relationships/image" Target="media/image34.jpeg"/><Relationship Id="rId92" Type="http://schemas.openxmlformats.org/officeDocument/2006/relationships/image" Target="media/image53.jpeg"/><Relationship Id="rId162"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header" Target="header9.xml"/><Relationship Id="rId45" Type="http://schemas.openxmlformats.org/officeDocument/2006/relationships/image" Target="media/image10.jpeg"/><Relationship Id="rId66" Type="http://schemas.openxmlformats.org/officeDocument/2006/relationships/image" Target="media/image29.jpeg"/><Relationship Id="rId87" Type="http://schemas.openxmlformats.org/officeDocument/2006/relationships/image" Target="media/image48.jpeg"/><Relationship Id="rId110" Type="http://schemas.openxmlformats.org/officeDocument/2006/relationships/image" Target="media/image69.jpeg"/><Relationship Id="rId115" Type="http://schemas.openxmlformats.org/officeDocument/2006/relationships/image" Target="media/image74.jpeg"/><Relationship Id="rId131" Type="http://schemas.openxmlformats.org/officeDocument/2006/relationships/image" Target="media/image88.jpeg"/><Relationship Id="rId136" Type="http://schemas.openxmlformats.org/officeDocument/2006/relationships/image" Target="media/image93.jpeg"/><Relationship Id="rId157" Type="http://schemas.openxmlformats.org/officeDocument/2006/relationships/header" Target="header28.xml"/><Relationship Id="rId61" Type="http://schemas.openxmlformats.org/officeDocument/2006/relationships/image" Target="media/image24.jpeg"/><Relationship Id="rId82" Type="http://schemas.openxmlformats.org/officeDocument/2006/relationships/image" Target="media/image43.jpeg"/><Relationship Id="rId152" Type="http://schemas.openxmlformats.org/officeDocument/2006/relationships/header" Target="header23.xml"/><Relationship Id="rId19" Type="http://schemas.openxmlformats.org/officeDocument/2006/relationships/image" Target="media/image7.gif"/><Relationship Id="rId14" Type="http://schemas.openxmlformats.org/officeDocument/2006/relationships/image" Target="media/image6.jpeg"/><Relationship Id="rId30" Type="http://schemas.openxmlformats.org/officeDocument/2006/relationships/header" Target="header3.xml"/><Relationship Id="rId35" Type="http://schemas.openxmlformats.org/officeDocument/2006/relationships/header" Target="header6.xml"/><Relationship Id="rId56" Type="http://schemas.openxmlformats.org/officeDocument/2006/relationships/image" Target="media/image19.jpeg"/><Relationship Id="rId77" Type="http://schemas.openxmlformats.org/officeDocument/2006/relationships/image" Target="media/image40.jpeg"/><Relationship Id="rId100" Type="http://schemas.openxmlformats.org/officeDocument/2006/relationships/image" Target="media/image61.jpeg"/><Relationship Id="rId105" Type="http://schemas.openxmlformats.org/officeDocument/2006/relationships/header" Target="header15.xml"/><Relationship Id="rId126" Type="http://schemas.openxmlformats.org/officeDocument/2006/relationships/image" Target="media/image85.jpeg"/><Relationship Id="rId147" Type="http://schemas.openxmlformats.org/officeDocument/2006/relationships/header" Target="header20.xml"/><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image" Target="media/image35.jpeg"/><Relationship Id="rId93" Type="http://schemas.openxmlformats.org/officeDocument/2006/relationships/image" Target="media/image54.jpeg"/><Relationship Id="rId98" Type="http://schemas.openxmlformats.org/officeDocument/2006/relationships/image" Target="media/image59.jpeg"/><Relationship Id="rId121" Type="http://schemas.openxmlformats.org/officeDocument/2006/relationships/image" Target="media/image80.jpeg"/><Relationship Id="rId142" Type="http://schemas.openxmlformats.org/officeDocument/2006/relationships/image" Target="media/image99.jpeg"/><Relationship Id="rId163" Type="http://schemas.openxmlformats.org/officeDocument/2006/relationships/footer" Target="footer8.xml"/><Relationship Id="rId3" Type="http://schemas.openxmlformats.org/officeDocument/2006/relationships/styles" Target="styles.xml"/><Relationship Id="rId25" Type="http://schemas.openxmlformats.org/officeDocument/2006/relationships/hyperlink" Target="http://creativecommons.org/licenses/by/2.0/deed.en" TargetMode="External"/><Relationship Id="rId46" Type="http://schemas.openxmlformats.org/officeDocument/2006/relationships/image" Target="media/image11.jpeg"/><Relationship Id="rId67" Type="http://schemas.openxmlformats.org/officeDocument/2006/relationships/image" Target="media/image30.jpeg"/><Relationship Id="rId116" Type="http://schemas.openxmlformats.org/officeDocument/2006/relationships/image" Target="media/image75.jpeg"/><Relationship Id="rId137" Type="http://schemas.openxmlformats.org/officeDocument/2006/relationships/image" Target="media/image94.jpeg"/><Relationship Id="rId158" Type="http://schemas.openxmlformats.org/officeDocument/2006/relationships/image" Target="media/image105.png"/><Relationship Id="rId20" Type="http://schemas.openxmlformats.org/officeDocument/2006/relationships/image" Target="media/image12.png"/><Relationship Id="rId41" Type="http://schemas.openxmlformats.org/officeDocument/2006/relationships/header" Target="header10.xml"/><Relationship Id="rId62" Type="http://schemas.openxmlformats.org/officeDocument/2006/relationships/image" Target="media/image25.jpeg"/><Relationship Id="rId83" Type="http://schemas.openxmlformats.org/officeDocument/2006/relationships/image" Target="media/image44.jpeg"/><Relationship Id="rId88" Type="http://schemas.openxmlformats.org/officeDocument/2006/relationships/image" Target="media/image49.jpeg"/><Relationship Id="rId111" Type="http://schemas.openxmlformats.org/officeDocument/2006/relationships/image" Target="media/image70.jpeg"/><Relationship Id="rId132" Type="http://schemas.openxmlformats.org/officeDocument/2006/relationships/image" Target="media/image89.jpeg"/><Relationship Id="rId153" Type="http://schemas.openxmlformats.org/officeDocument/2006/relationships/header" Target="header24.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7CCEBCE52634B14BC5289545F5BD841"/>
        <w:category>
          <w:name w:val="General"/>
          <w:gallery w:val="placeholder"/>
        </w:category>
        <w:types>
          <w:type w:val="bbPlcHdr"/>
        </w:types>
        <w:behaviors>
          <w:behavior w:val="content"/>
        </w:behaviors>
        <w:guid w:val="{9B51C6B9-AABB-4EAF-A5D2-70E9715598C0}"/>
      </w:docPartPr>
      <w:docPartBody>
        <w:p w:rsidR="004C5A97" w:rsidRDefault="0003705D">
          <w:pPr>
            <w:pStyle w:val="F7CCEBCE52634B14BC5289545F5BD841"/>
          </w:pPr>
          <w:r w:rsidRPr="00BB6517">
            <w:rPr>
              <w:rStyle w:val="PlaceholderText"/>
            </w:rPr>
            <w:t>Click here to enter text.</w:t>
          </w:r>
        </w:p>
      </w:docPartBody>
    </w:docPart>
    <w:docPart>
      <w:docPartPr>
        <w:name w:val="CBE61716474B48CC8B27FDDB84847507"/>
        <w:category>
          <w:name w:val="General"/>
          <w:gallery w:val="placeholder"/>
        </w:category>
        <w:types>
          <w:type w:val="bbPlcHdr"/>
        </w:types>
        <w:behaviors>
          <w:behavior w:val="content"/>
        </w:behaviors>
        <w:guid w:val="{42ECD9E1-5BFD-42E4-99D1-D41C8A0CFEA3}"/>
      </w:docPartPr>
      <w:docPartBody>
        <w:p w:rsidR="0096640B" w:rsidRDefault="0096640B" w:rsidP="0096640B">
          <w:pPr>
            <w:pStyle w:val="CBE61716474B48CC8B27FDDB84847507"/>
          </w:pPr>
          <w:r w:rsidRPr="00BB6517">
            <w:rPr>
              <w:rStyle w:val="PlaceholderText"/>
            </w:rPr>
            <w:t>Click here to enter text.</w:t>
          </w:r>
        </w:p>
      </w:docPartBody>
    </w:docPart>
    <w:docPart>
      <w:docPartPr>
        <w:name w:val="C872624ECE00482897166D8E42CBE70C"/>
        <w:category>
          <w:name w:val="General"/>
          <w:gallery w:val="placeholder"/>
        </w:category>
        <w:types>
          <w:type w:val="bbPlcHdr"/>
        </w:types>
        <w:behaviors>
          <w:behavior w:val="content"/>
        </w:behaviors>
        <w:guid w:val="{ABEF463D-E31C-47F9-AE51-A8E72A96E9BC}"/>
      </w:docPartPr>
      <w:docPartBody>
        <w:p w:rsidR="0096640B" w:rsidRDefault="0096640B" w:rsidP="0096640B">
          <w:pPr>
            <w:pStyle w:val="C872624ECE00482897166D8E42CBE70C"/>
          </w:pPr>
          <w:r w:rsidRPr="00BB6517">
            <w:rPr>
              <w:rStyle w:val="PlaceholderText"/>
            </w:rPr>
            <w:t>Click here to enter text.</w:t>
          </w:r>
        </w:p>
      </w:docPartBody>
    </w:docPart>
    <w:docPart>
      <w:docPartPr>
        <w:name w:val="491BD3A1410D48C3B4075A0D60C36191"/>
        <w:category>
          <w:name w:val="General"/>
          <w:gallery w:val="placeholder"/>
        </w:category>
        <w:types>
          <w:type w:val="bbPlcHdr"/>
        </w:types>
        <w:behaviors>
          <w:behavior w:val="content"/>
        </w:behaviors>
        <w:guid w:val="{261E4EFC-EE6E-4B30-8B39-78F791A96989}"/>
      </w:docPartPr>
      <w:docPartBody>
        <w:p w:rsidR="0096640B" w:rsidRDefault="0096640B" w:rsidP="0096640B">
          <w:pPr>
            <w:pStyle w:val="491BD3A1410D48C3B4075A0D60C36191"/>
          </w:pPr>
          <w:r w:rsidRPr="00BB6517">
            <w:rPr>
              <w:rStyle w:val="PlaceholderText"/>
            </w:rPr>
            <w:t>Click here to enter text.</w:t>
          </w:r>
        </w:p>
      </w:docPartBody>
    </w:docPart>
    <w:docPart>
      <w:docPartPr>
        <w:name w:val="5724D666483F4FBDAD896BD8E757B696"/>
        <w:category>
          <w:name w:val="General"/>
          <w:gallery w:val="placeholder"/>
        </w:category>
        <w:types>
          <w:type w:val="bbPlcHdr"/>
        </w:types>
        <w:behaviors>
          <w:behavior w:val="content"/>
        </w:behaviors>
        <w:guid w:val="{A8CBDB90-0C7B-403F-9840-06686F89B439}"/>
      </w:docPartPr>
      <w:docPartBody>
        <w:p w:rsidR="0096640B" w:rsidRDefault="0096640B" w:rsidP="0096640B">
          <w:pPr>
            <w:pStyle w:val="5724D666483F4FBDAD896BD8E757B696"/>
          </w:pPr>
          <w:r w:rsidRPr="00BB6517">
            <w:rPr>
              <w:rStyle w:val="PlaceholderText"/>
            </w:rPr>
            <w:t>Click here to enter text.</w:t>
          </w:r>
        </w:p>
      </w:docPartBody>
    </w:docPart>
    <w:docPart>
      <w:docPartPr>
        <w:name w:val="E226BB3467DA4ABFBF7E883A42C4E0C2"/>
        <w:category>
          <w:name w:val="General"/>
          <w:gallery w:val="placeholder"/>
        </w:category>
        <w:types>
          <w:type w:val="bbPlcHdr"/>
        </w:types>
        <w:behaviors>
          <w:behavior w:val="content"/>
        </w:behaviors>
        <w:guid w:val="{4C43C00B-C1BE-421B-8878-612EF63F6F30}"/>
      </w:docPartPr>
      <w:docPartBody>
        <w:p w:rsidR="0096640B" w:rsidRDefault="0096640B" w:rsidP="0096640B">
          <w:pPr>
            <w:pStyle w:val="E226BB3467DA4ABFBF7E883A42C4E0C2"/>
          </w:pPr>
          <w:r w:rsidRPr="00BB6517">
            <w:rPr>
              <w:rStyle w:val="PlaceholderText"/>
            </w:rPr>
            <w:t>Click here to enter text.</w:t>
          </w:r>
        </w:p>
      </w:docPartBody>
    </w:docPart>
    <w:docPart>
      <w:docPartPr>
        <w:name w:val="1E59A850EF2C44B6B0482466EA420A58"/>
        <w:category>
          <w:name w:val="General"/>
          <w:gallery w:val="placeholder"/>
        </w:category>
        <w:types>
          <w:type w:val="bbPlcHdr"/>
        </w:types>
        <w:behaviors>
          <w:behavior w:val="content"/>
        </w:behaviors>
        <w:guid w:val="{278F5982-D65E-4342-9A71-395A294B8469}"/>
      </w:docPartPr>
      <w:docPartBody>
        <w:p w:rsidR="0096640B" w:rsidRDefault="0096640B" w:rsidP="0096640B">
          <w:pPr>
            <w:pStyle w:val="1E59A850EF2C44B6B0482466EA420A58"/>
          </w:pPr>
          <w:r w:rsidRPr="00BB6517">
            <w:rPr>
              <w:rStyle w:val="PlaceholderText"/>
            </w:rPr>
            <w:t>Click here to enter text.</w:t>
          </w:r>
        </w:p>
      </w:docPartBody>
    </w:docPart>
    <w:docPart>
      <w:docPartPr>
        <w:name w:val="7DB9DC03FED141F38FEC03E1B5BA671F"/>
        <w:category>
          <w:name w:val="General"/>
          <w:gallery w:val="placeholder"/>
        </w:category>
        <w:types>
          <w:type w:val="bbPlcHdr"/>
        </w:types>
        <w:behaviors>
          <w:behavior w:val="content"/>
        </w:behaviors>
        <w:guid w:val="{6C8B6943-664F-4CBF-8AAD-C80849B7760A}"/>
      </w:docPartPr>
      <w:docPartBody>
        <w:p w:rsidR="0096640B" w:rsidRDefault="0096640B" w:rsidP="0096640B">
          <w:pPr>
            <w:pStyle w:val="7DB9DC03FED141F38FEC03E1B5BA671F"/>
          </w:pPr>
          <w:r w:rsidRPr="00BB6517">
            <w:rPr>
              <w:rStyle w:val="PlaceholderText"/>
            </w:rPr>
            <w:t>Click here to enter text.</w:t>
          </w:r>
        </w:p>
      </w:docPartBody>
    </w:docPart>
    <w:docPart>
      <w:docPartPr>
        <w:name w:val="C34912E761094843B3FCDA9E75B67939"/>
        <w:category>
          <w:name w:val="General"/>
          <w:gallery w:val="placeholder"/>
        </w:category>
        <w:types>
          <w:type w:val="bbPlcHdr"/>
        </w:types>
        <w:behaviors>
          <w:behavior w:val="content"/>
        </w:behaviors>
        <w:guid w:val="{1993AAC7-F094-4005-BA9C-EBEFF9E46EF4}"/>
      </w:docPartPr>
      <w:docPartBody>
        <w:p w:rsidR="0096640B" w:rsidRDefault="0096640B" w:rsidP="0096640B">
          <w:pPr>
            <w:pStyle w:val="C34912E761094843B3FCDA9E75B67939"/>
          </w:pPr>
          <w:r w:rsidRPr="00BB6517">
            <w:rPr>
              <w:rStyle w:val="PlaceholderText"/>
            </w:rPr>
            <w:t>Click here to enter text.</w:t>
          </w:r>
        </w:p>
      </w:docPartBody>
    </w:docPart>
    <w:docPart>
      <w:docPartPr>
        <w:name w:val="E7B280F27917414A9185A14C085ECB11"/>
        <w:category>
          <w:name w:val="General"/>
          <w:gallery w:val="placeholder"/>
        </w:category>
        <w:types>
          <w:type w:val="bbPlcHdr"/>
        </w:types>
        <w:behaviors>
          <w:behavior w:val="content"/>
        </w:behaviors>
        <w:guid w:val="{46F80C81-B333-4318-BC01-6A56F8C4B218}"/>
      </w:docPartPr>
      <w:docPartBody>
        <w:p w:rsidR="0096640B" w:rsidRDefault="0096640B" w:rsidP="0096640B">
          <w:pPr>
            <w:pStyle w:val="E7B280F27917414A9185A14C085ECB11"/>
          </w:pPr>
          <w:r w:rsidRPr="00BB6517">
            <w:rPr>
              <w:rStyle w:val="PlaceholderText"/>
            </w:rPr>
            <w:t>Click here to enter text.</w:t>
          </w:r>
        </w:p>
      </w:docPartBody>
    </w:docPart>
    <w:docPart>
      <w:docPartPr>
        <w:name w:val="E67AF3E8855146118C6796918B28B4A8"/>
        <w:category>
          <w:name w:val="General"/>
          <w:gallery w:val="placeholder"/>
        </w:category>
        <w:types>
          <w:type w:val="bbPlcHdr"/>
        </w:types>
        <w:behaviors>
          <w:behavior w:val="content"/>
        </w:behaviors>
        <w:guid w:val="{F19DD8B3-3773-47C9-A198-ED96DA45D41E}"/>
      </w:docPartPr>
      <w:docPartBody>
        <w:p w:rsidR="0096640B" w:rsidRDefault="0096640B" w:rsidP="0096640B">
          <w:pPr>
            <w:pStyle w:val="E67AF3E8855146118C6796918B28B4A8"/>
          </w:pPr>
          <w:r w:rsidRPr="00BB6517">
            <w:rPr>
              <w:rStyle w:val="PlaceholderText"/>
            </w:rPr>
            <w:t>Click here to enter text.</w:t>
          </w:r>
        </w:p>
      </w:docPartBody>
    </w:docPart>
    <w:docPart>
      <w:docPartPr>
        <w:name w:val="E380244AD85F4606971C936C7B657EA1"/>
        <w:category>
          <w:name w:val="General"/>
          <w:gallery w:val="placeholder"/>
        </w:category>
        <w:types>
          <w:type w:val="bbPlcHdr"/>
        </w:types>
        <w:behaviors>
          <w:behavior w:val="content"/>
        </w:behaviors>
        <w:guid w:val="{FCC72AC1-E6CA-4591-B002-CFF8F4280ACA}"/>
      </w:docPartPr>
      <w:docPartBody>
        <w:p w:rsidR="0096640B" w:rsidRDefault="0096640B" w:rsidP="0096640B">
          <w:pPr>
            <w:pStyle w:val="E380244AD85F4606971C936C7B657EA1"/>
          </w:pPr>
          <w:r w:rsidRPr="00BB6517">
            <w:rPr>
              <w:rStyle w:val="PlaceholderText"/>
            </w:rPr>
            <w:t>Click here to enter text.</w:t>
          </w:r>
        </w:p>
      </w:docPartBody>
    </w:docPart>
    <w:docPart>
      <w:docPartPr>
        <w:name w:val="A6A06D71CB9C44C8810973E55E9DDAD2"/>
        <w:category>
          <w:name w:val="General"/>
          <w:gallery w:val="placeholder"/>
        </w:category>
        <w:types>
          <w:type w:val="bbPlcHdr"/>
        </w:types>
        <w:behaviors>
          <w:behavior w:val="content"/>
        </w:behaviors>
        <w:guid w:val="{DF2B8C9A-D606-4EA4-824E-2E1F86DFDD3E}"/>
      </w:docPartPr>
      <w:docPartBody>
        <w:p w:rsidR="0096640B" w:rsidRDefault="0096640B" w:rsidP="0096640B">
          <w:pPr>
            <w:pStyle w:val="A6A06D71CB9C44C8810973E55E9DDAD2"/>
          </w:pPr>
          <w:r w:rsidRPr="00BB6517">
            <w:rPr>
              <w:rStyle w:val="PlaceholderText"/>
            </w:rPr>
            <w:t>Click here to enter text.</w:t>
          </w:r>
        </w:p>
      </w:docPartBody>
    </w:docPart>
    <w:docPart>
      <w:docPartPr>
        <w:name w:val="136A930715BA429889AF989A3DA33254"/>
        <w:category>
          <w:name w:val="General"/>
          <w:gallery w:val="placeholder"/>
        </w:category>
        <w:types>
          <w:type w:val="bbPlcHdr"/>
        </w:types>
        <w:behaviors>
          <w:behavior w:val="content"/>
        </w:behaviors>
        <w:guid w:val="{DDA3CF0E-60EC-4EAC-B387-5E347ECBA4D1}"/>
      </w:docPartPr>
      <w:docPartBody>
        <w:p w:rsidR="0096640B" w:rsidRDefault="0096640B" w:rsidP="0096640B">
          <w:pPr>
            <w:pStyle w:val="136A930715BA429889AF989A3DA33254"/>
          </w:pPr>
          <w:r w:rsidRPr="00BB6517">
            <w:rPr>
              <w:rStyle w:val="PlaceholderText"/>
            </w:rPr>
            <w:t>Click here to enter text.</w:t>
          </w:r>
        </w:p>
      </w:docPartBody>
    </w:docPart>
    <w:docPart>
      <w:docPartPr>
        <w:name w:val="61ABA0540BD04E88918B24DCC6AE65D8"/>
        <w:category>
          <w:name w:val="General"/>
          <w:gallery w:val="placeholder"/>
        </w:category>
        <w:types>
          <w:type w:val="bbPlcHdr"/>
        </w:types>
        <w:behaviors>
          <w:behavior w:val="content"/>
        </w:behaviors>
        <w:guid w:val="{E7592F59-0061-43DD-B60A-7B747F46B166}"/>
      </w:docPartPr>
      <w:docPartBody>
        <w:p w:rsidR="0096640B" w:rsidRDefault="0096640B" w:rsidP="0096640B">
          <w:pPr>
            <w:pStyle w:val="61ABA0540BD04E88918B24DCC6AE65D8"/>
          </w:pPr>
          <w:r w:rsidRPr="00BB6517">
            <w:rPr>
              <w:rStyle w:val="PlaceholderText"/>
            </w:rPr>
            <w:t>Click here to enter text.</w:t>
          </w:r>
        </w:p>
      </w:docPartBody>
    </w:docPart>
    <w:docPart>
      <w:docPartPr>
        <w:name w:val="36D11FD09B2F4E0299F106BFFCBC0AA6"/>
        <w:category>
          <w:name w:val="General"/>
          <w:gallery w:val="placeholder"/>
        </w:category>
        <w:types>
          <w:type w:val="bbPlcHdr"/>
        </w:types>
        <w:behaviors>
          <w:behavior w:val="content"/>
        </w:behaviors>
        <w:guid w:val="{F53658DA-E75A-48D9-8807-5821B462CEC4}"/>
      </w:docPartPr>
      <w:docPartBody>
        <w:p w:rsidR="0096640B" w:rsidRDefault="0096640B" w:rsidP="0096640B">
          <w:pPr>
            <w:pStyle w:val="36D11FD09B2F4E0299F106BFFCBC0AA6"/>
          </w:pPr>
          <w:r w:rsidRPr="00BB6517">
            <w:rPr>
              <w:rStyle w:val="PlaceholderText"/>
            </w:rPr>
            <w:t>Click here to enter text.</w:t>
          </w:r>
        </w:p>
      </w:docPartBody>
    </w:docPart>
    <w:docPart>
      <w:docPartPr>
        <w:name w:val="268EEDC2CA9F4E5380B2875CAA31A693"/>
        <w:category>
          <w:name w:val="General"/>
          <w:gallery w:val="placeholder"/>
        </w:category>
        <w:types>
          <w:type w:val="bbPlcHdr"/>
        </w:types>
        <w:behaviors>
          <w:behavior w:val="content"/>
        </w:behaviors>
        <w:guid w:val="{3368E795-695B-43FC-B262-329D10A05130}"/>
      </w:docPartPr>
      <w:docPartBody>
        <w:p w:rsidR="0096640B" w:rsidRDefault="0096640B" w:rsidP="0096640B">
          <w:pPr>
            <w:pStyle w:val="268EEDC2CA9F4E5380B2875CAA31A693"/>
          </w:pPr>
          <w:r w:rsidRPr="00BB6517">
            <w:rPr>
              <w:rStyle w:val="PlaceholderText"/>
            </w:rPr>
            <w:t>Click here to enter text.</w:t>
          </w:r>
        </w:p>
      </w:docPartBody>
    </w:docPart>
    <w:docPart>
      <w:docPartPr>
        <w:name w:val="7F2F984FE82A4C328FE003C001BBFF5C"/>
        <w:category>
          <w:name w:val="General"/>
          <w:gallery w:val="placeholder"/>
        </w:category>
        <w:types>
          <w:type w:val="bbPlcHdr"/>
        </w:types>
        <w:behaviors>
          <w:behavior w:val="content"/>
        </w:behaviors>
        <w:guid w:val="{CAFADB14-A147-4FCA-A324-08B7450B20C9}"/>
      </w:docPartPr>
      <w:docPartBody>
        <w:p w:rsidR="0096640B" w:rsidRDefault="0096640B" w:rsidP="0096640B">
          <w:pPr>
            <w:pStyle w:val="7F2F984FE82A4C328FE003C001BBFF5C"/>
          </w:pPr>
          <w:r w:rsidRPr="00BB6517">
            <w:rPr>
              <w:rStyle w:val="PlaceholderText"/>
            </w:rPr>
            <w:t>Click here to enter text.</w:t>
          </w:r>
        </w:p>
      </w:docPartBody>
    </w:docPart>
    <w:docPart>
      <w:docPartPr>
        <w:name w:val="B58F0E6F9D6946AFBD252C033AD55226"/>
        <w:category>
          <w:name w:val="General"/>
          <w:gallery w:val="placeholder"/>
        </w:category>
        <w:types>
          <w:type w:val="bbPlcHdr"/>
        </w:types>
        <w:behaviors>
          <w:behavior w:val="content"/>
        </w:behaviors>
        <w:guid w:val="{F1917109-161F-4F90-BAD5-1BACC8E3D249}"/>
      </w:docPartPr>
      <w:docPartBody>
        <w:p w:rsidR="0096640B" w:rsidRDefault="0096640B" w:rsidP="0096640B">
          <w:pPr>
            <w:pStyle w:val="B58F0E6F9D6946AFBD252C033AD55226"/>
          </w:pPr>
          <w:r w:rsidRPr="00BB6517">
            <w:rPr>
              <w:rStyle w:val="PlaceholderText"/>
            </w:rPr>
            <w:t>Click here to enter text.</w:t>
          </w:r>
        </w:p>
      </w:docPartBody>
    </w:docPart>
    <w:docPart>
      <w:docPartPr>
        <w:name w:val="8DA3341EA13346B695AEFFDD3DF0B359"/>
        <w:category>
          <w:name w:val="General"/>
          <w:gallery w:val="placeholder"/>
        </w:category>
        <w:types>
          <w:type w:val="bbPlcHdr"/>
        </w:types>
        <w:behaviors>
          <w:behavior w:val="content"/>
        </w:behaviors>
        <w:guid w:val="{E47A8706-D203-4B55-81CD-8EDAD8A02C0F}"/>
      </w:docPartPr>
      <w:docPartBody>
        <w:p w:rsidR="0096640B" w:rsidRDefault="0096640B" w:rsidP="0096640B">
          <w:pPr>
            <w:pStyle w:val="8DA3341EA13346B695AEFFDD3DF0B359"/>
          </w:pPr>
          <w:r w:rsidRPr="00BB6517">
            <w:rPr>
              <w:rStyle w:val="PlaceholderText"/>
            </w:rPr>
            <w:t>Click here to enter text.</w:t>
          </w:r>
        </w:p>
      </w:docPartBody>
    </w:docPart>
    <w:docPart>
      <w:docPartPr>
        <w:name w:val="715341479C614387BD32F5F6B7C52431"/>
        <w:category>
          <w:name w:val="General"/>
          <w:gallery w:val="placeholder"/>
        </w:category>
        <w:types>
          <w:type w:val="bbPlcHdr"/>
        </w:types>
        <w:behaviors>
          <w:behavior w:val="content"/>
        </w:behaviors>
        <w:guid w:val="{5199A68E-2ED9-4467-BD05-AF4756E4D064}"/>
      </w:docPartPr>
      <w:docPartBody>
        <w:p w:rsidR="0096640B" w:rsidRDefault="0096640B" w:rsidP="0096640B">
          <w:pPr>
            <w:pStyle w:val="715341479C614387BD32F5F6B7C52431"/>
          </w:pPr>
          <w:r w:rsidRPr="00BB6517">
            <w:rPr>
              <w:rStyle w:val="PlaceholderText"/>
            </w:rPr>
            <w:t>Click here to enter text.</w:t>
          </w:r>
        </w:p>
      </w:docPartBody>
    </w:docPart>
    <w:docPart>
      <w:docPartPr>
        <w:name w:val="EF840B0D2B504642A523535D77CC64CB"/>
        <w:category>
          <w:name w:val="General"/>
          <w:gallery w:val="placeholder"/>
        </w:category>
        <w:types>
          <w:type w:val="bbPlcHdr"/>
        </w:types>
        <w:behaviors>
          <w:behavior w:val="content"/>
        </w:behaviors>
        <w:guid w:val="{70BD3D58-25A5-404D-84EB-62CDA240F229}"/>
      </w:docPartPr>
      <w:docPartBody>
        <w:p w:rsidR="0096640B" w:rsidRDefault="0096640B" w:rsidP="0096640B">
          <w:pPr>
            <w:pStyle w:val="EF840B0D2B504642A523535D77CC64CB"/>
          </w:pPr>
          <w:r w:rsidRPr="00BB6517">
            <w:rPr>
              <w:rStyle w:val="PlaceholderText"/>
            </w:rPr>
            <w:t>Click here to enter text.</w:t>
          </w:r>
        </w:p>
      </w:docPartBody>
    </w:docPart>
    <w:docPart>
      <w:docPartPr>
        <w:name w:val="70B6A0F763E442569E43151FA5A22F5D"/>
        <w:category>
          <w:name w:val="General"/>
          <w:gallery w:val="placeholder"/>
        </w:category>
        <w:types>
          <w:type w:val="bbPlcHdr"/>
        </w:types>
        <w:behaviors>
          <w:behavior w:val="content"/>
        </w:behaviors>
        <w:guid w:val="{B2973840-7910-407F-9DAB-B48EE77B7C4E}"/>
      </w:docPartPr>
      <w:docPartBody>
        <w:p w:rsidR="0096640B" w:rsidRDefault="0096640B" w:rsidP="0096640B">
          <w:pPr>
            <w:pStyle w:val="70B6A0F763E442569E43151FA5A22F5D"/>
          </w:pPr>
          <w:r w:rsidRPr="00BB6517">
            <w:rPr>
              <w:rStyle w:val="PlaceholderText"/>
            </w:rPr>
            <w:t>Click here to enter text.</w:t>
          </w:r>
        </w:p>
      </w:docPartBody>
    </w:docPart>
    <w:docPart>
      <w:docPartPr>
        <w:name w:val="49AF2C9CEB3A4E99B20D62615EA1AB75"/>
        <w:category>
          <w:name w:val="General"/>
          <w:gallery w:val="placeholder"/>
        </w:category>
        <w:types>
          <w:type w:val="bbPlcHdr"/>
        </w:types>
        <w:behaviors>
          <w:behavior w:val="content"/>
        </w:behaviors>
        <w:guid w:val="{BBB8EE72-D8B2-4B3B-8AE4-763A34113B37}"/>
      </w:docPartPr>
      <w:docPartBody>
        <w:p w:rsidR="0096640B" w:rsidRDefault="0096640B" w:rsidP="0096640B">
          <w:pPr>
            <w:pStyle w:val="49AF2C9CEB3A4E99B20D62615EA1AB75"/>
          </w:pPr>
          <w:r w:rsidRPr="00BB6517">
            <w:rPr>
              <w:rStyle w:val="PlaceholderText"/>
            </w:rPr>
            <w:t>Click here to enter text.</w:t>
          </w:r>
        </w:p>
      </w:docPartBody>
    </w:docPart>
    <w:docPart>
      <w:docPartPr>
        <w:name w:val="7CE22460C30144AA90635B90BEAB3FCE"/>
        <w:category>
          <w:name w:val="General"/>
          <w:gallery w:val="placeholder"/>
        </w:category>
        <w:types>
          <w:type w:val="bbPlcHdr"/>
        </w:types>
        <w:behaviors>
          <w:behavior w:val="content"/>
        </w:behaviors>
        <w:guid w:val="{0EA2DC96-B8AE-4D4E-902E-00C1EF71DBDC}"/>
      </w:docPartPr>
      <w:docPartBody>
        <w:p w:rsidR="0096640B" w:rsidRDefault="0096640B" w:rsidP="0096640B">
          <w:pPr>
            <w:pStyle w:val="7CE22460C30144AA90635B90BEAB3FCE"/>
          </w:pPr>
          <w:r w:rsidRPr="00BB6517">
            <w:rPr>
              <w:rStyle w:val="PlaceholderText"/>
            </w:rPr>
            <w:t>Click here to enter text.</w:t>
          </w:r>
        </w:p>
      </w:docPartBody>
    </w:docPart>
    <w:docPart>
      <w:docPartPr>
        <w:name w:val="F2DFD4F5D61F49CAA5BCAF518751CDB3"/>
        <w:category>
          <w:name w:val="General"/>
          <w:gallery w:val="placeholder"/>
        </w:category>
        <w:types>
          <w:type w:val="bbPlcHdr"/>
        </w:types>
        <w:behaviors>
          <w:behavior w:val="content"/>
        </w:behaviors>
        <w:guid w:val="{5E98E548-DF1C-4516-A40E-D37A2AE6AF8C}"/>
      </w:docPartPr>
      <w:docPartBody>
        <w:p w:rsidR="0096640B" w:rsidRDefault="0096640B" w:rsidP="0096640B">
          <w:pPr>
            <w:pStyle w:val="F2DFD4F5D61F49CAA5BCAF518751CDB3"/>
          </w:pPr>
          <w:r w:rsidRPr="00BB6517">
            <w:rPr>
              <w:rStyle w:val="PlaceholderText"/>
            </w:rPr>
            <w:t>Click here to enter text.</w:t>
          </w:r>
        </w:p>
      </w:docPartBody>
    </w:docPart>
    <w:docPart>
      <w:docPartPr>
        <w:name w:val="1B4873DCA9774423AB32AD247FE929B2"/>
        <w:category>
          <w:name w:val="General"/>
          <w:gallery w:val="placeholder"/>
        </w:category>
        <w:types>
          <w:type w:val="bbPlcHdr"/>
        </w:types>
        <w:behaviors>
          <w:behavior w:val="content"/>
        </w:behaviors>
        <w:guid w:val="{1CF4BAAE-F426-4EEA-BD31-922FF9CD4AE5}"/>
      </w:docPartPr>
      <w:docPartBody>
        <w:p w:rsidR="0096640B" w:rsidRDefault="0096640B" w:rsidP="0096640B">
          <w:pPr>
            <w:pStyle w:val="1B4873DCA9774423AB32AD247FE929B2"/>
          </w:pPr>
          <w:r w:rsidRPr="00BB6517">
            <w:rPr>
              <w:rStyle w:val="PlaceholderText"/>
            </w:rPr>
            <w:t>Click here to enter text.</w:t>
          </w:r>
        </w:p>
      </w:docPartBody>
    </w:docPart>
    <w:docPart>
      <w:docPartPr>
        <w:name w:val="58D3698A50F845E594F859368FFFCDAC"/>
        <w:category>
          <w:name w:val="General"/>
          <w:gallery w:val="placeholder"/>
        </w:category>
        <w:types>
          <w:type w:val="bbPlcHdr"/>
        </w:types>
        <w:behaviors>
          <w:behavior w:val="content"/>
        </w:behaviors>
        <w:guid w:val="{B4155FAA-8470-4F77-8847-A651890B0625}"/>
      </w:docPartPr>
      <w:docPartBody>
        <w:p w:rsidR="0096640B" w:rsidRDefault="0096640B" w:rsidP="0096640B">
          <w:pPr>
            <w:pStyle w:val="58D3698A50F845E594F859368FFFCDAC"/>
          </w:pPr>
          <w:r w:rsidRPr="00BB6517">
            <w:rPr>
              <w:rStyle w:val="PlaceholderText"/>
            </w:rPr>
            <w:t>Click here to enter text.</w:t>
          </w:r>
        </w:p>
      </w:docPartBody>
    </w:docPart>
    <w:docPart>
      <w:docPartPr>
        <w:name w:val="9A9490EC44F549D1B2BC3E038933B251"/>
        <w:category>
          <w:name w:val="General"/>
          <w:gallery w:val="placeholder"/>
        </w:category>
        <w:types>
          <w:type w:val="bbPlcHdr"/>
        </w:types>
        <w:behaviors>
          <w:behavior w:val="content"/>
        </w:behaviors>
        <w:guid w:val="{D392C045-854D-4E85-AD71-E2EEC4B5D99C}"/>
      </w:docPartPr>
      <w:docPartBody>
        <w:p w:rsidR="0096640B" w:rsidRDefault="0096640B" w:rsidP="0096640B">
          <w:pPr>
            <w:pStyle w:val="9A9490EC44F549D1B2BC3E038933B251"/>
          </w:pPr>
          <w:r w:rsidRPr="00BB6517">
            <w:rPr>
              <w:rStyle w:val="PlaceholderText"/>
            </w:rPr>
            <w:t>Click here to enter text.</w:t>
          </w:r>
        </w:p>
      </w:docPartBody>
    </w:docPart>
    <w:docPart>
      <w:docPartPr>
        <w:name w:val="C03CD4D7234C405C8C087E4B093FC2FB"/>
        <w:category>
          <w:name w:val="General"/>
          <w:gallery w:val="placeholder"/>
        </w:category>
        <w:types>
          <w:type w:val="bbPlcHdr"/>
        </w:types>
        <w:behaviors>
          <w:behavior w:val="content"/>
        </w:behaviors>
        <w:guid w:val="{A73554EA-5C88-471E-BE05-F45653AFAD0E}"/>
      </w:docPartPr>
      <w:docPartBody>
        <w:p w:rsidR="0096640B" w:rsidRDefault="0096640B" w:rsidP="0096640B">
          <w:pPr>
            <w:pStyle w:val="C03CD4D7234C405C8C087E4B093FC2FB"/>
          </w:pPr>
          <w:r w:rsidRPr="00BB6517">
            <w:rPr>
              <w:rStyle w:val="PlaceholderText"/>
            </w:rPr>
            <w:t>Click here to enter text.</w:t>
          </w:r>
        </w:p>
      </w:docPartBody>
    </w:docPart>
    <w:docPart>
      <w:docPartPr>
        <w:name w:val="31FBCA2BC54E4223AF8D73BD15A1123A"/>
        <w:category>
          <w:name w:val="General"/>
          <w:gallery w:val="placeholder"/>
        </w:category>
        <w:types>
          <w:type w:val="bbPlcHdr"/>
        </w:types>
        <w:behaviors>
          <w:behavior w:val="content"/>
        </w:behaviors>
        <w:guid w:val="{B41BE98F-331A-47FB-8D0A-CD46035E29D0}"/>
      </w:docPartPr>
      <w:docPartBody>
        <w:p w:rsidR="0096640B" w:rsidRDefault="0096640B" w:rsidP="0096640B">
          <w:pPr>
            <w:pStyle w:val="31FBCA2BC54E4223AF8D73BD15A1123A"/>
          </w:pPr>
          <w:r w:rsidRPr="00BB6517">
            <w:rPr>
              <w:rStyle w:val="PlaceholderText"/>
            </w:rPr>
            <w:t>Click here to enter text.</w:t>
          </w:r>
        </w:p>
      </w:docPartBody>
    </w:docPart>
    <w:docPart>
      <w:docPartPr>
        <w:name w:val="DFF60BC0924B4D7688F08E4F81CA5319"/>
        <w:category>
          <w:name w:val="General"/>
          <w:gallery w:val="placeholder"/>
        </w:category>
        <w:types>
          <w:type w:val="bbPlcHdr"/>
        </w:types>
        <w:behaviors>
          <w:behavior w:val="content"/>
        </w:behaviors>
        <w:guid w:val="{CE920A1D-323A-485B-A77B-7D07164A3B4B}"/>
      </w:docPartPr>
      <w:docPartBody>
        <w:p w:rsidR="0096640B" w:rsidRDefault="0096640B" w:rsidP="0096640B">
          <w:pPr>
            <w:pStyle w:val="DFF60BC0924B4D7688F08E4F81CA5319"/>
          </w:pPr>
          <w:r w:rsidRPr="00BB6517">
            <w:rPr>
              <w:rStyle w:val="PlaceholderText"/>
            </w:rPr>
            <w:t>Click here to enter text.</w:t>
          </w:r>
        </w:p>
      </w:docPartBody>
    </w:docPart>
    <w:docPart>
      <w:docPartPr>
        <w:name w:val="3819819868DD4D22BF93139343BF9648"/>
        <w:category>
          <w:name w:val="General"/>
          <w:gallery w:val="placeholder"/>
        </w:category>
        <w:types>
          <w:type w:val="bbPlcHdr"/>
        </w:types>
        <w:behaviors>
          <w:behavior w:val="content"/>
        </w:behaviors>
        <w:guid w:val="{EEE9EF36-5397-493F-A042-12BB5BCD9052}"/>
      </w:docPartPr>
      <w:docPartBody>
        <w:p w:rsidR="0096640B" w:rsidRDefault="0096640B" w:rsidP="0096640B">
          <w:pPr>
            <w:pStyle w:val="3819819868DD4D22BF93139343BF9648"/>
          </w:pPr>
          <w:r w:rsidRPr="00BB6517">
            <w:rPr>
              <w:rStyle w:val="PlaceholderText"/>
            </w:rPr>
            <w:t>Click here to enter text.</w:t>
          </w:r>
        </w:p>
      </w:docPartBody>
    </w:docPart>
    <w:docPart>
      <w:docPartPr>
        <w:name w:val="80025C8C51E349279E69669140BE305E"/>
        <w:category>
          <w:name w:val="General"/>
          <w:gallery w:val="placeholder"/>
        </w:category>
        <w:types>
          <w:type w:val="bbPlcHdr"/>
        </w:types>
        <w:behaviors>
          <w:behavior w:val="content"/>
        </w:behaviors>
        <w:guid w:val="{E1FF5A08-1DAF-4B1B-9387-11264A42C2C2}"/>
      </w:docPartPr>
      <w:docPartBody>
        <w:p w:rsidR="0096640B" w:rsidRDefault="0096640B" w:rsidP="0096640B">
          <w:pPr>
            <w:pStyle w:val="80025C8C51E349279E69669140BE305E"/>
          </w:pPr>
          <w:r w:rsidRPr="00BB6517">
            <w:rPr>
              <w:rStyle w:val="PlaceholderText"/>
            </w:rPr>
            <w:t>Click here to enter text.</w:t>
          </w:r>
        </w:p>
      </w:docPartBody>
    </w:docPart>
    <w:docPart>
      <w:docPartPr>
        <w:name w:val="A09909FCEF744EDA808556D0F61CD4EA"/>
        <w:category>
          <w:name w:val="General"/>
          <w:gallery w:val="placeholder"/>
        </w:category>
        <w:types>
          <w:type w:val="bbPlcHdr"/>
        </w:types>
        <w:behaviors>
          <w:behavior w:val="content"/>
        </w:behaviors>
        <w:guid w:val="{2E35EFA5-96DB-4316-94D0-7F497BF8CC47}"/>
      </w:docPartPr>
      <w:docPartBody>
        <w:p w:rsidR="0096640B" w:rsidRDefault="0096640B" w:rsidP="0096640B">
          <w:pPr>
            <w:pStyle w:val="A09909FCEF744EDA808556D0F61CD4EA"/>
          </w:pPr>
          <w:r w:rsidRPr="00BB6517">
            <w:rPr>
              <w:rStyle w:val="PlaceholderText"/>
            </w:rPr>
            <w:t>Click here to enter text.</w:t>
          </w:r>
        </w:p>
      </w:docPartBody>
    </w:docPart>
    <w:docPart>
      <w:docPartPr>
        <w:name w:val="E0412627587D4CE49B45795D52139F87"/>
        <w:category>
          <w:name w:val="General"/>
          <w:gallery w:val="placeholder"/>
        </w:category>
        <w:types>
          <w:type w:val="bbPlcHdr"/>
        </w:types>
        <w:behaviors>
          <w:behavior w:val="content"/>
        </w:behaviors>
        <w:guid w:val="{4738EE2E-5086-4DE4-A4BE-039AC3C20BC3}"/>
      </w:docPartPr>
      <w:docPartBody>
        <w:p w:rsidR="0096640B" w:rsidRDefault="0096640B" w:rsidP="0096640B">
          <w:pPr>
            <w:pStyle w:val="E0412627587D4CE49B45795D52139F87"/>
          </w:pPr>
          <w:r w:rsidRPr="00BB6517">
            <w:rPr>
              <w:rStyle w:val="PlaceholderText"/>
            </w:rPr>
            <w:t>Click here to enter text.</w:t>
          </w:r>
        </w:p>
      </w:docPartBody>
    </w:docPart>
    <w:docPart>
      <w:docPartPr>
        <w:name w:val="71914C7053924B76AC3ADC262EB2AEA4"/>
        <w:category>
          <w:name w:val="General"/>
          <w:gallery w:val="placeholder"/>
        </w:category>
        <w:types>
          <w:type w:val="bbPlcHdr"/>
        </w:types>
        <w:behaviors>
          <w:behavior w:val="content"/>
        </w:behaviors>
        <w:guid w:val="{C1F53393-2227-429C-B949-53E03ECAF094}"/>
      </w:docPartPr>
      <w:docPartBody>
        <w:p w:rsidR="0096640B" w:rsidRDefault="0096640B" w:rsidP="0096640B">
          <w:pPr>
            <w:pStyle w:val="71914C7053924B76AC3ADC262EB2AEA4"/>
          </w:pPr>
          <w:r w:rsidRPr="00BB6517">
            <w:rPr>
              <w:rStyle w:val="PlaceholderText"/>
            </w:rPr>
            <w:t>Click here to enter text.</w:t>
          </w:r>
        </w:p>
      </w:docPartBody>
    </w:docPart>
    <w:docPart>
      <w:docPartPr>
        <w:name w:val="CF6E00340DC445C3941CFF4F42F24187"/>
        <w:category>
          <w:name w:val="General"/>
          <w:gallery w:val="placeholder"/>
        </w:category>
        <w:types>
          <w:type w:val="bbPlcHdr"/>
        </w:types>
        <w:behaviors>
          <w:behavior w:val="content"/>
        </w:behaviors>
        <w:guid w:val="{D080E181-B225-4A68-B7D8-983474835823}"/>
      </w:docPartPr>
      <w:docPartBody>
        <w:p w:rsidR="0096640B" w:rsidRDefault="0096640B" w:rsidP="0096640B">
          <w:pPr>
            <w:pStyle w:val="CF6E00340DC445C3941CFF4F42F24187"/>
          </w:pPr>
          <w:r w:rsidRPr="00BB6517">
            <w:rPr>
              <w:rStyle w:val="PlaceholderText"/>
            </w:rPr>
            <w:t>Click here to enter text.</w:t>
          </w:r>
        </w:p>
      </w:docPartBody>
    </w:docPart>
    <w:docPart>
      <w:docPartPr>
        <w:name w:val="79C8B87DEC6047E49AD096D8701869DD"/>
        <w:category>
          <w:name w:val="General"/>
          <w:gallery w:val="placeholder"/>
        </w:category>
        <w:types>
          <w:type w:val="bbPlcHdr"/>
        </w:types>
        <w:behaviors>
          <w:behavior w:val="content"/>
        </w:behaviors>
        <w:guid w:val="{4EA57C95-2E6E-4768-9DDE-A803965D470F}"/>
      </w:docPartPr>
      <w:docPartBody>
        <w:p w:rsidR="0096640B" w:rsidRDefault="0096640B" w:rsidP="0096640B">
          <w:pPr>
            <w:pStyle w:val="79C8B87DEC6047E49AD096D8701869DD"/>
          </w:pPr>
          <w:r w:rsidRPr="00BB6517">
            <w:rPr>
              <w:rStyle w:val="PlaceholderText"/>
            </w:rPr>
            <w:t>Click here to enter text.</w:t>
          </w:r>
        </w:p>
      </w:docPartBody>
    </w:docPart>
    <w:docPart>
      <w:docPartPr>
        <w:name w:val="30C82C63773F499B9A783886834758A2"/>
        <w:category>
          <w:name w:val="General"/>
          <w:gallery w:val="placeholder"/>
        </w:category>
        <w:types>
          <w:type w:val="bbPlcHdr"/>
        </w:types>
        <w:behaviors>
          <w:behavior w:val="content"/>
        </w:behaviors>
        <w:guid w:val="{7FFF7AF7-3C4C-434F-8EC5-284C0536B604}"/>
      </w:docPartPr>
      <w:docPartBody>
        <w:p w:rsidR="0096640B" w:rsidRDefault="0096640B" w:rsidP="0096640B">
          <w:pPr>
            <w:pStyle w:val="30C82C63773F499B9A783886834758A2"/>
          </w:pPr>
          <w:r w:rsidRPr="00BB6517">
            <w:rPr>
              <w:rStyle w:val="PlaceholderText"/>
            </w:rPr>
            <w:t>Click here to enter text.</w:t>
          </w:r>
        </w:p>
      </w:docPartBody>
    </w:docPart>
    <w:docPart>
      <w:docPartPr>
        <w:name w:val="6F624A4525BB4D8E8972FB8537A08412"/>
        <w:category>
          <w:name w:val="General"/>
          <w:gallery w:val="placeholder"/>
        </w:category>
        <w:types>
          <w:type w:val="bbPlcHdr"/>
        </w:types>
        <w:behaviors>
          <w:behavior w:val="content"/>
        </w:behaviors>
        <w:guid w:val="{B48C3499-844B-4007-B832-8AB5907418F0}"/>
      </w:docPartPr>
      <w:docPartBody>
        <w:p w:rsidR="0096640B" w:rsidRDefault="0096640B" w:rsidP="0096640B">
          <w:pPr>
            <w:pStyle w:val="6F624A4525BB4D8E8972FB8537A08412"/>
          </w:pPr>
          <w:r w:rsidRPr="00BB6517">
            <w:rPr>
              <w:rStyle w:val="PlaceholderText"/>
            </w:rPr>
            <w:t>Click here to enter text.</w:t>
          </w:r>
        </w:p>
      </w:docPartBody>
    </w:docPart>
    <w:docPart>
      <w:docPartPr>
        <w:name w:val="315DB0960DCD49A693974BD986E25B29"/>
        <w:category>
          <w:name w:val="General"/>
          <w:gallery w:val="placeholder"/>
        </w:category>
        <w:types>
          <w:type w:val="bbPlcHdr"/>
        </w:types>
        <w:behaviors>
          <w:behavior w:val="content"/>
        </w:behaviors>
        <w:guid w:val="{BC3EB865-CB7E-4C70-B72B-D90EB3FE20CA}"/>
      </w:docPartPr>
      <w:docPartBody>
        <w:p w:rsidR="0096640B" w:rsidRDefault="0096640B" w:rsidP="0096640B">
          <w:pPr>
            <w:pStyle w:val="315DB0960DCD49A693974BD986E25B29"/>
          </w:pPr>
          <w:r w:rsidRPr="00BB6517">
            <w:rPr>
              <w:rStyle w:val="PlaceholderText"/>
            </w:rPr>
            <w:t>Click here to enter text.</w:t>
          </w:r>
        </w:p>
      </w:docPartBody>
    </w:docPart>
    <w:docPart>
      <w:docPartPr>
        <w:name w:val="367203DFD2E64D34B4087FA29745AA83"/>
        <w:category>
          <w:name w:val="General"/>
          <w:gallery w:val="placeholder"/>
        </w:category>
        <w:types>
          <w:type w:val="bbPlcHdr"/>
        </w:types>
        <w:behaviors>
          <w:behavior w:val="content"/>
        </w:behaviors>
        <w:guid w:val="{3C898F4F-2CAE-475B-BD7F-D83499E488DB}"/>
      </w:docPartPr>
      <w:docPartBody>
        <w:p w:rsidR="0096640B" w:rsidRDefault="0096640B" w:rsidP="0096640B">
          <w:pPr>
            <w:pStyle w:val="367203DFD2E64D34B4087FA29745AA83"/>
          </w:pPr>
          <w:r w:rsidRPr="00BB6517">
            <w:rPr>
              <w:rStyle w:val="PlaceholderText"/>
            </w:rPr>
            <w:t>Click here to enter text.</w:t>
          </w:r>
        </w:p>
      </w:docPartBody>
    </w:docPart>
    <w:docPart>
      <w:docPartPr>
        <w:name w:val="D51A0B1F7A374AD3B559D222E7175035"/>
        <w:category>
          <w:name w:val="General"/>
          <w:gallery w:val="placeholder"/>
        </w:category>
        <w:types>
          <w:type w:val="bbPlcHdr"/>
        </w:types>
        <w:behaviors>
          <w:behavior w:val="content"/>
        </w:behaviors>
        <w:guid w:val="{75686052-D19B-4985-8522-5657DABA308B}"/>
      </w:docPartPr>
      <w:docPartBody>
        <w:p w:rsidR="0096640B" w:rsidRDefault="0096640B" w:rsidP="0096640B">
          <w:pPr>
            <w:pStyle w:val="D51A0B1F7A374AD3B559D222E7175035"/>
          </w:pPr>
          <w:r w:rsidRPr="00BB6517">
            <w:rPr>
              <w:rStyle w:val="PlaceholderText"/>
            </w:rPr>
            <w:t>Click here to enter text.</w:t>
          </w:r>
        </w:p>
      </w:docPartBody>
    </w:docPart>
    <w:docPart>
      <w:docPartPr>
        <w:name w:val="2DB9087B3CC2454989B4A041A0F949EC"/>
        <w:category>
          <w:name w:val="General"/>
          <w:gallery w:val="placeholder"/>
        </w:category>
        <w:types>
          <w:type w:val="bbPlcHdr"/>
        </w:types>
        <w:behaviors>
          <w:behavior w:val="content"/>
        </w:behaviors>
        <w:guid w:val="{24F99890-6EAB-4A3C-8B01-79A4A1ECACF2}"/>
      </w:docPartPr>
      <w:docPartBody>
        <w:p w:rsidR="0096640B" w:rsidRDefault="0096640B" w:rsidP="0096640B">
          <w:pPr>
            <w:pStyle w:val="2DB9087B3CC2454989B4A041A0F949EC"/>
          </w:pPr>
          <w:r w:rsidRPr="00BB6517">
            <w:rPr>
              <w:rStyle w:val="PlaceholderText"/>
            </w:rPr>
            <w:t>Click here to enter text.</w:t>
          </w:r>
        </w:p>
      </w:docPartBody>
    </w:docPart>
    <w:docPart>
      <w:docPartPr>
        <w:name w:val="F7172323CC7D4346BC4EDF218F5A4620"/>
        <w:category>
          <w:name w:val="General"/>
          <w:gallery w:val="placeholder"/>
        </w:category>
        <w:types>
          <w:type w:val="bbPlcHdr"/>
        </w:types>
        <w:behaviors>
          <w:behavior w:val="content"/>
        </w:behaviors>
        <w:guid w:val="{134842EE-A6C2-46A4-AAF1-541A96AF6C91}"/>
      </w:docPartPr>
      <w:docPartBody>
        <w:p w:rsidR="0096640B" w:rsidRDefault="0096640B" w:rsidP="0096640B">
          <w:pPr>
            <w:pStyle w:val="F7172323CC7D4346BC4EDF218F5A4620"/>
          </w:pPr>
          <w:r w:rsidRPr="00BB6517">
            <w:rPr>
              <w:rStyle w:val="PlaceholderText"/>
            </w:rPr>
            <w:t>Click here to enter text.</w:t>
          </w:r>
        </w:p>
      </w:docPartBody>
    </w:docPart>
    <w:docPart>
      <w:docPartPr>
        <w:name w:val="C2B01B96206B4C5CACC4AF01077C02CD"/>
        <w:category>
          <w:name w:val="General"/>
          <w:gallery w:val="placeholder"/>
        </w:category>
        <w:types>
          <w:type w:val="bbPlcHdr"/>
        </w:types>
        <w:behaviors>
          <w:behavior w:val="content"/>
        </w:behaviors>
        <w:guid w:val="{F5ECC2FA-C93A-4E18-8A0C-5EE3089CBA61}"/>
      </w:docPartPr>
      <w:docPartBody>
        <w:p w:rsidR="0096640B" w:rsidRDefault="0096640B" w:rsidP="0096640B">
          <w:pPr>
            <w:pStyle w:val="C2B01B96206B4C5CACC4AF01077C02CD"/>
          </w:pPr>
          <w:r w:rsidRPr="00BB6517">
            <w:rPr>
              <w:rStyle w:val="PlaceholderText"/>
            </w:rPr>
            <w:t>Click here to enter text.</w:t>
          </w:r>
        </w:p>
      </w:docPartBody>
    </w:docPart>
    <w:docPart>
      <w:docPartPr>
        <w:name w:val="F05DB8A49CC5414F803AD3994794F1D8"/>
        <w:category>
          <w:name w:val="General"/>
          <w:gallery w:val="placeholder"/>
        </w:category>
        <w:types>
          <w:type w:val="bbPlcHdr"/>
        </w:types>
        <w:behaviors>
          <w:behavior w:val="content"/>
        </w:behaviors>
        <w:guid w:val="{DD927F4A-FB29-471A-ADBC-DBB4A021F522}"/>
      </w:docPartPr>
      <w:docPartBody>
        <w:p w:rsidR="0096640B" w:rsidRDefault="0096640B" w:rsidP="0096640B">
          <w:pPr>
            <w:pStyle w:val="F05DB8A49CC5414F803AD3994794F1D8"/>
          </w:pPr>
          <w:r w:rsidRPr="00BB6517">
            <w:rPr>
              <w:rStyle w:val="PlaceholderText"/>
            </w:rPr>
            <w:t>Click here to enter text.</w:t>
          </w:r>
        </w:p>
      </w:docPartBody>
    </w:docPart>
    <w:docPart>
      <w:docPartPr>
        <w:name w:val="F69806F014484180BD6C8C3BB6A2FD61"/>
        <w:category>
          <w:name w:val="General"/>
          <w:gallery w:val="placeholder"/>
        </w:category>
        <w:types>
          <w:type w:val="bbPlcHdr"/>
        </w:types>
        <w:behaviors>
          <w:behavior w:val="content"/>
        </w:behaviors>
        <w:guid w:val="{F341373F-24EC-40FA-B987-0785652B0EE5}"/>
      </w:docPartPr>
      <w:docPartBody>
        <w:p w:rsidR="0096640B" w:rsidRDefault="0096640B" w:rsidP="0096640B">
          <w:pPr>
            <w:pStyle w:val="F69806F014484180BD6C8C3BB6A2FD61"/>
          </w:pPr>
          <w:r w:rsidRPr="00BB6517">
            <w:rPr>
              <w:rStyle w:val="PlaceholderText"/>
            </w:rPr>
            <w:t>Click here to enter text.</w:t>
          </w:r>
        </w:p>
      </w:docPartBody>
    </w:docPart>
    <w:docPart>
      <w:docPartPr>
        <w:name w:val="7D93E634C79D4006A69CF77BF177369A"/>
        <w:category>
          <w:name w:val="General"/>
          <w:gallery w:val="placeholder"/>
        </w:category>
        <w:types>
          <w:type w:val="bbPlcHdr"/>
        </w:types>
        <w:behaviors>
          <w:behavior w:val="content"/>
        </w:behaviors>
        <w:guid w:val="{B9AB2490-19C1-448E-AF5E-9F5C1A3D8F40}"/>
      </w:docPartPr>
      <w:docPartBody>
        <w:p w:rsidR="0096640B" w:rsidRDefault="0096640B" w:rsidP="0096640B">
          <w:pPr>
            <w:pStyle w:val="7D93E634C79D4006A69CF77BF177369A"/>
          </w:pPr>
          <w:r w:rsidRPr="00BB6517">
            <w:rPr>
              <w:rStyle w:val="PlaceholderText"/>
            </w:rPr>
            <w:t>Click here to enter text.</w:t>
          </w:r>
        </w:p>
      </w:docPartBody>
    </w:docPart>
    <w:docPart>
      <w:docPartPr>
        <w:name w:val="682234B219F8432DB198B7906B8DFF93"/>
        <w:category>
          <w:name w:val="General"/>
          <w:gallery w:val="placeholder"/>
        </w:category>
        <w:types>
          <w:type w:val="bbPlcHdr"/>
        </w:types>
        <w:behaviors>
          <w:behavior w:val="content"/>
        </w:behaviors>
        <w:guid w:val="{ED736A84-07F2-481B-83C6-3A1C009E5D7B}"/>
      </w:docPartPr>
      <w:docPartBody>
        <w:p w:rsidR="0096640B" w:rsidRDefault="0096640B" w:rsidP="0096640B">
          <w:pPr>
            <w:pStyle w:val="682234B219F8432DB198B7906B8DFF93"/>
          </w:pPr>
          <w:r w:rsidRPr="00BB6517">
            <w:rPr>
              <w:rStyle w:val="PlaceholderText"/>
            </w:rPr>
            <w:t>Click here to enter text.</w:t>
          </w:r>
        </w:p>
      </w:docPartBody>
    </w:docPart>
    <w:docPart>
      <w:docPartPr>
        <w:name w:val="3EEFFFB068554B73977AF2995026348B"/>
        <w:category>
          <w:name w:val="General"/>
          <w:gallery w:val="placeholder"/>
        </w:category>
        <w:types>
          <w:type w:val="bbPlcHdr"/>
        </w:types>
        <w:behaviors>
          <w:behavior w:val="content"/>
        </w:behaviors>
        <w:guid w:val="{2D75091B-8BD5-4B34-8491-334C94F349C4}"/>
      </w:docPartPr>
      <w:docPartBody>
        <w:p w:rsidR="0096640B" w:rsidRDefault="0096640B" w:rsidP="0096640B">
          <w:pPr>
            <w:pStyle w:val="3EEFFFB068554B73977AF2995026348B"/>
          </w:pPr>
          <w:r w:rsidRPr="00BB6517">
            <w:rPr>
              <w:rStyle w:val="PlaceholderText"/>
            </w:rPr>
            <w:t>Click here to enter text.</w:t>
          </w:r>
        </w:p>
      </w:docPartBody>
    </w:docPart>
    <w:docPart>
      <w:docPartPr>
        <w:name w:val="819BE6956F894AB5AD1BB6C566B5B91D"/>
        <w:category>
          <w:name w:val="General"/>
          <w:gallery w:val="placeholder"/>
        </w:category>
        <w:types>
          <w:type w:val="bbPlcHdr"/>
        </w:types>
        <w:behaviors>
          <w:behavior w:val="content"/>
        </w:behaviors>
        <w:guid w:val="{7A9C2C78-DC41-48FB-A497-F19547C5EF6D}"/>
      </w:docPartPr>
      <w:docPartBody>
        <w:p w:rsidR="0096640B" w:rsidRDefault="0096640B" w:rsidP="0096640B">
          <w:pPr>
            <w:pStyle w:val="819BE6956F894AB5AD1BB6C566B5B91D"/>
          </w:pPr>
          <w:r w:rsidRPr="00BB6517">
            <w:rPr>
              <w:rStyle w:val="PlaceholderText"/>
            </w:rPr>
            <w:t>Click here to enter text.</w:t>
          </w:r>
        </w:p>
      </w:docPartBody>
    </w:docPart>
    <w:docPart>
      <w:docPartPr>
        <w:name w:val="09E9CFC4CA89410A8F314BEEE3765B01"/>
        <w:category>
          <w:name w:val="General"/>
          <w:gallery w:val="placeholder"/>
        </w:category>
        <w:types>
          <w:type w:val="bbPlcHdr"/>
        </w:types>
        <w:behaviors>
          <w:behavior w:val="content"/>
        </w:behaviors>
        <w:guid w:val="{F18997CF-5A80-47D9-9C93-18B84C1A5121}"/>
      </w:docPartPr>
      <w:docPartBody>
        <w:p w:rsidR="0096640B" w:rsidRDefault="0096640B" w:rsidP="0096640B">
          <w:pPr>
            <w:pStyle w:val="09E9CFC4CA89410A8F314BEEE3765B01"/>
          </w:pPr>
          <w:r w:rsidRPr="00BB6517">
            <w:rPr>
              <w:rStyle w:val="PlaceholderText"/>
            </w:rPr>
            <w:t>Click here to enter text.</w:t>
          </w:r>
        </w:p>
      </w:docPartBody>
    </w:docPart>
    <w:docPart>
      <w:docPartPr>
        <w:name w:val="A83A1689B41D419C9A97FCAFF820ED68"/>
        <w:category>
          <w:name w:val="General"/>
          <w:gallery w:val="placeholder"/>
        </w:category>
        <w:types>
          <w:type w:val="bbPlcHdr"/>
        </w:types>
        <w:behaviors>
          <w:behavior w:val="content"/>
        </w:behaviors>
        <w:guid w:val="{24B22DEE-3EBC-45F1-A107-EFBA11B7930E}"/>
      </w:docPartPr>
      <w:docPartBody>
        <w:p w:rsidR="0096640B" w:rsidRDefault="0096640B" w:rsidP="0096640B">
          <w:pPr>
            <w:pStyle w:val="A83A1689B41D419C9A97FCAFF820ED68"/>
          </w:pPr>
          <w:r w:rsidRPr="00BB6517">
            <w:rPr>
              <w:rStyle w:val="PlaceholderText"/>
            </w:rPr>
            <w:t>Click here to enter text.</w:t>
          </w:r>
        </w:p>
      </w:docPartBody>
    </w:docPart>
    <w:docPart>
      <w:docPartPr>
        <w:name w:val="C85C31BE676340D3B7F197E45F218A21"/>
        <w:category>
          <w:name w:val="General"/>
          <w:gallery w:val="placeholder"/>
        </w:category>
        <w:types>
          <w:type w:val="bbPlcHdr"/>
        </w:types>
        <w:behaviors>
          <w:behavior w:val="content"/>
        </w:behaviors>
        <w:guid w:val="{7FC121DB-73A0-4DF9-B0D7-41218C7CB2E9}"/>
      </w:docPartPr>
      <w:docPartBody>
        <w:p w:rsidR="0096640B" w:rsidRDefault="0096640B" w:rsidP="0096640B">
          <w:pPr>
            <w:pStyle w:val="C85C31BE676340D3B7F197E45F218A21"/>
          </w:pPr>
          <w:r w:rsidRPr="00BB6517">
            <w:rPr>
              <w:rStyle w:val="PlaceholderText"/>
            </w:rPr>
            <w:t>Click here to enter text.</w:t>
          </w:r>
        </w:p>
      </w:docPartBody>
    </w:docPart>
    <w:docPart>
      <w:docPartPr>
        <w:name w:val="140CAB85CBA840929628795F26D50B6B"/>
        <w:category>
          <w:name w:val="General"/>
          <w:gallery w:val="placeholder"/>
        </w:category>
        <w:types>
          <w:type w:val="bbPlcHdr"/>
        </w:types>
        <w:behaviors>
          <w:behavior w:val="content"/>
        </w:behaviors>
        <w:guid w:val="{BF497410-938D-441E-AA21-E48FE52DD765}"/>
      </w:docPartPr>
      <w:docPartBody>
        <w:p w:rsidR="0096640B" w:rsidRDefault="0096640B" w:rsidP="0096640B">
          <w:pPr>
            <w:pStyle w:val="140CAB85CBA840929628795F26D50B6B"/>
          </w:pPr>
          <w:r w:rsidRPr="00BB6517">
            <w:rPr>
              <w:rStyle w:val="PlaceholderText"/>
            </w:rPr>
            <w:t>Click here to enter text.</w:t>
          </w:r>
        </w:p>
      </w:docPartBody>
    </w:docPart>
    <w:docPart>
      <w:docPartPr>
        <w:name w:val="B7461FA867F549229535CE1869CD67C6"/>
        <w:category>
          <w:name w:val="General"/>
          <w:gallery w:val="placeholder"/>
        </w:category>
        <w:types>
          <w:type w:val="bbPlcHdr"/>
        </w:types>
        <w:behaviors>
          <w:behavior w:val="content"/>
        </w:behaviors>
        <w:guid w:val="{70999E87-53E5-4597-A1B2-97EE4F4A3EE7}"/>
      </w:docPartPr>
      <w:docPartBody>
        <w:p w:rsidR="0096640B" w:rsidRDefault="0096640B" w:rsidP="0096640B">
          <w:pPr>
            <w:pStyle w:val="B7461FA867F549229535CE1869CD67C6"/>
          </w:pPr>
          <w:r w:rsidRPr="00BB6517">
            <w:rPr>
              <w:rStyle w:val="PlaceholderText"/>
            </w:rPr>
            <w:t>Click here to enter text.</w:t>
          </w:r>
        </w:p>
      </w:docPartBody>
    </w:docPart>
    <w:docPart>
      <w:docPartPr>
        <w:name w:val="538421784BB64F68BD2B132C765D7E0D"/>
        <w:category>
          <w:name w:val="General"/>
          <w:gallery w:val="placeholder"/>
        </w:category>
        <w:types>
          <w:type w:val="bbPlcHdr"/>
        </w:types>
        <w:behaviors>
          <w:behavior w:val="content"/>
        </w:behaviors>
        <w:guid w:val="{43D50394-BBF4-4C75-917A-453D9BD282AB}"/>
      </w:docPartPr>
      <w:docPartBody>
        <w:p w:rsidR="0096640B" w:rsidRDefault="0096640B" w:rsidP="0096640B">
          <w:pPr>
            <w:pStyle w:val="538421784BB64F68BD2B132C765D7E0D"/>
          </w:pPr>
          <w:r w:rsidRPr="00BB6517">
            <w:rPr>
              <w:rStyle w:val="PlaceholderText"/>
            </w:rPr>
            <w:t>Click here to enter text.</w:t>
          </w:r>
        </w:p>
      </w:docPartBody>
    </w:docPart>
    <w:docPart>
      <w:docPartPr>
        <w:name w:val="CF4E61DBAD9C46F283A6024F75B8FE1B"/>
        <w:category>
          <w:name w:val="General"/>
          <w:gallery w:val="placeholder"/>
        </w:category>
        <w:types>
          <w:type w:val="bbPlcHdr"/>
        </w:types>
        <w:behaviors>
          <w:behavior w:val="content"/>
        </w:behaviors>
        <w:guid w:val="{FFF963E8-B55A-454B-A0AB-3D0E9D2B4FF7}"/>
      </w:docPartPr>
      <w:docPartBody>
        <w:p w:rsidR="0096640B" w:rsidRDefault="0096640B" w:rsidP="0096640B">
          <w:pPr>
            <w:pStyle w:val="CF4E61DBAD9C46F283A6024F75B8FE1B"/>
          </w:pPr>
          <w:r w:rsidRPr="00BB6517">
            <w:rPr>
              <w:rStyle w:val="PlaceholderText"/>
            </w:rPr>
            <w:t>Click here to enter text.</w:t>
          </w:r>
        </w:p>
      </w:docPartBody>
    </w:docPart>
    <w:docPart>
      <w:docPartPr>
        <w:name w:val="E6756A6682C94350AABFA9577941D56A"/>
        <w:category>
          <w:name w:val="General"/>
          <w:gallery w:val="placeholder"/>
        </w:category>
        <w:types>
          <w:type w:val="bbPlcHdr"/>
        </w:types>
        <w:behaviors>
          <w:behavior w:val="content"/>
        </w:behaviors>
        <w:guid w:val="{441AEF4C-87FA-4F68-874B-F0AF92C4E19F}"/>
      </w:docPartPr>
      <w:docPartBody>
        <w:p w:rsidR="0096640B" w:rsidRDefault="0096640B" w:rsidP="0096640B">
          <w:pPr>
            <w:pStyle w:val="E6756A6682C94350AABFA9577941D56A"/>
          </w:pPr>
          <w:r w:rsidRPr="00BB6517">
            <w:rPr>
              <w:rStyle w:val="PlaceholderText"/>
            </w:rPr>
            <w:t>Click here to enter text.</w:t>
          </w:r>
        </w:p>
      </w:docPartBody>
    </w:docPart>
    <w:docPart>
      <w:docPartPr>
        <w:name w:val="73F895775CBB428D96198F2F83AC6E7E"/>
        <w:category>
          <w:name w:val="General"/>
          <w:gallery w:val="placeholder"/>
        </w:category>
        <w:types>
          <w:type w:val="bbPlcHdr"/>
        </w:types>
        <w:behaviors>
          <w:behavior w:val="content"/>
        </w:behaviors>
        <w:guid w:val="{9904BE7F-1549-422F-9118-D89C23A64277}"/>
      </w:docPartPr>
      <w:docPartBody>
        <w:p w:rsidR="0096640B" w:rsidRDefault="0096640B" w:rsidP="0096640B">
          <w:pPr>
            <w:pStyle w:val="73F895775CBB428D96198F2F83AC6E7E"/>
          </w:pPr>
          <w:r w:rsidRPr="00BB6517">
            <w:rPr>
              <w:rStyle w:val="PlaceholderText"/>
            </w:rPr>
            <w:t>Click here to enter text.</w:t>
          </w:r>
        </w:p>
      </w:docPartBody>
    </w:docPart>
    <w:docPart>
      <w:docPartPr>
        <w:name w:val="4E8CDB6E34C040D6BC0340507DACCB91"/>
        <w:category>
          <w:name w:val="General"/>
          <w:gallery w:val="placeholder"/>
        </w:category>
        <w:types>
          <w:type w:val="bbPlcHdr"/>
        </w:types>
        <w:behaviors>
          <w:behavior w:val="content"/>
        </w:behaviors>
        <w:guid w:val="{77F95E95-E0BF-4502-A6EF-E149CAD68890}"/>
      </w:docPartPr>
      <w:docPartBody>
        <w:p w:rsidR="0096640B" w:rsidRDefault="0096640B" w:rsidP="0096640B">
          <w:pPr>
            <w:pStyle w:val="4E8CDB6E34C040D6BC0340507DACCB91"/>
          </w:pPr>
          <w:r w:rsidRPr="00BB6517">
            <w:rPr>
              <w:rStyle w:val="PlaceholderText"/>
            </w:rPr>
            <w:t>Click here to enter text.</w:t>
          </w:r>
        </w:p>
      </w:docPartBody>
    </w:docPart>
    <w:docPart>
      <w:docPartPr>
        <w:name w:val="308FB5CC777B4E64A78122F92BC8293B"/>
        <w:category>
          <w:name w:val="General"/>
          <w:gallery w:val="placeholder"/>
        </w:category>
        <w:types>
          <w:type w:val="bbPlcHdr"/>
        </w:types>
        <w:behaviors>
          <w:behavior w:val="content"/>
        </w:behaviors>
        <w:guid w:val="{27E2B8CC-5490-4F51-AEE8-A29C44234539}"/>
      </w:docPartPr>
      <w:docPartBody>
        <w:p w:rsidR="0096640B" w:rsidRDefault="0096640B" w:rsidP="0096640B">
          <w:pPr>
            <w:pStyle w:val="308FB5CC777B4E64A78122F92BC8293B"/>
          </w:pPr>
          <w:r w:rsidRPr="00BB6517">
            <w:rPr>
              <w:rStyle w:val="PlaceholderText"/>
            </w:rPr>
            <w:t>Click here to enter text.</w:t>
          </w:r>
        </w:p>
      </w:docPartBody>
    </w:docPart>
    <w:docPart>
      <w:docPartPr>
        <w:name w:val="4F813E7DE92E4E3A833BAB0AF91C899F"/>
        <w:category>
          <w:name w:val="General"/>
          <w:gallery w:val="placeholder"/>
        </w:category>
        <w:types>
          <w:type w:val="bbPlcHdr"/>
        </w:types>
        <w:behaviors>
          <w:behavior w:val="content"/>
        </w:behaviors>
        <w:guid w:val="{8B5600F4-5B67-4471-9723-E64D9F235B3C}"/>
      </w:docPartPr>
      <w:docPartBody>
        <w:p w:rsidR="0096640B" w:rsidRDefault="0096640B" w:rsidP="0096640B">
          <w:pPr>
            <w:pStyle w:val="4F813E7DE92E4E3A833BAB0AF91C899F"/>
          </w:pPr>
          <w:r w:rsidRPr="00BB6517">
            <w:rPr>
              <w:rStyle w:val="PlaceholderText"/>
            </w:rPr>
            <w:t>Click here to enter text.</w:t>
          </w:r>
        </w:p>
      </w:docPartBody>
    </w:docPart>
    <w:docPart>
      <w:docPartPr>
        <w:name w:val="448A8A5BCEE44410977578D1A37DA123"/>
        <w:category>
          <w:name w:val="General"/>
          <w:gallery w:val="placeholder"/>
        </w:category>
        <w:types>
          <w:type w:val="bbPlcHdr"/>
        </w:types>
        <w:behaviors>
          <w:behavior w:val="content"/>
        </w:behaviors>
        <w:guid w:val="{FB30E244-15A4-4B1F-91E2-CB0BA8D30D7D}"/>
      </w:docPartPr>
      <w:docPartBody>
        <w:p w:rsidR="0096640B" w:rsidRDefault="0096640B" w:rsidP="0096640B">
          <w:pPr>
            <w:pStyle w:val="448A8A5BCEE44410977578D1A37DA123"/>
          </w:pPr>
          <w:r w:rsidRPr="00BB6517">
            <w:rPr>
              <w:rStyle w:val="PlaceholderText"/>
            </w:rPr>
            <w:t>Click here to enter text.</w:t>
          </w:r>
        </w:p>
      </w:docPartBody>
    </w:docPart>
    <w:docPart>
      <w:docPartPr>
        <w:name w:val="F6C3CEB15E56415E91B3A4DF97798BFF"/>
        <w:category>
          <w:name w:val="General"/>
          <w:gallery w:val="placeholder"/>
        </w:category>
        <w:types>
          <w:type w:val="bbPlcHdr"/>
        </w:types>
        <w:behaviors>
          <w:behavior w:val="content"/>
        </w:behaviors>
        <w:guid w:val="{318547BA-6631-4D43-89FC-20CEE2D5BB29}"/>
      </w:docPartPr>
      <w:docPartBody>
        <w:p w:rsidR="0096640B" w:rsidRDefault="0096640B" w:rsidP="0096640B">
          <w:pPr>
            <w:pStyle w:val="F6C3CEB15E56415E91B3A4DF97798BFF"/>
          </w:pPr>
          <w:r w:rsidRPr="00BB6517">
            <w:rPr>
              <w:rStyle w:val="PlaceholderText"/>
            </w:rPr>
            <w:t>Click here to enter text.</w:t>
          </w:r>
        </w:p>
      </w:docPartBody>
    </w:docPart>
    <w:docPart>
      <w:docPartPr>
        <w:name w:val="2593A3EEB73042BE8C11C864DA6F507D"/>
        <w:category>
          <w:name w:val="General"/>
          <w:gallery w:val="placeholder"/>
        </w:category>
        <w:types>
          <w:type w:val="bbPlcHdr"/>
        </w:types>
        <w:behaviors>
          <w:behavior w:val="content"/>
        </w:behaviors>
        <w:guid w:val="{9C38922B-A061-49AC-9FEE-91B012D87891}"/>
      </w:docPartPr>
      <w:docPartBody>
        <w:p w:rsidR="0096640B" w:rsidRDefault="0096640B" w:rsidP="0096640B">
          <w:pPr>
            <w:pStyle w:val="2593A3EEB73042BE8C11C864DA6F507D"/>
          </w:pPr>
          <w:r w:rsidRPr="00BB6517">
            <w:rPr>
              <w:rStyle w:val="PlaceholderText"/>
            </w:rPr>
            <w:t>Click here to enter text.</w:t>
          </w:r>
        </w:p>
      </w:docPartBody>
    </w:docPart>
    <w:docPart>
      <w:docPartPr>
        <w:name w:val="9EB28B95F18B4F5C958411FEF1D1B22F"/>
        <w:category>
          <w:name w:val="General"/>
          <w:gallery w:val="placeholder"/>
        </w:category>
        <w:types>
          <w:type w:val="bbPlcHdr"/>
        </w:types>
        <w:behaviors>
          <w:behavior w:val="content"/>
        </w:behaviors>
        <w:guid w:val="{9D821E7A-F935-458F-8804-0A46B9C0A32E}"/>
      </w:docPartPr>
      <w:docPartBody>
        <w:p w:rsidR="0096640B" w:rsidRDefault="0096640B" w:rsidP="0096640B">
          <w:pPr>
            <w:pStyle w:val="9EB28B95F18B4F5C958411FEF1D1B22F"/>
          </w:pPr>
          <w:r w:rsidRPr="00BB6517">
            <w:rPr>
              <w:rStyle w:val="PlaceholderText"/>
            </w:rPr>
            <w:t>Click here to enter text.</w:t>
          </w:r>
        </w:p>
      </w:docPartBody>
    </w:docPart>
    <w:docPart>
      <w:docPartPr>
        <w:name w:val="158AF779653C4B2FBB92ED06F935E074"/>
        <w:category>
          <w:name w:val="General"/>
          <w:gallery w:val="placeholder"/>
        </w:category>
        <w:types>
          <w:type w:val="bbPlcHdr"/>
        </w:types>
        <w:behaviors>
          <w:behavior w:val="content"/>
        </w:behaviors>
        <w:guid w:val="{5459A704-0BAE-4984-8F0F-5CFEB51F3950}"/>
      </w:docPartPr>
      <w:docPartBody>
        <w:p w:rsidR="0096640B" w:rsidRDefault="0096640B" w:rsidP="0096640B">
          <w:pPr>
            <w:pStyle w:val="158AF779653C4B2FBB92ED06F935E074"/>
          </w:pPr>
          <w:r w:rsidRPr="00BB6517">
            <w:rPr>
              <w:rStyle w:val="PlaceholderText"/>
            </w:rPr>
            <w:t>Click here to enter text.</w:t>
          </w:r>
        </w:p>
      </w:docPartBody>
    </w:docPart>
    <w:docPart>
      <w:docPartPr>
        <w:name w:val="C1B29FA57D1A41A0AC321A01B92B0646"/>
        <w:category>
          <w:name w:val="General"/>
          <w:gallery w:val="placeholder"/>
        </w:category>
        <w:types>
          <w:type w:val="bbPlcHdr"/>
        </w:types>
        <w:behaviors>
          <w:behavior w:val="content"/>
        </w:behaviors>
        <w:guid w:val="{DD20C149-9959-4F62-BB48-30A95A9D6223}"/>
      </w:docPartPr>
      <w:docPartBody>
        <w:p w:rsidR="0096640B" w:rsidRDefault="0096640B" w:rsidP="0096640B">
          <w:pPr>
            <w:pStyle w:val="C1B29FA57D1A41A0AC321A01B92B0646"/>
          </w:pPr>
          <w:r w:rsidRPr="00BB6517">
            <w:rPr>
              <w:rStyle w:val="PlaceholderText"/>
            </w:rPr>
            <w:t>Click here to enter text.</w:t>
          </w:r>
        </w:p>
      </w:docPartBody>
    </w:docPart>
    <w:docPart>
      <w:docPartPr>
        <w:name w:val="377680990D9D4B6E9BF489C42177DBFC"/>
        <w:category>
          <w:name w:val="General"/>
          <w:gallery w:val="placeholder"/>
        </w:category>
        <w:types>
          <w:type w:val="bbPlcHdr"/>
        </w:types>
        <w:behaviors>
          <w:behavior w:val="content"/>
        </w:behaviors>
        <w:guid w:val="{8E4DB37F-6777-4F9F-A913-D719734F42B9}"/>
      </w:docPartPr>
      <w:docPartBody>
        <w:p w:rsidR="0096640B" w:rsidRDefault="0096640B" w:rsidP="0096640B">
          <w:pPr>
            <w:pStyle w:val="377680990D9D4B6E9BF489C42177DBFC"/>
          </w:pPr>
          <w:r w:rsidRPr="00BB6517">
            <w:rPr>
              <w:rStyle w:val="PlaceholderText"/>
            </w:rPr>
            <w:t>Click here to enter text.</w:t>
          </w:r>
        </w:p>
      </w:docPartBody>
    </w:docPart>
    <w:docPart>
      <w:docPartPr>
        <w:name w:val="2D1C050CCB6F4F4EB3E5B49ADE32C64A"/>
        <w:category>
          <w:name w:val="General"/>
          <w:gallery w:val="placeholder"/>
        </w:category>
        <w:types>
          <w:type w:val="bbPlcHdr"/>
        </w:types>
        <w:behaviors>
          <w:behavior w:val="content"/>
        </w:behaviors>
        <w:guid w:val="{1F9AC2C8-60A7-43E4-A2FD-C6B5DFC68762}"/>
      </w:docPartPr>
      <w:docPartBody>
        <w:p w:rsidR="0096640B" w:rsidRDefault="0096640B" w:rsidP="0096640B">
          <w:pPr>
            <w:pStyle w:val="2D1C050CCB6F4F4EB3E5B49ADE32C64A"/>
          </w:pPr>
          <w:r w:rsidRPr="00BB6517">
            <w:rPr>
              <w:rStyle w:val="PlaceholderText"/>
            </w:rPr>
            <w:t>Click here to enter text.</w:t>
          </w:r>
        </w:p>
      </w:docPartBody>
    </w:docPart>
    <w:docPart>
      <w:docPartPr>
        <w:name w:val="B12FC7D1E7BF48B097C34E9977E550F9"/>
        <w:category>
          <w:name w:val="General"/>
          <w:gallery w:val="placeholder"/>
        </w:category>
        <w:types>
          <w:type w:val="bbPlcHdr"/>
        </w:types>
        <w:behaviors>
          <w:behavior w:val="content"/>
        </w:behaviors>
        <w:guid w:val="{AAC6C32B-5311-47F1-AE85-75E017933C97}"/>
      </w:docPartPr>
      <w:docPartBody>
        <w:p w:rsidR="0096640B" w:rsidRDefault="0096640B" w:rsidP="0096640B">
          <w:pPr>
            <w:pStyle w:val="B12FC7D1E7BF48B097C34E9977E550F9"/>
          </w:pPr>
          <w:r w:rsidRPr="00BB6517">
            <w:rPr>
              <w:rStyle w:val="PlaceholderText"/>
            </w:rPr>
            <w:t>Click here to enter text.</w:t>
          </w:r>
        </w:p>
      </w:docPartBody>
    </w:docPart>
    <w:docPart>
      <w:docPartPr>
        <w:name w:val="D871751F9CBE4C31AE2095FC1FE90611"/>
        <w:category>
          <w:name w:val="General"/>
          <w:gallery w:val="placeholder"/>
        </w:category>
        <w:types>
          <w:type w:val="bbPlcHdr"/>
        </w:types>
        <w:behaviors>
          <w:behavior w:val="content"/>
        </w:behaviors>
        <w:guid w:val="{2A5BDCEE-2924-44DA-873E-92D45A65C1E1}"/>
      </w:docPartPr>
      <w:docPartBody>
        <w:p w:rsidR="00000000" w:rsidRDefault="00444014" w:rsidP="00444014">
          <w:pPr>
            <w:pStyle w:val="D871751F9CBE4C31AE2095FC1FE90611"/>
          </w:pPr>
          <w:r w:rsidRPr="00BB6517">
            <w:rPr>
              <w:rStyle w:val="PlaceholderText"/>
            </w:rPr>
            <w:t>Click here to enter text.</w:t>
          </w:r>
        </w:p>
      </w:docPartBody>
    </w:docPart>
    <w:docPart>
      <w:docPartPr>
        <w:name w:val="FAE20DABFB2B4383A7F1048F0803D108"/>
        <w:category>
          <w:name w:val="General"/>
          <w:gallery w:val="placeholder"/>
        </w:category>
        <w:types>
          <w:type w:val="bbPlcHdr"/>
        </w:types>
        <w:behaviors>
          <w:behavior w:val="content"/>
        </w:behaviors>
        <w:guid w:val="{AEFACF0A-5658-4850-B6A6-60ABD11C664C}"/>
      </w:docPartPr>
      <w:docPartBody>
        <w:p w:rsidR="00000000" w:rsidRDefault="00444014" w:rsidP="00444014">
          <w:pPr>
            <w:pStyle w:val="FAE20DABFB2B4383A7F1048F0803D108"/>
          </w:pPr>
          <w:r w:rsidRPr="00BB6517">
            <w:rPr>
              <w:rStyle w:val="PlaceholderText"/>
            </w:rPr>
            <w:t>Click here to enter text.</w:t>
          </w:r>
        </w:p>
      </w:docPartBody>
    </w:docPart>
    <w:docPart>
      <w:docPartPr>
        <w:name w:val="8CC0BB55AB00442D97C1541A10554DE5"/>
        <w:category>
          <w:name w:val="General"/>
          <w:gallery w:val="placeholder"/>
        </w:category>
        <w:types>
          <w:type w:val="bbPlcHdr"/>
        </w:types>
        <w:behaviors>
          <w:behavior w:val="content"/>
        </w:behaviors>
        <w:guid w:val="{C1637D0D-9AA1-4303-8781-BA73792F6D48}"/>
      </w:docPartPr>
      <w:docPartBody>
        <w:p w:rsidR="00000000" w:rsidRDefault="00444014" w:rsidP="00444014">
          <w:pPr>
            <w:pStyle w:val="8CC0BB55AB00442D97C1541A10554DE5"/>
          </w:pPr>
          <w:r w:rsidRPr="00BB6517">
            <w:rPr>
              <w:rStyle w:val="PlaceholderText"/>
            </w:rPr>
            <w:t>Click here to enter text.</w:t>
          </w:r>
        </w:p>
      </w:docPartBody>
    </w:docPart>
    <w:docPart>
      <w:docPartPr>
        <w:name w:val="8713EEA568B44F0C9F42FAC2CD75F877"/>
        <w:category>
          <w:name w:val="General"/>
          <w:gallery w:val="placeholder"/>
        </w:category>
        <w:types>
          <w:type w:val="bbPlcHdr"/>
        </w:types>
        <w:behaviors>
          <w:behavior w:val="content"/>
        </w:behaviors>
        <w:guid w:val="{A8D64277-6133-4F80-A27D-E44DB599F72C}"/>
      </w:docPartPr>
      <w:docPartBody>
        <w:p w:rsidR="00000000" w:rsidRDefault="00444014" w:rsidP="00444014">
          <w:pPr>
            <w:pStyle w:val="8713EEA568B44F0C9F42FAC2CD75F877"/>
          </w:pPr>
          <w:r w:rsidRPr="00BB6517">
            <w:rPr>
              <w:rStyle w:val="PlaceholderText"/>
            </w:rPr>
            <w:t>Click here to enter text.</w:t>
          </w:r>
        </w:p>
      </w:docPartBody>
    </w:docPart>
    <w:docPart>
      <w:docPartPr>
        <w:name w:val="5532EAA6975243C08AD69D54EE4CF9AC"/>
        <w:category>
          <w:name w:val="General"/>
          <w:gallery w:val="placeholder"/>
        </w:category>
        <w:types>
          <w:type w:val="bbPlcHdr"/>
        </w:types>
        <w:behaviors>
          <w:behavior w:val="content"/>
        </w:behaviors>
        <w:guid w:val="{FA7CAFAD-F2A3-4B8D-B5D4-94B226FE3041}"/>
      </w:docPartPr>
      <w:docPartBody>
        <w:p w:rsidR="00000000" w:rsidRDefault="00444014" w:rsidP="00444014">
          <w:pPr>
            <w:pStyle w:val="5532EAA6975243C08AD69D54EE4CF9AC"/>
          </w:pPr>
          <w:r w:rsidRPr="00BB6517">
            <w:rPr>
              <w:rStyle w:val="PlaceholderText"/>
            </w:rPr>
            <w:t>Click here to enter text.</w:t>
          </w:r>
        </w:p>
      </w:docPartBody>
    </w:docPart>
    <w:docPart>
      <w:docPartPr>
        <w:name w:val="E436F4F85C374FE5B0BD6F8D973C1783"/>
        <w:category>
          <w:name w:val="General"/>
          <w:gallery w:val="placeholder"/>
        </w:category>
        <w:types>
          <w:type w:val="bbPlcHdr"/>
        </w:types>
        <w:behaviors>
          <w:behavior w:val="content"/>
        </w:behaviors>
        <w:guid w:val="{ACDA1183-9377-40E5-AD4F-6406BBFFD29E}"/>
      </w:docPartPr>
      <w:docPartBody>
        <w:p w:rsidR="00000000" w:rsidRDefault="00444014" w:rsidP="00444014">
          <w:pPr>
            <w:pStyle w:val="E436F4F85C374FE5B0BD6F8D973C1783"/>
          </w:pPr>
          <w:r w:rsidRPr="00BB6517">
            <w:rPr>
              <w:rStyle w:val="PlaceholderText"/>
            </w:rPr>
            <w:t>Click here to enter text.</w:t>
          </w:r>
        </w:p>
      </w:docPartBody>
    </w:docPart>
    <w:docPart>
      <w:docPartPr>
        <w:name w:val="3F7836E6A1EC4F44A47632B3BD9E632A"/>
        <w:category>
          <w:name w:val="General"/>
          <w:gallery w:val="placeholder"/>
        </w:category>
        <w:types>
          <w:type w:val="bbPlcHdr"/>
        </w:types>
        <w:behaviors>
          <w:behavior w:val="content"/>
        </w:behaviors>
        <w:guid w:val="{41EC1949-ED73-4723-A30E-A15906AA4F5C}"/>
      </w:docPartPr>
      <w:docPartBody>
        <w:p w:rsidR="00000000" w:rsidRDefault="00444014" w:rsidP="00444014">
          <w:pPr>
            <w:pStyle w:val="3F7836E6A1EC4F44A47632B3BD9E632A"/>
          </w:pPr>
          <w:r w:rsidRPr="00BB6517">
            <w:rPr>
              <w:rStyle w:val="PlaceholderText"/>
            </w:rPr>
            <w:t>Click here to enter text.</w:t>
          </w:r>
        </w:p>
      </w:docPartBody>
    </w:docPart>
    <w:docPart>
      <w:docPartPr>
        <w:name w:val="8D9BECC9F3D84011A62B096B96BC4ADD"/>
        <w:category>
          <w:name w:val="General"/>
          <w:gallery w:val="placeholder"/>
        </w:category>
        <w:types>
          <w:type w:val="bbPlcHdr"/>
        </w:types>
        <w:behaviors>
          <w:behavior w:val="content"/>
        </w:behaviors>
        <w:guid w:val="{5C472723-6142-4F61-8EF9-AC53BAF328DC}"/>
      </w:docPartPr>
      <w:docPartBody>
        <w:p w:rsidR="00000000" w:rsidRDefault="00444014" w:rsidP="00444014">
          <w:pPr>
            <w:pStyle w:val="8D9BECC9F3D84011A62B096B96BC4ADD"/>
          </w:pPr>
          <w:r w:rsidRPr="00BB6517">
            <w:rPr>
              <w:rStyle w:val="PlaceholderText"/>
            </w:rPr>
            <w:t>Click here to enter text.</w:t>
          </w:r>
        </w:p>
      </w:docPartBody>
    </w:docPart>
    <w:docPart>
      <w:docPartPr>
        <w:name w:val="9D503BA1F13449D4B6777595CE0EC82D"/>
        <w:category>
          <w:name w:val="General"/>
          <w:gallery w:val="placeholder"/>
        </w:category>
        <w:types>
          <w:type w:val="bbPlcHdr"/>
        </w:types>
        <w:behaviors>
          <w:behavior w:val="content"/>
        </w:behaviors>
        <w:guid w:val="{8B396BA3-7824-45F6-80D4-6C6B2C18CB28}"/>
      </w:docPartPr>
      <w:docPartBody>
        <w:p w:rsidR="00000000" w:rsidRDefault="00444014" w:rsidP="00444014">
          <w:pPr>
            <w:pStyle w:val="9D503BA1F13449D4B6777595CE0EC82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hevin-Medium">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Chevin-Thin">
    <w:altName w:val="Chevin-Thin"/>
    <w:panose1 w:val="00000000000000000000"/>
    <w:charset w:val="00"/>
    <w:family w:val="swiss"/>
    <w:notTrueType/>
    <w:pitch w:val="default"/>
    <w:sig w:usb0="00000003" w:usb1="00000000" w:usb2="00000000" w:usb3="00000000" w:csb0="00000001" w:csb1="00000000"/>
  </w:font>
  <w:font w:name="HelveticaNeueLTStd-LtCnO">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03705D"/>
    <w:rsid w:val="00015D32"/>
    <w:rsid w:val="0003705D"/>
    <w:rsid w:val="00185DAA"/>
    <w:rsid w:val="00444014"/>
    <w:rsid w:val="0045678D"/>
    <w:rsid w:val="004C5A97"/>
    <w:rsid w:val="00565DA6"/>
    <w:rsid w:val="006C5953"/>
    <w:rsid w:val="006D0D76"/>
    <w:rsid w:val="00742640"/>
    <w:rsid w:val="00782BAB"/>
    <w:rsid w:val="00861D81"/>
    <w:rsid w:val="0096640B"/>
    <w:rsid w:val="00AD20B2"/>
    <w:rsid w:val="00B3456A"/>
    <w:rsid w:val="00B3730A"/>
    <w:rsid w:val="00C055BF"/>
    <w:rsid w:val="00C67E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B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4014"/>
    <w:rPr>
      <w:color w:val="808080"/>
    </w:rPr>
  </w:style>
  <w:style w:type="paragraph" w:customStyle="1" w:styleId="F7CCEBCE52634B14BC5289545F5BD841">
    <w:name w:val="F7CCEBCE52634B14BC5289545F5BD841"/>
    <w:rsid w:val="00782BAB"/>
  </w:style>
  <w:style w:type="paragraph" w:customStyle="1" w:styleId="1C8E00F5B43D4192B704C1518FCF4906">
    <w:name w:val="1C8E00F5B43D4192B704C1518FCF4906"/>
    <w:rsid w:val="00782BAB"/>
  </w:style>
  <w:style w:type="paragraph" w:customStyle="1" w:styleId="BE33EFE409294177855EB612561F5240">
    <w:name w:val="BE33EFE409294177855EB612561F5240"/>
    <w:rsid w:val="00782BAB"/>
  </w:style>
  <w:style w:type="paragraph" w:customStyle="1" w:styleId="D6D93638A8B1401DA85C99AEDFCACF66">
    <w:name w:val="D6D93638A8B1401DA85C99AEDFCACF66"/>
    <w:rsid w:val="00782BAB"/>
  </w:style>
  <w:style w:type="paragraph" w:customStyle="1" w:styleId="587B14C0179B4FE1AAD7C881F4C542E2">
    <w:name w:val="587B14C0179B4FE1AAD7C881F4C542E2"/>
    <w:rsid w:val="00782BAB"/>
  </w:style>
  <w:style w:type="paragraph" w:customStyle="1" w:styleId="F25FA23A7EAC4DED82C68B0B34F400C0">
    <w:name w:val="F25FA23A7EAC4DED82C68B0B34F400C0"/>
    <w:rsid w:val="00782BAB"/>
  </w:style>
  <w:style w:type="paragraph" w:customStyle="1" w:styleId="699709B5D2B5474896B2316E786CFF6B">
    <w:name w:val="699709B5D2B5474896B2316E786CFF6B"/>
    <w:rsid w:val="00782BAB"/>
  </w:style>
  <w:style w:type="paragraph" w:customStyle="1" w:styleId="8074986032314F53BE1F8AA9E711493C">
    <w:name w:val="8074986032314F53BE1F8AA9E711493C"/>
    <w:rsid w:val="00782BAB"/>
  </w:style>
  <w:style w:type="paragraph" w:customStyle="1" w:styleId="87444C682F0640B8BA60EB161D6FC067">
    <w:name w:val="87444C682F0640B8BA60EB161D6FC067"/>
    <w:rsid w:val="00782BAB"/>
  </w:style>
  <w:style w:type="paragraph" w:customStyle="1" w:styleId="3C56D7B2966D4241949C3318B6FC12BD">
    <w:name w:val="3C56D7B2966D4241949C3318B6FC12BD"/>
    <w:rsid w:val="00782BAB"/>
  </w:style>
  <w:style w:type="paragraph" w:customStyle="1" w:styleId="DCEE786BF4B24FA89E74E397DD103BC8">
    <w:name w:val="DCEE786BF4B24FA89E74E397DD103BC8"/>
    <w:rsid w:val="00782BAB"/>
  </w:style>
  <w:style w:type="paragraph" w:customStyle="1" w:styleId="7F6ED046E83345E8834106A2D8B09172">
    <w:name w:val="7F6ED046E83345E8834106A2D8B09172"/>
    <w:rsid w:val="00782BAB"/>
  </w:style>
  <w:style w:type="paragraph" w:customStyle="1" w:styleId="344582164D504B0BBB31EB64AFF3506F">
    <w:name w:val="344582164D504B0BBB31EB64AFF3506F"/>
    <w:rsid w:val="00782BAB"/>
  </w:style>
  <w:style w:type="paragraph" w:customStyle="1" w:styleId="3C2AC4E7EB32417080190406BFB9FC22">
    <w:name w:val="3C2AC4E7EB32417080190406BFB9FC22"/>
    <w:rsid w:val="00782BAB"/>
  </w:style>
  <w:style w:type="paragraph" w:customStyle="1" w:styleId="59AC33FAE2744CD58438FA81D61B89F9">
    <w:name w:val="59AC33FAE2744CD58438FA81D61B89F9"/>
    <w:rsid w:val="00782BAB"/>
  </w:style>
  <w:style w:type="paragraph" w:customStyle="1" w:styleId="01195F8D49A6430B906CB05584891CE0">
    <w:name w:val="01195F8D49A6430B906CB05584891CE0"/>
    <w:rsid w:val="00782BAB"/>
  </w:style>
  <w:style w:type="paragraph" w:customStyle="1" w:styleId="3E93C2B3F47849AABB96B59E8F517840">
    <w:name w:val="3E93C2B3F47849AABB96B59E8F517840"/>
    <w:rsid w:val="00782BAB"/>
  </w:style>
  <w:style w:type="paragraph" w:customStyle="1" w:styleId="9F753F136B29481192ECE2654D9BC478">
    <w:name w:val="9F753F136B29481192ECE2654D9BC478"/>
    <w:rsid w:val="00782BAB"/>
  </w:style>
  <w:style w:type="paragraph" w:customStyle="1" w:styleId="53C42979DADE4D64881B77A62A6CB960">
    <w:name w:val="53C42979DADE4D64881B77A62A6CB960"/>
    <w:rsid w:val="00782BAB"/>
  </w:style>
  <w:style w:type="paragraph" w:customStyle="1" w:styleId="E3D07C6D8E7E4EF7A5E032D590077A8F">
    <w:name w:val="E3D07C6D8E7E4EF7A5E032D590077A8F"/>
    <w:rsid w:val="00782BAB"/>
  </w:style>
  <w:style w:type="paragraph" w:customStyle="1" w:styleId="8CF02CD58A0D407BAB3955F8A54D454A">
    <w:name w:val="8CF02CD58A0D407BAB3955F8A54D454A"/>
    <w:rsid w:val="00782BAB"/>
  </w:style>
  <w:style w:type="paragraph" w:customStyle="1" w:styleId="25F8BE76919840E5B324AD4C77C1C91F">
    <w:name w:val="25F8BE76919840E5B324AD4C77C1C91F"/>
    <w:rsid w:val="00782BAB"/>
  </w:style>
  <w:style w:type="paragraph" w:customStyle="1" w:styleId="7F284A2F1679491B8C9BAC3DBD8B62B2">
    <w:name w:val="7F284A2F1679491B8C9BAC3DBD8B62B2"/>
    <w:rsid w:val="00782BAB"/>
  </w:style>
  <w:style w:type="paragraph" w:customStyle="1" w:styleId="CDA04C6291B6444AA3D4155AB5D2963E">
    <w:name w:val="CDA04C6291B6444AA3D4155AB5D2963E"/>
    <w:rsid w:val="00782BAB"/>
  </w:style>
  <w:style w:type="paragraph" w:customStyle="1" w:styleId="E57B6F84DCE04163AE16EB4D707460F9">
    <w:name w:val="E57B6F84DCE04163AE16EB4D707460F9"/>
    <w:rsid w:val="00782BAB"/>
  </w:style>
  <w:style w:type="paragraph" w:customStyle="1" w:styleId="6229584CD81A4286A970198C10DA197D">
    <w:name w:val="6229584CD81A4286A970198C10DA197D"/>
    <w:rsid w:val="00782BAB"/>
  </w:style>
  <w:style w:type="paragraph" w:customStyle="1" w:styleId="DC12F98C8B7D4F3F882C7D16326BB3BC">
    <w:name w:val="DC12F98C8B7D4F3F882C7D16326BB3BC"/>
    <w:rsid w:val="00782BAB"/>
  </w:style>
  <w:style w:type="paragraph" w:customStyle="1" w:styleId="B175F02CE7C54A6FB8E008D7CC922ABB">
    <w:name w:val="B175F02CE7C54A6FB8E008D7CC922ABB"/>
    <w:rsid w:val="00782BAB"/>
  </w:style>
  <w:style w:type="paragraph" w:customStyle="1" w:styleId="E7F0BE4052C0433EB3F22FDFB71BAA98">
    <w:name w:val="E7F0BE4052C0433EB3F22FDFB71BAA98"/>
    <w:rsid w:val="00782BAB"/>
  </w:style>
  <w:style w:type="paragraph" w:customStyle="1" w:styleId="734819D0856740C48C778FA5FD9E9CB8">
    <w:name w:val="734819D0856740C48C778FA5FD9E9CB8"/>
    <w:rsid w:val="00782BAB"/>
  </w:style>
  <w:style w:type="paragraph" w:customStyle="1" w:styleId="5A193CEAE0CF4292BF2F58EA3EC53058">
    <w:name w:val="5A193CEAE0CF4292BF2F58EA3EC53058"/>
    <w:rsid w:val="00782BAB"/>
  </w:style>
  <w:style w:type="paragraph" w:customStyle="1" w:styleId="65231DF1E7AC41B3AD9137588F0554B3">
    <w:name w:val="65231DF1E7AC41B3AD9137588F0554B3"/>
    <w:rsid w:val="00782BAB"/>
  </w:style>
  <w:style w:type="paragraph" w:customStyle="1" w:styleId="78AD0E34391648279F92CAA405C05573">
    <w:name w:val="78AD0E34391648279F92CAA405C05573"/>
    <w:rsid w:val="00782BAB"/>
  </w:style>
  <w:style w:type="paragraph" w:customStyle="1" w:styleId="5513A5B110404EDE8CE6DAA7E29574D2">
    <w:name w:val="5513A5B110404EDE8CE6DAA7E29574D2"/>
    <w:rsid w:val="00782BAB"/>
  </w:style>
  <w:style w:type="paragraph" w:customStyle="1" w:styleId="CBB17E347F084E88A0D31115F3C36BA2">
    <w:name w:val="CBB17E347F084E88A0D31115F3C36BA2"/>
    <w:rsid w:val="00782BAB"/>
  </w:style>
  <w:style w:type="paragraph" w:customStyle="1" w:styleId="44F4392936774065A4D0948F3A69AF52">
    <w:name w:val="44F4392936774065A4D0948F3A69AF52"/>
    <w:rsid w:val="00782BAB"/>
  </w:style>
  <w:style w:type="paragraph" w:customStyle="1" w:styleId="ADBE58BA23994CE6A90281CE78EE1437">
    <w:name w:val="ADBE58BA23994CE6A90281CE78EE1437"/>
    <w:rsid w:val="00782BAB"/>
  </w:style>
  <w:style w:type="paragraph" w:customStyle="1" w:styleId="E92F363544FE469DAC8992C14A8E9E4D">
    <w:name w:val="E92F363544FE469DAC8992C14A8E9E4D"/>
    <w:rsid w:val="00782BAB"/>
  </w:style>
  <w:style w:type="paragraph" w:customStyle="1" w:styleId="8F4C0F9C7B06436495B45964BEEC9565">
    <w:name w:val="8F4C0F9C7B06436495B45964BEEC9565"/>
    <w:rsid w:val="00782BAB"/>
  </w:style>
  <w:style w:type="paragraph" w:customStyle="1" w:styleId="D029804AA7ED4764AF5301C8510BDD10">
    <w:name w:val="D029804AA7ED4764AF5301C8510BDD10"/>
    <w:rsid w:val="00782BAB"/>
  </w:style>
  <w:style w:type="paragraph" w:customStyle="1" w:styleId="006A8D29A6E14736B1904206D4E0D7C8">
    <w:name w:val="006A8D29A6E14736B1904206D4E0D7C8"/>
    <w:rsid w:val="00782BAB"/>
  </w:style>
  <w:style w:type="paragraph" w:customStyle="1" w:styleId="D858970DE1B24FEDBE08C04611712BD9">
    <w:name w:val="D858970DE1B24FEDBE08C04611712BD9"/>
    <w:rsid w:val="00782BAB"/>
  </w:style>
  <w:style w:type="paragraph" w:customStyle="1" w:styleId="7DDEA5C18A9B4CBFA44865B0203B17C0">
    <w:name w:val="7DDEA5C18A9B4CBFA44865B0203B17C0"/>
    <w:rsid w:val="00782BAB"/>
  </w:style>
  <w:style w:type="paragraph" w:customStyle="1" w:styleId="EAC0379F28DD4BE090B235739D0FB394">
    <w:name w:val="EAC0379F28DD4BE090B235739D0FB394"/>
    <w:rsid w:val="00782BAB"/>
  </w:style>
  <w:style w:type="paragraph" w:customStyle="1" w:styleId="17CB798679D74D389423396A5452FD7A">
    <w:name w:val="17CB798679D74D389423396A5452FD7A"/>
    <w:rsid w:val="00782BAB"/>
  </w:style>
  <w:style w:type="paragraph" w:customStyle="1" w:styleId="9E5E5BE9C47548B280CE8C4F9EF94117">
    <w:name w:val="9E5E5BE9C47548B280CE8C4F9EF94117"/>
    <w:rsid w:val="00782BAB"/>
  </w:style>
  <w:style w:type="paragraph" w:customStyle="1" w:styleId="9FC7F07B39314D2AACB3C8E02850A448">
    <w:name w:val="9FC7F07B39314D2AACB3C8E02850A448"/>
    <w:rsid w:val="00782BAB"/>
  </w:style>
  <w:style w:type="paragraph" w:customStyle="1" w:styleId="753BA16E4CE949FD8EF567CB1886D6FD">
    <w:name w:val="753BA16E4CE949FD8EF567CB1886D6FD"/>
    <w:rsid w:val="00782BAB"/>
  </w:style>
  <w:style w:type="paragraph" w:customStyle="1" w:styleId="1D1872D2885B4EBBAA06F21935FF9BB4">
    <w:name w:val="1D1872D2885B4EBBAA06F21935FF9BB4"/>
    <w:rsid w:val="00782BAB"/>
  </w:style>
  <w:style w:type="paragraph" w:customStyle="1" w:styleId="2FE6D4144C724669A750D055AFF2A664">
    <w:name w:val="2FE6D4144C724669A750D055AFF2A664"/>
    <w:rsid w:val="00782BAB"/>
  </w:style>
  <w:style w:type="paragraph" w:customStyle="1" w:styleId="186AF142CD4C4DD0A2DBDE6C68B8AB57">
    <w:name w:val="186AF142CD4C4DD0A2DBDE6C68B8AB57"/>
    <w:rsid w:val="00782BAB"/>
  </w:style>
  <w:style w:type="paragraph" w:customStyle="1" w:styleId="23615926C16B4E8DB3C77CD0E1C2E6B7">
    <w:name w:val="23615926C16B4E8DB3C77CD0E1C2E6B7"/>
    <w:rsid w:val="00782BAB"/>
  </w:style>
  <w:style w:type="paragraph" w:customStyle="1" w:styleId="F6592F0BDF5B4345BC8D640B2A4BFA1E">
    <w:name w:val="F6592F0BDF5B4345BC8D640B2A4BFA1E"/>
    <w:rsid w:val="00782BAB"/>
  </w:style>
  <w:style w:type="paragraph" w:customStyle="1" w:styleId="F51F52F77DEA443F898EB3AB016D4CFB">
    <w:name w:val="F51F52F77DEA443F898EB3AB016D4CFB"/>
    <w:rsid w:val="00782BAB"/>
  </w:style>
  <w:style w:type="paragraph" w:customStyle="1" w:styleId="7E94C5BDF165404CA871E3A511DBB12B">
    <w:name w:val="7E94C5BDF165404CA871E3A511DBB12B"/>
    <w:rsid w:val="00782BAB"/>
  </w:style>
  <w:style w:type="paragraph" w:customStyle="1" w:styleId="DCD0813149F54AE18CB32F85E7246A0F">
    <w:name w:val="DCD0813149F54AE18CB32F85E7246A0F"/>
    <w:rsid w:val="00782BAB"/>
  </w:style>
  <w:style w:type="paragraph" w:customStyle="1" w:styleId="408D75CEE68A45FE86F9E617CCA6390D">
    <w:name w:val="408D75CEE68A45FE86F9E617CCA6390D"/>
    <w:rsid w:val="00782BAB"/>
  </w:style>
  <w:style w:type="paragraph" w:customStyle="1" w:styleId="7422696C175B4992832E6630C2A3790E">
    <w:name w:val="7422696C175B4992832E6630C2A3790E"/>
    <w:rsid w:val="00782BAB"/>
  </w:style>
  <w:style w:type="paragraph" w:customStyle="1" w:styleId="2F2A41C7D25E40A2A0310DD06C63BF69">
    <w:name w:val="2F2A41C7D25E40A2A0310DD06C63BF69"/>
    <w:rsid w:val="00782BAB"/>
  </w:style>
  <w:style w:type="paragraph" w:customStyle="1" w:styleId="BABD4A6DC246462ABEEAC96D494638DE">
    <w:name w:val="BABD4A6DC246462ABEEAC96D494638DE"/>
    <w:rsid w:val="00782BAB"/>
  </w:style>
  <w:style w:type="paragraph" w:customStyle="1" w:styleId="DFF425D7F1F24B20A721029453FD082D">
    <w:name w:val="DFF425D7F1F24B20A721029453FD082D"/>
    <w:rsid w:val="00782BAB"/>
  </w:style>
  <w:style w:type="paragraph" w:customStyle="1" w:styleId="5FB3EA77505341D5A8136A5F56A65A68">
    <w:name w:val="5FB3EA77505341D5A8136A5F56A65A68"/>
    <w:rsid w:val="00782BAB"/>
  </w:style>
  <w:style w:type="paragraph" w:customStyle="1" w:styleId="F387731D7A484668AE4592E1E801E0D7">
    <w:name w:val="F387731D7A484668AE4592E1E801E0D7"/>
    <w:rsid w:val="00782BAB"/>
  </w:style>
  <w:style w:type="paragraph" w:customStyle="1" w:styleId="0BD245951BA34BE2AD3807D66C02D886">
    <w:name w:val="0BD245951BA34BE2AD3807D66C02D886"/>
    <w:rsid w:val="00782BAB"/>
  </w:style>
  <w:style w:type="paragraph" w:customStyle="1" w:styleId="17942D3521D243458F71CC96786ECC2C">
    <w:name w:val="17942D3521D243458F71CC96786ECC2C"/>
    <w:rsid w:val="00782BAB"/>
  </w:style>
  <w:style w:type="paragraph" w:customStyle="1" w:styleId="C0CB360CB2A94EACA2BB81E7BEDE2BD3">
    <w:name w:val="C0CB360CB2A94EACA2BB81E7BEDE2BD3"/>
    <w:rsid w:val="00782BAB"/>
  </w:style>
  <w:style w:type="paragraph" w:customStyle="1" w:styleId="8DE89617FD164192AAE9A7C82E09905D">
    <w:name w:val="8DE89617FD164192AAE9A7C82E09905D"/>
    <w:rsid w:val="00782BAB"/>
  </w:style>
  <w:style w:type="paragraph" w:customStyle="1" w:styleId="513104FB89CB434A94268258B2865EDC">
    <w:name w:val="513104FB89CB434A94268258B2865EDC"/>
    <w:rsid w:val="00782BAB"/>
  </w:style>
  <w:style w:type="paragraph" w:customStyle="1" w:styleId="639DCBD6025A4987BA0296C14723778D">
    <w:name w:val="639DCBD6025A4987BA0296C14723778D"/>
    <w:rsid w:val="00782BAB"/>
  </w:style>
  <w:style w:type="paragraph" w:customStyle="1" w:styleId="F5F2E78B1B9448279043D666BF64A95E">
    <w:name w:val="F5F2E78B1B9448279043D666BF64A95E"/>
    <w:rsid w:val="00782BAB"/>
  </w:style>
  <w:style w:type="paragraph" w:customStyle="1" w:styleId="989F9E6CFE4143388B6BEAFB184ECAFB">
    <w:name w:val="989F9E6CFE4143388B6BEAFB184ECAFB"/>
    <w:rsid w:val="00782BAB"/>
  </w:style>
  <w:style w:type="paragraph" w:customStyle="1" w:styleId="0B608EB0BC5843788CCC42D710B5EBC9">
    <w:name w:val="0B608EB0BC5843788CCC42D710B5EBC9"/>
    <w:rsid w:val="00782BAB"/>
  </w:style>
  <w:style w:type="paragraph" w:customStyle="1" w:styleId="13FAE33BC0714B4DBE96ECF8CF1AF3A8">
    <w:name w:val="13FAE33BC0714B4DBE96ECF8CF1AF3A8"/>
    <w:rsid w:val="00782BAB"/>
  </w:style>
  <w:style w:type="paragraph" w:customStyle="1" w:styleId="ED8F5EB8E3B94159A14ACFAD5956388C">
    <w:name w:val="ED8F5EB8E3B94159A14ACFAD5956388C"/>
    <w:rsid w:val="00782BAB"/>
  </w:style>
  <w:style w:type="paragraph" w:customStyle="1" w:styleId="99860D84969944E3B284AB76434264BC">
    <w:name w:val="99860D84969944E3B284AB76434264BC"/>
    <w:rsid w:val="00782BAB"/>
  </w:style>
  <w:style w:type="paragraph" w:customStyle="1" w:styleId="4AE439EBFE8F438C8FB7F462EA1A15E0">
    <w:name w:val="4AE439EBFE8F438C8FB7F462EA1A15E0"/>
    <w:rsid w:val="00782BAB"/>
  </w:style>
  <w:style w:type="paragraph" w:customStyle="1" w:styleId="A1C26996F8BE41059CE88784F2E048CA">
    <w:name w:val="A1C26996F8BE41059CE88784F2E048CA"/>
    <w:rsid w:val="00782BAB"/>
  </w:style>
  <w:style w:type="paragraph" w:customStyle="1" w:styleId="C15FBE5A4AFD4DFD96E40BCA92F831F5">
    <w:name w:val="C15FBE5A4AFD4DFD96E40BCA92F831F5"/>
    <w:rsid w:val="00782BAB"/>
  </w:style>
  <w:style w:type="paragraph" w:customStyle="1" w:styleId="C8D9E8C5527344F1B8169FE72454077F">
    <w:name w:val="C8D9E8C5527344F1B8169FE72454077F"/>
    <w:rsid w:val="00782BAB"/>
  </w:style>
  <w:style w:type="paragraph" w:customStyle="1" w:styleId="568F13BFEAA04FEAB26DA2F24D65D6EA">
    <w:name w:val="568F13BFEAA04FEAB26DA2F24D65D6EA"/>
    <w:rsid w:val="00782BAB"/>
  </w:style>
  <w:style w:type="paragraph" w:customStyle="1" w:styleId="BD5D94C79FCA4EDFBD1A4981E96BC745">
    <w:name w:val="BD5D94C79FCA4EDFBD1A4981E96BC745"/>
    <w:rsid w:val="00782BAB"/>
  </w:style>
  <w:style w:type="paragraph" w:customStyle="1" w:styleId="0C53897096F34B89BCF2312664979211">
    <w:name w:val="0C53897096F34B89BCF2312664979211"/>
    <w:rsid w:val="00782BAB"/>
  </w:style>
  <w:style w:type="paragraph" w:customStyle="1" w:styleId="D28BA1E0B0D048718D377AF0F1963B10">
    <w:name w:val="D28BA1E0B0D048718D377AF0F1963B10"/>
    <w:rsid w:val="00782BAB"/>
  </w:style>
  <w:style w:type="paragraph" w:customStyle="1" w:styleId="C903F48898D44381BFE743F1F1CF92EB">
    <w:name w:val="C903F48898D44381BFE743F1F1CF92EB"/>
    <w:rsid w:val="00782BAB"/>
  </w:style>
  <w:style w:type="paragraph" w:customStyle="1" w:styleId="360810B6E7AC40F29609D835318ABFC0">
    <w:name w:val="360810B6E7AC40F29609D835318ABFC0"/>
    <w:rsid w:val="00782BAB"/>
  </w:style>
  <w:style w:type="paragraph" w:customStyle="1" w:styleId="F7901E82817C41F0913EC6FA85D93B85">
    <w:name w:val="F7901E82817C41F0913EC6FA85D93B85"/>
    <w:rsid w:val="00782BAB"/>
  </w:style>
  <w:style w:type="paragraph" w:customStyle="1" w:styleId="922B95B7086345C4A57D54885C3EAC6C">
    <w:name w:val="922B95B7086345C4A57D54885C3EAC6C"/>
    <w:rsid w:val="00782BAB"/>
  </w:style>
  <w:style w:type="paragraph" w:customStyle="1" w:styleId="A1A251F1B9BE4284A582D37CABADE32A">
    <w:name w:val="A1A251F1B9BE4284A582D37CABADE32A"/>
    <w:rsid w:val="00782BAB"/>
  </w:style>
  <w:style w:type="paragraph" w:customStyle="1" w:styleId="4195D32953144EA3BC3DD68E5EB8891E">
    <w:name w:val="4195D32953144EA3BC3DD68E5EB8891E"/>
    <w:rsid w:val="00782BAB"/>
  </w:style>
  <w:style w:type="paragraph" w:customStyle="1" w:styleId="0F31E289CC294215AE014744CC35E3D6">
    <w:name w:val="0F31E289CC294215AE014744CC35E3D6"/>
    <w:rsid w:val="00782BAB"/>
  </w:style>
  <w:style w:type="paragraph" w:customStyle="1" w:styleId="D3256D9C4B51416292E344C8D28CAC18">
    <w:name w:val="D3256D9C4B51416292E344C8D28CAC18"/>
    <w:rsid w:val="00782BAB"/>
  </w:style>
  <w:style w:type="paragraph" w:customStyle="1" w:styleId="A3C45CE95BFB494C970DBB4AFA2D1D05">
    <w:name w:val="A3C45CE95BFB494C970DBB4AFA2D1D05"/>
    <w:rsid w:val="00782BAB"/>
  </w:style>
  <w:style w:type="paragraph" w:customStyle="1" w:styleId="AF549FBAD5F14946857C4296FCD342DA">
    <w:name w:val="AF549FBAD5F14946857C4296FCD342DA"/>
    <w:rsid w:val="00782BAB"/>
  </w:style>
  <w:style w:type="paragraph" w:customStyle="1" w:styleId="F92D7A0EB0A348D98B3BE718274C94F1">
    <w:name w:val="F92D7A0EB0A348D98B3BE718274C94F1"/>
    <w:rsid w:val="00782BAB"/>
  </w:style>
  <w:style w:type="paragraph" w:customStyle="1" w:styleId="B2B268D750DA45BD822766FD55B960AE">
    <w:name w:val="B2B268D750DA45BD822766FD55B960AE"/>
    <w:rsid w:val="00782BAB"/>
  </w:style>
  <w:style w:type="paragraph" w:customStyle="1" w:styleId="5F58BC11CF5541E6830B4DAA5228AC08">
    <w:name w:val="5F58BC11CF5541E6830B4DAA5228AC08"/>
    <w:rsid w:val="00782BAB"/>
  </w:style>
  <w:style w:type="paragraph" w:customStyle="1" w:styleId="7B0CFDF0B2F64D85911DEEEC61CCF2CF">
    <w:name w:val="7B0CFDF0B2F64D85911DEEEC61CCF2CF"/>
    <w:rsid w:val="00782BAB"/>
  </w:style>
  <w:style w:type="paragraph" w:customStyle="1" w:styleId="8881AE028CC94EE9BC93E2746EEF52D9">
    <w:name w:val="8881AE028CC94EE9BC93E2746EEF52D9"/>
    <w:rsid w:val="00782BAB"/>
  </w:style>
  <w:style w:type="paragraph" w:customStyle="1" w:styleId="EAFE40B34E8D474CA0063085A88588C5">
    <w:name w:val="EAFE40B34E8D474CA0063085A88588C5"/>
    <w:rsid w:val="00782BAB"/>
  </w:style>
  <w:style w:type="paragraph" w:customStyle="1" w:styleId="7437DDE6BFB64C56AA2725A3267F2416">
    <w:name w:val="7437DDE6BFB64C56AA2725A3267F2416"/>
    <w:rsid w:val="00782BAB"/>
  </w:style>
  <w:style w:type="paragraph" w:customStyle="1" w:styleId="A5D9FFAB8DE6499D8331122331DE8E89">
    <w:name w:val="A5D9FFAB8DE6499D8331122331DE8E89"/>
    <w:rsid w:val="00782BAB"/>
  </w:style>
  <w:style w:type="paragraph" w:customStyle="1" w:styleId="321C8C5DAEED424B88C236D33ACBBD55">
    <w:name w:val="321C8C5DAEED424B88C236D33ACBBD55"/>
    <w:rsid w:val="00782BAB"/>
  </w:style>
  <w:style w:type="paragraph" w:customStyle="1" w:styleId="5E40EFD9CF39408DAD3F7E78D9F92A37">
    <w:name w:val="5E40EFD9CF39408DAD3F7E78D9F92A37"/>
    <w:rsid w:val="00782BAB"/>
  </w:style>
  <w:style w:type="paragraph" w:customStyle="1" w:styleId="44A3DDD0FAE049769D1B1A5BF5A17EA7">
    <w:name w:val="44A3DDD0FAE049769D1B1A5BF5A17EA7"/>
    <w:rsid w:val="00782BAB"/>
  </w:style>
  <w:style w:type="paragraph" w:customStyle="1" w:styleId="AD5FAF84BA984D8F89ABEAA4A167DD51">
    <w:name w:val="AD5FAF84BA984D8F89ABEAA4A167DD51"/>
    <w:rsid w:val="00782BAB"/>
  </w:style>
  <w:style w:type="paragraph" w:customStyle="1" w:styleId="6107B3C37F344939B180C0D3EB79E6F7">
    <w:name w:val="6107B3C37F344939B180C0D3EB79E6F7"/>
    <w:rsid w:val="00782BAB"/>
  </w:style>
  <w:style w:type="paragraph" w:customStyle="1" w:styleId="BB666426B42445F1BA6E7D2DB0B5E6C4">
    <w:name w:val="BB666426B42445F1BA6E7D2DB0B5E6C4"/>
    <w:rsid w:val="00782BAB"/>
  </w:style>
  <w:style w:type="paragraph" w:customStyle="1" w:styleId="A2B3230D0B5A434D90E5A77C5BF7A808">
    <w:name w:val="A2B3230D0B5A434D90E5A77C5BF7A808"/>
    <w:rsid w:val="00782BAB"/>
  </w:style>
  <w:style w:type="paragraph" w:customStyle="1" w:styleId="79ACC59687104883A407213F26D7C7FD">
    <w:name w:val="79ACC59687104883A407213F26D7C7FD"/>
    <w:rsid w:val="00782BAB"/>
  </w:style>
  <w:style w:type="paragraph" w:customStyle="1" w:styleId="F7D3AE6CE9024A6F87BA0F769B20DCA3">
    <w:name w:val="F7D3AE6CE9024A6F87BA0F769B20DCA3"/>
    <w:rsid w:val="00782BAB"/>
  </w:style>
  <w:style w:type="paragraph" w:customStyle="1" w:styleId="B0C50E2B568642A4AF83EC1AEEFC0119">
    <w:name w:val="B0C50E2B568642A4AF83EC1AEEFC0119"/>
    <w:rsid w:val="00782BAB"/>
  </w:style>
  <w:style w:type="paragraph" w:customStyle="1" w:styleId="5EFCBB38CE0044E4AB2D2F380ED5EE74">
    <w:name w:val="5EFCBB38CE0044E4AB2D2F380ED5EE74"/>
    <w:rsid w:val="00782BAB"/>
  </w:style>
  <w:style w:type="paragraph" w:customStyle="1" w:styleId="04CF4A95E2EA4B22BD0CAE0D72E4C8FD">
    <w:name w:val="04CF4A95E2EA4B22BD0CAE0D72E4C8FD"/>
    <w:rsid w:val="00782BAB"/>
  </w:style>
  <w:style w:type="paragraph" w:customStyle="1" w:styleId="DB7A64C4B5654F0DA4A4710AAA744D21">
    <w:name w:val="DB7A64C4B5654F0DA4A4710AAA744D21"/>
    <w:rsid w:val="00782BAB"/>
  </w:style>
  <w:style w:type="paragraph" w:customStyle="1" w:styleId="3463616ADB864FB58FDE97FFDEE81B50">
    <w:name w:val="3463616ADB864FB58FDE97FFDEE81B50"/>
    <w:rsid w:val="00782BAB"/>
  </w:style>
  <w:style w:type="paragraph" w:customStyle="1" w:styleId="7CF7BAA239CB4EA6ACEC3FA440C44EC0">
    <w:name w:val="7CF7BAA239CB4EA6ACEC3FA440C44EC0"/>
    <w:rsid w:val="00782BAB"/>
  </w:style>
  <w:style w:type="paragraph" w:customStyle="1" w:styleId="DC1CEDBF895848FD878E4632AB8A2674">
    <w:name w:val="DC1CEDBF895848FD878E4632AB8A2674"/>
    <w:rsid w:val="00782BAB"/>
  </w:style>
  <w:style w:type="paragraph" w:customStyle="1" w:styleId="FDD6B02E8F1E4CCD9EA1D7B900E7CA53">
    <w:name w:val="FDD6B02E8F1E4CCD9EA1D7B900E7CA53"/>
    <w:rsid w:val="00782BAB"/>
  </w:style>
  <w:style w:type="paragraph" w:customStyle="1" w:styleId="70A2F3CDC2BE49FCB4555EEB957980FC">
    <w:name w:val="70A2F3CDC2BE49FCB4555EEB957980FC"/>
    <w:rsid w:val="00782BAB"/>
  </w:style>
  <w:style w:type="paragraph" w:customStyle="1" w:styleId="6AD04D2B9DE949478A7F4A0B0A2E6D11">
    <w:name w:val="6AD04D2B9DE949478A7F4A0B0A2E6D11"/>
    <w:rsid w:val="00782BAB"/>
  </w:style>
  <w:style w:type="paragraph" w:customStyle="1" w:styleId="E1C0DCFA6B5946AC87217334D8726856">
    <w:name w:val="E1C0DCFA6B5946AC87217334D8726856"/>
    <w:rsid w:val="00782BAB"/>
  </w:style>
  <w:style w:type="paragraph" w:customStyle="1" w:styleId="8013B4F8D16C4D08A234A4967DA8A948">
    <w:name w:val="8013B4F8D16C4D08A234A4967DA8A948"/>
    <w:rsid w:val="00782BAB"/>
  </w:style>
  <w:style w:type="paragraph" w:customStyle="1" w:styleId="E62F3A04D8B14EA297295C40CAE3E123">
    <w:name w:val="E62F3A04D8B14EA297295C40CAE3E123"/>
    <w:rsid w:val="00782BAB"/>
  </w:style>
  <w:style w:type="paragraph" w:customStyle="1" w:styleId="F6B1C02E87224ADAA6C0414BBCA7AD6E">
    <w:name w:val="F6B1C02E87224ADAA6C0414BBCA7AD6E"/>
    <w:rsid w:val="00782BAB"/>
  </w:style>
  <w:style w:type="paragraph" w:customStyle="1" w:styleId="050AE94DDCFB4897A3FE5B3EEF879B5F">
    <w:name w:val="050AE94DDCFB4897A3FE5B3EEF879B5F"/>
    <w:rsid w:val="00782BAB"/>
  </w:style>
  <w:style w:type="paragraph" w:customStyle="1" w:styleId="19FA0560AB44493E947EC50C0FF31270">
    <w:name w:val="19FA0560AB44493E947EC50C0FF31270"/>
    <w:rsid w:val="00782BAB"/>
  </w:style>
  <w:style w:type="paragraph" w:customStyle="1" w:styleId="7F00B64FCB3942879D06FDC3E48C5212">
    <w:name w:val="7F00B64FCB3942879D06FDC3E48C5212"/>
    <w:rsid w:val="00782BAB"/>
  </w:style>
  <w:style w:type="paragraph" w:customStyle="1" w:styleId="5D46F4EDD45942178533B094FAE03E88">
    <w:name w:val="5D46F4EDD45942178533B094FAE03E88"/>
    <w:rsid w:val="00782BAB"/>
  </w:style>
  <w:style w:type="paragraph" w:customStyle="1" w:styleId="CA2F8C238E474BADA2FB1CD6E018FF89">
    <w:name w:val="CA2F8C238E474BADA2FB1CD6E018FF89"/>
    <w:rsid w:val="00782BAB"/>
  </w:style>
  <w:style w:type="paragraph" w:customStyle="1" w:styleId="C5A4EB8BE000443A8B1D7BE16969B2FC">
    <w:name w:val="C5A4EB8BE000443A8B1D7BE16969B2FC"/>
    <w:rsid w:val="00782BAB"/>
  </w:style>
  <w:style w:type="paragraph" w:customStyle="1" w:styleId="947C430F8AE842FF9D77A59945B74483">
    <w:name w:val="947C430F8AE842FF9D77A59945B74483"/>
    <w:rsid w:val="00782BAB"/>
  </w:style>
  <w:style w:type="paragraph" w:customStyle="1" w:styleId="30A79E09A2C54BC28CA14A6FA52AB54C">
    <w:name w:val="30A79E09A2C54BC28CA14A6FA52AB54C"/>
    <w:rsid w:val="00782BAB"/>
  </w:style>
  <w:style w:type="paragraph" w:customStyle="1" w:styleId="BF7A257353FA4A4EB05539467F124360">
    <w:name w:val="BF7A257353FA4A4EB05539467F124360"/>
    <w:rsid w:val="00782BAB"/>
  </w:style>
  <w:style w:type="paragraph" w:customStyle="1" w:styleId="62E52CC3F5374D33B75959DAFC8ADC03">
    <w:name w:val="62E52CC3F5374D33B75959DAFC8ADC03"/>
    <w:rsid w:val="00782BAB"/>
  </w:style>
  <w:style w:type="paragraph" w:customStyle="1" w:styleId="5377329F203445D4B0CFB4E12AD25BEC">
    <w:name w:val="5377329F203445D4B0CFB4E12AD25BEC"/>
    <w:rsid w:val="00782BAB"/>
  </w:style>
  <w:style w:type="paragraph" w:customStyle="1" w:styleId="72F99DE75E5443389391CA348EC049C7">
    <w:name w:val="72F99DE75E5443389391CA348EC049C7"/>
    <w:rsid w:val="00782BAB"/>
  </w:style>
  <w:style w:type="paragraph" w:customStyle="1" w:styleId="FBCD70879E3F436DBD950E735129C78C">
    <w:name w:val="FBCD70879E3F436DBD950E735129C78C"/>
    <w:rsid w:val="00782BAB"/>
  </w:style>
  <w:style w:type="paragraph" w:customStyle="1" w:styleId="D6AB6B2C458D4BE9BA8427F7B5A2AA2B">
    <w:name w:val="D6AB6B2C458D4BE9BA8427F7B5A2AA2B"/>
    <w:rsid w:val="00782BAB"/>
  </w:style>
  <w:style w:type="paragraph" w:customStyle="1" w:styleId="6AE9A25EF750450296B398B479013266">
    <w:name w:val="6AE9A25EF750450296B398B479013266"/>
    <w:rsid w:val="00782BAB"/>
  </w:style>
  <w:style w:type="paragraph" w:customStyle="1" w:styleId="6CCD406E14CF4F35A113F81ACE769C50">
    <w:name w:val="6CCD406E14CF4F35A113F81ACE769C50"/>
    <w:rsid w:val="00782BAB"/>
  </w:style>
  <w:style w:type="paragraph" w:customStyle="1" w:styleId="78D745320FFB425B9AA72DD549853530">
    <w:name w:val="78D745320FFB425B9AA72DD549853530"/>
    <w:rsid w:val="00782BAB"/>
  </w:style>
  <w:style w:type="paragraph" w:customStyle="1" w:styleId="322295850FFB4E12A638C9AB4304C762">
    <w:name w:val="322295850FFB4E12A638C9AB4304C762"/>
    <w:rsid w:val="00782BAB"/>
  </w:style>
  <w:style w:type="paragraph" w:customStyle="1" w:styleId="ABA5AFBD44154926A60E2B539D28CCF0">
    <w:name w:val="ABA5AFBD44154926A60E2B539D28CCF0"/>
    <w:rsid w:val="00782BAB"/>
  </w:style>
  <w:style w:type="paragraph" w:customStyle="1" w:styleId="52C310EF4B7F4CF28B7BD5B1580D6FA5">
    <w:name w:val="52C310EF4B7F4CF28B7BD5B1580D6FA5"/>
    <w:rsid w:val="00782BAB"/>
  </w:style>
  <w:style w:type="paragraph" w:customStyle="1" w:styleId="9A471C1F852341B4B91FF60FD91D9A5B">
    <w:name w:val="9A471C1F852341B4B91FF60FD91D9A5B"/>
    <w:rsid w:val="00782BAB"/>
  </w:style>
  <w:style w:type="paragraph" w:customStyle="1" w:styleId="FB87273A76694A11A33D3E1DBC31A7AF">
    <w:name w:val="FB87273A76694A11A33D3E1DBC31A7AF"/>
    <w:rsid w:val="00782BAB"/>
  </w:style>
  <w:style w:type="paragraph" w:customStyle="1" w:styleId="FDDF5315E45746979AC39AD01C8BB00F">
    <w:name w:val="FDDF5315E45746979AC39AD01C8BB00F"/>
    <w:rsid w:val="00782BAB"/>
  </w:style>
  <w:style w:type="paragraph" w:customStyle="1" w:styleId="5DDA76BAEDE845E6AAE5FC1A262FCB3C">
    <w:name w:val="5DDA76BAEDE845E6AAE5FC1A262FCB3C"/>
    <w:rsid w:val="00782BAB"/>
  </w:style>
  <w:style w:type="paragraph" w:customStyle="1" w:styleId="EC5CCE7BC03F4D7EBF5C15CA869075EC">
    <w:name w:val="EC5CCE7BC03F4D7EBF5C15CA869075EC"/>
    <w:rsid w:val="00782BAB"/>
  </w:style>
  <w:style w:type="paragraph" w:customStyle="1" w:styleId="37AD138515C14C5FBFBC7723E681E7B7">
    <w:name w:val="37AD138515C14C5FBFBC7723E681E7B7"/>
    <w:rsid w:val="00782BAB"/>
  </w:style>
  <w:style w:type="paragraph" w:customStyle="1" w:styleId="404007E02CD645549DF823AECF627EC2">
    <w:name w:val="404007E02CD645549DF823AECF627EC2"/>
    <w:rsid w:val="00782BAB"/>
  </w:style>
  <w:style w:type="paragraph" w:customStyle="1" w:styleId="850ADE8122934C48A421B4C7B531127B">
    <w:name w:val="850ADE8122934C48A421B4C7B531127B"/>
    <w:rsid w:val="00782BAB"/>
  </w:style>
  <w:style w:type="paragraph" w:customStyle="1" w:styleId="4D861F9893B1429E8EDEA41485E039D2">
    <w:name w:val="4D861F9893B1429E8EDEA41485E039D2"/>
    <w:rsid w:val="00782BAB"/>
  </w:style>
  <w:style w:type="paragraph" w:customStyle="1" w:styleId="77AB16F8368C44488029CB83F7165E3D">
    <w:name w:val="77AB16F8368C44488029CB83F7165E3D"/>
    <w:rsid w:val="00782BAB"/>
  </w:style>
  <w:style w:type="paragraph" w:customStyle="1" w:styleId="7C76E0503AA74EBFB908BCB32A4C705D">
    <w:name w:val="7C76E0503AA74EBFB908BCB32A4C705D"/>
    <w:rsid w:val="00782BAB"/>
  </w:style>
  <w:style w:type="paragraph" w:customStyle="1" w:styleId="F5AA24BFC0E3481EA632DBA1D6633C88">
    <w:name w:val="F5AA24BFC0E3481EA632DBA1D6633C88"/>
    <w:rsid w:val="00782BAB"/>
  </w:style>
  <w:style w:type="paragraph" w:customStyle="1" w:styleId="78DB473DB2ED41A0BDE3D7649C9E8B72">
    <w:name w:val="78DB473DB2ED41A0BDE3D7649C9E8B72"/>
    <w:rsid w:val="00782BAB"/>
  </w:style>
  <w:style w:type="paragraph" w:customStyle="1" w:styleId="AF4220ADAA67474E839AE391E9B9FB6F">
    <w:name w:val="AF4220ADAA67474E839AE391E9B9FB6F"/>
    <w:rsid w:val="00782BAB"/>
  </w:style>
  <w:style w:type="paragraph" w:customStyle="1" w:styleId="72F7D7E8B5564CE28BC2B55126B844EB">
    <w:name w:val="72F7D7E8B5564CE28BC2B55126B844EB"/>
    <w:rsid w:val="00782BAB"/>
  </w:style>
  <w:style w:type="paragraph" w:customStyle="1" w:styleId="D20DB8A24CE94DCEAD3C8BBE681988AA">
    <w:name w:val="D20DB8A24CE94DCEAD3C8BBE681988AA"/>
    <w:rsid w:val="00782BAB"/>
  </w:style>
  <w:style w:type="paragraph" w:customStyle="1" w:styleId="7EC2C139458D4875AA0CEBF18ACD9575">
    <w:name w:val="7EC2C139458D4875AA0CEBF18ACD9575"/>
    <w:rsid w:val="00782BAB"/>
  </w:style>
  <w:style w:type="paragraph" w:customStyle="1" w:styleId="54EE5D5849B74A0E9135E3DAC0106C23">
    <w:name w:val="54EE5D5849B74A0E9135E3DAC0106C23"/>
    <w:rsid w:val="00782BAB"/>
  </w:style>
  <w:style w:type="paragraph" w:customStyle="1" w:styleId="E88F00D59E8744FA8129AEFF4E05012C">
    <w:name w:val="E88F00D59E8744FA8129AEFF4E05012C"/>
    <w:rsid w:val="00782BAB"/>
  </w:style>
  <w:style w:type="paragraph" w:customStyle="1" w:styleId="C81E25C292ED45E1A6705E1076A1D91B">
    <w:name w:val="C81E25C292ED45E1A6705E1076A1D91B"/>
    <w:rsid w:val="00782BAB"/>
  </w:style>
  <w:style w:type="paragraph" w:customStyle="1" w:styleId="9B605D27C6AC4202B3B30BA410E3D7C7">
    <w:name w:val="9B605D27C6AC4202B3B30BA410E3D7C7"/>
    <w:rsid w:val="00782BAB"/>
  </w:style>
  <w:style w:type="paragraph" w:customStyle="1" w:styleId="61E1F0ED08C4445D9B715AED1DBBEDE6">
    <w:name w:val="61E1F0ED08C4445D9B715AED1DBBEDE6"/>
    <w:rsid w:val="00782BAB"/>
  </w:style>
  <w:style w:type="paragraph" w:customStyle="1" w:styleId="03C04525C0584862B26814069DB685B0">
    <w:name w:val="03C04525C0584862B26814069DB685B0"/>
    <w:rsid w:val="00782BAB"/>
  </w:style>
  <w:style w:type="paragraph" w:customStyle="1" w:styleId="6981E96115EF4DC2841962377DBF4BCE">
    <w:name w:val="6981E96115EF4DC2841962377DBF4BCE"/>
    <w:rsid w:val="00782BAB"/>
  </w:style>
  <w:style w:type="paragraph" w:customStyle="1" w:styleId="B717806C3A2B4802B52CCA72B8A0AED1">
    <w:name w:val="B717806C3A2B4802B52CCA72B8A0AED1"/>
    <w:rsid w:val="00782BAB"/>
  </w:style>
  <w:style w:type="paragraph" w:customStyle="1" w:styleId="D6F704F08F1F4C24B6F78C5EC0DFE0EE">
    <w:name w:val="D6F704F08F1F4C24B6F78C5EC0DFE0EE"/>
    <w:rsid w:val="00782BAB"/>
  </w:style>
  <w:style w:type="paragraph" w:customStyle="1" w:styleId="7C5CDD5E80EE468386AED2C7F7A62513">
    <w:name w:val="7C5CDD5E80EE468386AED2C7F7A62513"/>
    <w:rsid w:val="00782BAB"/>
  </w:style>
  <w:style w:type="paragraph" w:customStyle="1" w:styleId="AA27C3B90D814AF1A3DAAE679F23BE37">
    <w:name w:val="AA27C3B90D814AF1A3DAAE679F23BE37"/>
    <w:rsid w:val="00782BAB"/>
  </w:style>
  <w:style w:type="paragraph" w:customStyle="1" w:styleId="3416F4216F5C45DDA879053361A524DA">
    <w:name w:val="3416F4216F5C45DDA879053361A524DA"/>
    <w:rsid w:val="00782BAB"/>
  </w:style>
  <w:style w:type="paragraph" w:customStyle="1" w:styleId="72EBB2B00FB7459484E9B38035F552B0">
    <w:name w:val="72EBB2B00FB7459484E9B38035F552B0"/>
    <w:rsid w:val="00782BAB"/>
  </w:style>
  <w:style w:type="paragraph" w:customStyle="1" w:styleId="C36655C3CCAE415E8B44BA92D4BC28C1">
    <w:name w:val="C36655C3CCAE415E8B44BA92D4BC28C1"/>
    <w:rsid w:val="00782BAB"/>
  </w:style>
  <w:style w:type="paragraph" w:customStyle="1" w:styleId="C1A0DE02AF6141899AEE53EB8034B6D6">
    <w:name w:val="C1A0DE02AF6141899AEE53EB8034B6D6"/>
    <w:rsid w:val="00782BAB"/>
  </w:style>
  <w:style w:type="paragraph" w:customStyle="1" w:styleId="E54C96C717AA42AEA6804A74E2705EFE">
    <w:name w:val="E54C96C717AA42AEA6804A74E2705EFE"/>
    <w:rsid w:val="00782BAB"/>
  </w:style>
  <w:style w:type="paragraph" w:customStyle="1" w:styleId="2F4F5119914E4325932750DDBE91EAC8">
    <w:name w:val="2F4F5119914E4325932750DDBE91EAC8"/>
    <w:rsid w:val="00782BAB"/>
  </w:style>
  <w:style w:type="paragraph" w:customStyle="1" w:styleId="E140C611604B4A1DBA2C1742939E35C7">
    <w:name w:val="E140C611604B4A1DBA2C1742939E35C7"/>
    <w:rsid w:val="00782BAB"/>
  </w:style>
  <w:style w:type="paragraph" w:customStyle="1" w:styleId="1947713B16DA46F3A1CFBD936068D9E5">
    <w:name w:val="1947713B16DA46F3A1CFBD936068D9E5"/>
    <w:rsid w:val="00782BAB"/>
  </w:style>
  <w:style w:type="paragraph" w:customStyle="1" w:styleId="7249178266C54B9D9B3E3508605F0968">
    <w:name w:val="7249178266C54B9D9B3E3508605F0968"/>
    <w:rsid w:val="00782BAB"/>
  </w:style>
  <w:style w:type="paragraph" w:customStyle="1" w:styleId="89FE3B473CE645BA93B14FA7101176C4">
    <w:name w:val="89FE3B473CE645BA93B14FA7101176C4"/>
    <w:rsid w:val="00782BAB"/>
  </w:style>
  <w:style w:type="paragraph" w:customStyle="1" w:styleId="F129B52DE7B74C91ADF2C3B93CEFC886">
    <w:name w:val="F129B52DE7B74C91ADF2C3B93CEFC886"/>
    <w:rsid w:val="00782BAB"/>
  </w:style>
  <w:style w:type="paragraph" w:customStyle="1" w:styleId="4F999CD3B4464071B13AFDED55BB783C">
    <w:name w:val="4F999CD3B4464071B13AFDED55BB783C"/>
    <w:rsid w:val="00782BAB"/>
  </w:style>
  <w:style w:type="paragraph" w:customStyle="1" w:styleId="BFE5B241182648499EB115C8988F9AFD">
    <w:name w:val="BFE5B241182648499EB115C8988F9AFD"/>
    <w:rsid w:val="00782BAB"/>
  </w:style>
  <w:style w:type="paragraph" w:customStyle="1" w:styleId="BF8A7298F19149FEA8F6450AA1CAD35E">
    <w:name w:val="BF8A7298F19149FEA8F6450AA1CAD35E"/>
    <w:rsid w:val="00782BAB"/>
  </w:style>
  <w:style w:type="paragraph" w:customStyle="1" w:styleId="4F57D01D670B4552B837030CF56DD775">
    <w:name w:val="4F57D01D670B4552B837030CF56DD775"/>
    <w:rsid w:val="00782BAB"/>
  </w:style>
  <w:style w:type="paragraph" w:customStyle="1" w:styleId="C31B7E70751A4889825D43CBD01B6652">
    <w:name w:val="C31B7E70751A4889825D43CBD01B6652"/>
    <w:rsid w:val="00782BAB"/>
  </w:style>
  <w:style w:type="paragraph" w:customStyle="1" w:styleId="4EE652BA554B4BC58B515E5C9BE628E3">
    <w:name w:val="4EE652BA554B4BC58B515E5C9BE628E3"/>
    <w:rsid w:val="00782BAB"/>
  </w:style>
  <w:style w:type="paragraph" w:customStyle="1" w:styleId="4EE2EE2395F8457DA20385AE5174169D">
    <w:name w:val="4EE2EE2395F8457DA20385AE5174169D"/>
    <w:rsid w:val="00782BAB"/>
  </w:style>
  <w:style w:type="paragraph" w:customStyle="1" w:styleId="D275D9B8731D412CBCA75BF8B24FB469">
    <w:name w:val="D275D9B8731D412CBCA75BF8B24FB469"/>
    <w:rsid w:val="00782BAB"/>
  </w:style>
  <w:style w:type="paragraph" w:customStyle="1" w:styleId="64A197FA46114F85A4E30565D17CA779">
    <w:name w:val="64A197FA46114F85A4E30565D17CA779"/>
    <w:rsid w:val="00782BAB"/>
  </w:style>
  <w:style w:type="paragraph" w:customStyle="1" w:styleId="E57B4645A83D437E9D39DA83BD3A9AE3">
    <w:name w:val="E57B4645A83D437E9D39DA83BD3A9AE3"/>
    <w:rsid w:val="00782BAB"/>
  </w:style>
  <w:style w:type="paragraph" w:customStyle="1" w:styleId="DE9F5D303FCF4FD8958AA90203C567F3">
    <w:name w:val="DE9F5D303FCF4FD8958AA90203C567F3"/>
    <w:rsid w:val="00782BAB"/>
  </w:style>
  <w:style w:type="paragraph" w:customStyle="1" w:styleId="2E51A62EEB9D4D8D894D1D28FD7D9989">
    <w:name w:val="2E51A62EEB9D4D8D894D1D28FD7D9989"/>
    <w:rsid w:val="00782BAB"/>
  </w:style>
  <w:style w:type="paragraph" w:customStyle="1" w:styleId="6F35C163D3504580B9931A536C5AE01F">
    <w:name w:val="6F35C163D3504580B9931A536C5AE01F"/>
    <w:rsid w:val="00782BAB"/>
  </w:style>
  <w:style w:type="paragraph" w:customStyle="1" w:styleId="8B65DAF3A1364477A2BE58AE72C04642">
    <w:name w:val="8B65DAF3A1364477A2BE58AE72C04642"/>
    <w:rsid w:val="00782BAB"/>
  </w:style>
  <w:style w:type="paragraph" w:customStyle="1" w:styleId="F8F182B1B7EB4C94B4A1E064A29FC359">
    <w:name w:val="F8F182B1B7EB4C94B4A1E064A29FC359"/>
    <w:rsid w:val="00782BAB"/>
  </w:style>
  <w:style w:type="paragraph" w:customStyle="1" w:styleId="A815179B4BC5446694145C4C838BA69E">
    <w:name w:val="A815179B4BC5446694145C4C838BA69E"/>
    <w:rsid w:val="00782BAB"/>
  </w:style>
  <w:style w:type="paragraph" w:customStyle="1" w:styleId="4534E17EC8CA461AA3393A5303B898E5">
    <w:name w:val="4534E17EC8CA461AA3393A5303B898E5"/>
    <w:rsid w:val="00782BAB"/>
  </w:style>
  <w:style w:type="paragraph" w:customStyle="1" w:styleId="7BA28FCD1A1C43EE8EA0EA476A0A0713">
    <w:name w:val="7BA28FCD1A1C43EE8EA0EA476A0A0713"/>
    <w:rsid w:val="00782BAB"/>
  </w:style>
  <w:style w:type="paragraph" w:customStyle="1" w:styleId="0625A35697B045F4B8B6ECDC8DC57EE7">
    <w:name w:val="0625A35697B045F4B8B6ECDC8DC57EE7"/>
    <w:rsid w:val="00782BAB"/>
  </w:style>
  <w:style w:type="paragraph" w:customStyle="1" w:styleId="166E2F6133B241428DEC2071B3F52B7B">
    <w:name w:val="166E2F6133B241428DEC2071B3F52B7B"/>
    <w:rsid w:val="00782BAB"/>
  </w:style>
  <w:style w:type="paragraph" w:customStyle="1" w:styleId="6537465C09D742E79F9E7CA880A7E298">
    <w:name w:val="6537465C09D742E79F9E7CA880A7E298"/>
    <w:rsid w:val="00782BAB"/>
  </w:style>
  <w:style w:type="paragraph" w:customStyle="1" w:styleId="E0CFAF401FAB4B839D48248D946C51EA">
    <w:name w:val="E0CFAF401FAB4B839D48248D946C51EA"/>
    <w:rsid w:val="00782BAB"/>
  </w:style>
  <w:style w:type="paragraph" w:customStyle="1" w:styleId="A0F8445E5F4E4707A72626D8C75545CC">
    <w:name w:val="A0F8445E5F4E4707A72626D8C75545CC"/>
    <w:rsid w:val="00782BAB"/>
  </w:style>
  <w:style w:type="paragraph" w:customStyle="1" w:styleId="DF5E6B2FD9304EAD87B5520ECE902C4C">
    <w:name w:val="DF5E6B2FD9304EAD87B5520ECE902C4C"/>
    <w:rsid w:val="00782BAB"/>
  </w:style>
  <w:style w:type="paragraph" w:customStyle="1" w:styleId="67B9131F6D4644398F2A6237B46D0AA1">
    <w:name w:val="67B9131F6D4644398F2A6237B46D0AA1"/>
    <w:rsid w:val="00782BAB"/>
  </w:style>
  <w:style w:type="paragraph" w:customStyle="1" w:styleId="40AA33A1FFE44D4594897B83A8B08BED">
    <w:name w:val="40AA33A1FFE44D4594897B83A8B08BED"/>
    <w:rsid w:val="00782BAB"/>
  </w:style>
  <w:style w:type="paragraph" w:customStyle="1" w:styleId="41B9D8FFC2C248AAA1F52E9943C8E324">
    <w:name w:val="41B9D8FFC2C248AAA1F52E9943C8E324"/>
    <w:rsid w:val="00782BAB"/>
  </w:style>
  <w:style w:type="paragraph" w:customStyle="1" w:styleId="1B85AA6765664FE5913890F8CC97F7F1">
    <w:name w:val="1B85AA6765664FE5913890F8CC97F7F1"/>
    <w:rsid w:val="00782BAB"/>
  </w:style>
  <w:style w:type="paragraph" w:customStyle="1" w:styleId="4729C0BB3AB24DA1BC132A788E6C71E3">
    <w:name w:val="4729C0BB3AB24DA1BC132A788E6C71E3"/>
    <w:rsid w:val="00782BAB"/>
  </w:style>
  <w:style w:type="paragraph" w:customStyle="1" w:styleId="6DDFE0BE8ABA440C8D104F068824C2E5">
    <w:name w:val="6DDFE0BE8ABA440C8D104F068824C2E5"/>
    <w:rsid w:val="00782BAB"/>
  </w:style>
  <w:style w:type="paragraph" w:customStyle="1" w:styleId="1BCFC3E0695344BDB89A119635102EA1">
    <w:name w:val="1BCFC3E0695344BDB89A119635102EA1"/>
    <w:rsid w:val="00782BAB"/>
  </w:style>
  <w:style w:type="paragraph" w:customStyle="1" w:styleId="8C11914B532F4F7C9DAA200C2A1C8610">
    <w:name w:val="8C11914B532F4F7C9DAA200C2A1C8610"/>
    <w:rsid w:val="00782BAB"/>
  </w:style>
  <w:style w:type="paragraph" w:customStyle="1" w:styleId="8EEFC9FDD1F34792B96FD7461CA45346">
    <w:name w:val="8EEFC9FDD1F34792B96FD7461CA45346"/>
    <w:rsid w:val="00782BAB"/>
  </w:style>
  <w:style w:type="paragraph" w:customStyle="1" w:styleId="93400E105E98409C86CE0278B37314EF">
    <w:name w:val="93400E105E98409C86CE0278B37314EF"/>
    <w:rsid w:val="00782BAB"/>
  </w:style>
  <w:style w:type="paragraph" w:customStyle="1" w:styleId="0F3A83D77901435EA766E6CE282F3D17">
    <w:name w:val="0F3A83D77901435EA766E6CE282F3D17"/>
    <w:rsid w:val="00782BAB"/>
  </w:style>
  <w:style w:type="paragraph" w:customStyle="1" w:styleId="CCB9F99E8E724647B8B11CDE791FF3F1">
    <w:name w:val="CCB9F99E8E724647B8B11CDE791FF3F1"/>
    <w:rsid w:val="00782BAB"/>
  </w:style>
  <w:style w:type="paragraph" w:customStyle="1" w:styleId="16EEFD4168034E2AA950DE43F746CE25">
    <w:name w:val="16EEFD4168034E2AA950DE43F746CE25"/>
    <w:rsid w:val="00782BAB"/>
  </w:style>
  <w:style w:type="paragraph" w:customStyle="1" w:styleId="E844D6C1894C4DF3A6BA01E0BDCD5FD8">
    <w:name w:val="E844D6C1894C4DF3A6BA01E0BDCD5FD8"/>
    <w:rsid w:val="00782BAB"/>
  </w:style>
  <w:style w:type="paragraph" w:customStyle="1" w:styleId="25536ADB3D5C4532BE6211672E04AF8E">
    <w:name w:val="25536ADB3D5C4532BE6211672E04AF8E"/>
    <w:rsid w:val="00782BAB"/>
  </w:style>
  <w:style w:type="paragraph" w:customStyle="1" w:styleId="44F8930E9A204244A8624550A755B382">
    <w:name w:val="44F8930E9A204244A8624550A755B382"/>
    <w:rsid w:val="00782BAB"/>
  </w:style>
  <w:style w:type="paragraph" w:customStyle="1" w:styleId="C4EFEE7A56F3488EA34F4CECB5DEC91B">
    <w:name w:val="C4EFEE7A56F3488EA34F4CECB5DEC91B"/>
    <w:rsid w:val="00782BAB"/>
  </w:style>
  <w:style w:type="paragraph" w:customStyle="1" w:styleId="3781A804F565489EABAF11757B7DB16F">
    <w:name w:val="3781A804F565489EABAF11757B7DB16F"/>
    <w:rsid w:val="00782BAB"/>
  </w:style>
  <w:style w:type="paragraph" w:customStyle="1" w:styleId="F2921353D3A446809EF8FDCC4FC40FD8">
    <w:name w:val="F2921353D3A446809EF8FDCC4FC40FD8"/>
    <w:rsid w:val="00782BAB"/>
  </w:style>
  <w:style w:type="paragraph" w:customStyle="1" w:styleId="28B2279DA5064784BD11C889001136D9">
    <w:name w:val="28B2279DA5064784BD11C889001136D9"/>
    <w:rsid w:val="00782BAB"/>
  </w:style>
  <w:style w:type="paragraph" w:customStyle="1" w:styleId="681D89686A3F45CF9321C5E5C15B623D">
    <w:name w:val="681D89686A3F45CF9321C5E5C15B623D"/>
    <w:rsid w:val="00782BAB"/>
  </w:style>
  <w:style w:type="paragraph" w:customStyle="1" w:styleId="6AE5764DA77D4FA598EE3D2CBAF63EC0">
    <w:name w:val="6AE5764DA77D4FA598EE3D2CBAF63EC0"/>
    <w:rsid w:val="00782BAB"/>
  </w:style>
  <w:style w:type="paragraph" w:customStyle="1" w:styleId="BF8FD84AE5AA491C9E836D5C43AEAE83">
    <w:name w:val="BF8FD84AE5AA491C9E836D5C43AEAE83"/>
    <w:rsid w:val="00782BAB"/>
  </w:style>
  <w:style w:type="paragraph" w:customStyle="1" w:styleId="26FBF2A788A94B1DB8A8EF5C2C259A2B">
    <w:name w:val="26FBF2A788A94B1DB8A8EF5C2C259A2B"/>
    <w:rsid w:val="00782BAB"/>
  </w:style>
  <w:style w:type="paragraph" w:customStyle="1" w:styleId="8EABC31ECA9645D3A6A3CD0457189126">
    <w:name w:val="8EABC31ECA9645D3A6A3CD0457189126"/>
    <w:rsid w:val="00782BAB"/>
  </w:style>
  <w:style w:type="paragraph" w:customStyle="1" w:styleId="B74D4C6277394A79907407214CDB7EC2">
    <w:name w:val="B74D4C6277394A79907407214CDB7EC2"/>
    <w:rsid w:val="00782BAB"/>
  </w:style>
  <w:style w:type="paragraph" w:customStyle="1" w:styleId="47843377819F42B884457EF25E09CFE0">
    <w:name w:val="47843377819F42B884457EF25E09CFE0"/>
    <w:rsid w:val="00782BAB"/>
  </w:style>
  <w:style w:type="paragraph" w:customStyle="1" w:styleId="4ABF6EF444F44EF28C5F9C0A2C49F235">
    <w:name w:val="4ABF6EF444F44EF28C5F9C0A2C49F235"/>
    <w:rsid w:val="00782BAB"/>
  </w:style>
  <w:style w:type="paragraph" w:customStyle="1" w:styleId="0785F2A057D0475EA8A75B71A1539ED3">
    <w:name w:val="0785F2A057D0475EA8A75B71A1539ED3"/>
    <w:rsid w:val="00782BAB"/>
  </w:style>
  <w:style w:type="paragraph" w:customStyle="1" w:styleId="C532205401C841B593364C95B32F83F9">
    <w:name w:val="C532205401C841B593364C95B32F83F9"/>
    <w:rsid w:val="00782BAB"/>
  </w:style>
  <w:style w:type="paragraph" w:customStyle="1" w:styleId="78CA30939C404A4AB59E4594B4663EF0">
    <w:name w:val="78CA30939C404A4AB59E4594B4663EF0"/>
    <w:rsid w:val="00782BAB"/>
  </w:style>
  <w:style w:type="paragraph" w:customStyle="1" w:styleId="6145C108163E460FB9AE3791C43AC000">
    <w:name w:val="6145C108163E460FB9AE3791C43AC000"/>
    <w:rsid w:val="00782BAB"/>
  </w:style>
  <w:style w:type="paragraph" w:customStyle="1" w:styleId="F1D17C62F2DE4A1D99D3C433F168A791">
    <w:name w:val="F1D17C62F2DE4A1D99D3C433F168A791"/>
    <w:rsid w:val="00782BAB"/>
  </w:style>
  <w:style w:type="paragraph" w:customStyle="1" w:styleId="9CECD776129F4A55A38D68803A38DF10">
    <w:name w:val="9CECD776129F4A55A38D68803A38DF10"/>
    <w:rsid w:val="00782BAB"/>
  </w:style>
  <w:style w:type="paragraph" w:customStyle="1" w:styleId="BF52331AC2E947CEB88F1A163AB8060E">
    <w:name w:val="BF52331AC2E947CEB88F1A163AB8060E"/>
    <w:rsid w:val="00782BAB"/>
  </w:style>
  <w:style w:type="paragraph" w:customStyle="1" w:styleId="04374CBD8AC3427CAB09A513D03DE6A1">
    <w:name w:val="04374CBD8AC3427CAB09A513D03DE6A1"/>
    <w:rsid w:val="00782BAB"/>
  </w:style>
  <w:style w:type="paragraph" w:customStyle="1" w:styleId="97DB4A174B4C4D3D95CFA367A2FDEA7C">
    <w:name w:val="97DB4A174B4C4D3D95CFA367A2FDEA7C"/>
    <w:rsid w:val="00782BAB"/>
  </w:style>
  <w:style w:type="paragraph" w:customStyle="1" w:styleId="871C5FF2D823440EBF8961822D9F8292">
    <w:name w:val="871C5FF2D823440EBF8961822D9F8292"/>
    <w:rsid w:val="00782BAB"/>
  </w:style>
  <w:style w:type="paragraph" w:customStyle="1" w:styleId="92F9BB28DF4F4E3AA0547CE739A8A7B8">
    <w:name w:val="92F9BB28DF4F4E3AA0547CE739A8A7B8"/>
    <w:rsid w:val="00782BAB"/>
  </w:style>
  <w:style w:type="paragraph" w:customStyle="1" w:styleId="4182C21350EC4BAFA45059CFFAAF2C90">
    <w:name w:val="4182C21350EC4BAFA45059CFFAAF2C90"/>
    <w:rsid w:val="00782BAB"/>
  </w:style>
  <w:style w:type="paragraph" w:customStyle="1" w:styleId="1438575C03BB4072815945096278E733">
    <w:name w:val="1438575C03BB4072815945096278E733"/>
    <w:rsid w:val="00782BAB"/>
  </w:style>
  <w:style w:type="paragraph" w:customStyle="1" w:styleId="117EFA2F42114203A91DF6D2061EEC18">
    <w:name w:val="117EFA2F42114203A91DF6D2061EEC18"/>
    <w:rsid w:val="00782BAB"/>
  </w:style>
  <w:style w:type="paragraph" w:customStyle="1" w:styleId="7FE5128EF9A543D38890D2120F06EFCB">
    <w:name w:val="7FE5128EF9A543D38890D2120F06EFCB"/>
    <w:rsid w:val="00782BAB"/>
  </w:style>
  <w:style w:type="paragraph" w:customStyle="1" w:styleId="D72BBBB23784410E85429D8B3280B388">
    <w:name w:val="D72BBBB23784410E85429D8B3280B388"/>
    <w:rsid w:val="00782BAB"/>
  </w:style>
  <w:style w:type="paragraph" w:customStyle="1" w:styleId="4E8D95608E5344EA8066805D9F884B95">
    <w:name w:val="4E8D95608E5344EA8066805D9F884B95"/>
    <w:rsid w:val="00782BAB"/>
  </w:style>
  <w:style w:type="paragraph" w:customStyle="1" w:styleId="D7D954789B7A4B839CA67429CE026EC0">
    <w:name w:val="D7D954789B7A4B839CA67429CE026EC0"/>
    <w:rsid w:val="00782BAB"/>
  </w:style>
  <w:style w:type="paragraph" w:customStyle="1" w:styleId="09327CA3D3E14E35BCDDED74C4344EBD">
    <w:name w:val="09327CA3D3E14E35BCDDED74C4344EBD"/>
    <w:rsid w:val="00782BAB"/>
  </w:style>
  <w:style w:type="paragraph" w:customStyle="1" w:styleId="2A1F708B45A04B199E94A94FF3575889">
    <w:name w:val="2A1F708B45A04B199E94A94FF3575889"/>
    <w:rsid w:val="00782BAB"/>
  </w:style>
  <w:style w:type="paragraph" w:customStyle="1" w:styleId="DC0DA85CBB29474C845344E6E4C451D0">
    <w:name w:val="DC0DA85CBB29474C845344E6E4C451D0"/>
    <w:rsid w:val="00782BAB"/>
  </w:style>
  <w:style w:type="paragraph" w:customStyle="1" w:styleId="05876EA96B094C40ACEAB8C7458A9C71">
    <w:name w:val="05876EA96B094C40ACEAB8C7458A9C71"/>
    <w:rsid w:val="00782BAB"/>
  </w:style>
  <w:style w:type="paragraph" w:customStyle="1" w:styleId="9D40957EFEF04A379055E77BD4414A9D">
    <w:name w:val="9D40957EFEF04A379055E77BD4414A9D"/>
    <w:rsid w:val="00782BAB"/>
  </w:style>
  <w:style w:type="paragraph" w:customStyle="1" w:styleId="CD671D054EA240E1BA784A1774361174">
    <w:name w:val="CD671D054EA240E1BA784A1774361174"/>
    <w:rsid w:val="00782BAB"/>
  </w:style>
  <w:style w:type="paragraph" w:customStyle="1" w:styleId="E42C286766C6463BAC052EF0B20659E6">
    <w:name w:val="E42C286766C6463BAC052EF0B20659E6"/>
    <w:rsid w:val="00782BAB"/>
  </w:style>
  <w:style w:type="paragraph" w:customStyle="1" w:styleId="91B86428A4F14E4C8A822EDEF997D06C">
    <w:name w:val="91B86428A4F14E4C8A822EDEF997D06C"/>
    <w:rsid w:val="00782BAB"/>
  </w:style>
  <w:style w:type="paragraph" w:customStyle="1" w:styleId="12D0F47EDF5747CBB73C29AFCC6E3745">
    <w:name w:val="12D0F47EDF5747CBB73C29AFCC6E3745"/>
    <w:rsid w:val="00782BAB"/>
  </w:style>
  <w:style w:type="paragraph" w:customStyle="1" w:styleId="69B3ABDE6077408F8FBFA95949FCBBCC">
    <w:name w:val="69B3ABDE6077408F8FBFA95949FCBBCC"/>
    <w:rsid w:val="00782BAB"/>
  </w:style>
  <w:style w:type="paragraph" w:customStyle="1" w:styleId="494344E401314A418A06A80A4DA55C76">
    <w:name w:val="494344E401314A418A06A80A4DA55C76"/>
    <w:rsid w:val="00782BAB"/>
  </w:style>
  <w:style w:type="paragraph" w:customStyle="1" w:styleId="59D97C51F1A94081A3453B97DA901C11">
    <w:name w:val="59D97C51F1A94081A3453B97DA901C11"/>
    <w:rsid w:val="00782BAB"/>
  </w:style>
  <w:style w:type="paragraph" w:customStyle="1" w:styleId="20F60E83BE7E4D11A7AEEC64A2D55499">
    <w:name w:val="20F60E83BE7E4D11A7AEEC64A2D55499"/>
    <w:rsid w:val="00782BAB"/>
  </w:style>
  <w:style w:type="paragraph" w:customStyle="1" w:styleId="558F21A1F963497EB77B29F8C9871B87">
    <w:name w:val="558F21A1F963497EB77B29F8C9871B87"/>
    <w:rsid w:val="00782BAB"/>
  </w:style>
  <w:style w:type="paragraph" w:customStyle="1" w:styleId="F7AEAA82E2CF4F7A983FDBC333759893">
    <w:name w:val="F7AEAA82E2CF4F7A983FDBC333759893"/>
    <w:rsid w:val="00782BAB"/>
  </w:style>
  <w:style w:type="paragraph" w:customStyle="1" w:styleId="041D16EDA2834E71AC4909D9F67B57C8">
    <w:name w:val="041D16EDA2834E71AC4909D9F67B57C8"/>
    <w:rsid w:val="00782BAB"/>
  </w:style>
  <w:style w:type="paragraph" w:customStyle="1" w:styleId="8380FFB586474387BC81E15E7A1D9DD9">
    <w:name w:val="8380FFB586474387BC81E15E7A1D9DD9"/>
    <w:rsid w:val="00782BAB"/>
  </w:style>
  <w:style w:type="paragraph" w:customStyle="1" w:styleId="B1736005DD044756906FFD1FCBCC05F0">
    <w:name w:val="B1736005DD044756906FFD1FCBCC05F0"/>
    <w:rsid w:val="00782BAB"/>
  </w:style>
  <w:style w:type="paragraph" w:customStyle="1" w:styleId="9D51D419487148C386D642F0099604BD">
    <w:name w:val="9D51D419487148C386D642F0099604BD"/>
    <w:rsid w:val="00782BAB"/>
  </w:style>
  <w:style w:type="paragraph" w:customStyle="1" w:styleId="CECC0159286D472784798017BB14BE65">
    <w:name w:val="CECC0159286D472784798017BB14BE65"/>
    <w:rsid w:val="00782BAB"/>
  </w:style>
  <w:style w:type="paragraph" w:customStyle="1" w:styleId="7D107ACCEAEB4D249DA48440864D7C29">
    <w:name w:val="7D107ACCEAEB4D249DA48440864D7C29"/>
    <w:rsid w:val="00782BAB"/>
  </w:style>
  <w:style w:type="paragraph" w:customStyle="1" w:styleId="CEB8E14649C441CCA6942944D9BAB6AB">
    <w:name w:val="CEB8E14649C441CCA6942944D9BAB6AB"/>
    <w:rsid w:val="00782BAB"/>
  </w:style>
  <w:style w:type="paragraph" w:customStyle="1" w:styleId="55082F1D78EB4D3F8EB9057F575D1B76">
    <w:name w:val="55082F1D78EB4D3F8EB9057F575D1B76"/>
    <w:rsid w:val="00782BAB"/>
  </w:style>
  <w:style w:type="paragraph" w:customStyle="1" w:styleId="F49B3C53A5054C1EA8476D1395E8F027">
    <w:name w:val="F49B3C53A5054C1EA8476D1395E8F027"/>
    <w:rsid w:val="00782BAB"/>
  </w:style>
  <w:style w:type="paragraph" w:customStyle="1" w:styleId="A045450919C04F67AF9992A6EBF20803">
    <w:name w:val="A045450919C04F67AF9992A6EBF20803"/>
    <w:rsid w:val="00782BAB"/>
  </w:style>
  <w:style w:type="paragraph" w:customStyle="1" w:styleId="E719ABB78D524FEF88C1475886414675">
    <w:name w:val="E719ABB78D524FEF88C1475886414675"/>
    <w:rsid w:val="00782BAB"/>
  </w:style>
  <w:style w:type="paragraph" w:customStyle="1" w:styleId="7A58F7A60236443D84A465AEB43D5566">
    <w:name w:val="7A58F7A60236443D84A465AEB43D5566"/>
    <w:rsid w:val="00782BAB"/>
  </w:style>
  <w:style w:type="paragraph" w:customStyle="1" w:styleId="DABEB409663F430CB073EF292AC9939A">
    <w:name w:val="DABEB409663F430CB073EF292AC9939A"/>
    <w:rsid w:val="00782BAB"/>
  </w:style>
  <w:style w:type="paragraph" w:customStyle="1" w:styleId="ACAFBD66F81644C3A8574C481761A122">
    <w:name w:val="ACAFBD66F81644C3A8574C481761A122"/>
    <w:rsid w:val="0003705D"/>
  </w:style>
  <w:style w:type="paragraph" w:customStyle="1" w:styleId="287BF3BCBDD342DBB2EEB28F20DD5584">
    <w:name w:val="287BF3BCBDD342DBB2EEB28F20DD5584"/>
    <w:rsid w:val="0003705D"/>
  </w:style>
  <w:style w:type="paragraph" w:customStyle="1" w:styleId="CDBB5E14B18B422491C0EBFCD65A17A6">
    <w:name w:val="CDBB5E14B18B422491C0EBFCD65A17A6"/>
    <w:rsid w:val="0003705D"/>
  </w:style>
  <w:style w:type="paragraph" w:customStyle="1" w:styleId="272B923B77E4495C90EBC41F85F16534">
    <w:name w:val="272B923B77E4495C90EBC41F85F16534"/>
    <w:rsid w:val="0003705D"/>
  </w:style>
  <w:style w:type="paragraph" w:customStyle="1" w:styleId="5DD6E18656994C47822C6B6E5FC134D4">
    <w:name w:val="5DD6E18656994C47822C6B6E5FC134D4"/>
    <w:rsid w:val="0003705D"/>
  </w:style>
  <w:style w:type="paragraph" w:customStyle="1" w:styleId="42EFCBE681484FC08E5BBB79F73E9D82">
    <w:name w:val="42EFCBE681484FC08E5BBB79F73E9D82"/>
    <w:rsid w:val="0003705D"/>
  </w:style>
  <w:style w:type="paragraph" w:customStyle="1" w:styleId="CC73ECD41D9842EFBE7E36175D93A232">
    <w:name w:val="CC73ECD41D9842EFBE7E36175D93A232"/>
    <w:rsid w:val="0003705D"/>
  </w:style>
  <w:style w:type="paragraph" w:customStyle="1" w:styleId="941B1122A3BE4026A8E54D755AEFD833">
    <w:name w:val="941B1122A3BE4026A8E54D755AEFD833"/>
    <w:rsid w:val="0003705D"/>
  </w:style>
  <w:style w:type="paragraph" w:customStyle="1" w:styleId="DFED4469DFE8424D803C86AE552CDF77">
    <w:name w:val="DFED4469DFE8424D803C86AE552CDF77"/>
    <w:rsid w:val="0003705D"/>
  </w:style>
  <w:style w:type="paragraph" w:customStyle="1" w:styleId="9CE45C04CC7C49A49A00A6AE45792C4A">
    <w:name w:val="9CE45C04CC7C49A49A00A6AE45792C4A"/>
    <w:rsid w:val="0003705D"/>
  </w:style>
  <w:style w:type="paragraph" w:customStyle="1" w:styleId="A4B58D65AF1B479487A08C4FCED59035">
    <w:name w:val="A4B58D65AF1B479487A08C4FCED59035"/>
    <w:rsid w:val="0003705D"/>
  </w:style>
  <w:style w:type="paragraph" w:customStyle="1" w:styleId="3CF29D07FE564E92975F84B558C2B874">
    <w:name w:val="3CF29D07FE564E92975F84B558C2B874"/>
    <w:rsid w:val="0003705D"/>
  </w:style>
  <w:style w:type="paragraph" w:customStyle="1" w:styleId="4FD5AF020C4E48F8953E363BB5635AD6">
    <w:name w:val="4FD5AF020C4E48F8953E363BB5635AD6"/>
    <w:rsid w:val="0003705D"/>
  </w:style>
  <w:style w:type="paragraph" w:customStyle="1" w:styleId="35C656B71AB242258A5F716489F398C5">
    <w:name w:val="35C656B71AB242258A5F716489F398C5"/>
    <w:rsid w:val="0003705D"/>
  </w:style>
  <w:style w:type="paragraph" w:customStyle="1" w:styleId="55CBC3455DD54F978A7688B661D3E9F2">
    <w:name w:val="55CBC3455DD54F978A7688B661D3E9F2"/>
    <w:rsid w:val="0003705D"/>
  </w:style>
  <w:style w:type="paragraph" w:customStyle="1" w:styleId="810B603B5F764ED39A7B84FEBCEE7813">
    <w:name w:val="810B603B5F764ED39A7B84FEBCEE7813"/>
    <w:rsid w:val="0003705D"/>
  </w:style>
  <w:style w:type="paragraph" w:customStyle="1" w:styleId="504A3026877F4A76AA327623E6C01304">
    <w:name w:val="504A3026877F4A76AA327623E6C01304"/>
    <w:rsid w:val="0003705D"/>
  </w:style>
  <w:style w:type="paragraph" w:customStyle="1" w:styleId="8B7A000B60BD4AB1874AF929B40F653E">
    <w:name w:val="8B7A000B60BD4AB1874AF929B40F653E"/>
    <w:rsid w:val="0003705D"/>
  </w:style>
  <w:style w:type="paragraph" w:customStyle="1" w:styleId="EE3885D4AFCF406DABDE9CED8D7FF5D7">
    <w:name w:val="EE3885D4AFCF406DABDE9CED8D7FF5D7"/>
    <w:rsid w:val="0003705D"/>
  </w:style>
  <w:style w:type="paragraph" w:customStyle="1" w:styleId="3ECEEB93089649B0AB81C912C998DF79">
    <w:name w:val="3ECEEB93089649B0AB81C912C998DF79"/>
    <w:rsid w:val="0003705D"/>
  </w:style>
  <w:style w:type="paragraph" w:customStyle="1" w:styleId="C1F4C4BF573049A2990FCDFD262282FC">
    <w:name w:val="C1F4C4BF573049A2990FCDFD262282FC"/>
    <w:rsid w:val="0003705D"/>
  </w:style>
  <w:style w:type="paragraph" w:customStyle="1" w:styleId="1FC591BABF584BD5B6470312653D7F63">
    <w:name w:val="1FC591BABF584BD5B6470312653D7F63"/>
    <w:rsid w:val="0003705D"/>
  </w:style>
  <w:style w:type="paragraph" w:customStyle="1" w:styleId="85931ACA7C484EB89D12C3C23E4394CF">
    <w:name w:val="85931ACA7C484EB89D12C3C23E4394CF"/>
    <w:rsid w:val="0003705D"/>
  </w:style>
  <w:style w:type="paragraph" w:customStyle="1" w:styleId="2473399EC565489CB41F8DAF9C8FAE0A">
    <w:name w:val="2473399EC565489CB41F8DAF9C8FAE0A"/>
    <w:rsid w:val="0003705D"/>
  </w:style>
  <w:style w:type="paragraph" w:customStyle="1" w:styleId="EBF516EC432D4E09A6BEFA97EEFCF7F6">
    <w:name w:val="EBF516EC432D4E09A6BEFA97EEFCF7F6"/>
    <w:rsid w:val="0003705D"/>
  </w:style>
  <w:style w:type="paragraph" w:customStyle="1" w:styleId="0FCC69C613DB4412871BE0C6345D8C6A">
    <w:name w:val="0FCC69C613DB4412871BE0C6345D8C6A"/>
    <w:rsid w:val="0003705D"/>
  </w:style>
  <w:style w:type="paragraph" w:customStyle="1" w:styleId="8D34666D32F34E3FA6E04B92E391EB38">
    <w:name w:val="8D34666D32F34E3FA6E04B92E391EB38"/>
    <w:rsid w:val="0003705D"/>
  </w:style>
  <w:style w:type="paragraph" w:customStyle="1" w:styleId="B638CF5324684A5092EBB952EE702B76">
    <w:name w:val="B638CF5324684A5092EBB952EE702B76"/>
    <w:rsid w:val="0003705D"/>
  </w:style>
  <w:style w:type="paragraph" w:customStyle="1" w:styleId="2EFB874C135244C09B54C97794B7A548">
    <w:name w:val="2EFB874C135244C09B54C97794B7A548"/>
    <w:rsid w:val="0003705D"/>
  </w:style>
  <w:style w:type="paragraph" w:customStyle="1" w:styleId="509388C9448C4320A6A58AA0930F7C75">
    <w:name w:val="509388C9448C4320A6A58AA0930F7C75"/>
    <w:rsid w:val="0003705D"/>
  </w:style>
  <w:style w:type="paragraph" w:customStyle="1" w:styleId="324559A433434E33AE43665E3280A3E0">
    <w:name w:val="324559A433434E33AE43665E3280A3E0"/>
    <w:rsid w:val="0003705D"/>
  </w:style>
  <w:style w:type="paragraph" w:customStyle="1" w:styleId="B2F33C9722354C338A85CA656BC48D60">
    <w:name w:val="B2F33C9722354C338A85CA656BC48D60"/>
    <w:rsid w:val="0003705D"/>
  </w:style>
  <w:style w:type="paragraph" w:customStyle="1" w:styleId="65B892BA3C21492CB8A8BD75264C489E">
    <w:name w:val="65B892BA3C21492CB8A8BD75264C489E"/>
    <w:rsid w:val="0003705D"/>
  </w:style>
  <w:style w:type="paragraph" w:customStyle="1" w:styleId="751435A73D8C429E8D6971FBF780C5B3">
    <w:name w:val="751435A73D8C429E8D6971FBF780C5B3"/>
    <w:rsid w:val="0003705D"/>
  </w:style>
  <w:style w:type="paragraph" w:customStyle="1" w:styleId="6370FFE492394F96ABD03350CF834631">
    <w:name w:val="6370FFE492394F96ABD03350CF834631"/>
    <w:rsid w:val="0003705D"/>
  </w:style>
  <w:style w:type="paragraph" w:customStyle="1" w:styleId="F1E83BB3EBB84986B0244C8CAA90DF27">
    <w:name w:val="F1E83BB3EBB84986B0244C8CAA90DF27"/>
    <w:rsid w:val="0003705D"/>
  </w:style>
  <w:style w:type="paragraph" w:customStyle="1" w:styleId="916543BB6E7B4724A01B0783A2406DBD">
    <w:name w:val="916543BB6E7B4724A01B0783A2406DBD"/>
    <w:rsid w:val="0003705D"/>
  </w:style>
  <w:style w:type="paragraph" w:customStyle="1" w:styleId="8194457A4D4449D6926D5629C9437406">
    <w:name w:val="8194457A4D4449D6926D5629C9437406"/>
    <w:rsid w:val="0003705D"/>
  </w:style>
  <w:style w:type="paragraph" w:customStyle="1" w:styleId="575AD8B63B9D4D1C97F1D2FD960E2543">
    <w:name w:val="575AD8B63B9D4D1C97F1D2FD960E2543"/>
    <w:rsid w:val="0003705D"/>
  </w:style>
  <w:style w:type="paragraph" w:customStyle="1" w:styleId="F2E14D1205E3425AB6E0ED89738C0FC7">
    <w:name w:val="F2E14D1205E3425AB6E0ED89738C0FC7"/>
    <w:rsid w:val="0003705D"/>
  </w:style>
  <w:style w:type="paragraph" w:customStyle="1" w:styleId="CFFE3FB954894F55A904A2D979866C1E">
    <w:name w:val="CFFE3FB954894F55A904A2D979866C1E"/>
    <w:rsid w:val="0003705D"/>
  </w:style>
  <w:style w:type="paragraph" w:customStyle="1" w:styleId="76A0849554BF4BA8A02CC9A3218391BA">
    <w:name w:val="76A0849554BF4BA8A02CC9A3218391BA"/>
    <w:rsid w:val="0003705D"/>
  </w:style>
  <w:style w:type="paragraph" w:customStyle="1" w:styleId="F7872B60D67246DCBDA38E8F0E71EAB5">
    <w:name w:val="F7872B60D67246DCBDA38E8F0E71EAB5"/>
    <w:rsid w:val="0003705D"/>
  </w:style>
  <w:style w:type="paragraph" w:customStyle="1" w:styleId="0F764B8EE9E04EF2B612B2AB39377BD8">
    <w:name w:val="0F764B8EE9E04EF2B612B2AB39377BD8"/>
    <w:rsid w:val="0003705D"/>
  </w:style>
  <w:style w:type="paragraph" w:customStyle="1" w:styleId="86B15604233541B2AEA9240533D22BFE">
    <w:name w:val="86B15604233541B2AEA9240533D22BFE"/>
    <w:rsid w:val="0003705D"/>
  </w:style>
  <w:style w:type="paragraph" w:customStyle="1" w:styleId="0B8E0E5783C04629BF4EA9A9A1C92066">
    <w:name w:val="0B8E0E5783C04629BF4EA9A9A1C92066"/>
    <w:rsid w:val="0003705D"/>
  </w:style>
  <w:style w:type="paragraph" w:customStyle="1" w:styleId="A64FDAEDA48D4988910D2E3FF36EB8C7">
    <w:name w:val="A64FDAEDA48D4988910D2E3FF36EB8C7"/>
    <w:rsid w:val="0003705D"/>
  </w:style>
  <w:style w:type="paragraph" w:customStyle="1" w:styleId="4E647C0F98154FB39D29074DC0DD9D02">
    <w:name w:val="4E647C0F98154FB39D29074DC0DD9D02"/>
    <w:rsid w:val="0003705D"/>
  </w:style>
  <w:style w:type="paragraph" w:customStyle="1" w:styleId="569BA05A181A488FBEB8D588FC7AD2BC">
    <w:name w:val="569BA05A181A488FBEB8D588FC7AD2BC"/>
    <w:rsid w:val="0003705D"/>
  </w:style>
  <w:style w:type="paragraph" w:customStyle="1" w:styleId="9778A4A298B8409DB07CBA304AC098A4">
    <w:name w:val="9778A4A298B8409DB07CBA304AC098A4"/>
    <w:rsid w:val="0003705D"/>
  </w:style>
  <w:style w:type="paragraph" w:customStyle="1" w:styleId="FD5CB3D3A56B4E4EA82D40806CC44A8E">
    <w:name w:val="FD5CB3D3A56B4E4EA82D40806CC44A8E"/>
    <w:rsid w:val="0003705D"/>
  </w:style>
  <w:style w:type="paragraph" w:customStyle="1" w:styleId="556B8465F8FA499B8B87D41659150160">
    <w:name w:val="556B8465F8FA499B8B87D41659150160"/>
    <w:rsid w:val="0003705D"/>
  </w:style>
  <w:style w:type="paragraph" w:customStyle="1" w:styleId="1B87550ADA2A47108B6F1B6A1120B8AC">
    <w:name w:val="1B87550ADA2A47108B6F1B6A1120B8AC"/>
    <w:rsid w:val="0003705D"/>
  </w:style>
  <w:style w:type="paragraph" w:customStyle="1" w:styleId="CE1EA289907F42C0BF9CE177530DFCB1">
    <w:name w:val="CE1EA289907F42C0BF9CE177530DFCB1"/>
    <w:rsid w:val="0003705D"/>
  </w:style>
  <w:style w:type="paragraph" w:customStyle="1" w:styleId="155A777F711E40CC962A9218B1054C8E">
    <w:name w:val="155A777F711E40CC962A9218B1054C8E"/>
    <w:rsid w:val="0003705D"/>
  </w:style>
  <w:style w:type="paragraph" w:customStyle="1" w:styleId="8DDA8E3129E340BA9FF36EBF3D8CD666">
    <w:name w:val="8DDA8E3129E340BA9FF36EBF3D8CD666"/>
    <w:rsid w:val="0003705D"/>
  </w:style>
  <w:style w:type="paragraph" w:customStyle="1" w:styleId="CCAF6D5E0D774F0DB80C548F4C56EC66">
    <w:name w:val="CCAF6D5E0D774F0DB80C548F4C56EC66"/>
    <w:rsid w:val="0003705D"/>
  </w:style>
  <w:style w:type="paragraph" w:customStyle="1" w:styleId="7E5B6306DCD448AEBAE6806552BB2F9E">
    <w:name w:val="7E5B6306DCD448AEBAE6806552BB2F9E"/>
    <w:rsid w:val="0003705D"/>
  </w:style>
  <w:style w:type="paragraph" w:customStyle="1" w:styleId="E480C4C1A4344851993B4096B9D2E2A6">
    <w:name w:val="E480C4C1A4344851993B4096B9D2E2A6"/>
    <w:rsid w:val="0003705D"/>
  </w:style>
  <w:style w:type="paragraph" w:customStyle="1" w:styleId="1970BEE30F1E47948F6E8AE14E11F533">
    <w:name w:val="1970BEE30F1E47948F6E8AE14E11F533"/>
    <w:rsid w:val="0003705D"/>
  </w:style>
  <w:style w:type="paragraph" w:customStyle="1" w:styleId="D0D2C2C57FC14E65891681AA0549B92D">
    <w:name w:val="D0D2C2C57FC14E65891681AA0549B92D"/>
    <w:rsid w:val="0003705D"/>
  </w:style>
  <w:style w:type="paragraph" w:customStyle="1" w:styleId="35354783089B4F51A448EDDF938CA493">
    <w:name w:val="35354783089B4F51A448EDDF938CA493"/>
    <w:rsid w:val="0003705D"/>
  </w:style>
  <w:style w:type="paragraph" w:customStyle="1" w:styleId="BB2E274B765C447F8D6BBBA1C2BED4BE">
    <w:name w:val="BB2E274B765C447F8D6BBBA1C2BED4BE"/>
    <w:rsid w:val="0003705D"/>
  </w:style>
  <w:style w:type="paragraph" w:customStyle="1" w:styleId="A0DE54A640E4445BA2AB6472B44DA6B6">
    <w:name w:val="A0DE54A640E4445BA2AB6472B44DA6B6"/>
    <w:rsid w:val="0003705D"/>
  </w:style>
  <w:style w:type="paragraph" w:customStyle="1" w:styleId="11F629B1164E4A8C8D8FF266BB141C28">
    <w:name w:val="11F629B1164E4A8C8D8FF266BB141C28"/>
    <w:rsid w:val="0003705D"/>
  </w:style>
  <w:style w:type="paragraph" w:customStyle="1" w:styleId="A4642CAAB7A24307824F217031B8A0F0">
    <w:name w:val="A4642CAAB7A24307824F217031B8A0F0"/>
    <w:rsid w:val="0003705D"/>
  </w:style>
  <w:style w:type="paragraph" w:customStyle="1" w:styleId="F665C3D9B42C4937BD2E7889AB44DADC">
    <w:name w:val="F665C3D9B42C4937BD2E7889AB44DADC"/>
    <w:rsid w:val="0003705D"/>
  </w:style>
  <w:style w:type="paragraph" w:customStyle="1" w:styleId="36CB9658BC064595B45C1327E70DB359">
    <w:name w:val="36CB9658BC064595B45C1327E70DB359"/>
    <w:rsid w:val="0003705D"/>
  </w:style>
  <w:style w:type="paragraph" w:customStyle="1" w:styleId="A43A905218C843EC86A4D39BA6C9961E">
    <w:name w:val="A43A905218C843EC86A4D39BA6C9961E"/>
    <w:rsid w:val="0003705D"/>
  </w:style>
  <w:style w:type="paragraph" w:customStyle="1" w:styleId="746AD570E18B433ABEAA77F954C31677">
    <w:name w:val="746AD570E18B433ABEAA77F954C31677"/>
    <w:rsid w:val="0003705D"/>
  </w:style>
  <w:style w:type="paragraph" w:customStyle="1" w:styleId="127C4FB16B5543CC850B44810C674EA3">
    <w:name w:val="127C4FB16B5543CC850B44810C674EA3"/>
    <w:rsid w:val="0003705D"/>
  </w:style>
  <w:style w:type="paragraph" w:customStyle="1" w:styleId="0B659F20441E4D99AB12D4A0DBEA6351">
    <w:name w:val="0B659F20441E4D99AB12D4A0DBEA6351"/>
    <w:rsid w:val="0003705D"/>
  </w:style>
  <w:style w:type="paragraph" w:customStyle="1" w:styleId="73E78E8E8A374738B20E5CCE82CCE511">
    <w:name w:val="73E78E8E8A374738B20E5CCE82CCE511"/>
    <w:rsid w:val="0003705D"/>
  </w:style>
  <w:style w:type="paragraph" w:customStyle="1" w:styleId="67109F4DFA074194A0FA4C4DB43A2C15">
    <w:name w:val="67109F4DFA074194A0FA4C4DB43A2C15"/>
    <w:rsid w:val="0003705D"/>
  </w:style>
  <w:style w:type="paragraph" w:customStyle="1" w:styleId="B6151147A59142C2A471B4BA357B815F">
    <w:name w:val="B6151147A59142C2A471B4BA357B815F"/>
    <w:rsid w:val="0003705D"/>
  </w:style>
  <w:style w:type="paragraph" w:customStyle="1" w:styleId="9D61FEBE7D4747D992EB108CB655F0A2">
    <w:name w:val="9D61FEBE7D4747D992EB108CB655F0A2"/>
    <w:rsid w:val="0003705D"/>
  </w:style>
  <w:style w:type="paragraph" w:customStyle="1" w:styleId="9D207BB4CE924EE5B8BCB82AC2501689">
    <w:name w:val="9D207BB4CE924EE5B8BCB82AC2501689"/>
    <w:rsid w:val="0003705D"/>
  </w:style>
  <w:style w:type="paragraph" w:customStyle="1" w:styleId="03D1D61D31B747E99E7FD82107532E3B">
    <w:name w:val="03D1D61D31B747E99E7FD82107532E3B"/>
    <w:rsid w:val="0003705D"/>
  </w:style>
  <w:style w:type="paragraph" w:customStyle="1" w:styleId="19FA04C728674EE0AF1273B6E1F60410">
    <w:name w:val="19FA04C728674EE0AF1273B6E1F60410"/>
    <w:rsid w:val="0003705D"/>
  </w:style>
  <w:style w:type="paragraph" w:customStyle="1" w:styleId="6F7B625817FC4376B0D6A0D801AFD46B">
    <w:name w:val="6F7B625817FC4376B0D6A0D801AFD46B"/>
    <w:rsid w:val="0003705D"/>
  </w:style>
  <w:style w:type="paragraph" w:customStyle="1" w:styleId="D7800EB328034A7CA8E5A23640C0C5B6">
    <w:name w:val="D7800EB328034A7CA8E5A23640C0C5B6"/>
    <w:rsid w:val="0003705D"/>
  </w:style>
  <w:style w:type="paragraph" w:customStyle="1" w:styleId="2266367F478B4D459DBDE17462527BCD">
    <w:name w:val="2266367F478B4D459DBDE17462527BCD"/>
    <w:rsid w:val="0003705D"/>
  </w:style>
  <w:style w:type="paragraph" w:customStyle="1" w:styleId="448AAD81B40E4F1986F10A257C6B1D01">
    <w:name w:val="448AAD81B40E4F1986F10A257C6B1D01"/>
    <w:rsid w:val="0003705D"/>
  </w:style>
  <w:style w:type="paragraph" w:customStyle="1" w:styleId="1CD6217D126F443B8D07BB72B0605FDD">
    <w:name w:val="1CD6217D126F443B8D07BB72B0605FDD"/>
    <w:rsid w:val="0003705D"/>
  </w:style>
  <w:style w:type="paragraph" w:customStyle="1" w:styleId="155E4AECF54C435D928D518D03D91B66">
    <w:name w:val="155E4AECF54C435D928D518D03D91B66"/>
    <w:rsid w:val="0003705D"/>
  </w:style>
  <w:style w:type="paragraph" w:customStyle="1" w:styleId="E4E839FB7B8F4E59B9208A0B1A0A7727">
    <w:name w:val="E4E839FB7B8F4E59B9208A0B1A0A7727"/>
    <w:rsid w:val="0003705D"/>
  </w:style>
  <w:style w:type="paragraph" w:customStyle="1" w:styleId="A1B5AFFC873748698AAA733D11A865D6">
    <w:name w:val="A1B5AFFC873748698AAA733D11A865D6"/>
    <w:rsid w:val="0003705D"/>
  </w:style>
  <w:style w:type="paragraph" w:customStyle="1" w:styleId="99C01878C6E54FCA89407330F3CC11E7">
    <w:name w:val="99C01878C6E54FCA89407330F3CC11E7"/>
    <w:rsid w:val="0003705D"/>
  </w:style>
  <w:style w:type="paragraph" w:customStyle="1" w:styleId="DDE6FE88E9994AB98DE90918A4B3D952">
    <w:name w:val="DDE6FE88E9994AB98DE90918A4B3D952"/>
    <w:rsid w:val="0003705D"/>
  </w:style>
  <w:style w:type="paragraph" w:customStyle="1" w:styleId="D021154C2E0B4768B118B9579C02198B">
    <w:name w:val="D021154C2E0B4768B118B9579C02198B"/>
    <w:rsid w:val="0003705D"/>
  </w:style>
  <w:style w:type="paragraph" w:customStyle="1" w:styleId="6716AF6C5AF14B6884C80CAC9C66942F">
    <w:name w:val="6716AF6C5AF14B6884C80CAC9C66942F"/>
    <w:rsid w:val="0003705D"/>
  </w:style>
  <w:style w:type="paragraph" w:customStyle="1" w:styleId="08A8A3E9C72147B28C57DB1CED4FB044">
    <w:name w:val="08A8A3E9C72147B28C57DB1CED4FB044"/>
    <w:rsid w:val="0003705D"/>
  </w:style>
  <w:style w:type="paragraph" w:customStyle="1" w:styleId="74D268A67244496B8EA41C4893262A9A">
    <w:name w:val="74D268A67244496B8EA41C4893262A9A"/>
    <w:rsid w:val="0003705D"/>
  </w:style>
  <w:style w:type="paragraph" w:customStyle="1" w:styleId="0016E3DC9D8149AE85448D683DA5D4FA">
    <w:name w:val="0016E3DC9D8149AE85448D683DA5D4FA"/>
    <w:rsid w:val="0003705D"/>
  </w:style>
  <w:style w:type="paragraph" w:customStyle="1" w:styleId="8C8BF051D3314309A563D6D5E263CA4F">
    <w:name w:val="8C8BF051D3314309A563D6D5E263CA4F"/>
    <w:rsid w:val="0003705D"/>
  </w:style>
  <w:style w:type="paragraph" w:customStyle="1" w:styleId="D76A1604A30A41F69715270F45381E44">
    <w:name w:val="D76A1604A30A41F69715270F45381E44"/>
    <w:rsid w:val="0003705D"/>
  </w:style>
  <w:style w:type="paragraph" w:customStyle="1" w:styleId="783184C4B89D480EA41FE4AEBEB23F84">
    <w:name w:val="783184C4B89D480EA41FE4AEBEB23F84"/>
    <w:rsid w:val="0003705D"/>
  </w:style>
  <w:style w:type="paragraph" w:customStyle="1" w:styleId="7B8F4F2B39EA46398BE61C179A372BE8">
    <w:name w:val="7B8F4F2B39EA46398BE61C179A372BE8"/>
    <w:rsid w:val="0003705D"/>
  </w:style>
  <w:style w:type="paragraph" w:customStyle="1" w:styleId="8EC3EC4DC8E44208A2A9388C636E6750">
    <w:name w:val="8EC3EC4DC8E44208A2A9388C636E6750"/>
    <w:rsid w:val="0003705D"/>
  </w:style>
  <w:style w:type="paragraph" w:customStyle="1" w:styleId="DDBB3E1590074E63A16ED467225C8B07">
    <w:name w:val="DDBB3E1590074E63A16ED467225C8B07"/>
    <w:rsid w:val="0003705D"/>
  </w:style>
  <w:style w:type="paragraph" w:customStyle="1" w:styleId="268E21CE734D47318F39102782E39B23">
    <w:name w:val="268E21CE734D47318F39102782E39B23"/>
    <w:rsid w:val="0003705D"/>
  </w:style>
  <w:style w:type="paragraph" w:customStyle="1" w:styleId="959CA905461A4C9495F511814B69A3AB">
    <w:name w:val="959CA905461A4C9495F511814B69A3AB"/>
    <w:rsid w:val="0003705D"/>
  </w:style>
  <w:style w:type="paragraph" w:customStyle="1" w:styleId="499E3923E79845578339302B68762F2D">
    <w:name w:val="499E3923E79845578339302B68762F2D"/>
    <w:rsid w:val="0003705D"/>
  </w:style>
  <w:style w:type="paragraph" w:customStyle="1" w:styleId="ADFC453F942141FFA9ED05F6EBD27096">
    <w:name w:val="ADFC453F942141FFA9ED05F6EBD27096"/>
    <w:rsid w:val="0003705D"/>
  </w:style>
  <w:style w:type="paragraph" w:customStyle="1" w:styleId="3501A441A9E04F5AA2272FF38E1DBFFA">
    <w:name w:val="3501A441A9E04F5AA2272FF38E1DBFFA"/>
    <w:rsid w:val="0003705D"/>
  </w:style>
  <w:style w:type="paragraph" w:customStyle="1" w:styleId="329A25F21D884E438909597353312CC9">
    <w:name w:val="329A25F21D884E438909597353312CC9"/>
    <w:rsid w:val="0003705D"/>
  </w:style>
  <w:style w:type="paragraph" w:customStyle="1" w:styleId="8EFDC2B67EEF4845B5D414367225F9D0">
    <w:name w:val="8EFDC2B67EEF4845B5D414367225F9D0"/>
    <w:rsid w:val="0003705D"/>
  </w:style>
  <w:style w:type="paragraph" w:customStyle="1" w:styleId="08C7CD2F05E14F28B800EBB4921FD19E">
    <w:name w:val="08C7CD2F05E14F28B800EBB4921FD19E"/>
    <w:rsid w:val="0003705D"/>
  </w:style>
  <w:style w:type="paragraph" w:customStyle="1" w:styleId="F9443AB504B447C0A47A8C4E08121466">
    <w:name w:val="F9443AB504B447C0A47A8C4E08121466"/>
    <w:rsid w:val="0003705D"/>
  </w:style>
  <w:style w:type="paragraph" w:customStyle="1" w:styleId="EB5C0449C00A40799A68A472758CCE36">
    <w:name w:val="EB5C0449C00A40799A68A472758CCE36"/>
    <w:rsid w:val="0003705D"/>
  </w:style>
  <w:style w:type="paragraph" w:customStyle="1" w:styleId="61A9B0000DCB49E0B8B3A807398D5BEA">
    <w:name w:val="61A9B0000DCB49E0B8B3A807398D5BEA"/>
    <w:rsid w:val="0003705D"/>
  </w:style>
  <w:style w:type="paragraph" w:customStyle="1" w:styleId="4D9AA82656154BF4B850D71A671C592B">
    <w:name w:val="4D9AA82656154BF4B850D71A671C592B"/>
    <w:rsid w:val="0003705D"/>
  </w:style>
  <w:style w:type="paragraph" w:customStyle="1" w:styleId="EBE196EFCC6C46AB8181D36077BED6C1">
    <w:name w:val="EBE196EFCC6C46AB8181D36077BED6C1"/>
    <w:rsid w:val="0003705D"/>
  </w:style>
  <w:style w:type="paragraph" w:customStyle="1" w:styleId="D62C2C337DB942E8A25412352E5464DF">
    <w:name w:val="D62C2C337DB942E8A25412352E5464DF"/>
    <w:rsid w:val="0003705D"/>
  </w:style>
  <w:style w:type="paragraph" w:customStyle="1" w:styleId="3114F45EA8C6497BA0E5CC3A324CB384">
    <w:name w:val="3114F45EA8C6497BA0E5CC3A324CB384"/>
    <w:rsid w:val="0003705D"/>
  </w:style>
  <w:style w:type="paragraph" w:customStyle="1" w:styleId="9B20C6AD378047968E7416C6EBCD31D9">
    <w:name w:val="9B20C6AD378047968E7416C6EBCD31D9"/>
    <w:rsid w:val="0003705D"/>
  </w:style>
  <w:style w:type="paragraph" w:customStyle="1" w:styleId="40597161BD3E4F0AA5696B93568489B7">
    <w:name w:val="40597161BD3E4F0AA5696B93568489B7"/>
    <w:rsid w:val="0003705D"/>
  </w:style>
  <w:style w:type="paragraph" w:customStyle="1" w:styleId="960BF28D07614C7492F7BB3B49FF18C9">
    <w:name w:val="960BF28D07614C7492F7BB3B49FF18C9"/>
    <w:rsid w:val="0003705D"/>
  </w:style>
  <w:style w:type="paragraph" w:customStyle="1" w:styleId="D4B276ACC9704D6FBC584C3833D5FF34">
    <w:name w:val="D4B276ACC9704D6FBC584C3833D5FF34"/>
    <w:rsid w:val="0003705D"/>
  </w:style>
  <w:style w:type="paragraph" w:customStyle="1" w:styleId="E1DE1B4FEC4443E8887915E02A59A994">
    <w:name w:val="E1DE1B4FEC4443E8887915E02A59A994"/>
    <w:rsid w:val="0003705D"/>
  </w:style>
  <w:style w:type="paragraph" w:customStyle="1" w:styleId="BD5C5082553C485B88A873B3A786320F">
    <w:name w:val="BD5C5082553C485B88A873B3A786320F"/>
    <w:rsid w:val="0003705D"/>
  </w:style>
  <w:style w:type="paragraph" w:customStyle="1" w:styleId="7A85C2D9C6B746FAB9F4B24BD4BC5837">
    <w:name w:val="7A85C2D9C6B746FAB9F4B24BD4BC5837"/>
    <w:rsid w:val="0003705D"/>
  </w:style>
  <w:style w:type="paragraph" w:customStyle="1" w:styleId="A5EE1DA3FCB544BFA2D7891C85717D24">
    <w:name w:val="A5EE1DA3FCB544BFA2D7891C85717D24"/>
    <w:rsid w:val="0003705D"/>
  </w:style>
  <w:style w:type="paragraph" w:customStyle="1" w:styleId="78A9057A744D4B9A93C6D04CDED7D2E6">
    <w:name w:val="78A9057A744D4B9A93C6D04CDED7D2E6"/>
    <w:rsid w:val="0003705D"/>
  </w:style>
  <w:style w:type="paragraph" w:customStyle="1" w:styleId="58924E723EAD4EEAB18ACAA175D37543">
    <w:name w:val="58924E723EAD4EEAB18ACAA175D37543"/>
    <w:rsid w:val="0003705D"/>
  </w:style>
  <w:style w:type="paragraph" w:customStyle="1" w:styleId="D8488174D61B4953AE8C246B108D4482">
    <w:name w:val="D8488174D61B4953AE8C246B108D4482"/>
    <w:rsid w:val="0003705D"/>
  </w:style>
  <w:style w:type="paragraph" w:customStyle="1" w:styleId="6269FCC9A4FA4F0DB9FFC95917F0AEDC">
    <w:name w:val="6269FCC9A4FA4F0DB9FFC95917F0AEDC"/>
    <w:rsid w:val="0003705D"/>
  </w:style>
  <w:style w:type="paragraph" w:customStyle="1" w:styleId="9F83F7D81822404880C32266ABBCE8C2">
    <w:name w:val="9F83F7D81822404880C32266ABBCE8C2"/>
    <w:rsid w:val="0003705D"/>
  </w:style>
  <w:style w:type="paragraph" w:customStyle="1" w:styleId="92E08EF4690243118F4C5E17846047FB">
    <w:name w:val="92E08EF4690243118F4C5E17846047FB"/>
    <w:rsid w:val="0003705D"/>
  </w:style>
  <w:style w:type="paragraph" w:customStyle="1" w:styleId="0E5D3525D3524B618D650C996C44452C">
    <w:name w:val="0E5D3525D3524B618D650C996C44452C"/>
    <w:rsid w:val="0003705D"/>
  </w:style>
  <w:style w:type="paragraph" w:customStyle="1" w:styleId="A51C8E8F59754DAF9A883EBC2AC32C74">
    <w:name w:val="A51C8E8F59754DAF9A883EBC2AC32C74"/>
    <w:rsid w:val="0003705D"/>
  </w:style>
  <w:style w:type="paragraph" w:customStyle="1" w:styleId="F7B6B8770E614D47B1B2A677348716F1">
    <w:name w:val="F7B6B8770E614D47B1B2A677348716F1"/>
    <w:rsid w:val="0003705D"/>
  </w:style>
  <w:style w:type="paragraph" w:customStyle="1" w:styleId="4CFEFDD7A63C4838A77D9FAA5823F742">
    <w:name w:val="4CFEFDD7A63C4838A77D9FAA5823F742"/>
    <w:rsid w:val="0003705D"/>
  </w:style>
  <w:style w:type="paragraph" w:customStyle="1" w:styleId="F7FD37BDBC9A4E0487185CF4D2DAF876">
    <w:name w:val="F7FD37BDBC9A4E0487185CF4D2DAF876"/>
    <w:rsid w:val="0003705D"/>
  </w:style>
  <w:style w:type="paragraph" w:customStyle="1" w:styleId="5BA6C8FCA76B4F43812CC2718C069E83">
    <w:name w:val="5BA6C8FCA76B4F43812CC2718C069E83"/>
    <w:rsid w:val="0003705D"/>
  </w:style>
  <w:style w:type="paragraph" w:customStyle="1" w:styleId="BBA257FB697541D4B77CB5B6CAE724E6">
    <w:name w:val="BBA257FB697541D4B77CB5B6CAE724E6"/>
    <w:rsid w:val="0003705D"/>
  </w:style>
  <w:style w:type="paragraph" w:customStyle="1" w:styleId="A57C7E43CB304E888CA69B94FF30DA09">
    <w:name w:val="A57C7E43CB304E888CA69B94FF30DA09"/>
    <w:rsid w:val="0003705D"/>
  </w:style>
  <w:style w:type="paragraph" w:customStyle="1" w:styleId="E6E3FC174AC54981A67F7900FFB5683A">
    <w:name w:val="E6E3FC174AC54981A67F7900FFB5683A"/>
    <w:rsid w:val="0003705D"/>
  </w:style>
  <w:style w:type="paragraph" w:customStyle="1" w:styleId="6AB8FD5A0F8449E984F4B1BC96321437">
    <w:name w:val="6AB8FD5A0F8449E984F4B1BC96321437"/>
    <w:rsid w:val="0003705D"/>
  </w:style>
  <w:style w:type="paragraph" w:customStyle="1" w:styleId="D4C998C0984F454DAFD6F7A8433176CA">
    <w:name w:val="D4C998C0984F454DAFD6F7A8433176CA"/>
    <w:rsid w:val="0003705D"/>
  </w:style>
  <w:style w:type="paragraph" w:customStyle="1" w:styleId="49D582A21D5448D7922268824CBDEEEA">
    <w:name w:val="49D582A21D5448D7922268824CBDEEEA"/>
    <w:rsid w:val="0003705D"/>
  </w:style>
  <w:style w:type="paragraph" w:customStyle="1" w:styleId="A566D8127BD54768BB2498A147BD42EF">
    <w:name w:val="A566D8127BD54768BB2498A147BD42EF"/>
    <w:rsid w:val="0003705D"/>
  </w:style>
  <w:style w:type="paragraph" w:customStyle="1" w:styleId="7DE2D8C9A9DE4444BC310D1D1989A7F2">
    <w:name w:val="7DE2D8C9A9DE4444BC310D1D1989A7F2"/>
    <w:rsid w:val="0003705D"/>
  </w:style>
  <w:style w:type="paragraph" w:customStyle="1" w:styleId="59EDF7FDA07F4C9CBC778A3AB919D47E">
    <w:name w:val="59EDF7FDA07F4C9CBC778A3AB919D47E"/>
    <w:rsid w:val="0003705D"/>
  </w:style>
  <w:style w:type="paragraph" w:customStyle="1" w:styleId="180DA8EDD004424F857992D06186C108">
    <w:name w:val="180DA8EDD004424F857992D06186C108"/>
    <w:rsid w:val="0003705D"/>
  </w:style>
  <w:style w:type="paragraph" w:customStyle="1" w:styleId="13CA94990DAF4A79B0CCDA356BFB8F72">
    <w:name w:val="13CA94990DAF4A79B0CCDA356BFB8F72"/>
    <w:rsid w:val="0003705D"/>
  </w:style>
  <w:style w:type="paragraph" w:customStyle="1" w:styleId="26E4598E2974427E98484086CC39A864">
    <w:name w:val="26E4598E2974427E98484086CC39A864"/>
    <w:rsid w:val="0003705D"/>
  </w:style>
  <w:style w:type="paragraph" w:customStyle="1" w:styleId="1D8DB48AF84F49B58484258C75B0D63B">
    <w:name w:val="1D8DB48AF84F49B58484258C75B0D63B"/>
    <w:rsid w:val="0003705D"/>
  </w:style>
  <w:style w:type="paragraph" w:customStyle="1" w:styleId="51EBF9EB141E45BE8EAA26113AF7A925">
    <w:name w:val="51EBF9EB141E45BE8EAA26113AF7A925"/>
    <w:rsid w:val="0003705D"/>
  </w:style>
  <w:style w:type="paragraph" w:customStyle="1" w:styleId="1DB1B7615FF44C8C95534F8B8447862D">
    <w:name w:val="1DB1B7615FF44C8C95534F8B8447862D"/>
    <w:rsid w:val="0003705D"/>
  </w:style>
  <w:style w:type="paragraph" w:customStyle="1" w:styleId="37556A1578E14899BE87DA60AB482D0A">
    <w:name w:val="37556A1578E14899BE87DA60AB482D0A"/>
    <w:rsid w:val="0003705D"/>
  </w:style>
  <w:style w:type="paragraph" w:customStyle="1" w:styleId="CE21DC711C4B435083114036179B616C">
    <w:name w:val="CE21DC711C4B435083114036179B616C"/>
    <w:rsid w:val="0003705D"/>
  </w:style>
  <w:style w:type="paragraph" w:customStyle="1" w:styleId="473FB7B230E34DAD83266907DFC2AF2E">
    <w:name w:val="473FB7B230E34DAD83266907DFC2AF2E"/>
    <w:rsid w:val="0003705D"/>
  </w:style>
  <w:style w:type="paragraph" w:customStyle="1" w:styleId="273772FD18A241F6AB9F8BA10DC1F57D">
    <w:name w:val="273772FD18A241F6AB9F8BA10DC1F57D"/>
    <w:rsid w:val="0003705D"/>
  </w:style>
  <w:style w:type="paragraph" w:customStyle="1" w:styleId="20C8EEB1BE1146A597CCCF1B353DEF03">
    <w:name w:val="20C8EEB1BE1146A597CCCF1B353DEF03"/>
    <w:rsid w:val="0003705D"/>
  </w:style>
  <w:style w:type="paragraph" w:customStyle="1" w:styleId="D3B0D68B313242AC8F9FCF8B8FB4CC5C">
    <w:name w:val="D3B0D68B313242AC8F9FCF8B8FB4CC5C"/>
    <w:rsid w:val="0003705D"/>
  </w:style>
  <w:style w:type="paragraph" w:customStyle="1" w:styleId="66BCB83D46874604BCF2A702D35F1A78">
    <w:name w:val="66BCB83D46874604BCF2A702D35F1A78"/>
    <w:rsid w:val="0003705D"/>
  </w:style>
  <w:style w:type="paragraph" w:customStyle="1" w:styleId="FC43E2448DB94DFB957ED95DFC0BA8AB">
    <w:name w:val="FC43E2448DB94DFB957ED95DFC0BA8AB"/>
    <w:rsid w:val="0003705D"/>
  </w:style>
  <w:style w:type="paragraph" w:customStyle="1" w:styleId="006B54D3F81E4544A40722649BE01E60">
    <w:name w:val="006B54D3F81E4544A40722649BE01E60"/>
    <w:rsid w:val="0003705D"/>
  </w:style>
  <w:style w:type="paragraph" w:customStyle="1" w:styleId="951A4A1163394D1C9C8613D262DFB312">
    <w:name w:val="951A4A1163394D1C9C8613D262DFB312"/>
    <w:rsid w:val="0003705D"/>
  </w:style>
  <w:style w:type="paragraph" w:customStyle="1" w:styleId="2762B778B5984FB4BB036E125B1F1E7E">
    <w:name w:val="2762B778B5984FB4BB036E125B1F1E7E"/>
    <w:rsid w:val="0003705D"/>
  </w:style>
  <w:style w:type="paragraph" w:customStyle="1" w:styleId="B043D7B683D74AECB7DB5431AB0C7E4B">
    <w:name w:val="B043D7B683D74AECB7DB5431AB0C7E4B"/>
    <w:rsid w:val="0003705D"/>
  </w:style>
  <w:style w:type="paragraph" w:customStyle="1" w:styleId="C888FDED07314D9F963A89FA8BA6DD19">
    <w:name w:val="C888FDED07314D9F963A89FA8BA6DD19"/>
    <w:rsid w:val="0003705D"/>
  </w:style>
  <w:style w:type="paragraph" w:customStyle="1" w:styleId="0E61CD7B49994A7584BF8880ABBB9728">
    <w:name w:val="0E61CD7B49994A7584BF8880ABBB9728"/>
    <w:rsid w:val="0003705D"/>
  </w:style>
  <w:style w:type="paragraph" w:customStyle="1" w:styleId="A7BFAD33B3D44F1997638178866BBCBE">
    <w:name w:val="A7BFAD33B3D44F1997638178866BBCBE"/>
    <w:rsid w:val="0003705D"/>
  </w:style>
  <w:style w:type="paragraph" w:customStyle="1" w:styleId="7CC0095DC12740EB88E2B9A7824CAA7F">
    <w:name w:val="7CC0095DC12740EB88E2B9A7824CAA7F"/>
    <w:rsid w:val="0003705D"/>
  </w:style>
  <w:style w:type="paragraph" w:customStyle="1" w:styleId="FB7AFFD81FD343A48A8DA7CA070A6DDC">
    <w:name w:val="FB7AFFD81FD343A48A8DA7CA070A6DDC"/>
    <w:rsid w:val="0003705D"/>
  </w:style>
  <w:style w:type="paragraph" w:customStyle="1" w:styleId="5792250FC89E4C10ADEF75AA162BE950">
    <w:name w:val="5792250FC89E4C10ADEF75AA162BE950"/>
    <w:rsid w:val="0003705D"/>
  </w:style>
  <w:style w:type="paragraph" w:customStyle="1" w:styleId="3627A12E63C64959A4A0DA0976B19AB2">
    <w:name w:val="3627A12E63C64959A4A0DA0976B19AB2"/>
    <w:rsid w:val="0003705D"/>
  </w:style>
  <w:style w:type="paragraph" w:customStyle="1" w:styleId="53720FFAD093496F8E2C389817AA4D0F">
    <w:name w:val="53720FFAD093496F8E2C389817AA4D0F"/>
    <w:rsid w:val="0003705D"/>
  </w:style>
  <w:style w:type="paragraph" w:customStyle="1" w:styleId="4314BDAB67354112BC986C9A181C1E4A">
    <w:name w:val="4314BDAB67354112BC986C9A181C1E4A"/>
    <w:rsid w:val="0003705D"/>
  </w:style>
  <w:style w:type="paragraph" w:customStyle="1" w:styleId="2A2D37ABBE644874A7364ADD2D9E54F6">
    <w:name w:val="2A2D37ABBE644874A7364ADD2D9E54F6"/>
    <w:rsid w:val="0003705D"/>
  </w:style>
  <w:style w:type="paragraph" w:customStyle="1" w:styleId="3C3B63D9F3424B08AB706AC9051D5A8F">
    <w:name w:val="3C3B63D9F3424B08AB706AC9051D5A8F"/>
    <w:rsid w:val="0003705D"/>
  </w:style>
  <w:style w:type="paragraph" w:customStyle="1" w:styleId="DFDC302B8D124B59B4FA942567342E9A">
    <w:name w:val="DFDC302B8D124B59B4FA942567342E9A"/>
    <w:rsid w:val="0003705D"/>
  </w:style>
  <w:style w:type="paragraph" w:customStyle="1" w:styleId="1E99BC467FF2471D892EE878AA70D1ED">
    <w:name w:val="1E99BC467FF2471D892EE878AA70D1ED"/>
    <w:rsid w:val="0003705D"/>
  </w:style>
  <w:style w:type="paragraph" w:customStyle="1" w:styleId="61E67A69BF5D41F480ABB13EC724AFCF">
    <w:name w:val="61E67A69BF5D41F480ABB13EC724AFCF"/>
    <w:rsid w:val="0003705D"/>
  </w:style>
  <w:style w:type="paragraph" w:customStyle="1" w:styleId="CE84B2D114E24AC1B522A98CB59FC9EB">
    <w:name w:val="CE84B2D114E24AC1B522A98CB59FC9EB"/>
    <w:rsid w:val="0003705D"/>
  </w:style>
  <w:style w:type="paragraph" w:customStyle="1" w:styleId="24CF593493DA4C02B793156A84D40620">
    <w:name w:val="24CF593493DA4C02B793156A84D40620"/>
    <w:rsid w:val="0003705D"/>
  </w:style>
  <w:style w:type="paragraph" w:customStyle="1" w:styleId="94C6BF830B6E401196FFF15BB641C376">
    <w:name w:val="94C6BF830B6E401196FFF15BB641C376"/>
    <w:rsid w:val="0003705D"/>
  </w:style>
  <w:style w:type="paragraph" w:customStyle="1" w:styleId="B1332362848F4C98828646669CB602D2">
    <w:name w:val="B1332362848F4C98828646669CB602D2"/>
    <w:rsid w:val="0003705D"/>
  </w:style>
  <w:style w:type="paragraph" w:customStyle="1" w:styleId="F5A41488AB574B92B3ACFA541A8C374B">
    <w:name w:val="F5A41488AB574B92B3ACFA541A8C374B"/>
    <w:rsid w:val="0003705D"/>
  </w:style>
  <w:style w:type="paragraph" w:customStyle="1" w:styleId="368D660494C6472CABE7ABF4C58C237D">
    <w:name w:val="368D660494C6472CABE7ABF4C58C237D"/>
    <w:rsid w:val="0003705D"/>
  </w:style>
  <w:style w:type="paragraph" w:customStyle="1" w:styleId="EA47B24BBFFC443CAED3872B1C579FCB">
    <w:name w:val="EA47B24BBFFC443CAED3872B1C579FCB"/>
    <w:rsid w:val="0003705D"/>
  </w:style>
  <w:style w:type="paragraph" w:customStyle="1" w:styleId="115372850DC3415796A652CB1AE7D3B5">
    <w:name w:val="115372850DC3415796A652CB1AE7D3B5"/>
    <w:rsid w:val="0003705D"/>
  </w:style>
  <w:style w:type="paragraph" w:customStyle="1" w:styleId="7EA0E59D50C44E2B9070677A68005348">
    <w:name w:val="7EA0E59D50C44E2B9070677A68005348"/>
    <w:rsid w:val="0003705D"/>
  </w:style>
  <w:style w:type="paragraph" w:customStyle="1" w:styleId="439B15B7B5EE46F082791788F7F1186F">
    <w:name w:val="439B15B7B5EE46F082791788F7F1186F"/>
    <w:rsid w:val="0003705D"/>
  </w:style>
  <w:style w:type="paragraph" w:customStyle="1" w:styleId="1D102CF64E0A4DC1A9D24364B22E8973">
    <w:name w:val="1D102CF64E0A4DC1A9D24364B22E8973"/>
    <w:rsid w:val="0003705D"/>
  </w:style>
  <w:style w:type="paragraph" w:customStyle="1" w:styleId="E5EF5D61F6204EBEA7CBA66F6B06E78B">
    <w:name w:val="E5EF5D61F6204EBEA7CBA66F6B06E78B"/>
    <w:rsid w:val="0003705D"/>
  </w:style>
  <w:style w:type="paragraph" w:customStyle="1" w:styleId="82FE617147AD4F18899157F14A58728D">
    <w:name w:val="82FE617147AD4F18899157F14A58728D"/>
    <w:rsid w:val="0003705D"/>
  </w:style>
  <w:style w:type="paragraph" w:customStyle="1" w:styleId="CBEEFA67FB494FE78F86F7A47E7B0AC3">
    <w:name w:val="CBEEFA67FB494FE78F86F7A47E7B0AC3"/>
    <w:rsid w:val="0003705D"/>
  </w:style>
  <w:style w:type="paragraph" w:customStyle="1" w:styleId="DCEA76E6A6BA41F5A8B6A365B4449241">
    <w:name w:val="DCEA76E6A6BA41F5A8B6A365B4449241"/>
    <w:rsid w:val="0003705D"/>
  </w:style>
  <w:style w:type="paragraph" w:customStyle="1" w:styleId="844E084952734FF2B16CBD7900E9AC38">
    <w:name w:val="844E084952734FF2B16CBD7900E9AC38"/>
    <w:rsid w:val="0003705D"/>
  </w:style>
  <w:style w:type="paragraph" w:customStyle="1" w:styleId="0B68C01C40B64E6FA21E601CEC5E9988">
    <w:name w:val="0B68C01C40B64E6FA21E601CEC5E9988"/>
    <w:rsid w:val="0003705D"/>
  </w:style>
  <w:style w:type="paragraph" w:customStyle="1" w:styleId="6F8AACB7AE014F0CA9193342BA11DC99">
    <w:name w:val="6F8AACB7AE014F0CA9193342BA11DC99"/>
    <w:rsid w:val="0003705D"/>
  </w:style>
  <w:style w:type="paragraph" w:customStyle="1" w:styleId="AC29E5B8316D47D38D7CF1A969A3DE98">
    <w:name w:val="AC29E5B8316D47D38D7CF1A969A3DE98"/>
    <w:rsid w:val="0003705D"/>
  </w:style>
  <w:style w:type="paragraph" w:customStyle="1" w:styleId="F55572C29CDE46B896201C84487C83DC">
    <w:name w:val="F55572C29CDE46B896201C84487C83DC"/>
    <w:rsid w:val="0003705D"/>
  </w:style>
  <w:style w:type="paragraph" w:customStyle="1" w:styleId="43273D75F8234125812B939E7644B222">
    <w:name w:val="43273D75F8234125812B939E7644B222"/>
    <w:rsid w:val="0003705D"/>
  </w:style>
  <w:style w:type="paragraph" w:customStyle="1" w:styleId="6E2178E65A7E4599B1DB193D5D00BC54">
    <w:name w:val="6E2178E65A7E4599B1DB193D5D00BC54"/>
    <w:rsid w:val="0003705D"/>
  </w:style>
  <w:style w:type="paragraph" w:customStyle="1" w:styleId="F516C86E215B45258F8A2A4210ED59E7">
    <w:name w:val="F516C86E215B45258F8A2A4210ED59E7"/>
    <w:rsid w:val="0003705D"/>
  </w:style>
  <w:style w:type="paragraph" w:customStyle="1" w:styleId="713BCB3919B04D50B6A496D817E9623F">
    <w:name w:val="713BCB3919B04D50B6A496D817E9623F"/>
    <w:rsid w:val="0003705D"/>
  </w:style>
  <w:style w:type="paragraph" w:customStyle="1" w:styleId="8609506C320F40EF9D2932EA9544DE8E">
    <w:name w:val="8609506C320F40EF9D2932EA9544DE8E"/>
    <w:rsid w:val="0003705D"/>
  </w:style>
  <w:style w:type="paragraph" w:customStyle="1" w:styleId="C5E5063E37854D6F988007FB6DB8E6A0">
    <w:name w:val="C5E5063E37854D6F988007FB6DB8E6A0"/>
    <w:rsid w:val="0003705D"/>
  </w:style>
  <w:style w:type="paragraph" w:customStyle="1" w:styleId="CFE36F1624DE4ABE8542338BE1C71ECA">
    <w:name w:val="CFE36F1624DE4ABE8542338BE1C71ECA"/>
    <w:rsid w:val="0003705D"/>
  </w:style>
  <w:style w:type="paragraph" w:customStyle="1" w:styleId="F8519CEA6DF04326BDDFF90C4547FA84">
    <w:name w:val="F8519CEA6DF04326BDDFF90C4547FA84"/>
    <w:rsid w:val="0003705D"/>
  </w:style>
  <w:style w:type="paragraph" w:customStyle="1" w:styleId="183C779FCB4C47F897B3A74A6E9683C6">
    <w:name w:val="183C779FCB4C47F897B3A74A6E9683C6"/>
    <w:rsid w:val="0003705D"/>
  </w:style>
  <w:style w:type="paragraph" w:customStyle="1" w:styleId="058DBB307CC5481F9673D13659922EB2">
    <w:name w:val="058DBB307CC5481F9673D13659922EB2"/>
    <w:rsid w:val="0003705D"/>
  </w:style>
  <w:style w:type="paragraph" w:customStyle="1" w:styleId="E891AF58A6E84534BF1A96D9064955AB">
    <w:name w:val="E891AF58A6E84534BF1A96D9064955AB"/>
    <w:rsid w:val="0003705D"/>
  </w:style>
  <w:style w:type="paragraph" w:customStyle="1" w:styleId="F8AAB07F28574E9D8274DB3BCD7E3587">
    <w:name w:val="F8AAB07F28574E9D8274DB3BCD7E3587"/>
    <w:rsid w:val="0003705D"/>
  </w:style>
  <w:style w:type="paragraph" w:customStyle="1" w:styleId="6B7F2626559B4BC0B61439235FD49859">
    <w:name w:val="6B7F2626559B4BC0B61439235FD49859"/>
    <w:rsid w:val="0003705D"/>
  </w:style>
  <w:style w:type="paragraph" w:customStyle="1" w:styleId="445E9BAEEF764AD1A398E87B0AD83974">
    <w:name w:val="445E9BAEEF764AD1A398E87B0AD83974"/>
    <w:rsid w:val="0003705D"/>
  </w:style>
  <w:style w:type="paragraph" w:customStyle="1" w:styleId="A472748CCC104FBE92CDB0D68D266EAA">
    <w:name w:val="A472748CCC104FBE92CDB0D68D266EAA"/>
    <w:rsid w:val="0003705D"/>
  </w:style>
  <w:style w:type="paragraph" w:customStyle="1" w:styleId="C5DECF31CB4A4B879C1E1E986AA7B236">
    <w:name w:val="C5DECF31CB4A4B879C1E1E986AA7B236"/>
    <w:rsid w:val="0003705D"/>
  </w:style>
  <w:style w:type="paragraph" w:customStyle="1" w:styleId="41752D0214C8476C84FC26E74E89942B">
    <w:name w:val="41752D0214C8476C84FC26E74E89942B"/>
    <w:rsid w:val="0003705D"/>
  </w:style>
  <w:style w:type="paragraph" w:customStyle="1" w:styleId="24245489F79D45689633452D700D4FCC">
    <w:name w:val="24245489F79D45689633452D700D4FCC"/>
    <w:rsid w:val="0003705D"/>
  </w:style>
  <w:style w:type="paragraph" w:customStyle="1" w:styleId="34FF618090A941FABB802C912E9EA360">
    <w:name w:val="34FF618090A941FABB802C912E9EA360"/>
    <w:rsid w:val="0003705D"/>
  </w:style>
  <w:style w:type="paragraph" w:customStyle="1" w:styleId="F2EFA35BE9AF438EBBE042EB701C960E">
    <w:name w:val="F2EFA35BE9AF438EBBE042EB701C960E"/>
    <w:rsid w:val="0003705D"/>
  </w:style>
  <w:style w:type="paragraph" w:customStyle="1" w:styleId="201D744D621D4ACA9A4AF6EF15A567A2">
    <w:name w:val="201D744D621D4ACA9A4AF6EF15A567A2"/>
    <w:rsid w:val="0003705D"/>
  </w:style>
  <w:style w:type="paragraph" w:customStyle="1" w:styleId="854094A9224141B6ADDF9900C1DA8FAB">
    <w:name w:val="854094A9224141B6ADDF9900C1DA8FAB"/>
    <w:rsid w:val="0003705D"/>
  </w:style>
  <w:style w:type="paragraph" w:customStyle="1" w:styleId="BD307E5BA8C84A35999032CFC9C0B9BF">
    <w:name w:val="BD307E5BA8C84A35999032CFC9C0B9BF"/>
    <w:rsid w:val="0003705D"/>
  </w:style>
  <w:style w:type="paragraph" w:customStyle="1" w:styleId="B54FA9CB7FBD43AFAFC257C221A79ED2">
    <w:name w:val="B54FA9CB7FBD43AFAFC257C221A79ED2"/>
    <w:rsid w:val="0003705D"/>
  </w:style>
  <w:style w:type="paragraph" w:customStyle="1" w:styleId="735D85BEAEC14CF597135E93D31348C8">
    <w:name w:val="735D85BEAEC14CF597135E93D31348C8"/>
    <w:rsid w:val="0003705D"/>
  </w:style>
  <w:style w:type="paragraph" w:customStyle="1" w:styleId="DE9DC0F2120F442A8C7F118952F5E0FA">
    <w:name w:val="DE9DC0F2120F442A8C7F118952F5E0FA"/>
    <w:rsid w:val="0003705D"/>
  </w:style>
  <w:style w:type="paragraph" w:customStyle="1" w:styleId="F576EAB2F1B04C44BC0830DD104CE5D9">
    <w:name w:val="F576EAB2F1B04C44BC0830DD104CE5D9"/>
    <w:rsid w:val="0003705D"/>
  </w:style>
  <w:style w:type="paragraph" w:customStyle="1" w:styleId="4666D0B0800D431BBBAF81CD6E29EF88">
    <w:name w:val="4666D0B0800D431BBBAF81CD6E29EF88"/>
    <w:rsid w:val="0003705D"/>
  </w:style>
  <w:style w:type="paragraph" w:customStyle="1" w:styleId="AC892874BD684D4DB074D472361DB837">
    <w:name w:val="AC892874BD684D4DB074D472361DB837"/>
    <w:rsid w:val="0003705D"/>
  </w:style>
  <w:style w:type="paragraph" w:customStyle="1" w:styleId="23EDD7F8F59C4F6088DB1220B6D76CC3">
    <w:name w:val="23EDD7F8F59C4F6088DB1220B6D76CC3"/>
    <w:rsid w:val="0003705D"/>
  </w:style>
  <w:style w:type="paragraph" w:customStyle="1" w:styleId="CF6D7962F9D1463DBA4D9BA5D7DA7268">
    <w:name w:val="CF6D7962F9D1463DBA4D9BA5D7DA7268"/>
    <w:rsid w:val="0003705D"/>
  </w:style>
  <w:style w:type="paragraph" w:customStyle="1" w:styleId="D1BF390D4C284341B417C79D6AD7A857">
    <w:name w:val="D1BF390D4C284341B417C79D6AD7A857"/>
    <w:rsid w:val="0003705D"/>
  </w:style>
  <w:style w:type="paragraph" w:customStyle="1" w:styleId="7BB1C81BD7D74B7E88107422ECCD5D08">
    <w:name w:val="7BB1C81BD7D74B7E88107422ECCD5D08"/>
    <w:rsid w:val="0003705D"/>
  </w:style>
  <w:style w:type="paragraph" w:customStyle="1" w:styleId="21C925CF6AC84AF2ADC010AEF916B5B4">
    <w:name w:val="21C925CF6AC84AF2ADC010AEF916B5B4"/>
    <w:rsid w:val="0003705D"/>
  </w:style>
  <w:style w:type="paragraph" w:customStyle="1" w:styleId="D821D7B0999A40ED940B42258C19796D">
    <w:name w:val="D821D7B0999A40ED940B42258C19796D"/>
    <w:rsid w:val="0003705D"/>
  </w:style>
  <w:style w:type="paragraph" w:customStyle="1" w:styleId="9C65E4A3396E46E4849592160F1DAA0F">
    <w:name w:val="9C65E4A3396E46E4849592160F1DAA0F"/>
    <w:rsid w:val="0003705D"/>
  </w:style>
  <w:style w:type="paragraph" w:customStyle="1" w:styleId="CC10518941274DACA7616925F1F6BC28">
    <w:name w:val="CC10518941274DACA7616925F1F6BC28"/>
    <w:rsid w:val="0003705D"/>
  </w:style>
  <w:style w:type="paragraph" w:customStyle="1" w:styleId="9694B484EB154FBB80DAD53CAA1DBF49">
    <w:name w:val="9694B484EB154FBB80DAD53CAA1DBF49"/>
    <w:rsid w:val="0003705D"/>
  </w:style>
  <w:style w:type="paragraph" w:customStyle="1" w:styleId="C9D9E24F2939419BA135220A8D3D3240">
    <w:name w:val="C9D9E24F2939419BA135220A8D3D3240"/>
    <w:rsid w:val="0003705D"/>
  </w:style>
  <w:style w:type="paragraph" w:customStyle="1" w:styleId="685FF2151D4C4D5E9315C3F0EEE7207C">
    <w:name w:val="685FF2151D4C4D5E9315C3F0EEE7207C"/>
    <w:rsid w:val="0003705D"/>
  </w:style>
  <w:style w:type="paragraph" w:customStyle="1" w:styleId="AA1728657A074897B48AFA2C6DAACFE3">
    <w:name w:val="AA1728657A074897B48AFA2C6DAACFE3"/>
    <w:rsid w:val="0003705D"/>
  </w:style>
  <w:style w:type="paragraph" w:customStyle="1" w:styleId="4B3653FB56E345279D12495C8C7598E6">
    <w:name w:val="4B3653FB56E345279D12495C8C7598E6"/>
    <w:rsid w:val="0003705D"/>
  </w:style>
  <w:style w:type="paragraph" w:customStyle="1" w:styleId="10B4249F400940D49585118F363D7996">
    <w:name w:val="10B4249F400940D49585118F363D7996"/>
    <w:rsid w:val="0003705D"/>
  </w:style>
  <w:style w:type="paragraph" w:customStyle="1" w:styleId="28090DE9144B43A2A3486B3BE8D50240">
    <w:name w:val="28090DE9144B43A2A3486B3BE8D50240"/>
    <w:rsid w:val="0003705D"/>
  </w:style>
  <w:style w:type="paragraph" w:customStyle="1" w:styleId="5782F71E43E54EF9B8BCD4DA0388357C">
    <w:name w:val="5782F71E43E54EF9B8BCD4DA0388357C"/>
    <w:rsid w:val="0003705D"/>
  </w:style>
  <w:style w:type="paragraph" w:customStyle="1" w:styleId="03F6DDFC8C9C425BBB2C9BC824A27B79">
    <w:name w:val="03F6DDFC8C9C425BBB2C9BC824A27B79"/>
    <w:rsid w:val="0003705D"/>
  </w:style>
  <w:style w:type="paragraph" w:customStyle="1" w:styleId="B1DC31F5211441C694522FBFCAA7983C">
    <w:name w:val="B1DC31F5211441C694522FBFCAA7983C"/>
    <w:rsid w:val="0003705D"/>
  </w:style>
  <w:style w:type="paragraph" w:customStyle="1" w:styleId="DBDA0AC958E149A8BE48C2F2CCFD9645">
    <w:name w:val="DBDA0AC958E149A8BE48C2F2CCFD9645"/>
    <w:rsid w:val="0003705D"/>
  </w:style>
  <w:style w:type="paragraph" w:customStyle="1" w:styleId="1176A2B9BB6741F3B4578E4805CDC7DE">
    <w:name w:val="1176A2B9BB6741F3B4578E4805CDC7DE"/>
    <w:rsid w:val="0003705D"/>
  </w:style>
  <w:style w:type="paragraph" w:customStyle="1" w:styleId="8FEA443A0FEC4BA7B4686F83A0E8E5D5">
    <w:name w:val="8FEA443A0FEC4BA7B4686F83A0E8E5D5"/>
    <w:rsid w:val="0003705D"/>
  </w:style>
  <w:style w:type="paragraph" w:customStyle="1" w:styleId="EF576EAF45DF40CAAEE7C3BAF0D289DC">
    <w:name w:val="EF576EAF45DF40CAAEE7C3BAF0D289DC"/>
    <w:rsid w:val="0003705D"/>
  </w:style>
  <w:style w:type="paragraph" w:customStyle="1" w:styleId="7DC5103D4537471D8245A2D7A5995678">
    <w:name w:val="7DC5103D4537471D8245A2D7A5995678"/>
    <w:rsid w:val="0003705D"/>
  </w:style>
  <w:style w:type="paragraph" w:customStyle="1" w:styleId="07EB5731BC9047F987383B4A5D25E3C0">
    <w:name w:val="07EB5731BC9047F987383B4A5D25E3C0"/>
    <w:rsid w:val="0003705D"/>
  </w:style>
  <w:style w:type="paragraph" w:customStyle="1" w:styleId="042B195B29D740B3904460332E88900E">
    <w:name w:val="042B195B29D740B3904460332E88900E"/>
    <w:rsid w:val="0003705D"/>
  </w:style>
  <w:style w:type="paragraph" w:customStyle="1" w:styleId="6C4755C56BF3479089A42667F8742C02">
    <w:name w:val="6C4755C56BF3479089A42667F8742C02"/>
    <w:rsid w:val="0003705D"/>
  </w:style>
  <w:style w:type="paragraph" w:customStyle="1" w:styleId="96786C5D71AE4385B418BBB8B8571D10">
    <w:name w:val="96786C5D71AE4385B418BBB8B8571D10"/>
    <w:rsid w:val="0003705D"/>
  </w:style>
  <w:style w:type="paragraph" w:customStyle="1" w:styleId="A969326679054D469316A6B531E364D6">
    <w:name w:val="A969326679054D469316A6B531E364D6"/>
    <w:rsid w:val="0003705D"/>
  </w:style>
  <w:style w:type="paragraph" w:customStyle="1" w:styleId="3B44DB7D10B3439580F240B9428F1C67">
    <w:name w:val="3B44DB7D10B3439580F240B9428F1C67"/>
    <w:rsid w:val="0003705D"/>
  </w:style>
  <w:style w:type="paragraph" w:customStyle="1" w:styleId="FD50877550B74A27B72618C186B21157">
    <w:name w:val="FD50877550B74A27B72618C186B21157"/>
    <w:rsid w:val="0003705D"/>
  </w:style>
  <w:style w:type="paragraph" w:customStyle="1" w:styleId="A9383001703242F8B5C022CB4EE529D3">
    <w:name w:val="A9383001703242F8B5C022CB4EE529D3"/>
    <w:rsid w:val="0003705D"/>
  </w:style>
  <w:style w:type="paragraph" w:customStyle="1" w:styleId="3DBC4924D72440B892F36E0DE58FDEC8">
    <w:name w:val="3DBC4924D72440B892F36E0DE58FDEC8"/>
    <w:rsid w:val="0003705D"/>
  </w:style>
  <w:style w:type="paragraph" w:customStyle="1" w:styleId="482F100606A447CA87BAEFDD3D446F89">
    <w:name w:val="482F100606A447CA87BAEFDD3D446F89"/>
    <w:rsid w:val="0003705D"/>
  </w:style>
  <w:style w:type="paragraph" w:customStyle="1" w:styleId="21191909B6BD41E4AC1A79674AA18471">
    <w:name w:val="21191909B6BD41E4AC1A79674AA18471"/>
    <w:rsid w:val="0003705D"/>
  </w:style>
  <w:style w:type="paragraph" w:customStyle="1" w:styleId="D02F13BAD8504C42B3065171619FED4E">
    <w:name w:val="D02F13BAD8504C42B3065171619FED4E"/>
    <w:rsid w:val="0003705D"/>
  </w:style>
  <w:style w:type="paragraph" w:customStyle="1" w:styleId="B442BE16382541ADA772C4532D364C15">
    <w:name w:val="B442BE16382541ADA772C4532D364C15"/>
    <w:rsid w:val="0003705D"/>
  </w:style>
  <w:style w:type="paragraph" w:customStyle="1" w:styleId="4D2828A59F27484FB5E6470C8DF07E9B">
    <w:name w:val="4D2828A59F27484FB5E6470C8DF07E9B"/>
    <w:rsid w:val="0003705D"/>
  </w:style>
  <w:style w:type="paragraph" w:customStyle="1" w:styleId="EF3BE53769A744C98243CB3FFF02F03B">
    <w:name w:val="EF3BE53769A744C98243CB3FFF02F03B"/>
    <w:rsid w:val="0003705D"/>
  </w:style>
  <w:style w:type="paragraph" w:customStyle="1" w:styleId="D1ED9FCC08BB43B4AB9C6F0830ED83B7">
    <w:name w:val="D1ED9FCC08BB43B4AB9C6F0830ED83B7"/>
    <w:rsid w:val="0003705D"/>
  </w:style>
  <w:style w:type="paragraph" w:customStyle="1" w:styleId="0FF9A4FC215843EEBB1C80699586B77C">
    <w:name w:val="0FF9A4FC215843EEBB1C80699586B77C"/>
    <w:rsid w:val="0003705D"/>
  </w:style>
  <w:style w:type="paragraph" w:customStyle="1" w:styleId="721FDBF275A04F82AADDF1CAA720E382">
    <w:name w:val="721FDBF275A04F82AADDF1CAA720E382"/>
    <w:rsid w:val="0003705D"/>
  </w:style>
  <w:style w:type="paragraph" w:customStyle="1" w:styleId="20448D88EBBF4D158DE3984C446E1CF5">
    <w:name w:val="20448D88EBBF4D158DE3984C446E1CF5"/>
    <w:rsid w:val="0003705D"/>
  </w:style>
  <w:style w:type="paragraph" w:customStyle="1" w:styleId="1584442E1CC143CFA5A150FF1B039CF7">
    <w:name w:val="1584442E1CC143CFA5A150FF1B039CF7"/>
    <w:rsid w:val="0003705D"/>
  </w:style>
  <w:style w:type="paragraph" w:customStyle="1" w:styleId="99E834C99B5245F792B17F737A829492">
    <w:name w:val="99E834C99B5245F792B17F737A829492"/>
    <w:rsid w:val="0003705D"/>
  </w:style>
  <w:style w:type="paragraph" w:customStyle="1" w:styleId="D8F00C67A80B4B6599F8921CE9361936">
    <w:name w:val="D8F00C67A80B4B6599F8921CE9361936"/>
    <w:rsid w:val="0003705D"/>
  </w:style>
  <w:style w:type="paragraph" w:customStyle="1" w:styleId="C08730E850714421942D5A2E4995EF04">
    <w:name w:val="C08730E850714421942D5A2E4995EF04"/>
    <w:rsid w:val="0003705D"/>
  </w:style>
  <w:style w:type="paragraph" w:customStyle="1" w:styleId="7AA6D0197FBC4B1E88464F9AEAE7EC2F">
    <w:name w:val="7AA6D0197FBC4B1E88464F9AEAE7EC2F"/>
    <w:rsid w:val="0003705D"/>
  </w:style>
  <w:style w:type="paragraph" w:customStyle="1" w:styleId="936C1E9C4ACE45F1843F23122EAC94EC">
    <w:name w:val="936C1E9C4ACE45F1843F23122EAC94EC"/>
    <w:rsid w:val="0003705D"/>
  </w:style>
  <w:style w:type="paragraph" w:customStyle="1" w:styleId="5FA93DF3F55A48B1AC425ED3158F8599">
    <w:name w:val="5FA93DF3F55A48B1AC425ED3158F8599"/>
    <w:rsid w:val="0003705D"/>
  </w:style>
  <w:style w:type="paragraph" w:customStyle="1" w:styleId="564823A64697416CA50FA5013596D015">
    <w:name w:val="564823A64697416CA50FA5013596D015"/>
    <w:rsid w:val="0003705D"/>
  </w:style>
  <w:style w:type="paragraph" w:customStyle="1" w:styleId="930CE064131D49E68AA6BA2118860CAD">
    <w:name w:val="930CE064131D49E68AA6BA2118860CAD"/>
    <w:rsid w:val="0003705D"/>
  </w:style>
  <w:style w:type="paragraph" w:customStyle="1" w:styleId="5387D264AE2F45508C5B7E3F4EBB34F3">
    <w:name w:val="5387D264AE2F45508C5B7E3F4EBB34F3"/>
    <w:rsid w:val="0003705D"/>
  </w:style>
  <w:style w:type="paragraph" w:customStyle="1" w:styleId="B888F4946CBA42A0B67FDB85EA5A4F16">
    <w:name w:val="B888F4946CBA42A0B67FDB85EA5A4F16"/>
    <w:rsid w:val="0003705D"/>
  </w:style>
  <w:style w:type="paragraph" w:customStyle="1" w:styleId="3039AD75D03C4FC28BCCE4630759EFCD">
    <w:name w:val="3039AD75D03C4FC28BCCE4630759EFCD"/>
    <w:rsid w:val="0003705D"/>
  </w:style>
  <w:style w:type="paragraph" w:customStyle="1" w:styleId="C3769BA4B3D84AEAA75369EDF2452668">
    <w:name w:val="C3769BA4B3D84AEAA75369EDF2452668"/>
    <w:rsid w:val="0003705D"/>
  </w:style>
  <w:style w:type="paragraph" w:customStyle="1" w:styleId="A49FB330053942A692B79DFAE247F33A">
    <w:name w:val="A49FB330053942A692B79DFAE247F33A"/>
    <w:rsid w:val="0003705D"/>
  </w:style>
  <w:style w:type="paragraph" w:customStyle="1" w:styleId="116494DE64874A56B93763D70601DE9E">
    <w:name w:val="116494DE64874A56B93763D70601DE9E"/>
    <w:rsid w:val="0003705D"/>
  </w:style>
  <w:style w:type="paragraph" w:customStyle="1" w:styleId="95A89C3E52F4418E9A0F6E17345EDB32">
    <w:name w:val="95A89C3E52F4418E9A0F6E17345EDB32"/>
    <w:rsid w:val="0003705D"/>
  </w:style>
  <w:style w:type="paragraph" w:customStyle="1" w:styleId="5C3495CB30044B0C9D2BD2C6914415A4">
    <w:name w:val="5C3495CB30044B0C9D2BD2C6914415A4"/>
    <w:rsid w:val="0003705D"/>
  </w:style>
  <w:style w:type="paragraph" w:customStyle="1" w:styleId="D05CC7D521864C8785D6639BD56E0E22">
    <w:name w:val="D05CC7D521864C8785D6639BD56E0E22"/>
    <w:rsid w:val="0003705D"/>
  </w:style>
  <w:style w:type="paragraph" w:customStyle="1" w:styleId="CA80A0D4767E474AB8A7572EC0191733">
    <w:name w:val="CA80A0D4767E474AB8A7572EC0191733"/>
    <w:rsid w:val="0003705D"/>
  </w:style>
  <w:style w:type="paragraph" w:customStyle="1" w:styleId="411FF947FFA64084A9987EE51FB6F085">
    <w:name w:val="411FF947FFA64084A9987EE51FB6F085"/>
    <w:rsid w:val="0003705D"/>
  </w:style>
  <w:style w:type="paragraph" w:customStyle="1" w:styleId="D54D74E211E7444AA2D6C75CA3BB043E">
    <w:name w:val="D54D74E211E7444AA2D6C75CA3BB043E"/>
    <w:rsid w:val="0003705D"/>
  </w:style>
  <w:style w:type="paragraph" w:customStyle="1" w:styleId="5E9DEB3FD7F849E68EE0A39574732698">
    <w:name w:val="5E9DEB3FD7F849E68EE0A39574732698"/>
    <w:rsid w:val="0003705D"/>
  </w:style>
  <w:style w:type="paragraph" w:customStyle="1" w:styleId="409A7BDEFFD84F61895C22BAA529590C">
    <w:name w:val="409A7BDEFFD84F61895C22BAA529590C"/>
    <w:rsid w:val="0003705D"/>
  </w:style>
  <w:style w:type="paragraph" w:customStyle="1" w:styleId="892A3AC2B99341D5ABFA54E42AD9488A">
    <w:name w:val="892A3AC2B99341D5ABFA54E42AD9488A"/>
    <w:rsid w:val="0003705D"/>
  </w:style>
  <w:style w:type="paragraph" w:customStyle="1" w:styleId="B5E63516B6764EE4BA8C9988B5B53B08">
    <w:name w:val="B5E63516B6764EE4BA8C9988B5B53B08"/>
    <w:rsid w:val="0003705D"/>
  </w:style>
  <w:style w:type="paragraph" w:customStyle="1" w:styleId="0EE94473C50649A59230D6490F48E592">
    <w:name w:val="0EE94473C50649A59230D6490F48E592"/>
    <w:rsid w:val="0003705D"/>
  </w:style>
  <w:style w:type="paragraph" w:customStyle="1" w:styleId="1D9B9D842EAE4D7ABA38820ABDF14DE4">
    <w:name w:val="1D9B9D842EAE4D7ABA38820ABDF14DE4"/>
    <w:rsid w:val="0003705D"/>
  </w:style>
  <w:style w:type="paragraph" w:customStyle="1" w:styleId="B8B057CDE54A426988AADB97C9D8006D">
    <w:name w:val="B8B057CDE54A426988AADB97C9D8006D"/>
    <w:rsid w:val="0003705D"/>
  </w:style>
  <w:style w:type="paragraph" w:customStyle="1" w:styleId="5D0625F04D184F8EBB8E99A2D6611E3F">
    <w:name w:val="5D0625F04D184F8EBB8E99A2D6611E3F"/>
    <w:rsid w:val="0003705D"/>
  </w:style>
  <w:style w:type="paragraph" w:customStyle="1" w:styleId="60CFA5D2A2604C11A7E610C81477EDAC">
    <w:name w:val="60CFA5D2A2604C11A7E610C81477EDAC"/>
    <w:rsid w:val="0003705D"/>
  </w:style>
  <w:style w:type="paragraph" w:customStyle="1" w:styleId="4226806660A34199BE6D6722593A7BF3">
    <w:name w:val="4226806660A34199BE6D6722593A7BF3"/>
    <w:rsid w:val="0003705D"/>
  </w:style>
  <w:style w:type="paragraph" w:customStyle="1" w:styleId="0795D3C01CCE44DD8F7A80E6A10118E8">
    <w:name w:val="0795D3C01CCE44DD8F7A80E6A10118E8"/>
    <w:rsid w:val="0003705D"/>
  </w:style>
  <w:style w:type="paragraph" w:customStyle="1" w:styleId="EB96FB8790CC4401A186CE1ED060448D">
    <w:name w:val="EB96FB8790CC4401A186CE1ED060448D"/>
    <w:rsid w:val="0003705D"/>
  </w:style>
  <w:style w:type="paragraph" w:customStyle="1" w:styleId="1ED05E3E717C406FB5191644703F85A5">
    <w:name w:val="1ED05E3E717C406FB5191644703F85A5"/>
    <w:rsid w:val="0003705D"/>
  </w:style>
  <w:style w:type="paragraph" w:customStyle="1" w:styleId="B641EBEF1C654500AC2744CD16372369">
    <w:name w:val="B641EBEF1C654500AC2744CD16372369"/>
    <w:rsid w:val="0003705D"/>
  </w:style>
  <w:style w:type="paragraph" w:customStyle="1" w:styleId="B1BEA26DC88B410280941BBBEFC850C9">
    <w:name w:val="B1BEA26DC88B410280941BBBEFC850C9"/>
    <w:rsid w:val="0003705D"/>
  </w:style>
  <w:style w:type="paragraph" w:customStyle="1" w:styleId="86E9AD238C15492A9280AE988EF3723C">
    <w:name w:val="86E9AD238C15492A9280AE988EF3723C"/>
    <w:rsid w:val="0003705D"/>
  </w:style>
  <w:style w:type="paragraph" w:customStyle="1" w:styleId="894362BE5D4E4A168D65BAB1465183AD">
    <w:name w:val="894362BE5D4E4A168D65BAB1465183AD"/>
    <w:rsid w:val="0003705D"/>
  </w:style>
  <w:style w:type="paragraph" w:customStyle="1" w:styleId="9851E0A3D3C043608DA3967812888D25">
    <w:name w:val="9851E0A3D3C043608DA3967812888D25"/>
    <w:rsid w:val="0003705D"/>
  </w:style>
  <w:style w:type="paragraph" w:customStyle="1" w:styleId="8735EE804B284EDDA9D4F1D5AE87FEA9">
    <w:name w:val="8735EE804B284EDDA9D4F1D5AE87FEA9"/>
    <w:rsid w:val="0003705D"/>
  </w:style>
  <w:style w:type="paragraph" w:customStyle="1" w:styleId="FC12FCDBE2C74EFF9C9493C7F9B79025">
    <w:name w:val="FC12FCDBE2C74EFF9C9493C7F9B79025"/>
    <w:rsid w:val="0003705D"/>
  </w:style>
  <w:style w:type="paragraph" w:customStyle="1" w:styleId="C95408F965344A4F9E290F142FC25BD3">
    <w:name w:val="C95408F965344A4F9E290F142FC25BD3"/>
    <w:rsid w:val="0003705D"/>
  </w:style>
  <w:style w:type="paragraph" w:customStyle="1" w:styleId="CA730BCEB91D492F9580F7C431FD72C6">
    <w:name w:val="CA730BCEB91D492F9580F7C431FD72C6"/>
    <w:rsid w:val="0003705D"/>
  </w:style>
  <w:style w:type="paragraph" w:customStyle="1" w:styleId="8F99479D8AD441CAA7DD377DB381A0A4">
    <w:name w:val="8F99479D8AD441CAA7DD377DB381A0A4"/>
    <w:rsid w:val="0003705D"/>
  </w:style>
  <w:style w:type="paragraph" w:customStyle="1" w:styleId="B1C65538C63B4788858895FECF014D57">
    <w:name w:val="B1C65538C63B4788858895FECF014D57"/>
    <w:rsid w:val="0003705D"/>
  </w:style>
  <w:style w:type="paragraph" w:customStyle="1" w:styleId="843E66DA67AF4255A511CCDD79B9782E">
    <w:name w:val="843E66DA67AF4255A511CCDD79B9782E"/>
    <w:rsid w:val="0003705D"/>
  </w:style>
  <w:style w:type="paragraph" w:customStyle="1" w:styleId="E8A7F3FCC9D24BD4963C6A19AC070261">
    <w:name w:val="E8A7F3FCC9D24BD4963C6A19AC070261"/>
    <w:rsid w:val="0003705D"/>
  </w:style>
  <w:style w:type="paragraph" w:customStyle="1" w:styleId="9E9343D2602D48AA959227C4BB9F1D21">
    <w:name w:val="9E9343D2602D48AA959227C4BB9F1D21"/>
    <w:rsid w:val="0003705D"/>
  </w:style>
  <w:style w:type="paragraph" w:customStyle="1" w:styleId="A890B0D5BC7B4D249F9DFC2BB4736955">
    <w:name w:val="A890B0D5BC7B4D249F9DFC2BB4736955"/>
    <w:rsid w:val="0003705D"/>
  </w:style>
  <w:style w:type="paragraph" w:customStyle="1" w:styleId="44A0152CEE6F4EAE84136E936B3E48EC">
    <w:name w:val="44A0152CEE6F4EAE84136E936B3E48EC"/>
    <w:rsid w:val="0003705D"/>
  </w:style>
  <w:style w:type="paragraph" w:customStyle="1" w:styleId="1FD572EF9C244372B95802F7CBF52F41">
    <w:name w:val="1FD572EF9C244372B95802F7CBF52F41"/>
    <w:rsid w:val="0003705D"/>
  </w:style>
  <w:style w:type="paragraph" w:customStyle="1" w:styleId="6628911FB16944ADA464ADD6F9AB1BF6">
    <w:name w:val="6628911FB16944ADA464ADD6F9AB1BF6"/>
    <w:rsid w:val="0003705D"/>
  </w:style>
  <w:style w:type="paragraph" w:customStyle="1" w:styleId="F40F338AE61A4BACB6B1F90FD192C55E">
    <w:name w:val="F40F338AE61A4BACB6B1F90FD192C55E"/>
    <w:rsid w:val="0003705D"/>
  </w:style>
  <w:style w:type="paragraph" w:customStyle="1" w:styleId="52DBE3569D1940428AA609426685F5B4">
    <w:name w:val="52DBE3569D1940428AA609426685F5B4"/>
    <w:rsid w:val="0003705D"/>
  </w:style>
  <w:style w:type="paragraph" w:customStyle="1" w:styleId="D9B227B941D74673B89AC7DF6DE0252D">
    <w:name w:val="D9B227B941D74673B89AC7DF6DE0252D"/>
    <w:rsid w:val="0003705D"/>
  </w:style>
  <w:style w:type="paragraph" w:customStyle="1" w:styleId="6C2737B79B924E7C98448CFD8DF05581">
    <w:name w:val="6C2737B79B924E7C98448CFD8DF05581"/>
    <w:rsid w:val="0003705D"/>
  </w:style>
  <w:style w:type="paragraph" w:customStyle="1" w:styleId="35B4390A18484102BC668847E73F4B37">
    <w:name w:val="35B4390A18484102BC668847E73F4B37"/>
    <w:rsid w:val="0003705D"/>
  </w:style>
  <w:style w:type="paragraph" w:customStyle="1" w:styleId="10DECACBA1C14A7B88D700A9B56C8890">
    <w:name w:val="10DECACBA1C14A7B88D700A9B56C8890"/>
    <w:rsid w:val="0003705D"/>
  </w:style>
  <w:style w:type="paragraph" w:customStyle="1" w:styleId="1209793638874ADFB28C586629B6F8F8">
    <w:name w:val="1209793638874ADFB28C586629B6F8F8"/>
    <w:rsid w:val="0003705D"/>
  </w:style>
  <w:style w:type="paragraph" w:customStyle="1" w:styleId="CBB320DA226B4C349E9FB4914F97C628">
    <w:name w:val="CBB320DA226B4C349E9FB4914F97C628"/>
    <w:rsid w:val="0003705D"/>
  </w:style>
  <w:style w:type="paragraph" w:customStyle="1" w:styleId="7AA5FD6EC1C348E89AD3358A0EA8B545">
    <w:name w:val="7AA5FD6EC1C348E89AD3358A0EA8B545"/>
    <w:rsid w:val="0003705D"/>
  </w:style>
  <w:style w:type="paragraph" w:customStyle="1" w:styleId="9E66C4BFDCB54A3F982BEBBC187033D5">
    <w:name w:val="9E66C4BFDCB54A3F982BEBBC187033D5"/>
    <w:rsid w:val="0003705D"/>
  </w:style>
  <w:style w:type="paragraph" w:customStyle="1" w:styleId="EE7F4EE912AB4ED4925E14AA96D033CC">
    <w:name w:val="EE7F4EE912AB4ED4925E14AA96D033CC"/>
    <w:rsid w:val="0003705D"/>
  </w:style>
  <w:style w:type="paragraph" w:customStyle="1" w:styleId="F7C563EAF952494588C9FEC5CF44B4BD">
    <w:name w:val="F7C563EAF952494588C9FEC5CF44B4BD"/>
    <w:rsid w:val="0003705D"/>
  </w:style>
  <w:style w:type="paragraph" w:customStyle="1" w:styleId="6BD83F920C04468BB70BD14180C1A28A">
    <w:name w:val="6BD83F920C04468BB70BD14180C1A28A"/>
    <w:rsid w:val="0003705D"/>
  </w:style>
  <w:style w:type="paragraph" w:customStyle="1" w:styleId="DE3C4D1B03C74F2DABADB821F4EA2623">
    <w:name w:val="DE3C4D1B03C74F2DABADB821F4EA2623"/>
    <w:rsid w:val="0003705D"/>
  </w:style>
  <w:style w:type="paragraph" w:customStyle="1" w:styleId="A155D236FCE8401784363E2552FB563F">
    <w:name w:val="A155D236FCE8401784363E2552FB563F"/>
    <w:rsid w:val="0003705D"/>
  </w:style>
  <w:style w:type="paragraph" w:customStyle="1" w:styleId="3C70E6F3F4644D9FA7552E99B422D2D1">
    <w:name w:val="3C70E6F3F4644D9FA7552E99B422D2D1"/>
    <w:rsid w:val="0003705D"/>
  </w:style>
  <w:style w:type="paragraph" w:customStyle="1" w:styleId="CB30805568B14F7F91F739967217627E">
    <w:name w:val="CB30805568B14F7F91F739967217627E"/>
    <w:rsid w:val="0003705D"/>
  </w:style>
  <w:style w:type="paragraph" w:customStyle="1" w:styleId="F7E076E2D8BB4779AB469180CDCA97B3">
    <w:name w:val="F7E076E2D8BB4779AB469180CDCA97B3"/>
    <w:rsid w:val="0003705D"/>
  </w:style>
  <w:style w:type="paragraph" w:customStyle="1" w:styleId="4A0EDBA7CD74415CBA7A1AAF762F7F35">
    <w:name w:val="4A0EDBA7CD74415CBA7A1AAF762F7F35"/>
    <w:rsid w:val="0003705D"/>
  </w:style>
  <w:style w:type="paragraph" w:customStyle="1" w:styleId="55E26F654B454D8398405187C0B3CF69">
    <w:name w:val="55E26F654B454D8398405187C0B3CF69"/>
    <w:rsid w:val="0003705D"/>
  </w:style>
  <w:style w:type="paragraph" w:customStyle="1" w:styleId="1655A2804CF245959D6164B5A48CC0A4">
    <w:name w:val="1655A2804CF245959D6164B5A48CC0A4"/>
    <w:rsid w:val="0003705D"/>
  </w:style>
  <w:style w:type="paragraph" w:customStyle="1" w:styleId="D26D9716332B42C2947EFF23B59C5DDA">
    <w:name w:val="D26D9716332B42C2947EFF23B59C5DDA"/>
    <w:rsid w:val="0003705D"/>
  </w:style>
  <w:style w:type="paragraph" w:customStyle="1" w:styleId="593DAE0DC58540DA838F104C4A53F86E">
    <w:name w:val="593DAE0DC58540DA838F104C4A53F86E"/>
    <w:rsid w:val="0003705D"/>
  </w:style>
  <w:style w:type="paragraph" w:customStyle="1" w:styleId="224D187869C04810B192C0AC513087FA">
    <w:name w:val="224D187869C04810B192C0AC513087FA"/>
    <w:rsid w:val="0003705D"/>
  </w:style>
  <w:style w:type="paragraph" w:customStyle="1" w:styleId="330B7D76FF2E469DA86578AF4447460C">
    <w:name w:val="330B7D76FF2E469DA86578AF4447460C"/>
    <w:rsid w:val="0003705D"/>
  </w:style>
  <w:style w:type="paragraph" w:customStyle="1" w:styleId="101B85FD8AB14E3B84972F207298177A">
    <w:name w:val="101B85FD8AB14E3B84972F207298177A"/>
    <w:rsid w:val="0003705D"/>
  </w:style>
  <w:style w:type="paragraph" w:customStyle="1" w:styleId="F61E48C7797A429EB623EBFA4EED1A57">
    <w:name w:val="F61E48C7797A429EB623EBFA4EED1A57"/>
    <w:rsid w:val="0003705D"/>
  </w:style>
  <w:style w:type="paragraph" w:customStyle="1" w:styleId="D407AFAD870A4F1489D7B89AAAD1D555">
    <w:name w:val="D407AFAD870A4F1489D7B89AAAD1D555"/>
    <w:rsid w:val="0003705D"/>
  </w:style>
  <w:style w:type="paragraph" w:customStyle="1" w:styleId="99ACF890E7C44F0BBF0E7B6DA842CF0F">
    <w:name w:val="99ACF890E7C44F0BBF0E7B6DA842CF0F"/>
    <w:rsid w:val="0003705D"/>
  </w:style>
  <w:style w:type="paragraph" w:customStyle="1" w:styleId="BF32C5AA1875410B84115498C761A5BD">
    <w:name w:val="BF32C5AA1875410B84115498C761A5BD"/>
    <w:rsid w:val="0003705D"/>
  </w:style>
  <w:style w:type="paragraph" w:customStyle="1" w:styleId="250CC63B1D364B62AF2E94804956554C">
    <w:name w:val="250CC63B1D364B62AF2E94804956554C"/>
    <w:rsid w:val="0003705D"/>
  </w:style>
  <w:style w:type="paragraph" w:customStyle="1" w:styleId="9D21D96A00604F16ACC749E836CE0F51">
    <w:name w:val="9D21D96A00604F16ACC749E836CE0F51"/>
    <w:rsid w:val="0003705D"/>
  </w:style>
  <w:style w:type="paragraph" w:customStyle="1" w:styleId="3D86BA11AAC64F9E9D494752093B7648">
    <w:name w:val="3D86BA11AAC64F9E9D494752093B7648"/>
    <w:rsid w:val="0003705D"/>
  </w:style>
  <w:style w:type="paragraph" w:customStyle="1" w:styleId="48C65DF9B9CB44988157B88ACC11F656">
    <w:name w:val="48C65DF9B9CB44988157B88ACC11F656"/>
    <w:rsid w:val="0003705D"/>
  </w:style>
  <w:style w:type="paragraph" w:customStyle="1" w:styleId="4CF87556CB7F47CEAB53068010DE0479">
    <w:name w:val="4CF87556CB7F47CEAB53068010DE0479"/>
    <w:rsid w:val="0003705D"/>
  </w:style>
  <w:style w:type="paragraph" w:customStyle="1" w:styleId="95431C8AC01B459F84D7167CCB68C575">
    <w:name w:val="95431C8AC01B459F84D7167CCB68C575"/>
    <w:rsid w:val="0003705D"/>
  </w:style>
  <w:style w:type="paragraph" w:customStyle="1" w:styleId="36056C4D852D46F295A3DBF299B336C2">
    <w:name w:val="36056C4D852D46F295A3DBF299B336C2"/>
    <w:rsid w:val="0003705D"/>
  </w:style>
  <w:style w:type="paragraph" w:customStyle="1" w:styleId="D6E8072F730C4C95B046F4B8745E386B">
    <w:name w:val="D6E8072F730C4C95B046F4B8745E386B"/>
    <w:rsid w:val="0003705D"/>
  </w:style>
  <w:style w:type="paragraph" w:customStyle="1" w:styleId="7836FDB703DA41AA9D5FA23F41D875D1">
    <w:name w:val="7836FDB703DA41AA9D5FA23F41D875D1"/>
    <w:rsid w:val="0003705D"/>
  </w:style>
  <w:style w:type="paragraph" w:customStyle="1" w:styleId="8818980B3445443189685951ABC756B1">
    <w:name w:val="8818980B3445443189685951ABC756B1"/>
    <w:rsid w:val="0003705D"/>
  </w:style>
  <w:style w:type="paragraph" w:customStyle="1" w:styleId="ED468843A5954289863683DC879EA23A">
    <w:name w:val="ED468843A5954289863683DC879EA23A"/>
    <w:rsid w:val="0003705D"/>
  </w:style>
  <w:style w:type="paragraph" w:customStyle="1" w:styleId="0736D575260F42678A51588D47F86DBA">
    <w:name w:val="0736D575260F42678A51588D47F86DBA"/>
    <w:rsid w:val="0003705D"/>
  </w:style>
  <w:style w:type="paragraph" w:customStyle="1" w:styleId="178DEA54A8DA4615892F9BAB705C257C">
    <w:name w:val="178DEA54A8DA4615892F9BAB705C257C"/>
    <w:rsid w:val="0003705D"/>
  </w:style>
  <w:style w:type="paragraph" w:customStyle="1" w:styleId="204B239D7E6D4CDC8B710D73F034FB1C">
    <w:name w:val="204B239D7E6D4CDC8B710D73F034FB1C"/>
    <w:rsid w:val="0003705D"/>
  </w:style>
  <w:style w:type="paragraph" w:customStyle="1" w:styleId="23F8D950D66040BCBE58BBE0AA60FCA8">
    <w:name w:val="23F8D950D66040BCBE58BBE0AA60FCA8"/>
    <w:rsid w:val="0003705D"/>
  </w:style>
  <w:style w:type="paragraph" w:customStyle="1" w:styleId="55E5290C1C774C0792598DEE0BCC2CCF">
    <w:name w:val="55E5290C1C774C0792598DEE0BCC2CCF"/>
    <w:rsid w:val="0003705D"/>
  </w:style>
  <w:style w:type="paragraph" w:customStyle="1" w:styleId="394EE35F92054C8C9F3D383B5EA51F7A">
    <w:name w:val="394EE35F92054C8C9F3D383B5EA51F7A"/>
    <w:rsid w:val="0003705D"/>
  </w:style>
  <w:style w:type="paragraph" w:customStyle="1" w:styleId="59BFCE1369324D40BF84EB204C4FF217">
    <w:name w:val="59BFCE1369324D40BF84EB204C4FF217"/>
    <w:rsid w:val="0003705D"/>
  </w:style>
  <w:style w:type="paragraph" w:customStyle="1" w:styleId="30AFC74B7FDE4F748F826F247960AA03">
    <w:name w:val="30AFC74B7FDE4F748F826F247960AA03"/>
    <w:rsid w:val="0003705D"/>
  </w:style>
  <w:style w:type="paragraph" w:customStyle="1" w:styleId="C804B98D3CA9475DB8FD49B307E27916">
    <w:name w:val="C804B98D3CA9475DB8FD49B307E27916"/>
    <w:rsid w:val="0003705D"/>
  </w:style>
  <w:style w:type="paragraph" w:customStyle="1" w:styleId="2963CBB8CA1B4274AB8C043310C04388">
    <w:name w:val="2963CBB8CA1B4274AB8C043310C04388"/>
    <w:rsid w:val="0003705D"/>
  </w:style>
  <w:style w:type="paragraph" w:customStyle="1" w:styleId="4743D1F641B84DD38AF333DB103D5EF7">
    <w:name w:val="4743D1F641B84DD38AF333DB103D5EF7"/>
    <w:rsid w:val="0003705D"/>
  </w:style>
  <w:style w:type="paragraph" w:customStyle="1" w:styleId="6CB429F581054622A69C03BC9161D9EE">
    <w:name w:val="6CB429F581054622A69C03BC9161D9EE"/>
    <w:rsid w:val="0003705D"/>
  </w:style>
  <w:style w:type="paragraph" w:customStyle="1" w:styleId="79D8684FCF7C414FB453C7BA526603D1">
    <w:name w:val="79D8684FCF7C414FB453C7BA526603D1"/>
    <w:rsid w:val="0003705D"/>
  </w:style>
  <w:style w:type="paragraph" w:customStyle="1" w:styleId="6C99EA6AFBD940A19655171ED1386436">
    <w:name w:val="6C99EA6AFBD940A19655171ED1386436"/>
    <w:rsid w:val="0003705D"/>
  </w:style>
  <w:style w:type="paragraph" w:customStyle="1" w:styleId="024626F9F90B4F089FFED708395155FA">
    <w:name w:val="024626F9F90B4F089FFED708395155FA"/>
    <w:rsid w:val="0003705D"/>
  </w:style>
  <w:style w:type="paragraph" w:customStyle="1" w:styleId="A88BFA0C16694CFD9383921BE071CE13">
    <w:name w:val="A88BFA0C16694CFD9383921BE071CE13"/>
    <w:rsid w:val="0003705D"/>
  </w:style>
  <w:style w:type="paragraph" w:customStyle="1" w:styleId="EB43ED36DB8042FA8E822DF6F7B8EAF1">
    <w:name w:val="EB43ED36DB8042FA8E822DF6F7B8EAF1"/>
    <w:rsid w:val="0003705D"/>
  </w:style>
  <w:style w:type="paragraph" w:customStyle="1" w:styleId="41D4D92056204711A912FAADEC8FC463">
    <w:name w:val="41D4D92056204711A912FAADEC8FC463"/>
    <w:rsid w:val="0003705D"/>
  </w:style>
  <w:style w:type="paragraph" w:customStyle="1" w:styleId="BA05874CC3504CC68886FC977FEFDD86">
    <w:name w:val="BA05874CC3504CC68886FC977FEFDD86"/>
    <w:rsid w:val="0003705D"/>
  </w:style>
  <w:style w:type="paragraph" w:customStyle="1" w:styleId="A6CE21A7C31643DF9EB518A0E9BE85CC">
    <w:name w:val="A6CE21A7C31643DF9EB518A0E9BE85CC"/>
    <w:rsid w:val="0003705D"/>
  </w:style>
  <w:style w:type="paragraph" w:customStyle="1" w:styleId="690D4773608F457498AF31103D4AC679">
    <w:name w:val="690D4773608F457498AF31103D4AC679"/>
    <w:rsid w:val="0003705D"/>
  </w:style>
  <w:style w:type="paragraph" w:customStyle="1" w:styleId="ECA8925D11FD44FABB8ED5FFFED33CE2">
    <w:name w:val="ECA8925D11FD44FABB8ED5FFFED33CE2"/>
    <w:rsid w:val="0003705D"/>
  </w:style>
  <w:style w:type="paragraph" w:customStyle="1" w:styleId="D84BF518874C447BB71ADEC15865EA38">
    <w:name w:val="D84BF518874C447BB71ADEC15865EA38"/>
    <w:rsid w:val="0003705D"/>
  </w:style>
  <w:style w:type="paragraph" w:customStyle="1" w:styleId="232C2D3984FF4B5DAC2DEDB04298B6D4">
    <w:name w:val="232C2D3984FF4B5DAC2DEDB04298B6D4"/>
    <w:rsid w:val="0003705D"/>
  </w:style>
  <w:style w:type="paragraph" w:customStyle="1" w:styleId="5F260E1258B54CB0A39204725E1E2B5A">
    <w:name w:val="5F260E1258B54CB0A39204725E1E2B5A"/>
    <w:rsid w:val="0003705D"/>
  </w:style>
  <w:style w:type="paragraph" w:customStyle="1" w:styleId="1F240DE4B0AD479480F7298CD880EA12">
    <w:name w:val="1F240DE4B0AD479480F7298CD880EA12"/>
    <w:rsid w:val="0003705D"/>
  </w:style>
  <w:style w:type="paragraph" w:customStyle="1" w:styleId="C47AB6ECD74A4EDEA360D23416F562AB">
    <w:name w:val="C47AB6ECD74A4EDEA360D23416F562AB"/>
    <w:rsid w:val="0003705D"/>
  </w:style>
  <w:style w:type="paragraph" w:customStyle="1" w:styleId="45335C998F104F479F60C8E51C97D702">
    <w:name w:val="45335C998F104F479F60C8E51C97D702"/>
    <w:rsid w:val="0003705D"/>
  </w:style>
  <w:style w:type="paragraph" w:customStyle="1" w:styleId="DB98CC58BAC04B4AA0EA386E778260B6">
    <w:name w:val="DB98CC58BAC04B4AA0EA386E778260B6"/>
    <w:rsid w:val="0003705D"/>
  </w:style>
  <w:style w:type="paragraph" w:customStyle="1" w:styleId="AC21EA97EB94419E88151F0A256160E1">
    <w:name w:val="AC21EA97EB94419E88151F0A256160E1"/>
    <w:rsid w:val="0003705D"/>
  </w:style>
  <w:style w:type="paragraph" w:customStyle="1" w:styleId="FF434E33054C441E87F0D9D99F55B2CC">
    <w:name w:val="FF434E33054C441E87F0D9D99F55B2CC"/>
    <w:rsid w:val="0003705D"/>
  </w:style>
  <w:style w:type="paragraph" w:customStyle="1" w:styleId="F83AD8365AAA4F838BF01B5E12911338">
    <w:name w:val="F83AD8365AAA4F838BF01B5E12911338"/>
    <w:rsid w:val="0003705D"/>
  </w:style>
  <w:style w:type="paragraph" w:customStyle="1" w:styleId="11BB1D8D25344C8FAAAB435DFB3F8F42">
    <w:name w:val="11BB1D8D25344C8FAAAB435DFB3F8F42"/>
    <w:rsid w:val="0003705D"/>
  </w:style>
  <w:style w:type="paragraph" w:customStyle="1" w:styleId="5FA18C5249474A39B634608B4053B720">
    <w:name w:val="5FA18C5249474A39B634608B4053B720"/>
    <w:rsid w:val="0003705D"/>
  </w:style>
  <w:style w:type="paragraph" w:customStyle="1" w:styleId="A920CCFC5D9B4EF6ADC1918A78DA2E5D">
    <w:name w:val="A920CCFC5D9B4EF6ADC1918A78DA2E5D"/>
    <w:rsid w:val="0003705D"/>
  </w:style>
  <w:style w:type="paragraph" w:customStyle="1" w:styleId="8D8DD7A762F546F3A57DE391FF30BAC0">
    <w:name w:val="8D8DD7A762F546F3A57DE391FF30BAC0"/>
    <w:rsid w:val="0003705D"/>
  </w:style>
  <w:style w:type="paragraph" w:customStyle="1" w:styleId="EF2F306E0B09434987F87B31AE19272C">
    <w:name w:val="EF2F306E0B09434987F87B31AE19272C"/>
    <w:rsid w:val="0003705D"/>
  </w:style>
  <w:style w:type="paragraph" w:customStyle="1" w:styleId="6FE0BC90952E478CAD55F5F73A74BA95">
    <w:name w:val="6FE0BC90952E478CAD55F5F73A74BA95"/>
    <w:rsid w:val="0003705D"/>
  </w:style>
  <w:style w:type="paragraph" w:customStyle="1" w:styleId="4D40196B8BBF4D72BA4DB00C03282799">
    <w:name w:val="4D40196B8BBF4D72BA4DB00C03282799"/>
    <w:rsid w:val="0003705D"/>
  </w:style>
  <w:style w:type="paragraph" w:customStyle="1" w:styleId="2F6213BFCD9348C5B48377157547F50D">
    <w:name w:val="2F6213BFCD9348C5B48377157547F50D"/>
    <w:rsid w:val="0003705D"/>
  </w:style>
  <w:style w:type="paragraph" w:customStyle="1" w:styleId="94C24B6A42374057A6E80201565192C4">
    <w:name w:val="94C24B6A42374057A6E80201565192C4"/>
    <w:rsid w:val="0003705D"/>
  </w:style>
  <w:style w:type="paragraph" w:customStyle="1" w:styleId="A1CE79EE5CC746C38D143E6CD571792D">
    <w:name w:val="A1CE79EE5CC746C38D143E6CD571792D"/>
    <w:rsid w:val="0003705D"/>
  </w:style>
  <w:style w:type="paragraph" w:customStyle="1" w:styleId="9C1A1664B53F44BCB41F510241108C34">
    <w:name w:val="9C1A1664B53F44BCB41F510241108C34"/>
    <w:rsid w:val="0003705D"/>
  </w:style>
  <w:style w:type="paragraph" w:customStyle="1" w:styleId="D52086C915744DD78B73058990092307">
    <w:name w:val="D52086C915744DD78B73058990092307"/>
    <w:rsid w:val="0003705D"/>
  </w:style>
  <w:style w:type="paragraph" w:customStyle="1" w:styleId="6816013ECA1C44ECA7553B54A7A9FC4C">
    <w:name w:val="6816013ECA1C44ECA7553B54A7A9FC4C"/>
    <w:rsid w:val="0003705D"/>
  </w:style>
  <w:style w:type="paragraph" w:customStyle="1" w:styleId="1B249869ABD84DAAB54D9542B2618D92">
    <w:name w:val="1B249869ABD84DAAB54D9542B2618D92"/>
    <w:rsid w:val="0003705D"/>
  </w:style>
  <w:style w:type="paragraph" w:customStyle="1" w:styleId="B2E7851569C74F2A83BE0DC72D7DD634">
    <w:name w:val="B2E7851569C74F2A83BE0DC72D7DD634"/>
    <w:rsid w:val="0003705D"/>
  </w:style>
  <w:style w:type="paragraph" w:customStyle="1" w:styleId="A9BE47272E3748C39072566881855405">
    <w:name w:val="A9BE47272E3748C39072566881855405"/>
    <w:rsid w:val="0003705D"/>
  </w:style>
  <w:style w:type="paragraph" w:customStyle="1" w:styleId="5318C78E6D8F494CA8619806AC735E78">
    <w:name w:val="5318C78E6D8F494CA8619806AC735E78"/>
    <w:rsid w:val="0003705D"/>
  </w:style>
  <w:style w:type="paragraph" w:customStyle="1" w:styleId="773D3A3FCA7A46638FBD3C3D63BB31B9">
    <w:name w:val="773D3A3FCA7A46638FBD3C3D63BB31B9"/>
    <w:rsid w:val="0003705D"/>
  </w:style>
  <w:style w:type="paragraph" w:customStyle="1" w:styleId="6B816A57BA254965942DAE38293AF0CD">
    <w:name w:val="6B816A57BA254965942DAE38293AF0CD"/>
    <w:rsid w:val="0003705D"/>
  </w:style>
  <w:style w:type="paragraph" w:customStyle="1" w:styleId="FD8C5684CB0B49D6A81C7CEF36319544">
    <w:name w:val="FD8C5684CB0B49D6A81C7CEF36319544"/>
    <w:rsid w:val="0003705D"/>
  </w:style>
  <w:style w:type="paragraph" w:customStyle="1" w:styleId="3AD343886AD34247BF499B801301E115">
    <w:name w:val="3AD343886AD34247BF499B801301E115"/>
    <w:rsid w:val="0003705D"/>
  </w:style>
  <w:style w:type="paragraph" w:customStyle="1" w:styleId="C21C5EDCD1A44D74A9F41E8E3DBA5FE2">
    <w:name w:val="C21C5EDCD1A44D74A9F41E8E3DBA5FE2"/>
    <w:rsid w:val="0003705D"/>
  </w:style>
  <w:style w:type="paragraph" w:customStyle="1" w:styleId="FB0EBA13872B49DCB4517A2ABB3717C2">
    <w:name w:val="FB0EBA13872B49DCB4517A2ABB3717C2"/>
    <w:rsid w:val="0003705D"/>
  </w:style>
  <w:style w:type="paragraph" w:customStyle="1" w:styleId="FF8612C903874D658350455C05AE52EF">
    <w:name w:val="FF8612C903874D658350455C05AE52EF"/>
    <w:rsid w:val="0003705D"/>
  </w:style>
  <w:style w:type="paragraph" w:customStyle="1" w:styleId="BEEBA9678CA14CE5A3FA7DEDF3FA4083">
    <w:name w:val="BEEBA9678CA14CE5A3FA7DEDF3FA4083"/>
    <w:rsid w:val="0003705D"/>
  </w:style>
  <w:style w:type="paragraph" w:customStyle="1" w:styleId="95983B3629034B0E9A0C23F285B712DA">
    <w:name w:val="95983B3629034B0E9A0C23F285B712DA"/>
    <w:rsid w:val="0003705D"/>
  </w:style>
  <w:style w:type="paragraph" w:customStyle="1" w:styleId="1F1CBBF59B9B4ED9A67D82DD14D6EDE0">
    <w:name w:val="1F1CBBF59B9B4ED9A67D82DD14D6EDE0"/>
    <w:rsid w:val="0003705D"/>
  </w:style>
  <w:style w:type="paragraph" w:customStyle="1" w:styleId="4043E7BDBFD645008CEEA1ED4EB3B78E">
    <w:name w:val="4043E7BDBFD645008CEEA1ED4EB3B78E"/>
    <w:rsid w:val="0003705D"/>
  </w:style>
  <w:style w:type="paragraph" w:customStyle="1" w:styleId="C5B1D43C679E4AED969BB9B35F96C0F9">
    <w:name w:val="C5B1D43C679E4AED969BB9B35F96C0F9"/>
    <w:rsid w:val="0003705D"/>
  </w:style>
  <w:style w:type="paragraph" w:customStyle="1" w:styleId="C930637130054D8F92059F177DD4B951">
    <w:name w:val="C930637130054D8F92059F177DD4B951"/>
    <w:rsid w:val="0003705D"/>
  </w:style>
  <w:style w:type="paragraph" w:customStyle="1" w:styleId="E75AA7B2DA2B41C6B3C8A624FD5441A3">
    <w:name w:val="E75AA7B2DA2B41C6B3C8A624FD5441A3"/>
    <w:rsid w:val="0003705D"/>
  </w:style>
  <w:style w:type="paragraph" w:customStyle="1" w:styleId="B02E678FBB0F4348AD1566DB809ED77C">
    <w:name w:val="B02E678FBB0F4348AD1566DB809ED77C"/>
    <w:rsid w:val="0003705D"/>
  </w:style>
  <w:style w:type="paragraph" w:customStyle="1" w:styleId="C560FA77F2324BE9A13E8C98F35D0255">
    <w:name w:val="C560FA77F2324BE9A13E8C98F35D0255"/>
    <w:rsid w:val="0003705D"/>
  </w:style>
  <w:style w:type="paragraph" w:customStyle="1" w:styleId="A5D3E1C762214371A4951898D92FF7DD">
    <w:name w:val="A5D3E1C762214371A4951898D92FF7DD"/>
    <w:rsid w:val="0003705D"/>
  </w:style>
  <w:style w:type="paragraph" w:customStyle="1" w:styleId="6B1F940F2722459181D6806C3830870F">
    <w:name w:val="6B1F940F2722459181D6806C3830870F"/>
    <w:rsid w:val="0003705D"/>
  </w:style>
  <w:style w:type="paragraph" w:customStyle="1" w:styleId="3B23CA51422C4D8FAFE709AA09CF1AAB">
    <w:name w:val="3B23CA51422C4D8FAFE709AA09CF1AAB"/>
    <w:rsid w:val="0003705D"/>
  </w:style>
  <w:style w:type="paragraph" w:customStyle="1" w:styleId="8CEAD34680A7417AA7F7BBC6CF70BBA5">
    <w:name w:val="8CEAD34680A7417AA7F7BBC6CF70BBA5"/>
    <w:rsid w:val="0003705D"/>
  </w:style>
  <w:style w:type="paragraph" w:customStyle="1" w:styleId="24754F1F46B14EB6A8FDFCA5A77663D9">
    <w:name w:val="24754F1F46B14EB6A8FDFCA5A77663D9"/>
    <w:rsid w:val="0003705D"/>
  </w:style>
  <w:style w:type="paragraph" w:customStyle="1" w:styleId="E4E8A7B5F427410C8CC4EEFC6861245E">
    <w:name w:val="E4E8A7B5F427410C8CC4EEFC6861245E"/>
    <w:rsid w:val="0003705D"/>
  </w:style>
  <w:style w:type="paragraph" w:customStyle="1" w:styleId="0EDD96C42B8449EFAE8F67A4BE61B47E">
    <w:name w:val="0EDD96C42B8449EFAE8F67A4BE61B47E"/>
    <w:rsid w:val="0003705D"/>
  </w:style>
  <w:style w:type="paragraph" w:customStyle="1" w:styleId="B99D9CAEFADC448296445C6456A16AA2">
    <w:name w:val="B99D9CAEFADC448296445C6456A16AA2"/>
    <w:rsid w:val="0003705D"/>
  </w:style>
  <w:style w:type="paragraph" w:customStyle="1" w:styleId="452919AF3FEF4977B37460C92D755394">
    <w:name w:val="452919AF3FEF4977B37460C92D755394"/>
    <w:rsid w:val="0003705D"/>
  </w:style>
  <w:style w:type="paragraph" w:customStyle="1" w:styleId="2DDFC8B4EB3D455AA4A23CAEFC5F4F3E">
    <w:name w:val="2DDFC8B4EB3D455AA4A23CAEFC5F4F3E"/>
    <w:rsid w:val="0003705D"/>
  </w:style>
  <w:style w:type="paragraph" w:customStyle="1" w:styleId="649D363176AD45668B80A77D82BD319F">
    <w:name w:val="649D363176AD45668B80A77D82BD319F"/>
    <w:rsid w:val="0003705D"/>
  </w:style>
  <w:style w:type="paragraph" w:customStyle="1" w:styleId="4914EDAEBEF540499BC54F22BACAEC84">
    <w:name w:val="4914EDAEBEF540499BC54F22BACAEC84"/>
    <w:rsid w:val="0003705D"/>
  </w:style>
  <w:style w:type="paragraph" w:customStyle="1" w:styleId="960E486546C24754A0DBFC578CF86F56">
    <w:name w:val="960E486546C24754A0DBFC578CF86F56"/>
    <w:rsid w:val="0003705D"/>
  </w:style>
  <w:style w:type="paragraph" w:customStyle="1" w:styleId="7AB60DF6B84444E291BA889B9FCDC02F">
    <w:name w:val="7AB60DF6B84444E291BA889B9FCDC02F"/>
    <w:rsid w:val="0003705D"/>
  </w:style>
  <w:style w:type="paragraph" w:customStyle="1" w:styleId="FC2DDFF78C9648D2B962FDDFF4664197">
    <w:name w:val="FC2DDFF78C9648D2B962FDDFF4664197"/>
    <w:rsid w:val="0003705D"/>
  </w:style>
  <w:style w:type="paragraph" w:customStyle="1" w:styleId="3F53933D4A5C43AA8866EB89B188286E">
    <w:name w:val="3F53933D4A5C43AA8866EB89B188286E"/>
    <w:rsid w:val="0003705D"/>
  </w:style>
  <w:style w:type="paragraph" w:customStyle="1" w:styleId="D9825870D7274A678C889BC9F7B0E0F7">
    <w:name w:val="D9825870D7274A678C889BC9F7B0E0F7"/>
    <w:rsid w:val="0003705D"/>
  </w:style>
  <w:style w:type="paragraph" w:customStyle="1" w:styleId="D452D59CC6614A2FB99408CA9BFEE33B">
    <w:name w:val="D452D59CC6614A2FB99408CA9BFEE33B"/>
    <w:rsid w:val="0003705D"/>
  </w:style>
  <w:style w:type="paragraph" w:customStyle="1" w:styleId="7A2ED892ED7241B0B8E581F966F2678A">
    <w:name w:val="7A2ED892ED7241B0B8E581F966F2678A"/>
    <w:rsid w:val="0003705D"/>
  </w:style>
  <w:style w:type="paragraph" w:customStyle="1" w:styleId="5F31F271BC6B4238AD5E0E6A1836450E">
    <w:name w:val="5F31F271BC6B4238AD5E0E6A1836450E"/>
    <w:rsid w:val="0003705D"/>
  </w:style>
  <w:style w:type="paragraph" w:customStyle="1" w:styleId="A768DE4D496541CA9D6E3702A3ADF962">
    <w:name w:val="A768DE4D496541CA9D6E3702A3ADF962"/>
    <w:rsid w:val="0003705D"/>
  </w:style>
  <w:style w:type="paragraph" w:customStyle="1" w:styleId="40FBEA939D034E29963BC89BDAF1DFA3">
    <w:name w:val="40FBEA939D034E29963BC89BDAF1DFA3"/>
    <w:rsid w:val="0003705D"/>
  </w:style>
  <w:style w:type="paragraph" w:customStyle="1" w:styleId="ED4BD2D9BEEF4B34BF19E49ADC1C3495">
    <w:name w:val="ED4BD2D9BEEF4B34BF19E49ADC1C3495"/>
    <w:rsid w:val="0003705D"/>
  </w:style>
  <w:style w:type="paragraph" w:customStyle="1" w:styleId="45088A1EF5894E8BA46880F278740870">
    <w:name w:val="45088A1EF5894E8BA46880F278740870"/>
    <w:rsid w:val="0003705D"/>
  </w:style>
  <w:style w:type="paragraph" w:customStyle="1" w:styleId="EC1F40A6950E4179B398481935C506BD">
    <w:name w:val="EC1F40A6950E4179B398481935C506BD"/>
    <w:rsid w:val="0003705D"/>
  </w:style>
  <w:style w:type="paragraph" w:customStyle="1" w:styleId="D0CDF63DAE9F4D1D81EA56E33F3B6653">
    <w:name w:val="D0CDF63DAE9F4D1D81EA56E33F3B6653"/>
    <w:rsid w:val="0003705D"/>
  </w:style>
  <w:style w:type="paragraph" w:customStyle="1" w:styleId="C9F45EAC078349E3ABDD48E36111D47A">
    <w:name w:val="C9F45EAC078349E3ABDD48E36111D47A"/>
    <w:rsid w:val="0003705D"/>
  </w:style>
  <w:style w:type="paragraph" w:customStyle="1" w:styleId="0D64106E87254844A3CBEBF3672DCBB2">
    <w:name w:val="0D64106E87254844A3CBEBF3672DCBB2"/>
    <w:rsid w:val="0003705D"/>
  </w:style>
  <w:style w:type="paragraph" w:customStyle="1" w:styleId="D80D54E14231479C8840C0FEA67A8202">
    <w:name w:val="D80D54E14231479C8840C0FEA67A8202"/>
    <w:rsid w:val="0003705D"/>
  </w:style>
  <w:style w:type="paragraph" w:customStyle="1" w:styleId="69A79E716DDF4A5AB5801EAD1FB3E109">
    <w:name w:val="69A79E716DDF4A5AB5801EAD1FB3E109"/>
    <w:rsid w:val="0003705D"/>
  </w:style>
  <w:style w:type="paragraph" w:customStyle="1" w:styleId="D344DD1B3E1E4EC6A9F465EDD391DF97">
    <w:name w:val="D344DD1B3E1E4EC6A9F465EDD391DF97"/>
    <w:rsid w:val="0003705D"/>
  </w:style>
  <w:style w:type="paragraph" w:customStyle="1" w:styleId="C8F8E82E9C3B46E3B5B9D083836EEA85">
    <w:name w:val="C8F8E82E9C3B46E3B5B9D083836EEA85"/>
    <w:rsid w:val="0003705D"/>
  </w:style>
  <w:style w:type="paragraph" w:customStyle="1" w:styleId="FD186851C02043F0A2A6964F38FDAE07">
    <w:name w:val="FD186851C02043F0A2A6964F38FDAE07"/>
    <w:rsid w:val="0003705D"/>
  </w:style>
  <w:style w:type="paragraph" w:customStyle="1" w:styleId="35B7010922894D8FA5A934E6128C0B85">
    <w:name w:val="35B7010922894D8FA5A934E6128C0B85"/>
    <w:rsid w:val="0003705D"/>
  </w:style>
  <w:style w:type="paragraph" w:customStyle="1" w:styleId="A4484CB5ACBA4C14AB86E49884396C75">
    <w:name w:val="A4484CB5ACBA4C14AB86E49884396C75"/>
    <w:rsid w:val="0003705D"/>
  </w:style>
  <w:style w:type="paragraph" w:customStyle="1" w:styleId="5AA20165F1724D2EB697889E0CF8227A">
    <w:name w:val="5AA20165F1724D2EB697889E0CF8227A"/>
    <w:rsid w:val="0003705D"/>
  </w:style>
  <w:style w:type="paragraph" w:customStyle="1" w:styleId="94D742FB8F384EC9B09B3D9535478A1D">
    <w:name w:val="94D742FB8F384EC9B09B3D9535478A1D"/>
    <w:rsid w:val="0003705D"/>
  </w:style>
  <w:style w:type="paragraph" w:customStyle="1" w:styleId="CD2EC8D93D214C7192320F97AF834367">
    <w:name w:val="CD2EC8D93D214C7192320F97AF834367"/>
    <w:rsid w:val="0003705D"/>
  </w:style>
  <w:style w:type="paragraph" w:customStyle="1" w:styleId="C93B150D2DB94C029D315671657FBC81">
    <w:name w:val="C93B150D2DB94C029D315671657FBC81"/>
    <w:rsid w:val="0003705D"/>
  </w:style>
  <w:style w:type="paragraph" w:customStyle="1" w:styleId="E55209E498554A18AADF836CECDF386E">
    <w:name w:val="E55209E498554A18AADF836CECDF386E"/>
    <w:rsid w:val="0003705D"/>
  </w:style>
  <w:style w:type="paragraph" w:customStyle="1" w:styleId="6F759DBE62ED427CB0387746B53394D4">
    <w:name w:val="6F759DBE62ED427CB0387746B53394D4"/>
    <w:rsid w:val="0003705D"/>
  </w:style>
  <w:style w:type="paragraph" w:customStyle="1" w:styleId="92EFF3D219AD41C698C4D0DDB17E05DA">
    <w:name w:val="92EFF3D219AD41C698C4D0DDB17E05DA"/>
    <w:rsid w:val="0003705D"/>
  </w:style>
  <w:style w:type="paragraph" w:customStyle="1" w:styleId="30F24CFE41344FA99E6B1C588E40DF27">
    <w:name w:val="30F24CFE41344FA99E6B1C588E40DF27"/>
    <w:rsid w:val="0003705D"/>
  </w:style>
  <w:style w:type="paragraph" w:customStyle="1" w:styleId="6D7A051C8D3D483BAC4B3E429BA557BC">
    <w:name w:val="6D7A051C8D3D483BAC4B3E429BA557BC"/>
    <w:rsid w:val="0003705D"/>
  </w:style>
  <w:style w:type="paragraph" w:customStyle="1" w:styleId="359DE1D0B781420082479077B5077820">
    <w:name w:val="359DE1D0B781420082479077B5077820"/>
    <w:rsid w:val="0003705D"/>
  </w:style>
  <w:style w:type="paragraph" w:customStyle="1" w:styleId="428EC0FCCD1347398EC01483E0B2C8B7">
    <w:name w:val="428EC0FCCD1347398EC01483E0B2C8B7"/>
    <w:rsid w:val="0003705D"/>
  </w:style>
  <w:style w:type="paragraph" w:customStyle="1" w:styleId="2C4AA06B9F7641E5A0E037A1F3C30D76">
    <w:name w:val="2C4AA06B9F7641E5A0E037A1F3C30D76"/>
    <w:rsid w:val="0003705D"/>
  </w:style>
  <w:style w:type="paragraph" w:customStyle="1" w:styleId="E05CF1F4BB7E45898A99367A2264AA4A">
    <w:name w:val="E05CF1F4BB7E45898A99367A2264AA4A"/>
    <w:rsid w:val="0003705D"/>
  </w:style>
  <w:style w:type="paragraph" w:customStyle="1" w:styleId="7882F63A9DB84A15852AC8026CEDB2AF">
    <w:name w:val="7882F63A9DB84A15852AC8026CEDB2AF"/>
    <w:rsid w:val="0003705D"/>
  </w:style>
  <w:style w:type="paragraph" w:customStyle="1" w:styleId="26418AAE400144C8B84DE549F29E6CE9">
    <w:name w:val="26418AAE400144C8B84DE549F29E6CE9"/>
    <w:rsid w:val="0003705D"/>
  </w:style>
  <w:style w:type="paragraph" w:customStyle="1" w:styleId="BB3BFA59158347EEB2834F36DD34ACF6">
    <w:name w:val="BB3BFA59158347EEB2834F36DD34ACF6"/>
    <w:rsid w:val="0003705D"/>
  </w:style>
  <w:style w:type="paragraph" w:customStyle="1" w:styleId="0F60743B2E26425DB2B3EE30BB8B0595">
    <w:name w:val="0F60743B2E26425DB2B3EE30BB8B0595"/>
    <w:rsid w:val="0003705D"/>
  </w:style>
  <w:style w:type="paragraph" w:customStyle="1" w:styleId="4EEF2797C5184B2E926F9A77A51BBBEC">
    <w:name w:val="4EEF2797C5184B2E926F9A77A51BBBEC"/>
    <w:rsid w:val="0003705D"/>
  </w:style>
  <w:style w:type="paragraph" w:customStyle="1" w:styleId="26D3D9779068458E8086D1EDF226233C">
    <w:name w:val="26D3D9779068458E8086D1EDF226233C"/>
    <w:rsid w:val="0003705D"/>
  </w:style>
  <w:style w:type="paragraph" w:customStyle="1" w:styleId="AAFFE8AB19074B51A56BE07208C91C02">
    <w:name w:val="AAFFE8AB19074B51A56BE07208C91C02"/>
    <w:rsid w:val="0003705D"/>
  </w:style>
  <w:style w:type="paragraph" w:customStyle="1" w:styleId="406A0E5DBFC24DA8AF0532431DC927F0">
    <w:name w:val="406A0E5DBFC24DA8AF0532431DC927F0"/>
    <w:rsid w:val="0003705D"/>
  </w:style>
  <w:style w:type="paragraph" w:customStyle="1" w:styleId="72317EF7E7354878BCF77523F28056E5">
    <w:name w:val="72317EF7E7354878BCF77523F28056E5"/>
    <w:rsid w:val="0003705D"/>
  </w:style>
  <w:style w:type="paragraph" w:customStyle="1" w:styleId="A324002977084AFC8A87320D0A7958FB">
    <w:name w:val="A324002977084AFC8A87320D0A7958FB"/>
    <w:rsid w:val="0003705D"/>
  </w:style>
  <w:style w:type="paragraph" w:customStyle="1" w:styleId="33E5E72231834B6DBEBCDBAC4850A99D">
    <w:name w:val="33E5E72231834B6DBEBCDBAC4850A99D"/>
    <w:rsid w:val="0003705D"/>
  </w:style>
  <w:style w:type="paragraph" w:customStyle="1" w:styleId="6E2BB66236354AEFBA7CEE37C10C1BC3">
    <w:name w:val="6E2BB66236354AEFBA7CEE37C10C1BC3"/>
    <w:rsid w:val="0003705D"/>
  </w:style>
  <w:style w:type="paragraph" w:customStyle="1" w:styleId="18D5024126574AEE89D61089CADF4F58">
    <w:name w:val="18D5024126574AEE89D61089CADF4F58"/>
    <w:rsid w:val="0003705D"/>
  </w:style>
  <w:style w:type="paragraph" w:customStyle="1" w:styleId="1693DBD343A24C78B96F59A730484D61">
    <w:name w:val="1693DBD343A24C78B96F59A730484D61"/>
    <w:rsid w:val="0003705D"/>
  </w:style>
  <w:style w:type="paragraph" w:customStyle="1" w:styleId="2D96D371272345CA9D8584F1F6F9C217">
    <w:name w:val="2D96D371272345CA9D8584F1F6F9C217"/>
    <w:rsid w:val="0003705D"/>
  </w:style>
  <w:style w:type="paragraph" w:customStyle="1" w:styleId="933D3A1E5F8843EEAE0F2CE553009175">
    <w:name w:val="933D3A1E5F8843EEAE0F2CE553009175"/>
    <w:rsid w:val="0003705D"/>
  </w:style>
  <w:style w:type="paragraph" w:customStyle="1" w:styleId="C4AE6BBBD1C0499CBD288C93B27B788F">
    <w:name w:val="C4AE6BBBD1C0499CBD288C93B27B788F"/>
    <w:rsid w:val="0003705D"/>
  </w:style>
  <w:style w:type="paragraph" w:customStyle="1" w:styleId="71E69F18B6934648818A14BEB7CB1F4F">
    <w:name w:val="71E69F18B6934648818A14BEB7CB1F4F"/>
    <w:rsid w:val="0003705D"/>
  </w:style>
  <w:style w:type="paragraph" w:customStyle="1" w:styleId="8DF3DB91AB854AACAFEE6C925CD8FC2A">
    <w:name w:val="8DF3DB91AB854AACAFEE6C925CD8FC2A"/>
    <w:rsid w:val="0003705D"/>
  </w:style>
  <w:style w:type="paragraph" w:customStyle="1" w:styleId="3A6F2EEBF56A43BDAB1CBC8EE0C237B8">
    <w:name w:val="3A6F2EEBF56A43BDAB1CBC8EE0C237B8"/>
    <w:rsid w:val="0003705D"/>
  </w:style>
  <w:style w:type="paragraph" w:customStyle="1" w:styleId="8D26591837094212806E5CB39057922F">
    <w:name w:val="8D26591837094212806E5CB39057922F"/>
    <w:rsid w:val="0003705D"/>
  </w:style>
  <w:style w:type="paragraph" w:customStyle="1" w:styleId="83C85725517C444CBA0792CAD7244A9D">
    <w:name w:val="83C85725517C444CBA0792CAD7244A9D"/>
    <w:rsid w:val="0003705D"/>
  </w:style>
  <w:style w:type="paragraph" w:customStyle="1" w:styleId="85698BDC5CB843A9B57F98A53FB03424">
    <w:name w:val="85698BDC5CB843A9B57F98A53FB03424"/>
    <w:rsid w:val="0003705D"/>
  </w:style>
  <w:style w:type="paragraph" w:customStyle="1" w:styleId="FB7B419DC073411AB2C5C3A0E2917EE5">
    <w:name w:val="FB7B419DC073411AB2C5C3A0E2917EE5"/>
    <w:rsid w:val="0003705D"/>
  </w:style>
  <w:style w:type="paragraph" w:customStyle="1" w:styleId="4CB62883D89D451E9422D056709EEE28">
    <w:name w:val="4CB62883D89D451E9422D056709EEE28"/>
    <w:rsid w:val="0003705D"/>
  </w:style>
  <w:style w:type="paragraph" w:customStyle="1" w:styleId="AC0B80EE2C1D485DBE23D1FC93C1C399">
    <w:name w:val="AC0B80EE2C1D485DBE23D1FC93C1C399"/>
    <w:rsid w:val="0003705D"/>
  </w:style>
  <w:style w:type="paragraph" w:customStyle="1" w:styleId="1E36BDD28A9144FEAF0143E69287045E">
    <w:name w:val="1E36BDD28A9144FEAF0143E69287045E"/>
    <w:rsid w:val="0003705D"/>
  </w:style>
  <w:style w:type="paragraph" w:customStyle="1" w:styleId="FA8481B05FA44101B3F175EC961683F7">
    <w:name w:val="FA8481B05FA44101B3F175EC961683F7"/>
    <w:rsid w:val="0003705D"/>
  </w:style>
  <w:style w:type="paragraph" w:customStyle="1" w:styleId="A749E14EA55F4EE7B8BDA6F6CBD723D4">
    <w:name w:val="A749E14EA55F4EE7B8BDA6F6CBD723D4"/>
    <w:rsid w:val="0003705D"/>
  </w:style>
  <w:style w:type="paragraph" w:customStyle="1" w:styleId="D66D1F111238403C962EF74724147475">
    <w:name w:val="D66D1F111238403C962EF74724147475"/>
    <w:rsid w:val="0003705D"/>
  </w:style>
  <w:style w:type="paragraph" w:customStyle="1" w:styleId="34DEB801B208446293372661F39304DC">
    <w:name w:val="34DEB801B208446293372661F39304DC"/>
    <w:rsid w:val="0003705D"/>
  </w:style>
  <w:style w:type="paragraph" w:customStyle="1" w:styleId="FD2C96B68603443AAAC89AB4E81F7910">
    <w:name w:val="FD2C96B68603443AAAC89AB4E81F7910"/>
    <w:rsid w:val="0003705D"/>
  </w:style>
  <w:style w:type="paragraph" w:customStyle="1" w:styleId="A18CE05788EC4EB2B602287B0C015C2F">
    <w:name w:val="A18CE05788EC4EB2B602287B0C015C2F"/>
    <w:rsid w:val="0003705D"/>
  </w:style>
  <w:style w:type="paragraph" w:customStyle="1" w:styleId="61EE91486BA048FAB7EF7C6DBE62FC7F">
    <w:name w:val="61EE91486BA048FAB7EF7C6DBE62FC7F"/>
    <w:rsid w:val="0003705D"/>
  </w:style>
  <w:style w:type="paragraph" w:customStyle="1" w:styleId="63187E0744C740ED9DCC68456340F1E3">
    <w:name w:val="63187E0744C740ED9DCC68456340F1E3"/>
    <w:rsid w:val="0003705D"/>
  </w:style>
  <w:style w:type="paragraph" w:customStyle="1" w:styleId="98EA2D700C39413F9DB7954085DAA68B">
    <w:name w:val="98EA2D700C39413F9DB7954085DAA68B"/>
    <w:rsid w:val="0003705D"/>
  </w:style>
  <w:style w:type="paragraph" w:customStyle="1" w:styleId="8F0286AAF83342C7ABE6E98E798DA0E1">
    <w:name w:val="8F0286AAF83342C7ABE6E98E798DA0E1"/>
    <w:rsid w:val="0003705D"/>
  </w:style>
  <w:style w:type="paragraph" w:customStyle="1" w:styleId="569565872618414CAFC87E29253B2FE5">
    <w:name w:val="569565872618414CAFC87E29253B2FE5"/>
    <w:rsid w:val="0003705D"/>
  </w:style>
  <w:style w:type="paragraph" w:customStyle="1" w:styleId="EE0770C547FE4EB8BC10279F5B155244">
    <w:name w:val="EE0770C547FE4EB8BC10279F5B155244"/>
    <w:rsid w:val="0003705D"/>
  </w:style>
  <w:style w:type="paragraph" w:customStyle="1" w:styleId="48832296DF70403BA6C813C5A935F049">
    <w:name w:val="48832296DF70403BA6C813C5A935F049"/>
    <w:rsid w:val="0003705D"/>
  </w:style>
  <w:style w:type="paragraph" w:customStyle="1" w:styleId="9331278ED448417CAEC718F444711A33">
    <w:name w:val="9331278ED448417CAEC718F444711A33"/>
    <w:rsid w:val="0003705D"/>
  </w:style>
  <w:style w:type="paragraph" w:customStyle="1" w:styleId="C4D570E6A3C3475D9B752EA363C956CA">
    <w:name w:val="C4D570E6A3C3475D9B752EA363C956CA"/>
    <w:rsid w:val="0003705D"/>
  </w:style>
  <w:style w:type="paragraph" w:customStyle="1" w:styleId="BACDFD0945C6459395BB32F928B76EBC">
    <w:name w:val="BACDFD0945C6459395BB32F928B76EBC"/>
    <w:rsid w:val="0003705D"/>
  </w:style>
  <w:style w:type="paragraph" w:customStyle="1" w:styleId="F2153B2F0C8D4BBEAC22DF72B2D4012B">
    <w:name w:val="F2153B2F0C8D4BBEAC22DF72B2D4012B"/>
    <w:rsid w:val="0003705D"/>
  </w:style>
  <w:style w:type="paragraph" w:customStyle="1" w:styleId="50CA56EA41DB41E0BFFD01442B08657D">
    <w:name w:val="50CA56EA41DB41E0BFFD01442B08657D"/>
    <w:rsid w:val="0003705D"/>
  </w:style>
  <w:style w:type="paragraph" w:customStyle="1" w:styleId="D580D31590EB48AD90361C2D87D709E7">
    <w:name w:val="D580D31590EB48AD90361C2D87D709E7"/>
    <w:rsid w:val="0003705D"/>
  </w:style>
  <w:style w:type="paragraph" w:customStyle="1" w:styleId="75DFE0CF072B40729DC30A53C771CFEE">
    <w:name w:val="75DFE0CF072B40729DC30A53C771CFEE"/>
    <w:rsid w:val="0003705D"/>
  </w:style>
  <w:style w:type="paragraph" w:customStyle="1" w:styleId="F8C3F66A6B8D4E8BAA248314DEDE82E0">
    <w:name w:val="F8C3F66A6B8D4E8BAA248314DEDE82E0"/>
    <w:rsid w:val="0003705D"/>
  </w:style>
  <w:style w:type="paragraph" w:customStyle="1" w:styleId="0D6D3AFDC80842968DC84FAE8C28DE81">
    <w:name w:val="0D6D3AFDC80842968DC84FAE8C28DE81"/>
    <w:rsid w:val="0003705D"/>
  </w:style>
  <w:style w:type="paragraph" w:customStyle="1" w:styleId="4DA86DBBA483421FAAA73BFFDC67B8F1">
    <w:name w:val="4DA86DBBA483421FAAA73BFFDC67B8F1"/>
    <w:rsid w:val="0003705D"/>
  </w:style>
  <w:style w:type="paragraph" w:customStyle="1" w:styleId="B712FD8B34F942E588350986C8B13FE6">
    <w:name w:val="B712FD8B34F942E588350986C8B13FE6"/>
    <w:rsid w:val="0003705D"/>
  </w:style>
  <w:style w:type="paragraph" w:customStyle="1" w:styleId="7D58A25BE534409797D2EFE441DCAD71">
    <w:name w:val="7D58A25BE534409797D2EFE441DCAD71"/>
    <w:rsid w:val="0003705D"/>
  </w:style>
  <w:style w:type="paragraph" w:customStyle="1" w:styleId="62F67E5773CF4C91BCB849DA3D77F328">
    <w:name w:val="62F67E5773CF4C91BCB849DA3D77F328"/>
    <w:rsid w:val="0003705D"/>
  </w:style>
  <w:style w:type="paragraph" w:customStyle="1" w:styleId="4850F88A587647A7AF92F3E6262BFADE">
    <w:name w:val="4850F88A587647A7AF92F3E6262BFADE"/>
    <w:rsid w:val="0003705D"/>
  </w:style>
  <w:style w:type="paragraph" w:customStyle="1" w:styleId="A1F39893E50E4193867E76708DB31700">
    <w:name w:val="A1F39893E50E4193867E76708DB31700"/>
    <w:rsid w:val="0003705D"/>
  </w:style>
  <w:style w:type="paragraph" w:customStyle="1" w:styleId="1F781067E2C747C99AF3A8BF817E5301">
    <w:name w:val="1F781067E2C747C99AF3A8BF817E5301"/>
    <w:rsid w:val="0003705D"/>
  </w:style>
  <w:style w:type="paragraph" w:customStyle="1" w:styleId="0449C6F4AB974A1C924D37941E06FAC4">
    <w:name w:val="0449C6F4AB974A1C924D37941E06FAC4"/>
    <w:rsid w:val="0003705D"/>
  </w:style>
  <w:style w:type="paragraph" w:customStyle="1" w:styleId="025728E8769048C887CC685A608B5035">
    <w:name w:val="025728E8769048C887CC685A608B5035"/>
    <w:rsid w:val="0003705D"/>
  </w:style>
  <w:style w:type="paragraph" w:customStyle="1" w:styleId="F36C056845CA4A669C3CE3C0006C0663">
    <w:name w:val="F36C056845CA4A669C3CE3C0006C0663"/>
    <w:rsid w:val="0003705D"/>
  </w:style>
  <w:style w:type="paragraph" w:customStyle="1" w:styleId="AC90649B366748B799122481B0E39C45">
    <w:name w:val="AC90649B366748B799122481B0E39C45"/>
    <w:rsid w:val="0003705D"/>
  </w:style>
  <w:style w:type="paragraph" w:customStyle="1" w:styleId="91A1E9C769584E7B975731F0E4FBE283">
    <w:name w:val="91A1E9C769584E7B975731F0E4FBE283"/>
    <w:rsid w:val="0003705D"/>
  </w:style>
  <w:style w:type="paragraph" w:customStyle="1" w:styleId="B446176997FE430B9B60CD7B75D8AC0C">
    <w:name w:val="B446176997FE430B9B60CD7B75D8AC0C"/>
    <w:rsid w:val="0003705D"/>
  </w:style>
  <w:style w:type="paragraph" w:customStyle="1" w:styleId="94AC6F1155BC4D2898D8633AF0DDB249">
    <w:name w:val="94AC6F1155BC4D2898D8633AF0DDB249"/>
    <w:rsid w:val="0003705D"/>
  </w:style>
  <w:style w:type="paragraph" w:customStyle="1" w:styleId="C3E529C922DA4D859F5530CF0F1FF9C2">
    <w:name w:val="C3E529C922DA4D859F5530CF0F1FF9C2"/>
    <w:rsid w:val="0003705D"/>
  </w:style>
  <w:style w:type="paragraph" w:customStyle="1" w:styleId="40FC20D8DAAC43689A1613B0675A7D6F">
    <w:name w:val="40FC20D8DAAC43689A1613B0675A7D6F"/>
    <w:rsid w:val="0003705D"/>
  </w:style>
  <w:style w:type="paragraph" w:customStyle="1" w:styleId="0A2505BC651443D2A20BF4D92BD2044F">
    <w:name w:val="0A2505BC651443D2A20BF4D92BD2044F"/>
    <w:rsid w:val="0003705D"/>
  </w:style>
  <w:style w:type="paragraph" w:customStyle="1" w:styleId="FCA520CDE39E4A3FA2DBBF6EF2F92F57">
    <w:name w:val="FCA520CDE39E4A3FA2DBBF6EF2F92F57"/>
    <w:rsid w:val="0003705D"/>
  </w:style>
  <w:style w:type="paragraph" w:customStyle="1" w:styleId="6F3C48512F13496FBA7FDD6726E568D3">
    <w:name w:val="6F3C48512F13496FBA7FDD6726E568D3"/>
    <w:rsid w:val="0003705D"/>
  </w:style>
  <w:style w:type="paragraph" w:customStyle="1" w:styleId="554A649623914E319E1D926C7F07F71C">
    <w:name w:val="554A649623914E319E1D926C7F07F71C"/>
    <w:rsid w:val="0003705D"/>
  </w:style>
  <w:style w:type="paragraph" w:customStyle="1" w:styleId="F376E2DCAC5246769A2E9FD199995869">
    <w:name w:val="F376E2DCAC5246769A2E9FD199995869"/>
    <w:rsid w:val="0003705D"/>
  </w:style>
  <w:style w:type="paragraph" w:customStyle="1" w:styleId="31952B5DBFE440078C7F14C001DD42F7">
    <w:name w:val="31952B5DBFE440078C7F14C001DD42F7"/>
    <w:rsid w:val="0003705D"/>
  </w:style>
  <w:style w:type="paragraph" w:customStyle="1" w:styleId="04484B67DF65423C9CC7BC2EE89A6685">
    <w:name w:val="04484B67DF65423C9CC7BC2EE89A6685"/>
    <w:rsid w:val="0003705D"/>
  </w:style>
  <w:style w:type="paragraph" w:customStyle="1" w:styleId="C2A08256235D44C390B7740262ED5424">
    <w:name w:val="C2A08256235D44C390B7740262ED5424"/>
    <w:rsid w:val="0003705D"/>
  </w:style>
  <w:style w:type="paragraph" w:customStyle="1" w:styleId="E1C7A424AA4A41E3B05FE32D3EFAD989">
    <w:name w:val="E1C7A424AA4A41E3B05FE32D3EFAD989"/>
    <w:rsid w:val="0003705D"/>
  </w:style>
  <w:style w:type="paragraph" w:customStyle="1" w:styleId="6823037BCEE747D0B399D96324AA5B8B">
    <w:name w:val="6823037BCEE747D0B399D96324AA5B8B"/>
    <w:rsid w:val="0003705D"/>
  </w:style>
  <w:style w:type="paragraph" w:customStyle="1" w:styleId="F95C96A6B7CB4B6CAE567CC9395BA063">
    <w:name w:val="F95C96A6B7CB4B6CAE567CC9395BA063"/>
    <w:rsid w:val="0003705D"/>
  </w:style>
  <w:style w:type="paragraph" w:customStyle="1" w:styleId="64DC20248CA74D12AF492B2E37218DA6">
    <w:name w:val="64DC20248CA74D12AF492B2E37218DA6"/>
    <w:rsid w:val="0003705D"/>
  </w:style>
  <w:style w:type="paragraph" w:customStyle="1" w:styleId="78DF7A9972AE4093A463D2B9918D6E95">
    <w:name w:val="78DF7A9972AE4093A463D2B9918D6E95"/>
    <w:rsid w:val="0003705D"/>
  </w:style>
  <w:style w:type="paragraph" w:customStyle="1" w:styleId="92D8932428DA4166ADEF4F1C9D0A668F">
    <w:name w:val="92D8932428DA4166ADEF4F1C9D0A668F"/>
    <w:rsid w:val="0003705D"/>
  </w:style>
  <w:style w:type="paragraph" w:customStyle="1" w:styleId="632D5BF4E44240118973B86D72197FC5">
    <w:name w:val="632D5BF4E44240118973B86D72197FC5"/>
    <w:rsid w:val="0003705D"/>
  </w:style>
  <w:style w:type="paragraph" w:customStyle="1" w:styleId="180F7909B16743849ACF9396FCC2FC0F">
    <w:name w:val="180F7909B16743849ACF9396FCC2FC0F"/>
    <w:rsid w:val="0003705D"/>
  </w:style>
  <w:style w:type="paragraph" w:customStyle="1" w:styleId="FBC9216AA86C4A12954664EE5A81480A">
    <w:name w:val="FBC9216AA86C4A12954664EE5A81480A"/>
    <w:rsid w:val="0003705D"/>
  </w:style>
  <w:style w:type="paragraph" w:customStyle="1" w:styleId="32D78BF3DA864600997004A4363BFF4E">
    <w:name w:val="32D78BF3DA864600997004A4363BFF4E"/>
    <w:rsid w:val="0003705D"/>
  </w:style>
  <w:style w:type="paragraph" w:customStyle="1" w:styleId="7DA11AD55C8241F8887C13E733CC4259">
    <w:name w:val="7DA11AD55C8241F8887C13E733CC4259"/>
    <w:rsid w:val="0003705D"/>
  </w:style>
  <w:style w:type="paragraph" w:customStyle="1" w:styleId="672D8F33381041F2963EB8BE0540AC66">
    <w:name w:val="672D8F33381041F2963EB8BE0540AC66"/>
    <w:rsid w:val="0003705D"/>
  </w:style>
  <w:style w:type="paragraph" w:customStyle="1" w:styleId="74B70EB0DA2D40B39A3B8DD3013BABF5">
    <w:name w:val="74B70EB0DA2D40B39A3B8DD3013BABF5"/>
    <w:rsid w:val="0003705D"/>
  </w:style>
  <w:style w:type="paragraph" w:customStyle="1" w:styleId="61F58C5027AB4E51B278A6DA70D828F5">
    <w:name w:val="61F58C5027AB4E51B278A6DA70D828F5"/>
    <w:rsid w:val="0003705D"/>
  </w:style>
  <w:style w:type="paragraph" w:customStyle="1" w:styleId="30578DD86E5143E8B065393229B7AFF5">
    <w:name w:val="30578DD86E5143E8B065393229B7AFF5"/>
    <w:rsid w:val="0003705D"/>
  </w:style>
  <w:style w:type="paragraph" w:customStyle="1" w:styleId="01DA4E3A490D4576A73C2298B275895D">
    <w:name w:val="01DA4E3A490D4576A73C2298B275895D"/>
    <w:rsid w:val="0003705D"/>
  </w:style>
  <w:style w:type="paragraph" w:customStyle="1" w:styleId="75B86A9F86204C5AADFA0462490C47BC">
    <w:name w:val="75B86A9F86204C5AADFA0462490C47BC"/>
    <w:rsid w:val="0003705D"/>
  </w:style>
  <w:style w:type="paragraph" w:customStyle="1" w:styleId="94E1E6A54B6A487888142145C2B96AA0">
    <w:name w:val="94E1E6A54B6A487888142145C2B96AA0"/>
    <w:rsid w:val="0003705D"/>
  </w:style>
  <w:style w:type="paragraph" w:customStyle="1" w:styleId="B074A59E255D414D83C96B35BF39FB65">
    <w:name w:val="B074A59E255D414D83C96B35BF39FB65"/>
    <w:rsid w:val="0003705D"/>
  </w:style>
  <w:style w:type="paragraph" w:customStyle="1" w:styleId="2CE3020C84DF40BCA7052AA6B133C89F">
    <w:name w:val="2CE3020C84DF40BCA7052AA6B133C89F"/>
    <w:rsid w:val="0003705D"/>
  </w:style>
  <w:style w:type="paragraph" w:customStyle="1" w:styleId="56FC1FD366D648FEA8DC96650DD68A5E">
    <w:name w:val="56FC1FD366D648FEA8DC96650DD68A5E"/>
    <w:rsid w:val="0003705D"/>
  </w:style>
  <w:style w:type="paragraph" w:customStyle="1" w:styleId="BB876AE194CB45299742F779BC5E829C">
    <w:name w:val="BB876AE194CB45299742F779BC5E829C"/>
    <w:rsid w:val="0003705D"/>
  </w:style>
  <w:style w:type="paragraph" w:customStyle="1" w:styleId="46854FBFEAE64B129E19B5236984DD5D">
    <w:name w:val="46854FBFEAE64B129E19B5236984DD5D"/>
    <w:rsid w:val="0003705D"/>
  </w:style>
  <w:style w:type="paragraph" w:customStyle="1" w:styleId="035F4F1EA2FC4766A83E27F784ABC4E9">
    <w:name w:val="035F4F1EA2FC4766A83E27F784ABC4E9"/>
    <w:rsid w:val="0003705D"/>
  </w:style>
  <w:style w:type="paragraph" w:customStyle="1" w:styleId="6E31CC915D9240B0A423B51860C62070">
    <w:name w:val="6E31CC915D9240B0A423B51860C62070"/>
    <w:rsid w:val="0003705D"/>
  </w:style>
  <w:style w:type="paragraph" w:customStyle="1" w:styleId="1B463972A6A643A28BC2C37F92E69D97">
    <w:name w:val="1B463972A6A643A28BC2C37F92E69D97"/>
    <w:rsid w:val="0003705D"/>
  </w:style>
  <w:style w:type="paragraph" w:customStyle="1" w:styleId="9181322768864D70A53EE169461621CD">
    <w:name w:val="9181322768864D70A53EE169461621CD"/>
    <w:rsid w:val="0003705D"/>
  </w:style>
  <w:style w:type="paragraph" w:customStyle="1" w:styleId="52C2B69115F24B7CBBEFA6CFFACBCCBF">
    <w:name w:val="52C2B69115F24B7CBBEFA6CFFACBCCBF"/>
    <w:rsid w:val="0003705D"/>
  </w:style>
  <w:style w:type="paragraph" w:customStyle="1" w:styleId="362E2BFE35284708A789EDB31429C647">
    <w:name w:val="362E2BFE35284708A789EDB31429C647"/>
    <w:rsid w:val="0003705D"/>
  </w:style>
  <w:style w:type="paragraph" w:customStyle="1" w:styleId="BDB677075951475FB8B95E5FF7402A19">
    <w:name w:val="BDB677075951475FB8B95E5FF7402A19"/>
    <w:rsid w:val="0003705D"/>
  </w:style>
  <w:style w:type="paragraph" w:customStyle="1" w:styleId="6FCDE3D8B96A4AA79881AEBD5D0D8C93">
    <w:name w:val="6FCDE3D8B96A4AA79881AEBD5D0D8C93"/>
    <w:rsid w:val="0003705D"/>
  </w:style>
  <w:style w:type="paragraph" w:customStyle="1" w:styleId="BBA532F39AEE452E9CC7FF41CF3210DF">
    <w:name w:val="BBA532F39AEE452E9CC7FF41CF3210DF"/>
    <w:rsid w:val="0003705D"/>
  </w:style>
  <w:style w:type="paragraph" w:customStyle="1" w:styleId="31AB45573B9545C29CE747AC50177DE1">
    <w:name w:val="31AB45573B9545C29CE747AC50177DE1"/>
    <w:rsid w:val="0003705D"/>
  </w:style>
  <w:style w:type="paragraph" w:customStyle="1" w:styleId="EC8A7CF08D65495BBE51615D90ADD772">
    <w:name w:val="EC8A7CF08D65495BBE51615D90ADD772"/>
    <w:rsid w:val="0003705D"/>
  </w:style>
  <w:style w:type="paragraph" w:customStyle="1" w:styleId="4C5915A721024B40BAC6693C9498CE70">
    <w:name w:val="4C5915A721024B40BAC6693C9498CE70"/>
    <w:rsid w:val="0003705D"/>
  </w:style>
  <w:style w:type="paragraph" w:customStyle="1" w:styleId="F7D70FC43FAC4B4C95AC7EDD08738A9A">
    <w:name w:val="F7D70FC43FAC4B4C95AC7EDD08738A9A"/>
    <w:rsid w:val="0003705D"/>
  </w:style>
  <w:style w:type="paragraph" w:customStyle="1" w:styleId="3A5C2EC874A44D0187835F66D3658965">
    <w:name w:val="3A5C2EC874A44D0187835F66D3658965"/>
    <w:rsid w:val="0003705D"/>
  </w:style>
  <w:style w:type="paragraph" w:customStyle="1" w:styleId="CEE94C58737944BB9144B7F5DF53FE29">
    <w:name w:val="CEE94C58737944BB9144B7F5DF53FE29"/>
    <w:rsid w:val="0003705D"/>
  </w:style>
  <w:style w:type="paragraph" w:customStyle="1" w:styleId="0E6FA155D39241E3A0A3E30C3A28B965">
    <w:name w:val="0E6FA155D39241E3A0A3E30C3A28B965"/>
    <w:rsid w:val="0003705D"/>
  </w:style>
  <w:style w:type="paragraph" w:customStyle="1" w:styleId="D618208FF6FC45B9982F2DFC32324B67">
    <w:name w:val="D618208FF6FC45B9982F2DFC32324B67"/>
    <w:rsid w:val="0003705D"/>
  </w:style>
  <w:style w:type="paragraph" w:customStyle="1" w:styleId="5986173CBF7447409A091DA27F0048D2">
    <w:name w:val="5986173CBF7447409A091DA27F0048D2"/>
    <w:rsid w:val="0003705D"/>
  </w:style>
  <w:style w:type="paragraph" w:customStyle="1" w:styleId="92F040BB6E3543EBA0DC5522BA011218">
    <w:name w:val="92F040BB6E3543EBA0DC5522BA011218"/>
    <w:rsid w:val="0003705D"/>
  </w:style>
  <w:style w:type="paragraph" w:customStyle="1" w:styleId="C304F4C062BC441F85D243E4B4002575">
    <w:name w:val="C304F4C062BC441F85D243E4B4002575"/>
    <w:rsid w:val="0003705D"/>
  </w:style>
  <w:style w:type="paragraph" w:customStyle="1" w:styleId="2BEDF48A621C4C6E9C4D55FCB4266946">
    <w:name w:val="2BEDF48A621C4C6E9C4D55FCB4266946"/>
    <w:rsid w:val="0003705D"/>
  </w:style>
  <w:style w:type="paragraph" w:customStyle="1" w:styleId="1455F19B359149D7A2CC12E3B14136E3">
    <w:name w:val="1455F19B359149D7A2CC12E3B14136E3"/>
    <w:rsid w:val="0003705D"/>
  </w:style>
  <w:style w:type="paragraph" w:customStyle="1" w:styleId="4EB84B8201314B6F830CC00DF9A490DE">
    <w:name w:val="4EB84B8201314B6F830CC00DF9A490DE"/>
    <w:rsid w:val="0003705D"/>
  </w:style>
  <w:style w:type="paragraph" w:customStyle="1" w:styleId="7F40A43332FB459DAF83509A0EBAF7F0">
    <w:name w:val="7F40A43332FB459DAF83509A0EBAF7F0"/>
    <w:rsid w:val="0003705D"/>
  </w:style>
  <w:style w:type="paragraph" w:customStyle="1" w:styleId="29B551727FC04927818B28D90706394E">
    <w:name w:val="29B551727FC04927818B28D90706394E"/>
    <w:rsid w:val="0003705D"/>
  </w:style>
  <w:style w:type="paragraph" w:customStyle="1" w:styleId="BDE876F4B6264D9886FA5210CD6A3673">
    <w:name w:val="BDE876F4B6264D9886FA5210CD6A3673"/>
    <w:rsid w:val="0003705D"/>
  </w:style>
  <w:style w:type="paragraph" w:customStyle="1" w:styleId="D48D3050BA7A473FAD54EECE3F3E0916">
    <w:name w:val="D48D3050BA7A473FAD54EECE3F3E0916"/>
    <w:rsid w:val="0003705D"/>
  </w:style>
  <w:style w:type="paragraph" w:customStyle="1" w:styleId="454718B6501A4D01A37BFB92F7C4B26F">
    <w:name w:val="454718B6501A4D01A37BFB92F7C4B26F"/>
    <w:rsid w:val="0003705D"/>
  </w:style>
  <w:style w:type="paragraph" w:customStyle="1" w:styleId="885CF4558E1D4C38835236AE99312B13">
    <w:name w:val="885CF4558E1D4C38835236AE99312B13"/>
    <w:rsid w:val="0003705D"/>
  </w:style>
  <w:style w:type="paragraph" w:customStyle="1" w:styleId="59454F9C466742C19E7DDD18A44480D1">
    <w:name w:val="59454F9C466742C19E7DDD18A44480D1"/>
    <w:rsid w:val="0003705D"/>
  </w:style>
  <w:style w:type="paragraph" w:customStyle="1" w:styleId="E907DE9596CF45B5AD1A6707E1BAED57">
    <w:name w:val="E907DE9596CF45B5AD1A6707E1BAED57"/>
    <w:rsid w:val="0003705D"/>
  </w:style>
  <w:style w:type="paragraph" w:customStyle="1" w:styleId="57CF2BEE6F244867B6BB0D159309E6DB">
    <w:name w:val="57CF2BEE6F244867B6BB0D159309E6DB"/>
    <w:rsid w:val="0003705D"/>
  </w:style>
  <w:style w:type="paragraph" w:customStyle="1" w:styleId="2F6A941DC43B42DD8F079A360DA48F9A">
    <w:name w:val="2F6A941DC43B42DD8F079A360DA48F9A"/>
    <w:rsid w:val="0003705D"/>
  </w:style>
  <w:style w:type="paragraph" w:customStyle="1" w:styleId="21DB5A771EAB4BA387C010CEBA351C95">
    <w:name w:val="21DB5A771EAB4BA387C010CEBA351C95"/>
    <w:rsid w:val="0003705D"/>
  </w:style>
  <w:style w:type="paragraph" w:customStyle="1" w:styleId="4F22EA7C52564A55A3C5AC47A3456883">
    <w:name w:val="4F22EA7C52564A55A3C5AC47A3456883"/>
    <w:rsid w:val="0003705D"/>
  </w:style>
  <w:style w:type="paragraph" w:customStyle="1" w:styleId="A6373D6691DC44D1B2A416CAA9914E91">
    <w:name w:val="A6373D6691DC44D1B2A416CAA9914E91"/>
    <w:rsid w:val="0003705D"/>
  </w:style>
  <w:style w:type="paragraph" w:customStyle="1" w:styleId="B1B49CD76AC44A99A32C21A0A6253BEF">
    <w:name w:val="B1B49CD76AC44A99A32C21A0A6253BEF"/>
    <w:rsid w:val="0003705D"/>
  </w:style>
  <w:style w:type="paragraph" w:customStyle="1" w:styleId="E5BA93E97C6E49E58FB6614AEDE9456B">
    <w:name w:val="E5BA93E97C6E49E58FB6614AEDE9456B"/>
    <w:rsid w:val="0003705D"/>
  </w:style>
  <w:style w:type="paragraph" w:customStyle="1" w:styleId="313D4436C4804FA0972D86FB563E2FF4">
    <w:name w:val="313D4436C4804FA0972D86FB563E2FF4"/>
    <w:rsid w:val="0003705D"/>
  </w:style>
  <w:style w:type="paragraph" w:customStyle="1" w:styleId="EAA75E80FAFB4C9AA38CE82C3240FEBE">
    <w:name w:val="EAA75E80FAFB4C9AA38CE82C3240FEBE"/>
    <w:rsid w:val="0003705D"/>
  </w:style>
  <w:style w:type="paragraph" w:customStyle="1" w:styleId="64F83E0A113644819022E56C788BA6D7">
    <w:name w:val="64F83E0A113644819022E56C788BA6D7"/>
    <w:rsid w:val="0003705D"/>
  </w:style>
  <w:style w:type="paragraph" w:customStyle="1" w:styleId="09C19FEFE10642DC83D3D3DE2611AF36">
    <w:name w:val="09C19FEFE10642DC83D3D3DE2611AF36"/>
    <w:rsid w:val="0003705D"/>
  </w:style>
  <w:style w:type="paragraph" w:customStyle="1" w:styleId="00081D7D25A94513B8CF9ACD78761A68">
    <w:name w:val="00081D7D25A94513B8CF9ACD78761A68"/>
    <w:rsid w:val="0003705D"/>
  </w:style>
  <w:style w:type="paragraph" w:customStyle="1" w:styleId="E1679ECA4A75403EA9CDD66AE19E357A">
    <w:name w:val="E1679ECA4A75403EA9CDD66AE19E357A"/>
    <w:rsid w:val="0003705D"/>
  </w:style>
  <w:style w:type="paragraph" w:customStyle="1" w:styleId="A06C015979C14541844E7DEC0EC8727B">
    <w:name w:val="A06C015979C14541844E7DEC0EC8727B"/>
    <w:rsid w:val="0003705D"/>
  </w:style>
  <w:style w:type="paragraph" w:customStyle="1" w:styleId="25B9D336E6C04CD0AA5EBE2C04509AEE">
    <w:name w:val="25B9D336E6C04CD0AA5EBE2C04509AEE"/>
    <w:rsid w:val="0003705D"/>
  </w:style>
  <w:style w:type="paragraph" w:customStyle="1" w:styleId="01519DE66AAA4C67AB1C27DEFF6B1F06">
    <w:name w:val="01519DE66AAA4C67AB1C27DEFF6B1F06"/>
    <w:rsid w:val="0003705D"/>
  </w:style>
  <w:style w:type="paragraph" w:customStyle="1" w:styleId="A51FD806FCC74ACE85A464EC0FCC424B">
    <w:name w:val="A51FD806FCC74ACE85A464EC0FCC424B"/>
    <w:rsid w:val="0003705D"/>
  </w:style>
  <w:style w:type="paragraph" w:customStyle="1" w:styleId="2AF09A3CAE4942D1BA534C072B1251FB">
    <w:name w:val="2AF09A3CAE4942D1BA534C072B1251FB"/>
    <w:rsid w:val="0003705D"/>
  </w:style>
  <w:style w:type="paragraph" w:customStyle="1" w:styleId="B989FC952B1C45208D0CD809FA1F5CD5">
    <w:name w:val="B989FC952B1C45208D0CD809FA1F5CD5"/>
    <w:rsid w:val="0003705D"/>
  </w:style>
  <w:style w:type="paragraph" w:customStyle="1" w:styleId="4E7D76E47D06431A89DB98D33EDA053A">
    <w:name w:val="4E7D76E47D06431A89DB98D33EDA053A"/>
    <w:rsid w:val="0003705D"/>
  </w:style>
  <w:style w:type="paragraph" w:customStyle="1" w:styleId="51327B831BEC49288FCF6CDBC7166FBE">
    <w:name w:val="51327B831BEC49288FCF6CDBC7166FBE"/>
    <w:rsid w:val="0003705D"/>
  </w:style>
  <w:style w:type="paragraph" w:customStyle="1" w:styleId="B739353281684E72B4831CF691376E37">
    <w:name w:val="B739353281684E72B4831CF691376E37"/>
    <w:rsid w:val="0003705D"/>
  </w:style>
  <w:style w:type="paragraph" w:customStyle="1" w:styleId="64DE87F4C59B4A93834250E1A358A480">
    <w:name w:val="64DE87F4C59B4A93834250E1A358A480"/>
    <w:rsid w:val="0003705D"/>
  </w:style>
  <w:style w:type="paragraph" w:customStyle="1" w:styleId="74C8010A65EF4CCAA585150E5FAB2471">
    <w:name w:val="74C8010A65EF4CCAA585150E5FAB2471"/>
    <w:rsid w:val="0003705D"/>
  </w:style>
  <w:style w:type="paragraph" w:customStyle="1" w:styleId="27D7B147294F4ED5BD4C041A72470F4C">
    <w:name w:val="27D7B147294F4ED5BD4C041A72470F4C"/>
    <w:rsid w:val="004C5A97"/>
  </w:style>
  <w:style w:type="paragraph" w:customStyle="1" w:styleId="CFCE52FDA1DA451B9E46585EB80FE617">
    <w:name w:val="CFCE52FDA1DA451B9E46585EB80FE617"/>
    <w:rsid w:val="004C5A97"/>
  </w:style>
  <w:style w:type="paragraph" w:customStyle="1" w:styleId="5DD6FF7A3CA34D0C85B879C0F2C6BA12">
    <w:name w:val="5DD6FF7A3CA34D0C85B879C0F2C6BA12"/>
    <w:rsid w:val="004C5A97"/>
  </w:style>
  <w:style w:type="paragraph" w:customStyle="1" w:styleId="126F6780AE694CCF89295AFB08828605">
    <w:name w:val="126F6780AE694CCF89295AFB08828605"/>
    <w:rsid w:val="004C5A97"/>
  </w:style>
  <w:style w:type="paragraph" w:customStyle="1" w:styleId="7B12F3B69B68463BA7ABEAC0689FAC56">
    <w:name w:val="7B12F3B69B68463BA7ABEAC0689FAC56"/>
    <w:rsid w:val="004C5A97"/>
  </w:style>
  <w:style w:type="paragraph" w:customStyle="1" w:styleId="72BEF3551C99446388EFBDF927DF4B58">
    <w:name w:val="72BEF3551C99446388EFBDF927DF4B58"/>
    <w:rsid w:val="004C5A97"/>
  </w:style>
  <w:style w:type="paragraph" w:customStyle="1" w:styleId="D2BF642AADC9430B973723F9478A6C7A">
    <w:name w:val="D2BF642AADC9430B973723F9478A6C7A"/>
    <w:rsid w:val="004C5A97"/>
  </w:style>
  <w:style w:type="paragraph" w:customStyle="1" w:styleId="5E01031EA40749B5939FA4418E8F3174">
    <w:name w:val="5E01031EA40749B5939FA4418E8F3174"/>
    <w:rsid w:val="004C5A97"/>
  </w:style>
  <w:style w:type="paragraph" w:customStyle="1" w:styleId="945D24E688EF436986077A862AEA2409">
    <w:name w:val="945D24E688EF436986077A862AEA2409"/>
    <w:rsid w:val="00782BAB"/>
  </w:style>
  <w:style w:type="paragraph" w:customStyle="1" w:styleId="C1771949DE9A4EB29EEBEC818D612887">
    <w:name w:val="C1771949DE9A4EB29EEBEC818D612887"/>
    <w:rsid w:val="00782BAB"/>
  </w:style>
  <w:style w:type="paragraph" w:customStyle="1" w:styleId="53F403045A28402182C642BC5053DD84">
    <w:name w:val="53F403045A28402182C642BC5053DD84"/>
    <w:rsid w:val="00782BAB"/>
  </w:style>
  <w:style w:type="paragraph" w:customStyle="1" w:styleId="D7B8EA9FEEF9424BB15D63006C191ED8">
    <w:name w:val="D7B8EA9FEEF9424BB15D63006C191ED8"/>
    <w:rsid w:val="00782BAB"/>
  </w:style>
  <w:style w:type="paragraph" w:customStyle="1" w:styleId="16A11883C9694045839AEEB488DD853B">
    <w:name w:val="16A11883C9694045839AEEB488DD853B"/>
    <w:rsid w:val="00782BAB"/>
  </w:style>
  <w:style w:type="paragraph" w:customStyle="1" w:styleId="60A56E5903EF4581838683F2EE937BB5">
    <w:name w:val="60A56E5903EF4581838683F2EE937BB5"/>
    <w:rsid w:val="00782BAB"/>
  </w:style>
  <w:style w:type="paragraph" w:customStyle="1" w:styleId="7D25AD13975A439CB83D876E1DC4BF77">
    <w:name w:val="7D25AD13975A439CB83D876E1DC4BF77"/>
    <w:rsid w:val="00782BAB"/>
  </w:style>
  <w:style w:type="paragraph" w:customStyle="1" w:styleId="F6E20E91A5D6450D9F92D13418C7733E">
    <w:name w:val="F6E20E91A5D6450D9F92D13418C7733E"/>
    <w:rsid w:val="00782BAB"/>
  </w:style>
  <w:style w:type="paragraph" w:customStyle="1" w:styleId="FBE0EB50E42C4A51AE29EC2572B8116F">
    <w:name w:val="FBE0EB50E42C4A51AE29EC2572B8116F"/>
    <w:rsid w:val="00782BAB"/>
  </w:style>
  <w:style w:type="paragraph" w:customStyle="1" w:styleId="8D1EEEB7E7B64850B2A3E54718096525">
    <w:name w:val="8D1EEEB7E7B64850B2A3E54718096525"/>
    <w:rsid w:val="00782BAB"/>
  </w:style>
  <w:style w:type="paragraph" w:customStyle="1" w:styleId="85C2C522E71E4F2A829EFB4155F55693">
    <w:name w:val="85C2C522E71E4F2A829EFB4155F55693"/>
    <w:rsid w:val="00782BAB"/>
  </w:style>
  <w:style w:type="paragraph" w:customStyle="1" w:styleId="E4A58347312447F29F13D153AA8AAC27">
    <w:name w:val="E4A58347312447F29F13D153AA8AAC27"/>
    <w:rsid w:val="00782BAB"/>
  </w:style>
  <w:style w:type="paragraph" w:customStyle="1" w:styleId="D187591888894034B30D0313CA2DDC9B">
    <w:name w:val="D187591888894034B30D0313CA2DDC9B"/>
    <w:rsid w:val="00782BAB"/>
  </w:style>
  <w:style w:type="paragraph" w:customStyle="1" w:styleId="7C4E2E52C92E4F46BABCDADA3D52225C">
    <w:name w:val="7C4E2E52C92E4F46BABCDADA3D52225C"/>
    <w:rsid w:val="00782BAB"/>
  </w:style>
  <w:style w:type="paragraph" w:customStyle="1" w:styleId="FAB9FCE70021456F832FCB1574DB2989">
    <w:name w:val="FAB9FCE70021456F832FCB1574DB2989"/>
    <w:rsid w:val="00782BAB"/>
  </w:style>
  <w:style w:type="paragraph" w:customStyle="1" w:styleId="47B150CFB4564B74B92A1B0ACE1E8C9F">
    <w:name w:val="47B150CFB4564B74B92A1B0ACE1E8C9F"/>
    <w:rsid w:val="00782BAB"/>
  </w:style>
  <w:style w:type="paragraph" w:customStyle="1" w:styleId="69CEFEA8BA154FF993F4234E3D52C9F1">
    <w:name w:val="69CEFEA8BA154FF993F4234E3D52C9F1"/>
    <w:rsid w:val="00782BAB"/>
  </w:style>
  <w:style w:type="paragraph" w:customStyle="1" w:styleId="D807F5BE3BFB4F598CBC9547242F6603">
    <w:name w:val="D807F5BE3BFB4F598CBC9547242F6603"/>
    <w:rsid w:val="00782BAB"/>
  </w:style>
  <w:style w:type="paragraph" w:customStyle="1" w:styleId="DF52B07EF1F64D84AAF52A6DFFC345F9">
    <w:name w:val="DF52B07EF1F64D84AAF52A6DFFC345F9"/>
    <w:rsid w:val="00782BAB"/>
  </w:style>
  <w:style w:type="paragraph" w:customStyle="1" w:styleId="2B66BB1723204604A798D2126FC0F074">
    <w:name w:val="2B66BB1723204604A798D2126FC0F074"/>
    <w:rsid w:val="00782BAB"/>
  </w:style>
  <w:style w:type="paragraph" w:customStyle="1" w:styleId="16BA101E53394ED6863176F583FD896F">
    <w:name w:val="16BA101E53394ED6863176F583FD896F"/>
    <w:rsid w:val="00782BAB"/>
  </w:style>
  <w:style w:type="paragraph" w:customStyle="1" w:styleId="BBE558DFAB794D8FB693FCD8E4C38E53">
    <w:name w:val="BBE558DFAB794D8FB693FCD8E4C38E53"/>
    <w:rsid w:val="00782BAB"/>
  </w:style>
  <w:style w:type="paragraph" w:customStyle="1" w:styleId="640FF23068AE4E7995C80F3208371CA1">
    <w:name w:val="640FF23068AE4E7995C80F3208371CA1"/>
    <w:rsid w:val="00782BAB"/>
  </w:style>
  <w:style w:type="paragraph" w:customStyle="1" w:styleId="15A1DAB6785B4759BD7189D1961F0986">
    <w:name w:val="15A1DAB6785B4759BD7189D1961F0986"/>
    <w:rsid w:val="00782BAB"/>
  </w:style>
  <w:style w:type="paragraph" w:customStyle="1" w:styleId="B281C640534B4E6E91EF336A6EC64E8E">
    <w:name w:val="B281C640534B4E6E91EF336A6EC64E8E"/>
    <w:rsid w:val="00782BAB"/>
  </w:style>
  <w:style w:type="paragraph" w:customStyle="1" w:styleId="7F0636C657EA4E1CAB64FA98037FF0B0">
    <w:name w:val="7F0636C657EA4E1CAB64FA98037FF0B0"/>
    <w:rsid w:val="00782BAB"/>
  </w:style>
  <w:style w:type="paragraph" w:customStyle="1" w:styleId="3D38011077E74491AF062ADF3B6A340A">
    <w:name w:val="3D38011077E74491AF062ADF3B6A340A"/>
    <w:rsid w:val="00782BAB"/>
  </w:style>
  <w:style w:type="paragraph" w:customStyle="1" w:styleId="666336CDD8974530AE9855A56B242869">
    <w:name w:val="666336CDD8974530AE9855A56B242869"/>
    <w:rsid w:val="00782BAB"/>
  </w:style>
  <w:style w:type="paragraph" w:customStyle="1" w:styleId="0299F12EA5A0459F93BB97A3CE5FABAD">
    <w:name w:val="0299F12EA5A0459F93BB97A3CE5FABAD"/>
    <w:rsid w:val="00782BAB"/>
  </w:style>
  <w:style w:type="paragraph" w:customStyle="1" w:styleId="FDE250EBF1044C209AEC232D6281FA84">
    <w:name w:val="FDE250EBF1044C209AEC232D6281FA84"/>
    <w:rsid w:val="00782BAB"/>
  </w:style>
  <w:style w:type="paragraph" w:customStyle="1" w:styleId="5BA56DC48A554EEA94818392BBC76E58">
    <w:name w:val="5BA56DC48A554EEA94818392BBC76E58"/>
    <w:rsid w:val="00782BAB"/>
  </w:style>
  <w:style w:type="paragraph" w:customStyle="1" w:styleId="9CB4A1D18A6E4F43800751149060FBB2">
    <w:name w:val="9CB4A1D18A6E4F43800751149060FBB2"/>
    <w:rsid w:val="00782BAB"/>
  </w:style>
  <w:style w:type="paragraph" w:customStyle="1" w:styleId="B80F39DF4F8943D687526B072B16BA32">
    <w:name w:val="B80F39DF4F8943D687526B072B16BA32"/>
    <w:rsid w:val="00782BAB"/>
  </w:style>
  <w:style w:type="paragraph" w:customStyle="1" w:styleId="B0FBC1B46990462C82A59B10D6B6A829">
    <w:name w:val="B0FBC1B46990462C82A59B10D6B6A829"/>
    <w:rsid w:val="00782BAB"/>
  </w:style>
  <w:style w:type="paragraph" w:customStyle="1" w:styleId="650E62D2659D419B9F32400AEDD4D3D0">
    <w:name w:val="650E62D2659D419B9F32400AEDD4D3D0"/>
    <w:rsid w:val="00782BAB"/>
  </w:style>
  <w:style w:type="paragraph" w:customStyle="1" w:styleId="6C5238E0871A433DACBC1E36DD689E2E">
    <w:name w:val="6C5238E0871A433DACBC1E36DD689E2E"/>
    <w:rsid w:val="00782BAB"/>
  </w:style>
  <w:style w:type="paragraph" w:customStyle="1" w:styleId="B490669563A04622B6472658888E40DD">
    <w:name w:val="B490669563A04622B6472658888E40DD"/>
    <w:rsid w:val="00782BAB"/>
  </w:style>
  <w:style w:type="paragraph" w:customStyle="1" w:styleId="0482389B9A9B48B6B14D9ED6FD40A044">
    <w:name w:val="0482389B9A9B48B6B14D9ED6FD40A044"/>
    <w:rsid w:val="00782BAB"/>
  </w:style>
  <w:style w:type="paragraph" w:customStyle="1" w:styleId="41C49593978248C388B4EF8443D1D18E">
    <w:name w:val="41C49593978248C388B4EF8443D1D18E"/>
    <w:rsid w:val="00782BAB"/>
  </w:style>
  <w:style w:type="paragraph" w:customStyle="1" w:styleId="52BBDBCB630A4E70AD22B0045C488756">
    <w:name w:val="52BBDBCB630A4E70AD22B0045C488756"/>
    <w:rsid w:val="00782BAB"/>
  </w:style>
  <w:style w:type="paragraph" w:customStyle="1" w:styleId="D35F7C5B5581458E8BA7C28A97C8B8AF">
    <w:name w:val="D35F7C5B5581458E8BA7C28A97C8B8AF"/>
    <w:rsid w:val="00782BAB"/>
  </w:style>
  <w:style w:type="paragraph" w:customStyle="1" w:styleId="BAA046C25C8B406DBCE1B21AE49E9E02">
    <w:name w:val="BAA046C25C8B406DBCE1B21AE49E9E02"/>
    <w:rsid w:val="00782BAB"/>
  </w:style>
  <w:style w:type="paragraph" w:customStyle="1" w:styleId="2E6D36B2A3DD4AD2B787462CE508ACF8">
    <w:name w:val="2E6D36B2A3DD4AD2B787462CE508ACF8"/>
    <w:rsid w:val="00782BAB"/>
  </w:style>
  <w:style w:type="paragraph" w:customStyle="1" w:styleId="E431326BFAC14A52A7D8795B0E7C312F">
    <w:name w:val="E431326BFAC14A52A7D8795B0E7C312F"/>
    <w:rsid w:val="00782BAB"/>
  </w:style>
  <w:style w:type="paragraph" w:customStyle="1" w:styleId="DE2960C9489C4AEE8B40C18D38E40545">
    <w:name w:val="DE2960C9489C4AEE8B40C18D38E40545"/>
    <w:rsid w:val="00782BAB"/>
  </w:style>
  <w:style w:type="paragraph" w:customStyle="1" w:styleId="193C096F83F14EC0803AE3551E7159C4">
    <w:name w:val="193C096F83F14EC0803AE3551E7159C4"/>
    <w:rsid w:val="00782BAB"/>
  </w:style>
  <w:style w:type="paragraph" w:customStyle="1" w:styleId="F44D860948C140F899BEF129C22CB23D">
    <w:name w:val="F44D860948C140F899BEF129C22CB23D"/>
    <w:rsid w:val="00782BAB"/>
  </w:style>
  <w:style w:type="paragraph" w:customStyle="1" w:styleId="A00448458216462B94CB7BA41C046B5E">
    <w:name w:val="A00448458216462B94CB7BA41C046B5E"/>
    <w:rsid w:val="00782BAB"/>
  </w:style>
  <w:style w:type="paragraph" w:customStyle="1" w:styleId="16B71B38ACBA48EDB8B4FD7D7AB36694">
    <w:name w:val="16B71B38ACBA48EDB8B4FD7D7AB36694"/>
    <w:rsid w:val="00782BAB"/>
  </w:style>
  <w:style w:type="paragraph" w:customStyle="1" w:styleId="84B978A603864268A6B8AF786ED78252">
    <w:name w:val="84B978A603864268A6B8AF786ED78252"/>
    <w:rsid w:val="00782BAB"/>
  </w:style>
  <w:style w:type="paragraph" w:customStyle="1" w:styleId="F686DE2EC4A3406A9DC2E66B14C5FACD">
    <w:name w:val="F686DE2EC4A3406A9DC2E66B14C5FACD"/>
    <w:rsid w:val="00782BAB"/>
  </w:style>
  <w:style w:type="paragraph" w:customStyle="1" w:styleId="4403AB1EA1184DAE85F99813BF36DB78">
    <w:name w:val="4403AB1EA1184DAE85F99813BF36DB78"/>
    <w:rsid w:val="00782BAB"/>
  </w:style>
  <w:style w:type="paragraph" w:customStyle="1" w:styleId="9E2DF60CBD244D1AB388B961876BAA63">
    <w:name w:val="9E2DF60CBD244D1AB388B961876BAA63"/>
    <w:rsid w:val="00782BAB"/>
  </w:style>
  <w:style w:type="paragraph" w:customStyle="1" w:styleId="46E355D1032E4BBCBC2D872755B96F11">
    <w:name w:val="46E355D1032E4BBCBC2D872755B96F11"/>
    <w:rsid w:val="00782BAB"/>
  </w:style>
  <w:style w:type="paragraph" w:customStyle="1" w:styleId="4F2C06CB4C5648AD9FB722321B5B5B08">
    <w:name w:val="4F2C06CB4C5648AD9FB722321B5B5B08"/>
    <w:rsid w:val="00782BAB"/>
  </w:style>
  <w:style w:type="paragraph" w:customStyle="1" w:styleId="5F10E18CA1914ABFB75D4679A223DF46">
    <w:name w:val="5F10E18CA1914ABFB75D4679A223DF46"/>
    <w:rsid w:val="00782BAB"/>
  </w:style>
  <w:style w:type="paragraph" w:customStyle="1" w:styleId="FAF676AEA0B041C192B8EE96E6F79646">
    <w:name w:val="FAF676AEA0B041C192B8EE96E6F79646"/>
    <w:rsid w:val="00782BAB"/>
  </w:style>
  <w:style w:type="paragraph" w:customStyle="1" w:styleId="195478C2E2954E209789CA3348F94BB2">
    <w:name w:val="195478C2E2954E209789CA3348F94BB2"/>
    <w:rsid w:val="00782BAB"/>
  </w:style>
  <w:style w:type="paragraph" w:customStyle="1" w:styleId="1854FBC17D124FC18390D01F018758E2">
    <w:name w:val="1854FBC17D124FC18390D01F018758E2"/>
    <w:rsid w:val="00782BAB"/>
  </w:style>
  <w:style w:type="paragraph" w:customStyle="1" w:styleId="202D06FE857B4C579847CF7C9B7ECFCF">
    <w:name w:val="202D06FE857B4C579847CF7C9B7ECFCF"/>
    <w:rsid w:val="00782BAB"/>
  </w:style>
  <w:style w:type="paragraph" w:customStyle="1" w:styleId="E5ADAE9AEE464CC0AA530588AB2DBB90">
    <w:name w:val="E5ADAE9AEE464CC0AA530588AB2DBB90"/>
    <w:rsid w:val="00782BAB"/>
  </w:style>
  <w:style w:type="paragraph" w:customStyle="1" w:styleId="EC01BA118F034F75853A8EAD7849B677">
    <w:name w:val="EC01BA118F034F75853A8EAD7849B677"/>
    <w:rsid w:val="0096640B"/>
  </w:style>
  <w:style w:type="paragraph" w:customStyle="1" w:styleId="1556D70EBC05448E852E5BE15DE9A3D1">
    <w:name w:val="1556D70EBC05448E852E5BE15DE9A3D1"/>
    <w:rsid w:val="0096640B"/>
  </w:style>
  <w:style w:type="paragraph" w:customStyle="1" w:styleId="C9593D61C78B4994BA4B44CC37ECB11C">
    <w:name w:val="C9593D61C78B4994BA4B44CC37ECB11C"/>
    <w:rsid w:val="0096640B"/>
  </w:style>
  <w:style w:type="paragraph" w:customStyle="1" w:styleId="3E2F392AE594450D9ED1845BD2BFD1DB">
    <w:name w:val="3E2F392AE594450D9ED1845BD2BFD1DB"/>
    <w:rsid w:val="0096640B"/>
  </w:style>
  <w:style w:type="paragraph" w:customStyle="1" w:styleId="1E9D332929F641258DE8F8B076ECC054">
    <w:name w:val="1E9D332929F641258DE8F8B076ECC054"/>
    <w:rsid w:val="0096640B"/>
  </w:style>
  <w:style w:type="paragraph" w:customStyle="1" w:styleId="4E40CAFE64BC412C80878C42EE5E385E">
    <w:name w:val="4E40CAFE64BC412C80878C42EE5E385E"/>
    <w:rsid w:val="0096640B"/>
  </w:style>
  <w:style w:type="paragraph" w:customStyle="1" w:styleId="1466BD1F1A6A416CB3C369DE54B34942">
    <w:name w:val="1466BD1F1A6A416CB3C369DE54B34942"/>
    <w:rsid w:val="0096640B"/>
  </w:style>
  <w:style w:type="paragraph" w:customStyle="1" w:styleId="6CEAB5911C164AF5A2D67691E3B53A81">
    <w:name w:val="6CEAB5911C164AF5A2D67691E3B53A81"/>
    <w:rsid w:val="0096640B"/>
  </w:style>
  <w:style w:type="paragraph" w:customStyle="1" w:styleId="D50FBC6C51064969B15C323D8359951E">
    <w:name w:val="D50FBC6C51064969B15C323D8359951E"/>
    <w:rsid w:val="0096640B"/>
  </w:style>
  <w:style w:type="paragraph" w:customStyle="1" w:styleId="76DE992CD2044749B680CF520EC57084">
    <w:name w:val="76DE992CD2044749B680CF520EC57084"/>
    <w:rsid w:val="0096640B"/>
  </w:style>
  <w:style w:type="paragraph" w:customStyle="1" w:styleId="9401D4329B924F59AF3A80D99915CEB1">
    <w:name w:val="9401D4329B924F59AF3A80D99915CEB1"/>
    <w:rsid w:val="0096640B"/>
  </w:style>
  <w:style w:type="paragraph" w:customStyle="1" w:styleId="D1DC8ED4B973480C92E26D12E494832D">
    <w:name w:val="D1DC8ED4B973480C92E26D12E494832D"/>
    <w:rsid w:val="0096640B"/>
  </w:style>
  <w:style w:type="paragraph" w:customStyle="1" w:styleId="A0CFA9A130C847A7A54DDB360EA7B8AF">
    <w:name w:val="A0CFA9A130C847A7A54DDB360EA7B8AF"/>
    <w:rsid w:val="0096640B"/>
  </w:style>
  <w:style w:type="paragraph" w:customStyle="1" w:styleId="E8C69115104F4DB5B953203278B2CCF0">
    <w:name w:val="E8C69115104F4DB5B953203278B2CCF0"/>
    <w:rsid w:val="0096640B"/>
  </w:style>
  <w:style w:type="paragraph" w:customStyle="1" w:styleId="27AA426D63B0453BAAA1AAEEC68A6B24">
    <w:name w:val="27AA426D63B0453BAAA1AAEEC68A6B24"/>
    <w:rsid w:val="0096640B"/>
  </w:style>
  <w:style w:type="paragraph" w:customStyle="1" w:styleId="FFB465A80AF74CB19EB612A581005967">
    <w:name w:val="FFB465A80AF74CB19EB612A581005967"/>
    <w:rsid w:val="0096640B"/>
  </w:style>
  <w:style w:type="paragraph" w:customStyle="1" w:styleId="87C3423C1DA5488EB2BD483B363EBC26">
    <w:name w:val="87C3423C1DA5488EB2BD483B363EBC26"/>
    <w:rsid w:val="0096640B"/>
  </w:style>
  <w:style w:type="paragraph" w:customStyle="1" w:styleId="B93B138A78AB42AF90C5C3C129D56F06">
    <w:name w:val="B93B138A78AB42AF90C5C3C129D56F06"/>
    <w:rsid w:val="0096640B"/>
  </w:style>
  <w:style w:type="paragraph" w:customStyle="1" w:styleId="81AF29399B9A48D8B11386DC5B920685">
    <w:name w:val="81AF29399B9A48D8B11386DC5B920685"/>
    <w:rsid w:val="0096640B"/>
  </w:style>
  <w:style w:type="paragraph" w:customStyle="1" w:styleId="7396F77787F8484FAF7A8D502FEA7D0E">
    <w:name w:val="7396F77787F8484FAF7A8D502FEA7D0E"/>
    <w:rsid w:val="0096640B"/>
  </w:style>
  <w:style w:type="paragraph" w:customStyle="1" w:styleId="F87D16F6B8B74D8A802103EDF5CEDE4B">
    <w:name w:val="F87D16F6B8B74D8A802103EDF5CEDE4B"/>
    <w:rsid w:val="0096640B"/>
  </w:style>
  <w:style w:type="paragraph" w:customStyle="1" w:styleId="3B0C743204024829994890EFE9002A7E">
    <w:name w:val="3B0C743204024829994890EFE9002A7E"/>
    <w:rsid w:val="0096640B"/>
  </w:style>
  <w:style w:type="paragraph" w:customStyle="1" w:styleId="A294D54C50AD4A94B6EA0B95F1766935">
    <w:name w:val="A294D54C50AD4A94B6EA0B95F1766935"/>
    <w:rsid w:val="0096640B"/>
  </w:style>
  <w:style w:type="paragraph" w:customStyle="1" w:styleId="74C8D0FDB1714BE4B81D4F23364583EE">
    <w:name w:val="74C8D0FDB1714BE4B81D4F23364583EE"/>
    <w:rsid w:val="0096640B"/>
  </w:style>
  <w:style w:type="paragraph" w:customStyle="1" w:styleId="F530DB2085B74D4780ED354F8491777E">
    <w:name w:val="F530DB2085B74D4780ED354F8491777E"/>
    <w:rsid w:val="0096640B"/>
  </w:style>
  <w:style w:type="paragraph" w:customStyle="1" w:styleId="5A9C247B22AD4B81839AB9EEDB47A923">
    <w:name w:val="5A9C247B22AD4B81839AB9EEDB47A923"/>
    <w:rsid w:val="0096640B"/>
  </w:style>
  <w:style w:type="paragraph" w:customStyle="1" w:styleId="EE58BC7687F040D387B7F5F7EE971E6B">
    <w:name w:val="EE58BC7687F040D387B7F5F7EE971E6B"/>
    <w:rsid w:val="0096640B"/>
  </w:style>
  <w:style w:type="paragraph" w:customStyle="1" w:styleId="115352BC524E4D229A96E78E8BF8A5BF">
    <w:name w:val="115352BC524E4D229A96E78E8BF8A5BF"/>
    <w:rsid w:val="0096640B"/>
  </w:style>
  <w:style w:type="paragraph" w:customStyle="1" w:styleId="019FC6F62E594BDEA1A7D8C5800D113C">
    <w:name w:val="019FC6F62E594BDEA1A7D8C5800D113C"/>
    <w:rsid w:val="0096640B"/>
  </w:style>
  <w:style w:type="paragraph" w:customStyle="1" w:styleId="DD6536312F3948A58FEA9DC5514282C7">
    <w:name w:val="DD6536312F3948A58FEA9DC5514282C7"/>
    <w:rsid w:val="0096640B"/>
  </w:style>
  <w:style w:type="paragraph" w:customStyle="1" w:styleId="EB3D844085FE44C7B09E5D6D23B25553">
    <w:name w:val="EB3D844085FE44C7B09E5D6D23B25553"/>
    <w:rsid w:val="0096640B"/>
  </w:style>
  <w:style w:type="paragraph" w:customStyle="1" w:styleId="58FAAF7B8CB94DC1945873C510BD783C">
    <w:name w:val="58FAAF7B8CB94DC1945873C510BD783C"/>
    <w:rsid w:val="0096640B"/>
  </w:style>
  <w:style w:type="paragraph" w:customStyle="1" w:styleId="7FC6A60EB104416C83C72A9ACACDA2CF">
    <w:name w:val="7FC6A60EB104416C83C72A9ACACDA2CF"/>
    <w:rsid w:val="0096640B"/>
  </w:style>
  <w:style w:type="paragraph" w:customStyle="1" w:styleId="865D09A86DF14CF39498DAA2DAFDCBC3">
    <w:name w:val="865D09A86DF14CF39498DAA2DAFDCBC3"/>
    <w:rsid w:val="0096640B"/>
  </w:style>
  <w:style w:type="paragraph" w:customStyle="1" w:styleId="A9DACF0D7FCF450D87C58BFCD06138CB">
    <w:name w:val="A9DACF0D7FCF450D87C58BFCD06138CB"/>
    <w:rsid w:val="0096640B"/>
  </w:style>
  <w:style w:type="paragraph" w:customStyle="1" w:styleId="22325723C5F842EA98C5D28E7BEC3280">
    <w:name w:val="22325723C5F842EA98C5D28E7BEC3280"/>
    <w:rsid w:val="0096640B"/>
  </w:style>
  <w:style w:type="paragraph" w:customStyle="1" w:styleId="921C287D97334D0BA7F5FA97543E9041">
    <w:name w:val="921C287D97334D0BA7F5FA97543E9041"/>
    <w:rsid w:val="0096640B"/>
  </w:style>
  <w:style w:type="paragraph" w:customStyle="1" w:styleId="C74C190503354F7386FF54E53DD18CFC">
    <w:name w:val="C74C190503354F7386FF54E53DD18CFC"/>
    <w:rsid w:val="0096640B"/>
  </w:style>
  <w:style w:type="paragraph" w:customStyle="1" w:styleId="19B6704C99AB4366B9C158EF545DF71C">
    <w:name w:val="19B6704C99AB4366B9C158EF545DF71C"/>
    <w:rsid w:val="0096640B"/>
  </w:style>
  <w:style w:type="paragraph" w:customStyle="1" w:styleId="0E59D973B3D34C7A89AB267C0AA24B4C">
    <w:name w:val="0E59D973B3D34C7A89AB267C0AA24B4C"/>
    <w:rsid w:val="0096640B"/>
  </w:style>
  <w:style w:type="paragraph" w:customStyle="1" w:styleId="64EA98794E0D4132B921B02EBA92C219">
    <w:name w:val="64EA98794E0D4132B921B02EBA92C219"/>
    <w:rsid w:val="0096640B"/>
  </w:style>
  <w:style w:type="paragraph" w:customStyle="1" w:styleId="CFA0D4F15E9E4027B9A9B7FF261318EB">
    <w:name w:val="CFA0D4F15E9E4027B9A9B7FF261318EB"/>
    <w:rsid w:val="0096640B"/>
  </w:style>
  <w:style w:type="paragraph" w:customStyle="1" w:styleId="97A006EF9A9B40B19A5F7C940DD3ECBC">
    <w:name w:val="97A006EF9A9B40B19A5F7C940DD3ECBC"/>
    <w:rsid w:val="0096640B"/>
  </w:style>
  <w:style w:type="paragraph" w:customStyle="1" w:styleId="B73ACBEA82F64E1C973EEF44DCBF2847">
    <w:name w:val="B73ACBEA82F64E1C973EEF44DCBF2847"/>
    <w:rsid w:val="0096640B"/>
  </w:style>
  <w:style w:type="paragraph" w:customStyle="1" w:styleId="CA9325AF0A534C34BB8F79AD7BD5B715">
    <w:name w:val="CA9325AF0A534C34BB8F79AD7BD5B715"/>
    <w:rsid w:val="0096640B"/>
  </w:style>
  <w:style w:type="paragraph" w:customStyle="1" w:styleId="9C2B798F5388411FA59BBABD5CC43329">
    <w:name w:val="9C2B798F5388411FA59BBABD5CC43329"/>
    <w:rsid w:val="0096640B"/>
  </w:style>
  <w:style w:type="paragraph" w:customStyle="1" w:styleId="3EF542228AA84F74B0FE57E11CC5E1D1">
    <w:name w:val="3EF542228AA84F74B0FE57E11CC5E1D1"/>
    <w:rsid w:val="0096640B"/>
  </w:style>
  <w:style w:type="paragraph" w:customStyle="1" w:styleId="FB2EB33F2ED147BEB86A4154A8788C0F">
    <w:name w:val="FB2EB33F2ED147BEB86A4154A8788C0F"/>
    <w:rsid w:val="0096640B"/>
  </w:style>
  <w:style w:type="paragraph" w:customStyle="1" w:styleId="899BAF0C76884A799B7DB3D73D956AB6">
    <w:name w:val="899BAF0C76884A799B7DB3D73D956AB6"/>
    <w:rsid w:val="0096640B"/>
  </w:style>
  <w:style w:type="paragraph" w:customStyle="1" w:styleId="DCE09C4655C8430B95FCEBB6D77932D4">
    <w:name w:val="DCE09C4655C8430B95FCEBB6D77932D4"/>
    <w:rsid w:val="0096640B"/>
  </w:style>
  <w:style w:type="paragraph" w:customStyle="1" w:styleId="98530649F438400AB38F3F915C7D7FA2">
    <w:name w:val="98530649F438400AB38F3F915C7D7FA2"/>
    <w:rsid w:val="0096640B"/>
  </w:style>
  <w:style w:type="paragraph" w:customStyle="1" w:styleId="51F41F956E2C4CECA582AAC5B7241358">
    <w:name w:val="51F41F956E2C4CECA582AAC5B7241358"/>
    <w:rsid w:val="0096640B"/>
  </w:style>
  <w:style w:type="paragraph" w:customStyle="1" w:styleId="8C2CA02931D54F02AFA32BC348F6F7DF">
    <w:name w:val="8C2CA02931D54F02AFA32BC348F6F7DF"/>
    <w:rsid w:val="0096640B"/>
  </w:style>
  <w:style w:type="paragraph" w:customStyle="1" w:styleId="493704A004704ECBA79E9F9531362004">
    <w:name w:val="493704A004704ECBA79E9F9531362004"/>
    <w:rsid w:val="0096640B"/>
  </w:style>
  <w:style w:type="paragraph" w:customStyle="1" w:styleId="D3C73EC490A14406A6007A1DE6D0C139">
    <w:name w:val="D3C73EC490A14406A6007A1DE6D0C139"/>
    <w:rsid w:val="0096640B"/>
  </w:style>
  <w:style w:type="paragraph" w:customStyle="1" w:styleId="B8773FABD59747BBA65711FD7153B3F7">
    <w:name w:val="B8773FABD59747BBA65711FD7153B3F7"/>
    <w:rsid w:val="0096640B"/>
  </w:style>
  <w:style w:type="paragraph" w:customStyle="1" w:styleId="E3E55AF9D9494A938236CBB0A0C29B51">
    <w:name w:val="E3E55AF9D9494A938236CBB0A0C29B51"/>
    <w:rsid w:val="0096640B"/>
  </w:style>
  <w:style w:type="paragraph" w:customStyle="1" w:styleId="5ED7FBFB09274BFFBB83BFEB644A1549">
    <w:name w:val="5ED7FBFB09274BFFBB83BFEB644A1549"/>
    <w:rsid w:val="0096640B"/>
  </w:style>
  <w:style w:type="paragraph" w:customStyle="1" w:styleId="5AE496B3CAB3483B8D1F957F9555AB95">
    <w:name w:val="5AE496B3CAB3483B8D1F957F9555AB95"/>
    <w:rsid w:val="0096640B"/>
  </w:style>
  <w:style w:type="paragraph" w:customStyle="1" w:styleId="C1D5827CE7134FE8A219204E68560E7A">
    <w:name w:val="C1D5827CE7134FE8A219204E68560E7A"/>
    <w:rsid w:val="0096640B"/>
  </w:style>
  <w:style w:type="paragraph" w:customStyle="1" w:styleId="6C7D1636CEDC41A3942F1812BACEEFD5">
    <w:name w:val="6C7D1636CEDC41A3942F1812BACEEFD5"/>
    <w:rsid w:val="0096640B"/>
  </w:style>
  <w:style w:type="paragraph" w:customStyle="1" w:styleId="92605C140C7B48AAAEDC9046BFECB19F">
    <w:name w:val="92605C140C7B48AAAEDC9046BFECB19F"/>
    <w:rsid w:val="0096640B"/>
  </w:style>
  <w:style w:type="paragraph" w:customStyle="1" w:styleId="E1E33EFD80364D93A4FA5BDE1A61C40D">
    <w:name w:val="E1E33EFD80364D93A4FA5BDE1A61C40D"/>
    <w:rsid w:val="0096640B"/>
  </w:style>
  <w:style w:type="paragraph" w:customStyle="1" w:styleId="6D41032DFD664B71AE16C825C9154697">
    <w:name w:val="6D41032DFD664B71AE16C825C9154697"/>
    <w:rsid w:val="0096640B"/>
  </w:style>
  <w:style w:type="paragraph" w:customStyle="1" w:styleId="DCF817445122498E854FD7132DDBA401">
    <w:name w:val="DCF817445122498E854FD7132DDBA401"/>
    <w:rsid w:val="0096640B"/>
  </w:style>
  <w:style w:type="paragraph" w:customStyle="1" w:styleId="255D2D8AC5D74908BD614D19F2748ABE">
    <w:name w:val="255D2D8AC5D74908BD614D19F2748ABE"/>
    <w:rsid w:val="0096640B"/>
  </w:style>
  <w:style w:type="paragraph" w:customStyle="1" w:styleId="3F9D232EDB2C4571AEB471002B0430F3">
    <w:name w:val="3F9D232EDB2C4571AEB471002B0430F3"/>
    <w:rsid w:val="0096640B"/>
  </w:style>
  <w:style w:type="paragraph" w:customStyle="1" w:styleId="E7BF051B473B4374A0508BB2E362DC59">
    <w:name w:val="E7BF051B473B4374A0508BB2E362DC59"/>
    <w:rsid w:val="0096640B"/>
  </w:style>
  <w:style w:type="paragraph" w:customStyle="1" w:styleId="6E793879C4F24A03843D0ECA73B4CAAB">
    <w:name w:val="6E793879C4F24A03843D0ECA73B4CAAB"/>
    <w:rsid w:val="0096640B"/>
  </w:style>
  <w:style w:type="paragraph" w:customStyle="1" w:styleId="330A19588D2A4A1A8232E1757C97FBDE">
    <w:name w:val="330A19588D2A4A1A8232E1757C97FBDE"/>
    <w:rsid w:val="0096640B"/>
  </w:style>
  <w:style w:type="paragraph" w:customStyle="1" w:styleId="E34281B08B724B208053BA92BD108F4A">
    <w:name w:val="E34281B08B724B208053BA92BD108F4A"/>
    <w:rsid w:val="0096640B"/>
  </w:style>
  <w:style w:type="paragraph" w:customStyle="1" w:styleId="85DE01F317C54E09ACD606C181AF366B">
    <w:name w:val="85DE01F317C54E09ACD606C181AF366B"/>
    <w:rsid w:val="0096640B"/>
  </w:style>
  <w:style w:type="paragraph" w:customStyle="1" w:styleId="A7779A5993B04D22AB2A4FA61CFBB9F4">
    <w:name w:val="A7779A5993B04D22AB2A4FA61CFBB9F4"/>
    <w:rsid w:val="0096640B"/>
  </w:style>
  <w:style w:type="paragraph" w:customStyle="1" w:styleId="C5D1E805105E4C5090021BE2A0F2DF6B">
    <w:name w:val="C5D1E805105E4C5090021BE2A0F2DF6B"/>
    <w:rsid w:val="0096640B"/>
  </w:style>
  <w:style w:type="paragraph" w:customStyle="1" w:styleId="BB8B38AE228F49078D14B205DFA33806">
    <w:name w:val="BB8B38AE228F49078D14B205DFA33806"/>
    <w:rsid w:val="0096640B"/>
  </w:style>
  <w:style w:type="paragraph" w:customStyle="1" w:styleId="20F1977C84F941FB9E1487A9CFA8847A">
    <w:name w:val="20F1977C84F941FB9E1487A9CFA8847A"/>
    <w:rsid w:val="0096640B"/>
  </w:style>
  <w:style w:type="paragraph" w:customStyle="1" w:styleId="B7647B280C4D42049F5420268865EAF9">
    <w:name w:val="B7647B280C4D42049F5420268865EAF9"/>
    <w:rsid w:val="0096640B"/>
  </w:style>
  <w:style w:type="paragraph" w:customStyle="1" w:styleId="D6AFDB42D6CB4F638526692CC71C57ED">
    <w:name w:val="D6AFDB42D6CB4F638526692CC71C57ED"/>
    <w:rsid w:val="0096640B"/>
  </w:style>
  <w:style w:type="paragraph" w:customStyle="1" w:styleId="DC92A80B945348779BC8E148E6BD7327">
    <w:name w:val="DC92A80B945348779BC8E148E6BD7327"/>
    <w:rsid w:val="0096640B"/>
  </w:style>
  <w:style w:type="paragraph" w:customStyle="1" w:styleId="A762C9BB09AB4421B1E264A84E3C9F8F">
    <w:name w:val="A762C9BB09AB4421B1E264A84E3C9F8F"/>
    <w:rsid w:val="0096640B"/>
  </w:style>
  <w:style w:type="paragraph" w:customStyle="1" w:styleId="40611698D6794E2E98DED91B20654D66">
    <w:name w:val="40611698D6794E2E98DED91B20654D66"/>
    <w:rsid w:val="0096640B"/>
  </w:style>
  <w:style w:type="paragraph" w:customStyle="1" w:styleId="34597EAAFBF54ADDAAFBE4E52A6FB7AA">
    <w:name w:val="34597EAAFBF54ADDAAFBE4E52A6FB7AA"/>
    <w:rsid w:val="0096640B"/>
  </w:style>
  <w:style w:type="paragraph" w:customStyle="1" w:styleId="925D03A46012482AB3A098490BD906A5">
    <w:name w:val="925D03A46012482AB3A098490BD906A5"/>
    <w:rsid w:val="0096640B"/>
  </w:style>
  <w:style w:type="paragraph" w:customStyle="1" w:styleId="AA7A48E04F0C47249DDCBC46B5AC76B0">
    <w:name w:val="AA7A48E04F0C47249DDCBC46B5AC76B0"/>
    <w:rsid w:val="0096640B"/>
  </w:style>
  <w:style w:type="paragraph" w:customStyle="1" w:styleId="91ACDE6DE7B944DF951769AA6D106EEB">
    <w:name w:val="91ACDE6DE7B944DF951769AA6D106EEB"/>
    <w:rsid w:val="0096640B"/>
  </w:style>
  <w:style w:type="paragraph" w:customStyle="1" w:styleId="85BFB68B030849B292A1D1AB2B90CFAA">
    <w:name w:val="85BFB68B030849B292A1D1AB2B90CFAA"/>
    <w:rsid w:val="0096640B"/>
  </w:style>
  <w:style w:type="paragraph" w:customStyle="1" w:styleId="3E9C84E11DF243DD8197884E9F07AC43">
    <w:name w:val="3E9C84E11DF243DD8197884E9F07AC43"/>
    <w:rsid w:val="0096640B"/>
  </w:style>
  <w:style w:type="paragraph" w:customStyle="1" w:styleId="DC3B3CDD9955449387FE1DFCED749D09">
    <w:name w:val="DC3B3CDD9955449387FE1DFCED749D09"/>
    <w:rsid w:val="0096640B"/>
  </w:style>
  <w:style w:type="paragraph" w:customStyle="1" w:styleId="88B6D769FA0748A0A9B4A111B34515AE">
    <w:name w:val="88B6D769FA0748A0A9B4A111B34515AE"/>
    <w:rsid w:val="0096640B"/>
  </w:style>
  <w:style w:type="paragraph" w:customStyle="1" w:styleId="189BAB10AE26459BB32C503D5CE3CF87">
    <w:name w:val="189BAB10AE26459BB32C503D5CE3CF87"/>
    <w:rsid w:val="0096640B"/>
  </w:style>
  <w:style w:type="paragraph" w:customStyle="1" w:styleId="254D12A3336141B783E28E1AA7C85390">
    <w:name w:val="254D12A3336141B783E28E1AA7C85390"/>
    <w:rsid w:val="0096640B"/>
  </w:style>
  <w:style w:type="paragraph" w:customStyle="1" w:styleId="D3B3BCD18A63409E93C594C0B26C7860">
    <w:name w:val="D3B3BCD18A63409E93C594C0B26C7860"/>
    <w:rsid w:val="0096640B"/>
  </w:style>
  <w:style w:type="paragraph" w:customStyle="1" w:styleId="162321E4F9A3405195B96EB4436BA73E">
    <w:name w:val="162321E4F9A3405195B96EB4436BA73E"/>
    <w:rsid w:val="0096640B"/>
  </w:style>
  <w:style w:type="paragraph" w:customStyle="1" w:styleId="A121C6E3A28A4D8FBAF43D4047CBFADC">
    <w:name w:val="A121C6E3A28A4D8FBAF43D4047CBFADC"/>
    <w:rsid w:val="0096640B"/>
  </w:style>
  <w:style w:type="paragraph" w:customStyle="1" w:styleId="F59AA83537C445FAB926284589C7AEC2">
    <w:name w:val="F59AA83537C445FAB926284589C7AEC2"/>
    <w:rsid w:val="0096640B"/>
  </w:style>
  <w:style w:type="paragraph" w:customStyle="1" w:styleId="382A1ADC444E4BC9AC7FD781D191D0BB">
    <w:name w:val="382A1ADC444E4BC9AC7FD781D191D0BB"/>
    <w:rsid w:val="0096640B"/>
  </w:style>
  <w:style w:type="paragraph" w:customStyle="1" w:styleId="AB3BAA3F16894D6D9E3D98B873FB62C1">
    <w:name w:val="AB3BAA3F16894D6D9E3D98B873FB62C1"/>
    <w:rsid w:val="0096640B"/>
  </w:style>
  <w:style w:type="paragraph" w:customStyle="1" w:styleId="C0503E6C6166420EB6595EBA8366DBA1">
    <w:name w:val="C0503E6C6166420EB6595EBA8366DBA1"/>
    <w:rsid w:val="0096640B"/>
  </w:style>
  <w:style w:type="paragraph" w:customStyle="1" w:styleId="466BE3F498914CD2980264875A5A253C">
    <w:name w:val="466BE3F498914CD2980264875A5A253C"/>
    <w:rsid w:val="0096640B"/>
  </w:style>
  <w:style w:type="paragraph" w:customStyle="1" w:styleId="0BB12B3563644EF996913866E105902E">
    <w:name w:val="0BB12B3563644EF996913866E105902E"/>
    <w:rsid w:val="0096640B"/>
  </w:style>
  <w:style w:type="paragraph" w:customStyle="1" w:styleId="B15AF128E74E4E4194B3ECC206007D57">
    <w:name w:val="B15AF128E74E4E4194B3ECC206007D57"/>
    <w:rsid w:val="0096640B"/>
  </w:style>
  <w:style w:type="paragraph" w:customStyle="1" w:styleId="687081762F9041BE9225E8526708BB4C">
    <w:name w:val="687081762F9041BE9225E8526708BB4C"/>
    <w:rsid w:val="0096640B"/>
  </w:style>
  <w:style w:type="paragraph" w:customStyle="1" w:styleId="3F8920A5189546699DA2141CBC28FE3B">
    <w:name w:val="3F8920A5189546699DA2141CBC28FE3B"/>
    <w:rsid w:val="0096640B"/>
  </w:style>
  <w:style w:type="paragraph" w:customStyle="1" w:styleId="FB0B0149469340CF93B17E8E948B1F42">
    <w:name w:val="FB0B0149469340CF93B17E8E948B1F42"/>
    <w:rsid w:val="0096640B"/>
  </w:style>
  <w:style w:type="paragraph" w:customStyle="1" w:styleId="A0A5A795507F41A48E5A8AFF5BC967A7">
    <w:name w:val="A0A5A795507F41A48E5A8AFF5BC967A7"/>
    <w:rsid w:val="0096640B"/>
  </w:style>
  <w:style w:type="paragraph" w:customStyle="1" w:styleId="50489E15CC084EE18A67470B8E6ED60A">
    <w:name w:val="50489E15CC084EE18A67470B8E6ED60A"/>
    <w:rsid w:val="0096640B"/>
  </w:style>
  <w:style w:type="paragraph" w:customStyle="1" w:styleId="6382CC516352451B88AEBDAB8F600971">
    <w:name w:val="6382CC516352451B88AEBDAB8F600971"/>
    <w:rsid w:val="0096640B"/>
  </w:style>
  <w:style w:type="paragraph" w:customStyle="1" w:styleId="4C3B8AD9BE4C4CEDBFB5E992028B9FE2">
    <w:name w:val="4C3B8AD9BE4C4CEDBFB5E992028B9FE2"/>
    <w:rsid w:val="0096640B"/>
  </w:style>
  <w:style w:type="paragraph" w:customStyle="1" w:styleId="CBE61716474B48CC8B27FDDB84847507">
    <w:name w:val="CBE61716474B48CC8B27FDDB84847507"/>
    <w:rsid w:val="0096640B"/>
  </w:style>
  <w:style w:type="paragraph" w:customStyle="1" w:styleId="C872624ECE00482897166D8E42CBE70C">
    <w:name w:val="C872624ECE00482897166D8E42CBE70C"/>
    <w:rsid w:val="0096640B"/>
  </w:style>
  <w:style w:type="paragraph" w:customStyle="1" w:styleId="491BD3A1410D48C3B4075A0D60C36191">
    <w:name w:val="491BD3A1410D48C3B4075A0D60C36191"/>
    <w:rsid w:val="0096640B"/>
  </w:style>
  <w:style w:type="paragraph" w:customStyle="1" w:styleId="5724D666483F4FBDAD896BD8E757B696">
    <w:name w:val="5724D666483F4FBDAD896BD8E757B696"/>
    <w:rsid w:val="0096640B"/>
  </w:style>
  <w:style w:type="paragraph" w:customStyle="1" w:styleId="E226BB3467DA4ABFBF7E883A42C4E0C2">
    <w:name w:val="E226BB3467DA4ABFBF7E883A42C4E0C2"/>
    <w:rsid w:val="0096640B"/>
  </w:style>
  <w:style w:type="paragraph" w:customStyle="1" w:styleId="1E59A850EF2C44B6B0482466EA420A58">
    <w:name w:val="1E59A850EF2C44B6B0482466EA420A58"/>
    <w:rsid w:val="0096640B"/>
  </w:style>
  <w:style w:type="paragraph" w:customStyle="1" w:styleId="7DB9DC03FED141F38FEC03E1B5BA671F">
    <w:name w:val="7DB9DC03FED141F38FEC03E1B5BA671F"/>
    <w:rsid w:val="0096640B"/>
  </w:style>
  <w:style w:type="paragraph" w:customStyle="1" w:styleId="C34912E761094843B3FCDA9E75B67939">
    <w:name w:val="C34912E761094843B3FCDA9E75B67939"/>
    <w:rsid w:val="0096640B"/>
  </w:style>
  <w:style w:type="paragraph" w:customStyle="1" w:styleId="E7B280F27917414A9185A14C085ECB11">
    <w:name w:val="E7B280F27917414A9185A14C085ECB11"/>
    <w:rsid w:val="0096640B"/>
  </w:style>
  <w:style w:type="paragraph" w:customStyle="1" w:styleId="E67AF3E8855146118C6796918B28B4A8">
    <w:name w:val="E67AF3E8855146118C6796918B28B4A8"/>
    <w:rsid w:val="0096640B"/>
  </w:style>
  <w:style w:type="paragraph" w:customStyle="1" w:styleId="E380244AD85F4606971C936C7B657EA1">
    <w:name w:val="E380244AD85F4606971C936C7B657EA1"/>
    <w:rsid w:val="0096640B"/>
  </w:style>
  <w:style w:type="paragraph" w:customStyle="1" w:styleId="A6A06D71CB9C44C8810973E55E9DDAD2">
    <w:name w:val="A6A06D71CB9C44C8810973E55E9DDAD2"/>
    <w:rsid w:val="0096640B"/>
  </w:style>
  <w:style w:type="paragraph" w:customStyle="1" w:styleId="136A930715BA429889AF989A3DA33254">
    <w:name w:val="136A930715BA429889AF989A3DA33254"/>
    <w:rsid w:val="0096640B"/>
  </w:style>
  <w:style w:type="paragraph" w:customStyle="1" w:styleId="61ABA0540BD04E88918B24DCC6AE65D8">
    <w:name w:val="61ABA0540BD04E88918B24DCC6AE65D8"/>
    <w:rsid w:val="0096640B"/>
  </w:style>
  <w:style w:type="paragraph" w:customStyle="1" w:styleId="36D11FD09B2F4E0299F106BFFCBC0AA6">
    <w:name w:val="36D11FD09B2F4E0299F106BFFCBC0AA6"/>
    <w:rsid w:val="0096640B"/>
  </w:style>
  <w:style w:type="paragraph" w:customStyle="1" w:styleId="268EEDC2CA9F4E5380B2875CAA31A693">
    <w:name w:val="268EEDC2CA9F4E5380B2875CAA31A693"/>
    <w:rsid w:val="0096640B"/>
  </w:style>
  <w:style w:type="paragraph" w:customStyle="1" w:styleId="7F2F984FE82A4C328FE003C001BBFF5C">
    <w:name w:val="7F2F984FE82A4C328FE003C001BBFF5C"/>
    <w:rsid w:val="0096640B"/>
  </w:style>
  <w:style w:type="paragraph" w:customStyle="1" w:styleId="B58F0E6F9D6946AFBD252C033AD55226">
    <w:name w:val="B58F0E6F9D6946AFBD252C033AD55226"/>
    <w:rsid w:val="0096640B"/>
  </w:style>
  <w:style w:type="paragraph" w:customStyle="1" w:styleId="8DA3341EA13346B695AEFFDD3DF0B359">
    <w:name w:val="8DA3341EA13346B695AEFFDD3DF0B359"/>
    <w:rsid w:val="0096640B"/>
  </w:style>
  <w:style w:type="paragraph" w:customStyle="1" w:styleId="715341479C614387BD32F5F6B7C52431">
    <w:name w:val="715341479C614387BD32F5F6B7C52431"/>
    <w:rsid w:val="0096640B"/>
  </w:style>
  <w:style w:type="paragraph" w:customStyle="1" w:styleId="EF840B0D2B504642A523535D77CC64CB">
    <w:name w:val="EF840B0D2B504642A523535D77CC64CB"/>
    <w:rsid w:val="0096640B"/>
  </w:style>
  <w:style w:type="paragraph" w:customStyle="1" w:styleId="70B6A0F763E442569E43151FA5A22F5D">
    <w:name w:val="70B6A0F763E442569E43151FA5A22F5D"/>
    <w:rsid w:val="0096640B"/>
  </w:style>
  <w:style w:type="paragraph" w:customStyle="1" w:styleId="49AF2C9CEB3A4E99B20D62615EA1AB75">
    <w:name w:val="49AF2C9CEB3A4E99B20D62615EA1AB75"/>
    <w:rsid w:val="0096640B"/>
  </w:style>
  <w:style w:type="paragraph" w:customStyle="1" w:styleId="7CE22460C30144AA90635B90BEAB3FCE">
    <w:name w:val="7CE22460C30144AA90635B90BEAB3FCE"/>
    <w:rsid w:val="0096640B"/>
  </w:style>
  <w:style w:type="paragraph" w:customStyle="1" w:styleId="F2DFD4F5D61F49CAA5BCAF518751CDB3">
    <w:name w:val="F2DFD4F5D61F49CAA5BCAF518751CDB3"/>
    <w:rsid w:val="0096640B"/>
  </w:style>
  <w:style w:type="paragraph" w:customStyle="1" w:styleId="1B4873DCA9774423AB32AD247FE929B2">
    <w:name w:val="1B4873DCA9774423AB32AD247FE929B2"/>
    <w:rsid w:val="0096640B"/>
  </w:style>
  <w:style w:type="paragraph" w:customStyle="1" w:styleId="58D3698A50F845E594F859368FFFCDAC">
    <w:name w:val="58D3698A50F845E594F859368FFFCDAC"/>
    <w:rsid w:val="0096640B"/>
  </w:style>
  <w:style w:type="paragraph" w:customStyle="1" w:styleId="9A9490EC44F549D1B2BC3E038933B251">
    <w:name w:val="9A9490EC44F549D1B2BC3E038933B251"/>
    <w:rsid w:val="0096640B"/>
  </w:style>
  <w:style w:type="paragraph" w:customStyle="1" w:styleId="C03CD4D7234C405C8C087E4B093FC2FB">
    <w:name w:val="C03CD4D7234C405C8C087E4B093FC2FB"/>
    <w:rsid w:val="0096640B"/>
  </w:style>
  <w:style w:type="paragraph" w:customStyle="1" w:styleId="31FBCA2BC54E4223AF8D73BD15A1123A">
    <w:name w:val="31FBCA2BC54E4223AF8D73BD15A1123A"/>
    <w:rsid w:val="0096640B"/>
  </w:style>
  <w:style w:type="paragraph" w:customStyle="1" w:styleId="DFF60BC0924B4D7688F08E4F81CA5319">
    <w:name w:val="DFF60BC0924B4D7688F08E4F81CA5319"/>
    <w:rsid w:val="0096640B"/>
  </w:style>
  <w:style w:type="paragraph" w:customStyle="1" w:styleId="3819819868DD4D22BF93139343BF9648">
    <w:name w:val="3819819868DD4D22BF93139343BF9648"/>
    <w:rsid w:val="0096640B"/>
  </w:style>
  <w:style w:type="paragraph" w:customStyle="1" w:styleId="80025C8C51E349279E69669140BE305E">
    <w:name w:val="80025C8C51E349279E69669140BE305E"/>
    <w:rsid w:val="0096640B"/>
  </w:style>
  <w:style w:type="paragraph" w:customStyle="1" w:styleId="A09909FCEF744EDA808556D0F61CD4EA">
    <w:name w:val="A09909FCEF744EDA808556D0F61CD4EA"/>
    <w:rsid w:val="0096640B"/>
  </w:style>
  <w:style w:type="paragraph" w:customStyle="1" w:styleId="E0412627587D4CE49B45795D52139F87">
    <w:name w:val="E0412627587D4CE49B45795D52139F87"/>
    <w:rsid w:val="0096640B"/>
  </w:style>
  <w:style w:type="paragraph" w:customStyle="1" w:styleId="71914C7053924B76AC3ADC262EB2AEA4">
    <w:name w:val="71914C7053924B76AC3ADC262EB2AEA4"/>
    <w:rsid w:val="0096640B"/>
  </w:style>
  <w:style w:type="paragraph" w:customStyle="1" w:styleId="CF6E00340DC445C3941CFF4F42F24187">
    <w:name w:val="CF6E00340DC445C3941CFF4F42F24187"/>
    <w:rsid w:val="0096640B"/>
  </w:style>
  <w:style w:type="paragraph" w:customStyle="1" w:styleId="79C8B87DEC6047E49AD096D8701869DD">
    <w:name w:val="79C8B87DEC6047E49AD096D8701869DD"/>
    <w:rsid w:val="0096640B"/>
  </w:style>
  <w:style w:type="paragraph" w:customStyle="1" w:styleId="30C82C63773F499B9A783886834758A2">
    <w:name w:val="30C82C63773F499B9A783886834758A2"/>
    <w:rsid w:val="0096640B"/>
  </w:style>
  <w:style w:type="paragraph" w:customStyle="1" w:styleId="6F624A4525BB4D8E8972FB8537A08412">
    <w:name w:val="6F624A4525BB4D8E8972FB8537A08412"/>
    <w:rsid w:val="0096640B"/>
  </w:style>
  <w:style w:type="paragraph" w:customStyle="1" w:styleId="315DB0960DCD49A693974BD986E25B29">
    <w:name w:val="315DB0960DCD49A693974BD986E25B29"/>
    <w:rsid w:val="0096640B"/>
  </w:style>
  <w:style w:type="paragraph" w:customStyle="1" w:styleId="367203DFD2E64D34B4087FA29745AA83">
    <w:name w:val="367203DFD2E64D34B4087FA29745AA83"/>
    <w:rsid w:val="0096640B"/>
  </w:style>
  <w:style w:type="paragraph" w:customStyle="1" w:styleId="D51A0B1F7A374AD3B559D222E7175035">
    <w:name w:val="D51A0B1F7A374AD3B559D222E7175035"/>
    <w:rsid w:val="0096640B"/>
  </w:style>
  <w:style w:type="paragraph" w:customStyle="1" w:styleId="2DB9087B3CC2454989B4A041A0F949EC">
    <w:name w:val="2DB9087B3CC2454989B4A041A0F949EC"/>
    <w:rsid w:val="0096640B"/>
  </w:style>
  <w:style w:type="paragraph" w:customStyle="1" w:styleId="F7172323CC7D4346BC4EDF218F5A4620">
    <w:name w:val="F7172323CC7D4346BC4EDF218F5A4620"/>
    <w:rsid w:val="0096640B"/>
  </w:style>
  <w:style w:type="paragraph" w:customStyle="1" w:styleId="C2B01B96206B4C5CACC4AF01077C02CD">
    <w:name w:val="C2B01B96206B4C5CACC4AF01077C02CD"/>
    <w:rsid w:val="0096640B"/>
  </w:style>
  <w:style w:type="paragraph" w:customStyle="1" w:styleId="F05DB8A49CC5414F803AD3994794F1D8">
    <w:name w:val="F05DB8A49CC5414F803AD3994794F1D8"/>
    <w:rsid w:val="0096640B"/>
  </w:style>
  <w:style w:type="paragraph" w:customStyle="1" w:styleId="F69806F014484180BD6C8C3BB6A2FD61">
    <w:name w:val="F69806F014484180BD6C8C3BB6A2FD61"/>
    <w:rsid w:val="0096640B"/>
  </w:style>
  <w:style w:type="paragraph" w:customStyle="1" w:styleId="7D93E634C79D4006A69CF77BF177369A">
    <w:name w:val="7D93E634C79D4006A69CF77BF177369A"/>
    <w:rsid w:val="0096640B"/>
  </w:style>
  <w:style w:type="paragraph" w:customStyle="1" w:styleId="682234B219F8432DB198B7906B8DFF93">
    <w:name w:val="682234B219F8432DB198B7906B8DFF93"/>
    <w:rsid w:val="0096640B"/>
  </w:style>
  <w:style w:type="paragraph" w:customStyle="1" w:styleId="CA662AE8631D439088AD3B8D6924EE16">
    <w:name w:val="CA662AE8631D439088AD3B8D6924EE16"/>
    <w:rsid w:val="0096640B"/>
  </w:style>
  <w:style w:type="paragraph" w:customStyle="1" w:styleId="286506B671234A6EB333A9C3F167E072">
    <w:name w:val="286506B671234A6EB333A9C3F167E072"/>
    <w:rsid w:val="0096640B"/>
  </w:style>
  <w:style w:type="paragraph" w:customStyle="1" w:styleId="3EEFFFB068554B73977AF2995026348B">
    <w:name w:val="3EEFFFB068554B73977AF2995026348B"/>
    <w:rsid w:val="0096640B"/>
  </w:style>
  <w:style w:type="paragraph" w:customStyle="1" w:styleId="819BE6956F894AB5AD1BB6C566B5B91D">
    <w:name w:val="819BE6956F894AB5AD1BB6C566B5B91D"/>
    <w:rsid w:val="0096640B"/>
  </w:style>
  <w:style w:type="paragraph" w:customStyle="1" w:styleId="09E9CFC4CA89410A8F314BEEE3765B01">
    <w:name w:val="09E9CFC4CA89410A8F314BEEE3765B01"/>
    <w:rsid w:val="0096640B"/>
  </w:style>
  <w:style w:type="paragraph" w:customStyle="1" w:styleId="A83A1689B41D419C9A97FCAFF820ED68">
    <w:name w:val="A83A1689B41D419C9A97FCAFF820ED68"/>
    <w:rsid w:val="0096640B"/>
  </w:style>
  <w:style w:type="paragraph" w:customStyle="1" w:styleId="C85C31BE676340D3B7F197E45F218A21">
    <w:name w:val="C85C31BE676340D3B7F197E45F218A21"/>
    <w:rsid w:val="0096640B"/>
  </w:style>
  <w:style w:type="paragraph" w:customStyle="1" w:styleId="140CAB85CBA840929628795F26D50B6B">
    <w:name w:val="140CAB85CBA840929628795F26D50B6B"/>
    <w:rsid w:val="0096640B"/>
  </w:style>
  <w:style w:type="paragraph" w:customStyle="1" w:styleId="B7461FA867F549229535CE1869CD67C6">
    <w:name w:val="B7461FA867F549229535CE1869CD67C6"/>
    <w:rsid w:val="0096640B"/>
  </w:style>
  <w:style w:type="paragraph" w:customStyle="1" w:styleId="538421784BB64F68BD2B132C765D7E0D">
    <w:name w:val="538421784BB64F68BD2B132C765D7E0D"/>
    <w:rsid w:val="0096640B"/>
  </w:style>
  <w:style w:type="paragraph" w:customStyle="1" w:styleId="CF4E61DBAD9C46F283A6024F75B8FE1B">
    <w:name w:val="CF4E61DBAD9C46F283A6024F75B8FE1B"/>
    <w:rsid w:val="0096640B"/>
  </w:style>
  <w:style w:type="paragraph" w:customStyle="1" w:styleId="E6756A6682C94350AABFA9577941D56A">
    <w:name w:val="E6756A6682C94350AABFA9577941D56A"/>
    <w:rsid w:val="0096640B"/>
  </w:style>
  <w:style w:type="paragraph" w:customStyle="1" w:styleId="73F895775CBB428D96198F2F83AC6E7E">
    <w:name w:val="73F895775CBB428D96198F2F83AC6E7E"/>
    <w:rsid w:val="0096640B"/>
  </w:style>
  <w:style w:type="paragraph" w:customStyle="1" w:styleId="4E8CDB6E34C040D6BC0340507DACCB91">
    <w:name w:val="4E8CDB6E34C040D6BC0340507DACCB91"/>
    <w:rsid w:val="0096640B"/>
  </w:style>
  <w:style w:type="paragraph" w:customStyle="1" w:styleId="308FB5CC777B4E64A78122F92BC8293B">
    <w:name w:val="308FB5CC777B4E64A78122F92BC8293B"/>
    <w:rsid w:val="0096640B"/>
  </w:style>
  <w:style w:type="paragraph" w:customStyle="1" w:styleId="4F813E7DE92E4E3A833BAB0AF91C899F">
    <w:name w:val="4F813E7DE92E4E3A833BAB0AF91C899F"/>
    <w:rsid w:val="0096640B"/>
  </w:style>
  <w:style w:type="paragraph" w:customStyle="1" w:styleId="448A8A5BCEE44410977578D1A37DA123">
    <w:name w:val="448A8A5BCEE44410977578D1A37DA123"/>
    <w:rsid w:val="0096640B"/>
  </w:style>
  <w:style w:type="paragraph" w:customStyle="1" w:styleId="F6C3CEB15E56415E91B3A4DF97798BFF">
    <w:name w:val="F6C3CEB15E56415E91B3A4DF97798BFF"/>
    <w:rsid w:val="0096640B"/>
  </w:style>
  <w:style w:type="paragraph" w:customStyle="1" w:styleId="2593A3EEB73042BE8C11C864DA6F507D">
    <w:name w:val="2593A3EEB73042BE8C11C864DA6F507D"/>
    <w:rsid w:val="0096640B"/>
  </w:style>
  <w:style w:type="paragraph" w:customStyle="1" w:styleId="9EB28B95F18B4F5C958411FEF1D1B22F">
    <w:name w:val="9EB28B95F18B4F5C958411FEF1D1B22F"/>
    <w:rsid w:val="0096640B"/>
  </w:style>
  <w:style w:type="paragraph" w:customStyle="1" w:styleId="158AF779653C4B2FBB92ED06F935E074">
    <w:name w:val="158AF779653C4B2FBB92ED06F935E074"/>
    <w:rsid w:val="0096640B"/>
  </w:style>
  <w:style w:type="paragraph" w:customStyle="1" w:styleId="C1B29FA57D1A41A0AC321A01B92B0646">
    <w:name w:val="C1B29FA57D1A41A0AC321A01B92B0646"/>
    <w:rsid w:val="0096640B"/>
  </w:style>
  <w:style w:type="paragraph" w:customStyle="1" w:styleId="377680990D9D4B6E9BF489C42177DBFC">
    <w:name w:val="377680990D9D4B6E9BF489C42177DBFC"/>
    <w:rsid w:val="0096640B"/>
  </w:style>
  <w:style w:type="paragraph" w:customStyle="1" w:styleId="2D1C050CCB6F4F4EB3E5B49ADE32C64A">
    <w:name w:val="2D1C050CCB6F4F4EB3E5B49ADE32C64A"/>
    <w:rsid w:val="0096640B"/>
  </w:style>
  <w:style w:type="paragraph" w:customStyle="1" w:styleId="B12FC7D1E7BF48B097C34E9977E550F9">
    <w:name w:val="B12FC7D1E7BF48B097C34E9977E550F9"/>
    <w:rsid w:val="0096640B"/>
  </w:style>
  <w:style w:type="paragraph" w:customStyle="1" w:styleId="C34CBA58CE594DF2BB05215574CA66BF">
    <w:name w:val="C34CBA58CE594DF2BB05215574CA66BF"/>
    <w:rsid w:val="0096640B"/>
  </w:style>
  <w:style w:type="paragraph" w:customStyle="1" w:styleId="98FC0B655C0D44F7AA991EDD9929C7BE">
    <w:name w:val="98FC0B655C0D44F7AA991EDD9929C7BE"/>
    <w:rsid w:val="0096640B"/>
  </w:style>
  <w:style w:type="paragraph" w:customStyle="1" w:styleId="C6176F94AA234C3BA9E54C0FD6AD712E">
    <w:name w:val="C6176F94AA234C3BA9E54C0FD6AD712E"/>
    <w:rsid w:val="0096640B"/>
  </w:style>
  <w:style w:type="paragraph" w:customStyle="1" w:styleId="8B4BBEE1FBA34FB196866A9163375884">
    <w:name w:val="8B4BBEE1FBA34FB196866A9163375884"/>
    <w:rsid w:val="00185DAA"/>
  </w:style>
  <w:style w:type="paragraph" w:customStyle="1" w:styleId="6A52FBDA0D924C91BD4B3D2F65270942">
    <w:name w:val="6A52FBDA0D924C91BD4B3D2F65270942"/>
    <w:rsid w:val="00185DAA"/>
  </w:style>
  <w:style w:type="paragraph" w:customStyle="1" w:styleId="D4FCDFC8D0F64B1392541CC00F95738D">
    <w:name w:val="D4FCDFC8D0F64B1392541CC00F95738D"/>
    <w:rsid w:val="00185DAA"/>
  </w:style>
  <w:style w:type="paragraph" w:customStyle="1" w:styleId="5CE94C47B8304B9EAD36E31A9A4A6DAB">
    <w:name w:val="5CE94C47B8304B9EAD36E31A9A4A6DAB"/>
    <w:rsid w:val="00185DAA"/>
  </w:style>
  <w:style w:type="paragraph" w:customStyle="1" w:styleId="15DD572DA72E45AAB975BB1F1B110CAB">
    <w:name w:val="15DD572DA72E45AAB975BB1F1B110CAB"/>
    <w:rsid w:val="00185DAA"/>
  </w:style>
  <w:style w:type="paragraph" w:customStyle="1" w:styleId="5CB254E68D294292A1454C053B4571F2">
    <w:name w:val="5CB254E68D294292A1454C053B4571F2"/>
    <w:rsid w:val="00185DAA"/>
  </w:style>
  <w:style w:type="paragraph" w:customStyle="1" w:styleId="E4D599DD585B430A8D50D45AB6EC9D16">
    <w:name w:val="E4D599DD585B430A8D50D45AB6EC9D16"/>
    <w:rsid w:val="00185DAA"/>
  </w:style>
  <w:style w:type="paragraph" w:customStyle="1" w:styleId="3C0CE0CA6F8346DE8F16AAD6A6580FAB">
    <w:name w:val="3C0CE0CA6F8346DE8F16AAD6A6580FAB"/>
    <w:rsid w:val="00185DAA"/>
  </w:style>
  <w:style w:type="paragraph" w:customStyle="1" w:styleId="8E74D2583F304FD2B79CBE7DAA7F16D2">
    <w:name w:val="8E74D2583F304FD2B79CBE7DAA7F16D2"/>
    <w:rsid w:val="00185DAA"/>
  </w:style>
  <w:style w:type="paragraph" w:customStyle="1" w:styleId="C7E7C8BA607943C193C79349BCEE1EA5">
    <w:name w:val="C7E7C8BA607943C193C79349BCEE1EA5"/>
    <w:rsid w:val="00185DAA"/>
  </w:style>
  <w:style w:type="paragraph" w:customStyle="1" w:styleId="C62F48762C0F46CA812A552C4C8B02FC">
    <w:name w:val="C62F48762C0F46CA812A552C4C8B02FC"/>
    <w:rsid w:val="00185DAA"/>
  </w:style>
  <w:style w:type="paragraph" w:customStyle="1" w:styleId="2C54512EB47549C7B21E65E7C8C754CD">
    <w:name w:val="2C54512EB47549C7B21E65E7C8C754CD"/>
    <w:rsid w:val="00185DAA"/>
  </w:style>
  <w:style w:type="paragraph" w:customStyle="1" w:styleId="F6308D6299F24CDBB7DE4234BF7EEBDC">
    <w:name w:val="F6308D6299F24CDBB7DE4234BF7EEBDC"/>
    <w:rsid w:val="00185DAA"/>
  </w:style>
  <w:style w:type="paragraph" w:customStyle="1" w:styleId="15BC6B4B8B58492588106BD820BE3E2B">
    <w:name w:val="15BC6B4B8B58492588106BD820BE3E2B"/>
    <w:rsid w:val="00185DAA"/>
  </w:style>
  <w:style w:type="paragraph" w:customStyle="1" w:styleId="4A767852A818426F9CBEDC5EC9733C5A">
    <w:name w:val="4A767852A818426F9CBEDC5EC9733C5A"/>
    <w:rsid w:val="00185DAA"/>
  </w:style>
  <w:style w:type="paragraph" w:customStyle="1" w:styleId="C8BFD3084B5548338DDA97E33B80AEBC">
    <w:name w:val="C8BFD3084B5548338DDA97E33B80AEBC"/>
    <w:rsid w:val="00185DAA"/>
  </w:style>
  <w:style w:type="paragraph" w:customStyle="1" w:styleId="446B7921DE1E4C5C9DCE653835CD2456">
    <w:name w:val="446B7921DE1E4C5C9DCE653835CD2456"/>
    <w:rsid w:val="00185DAA"/>
  </w:style>
  <w:style w:type="paragraph" w:customStyle="1" w:styleId="438644DECC9047EF9BEC1A63C2D37772">
    <w:name w:val="438644DECC9047EF9BEC1A63C2D37772"/>
    <w:rsid w:val="00185DAA"/>
  </w:style>
  <w:style w:type="paragraph" w:customStyle="1" w:styleId="D4C0BC94510B42EAACE7612EFA7C31C8">
    <w:name w:val="D4C0BC94510B42EAACE7612EFA7C31C8"/>
    <w:rsid w:val="00185DAA"/>
  </w:style>
  <w:style w:type="paragraph" w:customStyle="1" w:styleId="B532661A14F243358876B750B4DBF939">
    <w:name w:val="B532661A14F243358876B750B4DBF939"/>
    <w:rsid w:val="00185DAA"/>
  </w:style>
  <w:style w:type="paragraph" w:customStyle="1" w:styleId="8556086E8F0F49AEA2E1C1873849B68D">
    <w:name w:val="8556086E8F0F49AEA2E1C1873849B68D"/>
    <w:rsid w:val="00185DAA"/>
  </w:style>
  <w:style w:type="paragraph" w:customStyle="1" w:styleId="524CE7D5FC5D49F3AA42B62D1AE4CEDF">
    <w:name w:val="524CE7D5FC5D49F3AA42B62D1AE4CEDF"/>
    <w:rsid w:val="00185DAA"/>
  </w:style>
  <w:style w:type="paragraph" w:customStyle="1" w:styleId="C610E11B416343C2A1925E8AF22BE981">
    <w:name w:val="C610E11B416343C2A1925E8AF22BE981"/>
    <w:rsid w:val="00185DAA"/>
  </w:style>
  <w:style w:type="paragraph" w:customStyle="1" w:styleId="1DB0B680C5344502867D20C675B723FA">
    <w:name w:val="1DB0B680C5344502867D20C675B723FA"/>
    <w:rsid w:val="00185DAA"/>
  </w:style>
  <w:style w:type="paragraph" w:customStyle="1" w:styleId="340495170E3C40DAB56F99FA100563B4">
    <w:name w:val="340495170E3C40DAB56F99FA100563B4"/>
    <w:rsid w:val="00185DAA"/>
  </w:style>
  <w:style w:type="paragraph" w:customStyle="1" w:styleId="D1EC52FA4A764D5F8BC4186E432DC845">
    <w:name w:val="D1EC52FA4A764D5F8BC4186E432DC845"/>
    <w:rsid w:val="00185DAA"/>
  </w:style>
  <w:style w:type="paragraph" w:customStyle="1" w:styleId="CF424F31635D4FEBB60034B10D26FCAF">
    <w:name w:val="CF424F31635D4FEBB60034B10D26FCAF"/>
    <w:rsid w:val="00185DAA"/>
  </w:style>
  <w:style w:type="paragraph" w:customStyle="1" w:styleId="A4C3FD9EFBA348708D07D332A4EE2FFB">
    <w:name w:val="A4C3FD9EFBA348708D07D332A4EE2FFB"/>
    <w:rsid w:val="00185DAA"/>
  </w:style>
  <w:style w:type="paragraph" w:customStyle="1" w:styleId="701AA5A881E84468B7E7C396398CC4F6">
    <w:name w:val="701AA5A881E84468B7E7C396398CC4F6"/>
    <w:rsid w:val="00185DAA"/>
  </w:style>
  <w:style w:type="paragraph" w:customStyle="1" w:styleId="8D61BFB1DC1A429E98B58EF2935DD031">
    <w:name w:val="8D61BFB1DC1A429E98B58EF2935DD031"/>
    <w:rsid w:val="00185DAA"/>
  </w:style>
  <w:style w:type="paragraph" w:customStyle="1" w:styleId="6CD244E34D084BB6A8609AAB38B26802">
    <w:name w:val="6CD244E34D084BB6A8609AAB38B26802"/>
    <w:rsid w:val="00185DAA"/>
  </w:style>
  <w:style w:type="paragraph" w:customStyle="1" w:styleId="7D0D28B58C7940C1ADC30547070BEB63">
    <w:name w:val="7D0D28B58C7940C1ADC30547070BEB63"/>
    <w:rsid w:val="00185DAA"/>
  </w:style>
  <w:style w:type="paragraph" w:customStyle="1" w:styleId="26A3674A87554C358BDC33C26D909390">
    <w:name w:val="26A3674A87554C358BDC33C26D909390"/>
    <w:rsid w:val="00185DAA"/>
  </w:style>
  <w:style w:type="paragraph" w:customStyle="1" w:styleId="4F66709255994514892FA14A62912256">
    <w:name w:val="4F66709255994514892FA14A62912256"/>
    <w:rsid w:val="00185DAA"/>
  </w:style>
  <w:style w:type="paragraph" w:customStyle="1" w:styleId="A5694CECE2804955BD22132C84393D56">
    <w:name w:val="A5694CECE2804955BD22132C84393D56"/>
    <w:rsid w:val="00185DAA"/>
  </w:style>
  <w:style w:type="paragraph" w:customStyle="1" w:styleId="894EC78DABEE40CBAB2AD1E803E772B5">
    <w:name w:val="894EC78DABEE40CBAB2AD1E803E772B5"/>
    <w:rsid w:val="00185DAA"/>
  </w:style>
  <w:style w:type="paragraph" w:customStyle="1" w:styleId="F3BDC4B5664C4F1BBA06FCC2B3959FD9">
    <w:name w:val="F3BDC4B5664C4F1BBA06FCC2B3959FD9"/>
    <w:rsid w:val="00444014"/>
  </w:style>
  <w:style w:type="paragraph" w:customStyle="1" w:styleId="7FC759B25DA94E72B3B03FE0758E1CAB">
    <w:name w:val="7FC759B25DA94E72B3B03FE0758E1CAB"/>
    <w:rsid w:val="00444014"/>
  </w:style>
  <w:style w:type="paragraph" w:customStyle="1" w:styleId="9AC0F23D3C254FE8A7FD7224A34CA654">
    <w:name w:val="9AC0F23D3C254FE8A7FD7224A34CA654"/>
    <w:rsid w:val="00444014"/>
  </w:style>
  <w:style w:type="paragraph" w:customStyle="1" w:styleId="87152283E4A840CE8575D3CF6079C09B">
    <w:name w:val="87152283E4A840CE8575D3CF6079C09B"/>
    <w:rsid w:val="00444014"/>
  </w:style>
  <w:style w:type="paragraph" w:customStyle="1" w:styleId="41A88D0CD16D40B8B4268D1FDA99C9B0">
    <w:name w:val="41A88D0CD16D40B8B4268D1FDA99C9B0"/>
    <w:rsid w:val="00444014"/>
  </w:style>
  <w:style w:type="paragraph" w:customStyle="1" w:styleId="FF9838F3DF65473FBCD31C1A84C77605">
    <w:name w:val="FF9838F3DF65473FBCD31C1A84C77605"/>
    <w:rsid w:val="00444014"/>
  </w:style>
  <w:style w:type="paragraph" w:customStyle="1" w:styleId="2B966B5DB6E542C88881E094961DB39C">
    <w:name w:val="2B966B5DB6E542C88881E094961DB39C"/>
    <w:rsid w:val="00444014"/>
  </w:style>
  <w:style w:type="paragraph" w:customStyle="1" w:styleId="9B2AF70733D944AEA90AA0E6D34A6672">
    <w:name w:val="9B2AF70733D944AEA90AA0E6D34A6672"/>
    <w:rsid w:val="00444014"/>
  </w:style>
  <w:style w:type="paragraph" w:customStyle="1" w:styleId="6A7FB5F398A04B9F98F6A9AD9F42DC8D">
    <w:name w:val="6A7FB5F398A04B9F98F6A9AD9F42DC8D"/>
    <w:rsid w:val="00444014"/>
  </w:style>
  <w:style w:type="paragraph" w:customStyle="1" w:styleId="7D8719C5991947029C250FD6DC812542">
    <w:name w:val="7D8719C5991947029C250FD6DC812542"/>
    <w:rsid w:val="00444014"/>
  </w:style>
  <w:style w:type="paragraph" w:customStyle="1" w:styleId="49B496ACC48F4A028657ECD3337EAE3F">
    <w:name w:val="49B496ACC48F4A028657ECD3337EAE3F"/>
    <w:rsid w:val="00444014"/>
  </w:style>
  <w:style w:type="paragraph" w:customStyle="1" w:styleId="476008E57D834596AE489A45EA7AC3F2">
    <w:name w:val="476008E57D834596AE489A45EA7AC3F2"/>
    <w:rsid w:val="00444014"/>
  </w:style>
  <w:style w:type="paragraph" w:customStyle="1" w:styleId="D871751F9CBE4C31AE2095FC1FE90611">
    <w:name w:val="D871751F9CBE4C31AE2095FC1FE90611"/>
    <w:rsid w:val="00444014"/>
  </w:style>
  <w:style w:type="paragraph" w:customStyle="1" w:styleId="12C4F396BCF446B49DE42DA6A2777F49">
    <w:name w:val="12C4F396BCF446B49DE42DA6A2777F49"/>
    <w:rsid w:val="00444014"/>
  </w:style>
  <w:style w:type="paragraph" w:customStyle="1" w:styleId="B4C733F2BF0241DE85B6DBBA717B2A94">
    <w:name w:val="B4C733F2BF0241DE85B6DBBA717B2A94"/>
    <w:rsid w:val="00444014"/>
  </w:style>
  <w:style w:type="paragraph" w:customStyle="1" w:styleId="D677975D98AD4825993113472DAE0123">
    <w:name w:val="D677975D98AD4825993113472DAE0123"/>
    <w:rsid w:val="00444014"/>
  </w:style>
  <w:style w:type="paragraph" w:customStyle="1" w:styleId="FAE20DABFB2B4383A7F1048F0803D108">
    <w:name w:val="FAE20DABFB2B4383A7F1048F0803D108"/>
    <w:rsid w:val="00444014"/>
  </w:style>
  <w:style w:type="paragraph" w:customStyle="1" w:styleId="8CC0BB55AB00442D97C1541A10554DE5">
    <w:name w:val="8CC0BB55AB00442D97C1541A10554DE5"/>
    <w:rsid w:val="00444014"/>
  </w:style>
  <w:style w:type="paragraph" w:customStyle="1" w:styleId="8713EEA568B44F0C9F42FAC2CD75F877">
    <w:name w:val="8713EEA568B44F0C9F42FAC2CD75F877"/>
    <w:rsid w:val="00444014"/>
  </w:style>
  <w:style w:type="paragraph" w:customStyle="1" w:styleId="5532EAA6975243C08AD69D54EE4CF9AC">
    <w:name w:val="5532EAA6975243C08AD69D54EE4CF9AC"/>
    <w:rsid w:val="00444014"/>
  </w:style>
  <w:style w:type="paragraph" w:customStyle="1" w:styleId="E436F4F85C374FE5B0BD6F8D973C1783">
    <w:name w:val="E436F4F85C374FE5B0BD6F8D973C1783"/>
    <w:rsid w:val="00444014"/>
  </w:style>
  <w:style w:type="paragraph" w:customStyle="1" w:styleId="3F7836E6A1EC4F44A47632B3BD9E632A">
    <w:name w:val="3F7836E6A1EC4F44A47632B3BD9E632A"/>
    <w:rsid w:val="00444014"/>
  </w:style>
  <w:style w:type="paragraph" w:customStyle="1" w:styleId="8D9BECC9F3D84011A62B096B96BC4ADD">
    <w:name w:val="8D9BECC9F3D84011A62B096B96BC4ADD"/>
    <w:rsid w:val="00444014"/>
  </w:style>
  <w:style w:type="paragraph" w:customStyle="1" w:styleId="9D503BA1F13449D4B6777595CE0EC82D">
    <w:name w:val="9D503BA1F13449D4B6777595CE0EC82D"/>
    <w:rsid w:val="004440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D3B93-D2EC-4AA2-AD5A-C9F42056A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183</TotalTime>
  <Pages>102</Pages>
  <Words>22416</Words>
  <Characters>127775</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149892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10</cp:revision>
  <cp:lastPrinted>2015-01-15T01:04:00Z</cp:lastPrinted>
  <dcterms:created xsi:type="dcterms:W3CDTF">2014-12-30T09:19:00Z</dcterms:created>
  <dcterms:modified xsi:type="dcterms:W3CDTF">2015-01-15T01:05:00Z</dcterms:modified>
</cp:coreProperties>
</file>