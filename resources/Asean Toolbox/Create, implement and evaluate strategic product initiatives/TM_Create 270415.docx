
<file path=[Content_Types].xml><?xml version="1.0" encoding="utf-8"?>
<Types xmlns="http://schemas.openxmlformats.org/package/2006/content-types">
  <Default Extension="png" ContentType="image/png"/>
  <Default Extension="jpeg" ContentType="image/jpeg"/>
  <Default Extension="emf" ContentType="image/x-emf"/>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3919" w:rsidRPr="005E061B" w:rsidRDefault="003559D7" w:rsidP="00F61BA5">
      <w:pPr>
        <w:ind w:left="-567"/>
        <w:rPr>
          <w:rFonts w:ascii="Helvetica" w:hAnsi="Helvetica"/>
        </w:rPr>
      </w:pPr>
      <w:r w:rsidRPr="005E061B">
        <w:rPr>
          <w:rFonts w:ascii="Helvetica" w:hAnsi="Helvetica"/>
          <w:noProof/>
        </w:rPr>
        <mc:AlternateContent>
          <mc:Choice Requires="wpg">
            <w:drawing>
              <wp:anchor distT="0" distB="0" distL="114300" distR="114300" simplePos="0" relativeHeight="251667968" behindDoc="0" locked="0" layoutInCell="1" allowOverlap="1" wp14:anchorId="3785E752" wp14:editId="27080CFB">
                <wp:simplePos x="0" y="0"/>
                <wp:positionH relativeFrom="column">
                  <wp:posOffset>-920750</wp:posOffset>
                </wp:positionH>
                <wp:positionV relativeFrom="paragraph">
                  <wp:posOffset>2330450</wp:posOffset>
                </wp:positionV>
                <wp:extent cx="7585710" cy="6098540"/>
                <wp:effectExtent l="0" t="0" r="0" b="0"/>
                <wp:wrapNone/>
                <wp:docPr id="56"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85710" cy="6098540"/>
                          <a:chOff x="0" y="0"/>
                          <a:chExt cx="7585544" cy="6098650"/>
                        </a:xfrm>
                      </wpg:grpSpPr>
                      <pic:pic xmlns:pic="http://schemas.openxmlformats.org/drawingml/2006/picture">
                        <pic:nvPicPr>
                          <pic:cNvPr id="57" name="Picture 39"/>
                          <pic:cNvPicPr>
                            <a:picLocks noChangeAspect="1"/>
                          </pic:cNvPicPr>
                        </pic:nvPicPr>
                        <pic:blipFill rotWithShape="1">
                          <a:blip r:embed="rId9" cstate="print">
                            <a:extLst>
                              <a:ext uri="{28A0092B-C50C-407E-A947-70E740481C1C}">
                                <a14:useLocalDpi xmlns:a14="http://schemas.microsoft.com/office/drawing/2010/main" val="0"/>
                              </a:ext>
                            </a:extLst>
                          </a:blip>
                          <a:srcRect l="23382" t="8066" r="23964" b="10443"/>
                          <a:stretch/>
                        </pic:blipFill>
                        <pic:spPr bwMode="auto">
                          <a:xfrm>
                            <a:off x="4468633" y="1502797"/>
                            <a:ext cx="3069203" cy="30533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58" name="Picture 40"/>
                          <pic:cNvPicPr>
                            <a:picLocks noChangeAspect="1"/>
                          </pic:cNvPicPr>
                        </pic:nvPicPr>
                        <pic:blipFill rotWithShape="1">
                          <a:blip r:embed="rId10" cstate="print">
                            <a:extLst>
                              <a:ext uri="{28A0092B-C50C-407E-A947-70E740481C1C}">
                                <a14:useLocalDpi xmlns:a14="http://schemas.microsoft.com/office/drawing/2010/main" val="0"/>
                              </a:ext>
                            </a:extLst>
                          </a:blip>
                          <a:srcRect l="2066" r="11983" b="19666"/>
                          <a:stretch/>
                        </pic:blipFill>
                        <pic:spPr bwMode="auto">
                          <a:xfrm>
                            <a:off x="4643562" y="4269850"/>
                            <a:ext cx="2910177" cy="1812898"/>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59" name="Picture 48"/>
                          <pic:cNvPicPr>
                            <a:picLocks noChangeAspect="1"/>
                          </pic:cNvPicPr>
                        </pic:nvPicPr>
                        <pic:blipFill rotWithShape="1">
                          <a:blip r:embed="rId11" cstate="print">
                            <a:extLst>
                              <a:ext uri="{28A0092B-C50C-407E-A947-70E740481C1C}">
                                <a14:useLocalDpi xmlns:a14="http://schemas.microsoft.com/office/drawing/2010/main" val="0"/>
                              </a:ext>
                            </a:extLst>
                          </a:blip>
                          <a:srcRect t="3460" r="19030" b="26513"/>
                          <a:stretch/>
                        </pic:blipFill>
                        <pic:spPr bwMode="auto">
                          <a:xfrm>
                            <a:off x="4643562" y="0"/>
                            <a:ext cx="2941982" cy="18288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60" name="Picture 42"/>
                          <pic:cNvPicPr>
                            <a:picLocks noChangeAspect="1"/>
                          </pic:cNvPicPr>
                        </pic:nvPicPr>
                        <pic:blipFill rotWithShape="1">
                          <a:blip r:embed="rId12" cstate="print">
                            <a:extLst>
                              <a:ext uri="{28A0092B-C50C-407E-A947-70E740481C1C}">
                                <a14:useLocalDpi xmlns:a14="http://schemas.microsoft.com/office/drawing/2010/main" val="0"/>
                              </a:ext>
                            </a:extLst>
                          </a:blip>
                          <a:srcRect l="1890" t="1444" r="5459" b="7583"/>
                          <a:stretch/>
                        </pic:blipFill>
                        <pic:spPr bwMode="auto">
                          <a:xfrm>
                            <a:off x="0" y="0"/>
                            <a:ext cx="4651513" cy="6098650"/>
                          </a:xfrm>
                          <a:prstGeom prst="rect">
                            <a:avLst/>
                          </a:prstGeom>
                          <a:noFill/>
                          <a:ln>
                            <a:noFill/>
                          </a:ln>
                          <a:extLst>
                            <a:ext uri="{53640926-AAD7-44D8-BBD7-CCE9431645EC}">
                              <a14:shadowObscured xmlns:a14="http://schemas.microsoft.com/office/drawing/2010/main"/>
                            </a:ext>
                          </a:extLst>
                        </pic:spPr>
                      </pic:pic>
                    </wpg:wgp>
                  </a:graphicData>
                </a:graphic>
                <wp14:sizeRelH relativeFrom="page">
                  <wp14:pctWidth>0</wp14:pctWidth>
                </wp14:sizeRelH>
                <wp14:sizeRelV relativeFrom="page">
                  <wp14:pctHeight>0</wp14:pctHeight>
                </wp14:sizeRelV>
              </wp:anchor>
            </w:drawing>
          </mc:Choice>
          <mc:Fallback>
            <w:pict>
              <v:group id="Group 4" o:spid="_x0000_s1026" style="position:absolute;margin-left:-72.5pt;margin-top:183.5pt;width:597.3pt;height:480.2pt;z-index:251667968" coordsize="75855,609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 o:spid="_x0000_s1027" type="#_x0000_t75" style="position:absolute;left:44686;top:15027;width:30692;height:305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OXnV/FAAAA2wAAAA8AAABkcnMvZG93bnJldi54bWxEj0FrwkAUhO9C/8PyCr3ppinaEl1FLBXx&#10;Ihp78PbMvibbZt+G7Brjv+8WhB6HmfmGmS16W4uOWm8cK3geJSCIC6cNlwqO+cfwDYQPyBprx6Tg&#10;Rh4W84fBDDPtrryn7hBKESHsM1RQhdBkUvqiIot+5Bri6H251mKIsi2lbvEa4baWaZJMpEXDcaHC&#10;hlYVFT+Hi1VwMv7l/HnZpFuz/j7uTuG9d7tcqafHfjkFEagP/+F7e6MVjF/h70v8AXL+C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Tl51fxQAAANsAAAAPAAAAAAAAAAAAAAAA&#10;AJ8CAABkcnMvZG93bnJldi54bWxQSwUGAAAAAAQABAD3AAAAkQMAAAAA&#10;">
                  <v:imagedata r:id="rId13" o:title="" croptop="5286f" cropbottom="6844f" cropleft="15324f" cropright="15705f"/>
                  <v:path arrowok="t"/>
                </v:shape>
                <v:shape id="Picture 40" o:spid="_x0000_s1028" type="#_x0000_t75" style="position:absolute;left:46435;top:42698;width:29102;height:181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jQQC9AAAA2wAAAA8AAABkcnMvZG93bnJldi54bWxET0sKwjAQ3QveIYzgRjRVUKQaRQXFhQt/&#10;BxibsS02k9LE2t7eLASXj/dfrhtTiJoql1tWMB5FIIgTq3NOFdxv++EchPPIGgvLpKAlB+tVt7PE&#10;WNsPX6i++lSEEHYxKsi8L2MpXZKRQTeyJXHgnrYy6AOsUqkr/IRwU8hJFM2kwZxDQ4Yl7TJKXte3&#10;UTBpDw+9PTXjQRol7eDc1rgra6X6vWazAOGp8X/xz33UCqZhbPgSfoBcfQE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u6NBAL0AAADbAAAADwAAAAAAAAAAAAAAAACfAgAAZHJz&#10;L2Rvd25yZXYueG1sUEsFBgAAAAAEAAQA9wAAAIkDAAAAAA==&#10;">
                  <v:imagedata r:id="rId14" o:title="" cropbottom="12888f" cropleft="1354f" cropright="7853f"/>
                  <v:path arrowok="t"/>
                </v:shape>
                <v:shape id="Picture 48" o:spid="_x0000_s1029" type="#_x0000_t75" style="position:absolute;left:46435;width:29420;height:182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0AB/fEAAAA2wAAAA8AAABkcnMvZG93bnJldi54bWxEj0FrwkAUhO+C/2F5Qi+imxZSNLqKLS30&#10;qFFQb4/sMxvMvo3ZVdP++q5Q6HGYmW+Y+bKztbhR6yvHCp7HCQjiwumKSwW77edoAsIHZI21Y1Lw&#10;TR6Wi35vjpl2d97QLQ+liBD2GSowITSZlL4wZNGPXUMcvZNrLYYo21LqFu8Rbmv5kiSv0mLFccFg&#10;Q++GinN+tQoOm/XR7C8fEx0uNPyha5q/7VKlngbdagYiUBf+w3/tL60gncLjS/wBcvEL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0AB/fEAAAA2wAAAA8AAAAAAAAAAAAAAAAA&#10;nwIAAGRycy9kb3ducmV2LnhtbFBLBQYAAAAABAAEAPcAAACQAwAAAAA=&#10;">
                  <v:imagedata r:id="rId15" o:title="" croptop="2268f" cropbottom="17376f" cropright="12472f"/>
                  <v:path arrowok="t"/>
                </v:shape>
                <v:shape id="Picture 42" o:spid="_x0000_s1030" type="#_x0000_t75" style="position:absolute;width:46515;height:609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3sgkXCAAAA2wAAAA8AAABkcnMvZG93bnJldi54bWxET7tOwzAU3ZH6D9atxEYdOjSQ1qlo1aKM&#10;EMjAdhXfPNT4OopNGvL1eKjU8ei8d/vJdGKkwbWWFTyvIhDEpdUt1wq+v85PLyCcR9bYWSYFf+Rg&#10;ny4edphoe+VPGnNfixDCLkEFjfd9IqUrGzLoVrYnDlxlB4M+wKGWesBrCDedXEfRRhpsOTQ02NOx&#10;ofKS/xoF7/HHT3HI4vF1rjKS47kw86lT6nE5vW1BeJr8XXxzZ1rBJqwPX8IPkOk/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t7IJFwgAAANsAAAAPAAAAAAAAAAAAAAAAAJ8C&#10;AABkcnMvZG93bnJldi54bWxQSwUGAAAAAAQABAD3AAAAjgMAAAAA&#10;">
                  <v:imagedata r:id="rId16" o:title="" croptop="946f" cropbottom="4970f" cropleft="1239f" cropright="3578f"/>
                  <v:path arrowok="t"/>
                </v:shape>
              </v:group>
            </w:pict>
          </mc:Fallback>
        </mc:AlternateContent>
      </w:r>
      <w:r w:rsidRPr="005E061B">
        <w:rPr>
          <w:rFonts w:ascii="Helvetica" w:hAnsi="Helvetica"/>
          <w:noProof/>
        </w:rPr>
        <mc:AlternateContent>
          <mc:Choice Requires="wps">
            <w:drawing>
              <wp:anchor distT="0" distB="0" distL="114300" distR="114300" simplePos="0" relativeHeight="251656704" behindDoc="0" locked="0" layoutInCell="1" allowOverlap="1" wp14:anchorId="7AE6CB01" wp14:editId="0306CCB2">
                <wp:simplePos x="0" y="0"/>
                <wp:positionH relativeFrom="column">
                  <wp:posOffset>-977900</wp:posOffset>
                </wp:positionH>
                <wp:positionV relativeFrom="paragraph">
                  <wp:posOffset>7875270</wp:posOffset>
                </wp:positionV>
                <wp:extent cx="7724775" cy="1966595"/>
                <wp:effectExtent l="0" t="0" r="9525" b="0"/>
                <wp:wrapNone/>
                <wp:docPr id="55"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96659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margin-left:-77pt;margin-top:620.1pt;width:608.25pt;height:154.8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" fillcolor="#5a5a5a [2109]" stroked="f"/>
            </w:pict>
          </mc:Fallback>
        </mc:AlternateContent>
      </w:r>
      <w:r w:rsidRPr="005E061B">
        <w:rPr>
          <w:rFonts w:ascii="Helvetica" w:hAnsi="Helvetica"/>
          <w:noProof/>
        </w:rPr>
        <mc:AlternateContent>
          <mc:Choice Requires="wpg">
            <w:drawing>
              <wp:anchor distT="0" distB="0" distL="114300" distR="114300" simplePos="0" relativeHeight="251659776" behindDoc="0" locked="0" layoutInCell="1" allowOverlap="1" wp14:anchorId="36E7685C" wp14:editId="669B64E4">
                <wp:simplePos x="0" y="0"/>
                <wp:positionH relativeFrom="column">
                  <wp:posOffset>908050</wp:posOffset>
                </wp:positionH>
                <wp:positionV relativeFrom="paragraph">
                  <wp:posOffset>8595360</wp:posOffset>
                </wp:positionV>
                <wp:extent cx="4090670" cy="713105"/>
                <wp:effectExtent l="0" t="0" r="0" b="0"/>
                <wp:wrapSquare wrapText="bothSides"/>
                <wp:docPr id="48"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0670" cy="713105"/>
                          <a:chOff x="0" y="0"/>
                          <a:chExt cx="4090416" cy="713232"/>
                        </a:xfrm>
                      </wpg:grpSpPr>
                      <pic:pic xmlns:pic="http://schemas.openxmlformats.org/drawingml/2006/picture">
                        <pic:nvPicPr>
                          <pic:cNvPr id="50" name="Picture 11" descr="420px-Seal_of_ASEAN.svg.png"/>
                          <pic:cNvPicPr>
                            <a:picLocks noChangeAspect="1"/>
                          </pic:cNvPicPr>
                        </pic:nvPicPr>
                        <pic:blipFill>
                          <a:blip r:embed="rId17" cstate="print"/>
                          <a:stretch>
                            <a:fillRect/>
                          </a:stretch>
                        </pic:blipFill>
                        <pic:spPr>
                          <a:xfrm>
                            <a:off x="1322832" y="73152"/>
                            <a:ext cx="615696" cy="640080"/>
                          </a:xfrm>
                          <a:prstGeom prst="rect">
                            <a:avLst/>
                          </a:prstGeom>
                        </pic:spPr>
                      </pic:pic>
                      <pic:pic xmlns:pic="http://schemas.openxmlformats.org/drawingml/2006/picture">
                        <pic:nvPicPr>
                          <pic:cNvPr id="53" name="Picture 7" descr="Colour_Logo-lockup.png"/>
                          <pic:cNvPicPr>
                            <a:picLocks noChangeAspect="1"/>
                          </pic:cNvPicPr>
                        </pic:nvPicPr>
                        <pic:blipFill>
                          <a:blip r:embed="rId18" cstate="print"/>
                          <a:stretch>
                            <a:fillRect/>
                          </a:stretch>
                        </pic:blipFill>
                        <pic:spPr>
                          <a:xfrm>
                            <a:off x="1871472" y="0"/>
                            <a:ext cx="2218944" cy="713232"/>
                          </a:xfrm>
                          <a:prstGeom prst="rect">
                            <a:avLst/>
                          </a:prstGeom>
                        </pic:spPr>
                      </pic:pic>
                      <pic:pic xmlns:pic="http://schemas.openxmlformats.org/drawingml/2006/picture">
                        <pic:nvPicPr>
                          <pic:cNvPr id="54" name="Picture 115"/>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140208"/>
                            <a:ext cx="1267968" cy="573024"/>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23" o:spid="_x0000_s1026" style="position:absolute;margin-left:71.5pt;margin-top:676.8pt;width:322.1pt;height:56.15pt;z-index:251659776" coordsize="40904,7132"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">
                <v:shape id="Picture 11" o:spid="_x0000_s1027" type="#_x0000_t75" alt="420px-Seal_of_ASEAN.svg.png" style="position:absolute;left:13228;top:731;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VthEjBAAAA2wAAAA8AAABkcnMvZG93bnJldi54bWxET91qwjAUvh/4DuEIu5tJBxvSGUVEx3Y1&#10;bfcAh+bYVpuTksS27umXi8EuP77/1WaynRjIh9axhmyhQBBXzrRca/guD09LECEiG+wck4Y7Bdis&#10;Zw8rzI0b+URDEWuRQjjkqKGJsc+lDFVDFsPC9cSJOztvMSboa2k8jincdvJZqVdpseXU0GBPu4aq&#10;a3GzGo6X92rftyrLjl/+pu6y/Ox+Llo/zqftG4hIU/wX/7k/jIaXtD59ST9Arn8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VthEjBAAAA2wAAAA8AAAAAAAAAAAAAAAAAnwIA&#10;AGRycy9kb3ducmV2LnhtbFBLBQYAAAAABAAEAPcAAACNAwAAAAA=&#10;">
                  <v:imagedata r:id="rId20"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3pQD/FAAAA2wAAAA8AAABkcnMvZG93bnJldi54bWxEj0FrwkAUhO9C/8PyCr3pRluLpK4SCoXY&#10;kxoVvD2zzyQ0+zZk1xj/vSsIPQ4z8w0zX/amFh21rrKsYDyKQBDnVldcKNhlP8MZCOeRNdaWScGN&#10;HCwXL4M5xtpeeUPd1hciQNjFqKD0vomldHlJBt3INsTBO9vWoA+yLaRu8RrgppaTKPqUBisOCyU2&#10;9F1S/re9GAXpev+b5uNkctplt+5jdjiek2ql1Ntrn3yB8NT7//CznWoF03d4fAk/QC7u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t6UA/xQAAANsAAAAPAAAAAAAAAAAAAAAA&#10;AJ8CAABkcnMvZG93bnJldi54bWxQSwUGAAAAAAQABAD3AAAAkQMAAAAA&#10;">
                  <v:imagedata r:id="rId21"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H4/AjDAAAA2wAAAA8AAABkcnMvZG93bnJldi54bWxEj0GLwjAUhO/C/ofwhL1pqqgs1ShSVtjL&#10;gtZe9vZsnm21eSlNrN1/bwTB4zAz3zCrTW9q0VHrKssKJuMIBHFudcWFguy4G32BcB5ZY22ZFPyT&#10;g836Y7DCWNs7H6hLfSEChF2MCkrvm1hKl5dk0I1tQxy8s20N+iDbQuoW7wFuajmNooU0WHFYKLGh&#10;pKT8mt6MguJwuiSn2Xeu+8UlnXb7v98ka5T6HPbbJQhPvX+HX+0frWA+g+eX8APk+g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Yfj8CMMAAADbAAAADwAAAAAAAAAAAAAAAACf&#10;AgAAZHJzL2Rvd25yZXYueG1sUEsFBgAAAAAEAAQA9wAAAI8DAAAAAA==&#10;">
                  <v:imagedata r:id="rId22" o:title=""/>
                  <v:path arrowok="t"/>
                </v:shape>
                <w10:wrap type="square"/>
              </v:group>
            </w:pict>
          </mc:Fallback>
        </mc:AlternateContent>
      </w:r>
      <w:r w:rsidRPr="005E061B">
        <w:rPr>
          <w:rFonts w:ascii="Helvetica" w:hAnsi="Helvetica"/>
          <w:noProof/>
        </w:rPr>
        <mc:AlternateContent>
          <mc:Choice Requires="wpg">
            <w:drawing>
              <wp:anchor distT="0" distB="0" distL="114300" distR="114300" simplePos="0" relativeHeight="251655680" behindDoc="0" locked="0" layoutInCell="1" allowOverlap="1" wp14:anchorId="727A7D01" wp14:editId="601A8B11">
                <wp:simplePos x="0" y="0"/>
                <wp:positionH relativeFrom="column">
                  <wp:posOffset>-467995</wp:posOffset>
                </wp:positionH>
                <wp:positionV relativeFrom="paragraph">
                  <wp:posOffset>-53340</wp:posOffset>
                </wp:positionV>
                <wp:extent cx="6475095" cy="2113915"/>
                <wp:effectExtent l="0" t="0" r="1905" b="635"/>
                <wp:wrapNone/>
                <wp:docPr id="40"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42"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04A65" w:rsidRPr="009343EE" w:rsidRDefault="00404A65" w:rsidP="009343EE">
                              <w:pPr>
                                <w:pStyle w:val="UnitNameCoverPage"/>
                              </w:pPr>
                              <w:fldSimple w:instr=" REF  UnitName  \* MERGEFORMAT ">
                                <w:sdt>
                                  <w:sdtPr>
                                    <w:alias w:val="Unit name "/>
                                    <w:tag w:val="Unit name "/>
                                    <w:id w:val="1294711667"/>
                                    <w:placeholder>
                                      <w:docPart w:val="986C860ED01C480486D1734063354F10"/>
                                    </w:placeholder>
                                  </w:sdtPr>
                                  <w:sdtEndPr>
                                    <w:rPr>
                                      <w:highlight w:val="yellow"/>
                                    </w:rPr>
                                  </w:sdtEndPr>
                                  <w:sdtContent>
                                    <w:r w:rsidR="008930A9" w:rsidRPr="005E061B">
                                      <w:t>Create, implement and evaluate strategic product initiatives</w:t>
                                    </w:r>
                                  </w:sdtContent>
                                </w:sdt>
                              </w:fldSimple>
                            </w:p>
                            <w:p w:rsidR="00404A65" w:rsidRPr="009343EE" w:rsidRDefault="00404A65" w:rsidP="009343EE">
                              <w:pPr>
                                <w:pStyle w:val="UnitCodeCoverPage"/>
                              </w:pPr>
                              <w:fldSimple w:instr=" REF  UnitCode  \* MERGEFORMAT ">
                                <w:sdt>
                                  <w:sdtPr>
                                    <w:alias w:val="Unit code"/>
                                    <w:tag w:val="Unit code"/>
                                    <w:id w:val="-578206721"/>
                                    <w:placeholder>
                                      <w:docPart w:val="1522CFFAE30049BFA582679C641D37FD"/>
                                    </w:placeholder>
                                  </w:sdtPr>
                                  <w:sdtContent>
                                    <w:r w:rsidR="008930A9" w:rsidRPr="005E061B">
                                      <w:t>D2.TCS.CL5.07</w:t>
                                    </w:r>
                                  </w:sdtContent>
                                </w:sdt>
                              </w:fldSimple>
                            </w:p>
                            <w:p w:rsidR="00404A65" w:rsidRPr="009343EE" w:rsidRDefault="00404A65" w:rsidP="009343EE">
                              <w:pPr>
                                <w:pStyle w:val="TraineeManualCoverPage"/>
                              </w:pPr>
                              <w:fldSimple w:instr=" REF  TraineeManual  \* MERGEFORMAT ">
                                <w:sdt>
                                  <w:sdtPr>
                                    <w:alias w:val="Trainee manual title page"/>
                                    <w:tag w:val="Trainee manual title page"/>
                                    <w:id w:val="-2083668879"/>
                                    <w:lock w:val="sdtLocked"/>
                                  </w:sdtPr>
                                  <w:sdtContent>
                                    <w:r w:rsidRPr="009343EE">
                                      <w:t>Trainee Manual</w:t>
                                    </w:r>
                                  </w:sdtContent>
                                </w:sdt>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04A65" w:rsidRDefault="00404A65">
                              <w:r>
                                <w:rPr>
                                  <w:noProof/>
                                </w:rPr>
                                <w:drawing>
                                  <wp:inline distT="0" distB="0" distL="0" distR="0" wp14:anchorId="47048C4E" wp14:editId="14877949">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left:0;text-align:left;margin-left:-36.85pt;margin-top:-4.2pt;width:509.85pt;height:166.45pt;z-index:251655680"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3EvcYA&#10;AADbAAAADwAAAGRycy9kb3ducmV2LnhtbESPQWvCQBSE7wX/w/IEL0E3aiklukpVpCIeWhXE2zP7&#10;TEKzb2N2q/Hfu0Khx2Hmm2HG08aU4kq1Kywr6PdiEMSp1QVnCva7ZfcdhPPIGkvLpOBODqaT1ssY&#10;E21v/E3Xrc9EKGGXoILc+yqR0qU5GXQ9WxEH72xrgz7IOpO6xlsoN6UcxPGbNFhwWMixonlO6c/2&#10;1yh4PZyio11/XbLZ57DYLI7RbhlHSnXazccIhKfG/4f/6JUO3ACeX8IPkJM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e3EvcYAAADbAAAADwAAAAAAAAAAAAAAAACYAgAAZHJz&#10;L2Rvd25yZXYueG1sUEsFBgAAAAAEAAQA9QAAAIsDAAAAAA==&#10;" fillcolor="#7f7f7f" stroked="f" strokeweight=".5pt">
                  <v:textbox>
                    <w:txbxContent>
                      <w:p w:rsidR="00404A65" w:rsidRPr="009343EE" w:rsidRDefault="00404A65" w:rsidP="009343EE">
                        <w:pPr>
                          <w:pStyle w:val="UnitNameCoverPage"/>
                        </w:pPr>
                        <w:fldSimple w:instr=" REF  UnitName  \* MERGEFORMAT ">
                          <w:sdt>
                            <w:sdtPr>
                              <w:alias w:val="Unit name "/>
                              <w:tag w:val="Unit name "/>
                              <w:id w:val="1294711667"/>
                              <w:placeholder>
                                <w:docPart w:val="986C860ED01C480486D1734063354F10"/>
                              </w:placeholder>
                            </w:sdtPr>
                            <w:sdtEndPr>
                              <w:rPr>
                                <w:highlight w:val="yellow"/>
                              </w:rPr>
                            </w:sdtEndPr>
                            <w:sdtContent>
                              <w:r w:rsidR="008930A9" w:rsidRPr="005E061B">
                                <w:t>Create, implement and evaluate strategic product initiatives</w:t>
                              </w:r>
                            </w:sdtContent>
                          </w:sdt>
                        </w:fldSimple>
                      </w:p>
                      <w:p w:rsidR="00404A65" w:rsidRPr="009343EE" w:rsidRDefault="00404A65" w:rsidP="009343EE">
                        <w:pPr>
                          <w:pStyle w:val="UnitCodeCoverPage"/>
                        </w:pPr>
                        <w:fldSimple w:instr=" REF  UnitCode  \* MERGEFORMAT ">
                          <w:sdt>
                            <w:sdtPr>
                              <w:alias w:val="Unit code"/>
                              <w:tag w:val="Unit code"/>
                              <w:id w:val="-578206721"/>
                              <w:placeholder>
                                <w:docPart w:val="1522CFFAE30049BFA582679C641D37FD"/>
                              </w:placeholder>
                            </w:sdtPr>
                            <w:sdtContent>
                              <w:r w:rsidR="008930A9" w:rsidRPr="005E061B">
                                <w:t>D2.TCS.CL5.07</w:t>
                              </w:r>
                            </w:sdtContent>
                          </w:sdt>
                        </w:fldSimple>
                      </w:p>
                      <w:p w:rsidR="00404A65" w:rsidRPr="009343EE" w:rsidRDefault="00404A65" w:rsidP="009343EE">
                        <w:pPr>
                          <w:pStyle w:val="TraineeManualCoverPage"/>
                        </w:pPr>
                        <w:fldSimple w:instr=" REF  TraineeManual  \* MERGEFORMAT ">
                          <w:sdt>
                            <w:sdtPr>
                              <w:alias w:val="Trainee manual title page"/>
                              <w:tag w:val="Trainee manual title page"/>
                              <w:id w:val="-2083668879"/>
                              <w:lock w:val="sdtLocked"/>
                            </w:sdtPr>
                            <w:sdtContent>
                              <w:r w:rsidRPr="009343EE">
                                <w:t>Trainee Manual</w:t>
                              </w:r>
                            </w:sdtContent>
                          </w:sdt>
                        </w:fldSimple>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CvsYA&#10;AADbAAAADwAAAGRycy9kb3ducmV2LnhtbESPT2vCQBTE7wW/w/IEL8FsWkVKdJX+QSrioVVBcntm&#10;n0lo9m2aXTV++65Q6HGY+c0ws0VnanGh1lWWFTzGCQji3OqKCwX73XL4DMJ5ZI21ZVJwIweLee9h&#10;hqm2V/6iy9YXIpSwS1FB6X2TSunykgy62DbEwTvZ1qAPsi2kbvEayk0tn5JkIg1WHBZKbOitpPx7&#10;ezYKxodjlNn150/x+jGqNu9ZtFsmkVKDfvcyBeGp8//hP3qlAzeB+5fwA+T8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bCvsYAAADbAAAADwAAAAAAAAAAAAAAAACYAgAAZHJz&#10;L2Rvd25yZXYueG1sUEsFBgAAAAAEAAQA9QAAAIsDAAAAAA==&#10;" fillcolor="#7f7f7f" stroked="f" strokeweight=".5pt">
                  <v:textbox>
                    <w:txbxContent>
                      <w:p w:rsidR="00404A65" w:rsidRDefault="00404A65">
                        <w:r>
                          <w:rPr>
                            <w:noProof/>
                          </w:rPr>
                          <w:drawing>
                            <wp:inline distT="0" distB="0" distL="0" distR="0" wp14:anchorId="47048C4E" wp14:editId="14877949">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Pr="005E061B">
        <w:rPr>
          <w:rFonts w:ascii="Helvetica" w:hAnsi="Helvetica"/>
          <w:noProof/>
        </w:rPr>
        <mc:AlternateContent>
          <mc:Choice Requires="wps">
            <w:drawing>
              <wp:anchor distT="0" distB="0" distL="114300" distR="114300" simplePos="0" relativeHeight="251654656" behindDoc="0" locked="0" layoutInCell="1" allowOverlap="1" wp14:anchorId="7556072E" wp14:editId="005E6128">
                <wp:simplePos x="0" y="0"/>
                <wp:positionH relativeFrom="column">
                  <wp:posOffset>-946150</wp:posOffset>
                </wp:positionH>
                <wp:positionV relativeFrom="paragraph">
                  <wp:posOffset>-1073785</wp:posOffset>
                </wp:positionV>
                <wp:extent cx="7783195" cy="10875010"/>
                <wp:effectExtent l="0" t="0" r="27305" b="21590"/>
                <wp:wrapNone/>
                <wp:docPr id="3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83195" cy="10875010"/>
                        </a:xfrm>
                        <a:prstGeom prst="rect">
                          <a:avLst/>
                        </a:prstGeom>
                        <a:solidFill>
                          <a:schemeClr val="bg1">
                            <a:lumMod val="50000"/>
                            <a:lumOff val="0"/>
                          </a:schemeClr>
                        </a:solidFill>
                        <a:ln w="9525">
                          <a:solidFill>
                            <a:srgbClr val="000000"/>
                          </a:solidFill>
                          <a:miter lim="800000"/>
                          <a:headEnd/>
                          <a:tailEnd/>
                        </a:ln>
                      </wps:spPr>
                      <wps:txbx>
                        <w:txbxContent>
                          <w:p w:rsidR="00404A65" w:rsidRDefault="00404A65" w:rsidP="007E2911">
                            <w:pPr>
                              <w:jc w:val="center"/>
                            </w:pPr>
                          </w:p>
                          <w:p w:rsidR="00404A65" w:rsidRDefault="00404A6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9" style="position:absolute;left:0;text-align:left;margin-left:-74.5pt;margin-top:-84.55pt;width:612.85pt;height:856.3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" fillcolor="#7f7f7f [1612]">
                <v:textbox>
                  <w:txbxContent>
                    <w:p w:rsidR="00404A65" w:rsidRDefault="00404A65" w:rsidP="007E2911">
                      <w:pPr>
                        <w:jc w:val="center"/>
                      </w:pPr>
                    </w:p>
                    <w:p w:rsidR="00404A65" w:rsidRDefault="00404A65"/>
                  </w:txbxContent>
                </v:textbox>
              </v:rect>
            </w:pict>
          </mc:Fallback>
        </mc:AlternateContent>
      </w:r>
      <w:r w:rsidR="003605AF" w:rsidRPr="005E061B">
        <w:rPr>
          <w:rFonts w:ascii="Helvetica" w:hAnsi="Helvetica"/>
        </w:rPr>
        <w:t xml:space="preserve"> </w:t>
      </w:r>
      <w:r w:rsidR="00D33919" w:rsidRPr="005E061B">
        <w:rPr>
          <w:rFonts w:ascii="Helvetica" w:hAnsi="Helvetica"/>
        </w:rPr>
        <w:br w:type="page"/>
      </w:r>
    </w:p>
    <w:p w:rsidR="00D33919" w:rsidRPr="005E061B" w:rsidRDefault="00D33919" w:rsidP="00AD1A89">
      <w:pPr>
        <w:pStyle w:val="BodyCopy"/>
        <w:rPr>
          <w:noProof w:val="0"/>
        </w:rPr>
      </w:pPr>
    </w:p>
    <w:p w:rsidR="00D33919" w:rsidRPr="005E061B" w:rsidRDefault="00D33919" w:rsidP="00AD1A89">
      <w:pPr>
        <w:pStyle w:val="BodyCopy"/>
        <w:rPr>
          <w:noProof w:val="0"/>
        </w:rPr>
      </w:pPr>
    </w:p>
    <w:p w:rsidR="00D33919" w:rsidRPr="005E061B" w:rsidRDefault="00D33919" w:rsidP="00AD1A89">
      <w:pPr>
        <w:pStyle w:val="BodyCopy"/>
        <w:rPr>
          <w:noProof w:val="0"/>
        </w:rPr>
      </w:pPr>
    </w:p>
    <w:p w:rsidR="00D33919" w:rsidRPr="005E061B" w:rsidRDefault="00D33919" w:rsidP="00AD1A89">
      <w:pPr>
        <w:pStyle w:val="BodyCopy"/>
        <w:rPr>
          <w:noProof w:val="0"/>
        </w:rPr>
      </w:pPr>
    </w:p>
    <w:p w:rsidR="00D33919" w:rsidRPr="005E061B" w:rsidRDefault="00D33919" w:rsidP="00AD1A89">
      <w:pPr>
        <w:pStyle w:val="BodyCopy"/>
        <w:rPr>
          <w:noProof w:val="0"/>
        </w:rPr>
      </w:pPr>
    </w:p>
    <w:p w:rsidR="00D33919" w:rsidRPr="005E061B" w:rsidRDefault="00D33919">
      <w:pPr>
        <w:rPr>
          <w:rFonts w:ascii="Helvetica" w:hAnsi="Helvetica"/>
        </w:rPr>
        <w:sectPr w:rsidR="00D33919" w:rsidRPr="005E061B" w:rsidSect="00A77F3F">
          <w:pgSz w:w="11906" w:h="16838"/>
          <w:pgMar w:top="1440" w:right="1440" w:bottom="1440" w:left="1440" w:header="708" w:footer="708" w:gutter="0"/>
          <w:cols w:space="708"/>
          <w:docGrid w:linePitch="360"/>
        </w:sectPr>
      </w:pPr>
    </w:p>
    <w:bookmarkStart w:id="0" w:name="UnitName" w:displacedByCustomXml="next"/>
    <w:sdt>
      <w:sdtPr>
        <w:alias w:val="Unit name "/>
        <w:tag w:val="Unit name "/>
        <w:id w:val="-1349710054"/>
        <w:placeholder>
          <w:docPart w:val="AD36E11BA5B54ABCAB93747AD7D376CD"/>
        </w:placeholder>
      </w:sdtPr>
      <w:sdtEndPr>
        <w:rPr>
          <w:highlight w:val="yellow"/>
        </w:rPr>
      </w:sdtEndPr>
      <w:sdtContent>
        <w:p w:rsidR="00F61BA5" w:rsidRPr="005E061B" w:rsidRDefault="004462C0" w:rsidP="00BD2681">
          <w:pPr>
            <w:pStyle w:val="UnitNameTitlePage"/>
          </w:pPr>
          <w:r w:rsidRPr="005E061B">
            <w:t>Create, implement and evaluate strategic product initiatives</w:t>
          </w:r>
        </w:p>
      </w:sdtContent>
    </w:sdt>
    <w:bookmarkEnd w:id="0" w:displacedByCustomXml="prev"/>
    <w:bookmarkStart w:id="1" w:name="UnitCode" w:displacedByCustomXml="next"/>
    <w:sdt>
      <w:sdtPr>
        <w:alias w:val="Unit code"/>
        <w:tag w:val="Unit code"/>
        <w:id w:val="1867242621"/>
        <w:placeholder>
          <w:docPart w:val="AD36E11BA5B54ABCAB93747AD7D376CD"/>
        </w:placeholder>
      </w:sdtPr>
      <w:sdtContent>
        <w:p w:rsidR="00BD2681" w:rsidRPr="005E061B" w:rsidRDefault="004462C0" w:rsidP="00BD2681">
          <w:pPr>
            <w:pStyle w:val="UnitCodeTitlePage"/>
          </w:pPr>
          <w:r w:rsidRPr="005E061B">
            <w:t>D2.TCS.CL5.07</w:t>
          </w:r>
        </w:p>
      </w:sdtContent>
    </w:sdt>
    <w:bookmarkEnd w:id="1" w:displacedByCustomXml="prev"/>
    <w:bookmarkStart w:id="2" w:name="TraineeManual" w:displacedByCustomXml="next"/>
    <w:sdt>
      <w:sdtPr>
        <w:alias w:val="Trainee manual"/>
        <w:tag w:val="Trainee manual"/>
        <w:id w:val="198362398"/>
        <w:placeholder>
          <w:docPart w:val="AD36E11BA5B54ABCAB93747AD7D376CD"/>
        </w:placeholder>
      </w:sdtPr>
      <w:sdtContent>
        <w:p w:rsidR="00BD2681" w:rsidRPr="005E061B" w:rsidRDefault="00A77F3F" w:rsidP="00BD2681">
          <w:pPr>
            <w:pStyle w:val="UnitCodeTitlePage"/>
          </w:pPr>
          <w:r w:rsidRPr="005E061B">
            <w:t>Trainee Manual</w:t>
          </w:r>
        </w:p>
      </w:sdtContent>
    </w:sdt>
    <w:bookmarkEnd w:id="2" w:displacedByCustomXml="prev"/>
    <w:p w:rsidR="00BD2681" w:rsidRPr="005E061B" w:rsidRDefault="00BD2681" w:rsidP="00BD2681">
      <w:pPr>
        <w:pStyle w:val="BodyCopy"/>
        <w:rPr>
          <w:noProof w:val="0"/>
        </w:rPr>
      </w:pPr>
      <w:r w:rsidRPr="005E061B">
        <w:rPr>
          <w:noProof w:val="0"/>
        </w:rPr>
        <w:br w:type="page"/>
      </w:r>
    </w:p>
    <w:p w:rsidR="00BD2681" w:rsidRPr="005E061B" w:rsidRDefault="003559D7" w:rsidP="00BD2681">
      <w:pPr>
        <w:pStyle w:val="AcknowledgementsImprint"/>
        <w:rPr>
          <w:lang w:val="en-AU"/>
        </w:rPr>
      </w:pPr>
      <w:r w:rsidRPr="005E061B">
        <w:rPr>
          <w:noProof/>
          <w:lang w:val="en-AU" w:eastAsia="en-AU"/>
        </w:rPr>
        <w:lastRenderedPageBreak/>
        <mc:AlternateContent>
          <mc:Choice Requires="wpg">
            <w:drawing>
              <wp:anchor distT="0" distB="0" distL="114300" distR="114300" simplePos="0" relativeHeight="251651584" behindDoc="0" locked="0" layoutInCell="1" allowOverlap="1" wp14:anchorId="3FC1EF28" wp14:editId="0E00B125">
                <wp:simplePos x="0" y="0"/>
                <wp:positionH relativeFrom="column">
                  <wp:posOffset>365760</wp:posOffset>
                </wp:positionH>
                <wp:positionV relativeFrom="paragraph">
                  <wp:posOffset>121920</wp:posOffset>
                </wp:positionV>
                <wp:extent cx="3017520" cy="542290"/>
                <wp:effectExtent l="0" t="0" r="0" b="0"/>
                <wp:wrapSquare wrapText="bothSides"/>
                <wp:docPr id="253"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7520" cy="542290"/>
                          <a:chOff x="0" y="0"/>
                          <a:chExt cx="3017520" cy="542544"/>
                        </a:xfrm>
                      </wpg:grpSpPr>
                      <pic:pic xmlns:pic="http://schemas.openxmlformats.org/drawingml/2006/picture">
                        <pic:nvPicPr>
                          <pic:cNvPr id="254" name="Picture 3" descr="420px-Seal_of_ASEAN.svg.png"/>
                          <pic:cNvPicPr>
                            <a:picLocks noChangeAspect="1"/>
                          </pic:cNvPicPr>
                        </pic:nvPicPr>
                        <pic:blipFill>
                          <a:blip r:embed="rId17" cstate="print"/>
                          <a:stretch>
                            <a:fillRect/>
                          </a:stretch>
                        </pic:blipFill>
                        <pic:spPr>
                          <a:xfrm>
                            <a:off x="932688" y="18288"/>
                            <a:ext cx="457200" cy="463296"/>
                          </a:xfrm>
                          <a:prstGeom prst="rect">
                            <a:avLst/>
                          </a:prstGeom>
                        </pic:spPr>
                      </pic:pic>
                      <pic:pic xmlns:pic="http://schemas.openxmlformats.org/drawingml/2006/picture">
                        <pic:nvPicPr>
                          <pic:cNvPr id="255" name="Picture 7" descr="Colour_Logo-lockup.png"/>
                          <pic:cNvPicPr>
                            <a:picLocks noChangeAspect="1"/>
                          </pic:cNvPicPr>
                        </pic:nvPicPr>
                        <pic:blipFill>
                          <a:blip r:embed="rId18" cstate="print"/>
                          <a:stretch>
                            <a:fillRect/>
                          </a:stretch>
                        </pic:blipFill>
                        <pic:spPr>
                          <a:xfrm>
                            <a:off x="1347216" y="0"/>
                            <a:ext cx="1670304" cy="542544"/>
                          </a:xfrm>
                          <a:prstGeom prst="rect">
                            <a:avLst/>
                          </a:prstGeom>
                        </pic:spPr>
                      </pic:pic>
                      <pic:pic xmlns:pic="http://schemas.openxmlformats.org/drawingml/2006/picture">
                        <pic:nvPicPr>
                          <pic:cNvPr id="37" name="Picture 115"/>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60960"/>
                            <a:ext cx="877824" cy="396240"/>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28" o:spid="_x0000_s1026" style="position:absolute;margin-left:28.8pt;margin-top:9.6pt;width:237.6pt;height:42.7pt;z-index:251651584"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&#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2LIf/FAAAA3AAAAA8AAABkcnMvZG93bnJldi54bWxEj91qAjEUhO8LfYdwCr3TZKVK2ZoVEVvq&#10;Vf3pAxw2p/vj5mRJoq59+kYQejnMzDfMfDHYTpzJh8axhmysQBCXzjRcafg+vI9eQYSIbLBzTBqu&#10;FGBRPD7MMTfuwjs672MlEoRDjhrqGPtcylDWZDGMXU+cvB/nLcYkfSWNx0uC205OlJpJiw2nhRp7&#10;WtVUHvcnq2HbfpTrvlFZtv3yJ3WVh03322r9/DQs30BEGuJ/+N7+NBom0xe4nUlHQB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tiyH/xQAAANwAAAAPAAAAAAAAAAAAAAAA&#10;AJ8CAABkcnMvZG93bnJldi54bWxQSwUGAAAAAAQABAD3AAAAkQMAAAAA&#10;">
                  <v:imagedata r:id="rId20"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KGUJrGAAAA3AAAAA8AAABkcnMvZG93bnJldi54bWxEj81qwzAQhO+FvIPYQm+NHJOU4EQ2JlBw&#10;espfC71trI1taq2MpTrO20eBQo/DzHzDrLPRtGKg3jWWFcymEQji0uqGKwWn4/vrEoTzyBpby6Tg&#10;Rg6ydPK0xkTbK+9pOPhKBAi7BBXU3neJlK6syaCb2o44eBfbG/RB9pXUPV4D3LQyjqI3abDhsFBj&#10;R5uayp/Dr1FQ7D4/inKWx+fT8TbMl1/fl7zZKvXyPOYrEJ5G/x/+axdaQbxYwONMOAIyvQM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IoZQmsYAAADcAAAADwAAAAAAAAAAAAAA&#10;AACfAgAAZHJzL2Rvd25yZXYueG1sUEsFBgAAAAAEAAQA9wAAAJIDAAAAAA==&#10;">
                  <v:imagedata r:id="rId21"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z1h9/DAAAA2wAAAA8AAABkcnMvZG93bnJldi54bWxEj0GLwjAUhO8L+x/CW/C2puriSjWKFAUv&#10;C9r14u3ZPNtq81KaWOu/N4LgcZiZb5jZojOVaKlxpWUFg34EgjizuuRcwf5//T0B4TyyxsoyKbiT&#10;g8X882OGsbY33lGb+lwECLsYFRTe17GULivIoOvbmjh4J9sY9EE2udQN3gLcVHIYRWNpsOSwUGBN&#10;SUHZJb0aBfnueE6OP6tMd+NzOmy3h79kXyvV++qWUxCeOv8Ov9obrWD0C88v4QfI+Q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TPWH38MAAADbAAAADwAAAAAAAAAAAAAAAACf&#10;AgAAZHJzL2Rvd25yZXYueG1sUEsFBgAAAAAEAAQA9wAAAI8DAAAAAA==&#10;">
                  <v:imagedata r:id="rId22" o:title=""/>
                  <v:path arrowok="t"/>
                </v:shape>
                <w10:wrap type="square"/>
              </v:group>
            </w:pict>
          </mc:Fallback>
        </mc:AlternateContent>
      </w:r>
    </w:p>
    <w:p w:rsidR="00BD2681" w:rsidRPr="005E061B" w:rsidRDefault="00BD2681" w:rsidP="00BD2681">
      <w:pPr>
        <w:pStyle w:val="AcknowledgementsImprint"/>
        <w:rPr>
          <w:lang w:val="en-AU"/>
        </w:rPr>
      </w:pPr>
    </w:p>
    <w:p w:rsidR="00BD2681" w:rsidRPr="005E061B" w:rsidRDefault="00BD2681" w:rsidP="00BD2681">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BD2681" w:rsidRPr="005E061B" w:rsidTr="00BD2681">
        <w:tc>
          <w:tcPr>
            <w:tcW w:w="6771" w:type="dxa"/>
            <w:gridSpan w:val="2"/>
          </w:tcPr>
          <w:p w:rsidR="00BD2681" w:rsidRPr="005E061B" w:rsidRDefault="00D5589C" w:rsidP="00D5589C">
            <w:pPr>
              <w:pStyle w:val="AcknowledgementsImprintBold"/>
              <w:ind w:left="0"/>
              <w:rPr>
                <w:lang w:val="en-AU"/>
              </w:rPr>
            </w:pPr>
            <w:r w:rsidRPr="005E061B">
              <w:rPr>
                <w:rStyle w:val="BodyCopyBold0"/>
                <w:rFonts w:ascii="Helvetica" w:hAnsi="Helvetica" w:cs="Helvetica 45 Light"/>
                <w:b/>
                <w:bCs w:val="0"/>
                <w:lang w:val="en-AU"/>
              </w:rPr>
              <w:br/>
            </w:r>
            <w:r w:rsidRPr="005E061B">
              <w:rPr>
                <w:rStyle w:val="BodyCopyBold0"/>
                <w:rFonts w:ascii="Helvetica" w:hAnsi="Helvetica" w:cs="Helvetica 45 Light"/>
                <w:b/>
                <w:bCs w:val="0"/>
                <w:lang w:val="en-AU"/>
              </w:rPr>
              <w:br/>
            </w:r>
            <w:r w:rsidRPr="005E061B">
              <w:rPr>
                <w:rStyle w:val="BodyCopyBold0"/>
                <w:rFonts w:ascii="Helvetica" w:hAnsi="Helvetica" w:cs="Helvetica 45 Light"/>
                <w:b/>
                <w:bCs w:val="0"/>
                <w:lang w:val="en-AU"/>
              </w:rPr>
              <w:br/>
            </w:r>
            <w:r w:rsidR="00BD2681" w:rsidRPr="005E061B">
              <w:rPr>
                <w:rStyle w:val="BodyCopyBold0"/>
                <w:rFonts w:ascii="Helvetica" w:hAnsi="Helvetica" w:cs="Helvetica 45 Light"/>
                <w:b/>
                <w:bCs w:val="0"/>
                <w:lang w:val="en-AU"/>
              </w:rPr>
              <w:t>Project Base</w:t>
            </w:r>
          </w:p>
        </w:tc>
      </w:tr>
      <w:tr w:rsidR="00BD2681" w:rsidRPr="005E061B" w:rsidTr="00BD2681">
        <w:tc>
          <w:tcPr>
            <w:tcW w:w="6771" w:type="dxa"/>
            <w:gridSpan w:val="2"/>
          </w:tcPr>
          <w:p w:rsidR="00BD2681" w:rsidRPr="005E061B" w:rsidRDefault="00BD2681" w:rsidP="00BD2681">
            <w:pPr>
              <w:pStyle w:val="AcknowledgementsImprint"/>
              <w:spacing w:before="0" w:after="0"/>
              <w:ind w:left="0"/>
              <w:rPr>
                <w:lang w:val="en-AU"/>
              </w:rPr>
            </w:pPr>
            <w:r w:rsidRPr="005E061B">
              <w:rPr>
                <w:lang w:val="en-AU"/>
              </w:rPr>
              <w:t>William Angliss Institute of TAFE</w:t>
            </w:r>
          </w:p>
        </w:tc>
      </w:tr>
      <w:tr w:rsidR="00BD2681" w:rsidRPr="005E061B" w:rsidTr="00BD2681">
        <w:tc>
          <w:tcPr>
            <w:tcW w:w="6771" w:type="dxa"/>
            <w:gridSpan w:val="2"/>
          </w:tcPr>
          <w:p w:rsidR="00BD2681" w:rsidRPr="005E061B" w:rsidRDefault="00BD2681" w:rsidP="00BD2681">
            <w:pPr>
              <w:pStyle w:val="AcknowledgementsImprint"/>
              <w:spacing w:before="0" w:after="0"/>
              <w:ind w:left="0"/>
              <w:rPr>
                <w:lang w:val="en-AU"/>
              </w:rPr>
            </w:pPr>
            <w:r w:rsidRPr="005E061B">
              <w:rPr>
                <w:lang w:val="en-AU"/>
              </w:rPr>
              <w:t>555 La Trobe Street</w:t>
            </w:r>
          </w:p>
        </w:tc>
      </w:tr>
      <w:tr w:rsidR="00BD2681" w:rsidRPr="005E061B" w:rsidTr="00BD2681">
        <w:tc>
          <w:tcPr>
            <w:tcW w:w="6771" w:type="dxa"/>
            <w:gridSpan w:val="2"/>
          </w:tcPr>
          <w:p w:rsidR="00BD2681" w:rsidRPr="005E061B" w:rsidRDefault="00BD2681" w:rsidP="00BD2681">
            <w:pPr>
              <w:pStyle w:val="AcknowledgementsImprint"/>
              <w:spacing w:before="0" w:after="0"/>
              <w:ind w:left="0"/>
              <w:rPr>
                <w:lang w:val="en-AU"/>
              </w:rPr>
            </w:pPr>
            <w:r w:rsidRPr="005E061B">
              <w:rPr>
                <w:lang w:val="en-AU"/>
              </w:rPr>
              <w:t>Melbourne 3000 Victoria</w:t>
            </w:r>
          </w:p>
        </w:tc>
      </w:tr>
      <w:tr w:rsidR="00BD2681" w:rsidRPr="005E061B" w:rsidTr="00BD2681">
        <w:tc>
          <w:tcPr>
            <w:tcW w:w="2376" w:type="dxa"/>
          </w:tcPr>
          <w:p w:rsidR="00BD2681" w:rsidRPr="005E061B" w:rsidRDefault="00BD2681" w:rsidP="00BD2681">
            <w:pPr>
              <w:pStyle w:val="AcknowledgementsImprint"/>
              <w:spacing w:before="0" w:after="0"/>
              <w:ind w:left="0"/>
              <w:rPr>
                <w:lang w:val="en-AU"/>
              </w:rPr>
            </w:pPr>
            <w:r w:rsidRPr="005E061B">
              <w:rPr>
                <w:lang w:val="en-AU"/>
              </w:rPr>
              <w:t>Telephone:</w:t>
            </w:r>
          </w:p>
        </w:tc>
        <w:tc>
          <w:tcPr>
            <w:tcW w:w="4395" w:type="dxa"/>
          </w:tcPr>
          <w:p w:rsidR="00BD2681" w:rsidRPr="005E061B" w:rsidRDefault="00BD2681" w:rsidP="00BD2681">
            <w:pPr>
              <w:pStyle w:val="AcknowledgementsImprint"/>
              <w:spacing w:before="0" w:after="0"/>
              <w:ind w:left="0"/>
              <w:rPr>
                <w:lang w:val="en-AU"/>
              </w:rPr>
            </w:pPr>
            <w:r w:rsidRPr="005E061B">
              <w:rPr>
                <w:lang w:val="en-AU"/>
              </w:rPr>
              <w:t>(03) 9606 2111</w:t>
            </w:r>
          </w:p>
        </w:tc>
      </w:tr>
      <w:tr w:rsidR="00BD2681" w:rsidRPr="005E061B" w:rsidTr="00BD2681">
        <w:tc>
          <w:tcPr>
            <w:tcW w:w="2376" w:type="dxa"/>
          </w:tcPr>
          <w:p w:rsidR="00BD2681" w:rsidRPr="005E061B" w:rsidRDefault="00BD2681" w:rsidP="00BD2681">
            <w:pPr>
              <w:pStyle w:val="AcknowledgementsImprint"/>
              <w:spacing w:before="0" w:after="0"/>
              <w:ind w:left="0"/>
              <w:rPr>
                <w:lang w:val="en-AU"/>
              </w:rPr>
            </w:pPr>
            <w:r w:rsidRPr="005E061B">
              <w:rPr>
                <w:lang w:val="en-AU"/>
              </w:rPr>
              <w:t>Facsimile:</w:t>
            </w:r>
          </w:p>
        </w:tc>
        <w:tc>
          <w:tcPr>
            <w:tcW w:w="4395" w:type="dxa"/>
          </w:tcPr>
          <w:p w:rsidR="00BD2681" w:rsidRPr="005E061B" w:rsidRDefault="00BD2681" w:rsidP="00BD2681">
            <w:pPr>
              <w:pStyle w:val="AcknowledgementsImprint"/>
              <w:spacing w:before="0" w:after="0"/>
              <w:ind w:left="0"/>
              <w:rPr>
                <w:lang w:val="en-AU"/>
              </w:rPr>
            </w:pPr>
            <w:r w:rsidRPr="005E061B">
              <w:rPr>
                <w:lang w:val="en-AU"/>
              </w:rPr>
              <w:t>(03) 9670 1330</w:t>
            </w:r>
          </w:p>
        </w:tc>
      </w:tr>
      <w:tr w:rsidR="00BD2681" w:rsidRPr="005E061B" w:rsidTr="00BD2681">
        <w:tc>
          <w:tcPr>
            <w:tcW w:w="6771" w:type="dxa"/>
            <w:gridSpan w:val="2"/>
          </w:tcPr>
          <w:p w:rsidR="00BD2681" w:rsidRPr="005E061B" w:rsidRDefault="00BD2681" w:rsidP="00D5589C">
            <w:pPr>
              <w:pStyle w:val="AcknowledgementsImprintBold"/>
              <w:ind w:left="0"/>
              <w:jc w:val="both"/>
              <w:rPr>
                <w:lang w:val="en-AU"/>
              </w:rPr>
            </w:pPr>
            <w:r w:rsidRPr="005E061B">
              <w:rPr>
                <w:lang w:val="en-AU"/>
              </w:rPr>
              <w:t>Acknowledgements</w:t>
            </w:r>
          </w:p>
        </w:tc>
      </w:tr>
      <w:tr w:rsidR="00BD2681" w:rsidRPr="005E061B" w:rsidTr="00BD2681">
        <w:tc>
          <w:tcPr>
            <w:tcW w:w="2376" w:type="dxa"/>
          </w:tcPr>
          <w:p w:rsidR="00BD2681" w:rsidRPr="005E061B" w:rsidRDefault="00BD2681" w:rsidP="00BD2681">
            <w:pPr>
              <w:pStyle w:val="AcknowledgementsImprint"/>
              <w:spacing w:before="0" w:after="0"/>
              <w:ind w:left="0"/>
              <w:rPr>
                <w:lang w:val="en-AU"/>
              </w:rPr>
            </w:pPr>
            <w:r w:rsidRPr="005E061B">
              <w:rPr>
                <w:lang w:val="en-AU"/>
              </w:rPr>
              <w:t>Project Director:</w:t>
            </w:r>
          </w:p>
        </w:tc>
        <w:tc>
          <w:tcPr>
            <w:tcW w:w="4395" w:type="dxa"/>
          </w:tcPr>
          <w:p w:rsidR="00BD2681" w:rsidRPr="005E061B" w:rsidRDefault="00BD2681" w:rsidP="00BD2681">
            <w:pPr>
              <w:pStyle w:val="AcknowledgementsImprint"/>
              <w:spacing w:before="0" w:after="0"/>
              <w:ind w:left="0"/>
              <w:rPr>
                <w:lang w:val="en-AU"/>
              </w:rPr>
            </w:pPr>
            <w:r w:rsidRPr="005E061B">
              <w:rPr>
                <w:lang w:val="en-AU"/>
              </w:rPr>
              <w:t>Wayne Crosbie</w:t>
            </w:r>
          </w:p>
        </w:tc>
      </w:tr>
      <w:tr w:rsidR="00BD2681" w:rsidRPr="005E061B" w:rsidTr="00BD2681">
        <w:tc>
          <w:tcPr>
            <w:tcW w:w="2376" w:type="dxa"/>
          </w:tcPr>
          <w:p w:rsidR="00BD2681" w:rsidRPr="005E061B" w:rsidRDefault="00BD2681" w:rsidP="00BD2681">
            <w:pPr>
              <w:pStyle w:val="AcknowledgementsImprint"/>
              <w:spacing w:before="0" w:after="0"/>
              <w:ind w:left="0"/>
              <w:rPr>
                <w:lang w:val="en-AU"/>
              </w:rPr>
            </w:pPr>
            <w:r w:rsidRPr="005E061B">
              <w:rPr>
                <w:lang w:val="en-AU"/>
              </w:rPr>
              <w:t>Project Manager</w:t>
            </w:r>
          </w:p>
        </w:tc>
        <w:tc>
          <w:tcPr>
            <w:tcW w:w="4395" w:type="dxa"/>
          </w:tcPr>
          <w:p w:rsidR="00BD2681" w:rsidRPr="005E061B" w:rsidRDefault="002B0A73" w:rsidP="00BD2681">
            <w:pPr>
              <w:pStyle w:val="AcknowledgementsImprint"/>
              <w:spacing w:before="0" w:after="0"/>
              <w:ind w:left="0"/>
              <w:rPr>
                <w:lang w:val="en-AU"/>
              </w:rPr>
            </w:pPr>
            <w:r w:rsidRPr="005E061B">
              <w:rPr>
                <w:lang w:val="en-AU"/>
              </w:rPr>
              <w:t>Jim Irwin</w:t>
            </w:r>
          </w:p>
        </w:tc>
      </w:tr>
      <w:tr w:rsidR="00BD2681" w:rsidRPr="005E061B" w:rsidTr="00BD2681">
        <w:tc>
          <w:tcPr>
            <w:tcW w:w="2376" w:type="dxa"/>
          </w:tcPr>
          <w:p w:rsidR="00BD2681" w:rsidRPr="005E061B" w:rsidRDefault="00BD2681" w:rsidP="00BD2681">
            <w:pPr>
              <w:pStyle w:val="AcknowledgementsImprint"/>
              <w:spacing w:before="0" w:after="0"/>
              <w:ind w:left="0"/>
              <w:rPr>
                <w:lang w:val="en-AU"/>
              </w:rPr>
            </w:pPr>
            <w:r w:rsidRPr="005E061B">
              <w:rPr>
                <w:lang w:val="en-AU"/>
              </w:rPr>
              <w:t>Chief Writer:</w:t>
            </w:r>
          </w:p>
        </w:tc>
        <w:tc>
          <w:tcPr>
            <w:tcW w:w="4395" w:type="dxa"/>
          </w:tcPr>
          <w:p w:rsidR="00BD2681" w:rsidRPr="005E061B" w:rsidRDefault="00BD2681" w:rsidP="00BD2681">
            <w:pPr>
              <w:pStyle w:val="AcknowledgementsImprint"/>
              <w:spacing w:before="0" w:after="0"/>
              <w:ind w:left="0"/>
              <w:rPr>
                <w:lang w:val="en-AU"/>
              </w:rPr>
            </w:pPr>
            <w:r w:rsidRPr="005E061B">
              <w:rPr>
                <w:lang w:val="en-AU"/>
              </w:rPr>
              <w:t>Alan Hickman</w:t>
            </w:r>
          </w:p>
        </w:tc>
      </w:tr>
      <w:tr w:rsidR="00BD2681" w:rsidRPr="005E061B" w:rsidTr="00BD2681">
        <w:tc>
          <w:tcPr>
            <w:tcW w:w="2376" w:type="dxa"/>
          </w:tcPr>
          <w:p w:rsidR="00BD2681" w:rsidRPr="005E061B" w:rsidRDefault="00BD2681" w:rsidP="00BD2681">
            <w:pPr>
              <w:pStyle w:val="AcknowledgementsImprint"/>
              <w:spacing w:before="0" w:after="0"/>
              <w:ind w:left="0"/>
              <w:rPr>
                <w:lang w:val="en-AU"/>
              </w:rPr>
            </w:pPr>
            <w:r w:rsidRPr="005E061B">
              <w:rPr>
                <w:lang w:val="en-AU"/>
              </w:rPr>
              <w:t>Subject Writer:</w:t>
            </w:r>
          </w:p>
        </w:tc>
        <w:tc>
          <w:tcPr>
            <w:tcW w:w="4395" w:type="dxa"/>
          </w:tcPr>
          <w:p w:rsidR="00BD2681" w:rsidRPr="005E061B" w:rsidRDefault="002B0A73" w:rsidP="002B0A73">
            <w:pPr>
              <w:pStyle w:val="AcknowledgementsImprint"/>
              <w:spacing w:before="0" w:after="0"/>
              <w:ind w:left="0"/>
              <w:rPr>
                <w:lang w:val="en-AU"/>
              </w:rPr>
            </w:pPr>
            <w:r w:rsidRPr="005E061B">
              <w:rPr>
                <w:lang w:val="en-AU"/>
              </w:rPr>
              <w:t>Quentin Derrick</w:t>
            </w:r>
          </w:p>
        </w:tc>
      </w:tr>
      <w:tr w:rsidR="00BD2681" w:rsidRPr="005E061B" w:rsidTr="00BD2681">
        <w:tc>
          <w:tcPr>
            <w:tcW w:w="2376" w:type="dxa"/>
          </w:tcPr>
          <w:p w:rsidR="00BD2681" w:rsidRPr="005E061B" w:rsidRDefault="00BD2681" w:rsidP="00BD2681">
            <w:pPr>
              <w:pStyle w:val="AcknowledgementsImprint"/>
              <w:spacing w:before="0" w:after="0"/>
              <w:ind w:left="0"/>
              <w:rPr>
                <w:lang w:val="en-AU"/>
              </w:rPr>
            </w:pPr>
            <w:r w:rsidRPr="005E061B">
              <w:rPr>
                <w:lang w:val="en-AU"/>
              </w:rPr>
              <w:t>Editor:</w:t>
            </w:r>
          </w:p>
        </w:tc>
        <w:tc>
          <w:tcPr>
            <w:tcW w:w="4395" w:type="dxa"/>
          </w:tcPr>
          <w:p w:rsidR="00BD2681" w:rsidRPr="005E061B" w:rsidRDefault="002B0A73" w:rsidP="00BD2681">
            <w:pPr>
              <w:pStyle w:val="AcknowledgementsImprint"/>
              <w:spacing w:before="0" w:after="0"/>
              <w:ind w:left="0"/>
              <w:rPr>
                <w:lang w:val="en-AU"/>
              </w:rPr>
            </w:pPr>
            <w:r w:rsidRPr="005E061B">
              <w:rPr>
                <w:lang w:val="en-AU"/>
              </w:rPr>
              <w:t>Jim Irwin</w:t>
            </w:r>
          </w:p>
        </w:tc>
      </w:tr>
      <w:tr w:rsidR="00BD2681" w:rsidRPr="005E061B" w:rsidTr="00BD2681">
        <w:tc>
          <w:tcPr>
            <w:tcW w:w="2376" w:type="dxa"/>
          </w:tcPr>
          <w:p w:rsidR="00BD2681" w:rsidRPr="005E061B" w:rsidRDefault="00BD2681" w:rsidP="00BD2681">
            <w:pPr>
              <w:pStyle w:val="AcknowledgementsImprint"/>
              <w:spacing w:before="0" w:after="0"/>
              <w:ind w:left="0"/>
              <w:rPr>
                <w:lang w:val="en-AU"/>
              </w:rPr>
            </w:pPr>
            <w:r w:rsidRPr="005E061B">
              <w:rPr>
                <w:lang w:val="en-AU"/>
              </w:rPr>
              <w:t>DTP/Production:</w:t>
            </w:r>
          </w:p>
        </w:tc>
        <w:tc>
          <w:tcPr>
            <w:tcW w:w="4395" w:type="dxa"/>
          </w:tcPr>
          <w:p w:rsidR="00BD2681" w:rsidRPr="005E061B" w:rsidRDefault="00BD2681" w:rsidP="00BD2681">
            <w:pPr>
              <w:pStyle w:val="AcknowledgementsImprint"/>
              <w:spacing w:before="0" w:after="0"/>
              <w:ind w:left="0"/>
              <w:rPr>
                <w:lang w:val="en-AU"/>
              </w:rPr>
            </w:pPr>
            <w:r w:rsidRPr="005E061B">
              <w:rPr>
                <w:lang w:val="en-AU"/>
              </w:rPr>
              <w:t>Daniel Chee, Mai Vu</w:t>
            </w:r>
            <w:r w:rsidR="002B0A73" w:rsidRPr="005E061B">
              <w:rPr>
                <w:lang w:val="en-AU"/>
              </w:rPr>
              <w:t>, Cindy Curran</w:t>
            </w:r>
          </w:p>
        </w:tc>
      </w:tr>
    </w:tbl>
    <w:p w:rsidR="00BD2681" w:rsidRPr="005E061B" w:rsidRDefault="00BD2681" w:rsidP="00BD2681">
      <w:pPr>
        <w:pStyle w:val="BodyCopy-Introduction"/>
        <w:rPr>
          <w:noProof w:val="0"/>
        </w:rPr>
      </w:pPr>
    </w:p>
    <w:p w:rsidR="00AD7B23" w:rsidRPr="005E061B" w:rsidRDefault="00AD7B23" w:rsidP="00AD7B23">
      <w:pPr>
        <w:pStyle w:val="AcknowledgementsImprint"/>
        <w:rPr>
          <w:lang w:val="en-AU"/>
        </w:rPr>
      </w:pPr>
      <w:r w:rsidRPr="005E061B">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AD7B23" w:rsidRPr="005E061B" w:rsidRDefault="00AD7B23" w:rsidP="00AD7B23">
      <w:pPr>
        <w:pStyle w:val="AcknowledgementsImprint"/>
        <w:rPr>
          <w:lang w:val="en-AU"/>
        </w:rPr>
      </w:pPr>
      <w:r w:rsidRPr="005E061B">
        <w:rPr>
          <w:lang w:val="en-AU"/>
        </w:rPr>
        <w:t xml:space="preserve">The ASEAN Secretariat is based in Jakarta, Indonesia. </w:t>
      </w:r>
    </w:p>
    <w:p w:rsidR="00AD7B23" w:rsidRPr="005E061B" w:rsidRDefault="00AD7B23" w:rsidP="00AD7B23">
      <w:pPr>
        <w:pStyle w:val="AcknowledgementsImprint"/>
        <w:rPr>
          <w:lang w:val="en-AU"/>
        </w:rPr>
      </w:pPr>
      <w:r w:rsidRPr="005E061B">
        <w:rPr>
          <w:lang w:val="en-AU"/>
        </w:rPr>
        <w:t xml:space="preserve">General Information on ASEAN appears online at the ASEAN Website: </w:t>
      </w:r>
      <w:hyperlink r:id="rId24" w:history="1">
        <w:r w:rsidRPr="005E061B">
          <w:rPr>
            <w:rStyle w:val="Hyperlink"/>
            <w:rFonts w:eastAsiaTheme="majorEastAsia"/>
            <w:lang w:val="en-AU"/>
          </w:rPr>
          <w:t>www.asean.org</w:t>
        </w:r>
      </w:hyperlink>
      <w:r w:rsidRPr="005E061B">
        <w:rPr>
          <w:lang w:val="en-AU"/>
        </w:rPr>
        <w:t>.</w:t>
      </w:r>
    </w:p>
    <w:p w:rsidR="00AD7B23" w:rsidRPr="005E061B" w:rsidRDefault="00AD7B23" w:rsidP="00AD7B23">
      <w:pPr>
        <w:pStyle w:val="AcknowledgementsImprint"/>
        <w:rPr>
          <w:lang w:val="en-AU"/>
        </w:rPr>
      </w:pPr>
      <w:r w:rsidRPr="005E061B">
        <w:rPr>
          <w:lang w:val="en-AU"/>
        </w:rPr>
        <w:t>All text is produced by William Angliss Institute of TAFE for the ASEAN Project on “</w:t>
      </w:r>
      <w:r w:rsidR="00DA3908" w:rsidRPr="005E061B">
        <w:rPr>
          <w:lang w:val="en-AU"/>
        </w:rPr>
        <w:t>Toolbox Development for Tourism Labour Divisions for Travel Agencies and Tour Operations</w:t>
      </w:r>
      <w:r w:rsidRPr="005E061B">
        <w:rPr>
          <w:lang w:val="en-AU"/>
        </w:rPr>
        <w:t>”.</w:t>
      </w:r>
    </w:p>
    <w:p w:rsidR="00AD7B23" w:rsidRPr="005E061B" w:rsidRDefault="00AD7B23" w:rsidP="00AD7B23">
      <w:pPr>
        <w:pStyle w:val="AcknowledgementsImprint"/>
        <w:rPr>
          <w:lang w:val="en-AU"/>
        </w:rPr>
      </w:pPr>
      <w:r w:rsidRPr="005E061B">
        <w:rPr>
          <w:lang w:val="en-AU"/>
        </w:rPr>
        <w:t>This publication is supported by the Australian Government’s aid program through the ASEAN-Australia Development Cooperation Program Phase II (AADCP II).</w:t>
      </w:r>
    </w:p>
    <w:p w:rsidR="00AD7B23" w:rsidRPr="005E061B" w:rsidRDefault="00AD7B23" w:rsidP="00AD7B23">
      <w:pPr>
        <w:pStyle w:val="AcknowledgementsImprint"/>
        <w:rPr>
          <w:lang w:val="en-AU"/>
        </w:rPr>
      </w:pPr>
      <w:r w:rsidRPr="005E061B">
        <w:rPr>
          <w:lang w:val="en-AU"/>
        </w:rPr>
        <w:t xml:space="preserve">Copyright: Association of Southeast Asian Nations (ASEAN) </w:t>
      </w:r>
      <w:r w:rsidR="002B0A73" w:rsidRPr="005E061B">
        <w:rPr>
          <w:lang w:val="en-AU"/>
        </w:rPr>
        <w:t>2015</w:t>
      </w:r>
      <w:r w:rsidRPr="005E061B">
        <w:rPr>
          <w:lang w:val="en-AU"/>
        </w:rPr>
        <w:t xml:space="preserve">. </w:t>
      </w:r>
    </w:p>
    <w:p w:rsidR="00AD7B23" w:rsidRPr="005E061B" w:rsidRDefault="00AD7B23" w:rsidP="00AD7B23">
      <w:pPr>
        <w:pStyle w:val="AcknowledgementsImprint"/>
        <w:rPr>
          <w:lang w:val="en-AU"/>
        </w:rPr>
      </w:pPr>
      <w:r w:rsidRPr="005E061B">
        <w:rPr>
          <w:lang w:val="en-AU"/>
        </w:rPr>
        <w:t>All rights reserved.</w:t>
      </w:r>
    </w:p>
    <w:p w:rsidR="00AD7B23" w:rsidRPr="005E061B" w:rsidRDefault="00AD7B23" w:rsidP="00AD7B23">
      <w:pPr>
        <w:pStyle w:val="AcknowledgementsImprintBold"/>
        <w:rPr>
          <w:sz w:val="18"/>
          <w:szCs w:val="18"/>
          <w:lang w:val="en-AU"/>
        </w:rPr>
      </w:pPr>
      <w:r w:rsidRPr="005E061B">
        <w:rPr>
          <w:sz w:val="18"/>
          <w:szCs w:val="18"/>
          <w:lang w:val="en-AU"/>
        </w:rPr>
        <w:t>Disclaimer</w:t>
      </w:r>
    </w:p>
    <w:p w:rsidR="00AD7B23" w:rsidRPr="005E061B" w:rsidRDefault="00AD7B23" w:rsidP="00AD7B23">
      <w:pPr>
        <w:pStyle w:val="AcknowledgementsImprint"/>
        <w:rPr>
          <w:lang w:val="en-AU"/>
        </w:rPr>
      </w:pPr>
      <w:r w:rsidRPr="005E061B">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AD7B23" w:rsidRPr="005E061B" w:rsidRDefault="00AD7B23" w:rsidP="00AD7B23">
      <w:pPr>
        <w:pStyle w:val="AcknowledgementsImprint"/>
        <w:rPr>
          <w:lang w:val="en-AU"/>
        </w:rPr>
      </w:pPr>
      <w:r w:rsidRPr="005E061B">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AD7B23" w:rsidRPr="005E061B" w:rsidRDefault="00AD7B23" w:rsidP="00AD7B23">
      <w:pPr>
        <w:pStyle w:val="AcknowledgementsImprint"/>
        <w:rPr>
          <w:lang w:val="en-AU"/>
        </w:rPr>
      </w:pPr>
      <w:r w:rsidRPr="005E061B">
        <w:rPr>
          <w:lang w:val="en-AU"/>
        </w:rPr>
        <w:t xml:space="preserve">Additional images have been sourced from Flickr and SXC and are used under </w:t>
      </w:r>
      <w:proofErr w:type="gramStart"/>
      <w:r w:rsidRPr="005E061B">
        <w:rPr>
          <w:lang w:val="en-AU"/>
        </w:rPr>
        <w:t>Creative Commons</w:t>
      </w:r>
      <w:proofErr w:type="gramEnd"/>
      <w:r w:rsidRPr="005E061B">
        <w:rPr>
          <w:lang w:val="en-AU"/>
        </w:rPr>
        <w:t xml:space="preserve"> licence:  </w:t>
      </w:r>
      <w:hyperlink r:id="rId25" w:history="1">
        <w:r w:rsidRPr="005E061B">
          <w:rPr>
            <w:rStyle w:val="Hyperlink"/>
            <w:rFonts w:eastAsiaTheme="majorEastAsia"/>
            <w:szCs w:val="18"/>
            <w:lang w:val="en-AU"/>
          </w:rPr>
          <w:t>http://creativecommons.org/licenses/by/2.0/deed.en</w:t>
        </w:r>
      </w:hyperlink>
    </w:p>
    <w:p w:rsidR="00AD7B23" w:rsidRPr="005E061B" w:rsidRDefault="00AD7B23" w:rsidP="00AD7B23">
      <w:pPr>
        <w:pStyle w:val="AcknowledgementsImprint"/>
        <w:rPr>
          <w:lang w:val="en-AU"/>
        </w:rPr>
      </w:pPr>
    </w:p>
    <w:p w:rsidR="00AD7B23" w:rsidRPr="005E061B" w:rsidRDefault="00AD7B23" w:rsidP="00AD7B23">
      <w:pPr>
        <w:pStyle w:val="AcknowledgementsImprint"/>
        <w:rPr>
          <w:lang w:val="en-AU"/>
        </w:rPr>
      </w:pPr>
      <w:r w:rsidRPr="005E061B">
        <w:rPr>
          <w:lang w:val="en-AU"/>
        </w:rPr>
        <w:t xml:space="preserve">File name: </w:t>
      </w:r>
      <w:r w:rsidR="00FC3B8A" w:rsidRPr="005E061B">
        <w:rPr>
          <w:lang w:val="en-AU"/>
        </w:rPr>
        <w:fldChar w:fldCharType="begin"/>
      </w:r>
      <w:r w:rsidR="00FC3B8A" w:rsidRPr="005E061B">
        <w:rPr>
          <w:lang w:val="en-AU"/>
        </w:rPr>
        <w:instrText xml:space="preserve"> FILENAME   \* MERGEFORMAT </w:instrText>
      </w:r>
      <w:r w:rsidR="00FC3B8A" w:rsidRPr="005E061B">
        <w:rPr>
          <w:lang w:val="en-AU"/>
        </w:rPr>
        <w:fldChar w:fldCharType="separate"/>
      </w:r>
      <w:r w:rsidR="00964FF5">
        <w:rPr>
          <w:noProof/>
          <w:lang w:val="en-AU"/>
        </w:rPr>
        <w:t>TM_Create_implement__evaluate_strategic_prod_270415</w:t>
      </w:r>
      <w:r w:rsidR="00FC3B8A" w:rsidRPr="005E061B">
        <w:rPr>
          <w:lang w:val="en-AU"/>
        </w:rPr>
        <w:fldChar w:fldCharType="end"/>
      </w:r>
    </w:p>
    <w:p w:rsidR="00BD2681" w:rsidRPr="005E061B" w:rsidRDefault="00BD2681" w:rsidP="002D13CA">
      <w:pPr>
        <w:pStyle w:val="AcknowledgementsImprint"/>
        <w:rPr>
          <w:lang w:val="en-AU"/>
        </w:rPr>
      </w:pPr>
    </w:p>
    <w:p w:rsidR="00BD2681" w:rsidRPr="005E061B" w:rsidRDefault="00BD2681" w:rsidP="002D13CA">
      <w:pPr>
        <w:pStyle w:val="AcknowledgementsImprint"/>
        <w:rPr>
          <w:lang w:val="en-AU"/>
        </w:rPr>
        <w:sectPr w:rsidR="00BD2681" w:rsidRPr="005E061B" w:rsidSect="00404A65">
          <w:headerReference w:type="even" r:id="rId26"/>
          <w:headerReference w:type="default" r:id="rId27"/>
          <w:footerReference w:type="even" r:id="rId28"/>
          <w:footerReference w:type="default" r:id="rId29"/>
          <w:pgSz w:w="11906" w:h="16838"/>
          <w:pgMar w:top="1440" w:right="1440" w:bottom="1440" w:left="1440" w:header="709" w:footer="709" w:gutter="0"/>
          <w:cols w:space="708"/>
          <w:docGrid w:linePitch="360"/>
        </w:sectPr>
      </w:pPr>
    </w:p>
    <w:p w:rsidR="00D5589C" w:rsidRPr="005E061B" w:rsidRDefault="003559D7" w:rsidP="00D5589C">
      <w:pPr>
        <w:pStyle w:val="BodyCopy"/>
        <w:rPr>
          <w:noProof w:val="0"/>
          <w:szCs w:val="24"/>
        </w:rPr>
      </w:pPr>
      <w:r w:rsidRPr="005E061B">
        <w:rPr>
          <w:szCs w:val="24"/>
          <w:lang w:eastAsia="en-AU"/>
        </w:rPr>
        <w:lastRenderedPageBreak/>
        <mc:AlternateContent>
          <mc:Choice Requires="wpg">
            <w:drawing>
              <wp:anchor distT="0" distB="0" distL="114300" distR="114300" simplePos="0" relativeHeight="251652608" behindDoc="0" locked="0" layoutInCell="1" allowOverlap="1" wp14:anchorId="4B98919C" wp14:editId="3716FE37">
                <wp:simplePos x="0" y="0"/>
                <wp:positionH relativeFrom="column">
                  <wp:posOffset>0</wp:posOffset>
                </wp:positionH>
                <wp:positionV relativeFrom="paragraph">
                  <wp:posOffset>103505</wp:posOffset>
                </wp:positionV>
                <wp:extent cx="3017520" cy="542290"/>
                <wp:effectExtent l="0" t="0" r="0" b="0"/>
                <wp:wrapSquare wrapText="bothSides"/>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7520" cy="542290"/>
                          <a:chOff x="0" y="0"/>
                          <a:chExt cx="3017520" cy="542544"/>
                        </a:xfrm>
                      </wpg:grpSpPr>
                      <pic:pic xmlns:pic="http://schemas.openxmlformats.org/drawingml/2006/picture">
                        <pic:nvPicPr>
                          <pic:cNvPr id="248" name="Picture 3" descr="420px-Seal_of_ASEAN.svg.png"/>
                          <pic:cNvPicPr>
                            <a:picLocks noChangeAspect="1"/>
                          </pic:cNvPicPr>
                        </pic:nvPicPr>
                        <pic:blipFill>
                          <a:blip r:embed="rId17" cstate="print"/>
                          <a:stretch>
                            <a:fillRect/>
                          </a:stretch>
                        </pic:blipFill>
                        <pic:spPr>
                          <a:xfrm>
                            <a:off x="932688" y="18288"/>
                            <a:ext cx="457200" cy="463296"/>
                          </a:xfrm>
                          <a:prstGeom prst="rect">
                            <a:avLst/>
                          </a:prstGeom>
                        </pic:spPr>
                      </pic:pic>
                      <pic:pic xmlns:pic="http://schemas.openxmlformats.org/drawingml/2006/picture">
                        <pic:nvPicPr>
                          <pic:cNvPr id="249" name="Picture 7" descr="Colour_Logo-lockup.png"/>
                          <pic:cNvPicPr>
                            <a:picLocks noChangeAspect="1"/>
                          </pic:cNvPicPr>
                        </pic:nvPicPr>
                        <pic:blipFill>
                          <a:blip r:embed="rId18" cstate="print"/>
                          <a:stretch>
                            <a:fillRect/>
                          </a:stretch>
                        </pic:blipFill>
                        <pic:spPr>
                          <a:xfrm>
                            <a:off x="1347216" y="0"/>
                            <a:ext cx="1670304" cy="542544"/>
                          </a:xfrm>
                          <a:prstGeom prst="rect">
                            <a:avLst/>
                          </a:prstGeom>
                        </pic:spPr>
                      </pic:pic>
                      <pic:pic xmlns:pic="http://schemas.openxmlformats.org/drawingml/2006/picture">
                        <pic:nvPicPr>
                          <pic:cNvPr id="250" name="Picture 115"/>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60960"/>
                            <a:ext cx="877824" cy="396240"/>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32" o:spid="_x0000_s1026" style="position:absolute;margin-left:0;margin-top:8.15pt;width:237.6pt;height:42.7pt;z-index:251652608"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kfvSfAAAAA3AAAAA8AAABkcnMvZG93bnJldi54bWxET8uKwjAU3Q/4D+EK7sakIiIdowziDLry&#10;+QGX5k5bp7kpSdTq15uF4PJw3rNFZxtxJR9qxxqyoQJBXDhTc6nhdPz5nIIIEdlg45g03CnAYt77&#10;mGFu3I33dD3EUqQQDjlqqGJscylDUZHFMHQtceL+nLcYE/SlNB5vKdw2cqTURFqsOTVU2NKyouL/&#10;cLEaduffYtXWKst2W39Rd3ncNI+z1oN+9/0FIlIX3+KXe200jMZpbTqTjoCcPwE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aR+9J8AAAADcAAAADwAAAAAAAAAAAAAAAACfAgAA&#10;ZHJzL2Rvd25yZXYueG1sUEsFBgAAAAAEAAQA9wAAAIwDAAAAAA==&#10;">
                  <v:imagedata r:id="rId20"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YSzELGAAAA3AAAAA8AAABkcnMvZG93bnJldi54bWxEj09rwkAUxO+FfoflFbzVjUFEU1cJghA9&#10;+Sct9PaafSah2bchu8b47d1CweMwM79hluvBNKKnztWWFUzGEQjiwuqaSwX5efs+B+E8ssbGMim4&#10;k4P16vVliYm2Nz5Sf/KlCBB2CSqovG8TKV1RkUE3ti1x8C62M+iD7EqpO7wFuGlkHEUzabDmsFBh&#10;S5uKit/T1SjIDp/7rJik8U9+vvfT+df3Ja13So3ehvQDhKfBP8P/7UwriKcL+DsTjoBcPQ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JhLMQsYAAADcAAAADwAAAAAAAAAAAAAA&#10;AACfAgAAZHJzL2Rvd25yZXYueG1sUEsFBgAAAAAEAAQA9wAAAJIDAAAAAA==&#10;">
                  <v:imagedata r:id="rId21"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BG3QDDAAAA3AAAAA8AAABkcnMvZG93bnJldi54bWxET01rg0AQvQf6H5Yp9BbXShOKzSYEaaGX&#10;QjS59Da6UzVxZ8Xdqvn32UMgx8f73uxm04mRBtdaVvAaxSCIK6tbrhWcjl/LdxDOI2vsLJOCKznY&#10;bZ8WG0y1nTinsfC1CCHsUlTQeN+nUrqqIYMusj1x4P7sYNAHONRSDziFcNPJJI7X0mDLoaHBnrKG&#10;qkvxbxTUeXnOyrfPSs/rc5GMh9+f7NQr9fI87z9AeJr9Q3x3f2sFySrMD2fCEZDbG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wEbdAMMAAADcAAAADwAAAAAAAAAAAAAAAACf&#10;AgAAZHJzL2Rvd25yZXYueG1sUEsFBgAAAAAEAAQA9wAAAI8DAAAAAA==&#10;">
                  <v:imagedata r:id="rId22" o:title=""/>
                  <v:path arrowok="t"/>
                </v:shape>
                <w10:wrap type="square"/>
              </v:group>
            </w:pict>
          </mc:Fallback>
        </mc:AlternateContent>
      </w:r>
    </w:p>
    <w:p w:rsidR="00D5589C" w:rsidRPr="005E061B" w:rsidRDefault="00D5589C">
      <w:pPr>
        <w:rPr>
          <w:rFonts w:ascii="Helvetica" w:hAnsi="Helvetica"/>
          <w:szCs w:val="24"/>
        </w:rPr>
      </w:pPr>
    </w:p>
    <w:p w:rsidR="00D5589C" w:rsidRPr="005E061B" w:rsidRDefault="00D5589C">
      <w:pPr>
        <w:rPr>
          <w:rFonts w:ascii="Helvetica" w:hAnsi="Helvetica"/>
          <w:szCs w:val="24"/>
        </w:rPr>
      </w:pPr>
    </w:p>
    <w:p w:rsidR="00D5589C" w:rsidRPr="005E061B" w:rsidRDefault="00D5589C" w:rsidP="003C7CC6">
      <w:pPr>
        <w:pStyle w:val="TableofContents"/>
      </w:pPr>
      <w:r w:rsidRPr="005E061B">
        <w:t>Table of contents</w:t>
      </w:r>
    </w:p>
    <w:p w:rsidR="008930A9" w:rsidRDefault="00EA0BBB">
      <w:pPr>
        <w:pStyle w:val="TOC1"/>
        <w:tabs>
          <w:tab w:val="right" w:leader="dot" w:pos="9016"/>
        </w:tabs>
        <w:rPr>
          <w:rFonts w:asciiTheme="minorHAnsi" w:hAnsiTheme="minorHAnsi"/>
          <w:noProof/>
        </w:rPr>
      </w:pPr>
      <w:r w:rsidRPr="005E061B">
        <w:rPr>
          <w:szCs w:val="24"/>
        </w:rPr>
        <w:fldChar w:fldCharType="begin"/>
      </w:r>
      <w:r w:rsidR="003C7CC6" w:rsidRPr="005E061B">
        <w:rPr>
          <w:szCs w:val="24"/>
        </w:rPr>
        <w:instrText xml:space="preserve"> TOC \h \z \t "Heading 1,1" </w:instrText>
      </w:r>
      <w:r w:rsidRPr="005E061B">
        <w:rPr>
          <w:szCs w:val="24"/>
        </w:rPr>
        <w:fldChar w:fldCharType="separate"/>
      </w:r>
      <w:hyperlink w:anchor="_Toc417908497" w:history="1">
        <w:r w:rsidR="008930A9" w:rsidRPr="00CF299E">
          <w:rPr>
            <w:rStyle w:val="Hyperlink"/>
            <w:noProof/>
          </w:rPr>
          <w:t>Introduction to trainee manual</w:t>
        </w:r>
        <w:r w:rsidR="008930A9">
          <w:rPr>
            <w:noProof/>
            <w:webHidden/>
          </w:rPr>
          <w:tab/>
        </w:r>
        <w:r w:rsidR="008930A9">
          <w:rPr>
            <w:noProof/>
            <w:webHidden/>
          </w:rPr>
          <w:fldChar w:fldCharType="begin"/>
        </w:r>
        <w:r w:rsidR="008930A9">
          <w:rPr>
            <w:noProof/>
            <w:webHidden/>
          </w:rPr>
          <w:instrText xml:space="preserve"> PAGEREF _Toc417908497 \h </w:instrText>
        </w:r>
        <w:r w:rsidR="008930A9">
          <w:rPr>
            <w:noProof/>
            <w:webHidden/>
          </w:rPr>
        </w:r>
        <w:r w:rsidR="008930A9">
          <w:rPr>
            <w:noProof/>
            <w:webHidden/>
          </w:rPr>
          <w:fldChar w:fldCharType="separate"/>
        </w:r>
        <w:r w:rsidR="008930A9">
          <w:rPr>
            <w:noProof/>
            <w:webHidden/>
          </w:rPr>
          <w:t>1</w:t>
        </w:r>
        <w:r w:rsidR="008930A9">
          <w:rPr>
            <w:noProof/>
            <w:webHidden/>
          </w:rPr>
          <w:fldChar w:fldCharType="end"/>
        </w:r>
      </w:hyperlink>
    </w:p>
    <w:p w:rsidR="008930A9" w:rsidRDefault="008930A9">
      <w:pPr>
        <w:pStyle w:val="TOC1"/>
        <w:tabs>
          <w:tab w:val="right" w:leader="dot" w:pos="9016"/>
        </w:tabs>
        <w:rPr>
          <w:rFonts w:asciiTheme="minorHAnsi" w:hAnsiTheme="minorHAnsi"/>
          <w:noProof/>
        </w:rPr>
      </w:pPr>
      <w:hyperlink w:anchor="_Toc417908498" w:history="1">
        <w:r w:rsidRPr="00CF299E">
          <w:rPr>
            <w:rStyle w:val="Hyperlink"/>
            <w:noProof/>
          </w:rPr>
          <w:t>Unit descriptor</w:t>
        </w:r>
        <w:r>
          <w:rPr>
            <w:noProof/>
            <w:webHidden/>
          </w:rPr>
          <w:tab/>
        </w:r>
        <w:r>
          <w:rPr>
            <w:noProof/>
            <w:webHidden/>
          </w:rPr>
          <w:fldChar w:fldCharType="begin"/>
        </w:r>
        <w:r>
          <w:rPr>
            <w:noProof/>
            <w:webHidden/>
          </w:rPr>
          <w:instrText xml:space="preserve"> PAGEREF _Toc417908498 \h </w:instrText>
        </w:r>
        <w:r>
          <w:rPr>
            <w:noProof/>
            <w:webHidden/>
          </w:rPr>
        </w:r>
        <w:r>
          <w:rPr>
            <w:noProof/>
            <w:webHidden/>
          </w:rPr>
          <w:fldChar w:fldCharType="separate"/>
        </w:r>
        <w:r>
          <w:rPr>
            <w:noProof/>
            <w:webHidden/>
          </w:rPr>
          <w:t>3</w:t>
        </w:r>
        <w:r>
          <w:rPr>
            <w:noProof/>
            <w:webHidden/>
          </w:rPr>
          <w:fldChar w:fldCharType="end"/>
        </w:r>
      </w:hyperlink>
    </w:p>
    <w:p w:rsidR="008930A9" w:rsidRDefault="008930A9">
      <w:pPr>
        <w:pStyle w:val="TOC1"/>
        <w:tabs>
          <w:tab w:val="right" w:leader="dot" w:pos="9016"/>
        </w:tabs>
        <w:rPr>
          <w:rFonts w:asciiTheme="minorHAnsi" w:hAnsiTheme="minorHAnsi"/>
          <w:noProof/>
        </w:rPr>
      </w:pPr>
      <w:hyperlink w:anchor="_Toc417908499" w:history="1">
        <w:r w:rsidRPr="00CF299E">
          <w:rPr>
            <w:rStyle w:val="Hyperlink"/>
            <w:noProof/>
          </w:rPr>
          <w:t>Assessment matrix</w:t>
        </w:r>
        <w:r>
          <w:rPr>
            <w:noProof/>
            <w:webHidden/>
          </w:rPr>
          <w:tab/>
        </w:r>
        <w:r>
          <w:rPr>
            <w:noProof/>
            <w:webHidden/>
          </w:rPr>
          <w:fldChar w:fldCharType="begin"/>
        </w:r>
        <w:r>
          <w:rPr>
            <w:noProof/>
            <w:webHidden/>
          </w:rPr>
          <w:instrText xml:space="preserve"> PAGEREF _Toc417908499 \h </w:instrText>
        </w:r>
        <w:r>
          <w:rPr>
            <w:noProof/>
            <w:webHidden/>
          </w:rPr>
        </w:r>
        <w:r>
          <w:rPr>
            <w:noProof/>
            <w:webHidden/>
          </w:rPr>
          <w:fldChar w:fldCharType="separate"/>
        </w:r>
        <w:r>
          <w:rPr>
            <w:noProof/>
            <w:webHidden/>
          </w:rPr>
          <w:t>5</w:t>
        </w:r>
        <w:r>
          <w:rPr>
            <w:noProof/>
            <w:webHidden/>
          </w:rPr>
          <w:fldChar w:fldCharType="end"/>
        </w:r>
      </w:hyperlink>
    </w:p>
    <w:p w:rsidR="008930A9" w:rsidRDefault="008930A9">
      <w:pPr>
        <w:pStyle w:val="TOC1"/>
        <w:tabs>
          <w:tab w:val="right" w:leader="dot" w:pos="9016"/>
        </w:tabs>
        <w:rPr>
          <w:rFonts w:asciiTheme="minorHAnsi" w:hAnsiTheme="minorHAnsi"/>
          <w:noProof/>
        </w:rPr>
      </w:pPr>
      <w:hyperlink w:anchor="_Toc417908500" w:history="1">
        <w:r w:rsidRPr="00CF299E">
          <w:rPr>
            <w:rStyle w:val="Hyperlink"/>
            <w:noProof/>
          </w:rPr>
          <w:t>Glossary</w:t>
        </w:r>
        <w:r>
          <w:rPr>
            <w:noProof/>
            <w:webHidden/>
          </w:rPr>
          <w:tab/>
        </w:r>
        <w:r>
          <w:rPr>
            <w:noProof/>
            <w:webHidden/>
          </w:rPr>
          <w:fldChar w:fldCharType="begin"/>
        </w:r>
        <w:r>
          <w:rPr>
            <w:noProof/>
            <w:webHidden/>
          </w:rPr>
          <w:instrText xml:space="preserve"> PAGEREF _Toc417908500 \h </w:instrText>
        </w:r>
        <w:r>
          <w:rPr>
            <w:noProof/>
            <w:webHidden/>
          </w:rPr>
        </w:r>
        <w:r>
          <w:rPr>
            <w:noProof/>
            <w:webHidden/>
          </w:rPr>
          <w:fldChar w:fldCharType="separate"/>
        </w:r>
        <w:r>
          <w:rPr>
            <w:noProof/>
            <w:webHidden/>
          </w:rPr>
          <w:t>7</w:t>
        </w:r>
        <w:r>
          <w:rPr>
            <w:noProof/>
            <w:webHidden/>
          </w:rPr>
          <w:fldChar w:fldCharType="end"/>
        </w:r>
      </w:hyperlink>
    </w:p>
    <w:p w:rsidR="008930A9" w:rsidRDefault="008930A9">
      <w:pPr>
        <w:pStyle w:val="TOC1"/>
        <w:tabs>
          <w:tab w:val="right" w:leader="dot" w:pos="9016"/>
        </w:tabs>
        <w:rPr>
          <w:rFonts w:asciiTheme="minorHAnsi" w:hAnsiTheme="minorHAnsi"/>
          <w:noProof/>
        </w:rPr>
      </w:pPr>
      <w:hyperlink w:anchor="_Toc417908501" w:history="1">
        <w:r w:rsidRPr="00CF299E">
          <w:rPr>
            <w:rStyle w:val="Hyperlink"/>
            <w:noProof/>
          </w:rPr>
          <w:t>Element 1:  Create strategic product initiatives</w:t>
        </w:r>
        <w:r>
          <w:rPr>
            <w:noProof/>
            <w:webHidden/>
          </w:rPr>
          <w:tab/>
        </w:r>
        <w:r>
          <w:rPr>
            <w:noProof/>
            <w:webHidden/>
          </w:rPr>
          <w:fldChar w:fldCharType="begin"/>
        </w:r>
        <w:r>
          <w:rPr>
            <w:noProof/>
            <w:webHidden/>
          </w:rPr>
          <w:instrText xml:space="preserve"> PAGEREF _Toc417908501 \h </w:instrText>
        </w:r>
        <w:r>
          <w:rPr>
            <w:noProof/>
            <w:webHidden/>
          </w:rPr>
        </w:r>
        <w:r>
          <w:rPr>
            <w:noProof/>
            <w:webHidden/>
          </w:rPr>
          <w:fldChar w:fldCharType="separate"/>
        </w:r>
        <w:r>
          <w:rPr>
            <w:noProof/>
            <w:webHidden/>
          </w:rPr>
          <w:t>9</w:t>
        </w:r>
        <w:r>
          <w:rPr>
            <w:noProof/>
            <w:webHidden/>
          </w:rPr>
          <w:fldChar w:fldCharType="end"/>
        </w:r>
      </w:hyperlink>
    </w:p>
    <w:p w:rsidR="008930A9" w:rsidRDefault="008930A9">
      <w:pPr>
        <w:pStyle w:val="TOC1"/>
        <w:tabs>
          <w:tab w:val="right" w:leader="dot" w:pos="9016"/>
        </w:tabs>
        <w:rPr>
          <w:rFonts w:asciiTheme="minorHAnsi" w:hAnsiTheme="minorHAnsi"/>
          <w:noProof/>
        </w:rPr>
      </w:pPr>
      <w:hyperlink w:anchor="_Toc417908502" w:history="1">
        <w:r w:rsidRPr="00CF299E">
          <w:rPr>
            <w:rStyle w:val="Hyperlink"/>
            <w:noProof/>
          </w:rPr>
          <w:t>Element 2:  Implement strategic product initiatives</w:t>
        </w:r>
        <w:r>
          <w:rPr>
            <w:noProof/>
            <w:webHidden/>
          </w:rPr>
          <w:tab/>
        </w:r>
        <w:r>
          <w:rPr>
            <w:noProof/>
            <w:webHidden/>
          </w:rPr>
          <w:fldChar w:fldCharType="begin"/>
        </w:r>
        <w:r>
          <w:rPr>
            <w:noProof/>
            <w:webHidden/>
          </w:rPr>
          <w:instrText xml:space="preserve"> PAGEREF _Toc417908502 \h </w:instrText>
        </w:r>
        <w:r>
          <w:rPr>
            <w:noProof/>
            <w:webHidden/>
          </w:rPr>
        </w:r>
        <w:r>
          <w:rPr>
            <w:noProof/>
            <w:webHidden/>
          </w:rPr>
          <w:fldChar w:fldCharType="separate"/>
        </w:r>
        <w:r>
          <w:rPr>
            <w:noProof/>
            <w:webHidden/>
          </w:rPr>
          <w:t>27</w:t>
        </w:r>
        <w:r>
          <w:rPr>
            <w:noProof/>
            <w:webHidden/>
          </w:rPr>
          <w:fldChar w:fldCharType="end"/>
        </w:r>
      </w:hyperlink>
    </w:p>
    <w:p w:rsidR="008930A9" w:rsidRDefault="008930A9">
      <w:pPr>
        <w:pStyle w:val="TOC1"/>
        <w:tabs>
          <w:tab w:val="right" w:leader="dot" w:pos="9016"/>
        </w:tabs>
        <w:rPr>
          <w:rFonts w:asciiTheme="minorHAnsi" w:hAnsiTheme="minorHAnsi"/>
          <w:noProof/>
        </w:rPr>
      </w:pPr>
      <w:hyperlink w:anchor="_Toc417908503" w:history="1">
        <w:r w:rsidRPr="00CF299E">
          <w:rPr>
            <w:rStyle w:val="Hyperlink"/>
            <w:noProof/>
          </w:rPr>
          <w:t>Element 3:  Evaluate strategic product initiatives</w:t>
        </w:r>
        <w:r>
          <w:rPr>
            <w:noProof/>
            <w:webHidden/>
          </w:rPr>
          <w:tab/>
        </w:r>
        <w:r>
          <w:rPr>
            <w:noProof/>
            <w:webHidden/>
          </w:rPr>
          <w:fldChar w:fldCharType="begin"/>
        </w:r>
        <w:r>
          <w:rPr>
            <w:noProof/>
            <w:webHidden/>
          </w:rPr>
          <w:instrText xml:space="preserve"> PAGEREF _Toc417908503 \h </w:instrText>
        </w:r>
        <w:r>
          <w:rPr>
            <w:noProof/>
            <w:webHidden/>
          </w:rPr>
        </w:r>
        <w:r>
          <w:rPr>
            <w:noProof/>
            <w:webHidden/>
          </w:rPr>
          <w:fldChar w:fldCharType="separate"/>
        </w:r>
        <w:r>
          <w:rPr>
            <w:noProof/>
            <w:webHidden/>
          </w:rPr>
          <w:t>41</w:t>
        </w:r>
        <w:r>
          <w:rPr>
            <w:noProof/>
            <w:webHidden/>
          </w:rPr>
          <w:fldChar w:fldCharType="end"/>
        </w:r>
      </w:hyperlink>
    </w:p>
    <w:p w:rsidR="008930A9" w:rsidRDefault="008930A9">
      <w:pPr>
        <w:pStyle w:val="TOC1"/>
        <w:tabs>
          <w:tab w:val="right" w:leader="dot" w:pos="9016"/>
        </w:tabs>
        <w:rPr>
          <w:rFonts w:asciiTheme="minorHAnsi" w:hAnsiTheme="minorHAnsi"/>
          <w:noProof/>
        </w:rPr>
      </w:pPr>
      <w:hyperlink w:anchor="_Toc417908504" w:history="1">
        <w:r w:rsidRPr="00CF299E">
          <w:rPr>
            <w:rStyle w:val="Hyperlink"/>
            <w:noProof/>
          </w:rPr>
          <w:t>Presentation of written work</w:t>
        </w:r>
        <w:r>
          <w:rPr>
            <w:noProof/>
            <w:webHidden/>
          </w:rPr>
          <w:tab/>
        </w:r>
        <w:r>
          <w:rPr>
            <w:noProof/>
            <w:webHidden/>
          </w:rPr>
          <w:fldChar w:fldCharType="begin"/>
        </w:r>
        <w:r>
          <w:rPr>
            <w:noProof/>
            <w:webHidden/>
          </w:rPr>
          <w:instrText xml:space="preserve"> PAGEREF _Toc417908504 \h </w:instrText>
        </w:r>
        <w:r>
          <w:rPr>
            <w:noProof/>
            <w:webHidden/>
          </w:rPr>
        </w:r>
        <w:r>
          <w:rPr>
            <w:noProof/>
            <w:webHidden/>
          </w:rPr>
          <w:fldChar w:fldCharType="separate"/>
        </w:r>
        <w:r>
          <w:rPr>
            <w:noProof/>
            <w:webHidden/>
          </w:rPr>
          <w:t>47</w:t>
        </w:r>
        <w:r>
          <w:rPr>
            <w:noProof/>
            <w:webHidden/>
          </w:rPr>
          <w:fldChar w:fldCharType="end"/>
        </w:r>
      </w:hyperlink>
    </w:p>
    <w:p w:rsidR="008930A9" w:rsidRDefault="008930A9">
      <w:pPr>
        <w:pStyle w:val="TOC1"/>
        <w:tabs>
          <w:tab w:val="right" w:leader="dot" w:pos="9016"/>
        </w:tabs>
        <w:rPr>
          <w:rFonts w:asciiTheme="minorHAnsi" w:hAnsiTheme="minorHAnsi"/>
          <w:noProof/>
        </w:rPr>
      </w:pPr>
      <w:hyperlink w:anchor="_Toc417908505" w:history="1">
        <w:r w:rsidRPr="00CF299E">
          <w:rPr>
            <w:rStyle w:val="Hyperlink"/>
            <w:noProof/>
          </w:rPr>
          <w:t>Recommended reading</w:t>
        </w:r>
        <w:r>
          <w:rPr>
            <w:noProof/>
            <w:webHidden/>
          </w:rPr>
          <w:tab/>
        </w:r>
        <w:r>
          <w:rPr>
            <w:noProof/>
            <w:webHidden/>
          </w:rPr>
          <w:fldChar w:fldCharType="begin"/>
        </w:r>
        <w:r>
          <w:rPr>
            <w:noProof/>
            <w:webHidden/>
          </w:rPr>
          <w:instrText xml:space="preserve"> PAGEREF _Toc417908505 \h </w:instrText>
        </w:r>
        <w:r>
          <w:rPr>
            <w:noProof/>
            <w:webHidden/>
          </w:rPr>
        </w:r>
        <w:r>
          <w:rPr>
            <w:noProof/>
            <w:webHidden/>
          </w:rPr>
          <w:fldChar w:fldCharType="separate"/>
        </w:r>
        <w:r>
          <w:rPr>
            <w:noProof/>
            <w:webHidden/>
          </w:rPr>
          <w:t>49</w:t>
        </w:r>
        <w:r>
          <w:rPr>
            <w:noProof/>
            <w:webHidden/>
          </w:rPr>
          <w:fldChar w:fldCharType="end"/>
        </w:r>
      </w:hyperlink>
    </w:p>
    <w:p w:rsidR="008930A9" w:rsidRDefault="008930A9">
      <w:pPr>
        <w:pStyle w:val="TOC1"/>
        <w:tabs>
          <w:tab w:val="right" w:leader="dot" w:pos="9016"/>
        </w:tabs>
        <w:rPr>
          <w:rFonts w:asciiTheme="minorHAnsi" w:hAnsiTheme="minorHAnsi"/>
          <w:noProof/>
        </w:rPr>
      </w:pPr>
      <w:hyperlink w:anchor="_Toc417908506" w:history="1">
        <w:r w:rsidRPr="00CF299E">
          <w:rPr>
            <w:rStyle w:val="Hyperlink"/>
            <w:noProof/>
          </w:rPr>
          <w:t>Trainee evaluation sheet</w:t>
        </w:r>
        <w:r>
          <w:rPr>
            <w:noProof/>
            <w:webHidden/>
          </w:rPr>
          <w:tab/>
        </w:r>
        <w:r>
          <w:rPr>
            <w:noProof/>
            <w:webHidden/>
          </w:rPr>
          <w:fldChar w:fldCharType="begin"/>
        </w:r>
        <w:r>
          <w:rPr>
            <w:noProof/>
            <w:webHidden/>
          </w:rPr>
          <w:instrText xml:space="preserve"> PAGEREF _Toc417908506 \h </w:instrText>
        </w:r>
        <w:r>
          <w:rPr>
            <w:noProof/>
            <w:webHidden/>
          </w:rPr>
        </w:r>
        <w:r>
          <w:rPr>
            <w:noProof/>
            <w:webHidden/>
          </w:rPr>
          <w:fldChar w:fldCharType="separate"/>
        </w:r>
        <w:r>
          <w:rPr>
            <w:noProof/>
            <w:webHidden/>
          </w:rPr>
          <w:t>51</w:t>
        </w:r>
        <w:r>
          <w:rPr>
            <w:noProof/>
            <w:webHidden/>
          </w:rPr>
          <w:fldChar w:fldCharType="end"/>
        </w:r>
      </w:hyperlink>
    </w:p>
    <w:p w:rsidR="008930A9" w:rsidRDefault="008930A9">
      <w:pPr>
        <w:pStyle w:val="TOC1"/>
        <w:tabs>
          <w:tab w:val="right" w:leader="dot" w:pos="9016"/>
        </w:tabs>
        <w:rPr>
          <w:rFonts w:asciiTheme="minorHAnsi" w:hAnsiTheme="minorHAnsi"/>
          <w:noProof/>
        </w:rPr>
      </w:pPr>
      <w:hyperlink w:anchor="_Toc417908507" w:history="1">
        <w:r w:rsidRPr="00CF299E">
          <w:rPr>
            <w:rStyle w:val="Hyperlink"/>
            <w:noProof/>
          </w:rPr>
          <w:t>Trainee self-assessment checklist</w:t>
        </w:r>
        <w:r>
          <w:rPr>
            <w:noProof/>
            <w:webHidden/>
          </w:rPr>
          <w:tab/>
        </w:r>
        <w:r>
          <w:rPr>
            <w:noProof/>
            <w:webHidden/>
          </w:rPr>
          <w:fldChar w:fldCharType="begin"/>
        </w:r>
        <w:r>
          <w:rPr>
            <w:noProof/>
            <w:webHidden/>
          </w:rPr>
          <w:instrText xml:space="preserve"> PAGEREF _Toc417908507 \h </w:instrText>
        </w:r>
        <w:r>
          <w:rPr>
            <w:noProof/>
            <w:webHidden/>
          </w:rPr>
        </w:r>
        <w:r>
          <w:rPr>
            <w:noProof/>
            <w:webHidden/>
          </w:rPr>
          <w:fldChar w:fldCharType="separate"/>
        </w:r>
        <w:r>
          <w:rPr>
            <w:noProof/>
            <w:webHidden/>
          </w:rPr>
          <w:t>53</w:t>
        </w:r>
        <w:r>
          <w:rPr>
            <w:noProof/>
            <w:webHidden/>
          </w:rPr>
          <w:fldChar w:fldCharType="end"/>
        </w:r>
      </w:hyperlink>
    </w:p>
    <w:p w:rsidR="00D5589C" w:rsidRPr="005E061B" w:rsidRDefault="00EA0BBB">
      <w:pPr>
        <w:rPr>
          <w:rFonts w:ascii="Helvetica" w:eastAsia="Calibri" w:hAnsi="Helvetica" w:cs="Calibri"/>
          <w:szCs w:val="24"/>
          <w:lang w:eastAsia="ar-SA"/>
        </w:rPr>
      </w:pPr>
      <w:r w:rsidRPr="005E061B">
        <w:rPr>
          <w:rFonts w:ascii="Helvetica" w:hAnsi="Helvetica"/>
          <w:szCs w:val="24"/>
        </w:rPr>
        <w:fldChar w:fldCharType="end"/>
      </w:r>
      <w:r w:rsidR="00D5589C" w:rsidRPr="005E061B">
        <w:rPr>
          <w:rFonts w:ascii="Helvetica" w:hAnsi="Helvetica"/>
          <w:szCs w:val="24"/>
        </w:rPr>
        <w:br w:type="page"/>
      </w:r>
      <w:bookmarkStart w:id="3" w:name="_GoBack"/>
      <w:bookmarkEnd w:id="3"/>
    </w:p>
    <w:p w:rsidR="00D5589C" w:rsidRPr="005E061B" w:rsidRDefault="00D5589C" w:rsidP="00BD2681">
      <w:pPr>
        <w:pStyle w:val="BodyCopy"/>
        <w:rPr>
          <w:noProof w:val="0"/>
          <w:szCs w:val="24"/>
        </w:rPr>
      </w:pPr>
    </w:p>
    <w:p w:rsidR="00D5589C" w:rsidRPr="005E061B" w:rsidRDefault="00D5589C" w:rsidP="00BD2681">
      <w:pPr>
        <w:pStyle w:val="BodyCopy"/>
        <w:rPr>
          <w:noProof w:val="0"/>
          <w:szCs w:val="24"/>
        </w:rPr>
      </w:pPr>
    </w:p>
    <w:p w:rsidR="00D5589C" w:rsidRPr="005E061B" w:rsidRDefault="00D5589C" w:rsidP="00BD2681">
      <w:pPr>
        <w:pStyle w:val="BodyCopy"/>
        <w:rPr>
          <w:noProof w:val="0"/>
          <w:szCs w:val="24"/>
        </w:rPr>
      </w:pPr>
    </w:p>
    <w:p w:rsidR="00D5589C" w:rsidRPr="005E061B" w:rsidRDefault="00D5589C" w:rsidP="00BD2681">
      <w:pPr>
        <w:pStyle w:val="BodyCopy"/>
        <w:rPr>
          <w:noProof w:val="0"/>
          <w:szCs w:val="24"/>
        </w:rPr>
      </w:pPr>
    </w:p>
    <w:p w:rsidR="00D5589C" w:rsidRPr="005E061B" w:rsidRDefault="00D5589C" w:rsidP="00BD2681">
      <w:pPr>
        <w:pStyle w:val="BodyCopy"/>
        <w:rPr>
          <w:noProof w:val="0"/>
          <w:szCs w:val="24"/>
        </w:rPr>
      </w:pPr>
    </w:p>
    <w:p w:rsidR="00D5589C" w:rsidRPr="005E061B" w:rsidRDefault="00D5589C" w:rsidP="00BD2681">
      <w:pPr>
        <w:pStyle w:val="BodyCopy"/>
        <w:rPr>
          <w:noProof w:val="0"/>
          <w:szCs w:val="24"/>
        </w:rPr>
      </w:pPr>
    </w:p>
    <w:p w:rsidR="00D5589C" w:rsidRPr="005E061B" w:rsidRDefault="00D5589C" w:rsidP="00BD2681">
      <w:pPr>
        <w:pStyle w:val="BodyCopy"/>
        <w:rPr>
          <w:noProof w:val="0"/>
          <w:szCs w:val="24"/>
        </w:rPr>
      </w:pPr>
    </w:p>
    <w:p w:rsidR="00D5589C" w:rsidRPr="005E061B" w:rsidRDefault="00D5589C" w:rsidP="00BD2681">
      <w:pPr>
        <w:pStyle w:val="BodyCopy"/>
        <w:rPr>
          <w:noProof w:val="0"/>
          <w:szCs w:val="24"/>
        </w:rPr>
        <w:sectPr w:rsidR="00D5589C" w:rsidRPr="005E061B" w:rsidSect="00CB546F">
          <w:headerReference w:type="even" r:id="rId30"/>
          <w:headerReference w:type="default" r:id="rId31"/>
          <w:footerReference w:type="even" r:id="rId32"/>
          <w:footerReference w:type="default" r:id="rId33"/>
          <w:pgSz w:w="11906" w:h="16838" w:code="9"/>
          <w:pgMar w:top="1440" w:right="1440" w:bottom="1440" w:left="1440" w:header="709" w:footer="468" w:gutter="0"/>
          <w:cols w:space="708"/>
          <w:docGrid w:linePitch="360"/>
        </w:sectPr>
      </w:pPr>
    </w:p>
    <w:p w:rsidR="00E83E16" w:rsidRPr="005E061B" w:rsidRDefault="00E83E16" w:rsidP="00E83E16">
      <w:pPr>
        <w:pStyle w:val="Heading1"/>
      </w:pPr>
      <w:bookmarkStart w:id="4" w:name="_Toc334515496"/>
      <w:bookmarkStart w:id="5" w:name="_Toc337029813"/>
      <w:bookmarkStart w:id="6" w:name="_Toc370805486"/>
      <w:bookmarkStart w:id="7" w:name="_Toc417908497"/>
      <w:r w:rsidRPr="005E061B">
        <w:t>Introduction to trainee manual</w:t>
      </w:r>
      <w:bookmarkEnd w:id="4"/>
      <w:bookmarkEnd w:id="5"/>
      <w:bookmarkEnd w:id="6"/>
      <w:bookmarkEnd w:id="7"/>
    </w:p>
    <w:p w:rsidR="00E83E16" w:rsidRPr="005E061B" w:rsidRDefault="00E83E16" w:rsidP="00E83E16">
      <w:pPr>
        <w:pStyle w:val="Heading3"/>
      </w:pPr>
      <w:r w:rsidRPr="005E061B">
        <w:t>To the Trainee</w:t>
      </w:r>
    </w:p>
    <w:p w:rsidR="00E83E16" w:rsidRPr="005E061B" w:rsidRDefault="00E83E16" w:rsidP="00E83E16">
      <w:pPr>
        <w:pStyle w:val="BodyCopy"/>
        <w:rPr>
          <w:noProof w:val="0"/>
        </w:rPr>
      </w:pPr>
      <w:r w:rsidRPr="005E061B">
        <w:rPr>
          <w:noProof w:val="0"/>
        </w:rPr>
        <w:t>Congratulations on joining this course. This Trainee Manual is one part of a ‘toolbox’ which is a resource provided to trainees, trainers and assessors to help you become competent in various areas of your work.</w:t>
      </w:r>
    </w:p>
    <w:p w:rsidR="00E83E16" w:rsidRPr="005E061B" w:rsidRDefault="00E83E16" w:rsidP="00E83E16">
      <w:pPr>
        <w:pStyle w:val="BodyCopy"/>
        <w:rPr>
          <w:noProof w:val="0"/>
        </w:rPr>
      </w:pPr>
      <w:r w:rsidRPr="005E061B">
        <w:rPr>
          <w:noProof w:val="0"/>
        </w:rPr>
        <w:t>The ‘toolbox’ consists of three elements:</w:t>
      </w:r>
    </w:p>
    <w:p w:rsidR="00E83E16" w:rsidRPr="005E061B" w:rsidRDefault="00E83E16" w:rsidP="00E83E16">
      <w:pPr>
        <w:pStyle w:val="Bullet1"/>
      </w:pPr>
      <w:r w:rsidRPr="005E061B">
        <w:t>A Trainee Manual for you to read and study at home or in class</w:t>
      </w:r>
    </w:p>
    <w:p w:rsidR="00E83E16" w:rsidRPr="005E061B" w:rsidRDefault="00E83E16" w:rsidP="00E83E16">
      <w:pPr>
        <w:pStyle w:val="Bullet1"/>
      </w:pPr>
      <w:r w:rsidRPr="005E061B">
        <w:t>A Trainer Guide with Power Point slides to help your Trainer explain the content of the training material and provide class activities to help with practice</w:t>
      </w:r>
    </w:p>
    <w:p w:rsidR="00E83E16" w:rsidRPr="005E061B" w:rsidRDefault="00E83E16" w:rsidP="00E83E16">
      <w:pPr>
        <w:pStyle w:val="Bullet1"/>
      </w:pPr>
      <w:r w:rsidRPr="005E061B">
        <w:t>An Assessment Manual which provides your Assessor with oral and written questions and other assessment tasks to establish whether or not you have achieved competency.</w:t>
      </w:r>
    </w:p>
    <w:p w:rsidR="00E83E16" w:rsidRPr="005E061B" w:rsidRDefault="00E83E16" w:rsidP="00E83E16">
      <w:pPr>
        <w:pStyle w:val="BodyCopy"/>
        <w:rPr>
          <w:noProof w:val="0"/>
        </w:rPr>
      </w:pPr>
      <w:r w:rsidRPr="005E061B">
        <w:rPr>
          <w:noProof w:val="0"/>
        </w:rPr>
        <w:t xml:space="preserve">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w:t>
      </w:r>
      <w:proofErr w:type="gramStart"/>
      <w:r w:rsidRPr="005E061B">
        <w:rPr>
          <w:noProof w:val="0"/>
        </w:rPr>
        <w:t>throughout  all</w:t>
      </w:r>
      <w:proofErr w:type="gramEnd"/>
      <w:r w:rsidRPr="005E061B">
        <w:rPr>
          <w:noProof w:val="0"/>
        </w:rPr>
        <w:t xml:space="preserve"> the ASEAN member states.</w:t>
      </w:r>
    </w:p>
    <w:p w:rsidR="00E83E16" w:rsidRPr="005E061B" w:rsidRDefault="00E83E16" w:rsidP="00E83E16">
      <w:pPr>
        <w:pStyle w:val="BodyCopy"/>
        <w:rPr>
          <w:noProof w:val="0"/>
        </w:rPr>
      </w:pPr>
      <w:r w:rsidRPr="005E061B">
        <w:rPr>
          <w:noProof w:val="0"/>
        </w:rPr>
        <w:t>What is the CBT and CBA system and why has it been adopted by ASEAN?</w:t>
      </w:r>
    </w:p>
    <w:p w:rsidR="00E83E16" w:rsidRPr="005E061B" w:rsidRDefault="00E83E16" w:rsidP="00E83E16">
      <w:pPr>
        <w:pStyle w:val="BodyCopy"/>
        <w:rPr>
          <w:noProof w:val="0"/>
        </w:rPr>
      </w:pPr>
      <w:r w:rsidRPr="005E061B">
        <w:rPr>
          <w:noProof w:val="0"/>
        </w:rPr>
        <w:t xml:space="preserve">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w:t>
      </w:r>
      <w:proofErr w:type="gramStart"/>
      <w:r w:rsidRPr="005E061B">
        <w:rPr>
          <w:noProof w:val="0"/>
        </w:rPr>
        <w:t>trainees</w:t>
      </w:r>
      <w:proofErr w:type="gramEnd"/>
      <w:r w:rsidRPr="005E061B">
        <w:rPr>
          <w:noProof w:val="0"/>
        </w:rPr>
        <w:t xml:space="preserve"> chances of obtaining employment.</w:t>
      </w:r>
    </w:p>
    <w:p w:rsidR="00E83E16" w:rsidRPr="005E061B" w:rsidRDefault="00E83E16" w:rsidP="00E83E16">
      <w:pPr>
        <w:pStyle w:val="BodyCopy"/>
        <w:rPr>
          <w:noProof w:val="0"/>
        </w:rPr>
      </w:pPr>
      <w:r w:rsidRPr="005E061B">
        <w:rPr>
          <w:noProof w:val="0"/>
        </w:rPr>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E83E16" w:rsidRPr="005E061B" w:rsidRDefault="00E83E16" w:rsidP="00E83E16">
      <w:pPr>
        <w:pStyle w:val="BodyCopy"/>
        <w:rPr>
          <w:noProof w:val="0"/>
        </w:rPr>
      </w:pPr>
      <w:r w:rsidRPr="005E061B">
        <w:rPr>
          <w:noProof w:val="0"/>
        </w:rPr>
        <w:t>What is a competency standard?</w:t>
      </w:r>
    </w:p>
    <w:p w:rsidR="00E83E16" w:rsidRPr="005E061B" w:rsidRDefault="00E83E16" w:rsidP="00E83E16">
      <w:pPr>
        <w:pStyle w:val="BodyCopy"/>
        <w:rPr>
          <w:noProof w:val="0"/>
        </w:rPr>
      </w:pPr>
      <w:r w:rsidRPr="005E061B">
        <w:rPr>
          <w:noProof w:val="0"/>
        </w:rPr>
        <w:t>Competency standards are descriptions of the skills and knowledge required to perform a task or activity at the level of a required standard.</w:t>
      </w:r>
    </w:p>
    <w:p w:rsidR="00E83E16" w:rsidRPr="005E061B" w:rsidRDefault="00E83E16" w:rsidP="00E83E16">
      <w:pPr>
        <w:pStyle w:val="BodyCopy"/>
        <w:rPr>
          <w:noProof w:val="0"/>
        </w:rPr>
      </w:pPr>
      <w:r w:rsidRPr="005E061B">
        <w:rPr>
          <w:noProof w:val="0"/>
        </w:rPr>
        <w:t>242 competency standards for the tourism and hospitality industries throughout the ASEAN region have been developed to cover all the knowledge, skills and attitudes required to work in the following occupational areas:</w:t>
      </w:r>
    </w:p>
    <w:p w:rsidR="00E83E16" w:rsidRPr="005E061B" w:rsidRDefault="00E83E16" w:rsidP="00E83E16">
      <w:pPr>
        <w:pStyle w:val="Bullet1"/>
      </w:pPr>
      <w:r w:rsidRPr="005E061B">
        <w:t>Housekeeping</w:t>
      </w:r>
    </w:p>
    <w:p w:rsidR="00E83E16" w:rsidRPr="005E061B" w:rsidRDefault="00E83E16" w:rsidP="00E83E16">
      <w:pPr>
        <w:pStyle w:val="Bullet1"/>
      </w:pPr>
      <w:r w:rsidRPr="005E061B">
        <w:t>Food Production</w:t>
      </w:r>
    </w:p>
    <w:p w:rsidR="00E83E16" w:rsidRPr="005E061B" w:rsidRDefault="00E83E16" w:rsidP="00E83E16">
      <w:pPr>
        <w:pStyle w:val="Bullet1"/>
      </w:pPr>
      <w:r w:rsidRPr="005E061B">
        <w:t>Food and Beverage Service</w:t>
      </w:r>
    </w:p>
    <w:p w:rsidR="00E83E16" w:rsidRPr="005E061B" w:rsidRDefault="00E83E16" w:rsidP="00E83E16">
      <w:pPr>
        <w:pStyle w:val="Bullet1"/>
      </w:pPr>
      <w:r w:rsidRPr="005E061B">
        <w:t>Front Office</w:t>
      </w:r>
    </w:p>
    <w:p w:rsidR="00E83E16" w:rsidRPr="005E061B" w:rsidRDefault="00E83E16" w:rsidP="00E83E16">
      <w:pPr>
        <w:pStyle w:val="Bullet1"/>
      </w:pPr>
      <w:r w:rsidRPr="005E061B">
        <w:t>Travel Agencies</w:t>
      </w:r>
    </w:p>
    <w:p w:rsidR="00E83E16" w:rsidRPr="005E061B" w:rsidRDefault="00E83E16" w:rsidP="00E83E16">
      <w:pPr>
        <w:pStyle w:val="Bullet1"/>
      </w:pPr>
      <w:r w:rsidRPr="005E061B">
        <w:t>Tour Operations.</w:t>
      </w:r>
    </w:p>
    <w:p w:rsidR="00E83E16" w:rsidRPr="005E061B" w:rsidRDefault="00E83E16" w:rsidP="00E83E16">
      <w:pPr>
        <w:pStyle w:val="BodyCopy"/>
        <w:rPr>
          <w:noProof w:val="0"/>
        </w:rPr>
      </w:pPr>
      <w:r w:rsidRPr="005E061B">
        <w:rPr>
          <w:noProof w:val="0"/>
        </w:rPr>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E83E16" w:rsidRPr="005E061B" w:rsidRDefault="00E83E16" w:rsidP="00E83E16">
      <w:pPr>
        <w:pStyle w:val="BodyCopy"/>
        <w:rPr>
          <w:noProof w:val="0"/>
        </w:rPr>
      </w:pPr>
      <w:r w:rsidRPr="005E061B">
        <w:rPr>
          <w:noProof w:val="0"/>
        </w:rPr>
        <w:t>There are other components of the competency standard:</w:t>
      </w:r>
    </w:p>
    <w:p w:rsidR="00E83E16" w:rsidRPr="005E061B" w:rsidRDefault="00E83E16" w:rsidP="00E83E16">
      <w:pPr>
        <w:pStyle w:val="Bullet1"/>
      </w:pPr>
      <w:r w:rsidRPr="005E061B">
        <w:rPr>
          <w:i/>
        </w:rPr>
        <w:t xml:space="preserve">Unit Title: </w:t>
      </w:r>
      <w:r w:rsidRPr="005E061B">
        <w:t>statement about what is to be done in the workplace</w:t>
      </w:r>
    </w:p>
    <w:p w:rsidR="00E83E16" w:rsidRPr="005E061B" w:rsidRDefault="00E83E16" w:rsidP="00E83E16">
      <w:pPr>
        <w:pStyle w:val="Bullet1"/>
      </w:pPr>
      <w:r w:rsidRPr="005E061B">
        <w:rPr>
          <w:i/>
        </w:rPr>
        <w:t xml:space="preserve">Unit Number: </w:t>
      </w:r>
      <w:r w:rsidRPr="005E061B">
        <w:t>unique number identifying the particular competency</w:t>
      </w:r>
    </w:p>
    <w:p w:rsidR="00E83E16" w:rsidRPr="005E061B" w:rsidRDefault="00E83E16" w:rsidP="00E83E16">
      <w:pPr>
        <w:pStyle w:val="Bullet1"/>
      </w:pPr>
      <w:r w:rsidRPr="005E061B">
        <w:rPr>
          <w:i/>
        </w:rPr>
        <w:t xml:space="preserve">Nominal hours: </w:t>
      </w:r>
      <w:r w:rsidRPr="005E061B">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E83E16" w:rsidRPr="005E061B" w:rsidRDefault="00E83E16" w:rsidP="00E83E16">
      <w:pPr>
        <w:pStyle w:val="BodyCopy"/>
        <w:rPr>
          <w:noProof w:val="0"/>
        </w:rPr>
      </w:pPr>
      <w:r w:rsidRPr="005E061B">
        <w:rPr>
          <w:noProof w:val="0"/>
        </w:rPr>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E83E16" w:rsidRPr="005E061B" w:rsidRDefault="00E83E16" w:rsidP="00E83E16">
      <w:pPr>
        <w:pStyle w:val="BodyCopy"/>
        <w:rPr>
          <w:noProof w:val="0"/>
        </w:rPr>
      </w:pPr>
      <w:r w:rsidRPr="005E061B">
        <w:rPr>
          <w:noProof w:val="0"/>
        </w:rPr>
        <w:t>Your trainer and/or assessor may use other methods to assess you such as:</w:t>
      </w:r>
    </w:p>
    <w:p w:rsidR="00E83E16" w:rsidRPr="005E061B" w:rsidRDefault="00E83E16" w:rsidP="00E83E16">
      <w:pPr>
        <w:pStyle w:val="Bullet1"/>
      </w:pPr>
      <w:r w:rsidRPr="005E061B">
        <w:t>Journals</w:t>
      </w:r>
    </w:p>
    <w:p w:rsidR="00E83E16" w:rsidRPr="005E061B" w:rsidRDefault="00E83E16" w:rsidP="00E83E16">
      <w:pPr>
        <w:pStyle w:val="Bullet1"/>
      </w:pPr>
      <w:r w:rsidRPr="005E061B">
        <w:t>Oral presentations</w:t>
      </w:r>
    </w:p>
    <w:p w:rsidR="00E83E16" w:rsidRPr="005E061B" w:rsidRDefault="00E83E16" w:rsidP="00E83E16">
      <w:pPr>
        <w:pStyle w:val="Bullet1"/>
      </w:pPr>
      <w:r w:rsidRPr="005E061B">
        <w:t>Role plays</w:t>
      </w:r>
    </w:p>
    <w:p w:rsidR="00E83E16" w:rsidRPr="005E061B" w:rsidRDefault="00E83E16" w:rsidP="00E83E16">
      <w:pPr>
        <w:pStyle w:val="Bullet1"/>
      </w:pPr>
      <w:r w:rsidRPr="005E061B">
        <w:t>Log books</w:t>
      </w:r>
    </w:p>
    <w:p w:rsidR="00E83E16" w:rsidRPr="005E061B" w:rsidRDefault="00E83E16" w:rsidP="00E83E16">
      <w:pPr>
        <w:pStyle w:val="Bullet1"/>
      </w:pPr>
      <w:r w:rsidRPr="005E061B">
        <w:t>Group projects</w:t>
      </w:r>
    </w:p>
    <w:p w:rsidR="00E83E16" w:rsidRPr="005E061B" w:rsidRDefault="00E83E16" w:rsidP="00E83E16">
      <w:pPr>
        <w:pStyle w:val="Bullet1"/>
      </w:pPr>
      <w:r w:rsidRPr="005E061B">
        <w:t>Practical demonstrations.</w:t>
      </w:r>
    </w:p>
    <w:p w:rsidR="00E83E16" w:rsidRPr="005E061B" w:rsidRDefault="00E83E16" w:rsidP="00E83E16">
      <w:pPr>
        <w:pStyle w:val="BodyCopy"/>
        <w:rPr>
          <w:noProof w:val="0"/>
        </w:rPr>
      </w:pPr>
      <w:r w:rsidRPr="005E061B">
        <w:rPr>
          <w:noProof w:val="0"/>
        </w:rPr>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C13A31" w:rsidRPr="005E061B" w:rsidRDefault="00C13A31" w:rsidP="00C13A31">
      <w:pPr>
        <w:pStyle w:val="BodyCopy"/>
        <w:rPr>
          <w:noProof w:val="0"/>
        </w:rPr>
      </w:pPr>
    </w:p>
    <w:p w:rsidR="00C13A31" w:rsidRPr="005E061B" w:rsidRDefault="00C13A31">
      <w:pPr>
        <w:rPr>
          <w:rFonts w:ascii="Helvetica" w:hAnsi="Helvetica"/>
          <w:szCs w:val="24"/>
        </w:rPr>
        <w:sectPr w:rsidR="00C13A31" w:rsidRPr="005E061B" w:rsidSect="001A29DB">
          <w:headerReference w:type="even" r:id="rId34"/>
          <w:headerReference w:type="default" r:id="rId35"/>
          <w:footerReference w:type="even" r:id="rId36"/>
          <w:footerReference w:type="default" r:id="rId37"/>
          <w:pgSz w:w="11906" w:h="16838"/>
          <w:pgMar w:top="1440" w:right="1440" w:bottom="1440" w:left="1440" w:header="708" w:footer="331" w:gutter="0"/>
          <w:pgNumType w:start="1"/>
          <w:cols w:space="708"/>
          <w:docGrid w:linePitch="360"/>
        </w:sectPr>
      </w:pPr>
    </w:p>
    <w:p w:rsidR="00C13A31" w:rsidRPr="005E061B" w:rsidRDefault="00C13A31" w:rsidP="00C13A31">
      <w:pPr>
        <w:pStyle w:val="Heading1"/>
        <w:rPr>
          <w:szCs w:val="24"/>
        </w:rPr>
      </w:pPr>
      <w:bookmarkStart w:id="8" w:name="_Toc337029814"/>
      <w:bookmarkStart w:id="9" w:name="_Toc370805487"/>
      <w:bookmarkStart w:id="10" w:name="_Toc417908498"/>
      <w:r w:rsidRPr="005E061B">
        <w:t>Unit descriptor</w:t>
      </w:r>
      <w:bookmarkEnd w:id="8"/>
      <w:bookmarkEnd w:id="9"/>
      <w:bookmarkEnd w:id="10"/>
    </w:p>
    <w:p w:rsidR="00C13A31" w:rsidRPr="005E061B" w:rsidRDefault="00FC3B8A" w:rsidP="00C13A31">
      <w:pPr>
        <w:pStyle w:val="BodyCopyBold"/>
        <w:rPr>
          <w:noProof w:val="0"/>
        </w:rPr>
      </w:pPr>
      <w:r w:rsidRPr="005E061B">
        <w:rPr>
          <w:noProof w:val="0"/>
        </w:rPr>
        <w:fldChar w:fldCharType="begin"/>
      </w:r>
      <w:r w:rsidRPr="005E061B">
        <w:rPr>
          <w:noProof w:val="0"/>
        </w:rPr>
        <w:instrText xml:space="preserve"> REF  UnitName  \* MERGEFORMAT </w:instrText>
      </w:r>
      <w:r w:rsidRPr="005E061B">
        <w:rPr>
          <w:noProof w:val="0"/>
        </w:rPr>
        <w:fldChar w:fldCharType="separate"/>
      </w:r>
      <w:sdt>
        <w:sdtPr>
          <w:rPr>
            <w:noProof w:val="0"/>
          </w:rPr>
          <w:alias w:val="Unit name "/>
          <w:tag w:val="Unit name "/>
          <w:id w:val="111861994"/>
          <w:placeholder>
            <w:docPart w:val="8EBBF229AE4B4D5C9CEFE70D3E546FB3"/>
          </w:placeholder>
        </w:sdtPr>
        <w:sdtEndPr>
          <w:rPr>
            <w:highlight w:val="yellow"/>
          </w:rPr>
        </w:sdtEndPr>
        <w:sdtContent>
          <w:r w:rsidR="008930A9" w:rsidRPr="005E061B">
            <w:rPr>
              <w:noProof w:val="0"/>
            </w:rPr>
            <w:t>Create, implement and evaluate strategic product initiatives</w:t>
          </w:r>
        </w:sdtContent>
      </w:sdt>
      <w:r w:rsidRPr="005E061B">
        <w:rPr>
          <w:noProof w:val="0"/>
          <w:highlight w:val="yellow"/>
        </w:rPr>
        <w:fldChar w:fldCharType="end"/>
      </w:r>
    </w:p>
    <w:p w:rsidR="00C13A31" w:rsidRPr="005E061B" w:rsidRDefault="00C13A31" w:rsidP="00C13A31">
      <w:pPr>
        <w:pStyle w:val="BodyCopy"/>
        <w:rPr>
          <w:noProof w:val="0"/>
        </w:rPr>
      </w:pPr>
      <w:r w:rsidRPr="005E061B">
        <w:rPr>
          <w:noProof w:val="0"/>
        </w:rPr>
        <w:t xml:space="preserve">This unit deals with the skills and knowledge required to </w:t>
      </w:r>
      <w:r w:rsidR="00FC3B8A" w:rsidRPr="005E061B">
        <w:rPr>
          <w:noProof w:val="0"/>
        </w:rPr>
        <w:fldChar w:fldCharType="begin"/>
      </w:r>
      <w:r w:rsidR="00FC3B8A" w:rsidRPr="005E061B">
        <w:rPr>
          <w:noProof w:val="0"/>
        </w:rPr>
        <w:instrText xml:space="preserve"> REF  UnitName  \* MERGEFORMAT </w:instrText>
      </w:r>
      <w:r w:rsidR="00FC3B8A" w:rsidRPr="005E061B">
        <w:rPr>
          <w:noProof w:val="0"/>
        </w:rPr>
        <w:fldChar w:fldCharType="separate"/>
      </w:r>
      <w:sdt>
        <w:sdtPr>
          <w:rPr>
            <w:noProof w:val="0"/>
          </w:rPr>
          <w:alias w:val="Unit name "/>
          <w:tag w:val="Unit name "/>
          <w:id w:val="-997179200"/>
          <w:placeholder>
            <w:docPart w:val="EEAD3CD6C7064BAE9722166E579DE35F"/>
          </w:placeholder>
        </w:sdtPr>
        <w:sdtEndPr>
          <w:rPr>
            <w:highlight w:val="yellow"/>
          </w:rPr>
        </w:sdtEndPr>
        <w:sdtContent>
          <w:r w:rsidR="008930A9" w:rsidRPr="005E061B">
            <w:rPr>
              <w:noProof w:val="0"/>
            </w:rPr>
            <w:t>Create, implement and evaluate strategic product initiatives</w:t>
          </w:r>
        </w:sdtContent>
      </w:sdt>
      <w:r w:rsidR="00FC3B8A" w:rsidRPr="005E061B">
        <w:rPr>
          <w:noProof w:val="0"/>
          <w:highlight w:val="yellow"/>
        </w:rPr>
        <w:fldChar w:fldCharType="end"/>
      </w:r>
      <w:r w:rsidR="002B0A73" w:rsidRPr="005E061B">
        <w:rPr>
          <w:noProof w:val="0"/>
        </w:rPr>
        <w:t xml:space="preserve"> </w:t>
      </w:r>
      <w:r w:rsidRPr="005E061B">
        <w:rPr>
          <w:noProof w:val="0"/>
        </w:rPr>
        <w:t>in a range of settings within the travel industries workplace context.</w:t>
      </w:r>
    </w:p>
    <w:p w:rsidR="00C13A31" w:rsidRPr="005E061B" w:rsidRDefault="00C13A31" w:rsidP="00C13A31">
      <w:pPr>
        <w:pStyle w:val="BodyCopyBold"/>
        <w:rPr>
          <w:noProof w:val="0"/>
        </w:rPr>
      </w:pPr>
      <w:r w:rsidRPr="005E061B">
        <w:rPr>
          <w:noProof w:val="0"/>
        </w:rPr>
        <w:t xml:space="preserve">Unit Code: </w:t>
      </w:r>
    </w:p>
    <w:p w:rsidR="00C13A31" w:rsidRPr="005E061B" w:rsidRDefault="00FC3B8A" w:rsidP="00C13A31">
      <w:pPr>
        <w:pStyle w:val="BodyCopy"/>
        <w:rPr>
          <w:noProof w:val="0"/>
        </w:rPr>
      </w:pPr>
      <w:r w:rsidRPr="005E061B">
        <w:rPr>
          <w:noProof w:val="0"/>
        </w:rPr>
        <w:fldChar w:fldCharType="begin"/>
      </w:r>
      <w:r w:rsidRPr="005E061B">
        <w:rPr>
          <w:noProof w:val="0"/>
        </w:rPr>
        <w:instrText xml:space="preserve"> REF  UnitCode  \* MERGEFORMAT </w:instrText>
      </w:r>
      <w:r w:rsidRPr="005E061B">
        <w:rPr>
          <w:noProof w:val="0"/>
        </w:rPr>
        <w:fldChar w:fldCharType="separate"/>
      </w:r>
      <w:sdt>
        <w:sdtPr>
          <w:rPr>
            <w:noProof w:val="0"/>
          </w:rPr>
          <w:alias w:val="Unit code"/>
          <w:tag w:val="Unit code"/>
          <w:id w:val="280847692"/>
          <w:placeholder>
            <w:docPart w:val="D511044433A94E0E956D3A6276237CD6"/>
          </w:placeholder>
        </w:sdtPr>
        <w:sdtContent>
          <w:r w:rsidR="008930A9" w:rsidRPr="005E061B">
            <w:rPr>
              <w:noProof w:val="0"/>
            </w:rPr>
            <w:t>D2.TCS.CL5.07</w:t>
          </w:r>
        </w:sdtContent>
      </w:sdt>
      <w:r w:rsidRPr="005E061B">
        <w:rPr>
          <w:noProof w:val="0"/>
        </w:rPr>
        <w:fldChar w:fldCharType="end"/>
      </w:r>
    </w:p>
    <w:p w:rsidR="00C13A31" w:rsidRPr="005E061B" w:rsidRDefault="00C13A31" w:rsidP="00C13A31">
      <w:pPr>
        <w:pStyle w:val="BodyCopyBold"/>
        <w:rPr>
          <w:noProof w:val="0"/>
        </w:rPr>
      </w:pPr>
      <w:r w:rsidRPr="005E061B">
        <w:rPr>
          <w:noProof w:val="0"/>
        </w:rPr>
        <w:t>Nominal Hours:</w:t>
      </w:r>
    </w:p>
    <w:p w:rsidR="00C13A31" w:rsidRPr="005E061B" w:rsidRDefault="006328F9" w:rsidP="00C13A31">
      <w:pPr>
        <w:pStyle w:val="BodyCopy"/>
        <w:rPr>
          <w:noProof w:val="0"/>
        </w:rPr>
      </w:pPr>
      <w:r w:rsidRPr="005E061B">
        <w:rPr>
          <w:noProof w:val="0"/>
        </w:rPr>
        <w:t>70</w:t>
      </w:r>
    </w:p>
    <w:p w:rsidR="00C13A31" w:rsidRPr="005E061B" w:rsidRDefault="00C13A31" w:rsidP="00C13A31">
      <w:pPr>
        <w:pStyle w:val="Heading3"/>
      </w:pPr>
      <w:r w:rsidRPr="005E061B">
        <w:t>Element 1</w:t>
      </w:r>
      <w:r w:rsidR="00964FF5">
        <w:t xml:space="preserve">: </w:t>
      </w:r>
      <w:bookmarkStart w:id="11" w:name="Element1"/>
      <w:sdt>
        <w:sdtPr>
          <w:rPr>
            <w:highlight w:val="yellow"/>
          </w:rPr>
          <w:alias w:val="Element1"/>
          <w:tag w:val="Element1"/>
          <w:id w:val="-454108863"/>
          <w:placeholder>
            <w:docPart w:val="AD36E11BA5B54ABCAB93747AD7D376CD"/>
          </w:placeholder>
        </w:sdtPr>
        <w:sdtContent>
          <w:r w:rsidR="006328F9" w:rsidRPr="005E061B">
            <w:t>Create strategic product initiatives</w:t>
          </w:r>
        </w:sdtContent>
      </w:sdt>
      <w:bookmarkEnd w:id="11"/>
    </w:p>
    <w:p w:rsidR="00C13A31" w:rsidRPr="005E061B" w:rsidRDefault="00C13A31" w:rsidP="00C13A31">
      <w:pPr>
        <w:pStyle w:val="BodyCopyBold"/>
        <w:rPr>
          <w:noProof w:val="0"/>
        </w:rPr>
      </w:pPr>
      <w:r w:rsidRPr="005E061B">
        <w:rPr>
          <w:noProof w:val="0"/>
        </w:rPr>
        <w:t>Performance Criteria</w:t>
      </w:r>
    </w:p>
    <w:p w:rsidR="00C13A31" w:rsidRPr="005E061B" w:rsidRDefault="00C13A31" w:rsidP="00676E09">
      <w:pPr>
        <w:pStyle w:val="BodyCopyIndent"/>
        <w:rPr>
          <w:noProof w:val="0"/>
        </w:rPr>
      </w:pPr>
      <w:r w:rsidRPr="005E061B">
        <w:rPr>
          <w:noProof w:val="0"/>
        </w:rPr>
        <w:t>1.1</w:t>
      </w:r>
      <w:r w:rsidRPr="005E061B">
        <w:rPr>
          <w:noProof w:val="0"/>
        </w:rPr>
        <w:tab/>
      </w:r>
      <w:bookmarkStart w:id="12" w:name="Criteria11"/>
      <w:sdt>
        <w:sdtPr>
          <w:rPr>
            <w:noProof w:val="0"/>
          </w:rPr>
          <w:alias w:val="Criteria11"/>
          <w:tag w:val="Criteria11"/>
          <w:id w:val="-1127778408"/>
          <w:placeholder>
            <w:docPart w:val="AD36E11BA5B54ABCAB93747AD7D376CD"/>
          </w:placeholder>
        </w:sdtPr>
        <w:sdtContent>
          <w:r w:rsidR="00056201" w:rsidRPr="005E061B">
            <w:rPr>
              <w:noProof w:val="0"/>
            </w:rPr>
            <w:t>Identify the context for product development</w:t>
          </w:r>
        </w:sdtContent>
      </w:sdt>
      <w:bookmarkEnd w:id="12"/>
    </w:p>
    <w:p w:rsidR="00C13A31" w:rsidRPr="005E061B" w:rsidRDefault="00C13A31" w:rsidP="00914DC7">
      <w:pPr>
        <w:pStyle w:val="BodyCopyIndent"/>
        <w:rPr>
          <w:noProof w:val="0"/>
        </w:rPr>
      </w:pPr>
      <w:r w:rsidRPr="005E061B">
        <w:rPr>
          <w:noProof w:val="0"/>
        </w:rPr>
        <w:t>1.2</w:t>
      </w:r>
      <w:r w:rsidRPr="005E061B">
        <w:rPr>
          <w:noProof w:val="0"/>
        </w:rPr>
        <w:tab/>
      </w:r>
      <w:bookmarkStart w:id="13" w:name="Criteria12"/>
      <w:sdt>
        <w:sdtPr>
          <w:rPr>
            <w:noProof w:val="0"/>
          </w:rPr>
          <w:alias w:val="Criteria12"/>
          <w:tag w:val="Criteria12"/>
          <w:id w:val="405736065"/>
          <w:placeholder>
            <w:docPart w:val="AD36E11BA5B54ABCAB93747AD7D376CD"/>
          </w:placeholder>
        </w:sdtPr>
        <w:sdtContent>
          <w:r w:rsidR="00056201" w:rsidRPr="005E061B">
            <w:rPr>
              <w:noProof w:val="0"/>
            </w:rPr>
            <w:t>Undertake market research on identified opportunities and identified target markets</w:t>
          </w:r>
        </w:sdtContent>
      </w:sdt>
      <w:bookmarkEnd w:id="13"/>
    </w:p>
    <w:p w:rsidR="00C13A31" w:rsidRPr="005E061B" w:rsidRDefault="00C13A31" w:rsidP="00914DC7">
      <w:pPr>
        <w:pStyle w:val="BodyCopyIndent"/>
        <w:rPr>
          <w:noProof w:val="0"/>
        </w:rPr>
      </w:pPr>
      <w:r w:rsidRPr="005E061B">
        <w:rPr>
          <w:noProof w:val="0"/>
        </w:rPr>
        <w:t>1.3</w:t>
      </w:r>
      <w:r w:rsidRPr="005E061B">
        <w:rPr>
          <w:noProof w:val="0"/>
        </w:rPr>
        <w:tab/>
      </w:r>
      <w:bookmarkStart w:id="14" w:name="Criteria13"/>
      <w:sdt>
        <w:sdtPr>
          <w:rPr>
            <w:noProof w:val="0"/>
          </w:rPr>
          <w:alias w:val="Criteria13"/>
          <w:tag w:val="Criteria13"/>
          <w:id w:val="-1366747396"/>
          <w:placeholder>
            <w:docPart w:val="AD36E11BA5B54ABCAB93747AD7D376CD"/>
          </w:placeholder>
        </w:sdtPr>
        <w:sdtContent>
          <w:r w:rsidR="00056201" w:rsidRPr="005E061B">
            <w:rPr>
              <w:noProof w:val="0"/>
            </w:rPr>
            <w:t>Determine product life cycle issues that apply to identified opportunities and products</w:t>
          </w:r>
        </w:sdtContent>
      </w:sdt>
      <w:bookmarkEnd w:id="14"/>
    </w:p>
    <w:p w:rsidR="00C13A31" w:rsidRPr="005E061B" w:rsidRDefault="00C13A31" w:rsidP="00914DC7">
      <w:pPr>
        <w:pStyle w:val="BodyCopyIndent"/>
        <w:rPr>
          <w:noProof w:val="0"/>
        </w:rPr>
      </w:pPr>
      <w:r w:rsidRPr="005E061B">
        <w:rPr>
          <w:noProof w:val="0"/>
        </w:rPr>
        <w:t>1.4</w:t>
      </w:r>
      <w:r w:rsidRPr="005E061B">
        <w:rPr>
          <w:noProof w:val="0"/>
        </w:rPr>
        <w:tab/>
      </w:r>
      <w:bookmarkStart w:id="15" w:name="Criteria14"/>
      <w:sdt>
        <w:sdtPr>
          <w:rPr>
            <w:noProof w:val="0"/>
          </w:rPr>
          <w:alias w:val="Criteria14"/>
          <w:tag w:val="Criteria14"/>
          <w:id w:val="-745028829"/>
          <w:placeholder>
            <w:docPart w:val="AD36E11BA5B54ABCAB93747AD7D376CD"/>
          </w:placeholder>
        </w:sdtPr>
        <w:sdtContent>
          <w:r w:rsidR="00056201" w:rsidRPr="005E061B">
            <w:rPr>
              <w:noProof w:val="0"/>
            </w:rPr>
            <w:t>Determine financial issues that relate to the development of product initiatives</w:t>
          </w:r>
        </w:sdtContent>
      </w:sdt>
      <w:bookmarkEnd w:id="15"/>
    </w:p>
    <w:p w:rsidR="00C13A31" w:rsidRPr="005E061B" w:rsidRDefault="00C13A31" w:rsidP="00914DC7">
      <w:pPr>
        <w:pStyle w:val="BodyCopyIndent"/>
        <w:rPr>
          <w:noProof w:val="0"/>
        </w:rPr>
      </w:pPr>
      <w:r w:rsidRPr="005E061B">
        <w:rPr>
          <w:noProof w:val="0"/>
        </w:rPr>
        <w:t>1.5</w:t>
      </w:r>
      <w:r w:rsidRPr="005E061B">
        <w:rPr>
          <w:noProof w:val="0"/>
        </w:rPr>
        <w:tab/>
      </w:r>
      <w:bookmarkStart w:id="16" w:name="Criteria15"/>
      <w:sdt>
        <w:sdtPr>
          <w:rPr>
            <w:noProof w:val="0"/>
          </w:rPr>
          <w:alias w:val="Criteria15"/>
          <w:tag w:val="Criteria15"/>
          <w:id w:val="-1250800538"/>
          <w:placeholder>
            <w:docPart w:val="AD36E11BA5B54ABCAB93747AD7D376CD"/>
          </w:placeholder>
        </w:sdtPr>
        <w:sdtContent>
          <w:r w:rsidR="00056201" w:rsidRPr="005E061B">
            <w:rPr>
              <w:noProof w:val="0"/>
            </w:rPr>
            <w:t>Research product development opportunities that align with the context that applies</w:t>
          </w:r>
        </w:sdtContent>
      </w:sdt>
      <w:bookmarkEnd w:id="16"/>
    </w:p>
    <w:p w:rsidR="00C13A31" w:rsidRPr="005E061B" w:rsidRDefault="00C13A31" w:rsidP="00914DC7">
      <w:pPr>
        <w:pStyle w:val="BodyCopyIndent"/>
        <w:rPr>
          <w:noProof w:val="0"/>
        </w:rPr>
      </w:pPr>
      <w:r w:rsidRPr="005E061B">
        <w:rPr>
          <w:noProof w:val="0"/>
        </w:rPr>
        <w:t>1.6</w:t>
      </w:r>
      <w:r w:rsidRPr="005E061B">
        <w:rPr>
          <w:noProof w:val="0"/>
        </w:rPr>
        <w:tab/>
      </w:r>
      <w:bookmarkStart w:id="17" w:name="Criteria16"/>
      <w:sdt>
        <w:sdtPr>
          <w:rPr>
            <w:noProof w:val="0"/>
          </w:rPr>
          <w:alias w:val="Criteria16"/>
          <w:tag w:val="Criteria16"/>
          <w:id w:val="798647913"/>
          <w:placeholder>
            <w:docPart w:val="AD36E11BA5B54ABCAB93747AD7D376CD"/>
          </w:placeholder>
        </w:sdtPr>
        <w:sdtContent>
          <w:r w:rsidR="00056201" w:rsidRPr="005E061B">
            <w:rPr>
              <w:noProof w:val="0"/>
            </w:rPr>
            <w:t>Develop product development plans reflecting research information and business objectives</w:t>
          </w:r>
        </w:sdtContent>
      </w:sdt>
      <w:bookmarkEnd w:id="17"/>
    </w:p>
    <w:p w:rsidR="00C13A31" w:rsidRPr="005E061B" w:rsidRDefault="00C13A31" w:rsidP="00914DC7">
      <w:pPr>
        <w:pStyle w:val="BodyCopyIndent"/>
        <w:rPr>
          <w:noProof w:val="0"/>
        </w:rPr>
      </w:pPr>
      <w:r w:rsidRPr="005E061B">
        <w:rPr>
          <w:noProof w:val="0"/>
        </w:rPr>
        <w:t>1.7</w:t>
      </w:r>
      <w:r w:rsidRPr="005E061B">
        <w:rPr>
          <w:noProof w:val="0"/>
        </w:rPr>
        <w:tab/>
      </w:r>
      <w:bookmarkStart w:id="18" w:name="Criteria17"/>
      <w:sdt>
        <w:sdtPr>
          <w:rPr>
            <w:noProof w:val="0"/>
          </w:rPr>
          <w:alias w:val="Criteria17"/>
          <w:tag w:val="Criteria17"/>
          <w:id w:val="1235051227"/>
          <w:placeholder>
            <w:docPart w:val="AD36E11BA5B54ABCAB93747AD7D376CD"/>
          </w:placeholder>
        </w:sdtPr>
        <w:sdtContent>
          <w:r w:rsidR="00056201" w:rsidRPr="005E061B">
            <w:rPr>
              <w:noProof w:val="0"/>
            </w:rPr>
            <w:t>Produce the identified product or service initiative</w:t>
          </w:r>
        </w:sdtContent>
      </w:sdt>
      <w:bookmarkEnd w:id="18"/>
    </w:p>
    <w:p w:rsidR="00C13A31" w:rsidRPr="005E061B" w:rsidRDefault="00C13A31" w:rsidP="00C13A31">
      <w:pPr>
        <w:pStyle w:val="Heading3"/>
      </w:pPr>
      <w:r w:rsidRPr="005E061B">
        <w:t xml:space="preserve">Element 2: </w:t>
      </w:r>
      <w:bookmarkStart w:id="19" w:name="Element2"/>
      <w:sdt>
        <w:sdtPr>
          <w:rPr>
            <w:highlight w:val="yellow"/>
          </w:rPr>
          <w:alias w:val="Element2"/>
          <w:tag w:val="Element2"/>
          <w:id w:val="1405419867"/>
          <w:placeholder>
            <w:docPart w:val="AD36E11BA5B54ABCAB93747AD7D376CD"/>
          </w:placeholder>
        </w:sdtPr>
        <w:sdtContent>
          <w:r w:rsidR="006328F9" w:rsidRPr="005E061B">
            <w:t>Implement strategic product initiatives</w:t>
          </w:r>
        </w:sdtContent>
      </w:sdt>
      <w:bookmarkEnd w:id="19"/>
    </w:p>
    <w:p w:rsidR="00C13A31" w:rsidRPr="005E061B" w:rsidRDefault="00C13A31" w:rsidP="00C13A31">
      <w:pPr>
        <w:pStyle w:val="BodyCopyBold"/>
        <w:rPr>
          <w:noProof w:val="0"/>
        </w:rPr>
      </w:pPr>
      <w:r w:rsidRPr="005E061B">
        <w:rPr>
          <w:noProof w:val="0"/>
        </w:rPr>
        <w:t>Performance Criteria</w:t>
      </w:r>
    </w:p>
    <w:p w:rsidR="00C13A31" w:rsidRPr="005E061B" w:rsidRDefault="00C13A31" w:rsidP="0012258E">
      <w:pPr>
        <w:pStyle w:val="BodyCopyIndent"/>
        <w:rPr>
          <w:noProof w:val="0"/>
        </w:rPr>
      </w:pPr>
      <w:r w:rsidRPr="005E061B">
        <w:rPr>
          <w:noProof w:val="0"/>
        </w:rPr>
        <w:t>2.1</w:t>
      </w:r>
      <w:r w:rsidRPr="005E061B">
        <w:rPr>
          <w:noProof w:val="0"/>
        </w:rPr>
        <w:tab/>
      </w:r>
      <w:bookmarkStart w:id="20" w:name="Criteria21"/>
      <w:sdt>
        <w:sdtPr>
          <w:rPr>
            <w:noProof w:val="0"/>
          </w:rPr>
          <w:alias w:val="Criteria21"/>
          <w:tag w:val="Criteria21"/>
          <w:id w:val="816762892"/>
          <w:placeholder>
            <w:docPart w:val="AD36E11BA5B54ABCAB93747AD7D376CD"/>
          </w:placeholder>
        </w:sdtPr>
        <w:sdtContent>
          <w:r w:rsidR="00056201" w:rsidRPr="005E061B">
            <w:rPr>
              <w:noProof w:val="0"/>
            </w:rPr>
            <w:t>Trial the initiative in accordance with established plans</w:t>
          </w:r>
        </w:sdtContent>
      </w:sdt>
      <w:bookmarkEnd w:id="20"/>
    </w:p>
    <w:p w:rsidR="002D0810" w:rsidRPr="005E061B" w:rsidRDefault="002D0810" w:rsidP="0012258E">
      <w:pPr>
        <w:pStyle w:val="BodyCopyIndent"/>
        <w:rPr>
          <w:noProof w:val="0"/>
        </w:rPr>
      </w:pPr>
      <w:r w:rsidRPr="005E061B">
        <w:rPr>
          <w:noProof w:val="0"/>
        </w:rPr>
        <w:t>2.2</w:t>
      </w:r>
      <w:r w:rsidRPr="005E061B">
        <w:rPr>
          <w:noProof w:val="0"/>
        </w:rPr>
        <w:tab/>
      </w:r>
      <w:bookmarkStart w:id="21" w:name="Criteria22"/>
      <w:sdt>
        <w:sdtPr>
          <w:rPr>
            <w:noProof w:val="0"/>
          </w:rPr>
          <w:alias w:val="Criteria2.2"/>
          <w:tag w:val="Criteria2.2"/>
          <w:id w:val="1906725335"/>
          <w:placeholder>
            <w:docPart w:val="AD36E11BA5B54ABCAB93747AD7D376CD"/>
          </w:placeholder>
        </w:sdtPr>
        <w:sdtContent>
          <w:r w:rsidR="00056201" w:rsidRPr="005E061B">
            <w:rPr>
              <w:noProof w:val="0"/>
            </w:rPr>
            <w:t>Revise the initiative as required on the basis of operational matters and customer feedback</w:t>
          </w:r>
        </w:sdtContent>
      </w:sdt>
      <w:bookmarkEnd w:id="21"/>
    </w:p>
    <w:p w:rsidR="0012258E" w:rsidRPr="005E061B" w:rsidRDefault="00C13A31" w:rsidP="00846447">
      <w:pPr>
        <w:pStyle w:val="BodyCopyIndent"/>
        <w:rPr>
          <w:noProof w:val="0"/>
        </w:rPr>
      </w:pPr>
      <w:r w:rsidRPr="005E061B">
        <w:rPr>
          <w:noProof w:val="0"/>
        </w:rPr>
        <w:t>2.3</w:t>
      </w:r>
      <w:r w:rsidRPr="005E061B">
        <w:rPr>
          <w:noProof w:val="0"/>
        </w:rPr>
        <w:tab/>
      </w:r>
      <w:bookmarkStart w:id="22" w:name="Criteria23"/>
      <w:sdt>
        <w:sdtPr>
          <w:rPr>
            <w:noProof w:val="0"/>
          </w:rPr>
          <w:alias w:val="Criteria23"/>
          <w:tag w:val="Criteria23"/>
          <w:id w:val="-1012999722"/>
          <w:placeholder>
            <w:docPart w:val="AD36E11BA5B54ABCAB93747AD7D376CD"/>
          </w:placeholder>
        </w:sdtPr>
        <w:sdtContent>
          <w:r w:rsidR="00056201" w:rsidRPr="005E061B">
            <w:rPr>
              <w:noProof w:val="0"/>
            </w:rPr>
            <w:t>Monitor the introduction and implementation of the initiative</w:t>
          </w:r>
        </w:sdtContent>
      </w:sdt>
      <w:bookmarkEnd w:id="22"/>
    </w:p>
    <w:p w:rsidR="00C13A31" w:rsidRPr="005E061B" w:rsidRDefault="0012258E" w:rsidP="0012258E">
      <w:pPr>
        <w:pStyle w:val="BodyCopyIndent"/>
        <w:rPr>
          <w:noProof w:val="0"/>
        </w:rPr>
      </w:pPr>
      <w:r w:rsidRPr="005E061B">
        <w:rPr>
          <w:noProof w:val="0"/>
        </w:rPr>
        <w:t>2.4</w:t>
      </w:r>
      <w:r w:rsidRPr="005E061B">
        <w:rPr>
          <w:noProof w:val="0"/>
        </w:rPr>
        <w:tab/>
      </w:r>
      <w:bookmarkStart w:id="23" w:name="Criteria24"/>
      <w:sdt>
        <w:sdtPr>
          <w:rPr>
            <w:noProof w:val="0"/>
          </w:rPr>
          <w:alias w:val="Criteria24"/>
          <w:tag w:val="Criteria24"/>
          <w:id w:val="650875221"/>
          <w:placeholder>
            <w:docPart w:val="AD36E11BA5B54ABCAB93747AD7D376CD"/>
          </w:placeholder>
        </w:sdtPr>
        <w:sdtContent>
          <w:r w:rsidR="00056201" w:rsidRPr="005E061B">
            <w:rPr>
              <w:noProof w:val="0"/>
            </w:rPr>
            <w:t>Apply change management skills to facilitate the introduction and establishment of the initiative</w:t>
          </w:r>
        </w:sdtContent>
      </w:sdt>
      <w:bookmarkEnd w:id="23"/>
    </w:p>
    <w:p w:rsidR="0012258E" w:rsidRPr="005E061B" w:rsidRDefault="0012258E" w:rsidP="0012258E">
      <w:pPr>
        <w:pStyle w:val="BodyCopyIndent"/>
        <w:rPr>
          <w:noProof w:val="0"/>
        </w:rPr>
      </w:pPr>
      <w:r w:rsidRPr="005E061B">
        <w:rPr>
          <w:noProof w:val="0"/>
        </w:rPr>
        <w:t>2.5</w:t>
      </w:r>
      <w:r w:rsidRPr="005E061B">
        <w:rPr>
          <w:noProof w:val="0"/>
        </w:rPr>
        <w:tab/>
      </w:r>
      <w:bookmarkStart w:id="24" w:name="Criteria25"/>
      <w:sdt>
        <w:sdtPr>
          <w:rPr>
            <w:noProof w:val="0"/>
          </w:rPr>
          <w:alias w:val="Criteria25"/>
          <w:tag w:val="Criteria25"/>
          <w:id w:val="-1795366894"/>
          <w:placeholder>
            <w:docPart w:val="AD36E11BA5B54ABCAB93747AD7D376CD"/>
          </w:placeholder>
        </w:sdtPr>
        <w:sdtContent>
          <w:r w:rsidR="00056201" w:rsidRPr="005E061B">
            <w:rPr>
              <w:noProof w:val="0"/>
            </w:rPr>
            <w:t>Promote the initiative to customers</w:t>
          </w:r>
        </w:sdtContent>
      </w:sdt>
      <w:bookmarkEnd w:id="24"/>
    </w:p>
    <w:p w:rsidR="00056201" w:rsidRPr="005E061B" w:rsidRDefault="00056201">
      <w:pPr>
        <w:rPr>
          <w:rFonts w:ascii="Helvetica" w:eastAsiaTheme="majorEastAsia" w:hAnsi="Helvetica" w:cstheme="majorBidi"/>
          <w:b/>
          <w:bCs/>
          <w:color w:val="45545F"/>
          <w:sz w:val="28"/>
        </w:rPr>
      </w:pPr>
      <w:r w:rsidRPr="005E061B">
        <w:rPr>
          <w:rFonts w:ascii="Helvetica" w:hAnsi="Helvetica"/>
        </w:rPr>
        <w:br w:type="page"/>
      </w:r>
    </w:p>
    <w:p w:rsidR="00C13A31" w:rsidRPr="005E061B" w:rsidRDefault="00C13A31" w:rsidP="00C13A31">
      <w:pPr>
        <w:pStyle w:val="Heading3"/>
      </w:pPr>
      <w:r w:rsidRPr="005E061B">
        <w:t>Element 3</w:t>
      </w:r>
      <w:r w:rsidR="00964FF5">
        <w:t xml:space="preserve">: </w:t>
      </w:r>
      <w:bookmarkStart w:id="25" w:name="Element3"/>
      <w:sdt>
        <w:sdtPr>
          <w:rPr>
            <w:highlight w:val="yellow"/>
          </w:rPr>
          <w:alias w:val="Element3"/>
          <w:tag w:val="Element3"/>
          <w:id w:val="789944021"/>
          <w:placeholder>
            <w:docPart w:val="AD36E11BA5B54ABCAB93747AD7D376CD"/>
          </w:placeholder>
        </w:sdtPr>
        <w:sdtContent>
          <w:r w:rsidR="006328F9" w:rsidRPr="005E061B">
            <w:t>Evaluate strategic product initiatives</w:t>
          </w:r>
        </w:sdtContent>
      </w:sdt>
      <w:bookmarkEnd w:id="25"/>
    </w:p>
    <w:p w:rsidR="00C13A31" w:rsidRPr="005E061B" w:rsidRDefault="00C13A31" w:rsidP="00C13A31">
      <w:pPr>
        <w:pStyle w:val="BodyCopyBold"/>
        <w:rPr>
          <w:noProof w:val="0"/>
        </w:rPr>
      </w:pPr>
      <w:r w:rsidRPr="005E061B">
        <w:rPr>
          <w:noProof w:val="0"/>
        </w:rPr>
        <w:t>Performance Criteria</w:t>
      </w:r>
    </w:p>
    <w:p w:rsidR="00C13A31" w:rsidRPr="005E061B" w:rsidRDefault="00C13A31" w:rsidP="0012258E">
      <w:pPr>
        <w:pStyle w:val="BodyCopyIndent"/>
        <w:rPr>
          <w:noProof w:val="0"/>
        </w:rPr>
      </w:pPr>
      <w:r w:rsidRPr="005E061B">
        <w:rPr>
          <w:noProof w:val="0"/>
        </w:rPr>
        <w:t>3.1</w:t>
      </w:r>
      <w:r w:rsidRPr="005E061B">
        <w:rPr>
          <w:noProof w:val="0"/>
        </w:rPr>
        <w:tab/>
      </w:r>
      <w:bookmarkStart w:id="26" w:name="Criteria31"/>
      <w:sdt>
        <w:sdtPr>
          <w:rPr>
            <w:noProof w:val="0"/>
          </w:rPr>
          <w:alias w:val="Criteria31"/>
          <w:tag w:val="Criteria31"/>
          <w:id w:val="-1489247840"/>
          <w:placeholder>
            <w:docPart w:val="AD36E11BA5B54ABCAB93747AD7D376CD"/>
          </w:placeholder>
        </w:sdtPr>
        <w:sdtContent>
          <w:r w:rsidR="00056201" w:rsidRPr="005E061B">
            <w:rPr>
              <w:noProof w:val="0"/>
            </w:rPr>
            <w:t>Record statistical data to enable evaluation against Key Performance Indicators to occur</w:t>
          </w:r>
        </w:sdtContent>
      </w:sdt>
      <w:bookmarkEnd w:id="26"/>
    </w:p>
    <w:p w:rsidR="00C13A31" w:rsidRPr="005E061B" w:rsidRDefault="00C13A31" w:rsidP="0012258E">
      <w:pPr>
        <w:pStyle w:val="BodyCopyIndent"/>
        <w:rPr>
          <w:noProof w:val="0"/>
        </w:rPr>
      </w:pPr>
      <w:r w:rsidRPr="005E061B">
        <w:rPr>
          <w:noProof w:val="0"/>
        </w:rPr>
        <w:t>3.2</w:t>
      </w:r>
      <w:r w:rsidRPr="005E061B">
        <w:rPr>
          <w:noProof w:val="0"/>
        </w:rPr>
        <w:tab/>
      </w:r>
      <w:bookmarkStart w:id="27" w:name="Criteria32"/>
      <w:sdt>
        <w:sdtPr>
          <w:rPr>
            <w:noProof w:val="0"/>
          </w:rPr>
          <w:alias w:val="Criteria32"/>
          <w:tag w:val="Criteria32"/>
          <w:id w:val="1719700368"/>
          <w:placeholder>
            <w:docPart w:val="AD36E11BA5B54ABCAB93747AD7D376CD"/>
          </w:placeholder>
        </w:sdtPr>
        <w:sdtContent>
          <w:r w:rsidR="00056201" w:rsidRPr="005E061B">
            <w:rPr>
              <w:noProof w:val="0"/>
            </w:rPr>
            <w:t>Solicit and record feedback from stakeholders</w:t>
          </w:r>
        </w:sdtContent>
      </w:sdt>
      <w:bookmarkEnd w:id="27"/>
    </w:p>
    <w:p w:rsidR="00C13A31" w:rsidRPr="005E061B" w:rsidRDefault="00C13A31" w:rsidP="0012258E">
      <w:pPr>
        <w:pStyle w:val="BodyCopyIndent"/>
        <w:rPr>
          <w:noProof w:val="0"/>
        </w:rPr>
      </w:pPr>
      <w:r w:rsidRPr="005E061B">
        <w:rPr>
          <w:noProof w:val="0"/>
        </w:rPr>
        <w:t>3.3</w:t>
      </w:r>
      <w:r w:rsidRPr="005E061B">
        <w:rPr>
          <w:noProof w:val="0"/>
        </w:rPr>
        <w:tab/>
      </w:r>
      <w:bookmarkStart w:id="28" w:name="Criteria33"/>
      <w:sdt>
        <w:sdtPr>
          <w:rPr>
            <w:noProof w:val="0"/>
          </w:rPr>
          <w:alias w:val="Criteria33"/>
          <w:tag w:val="Criteria33"/>
          <w:id w:val="3793604"/>
          <w:placeholder>
            <w:docPart w:val="AD36E11BA5B54ABCAB93747AD7D376CD"/>
          </w:placeholder>
        </w:sdtPr>
        <w:sdtContent>
          <w:r w:rsidR="00056201" w:rsidRPr="005E061B">
            <w:rPr>
              <w:noProof w:val="0"/>
            </w:rPr>
            <w:t>Compare projected outcomes against actual outcomes</w:t>
          </w:r>
        </w:sdtContent>
      </w:sdt>
      <w:bookmarkEnd w:id="28"/>
    </w:p>
    <w:p w:rsidR="00C13A31" w:rsidRPr="005E061B" w:rsidRDefault="00C13A31" w:rsidP="0012258E">
      <w:pPr>
        <w:pStyle w:val="BodyCopyIndent"/>
        <w:rPr>
          <w:noProof w:val="0"/>
        </w:rPr>
      </w:pPr>
      <w:r w:rsidRPr="005E061B">
        <w:rPr>
          <w:noProof w:val="0"/>
        </w:rPr>
        <w:t>3.4</w:t>
      </w:r>
      <w:r w:rsidRPr="005E061B">
        <w:rPr>
          <w:noProof w:val="0"/>
        </w:rPr>
        <w:tab/>
      </w:r>
      <w:bookmarkStart w:id="29" w:name="Criteria34"/>
      <w:sdt>
        <w:sdtPr>
          <w:rPr>
            <w:noProof w:val="0"/>
          </w:rPr>
          <w:alias w:val="Criteria34"/>
          <w:tag w:val="Criteria34"/>
          <w:id w:val="168526345"/>
          <w:placeholder>
            <w:docPart w:val="AD36E11BA5B54ABCAB93747AD7D376CD"/>
          </w:placeholder>
        </w:sdtPr>
        <w:sdtContent>
          <w:r w:rsidR="00056201" w:rsidRPr="005E061B">
            <w:rPr>
              <w:noProof w:val="0"/>
            </w:rPr>
            <w:t xml:space="preserve">Determine and implement changes, if </w:t>
          </w:r>
          <w:proofErr w:type="gramStart"/>
          <w:r w:rsidR="00056201" w:rsidRPr="005E061B">
            <w:rPr>
              <w:noProof w:val="0"/>
            </w:rPr>
            <w:t>any, that</w:t>
          </w:r>
          <w:proofErr w:type="gramEnd"/>
          <w:r w:rsidR="00056201" w:rsidRPr="005E061B">
            <w:rPr>
              <w:noProof w:val="0"/>
            </w:rPr>
            <w:t xml:space="preserve"> need to be made to maintain or revise the initiative</w:t>
          </w:r>
        </w:sdtContent>
      </w:sdt>
      <w:bookmarkEnd w:id="29"/>
    </w:p>
    <w:p w:rsidR="003D13A4" w:rsidRPr="005E061B" w:rsidRDefault="003D13A4" w:rsidP="00BD2681">
      <w:pPr>
        <w:pStyle w:val="BodyCopy"/>
        <w:rPr>
          <w:noProof w:val="0"/>
          <w:szCs w:val="24"/>
        </w:rPr>
      </w:pPr>
    </w:p>
    <w:p w:rsidR="003D13A4" w:rsidRPr="005E061B" w:rsidRDefault="003D13A4" w:rsidP="00BD2681">
      <w:pPr>
        <w:pStyle w:val="BodyCopy"/>
        <w:rPr>
          <w:noProof w:val="0"/>
          <w:szCs w:val="24"/>
        </w:rPr>
        <w:sectPr w:rsidR="003D13A4" w:rsidRPr="005E061B" w:rsidSect="001A29DB">
          <w:headerReference w:type="even" r:id="rId38"/>
          <w:headerReference w:type="default" r:id="rId39"/>
          <w:pgSz w:w="11906" w:h="16838"/>
          <w:pgMar w:top="1440" w:right="1440" w:bottom="1440" w:left="1440" w:header="708" w:footer="329" w:gutter="0"/>
          <w:cols w:space="708"/>
          <w:docGrid w:linePitch="360"/>
        </w:sectPr>
      </w:pPr>
    </w:p>
    <w:p w:rsidR="00A63749" w:rsidRPr="005E061B" w:rsidRDefault="00A63749" w:rsidP="00A63749">
      <w:pPr>
        <w:pStyle w:val="Heading1"/>
      </w:pPr>
      <w:bookmarkStart w:id="30" w:name="_Toc337029851"/>
      <w:bookmarkStart w:id="31" w:name="_Toc370805488"/>
      <w:bookmarkStart w:id="32" w:name="_Toc294862958"/>
      <w:bookmarkStart w:id="33" w:name="_Toc417908499"/>
      <w:r w:rsidRPr="005E061B">
        <w:t>Assessment matrix</w:t>
      </w:r>
      <w:bookmarkEnd w:id="30"/>
      <w:bookmarkEnd w:id="31"/>
      <w:bookmarkEnd w:id="33"/>
    </w:p>
    <w:p w:rsidR="00A63749" w:rsidRPr="005E061B" w:rsidRDefault="00A63749" w:rsidP="00A63749">
      <w:pPr>
        <w:pStyle w:val="BodyCopy"/>
        <w:rPr>
          <w:b/>
          <w:noProof w:val="0"/>
        </w:rPr>
      </w:pPr>
      <w:r w:rsidRPr="005E061B">
        <w:rPr>
          <w:b/>
          <w:noProof w:val="0"/>
        </w:rPr>
        <w:t>Showing mapping of Performance Criteria against Work Projects, Written Questions and Oral Questions</w:t>
      </w:r>
      <w:bookmarkEnd w:id="32"/>
    </w:p>
    <w:p w:rsidR="00AD7B23" w:rsidRPr="005E061B" w:rsidRDefault="00AD7B23" w:rsidP="00AD7B23">
      <w:pPr>
        <w:pStyle w:val="BodyCopy"/>
        <w:rPr>
          <w:b/>
          <w:noProof w:val="0"/>
        </w:rPr>
      </w:pPr>
      <w:r w:rsidRPr="005E061B">
        <w:rPr>
          <w:noProof w:val="0"/>
        </w:rPr>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62"/>
        <w:gridCol w:w="1251"/>
        <w:gridCol w:w="1328"/>
        <w:gridCol w:w="1194"/>
      </w:tblGrid>
      <w:tr w:rsidR="00A63749" w:rsidRPr="005E061B" w:rsidTr="00F814A5">
        <w:trPr>
          <w:tblHeader/>
        </w:trPr>
        <w:tc>
          <w:tcPr>
            <w:tcW w:w="4982" w:type="dxa"/>
            <w:gridSpan w:val="3"/>
            <w:tcBorders>
              <w:top w:val="nil"/>
              <w:left w:val="nil"/>
              <w:bottom w:val="single" w:sz="4" w:space="0" w:color="auto"/>
            </w:tcBorders>
          </w:tcPr>
          <w:p w:rsidR="00A63749" w:rsidRPr="005E061B" w:rsidRDefault="00A63749" w:rsidP="00F814A5">
            <w:pPr>
              <w:pStyle w:val="TableHeading"/>
              <w:rPr>
                <w:noProof w:val="0"/>
              </w:rPr>
            </w:pPr>
          </w:p>
        </w:tc>
        <w:tc>
          <w:tcPr>
            <w:tcW w:w="1251" w:type="dxa"/>
            <w:tcBorders>
              <w:bottom w:val="single" w:sz="4" w:space="0" w:color="auto"/>
            </w:tcBorders>
            <w:shd w:val="clear" w:color="auto" w:fill="E36C0A" w:themeFill="accent6" w:themeFillShade="BF"/>
          </w:tcPr>
          <w:p w:rsidR="00A63749" w:rsidRPr="005E061B" w:rsidRDefault="00A63749" w:rsidP="00A63749">
            <w:pPr>
              <w:pStyle w:val="TableHeadingCentreText"/>
              <w:rPr>
                <w:noProof w:val="0"/>
              </w:rPr>
            </w:pPr>
            <w:r w:rsidRPr="005E061B">
              <w:rPr>
                <w:noProof w:val="0"/>
              </w:rPr>
              <w:t>Work Projects</w:t>
            </w:r>
          </w:p>
        </w:tc>
        <w:tc>
          <w:tcPr>
            <w:tcW w:w="1328" w:type="dxa"/>
            <w:tcBorders>
              <w:bottom w:val="single" w:sz="4" w:space="0" w:color="auto"/>
            </w:tcBorders>
            <w:shd w:val="clear" w:color="auto" w:fill="E36C0A" w:themeFill="accent6" w:themeFillShade="BF"/>
          </w:tcPr>
          <w:p w:rsidR="00A63749" w:rsidRPr="005E061B" w:rsidRDefault="00A63749" w:rsidP="00A63749">
            <w:pPr>
              <w:pStyle w:val="TableHeadingCentreText"/>
              <w:rPr>
                <w:noProof w:val="0"/>
              </w:rPr>
            </w:pPr>
            <w:r w:rsidRPr="005E061B">
              <w:rPr>
                <w:noProof w:val="0"/>
              </w:rPr>
              <w:t>Written Questions</w:t>
            </w:r>
          </w:p>
        </w:tc>
        <w:tc>
          <w:tcPr>
            <w:tcW w:w="1194" w:type="dxa"/>
            <w:tcBorders>
              <w:bottom w:val="single" w:sz="4" w:space="0" w:color="auto"/>
            </w:tcBorders>
            <w:shd w:val="clear" w:color="auto" w:fill="E36C0A" w:themeFill="accent6" w:themeFillShade="BF"/>
          </w:tcPr>
          <w:p w:rsidR="00A63749" w:rsidRPr="005E061B" w:rsidRDefault="00A63749" w:rsidP="00A63749">
            <w:pPr>
              <w:pStyle w:val="TableHeadingCentreText"/>
              <w:rPr>
                <w:noProof w:val="0"/>
              </w:rPr>
            </w:pPr>
            <w:r w:rsidRPr="005E061B">
              <w:rPr>
                <w:noProof w:val="0"/>
              </w:rPr>
              <w:t>Oral Questions</w:t>
            </w:r>
          </w:p>
        </w:tc>
      </w:tr>
      <w:tr w:rsidR="00A63749" w:rsidRPr="005E061B" w:rsidTr="00F814A5">
        <w:tc>
          <w:tcPr>
            <w:tcW w:w="8755" w:type="dxa"/>
            <w:gridSpan w:val="6"/>
            <w:shd w:val="clear" w:color="auto" w:fill="E36C0A" w:themeFill="accent6" w:themeFillShade="BF"/>
          </w:tcPr>
          <w:p w:rsidR="00A63749" w:rsidRPr="005E061B" w:rsidRDefault="00A63749" w:rsidP="007C1CAA">
            <w:pPr>
              <w:pStyle w:val="TableHeading"/>
              <w:rPr>
                <w:noProof w:val="0"/>
              </w:rPr>
            </w:pPr>
            <w:r w:rsidRPr="005E061B">
              <w:rPr>
                <w:noProof w:val="0"/>
              </w:rPr>
              <w:t xml:space="preserve">Element 1: </w:t>
            </w:r>
            <w:r w:rsidR="00FC3B8A" w:rsidRPr="00964FF5">
              <w:rPr>
                <w:noProof w:val="0"/>
              </w:rPr>
              <w:fldChar w:fldCharType="begin"/>
            </w:r>
            <w:r w:rsidR="00FC3B8A" w:rsidRPr="00964FF5">
              <w:rPr>
                <w:noProof w:val="0"/>
              </w:rPr>
              <w:instrText xml:space="preserve"> REF  Element1  \* MERGEFORMAT </w:instrText>
            </w:r>
            <w:r w:rsidR="00FC3B8A" w:rsidRPr="00964FF5">
              <w:rPr>
                <w:noProof w:val="0"/>
              </w:rPr>
              <w:fldChar w:fldCharType="separate"/>
            </w:r>
            <w:sdt>
              <w:sdtPr>
                <w:rPr>
                  <w:noProof w:val="0"/>
                </w:rPr>
                <w:alias w:val="Element1"/>
                <w:tag w:val="Element1"/>
                <w:id w:val="-1311327695"/>
                <w:placeholder>
                  <w:docPart w:val="34B22C3394E94DE3840225CF37E88F1A"/>
                </w:placeholder>
              </w:sdtPr>
              <w:sdtContent>
                <w:r w:rsidR="008930A9" w:rsidRPr="005E061B">
                  <w:rPr>
                    <w:noProof w:val="0"/>
                  </w:rPr>
                  <w:t>Create strategic product initiatives</w:t>
                </w:r>
              </w:sdtContent>
            </w:sdt>
            <w:r w:rsidR="00FC3B8A" w:rsidRPr="00964FF5">
              <w:rPr>
                <w:noProof w:val="0"/>
              </w:rPr>
              <w:fldChar w:fldCharType="end"/>
            </w:r>
          </w:p>
        </w:tc>
      </w:tr>
      <w:tr w:rsidR="00A63749" w:rsidRPr="005E061B" w:rsidTr="00F814A5">
        <w:tc>
          <w:tcPr>
            <w:tcW w:w="606" w:type="dxa"/>
          </w:tcPr>
          <w:p w:rsidR="00A63749" w:rsidRPr="005E061B" w:rsidRDefault="00A63749" w:rsidP="00F814A5">
            <w:pPr>
              <w:pStyle w:val="TableText"/>
              <w:rPr>
                <w:noProof w:val="0"/>
              </w:rPr>
            </w:pPr>
            <w:r w:rsidRPr="005E061B">
              <w:rPr>
                <w:noProof w:val="0"/>
              </w:rPr>
              <w:t>1.1</w:t>
            </w:r>
          </w:p>
        </w:tc>
        <w:tc>
          <w:tcPr>
            <w:tcW w:w="4376" w:type="dxa"/>
            <w:gridSpan w:val="2"/>
          </w:tcPr>
          <w:p w:rsidR="00A63749" w:rsidRPr="005E061B" w:rsidRDefault="00FC3B8A" w:rsidP="00F814A5">
            <w:pPr>
              <w:pStyle w:val="TableText"/>
              <w:rPr>
                <w:noProof w:val="0"/>
              </w:rPr>
            </w:pPr>
            <w:r w:rsidRPr="005E061B">
              <w:rPr>
                <w:noProof w:val="0"/>
              </w:rPr>
              <w:fldChar w:fldCharType="begin"/>
            </w:r>
            <w:r w:rsidRPr="005E061B">
              <w:rPr>
                <w:noProof w:val="0"/>
              </w:rPr>
              <w:instrText xml:space="preserve"> REF  Criteria11  \* MERGEFORMAT </w:instrText>
            </w:r>
            <w:r w:rsidRPr="005E061B">
              <w:rPr>
                <w:noProof w:val="0"/>
              </w:rPr>
              <w:fldChar w:fldCharType="separate"/>
            </w:r>
            <w:sdt>
              <w:sdtPr>
                <w:rPr>
                  <w:noProof w:val="0"/>
                </w:rPr>
                <w:alias w:val="Criteria11"/>
                <w:tag w:val="Criteria11"/>
                <w:id w:val="-1045829727"/>
                <w:placeholder>
                  <w:docPart w:val="491C53A6280E42C48B81FAC3E82D1376"/>
                </w:placeholder>
              </w:sdtPr>
              <w:sdtContent>
                <w:r w:rsidR="008930A9" w:rsidRPr="005E061B">
                  <w:rPr>
                    <w:noProof w:val="0"/>
                  </w:rPr>
                  <w:t>Identify the context for product development</w:t>
                </w:r>
              </w:sdtContent>
            </w:sdt>
            <w:r w:rsidRPr="005E061B">
              <w:rPr>
                <w:noProof w:val="0"/>
              </w:rPr>
              <w:fldChar w:fldCharType="end"/>
            </w:r>
          </w:p>
        </w:tc>
        <w:tc>
          <w:tcPr>
            <w:tcW w:w="1251" w:type="dxa"/>
          </w:tcPr>
          <w:p w:rsidR="00A63749" w:rsidRPr="005E061B" w:rsidRDefault="00CB5571" w:rsidP="00F814A5">
            <w:pPr>
              <w:pStyle w:val="TableText"/>
              <w:jc w:val="center"/>
              <w:rPr>
                <w:noProof w:val="0"/>
              </w:rPr>
            </w:pPr>
            <w:r w:rsidRPr="005E061B">
              <w:rPr>
                <w:noProof w:val="0"/>
              </w:rPr>
              <w:t>1.1</w:t>
            </w:r>
          </w:p>
        </w:tc>
        <w:tc>
          <w:tcPr>
            <w:tcW w:w="1328" w:type="dxa"/>
          </w:tcPr>
          <w:p w:rsidR="00A63749" w:rsidRPr="005E061B" w:rsidRDefault="00CB5571" w:rsidP="00F814A5">
            <w:pPr>
              <w:pStyle w:val="TableText"/>
              <w:jc w:val="center"/>
              <w:rPr>
                <w:noProof w:val="0"/>
              </w:rPr>
            </w:pPr>
            <w:r w:rsidRPr="005E061B">
              <w:rPr>
                <w:noProof w:val="0"/>
              </w:rPr>
              <w:t>1</w:t>
            </w:r>
          </w:p>
        </w:tc>
        <w:tc>
          <w:tcPr>
            <w:tcW w:w="1194" w:type="dxa"/>
          </w:tcPr>
          <w:p w:rsidR="00A63749" w:rsidRPr="005E061B" w:rsidRDefault="00CB5571" w:rsidP="00F814A5">
            <w:pPr>
              <w:pStyle w:val="TableText"/>
              <w:jc w:val="center"/>
              <w:rPr>
                <w:noProof w:val="0"/>
              </w:rPr>
            </w:pPr>
            <w:r w:rsidRPr="005E061B">
              <w:rPr>
                <w:noProof w:val="0"/>
              </w:rPr>
              <w:t>1</w:t>
            </w:r>
          </w:p>
        </w:tc>
      </w:tr>
      <w:tr w:rsidR="00A63749" w:rsidRPr="005E061B" w:rsidTr="00F814A5">
        <w:tc>
          <w:tcPr>
            <w:tcW w:w="606" w:type="dxa"/>
          </w:tcPr>
          <w:p w:rsidR="00A63749" w:rsidRPr="005E061B" w:rsidRDefault="00A63749" w:rsidP="00F814A5">
            <w:pPr>
              <w:pStyle w:val="TableText"/>
              <w:rPr>
                <w:noProof w:val="0"/>
              </w:rPr>
            </w:pPr>
            <w:r w:rsidRPr="005E061B">
              <w:rPr>
                <w:noProof w:val="0"/>
              </w:rPr>
              <w:t>1.2</w:t>
            </w:r>
          </w:p>
        </w:tc>
        <w:tc>
          <w:tcPr>
            <w:tcW w:w="4376" w:type="dxa"/>
            <w:gridSpan w:val="2"/>
          </w:tcPr>
          <w:p w:rsidR="00A63749" w:rsidRPr="005E061B" w:rsidRDefault="00FC3B8A" w:rsidP="00F814A5">
            <w:pPr>
              <w:pStyle w:val="TableText"/>
              <w:rPr>
                <w:noProof w:val="0"/>
              </w:rPr>
            </w:pPr>
            <w:r w:rsidRPr="005E061B">
              <w:rPr>
                <w:noProof w:val="0"/>
              </w:rPr>
              <w:fldChar w:fldCharType="begin"/>
            </w:r>
            <w:r w:rsidRPr="005E061B">
              <w:rPr>
                <w:noProof w:val="0"/>
              </w:rPr>
              <w:instrText xml:space="preserve"> REF  Criteria12  \* MERGEFORMAT </w:instrText>
            </w:r>
            <w:r w:rsidRPr="005E061B">
              <w:rPr>
                <w:noProof w:val="0"/>
              </w:rPr>
              <w:fldChar w:fldCharType="separate"/>
            </w:r>
            <w:sdt>
              <w:sdtPr>
                <w:rPr>
                  <w:noProof w:val="0"/>
                </w:rPr>
                <w:alias w:val="Criteria12"/>
                <w:tag w:val="Criteria12"/>
                <w:id w:val="-711036958"/>
                <w:placeholder>
                  <w:docPart w:val="D8EAD0FFB9C441C6B116642245146306"/>
                </w:placeholder>
              </w:sdtPr>
              <w:sdtContent>
                <w:r w:rsidR="008930A9" w:rsidRPr="005E061B">
                  <w:rPr>
                    <w:noProof w:val="0"/>
                  </w:rPr>
                  <w:t>Undertake market research on identified opportunities and identified target markets</w:t>
                </w:r>
              </w:sdtContent>
            </w:sdt>
            <w:r w:rsidRPr="005E061B">
              <w:rPr>
                <w:noProof w:val="0"/>
              </w:rPr>
              <w:fldChar w:fldCharType="end"/>
            </w:r>
          </w:p>
        </w:tc>
        <w:tc>
          <w:tcPr>
            <w:tcW w:w="1251" w:type="dxa"/>
          </w:tcPr>
          <w:p w:rsidR="00A63749" w:rsidRPr="005E061B" w:rsidRDefault="00CB5571" w:rsidP="00F814A5">
            <w:pPr>
              <w:pStyle w:val="TableText"/>
              <w:jc w:val="center"/>
              <w:rPr>
                <w:noProof w:val="0"/>
              </w:rPr>
            </w:pPr>
            <w:r w:rsidRPr="005E061B">
              <w:rPr>
                <w:noProof w:val="0"/>
              </w:rPr>
              <w:t>1.2</w:t>
            </w:r>
          </w:p>
        </w:tc>
        <w:tc>
          <w:tcPr>
            <w:tcW w:w="1328" w:type="dxa"/>
          </w:tcPr>
          <w:p w:rsidR="00A63749" w:rsidRPr="005E061B" w:rsidRDefault="00CB5571" w:rsidP="00F814A5">
            <w:pPr>
              <w:pStyle w:val="TableText"/>
              <w:jc w:val="center"/>
              <w:rPr>
                <w:noProof w:val="0"/>
              </w:rPr>
            </w:pPr>
            <w:r w:rsidRPr="005E061B">
              <w:rPr>
                <w:noProof w:val="0"/>
              </w:rPr>
              <w:t>2</w:t>
            </w:r>
          </w:p>
        </w:tc>
        <w:tc>
          <w:tcPr>
            <w:tcW w:w="1194" w:type="dxa"/>
          </w:tcPr>
          <w:p w:rsidR="00A63749" w:rsidRPr="005E061B" w:rsidRDefault="00CB5571" w:rsidP="00F814A5">
            <w:pPr>
              <w:pStyle w:val="TableText"/>
              <w:jc w:val="center"/>
              <w:rPr>
                <w:noProof w:val="0"/>
              </w:rPr>
            </w:pPr>
            <w:r w:rsidRPr="005E061B">
              <w:rPr>
                <w:noProof w:val="0"/>
              </w:rPr>
              <w:t>2</w:t>
            </w:r>
          </w:p>
        </w:tc>
      </w:tr>
      <w:tr w:rsidR="00A63749" w:rsidRPr="005E061B" w:rsidTr="00F814A5">
        <w:tc>
          <w:tcPr>
            <w:tcW w:w="606" w:type="dxa"/>
          </w:tcPr>
          <w:p w:rsidR="00A63749" w:rsidRPr="005E061B" w:rsidRDefault="00A63749" w:rsidP="00F814A5">
            <w:pPr>
              <w:pStyle w:val="TableText"/>
              <w:rPr>
                <w:noProof w:val="0"/>
              </w:rPr>
            </w:pPr>
            <w:r w:rsidRPr="005E061B">
              <w:rPr>
                <w:noProof w:val="0"/>
              </w:rPr>
              <w:t>1.3</w:t>
            </w:r>
          </w:p>
        </w:tc>
        <w:tc>
          <w:tcPr>
            <w:tcW w:w="4376" w:type="dxa"/>
            <w:gridSpan w:val="2"/>
          </w:tcPr>
          <w:p w:rsidR="00A63749" w:rsidRPr="005E061B" w:rsidRDefault="00FC3B8A" w:rsidP="00F814A5">
            <w:pPr>
              <w:pStyle w:val="TableText"/>
              <w:rPr>
                <w:noProof w:val="0"/>
              </w:rPr>
            </w:pPr>
            <w:r w:rsidRPr="005E061B">
              <w:rPr>
                <w:noProof w:val="0"/>
              </w:rPr>
              <w:fldChar w:fldCharType="begin"/>
            </w:r>
            <w:r w:rsidRPr="005E061B">
              <w:rPr>
                <w:noProof w:val="0"/>
              </w:rPr>
              <w:instrText xml:space="preserve"> REF  Criteria13  \* MERGEFORMAT </w:instrText>
            </w:r>
            <w:r w:rsidRPr="005E061B">
              <w:rPr>
                <w:noProof w:val="0"/>
              </w:rPr>
              <w:fldChar w:fldCharType="separate"/>
            </w:r>
            <w:sdt>
              <w:sdtPr>
                <w:rPr>
                  <w:noProof w:val="0"/>
                </w:rPr>
                <w:alias w:val="Criteria13"/>
                <w:tag w:val="Criteria13"/>
                <w:id w:val="-48071135"/>
                <w:placeholder>
                  <w:docPart w:val="EDE4F3AD3F6A4B919B0FB86CBB3E3398"/>
                </w:placeholder>
              </w:sdtPr>
              <w:sdtContent>
                <w:r w:rsidR="008930A9" w:rsidRPr="005E061B">
                  <w:rPr>
                    <w:noProof w:val="0"/>
                  </w:rPr>
                  <w:t>Determine product life cycle issues that apply to identified opportunities and products</w:t>
                </w:r>
              </w:sdtContent>
            </w:sdt>
            <w:r w:rsidRPr="005E061B">
              <w:rPr>
                <w:noProof w:val="0"/>
              </w:rPr>
              <w:fldChar w:fldCharType="end"/>
            </w:r>
          </w:p>
        </w:tc>
        <w:tc>
          <w:tcPr>
            <w:tcW w:w="1251" w:type="dxa"/>
          </w:tcPr>
          <w:p w:rsidR="00A63749" w:rsidRPr="005E061B" w:rsidRDefault="00CB5571" w:rsidP="00F814A5">
            <w:pPr>
              <w:pStyle w:val="TableText"/>
              <w:jc w:val="center"/>
              <w:rPr>
                <w:noProof w:val="0"/>
              </w:rPr>
            </w:pPr>
            <w:r w:rsidRPr="005E061B">
              <w:rPr>
                <w:noProof w:val="0"/>
              </w:rPr>
              <w:t>1.3</w:t>
            </w:r>
          </w:p>
        </w:tc>
        <w:tc>
          <w:tcPr>
            <w:tcW w:w="1328" w:type="dxa"/>
          </w:tcPr>
          <w:p w:rsidR="00A63749" w:rsidRPr="005E061B" w:rsidRDefault="00CB5571" w:rsidP="00F814A5">
            <w:pPr>
              <w:pStyle w:val="TableText"/>
              <w:jc w:val="center"/>
              <w:rPr>
                <w:noProof w:val="0"/>
              </w:rPr>
            </w:pPr>
            <w:r w:rsidRPr="005E061B">
              <w:rPr>
                <w:noProof w:val="0"/>
              </w:rPr>
              <w:t>3</w:t>
            </w:r>
          </w:p>
        </w:tc>
        <w:tc>
          <w:tcPr>
            <w:tcW w:w="1194" w:type="dxa"/>
          </w:tcPr>
          <w:p w:rsidR="00A63749" w:rsidRPr="005E061B" w:rsidRDefault="00CB5571" w:rsidP="00F814A5">
            <w:pPr>
              <w:pStyle w:val="TableText"/>
              <w:jc w:val="center"/>
              <w:rPr>
                <w:noProof w:val="0"/>
              </w:rPr>
            </w:pPr>
            <w:r w:rsidRPr="005E061B">
              <w:rPr>
                <w:noProof w:val="0"/>
              </w:rPr>
              <w:t>3</w:t>
            </w:r>
          </w:p>
        </w:tc>
      </w:tr>
      <w:tr w:rsidR="00A63749" w:rsidRPr="005E061B" w:rsidTr="00F814A5">
        <w:tc>
          <w:tcPr>
            <w:tcW w:w="606" w:type="dxa"/>
          </w:tcPr>
          <w:p w:rsidR="00A63749" w:rsidRPr="005E061B" w:rsidRDefault="00A63749" w:rsidP="00F814A5">
            <w:pPr>
              <w:pStyle w:val="TableText"/>
              <w:rPr>
                <w:noProof w:val="0"/>
              </w:rPr>
            </w:pPr>
            <w:r w:rsidRPr="005E061B">
              <w:rPr>
                <w:noProof w:val="0"/>
              </w:rPr>
              <w:t>1.4</w:t>
            </w:r>
          </w:p>
        </w:tc>
        <w:tc>
          <w:tcPr>
            <w:tcW w:w="4376" w:type="dxa"/>
            <w:gridSpan w:val="2"/>
          </w:tcPr>
          <w:p w:rsidR="00A63749" w:rsidRPr="005E061B" w:rsidRDefault="00FC3B8A" w:rsidP="00F814A5">
            <w:pPr>
              <w:pStyle w:val="TableText"/>
              <w:rPr>
                <w:noProof w:val="0"/>
              </w:rPr>
            </w:pPr>
            <w:r w:rsidRPr="005E061B">
              <w:rPr>
                <w:noProof w:val="0"/>
              </w:rPr>
              <w:fldChar w:fldCharType="begin"/>
            </w:r>
            <w:r w:rsidRPr="005E061B">
              <w:rPr>
                <w:noProof w:val="0"/>
              </w:rPr>
              <w:instrText xml:space="preserve"> REF  Criteria14  \* MERGEFORMAT </w:instrText>
            </w:r>
            <w:r w:rsidRPr="005E061B">
              <w:rPr>
                <w:noProof w:val="0"/>
              </w:rPr>
              <w:fldChar w:fldCharType="separate"/>
            </w:r>
            <w:sdt>
              <w:sdtPr>
                <w:rPr>
                  <w:noProof w:val="0"/>
                </w:rPr>
                <w:alias w:val="Criteria14"/>
                <w:tag w:val="Criteria14"/>
                <w:id w:val="-457653752"/>
                <w:placeholder>
                  <w:docPart w:val="0489765541D24ED8AD7B4246434DF93E"/>
                </w:placeholder>
              </w:sdtPr>
              <w:sdtContent>
                <w:r w:rsidR="008930A9" w:rsidRPr="005E061B">
                  <w:rPr>
                    <w:noProof w:val="0"/>
                  </w:rPr>
                  <w:t>Determine financial issues that relate to the development of product initiatives</w:t>
                </w:r>
              </w:sdtContent>
            </w:sdt>
            <w:r w:rsidRPr="005E061B">
              <w:rPr>
                <w:noProof w:val="0"/>
              </w:rPr>
              <w:fldChar w:fldCharType="end"/>
            </w:r>
          </w:p>
        </w:tc>
        <w:tc>
          <w:tcPr>
            <w:tcW w:w="1251" w:type="dxa"/>
          </w:tcPr>
          <w:p w:rsidR="00A63749" w:rsidRPr="005E061B" w:rsidRDefault="00CB5571" w:rsidP="00F814A5">
            <w:pPr>
              <w:pStyle w:val="TableText"/>
              <w:jc w:val="center"/>
              <w:rPr>
                <w:noProof w:val="0"/>
              </w:rPr>
            </w:pPr>
            <w:r w:rsidRPr="005E061B">
              <w:rPr>
                <w:noProof w:val="0"/>
              </w:rPr>
              <w:t>1.4</w:t>
            </w:r>
          </w:p>
        </w:tc>
        <w:tc>
          <w:tcPr>
            <w:tcW w:w="1328" w:type="dxa"/>
          </w:tcPr>
          <w:p w:rsidR="00A63749" w:rsidRPr="005E061B" w:rsidRDefault="00CB5571" w:rsidP="00F814A5">
            <w:pPr>
              <w:pStyle w:val="TableText"/>
              <w:jc w:val="center"/>
              <w:rPr>
                <w:noProof w:val="0"/>
              </w:rPr>
            </w:pPr>
            <w:r w:rsidRPr="005E061B">
              <w:rPr>
                <w:noProof w:val="0"/>
              </w:rPr>
              <w:t>4</w:t>
            </w:r>
          </w:p>
        </w:tc>
        <w:tc>
          <w:tcPr>
            <w:tcW w:w="1194" w:type="dxa"/>
          </w:tcPr>
          <w:p w:rsidR="00A63749" w:rsidRPr="005E061B" w:rsidRDefault="00CB5571" w:rsidP="00F814A5">
            <w:pPr>
              <w:pStyle w:val="TableText"/>
              <w:jc w:val="center"/>
              <w:rPr>
                <w:noProof w:val="0"/>
              </w:rPr>
            </w:pPr>
            <w:r w:rsidRPr="005E061B">
              <w:rPr>
                <w:noProof w:val="0"/>
              </w:rPr>
              <w:t>4</w:t>
            </w:r>
          </w:p>
        </w:tc>
      </w:tr>
      <w:tr w:rsidR="00A63749" w:rsidRPr="005E061B" w:rsidTr="00F814A5">
        <w:tc>
          <w:tcPr>
            <w:tcW w:w="606" w:type="dxa"/>
          </w:tcPr>
          <w:p w:rsidR="00A63749" w:rsidRPr="005E061B" w:rsidRDefault="00A63749" w:rsidP="00F814A5">
            <w:pPr>
              <w:pStyle w:val="TableText"/>
              <w:rPr>
                <w:noProof w:val="0"/>
              </w:rPr>
            </w:pPr>
            <w:r w:rsidRPr="005E061B">
              <w:rPr>
                <w:noProof w:val="0"/>
              </w:rPr>
              <w:t>1.5</w:t>
            </w:r>
          </w:p>
        </w:tc>
        <w:tc>
          <w:tcPr>
            <w:tcW w:w="4376" w:type="dxa"/>
            <w:gridSpan w:val="2"/>
          </w:tcPr>
          <w:p w:rsidR="00A63749" w:rsidRPr="005E061B" w:rsidRDefault="00FC3B8A" w:rsidP="00F814A5">
            <w:pPr>
              <w:pStyle w:val="TableText"/>
              <w:rPr>
                <w:noProof w:val="0"/>
              </w:rPr>
            </w:pPr>
            <w:r w:rsidRPr="005E061B">
              <w:rPr>
                <w:noProof w:val="0"/>
              </w:rPr>
              <w:fldChar w:fldCharType="begin"/>
            </w:r>
            <w:r w:rsidRPr="005E061B">
              <w:rPr>
                <w:noProof w:val="0"/>
              </w:rPr>
              <w:instrText xml:space="preserve"> REF  Criteria15  \* MERGEFORMAT </w:instrText>
            </w:r>
            <w:r w:rsidRPr="005E061B">
              <w:rPr>
                <w:noProof w:val="0"/>
              </w:rPr>
              <w:fldChar w:fldCharType="separate"/>
            </w:r>
            <w:sdt>
              <w:sdtPr>
                <w:rPr>
                  <w:noProof w:val="0"/>
                </w:rPr>
                <w:alias w:val="Criteria15"/>
                <w:tag w:val="Criteria15"/>
                <w:id w:val="859856199"/>
                <w:placeholder>
                  <w:docPart w:val="2AF5B602D9CF4E189E963C58D573CBAC"/>
                </w:placeholder>
              </w:sdtPr>
              <w:sdtContent>
                <w:r w:rsidR="008930A9" w:rsidRPr="005E061B">
                  <w:rPr>
                    <w:noProof w:val="0"/>
                  </w:rPr>
                  <w:t>Research product development opportunities that align with the context that applies</w:t>
                </w:r>
              </w:sdtContent>
            </w:sdt>
            <w:r w:rsidRPr="005E061B">
              <w:rPr>
                <w:noProof w:val="0"/>
              </w:rPr>
              <w:fldChar w:fldCharType="end"/>
            </w:r>
          </w:p>
        </w:tc>
        <w:tc>
          <w:tcPr>
            <w:tcW w:w="1251" w:type="dxa"/>
          </w:tcPr>
          <w:p w:rsidR="00A63749" w:rsidRPr="005E061B" w:rsidRDefault="00CB5571" w:rsidP="00F814A5">
            <w:pPr>
              <w:pStyle w:val="TableText"/>
              <w:jc w:val="center"/>
              <w:rPr>
                <w:noProof w:val="0"/>
              </w:rPr>
            </w:pPr>
            <w:r w:rsidRPr="005E061B">
              <w:rPr>
                <w:noProof w:val="0"/>
              </w:rPr>
              <w:t>1.5</w:t>
            </w:r>
          </w:p>
        </w:tc>
        <w:tc>
          <w:tcPr>
            <w:tcW w:w="1328" w:type="dxa"/>
          </w:tcPr>
          <w:p w:rsidR="00A63749" w:rsidRPr="005E061B" w:rsidRDefault="00CB5571" w:rsidP="00F814A5">
            <w:pPr>
              <w:pStyle w:val="TableText"/>
              <w:jc w:val="center"/>
              <w:rPr>
                <w:noProof w:val="0"/>
              </w:rPr>
            </w:pPr>
            <w:r w:rsidRPr="005E061B">
              <w:rPr>
                <w:noProof w:val="0"/>
              </w:rPr>
              <w:t>5</w:t>
            </w:r>
          </w:p>
        </w:tc>
        <w:tc>
          <w:tcPr>
            <w:tcW w:w="1194" w:type="dxa"/>
          </w:tcPr>
          <w:p w:rsidR="00A63749" w:rsidRPr="005E061B" w:rsidRDefault="00CB5571" w:rsidP="00F814A5">
            <w:pPr>
              <w:pStyle w:val="TableText"/>
              <w:jc w:val="center"/>
              <w:rPr>
                <w:noProof w:val="0"/>
              </w:rPr>
            </w:pPr>
            <w:r w:rsidRPr="005E061B">
              <w:rPr>
                <w:noProof w:val="0"/>
              </w:rPr>
              <w:t>5</w:t>
            </w:r>
          </w:p>
        </w:tc>
      </w:tr>
      <w:tr w:rsidR="00A63749" w:rsidRPr="005E061B" w:rsidTr="00F814A5">
        <w:tc>
          <w:tcPr>
            <w:tcW w:w="606" w:type="dxa"/>
          </w:tcPr>
          <w:p w:rsidR="00A63749" w:rsidRPr="005E061B" w:rsidRDefault="00A63749" w:rsidP="00F814A5">
            <w:pPr>
              <w:pStyle w:val="TableText"/>
              <w:rPr>
                <w:noProof w:val="0"/>
              </w:rPr>
            </w:pPr>
            <w:r w:rsidRPr="005E061B">
              <w:rPr>
                <w:noProof w:val="0"/>
              </w:rPr>
              <w:t>1.6</w:t>
            </w:r>
          </w:p>
        </w:tc>
        <w:tc>
          <w:tcPr>
            <w:tcW w:w="4376" w:type="dxa"/>
            <w:gridSpan w:val="2"/>
          </w:tcPr>
          <w:p w:rsidR="00A63749" w:rsidRPr="005E061B" w:rsidRDefault="00FC3B8A" w:rsidP="00F814A5">
            <w:pPr>
              <w:pStyle w:val="TableText"/>
              <w:rPr>
                <w:noProof w:val="0"/>
              </w:rPr>
            </w:pPr>
            <w:r w:rsidRPr="005E061B">
              <w:rPr>
                <w:noProof w:val="0"/>
              </w:rPr>
              <w:fldChar w:fldCharType="begin"/>
            </w:r>
            <w:r w:rsidRPr="005E061B">
              <w:rPr>
                <w:noProof w:val="0"/>
              </w:rPr>
              <w:instrText xml:space="preserve"> REF  Criteria16  \* MERGEFORMAT </w:instrText>
            </w:r>
            <w:r w:rsidRPr="005E061B">
              <w:rPr>
                <w:noProof w:val="0"/>
              </w:rPr>
              <w:fldChar w:fldCharType="separate"/>
            </w:r>
            <w:sdt>
              <w:sdtPr>
                <w:rPr>
                  <w:noProof w:val="0"/>
                </w:rPr>
                <w:alias w:val="Criteria16"/>
                <w:tag w:val="Criteria16"/>
                <w:id w:val="-1638251415"/>
                <w:placeholder>
                  <w:docPart w:val="3614937F79EC4EC08E8DC7A5AC51D74D"/>
                </w:placeholder>
              </w:sdtPr>
              <w:sdtContent>
                <w:r w:rsidR="008930A9" w:rsidRPr="005E061B">
                  <w:rPr>
                    <w:noProof w:val="0"/>
                  </w:rPr>
                  <w:t>Develop product development plans reflecting research information and business objectives</w:t>
                </w:r>
              </w:sdtContent>
            </w:sdt>
            <w:r w:rsidRPr="005E061B">
              <w:rPr>
                <w:noProof w:val="0"/>
              </w:rPr>
              <w:fldChar w:fldCharType="end"/>
            </w:r>
          </w:p>
        </w:tc>
        <w:tc>
          <w:tcPr>
            <w:tcW w:w="1251" w:type="dxa"/>
          </w:tcPr>
          <w:p w:rsidR="00A63749" w:rsidRPr="005E061B" w:rsidRDefault="00CB5571" w:rsidP="00F814A5">
            <w:pPr>
              <w:pStyle w:val="TableText"/>
              <w:jc w:val="center"/>
              <w:rPr>
                <w:noProof w:val="0"/>
              </w:rPr>
            </w:pPr>
            <w:r w:rsidRPr="005E061B">
              <w:rPr>
                <w:noProof w:val="0"/>
              </w:rPr>
              <w:t>1.6</w:t>
            </w:r>
          </w:p>
        </w:tc>
        <w:tc>
          <w:tcPr>
            <w:tcW w:w="1328" w:type="dxa"/>
          </w:tcPr>
          <w:p w:rsidR="00A63749" w:rsidRPr="005E061B" w:rsidRDefault="00CB5571" w:rsidP="00F814A5">
            <w:pPr>
              <w:pStyle w:val="TableText"/>
              <w:jc w:val="center"/>
              <w:rPr>
                <w:noProof w:val="0"/>
              </w:rPr>
            </w:pPr>
            <w:r w:rsidRPr="005E061B">
              <w:rPr>
                <w:noProof w:val="0"/>
              </w:rPr>
              <w:t>6</w:t>
            </w:r>
          </w:p>
        </w:tc>
        <w:tc>
          <w:tcPr>
            <w:tcW w:w="1194" w:type="dxa"/>
          </w:tcPr>
          <w:p w:rsidR="00A63749" w:rsidRPr="005E061B" w:rsidRDefault="00CB5571" w:rsidP="00F814A5">
            <w:pPr>
              <w:pStyle w:val="TableText"/>
              <w:jc w:val="center"/>
              <w:rPr>
                <w:noProof w:val="0"/>
              </w:rPr>
            </w:pPr>
            <w:r w:rsidRPr="005E061B">
              <w:rPr>
                <w:noProof w:val="0"/>
              </w:rPr>
              <w:t>6</w:t>
            </w:r>
          </w:p>
        </w:tc>
      </w:tr>
      <w:tr w:rsidR="00A63749" w:rsidRPr="005E061B" w:rsidTr="00F814A5">
        <w:tc>
          <w:tcPr>
            <w:tcW w:w="606" w:type="dxa"/>
            <w:tcBorders>
              <w:top w:val="single" w:sz="4" w:space="0" w:color="auto"/>
              <w:left w:val="single" w:sz="4" w:space="0" w:color="auto"/>
              <w:bottom w:val="single" w:sz="4" w:space="0" w:color="auto"/>
              <w:right w:val="single" w:sz="4" w:space="0" w:color="auto"/>
            </w:tcBorders>
          </w:tcPr>
          <w:p w:rsidR="00A63749" w:rsidRPr="005E061B" w:rsidRDefault="00A63749" w:rsidP="00F814A5">
            <w:pPr>
              <w:pStyle w:val="TableText"/>
              <w:rPr>
                <w:noProof w:val="0"/>
              </w:rPr>
            </w:pPr>
            <w:r w:rsidRPr="005E061B">
              <w:rPr>
                <w:noProof w:val="0"/>
              </w:rPr>
              <w:t>1.7</w:t>
            </w:r>
          </w:p>
        </w:tc>
        <w:tc>
          <w:tcPr>
            <w:tcW w:w="4376" w:type="dxa"/>
            <w:gridSpan w:val="2"/>
            <w:tcBorders>
              <w:top w:val="single" w:sz="4" w:space="0" w:color="auto"/>
              <w:left w:val="single" w:sz="4" w:space="0" w:color="auto"/>
              <w:bottom w:val="single" w:sz="4" w:space="0" w:color="auto"/>
              <w:right w:val="single" w:sz="4" w:space="0" w:color="auto"/>
            </w:tcBorders>
          </w:tcPr>
          <w:p w:rsidR="00A63749" w:rsidRPr="005E061B" w:rsidRDefault="00FC3B8A" w:rsidP="00F814A5">
            <w:pPr>
              <w:pStyle w:val="TableText"/>
              <w:rPr>
                <w:noProof w:val="0"/>
              </w:rPr>
            </w:pPr>
            <w:r w:rsidRPr="005E061B">
              <w:rPr>
                <w:noProof w:val="0"/>
              </w:rPr>
              <w:fldChar w:fldCharType="begin"/>
            </w:r>
            <w:r w:rsidRPr="005E061B">
              <w:rPr>
                <w:noProof w:val="0"/>
              </w:rPr>
              <w:instrText xml:space="preserve"> REF  Criteria17  \* MERGEFORMAT </w:instrText>
            </w:r>
            <w:r w:rsidRPr="005E061B">
              <w:rPr>
                <w:noProof w:val="0"/>
              </w:rPr>
              <w:fldChar w:fldCharType="separate"/>
            </w:r>
            <w:sdt>
              <w:sdtPr>
                <w:rPr>
                  <w:noProof w:val="0"/>
                </w:rPr>
                <w:alias w:val="Criteria17"/>
                <w:tag w:val="Criteria17"/>
                <w:id w:val="1888680418"/>
                <w:placeholder>
                  <w:docPart w:val="D685BBA1F6D74CA8ABABFEFD661A88AC"/>
                </w:placeholder>
              </w:sdtPr>
              <w:sdtContent>
                <w:r w:rsidR="008930A9" w:rsidRPr="005E061B">
                  <w:rPr>
                    <w:noProof w:val="0"/>
                  </w:rPr>
                  <w:t>Produce the identified product or service initiative</w:t>
                </w:r>
              </w:sdtContent>
            </w:sdt>
            <w:r w:rsidRPr="005E061B">
              <w:rPr>
                <w:noProof w:val="0"/>
              </w:rPr>
              <w:fldChar w:fldCharType="end"/>
            </w:r>
          </w:p>
        </w:tc>
        <w:tc>
          <w:tcPr>
            <w:tcW w:w="1251" w:type="dxa"/>
            <w:tcBorders>
              <w:top w:val="single" w:sz="4" w:space="0" w:color="auto"/>
              <w:left w:val="single" w:sz="4" w:space="0" w:color="auto"/>
              <w:bottom w:val="single" w:sz="4" w:space="0" w:color="auto"/>
              <w:right w:val="single" w:sz="4" w:space="0" w:color="auto"/>
            </w:tcBorders>
          </w:tcPr>
          <w:p w:rsidR="00A63749" w:rsidRPr="005E061B" w:rsidRDefault="00CB5571" w:rsidP="00F814A5">
            <w:pPr>
              <w:pStyle w:val="TableText"/>
              <w:jc w:val="center"/>
              <w:rPr>
                <w:noProof w:val="0"/>
              </w:rPr>
            </w:pPr>
            <w:r w:rsidRPr="005E061B">
              <w:rPr>
                <w:noProof w:val="0"/>
              </w:rPr>
              <w:t>1.7</w:t>
            </w:r>
          </w:p>
        </w:tc>
        <w:tc>
          <w:tcPr>
            <w:tcW w:w="1328" w:type="dxa"/>
            <w:tcBorders>
              <w:top w:val="single" w:sz="4" w:space="0" w:color="auto"/>
              <w:left w:val="single" w:sz="4" w:space="0" w:color="auto"/>
              <w:bottom w:val="single" w:sz="4" w:space="0" w:color="auto"/>
              <w:right w:val="single" w:sz="4" w:space="0" w:color="auto"/>
            </w:tcBorders>
          </w:tcPr>
          <w:p w:rsidR="00A63749" w:rsidRPr="005E061B" w:rsidRDefault="00CB5571" w:rsidP="00F814A5">
            <w:pPr>
              <w:pStyle w:val="TableText"/>
              <w:jc w:val="center"/>
              <w:rPr>
                <w:noProof w:val="0"/>
              </w:rPr>
            </w:pPr>
            <w:r w:rsidRPr="005E061B">
              <w:rPr>
                <w:noProof w:val="0"/>
              </w:rPr>
              <w:t>7</w:t>
            </w:r>
          </w:p>
        </w:tc>
        <w:tc>
          <w:tcPr>
            <w:tcW w:w="1194" w:type="dxa"/>
            <w:tcBorders>
              <w:top w:val="single" w:sz="4" w:space="0" w:color="auto"/>
              <w:left w:val="single" w:sz="4" w:space="0" w:color="auto"/>
              <w:bottom w:val="single" w:sz="4" w:space="0" w:color="auto"/>
              <w:right w:val="single" w:sz="4" w:space="0" w:color="auto"/>
            </w:tcBorders>
          </w:tcPr>
          <w:p w:rsidR="00A63749" w:rsidRPr="005E061B" w:rsidRDefault="00CB5571" w:rsidP="00F814A5">
            <w:pPr>
              <w:pStyle w:val="TableText"/>
              <w:jc w:val="center"/>
              <w:rPr>
                <w:noProof w:val="0"/>
              </w:rPr>
            </w:pPr>
            <w:r w:rsidRPr="005E061B">
              <w:rPr>
                <w:noProof w:val="0"/>
              </w:rPr>
              <w:t>7</w:t>
            </w:r>
          </w:p>
        </w:tc>
      </w:tr>
      <w:tr w:rsidR="00A63749" w:rsidRPr="005E061B" w:rsidTr="00F814A5">
        <w:tc>
          <w:tcPr>
            <w:tcW w:w="8755" w:type="dxa"/>
            <w:gridSpan w:val="6"/>
            <w:shd w:val="clear" w:color="auto" w:fill="E36C0A" w:themeFill="accent6" w:themeFillShade="BF"/>
          </w:tcPr>
          <w:p w:rsidR="00A63749" w:rsidRPr="005E061B" w:rsidRDefault="00A63749" w:rsidP="002B0A73">
            <w:pPr>
              <w:pStyle w:val="TableHeading"/>
              <w:rPr>
                <w:noProof w:val="0"/>
              </w:rPr>
            </w:pPr>
            <w:r w:rsidRPr="005E061B">
              <w:rPr>
                <w:noProof w:val="0"/>
              </w:rPr>
              <w:t xml:space="preserve">Element 2: </w:t>
            </w:r>
            <w:r w:rsidR="00FC3B8A" w:rsidRPr="005E061B">
              <w:rPr>
                <w:noProof w:val="0"/>
              </w:rPr>
              <w:fldChar w:fldCharType="begin"/>
            </w:r>
            <w:r w:rsidR="00FC3B8A" w:rsidRPr="005E061B">
              <w:rPr>
                <w:noProof w:val="0"/>
              </w:rPr>
              <w:instrText xml:space="preserve"> REF  Element2  \* MERGEFORMAT </w:instrText>
            </w:r>
            <w:r w:rsidR="00FC3B8A" w:rsidRPr="005E061B">
              <w:rPr>
                <w:noProof w:val="0"/>
              </w:rPr>
              <w:fldChar w:fldCharType="separate"/>
            </w:r>
            <w:sdt>
              <w:sdtPr>
                <w:rPr>
                  <w:noProof w:val="0"/>
                  <w:highlight w:val="yellow"/>
                </w:rPr>
                <w:alias w:val="Element2"/>
                <w:tag w:val="Element2"/>
                <w:id w:val="-2067176654"/>
                <w:placeholder>
                  <w:docPart w:val="5191B7E4A10A401C95635FB765F43DA5"/>
                </w:placeholder>
              </w:sdtPr>
              <w:sdtContent>
                <w:r w:rsidR="008930A9" w:rsidRPr="005E061B">
                  <w:rPr>
                    <w:noProof w:val="0"/>
                  </w:rPr>
                  <w:t>Implement strategic product initiatives</w:t>
                </w:r>
              </w:sdtContent>
            </w:sdt>
            <w:r w:rsidR="00FC3B8A" w:rsidRPr="005E061B">
              <w:rPr>
                <w:noProof w:val="0"/>
                <w:highlight w:val="yellow"/>
              </w:rPr>
              <w:fldChar w:fldCharType="end"/>
            </w:r>
          </w:p>
        </w:tc>
      </w:tr>
      <w:tr w:rsidR="00A63749" w:rsidRPr="005E061B" w:rsidTr="00F814A5">
        <w:tc>
          <w:tcPr>
            <w:tcW w:w="620" w:type="dxa"/>
            <w:gridSpan w:val="2"/>
          </w:tcPr>
          <w:p w:rsidR="00A63749" w:rsidRPr="005E061B" w:rsidRDefault="00A63749" w:rsidP="002B0A73">
            <w:pPr>
              <w:pStyle w:val="TableText"/>
              <w:rPr>
                <w:noProof w:val="0"/>
              </w:rPr>
            </w:pPr>
            <w:r w:rsidRPr="005E061B">
              <w:rPr>
                <w:noProof w:val="0"/>
              </w:rPr>
              <w:t>2.1</w:t>
            </w:r>
          </w:p>
        </w:tc>
        <w:tc>
          <w:tcPr>
            <w:tcW w:w="4362" w:type="dxa"/>
            <w:vAlign w:val="center"/>
          </w:tcPr>
          <w:p w:rsidR="00A63749" w:rsidRPr="005E061B" w:rsidRDefault="00FC3B8A" w:rsidP="002B0A73">
            <w:pPr>
              <w:pStyle w:val="TableText"/>
              <w:rPr>
                <w:noProof w:val="0"/>
              </w:rPr>
            </w:pPr>
            <w:r w:rsidRPr="005E061B">
              <w:rPr>
                <w:noProof w:val="0"/>
              </w:rPr>
              <w:fldChar w:fldCharType="begin"/>
            </w:r>
            <w:r w:rsidRPr="005E061B">
              <w:rPr>
                <w:noProof w:val="0"/>
              </w:rPr>
              <w:instrText xml:space="preserve"> REF  Criteria21  \* MERGEFORMAT </w:instrText>
            </w:r>
            <w:r w:rsidRPr="005E061B">
              <w:rPr>
                <w:noProof w:val="0"/>
              </w:rPr>
              <w:fldChar w:fldCharType="separate"/>
            </w:r>
            <w:sdt>
              <w:sdtPr>
                <w:rPr>
                  <w:noProof w:val="0"/>
                </w:rPr>
                <w:alias w:val="Criteria21"/>
                <w:tag w:val="Criteria21"/>
                <w:id w:val="2100674262"/>
                <w:placeholder>
                  <w:docPart w:val="4E604097A7AB444A8135D40698D69F53"/>
                </w:placeholder>
              </w:sdtPr>
              <w:sdtContent>
                <w:r w:rsidR="008930A9" w:rsidRPr="005E061B">
                  <w:rPr>
                    <w:noProof w:val="0"/>
                  </w:rPr>
                  <w:t>Trial the initiative in accordance with established plans</w:t>
                </w:r>
              </w:sdtContent>
            </w:sdt>
            <w:r w:rsidRPr="005E061B">
              <w:rPr>
                <w:noProof w:val="0"/>
              </w:rPr>
              <w:fldChar w:fldCharType="end"/>
            </w:r>
          </w:p>
        </w:tc>
        <w:tc>
          <w:tcPr>
            <w:tcW w:w="1251" w:type="dxa"/>
            <w:vAlign w:val="center"/>
          </w:tcPr>
          <w:p w:rsidR="00A63749" w:rsidRPr="005E061B" w:rsidRDefault="00CB5571" w:rsidP="002B0A73">
            <w:pPr>
              <w:pStyle w:val="TableText"/>
              <w:jc w:val="center"/>
              <w:rPr>
                <w:noProof w:val="0"/>
              </w:rPr>
            </w:pPr>
            <w:r w:rsidRPr="005E061B">
              <w:rPr>
                <w:noProof w:val="0"/>
              </w:rPr>
              <w:t>2.1</w:t>
            </w:r>
          </w:p>
        </w:tc>
        <w:tc>
          <w:tcPr>
            <w:tcW w:w="1328" w:type="dxa"/>
            <w:vAlign w:val="center"/>
          </w:tcPr>
          <w:p w:rsidR="00A63749" w:rsidRPr="005E061B" w:rsidRDefault="00CB5571" w:rsidP="002B0A73">
            <w:pPr>
              <w:pStyle w:val="TableText"/>
              <w:jc w:val="center"/>
              <w:rPr>
                <w:noProof w:val="0"/>
              </w:rPr>
            </w:pPr>
            <w:r w:rsidRPr="005E061B">
              <w:rPr>
                <w:noProof w:val="0"/>
              </w:rPr>
              <w:t>8</w:t>
            </w:r>
          </w:p>
        </w:tc>
        <w:tc>
          <w:tcPr>
            <w:tcW w:w="1194" w:type="dxa"/>
            <w:vAlign w:val="center"/>
          </w:tcPr>
          <w:p w:rsidR="00A63749" w:rsidRPr="005E061B" w:rsidRDefault="00CB5571" w:rsidP="002B0A73">
            <w:pPr>
              <w:pStyle w:val="TableText"/>
              <w:jc w:val="center"/>
              <w:rPr>
                <w:noProof w:val="0"/>
              </w:rPr>
            </w:pPr>
            <w:r w:rsidRPr="005E061B">
              <w:rPr>
                <w:noProof w:val="0"/>
              </w:rPr>
              <w:t>8</w:t>
            </w:r>
          </w:p>
        </w:tc>
      </w:tr>
      <w:tr w:rsidR="00A63749" w:rsidRPr="005E061B" w:rsidTr="00F814A5">
        <w:tc>
          <w:tcPr>
            <w:tcW w:w="620" w:type="dxa"/>
            <w:gridSpan w:val="2"/>
          </w:tcPr>
          <w:p w:rsidR="00A63749" w:rsidRPr="005E061B" w:rsidRDefault="00A63749" w:rsidP="002B0A73">
            <w:pPr>
              <w:pStyle w:val="TableText"/>
              <w:rPr>
                <w:noProof w:val="0"/>
              </w:rPr>
            </w:pPr>
            <w:r w:rsidRPr="005E061B">
              <w:rPr>
                <w:noProof w:val="0"/>
              </w:rPr>
              <w:t>2.2</w:t>
            </w:r>
          </w:p>
        </w:tc>
        <w:tc>
          <w:tcPr>
            <w:tcW w:w="4362" w:type="dxa"/>
            <w:vAlign w:val="center"/>
          </w:tcPr>
          <w:p w:rsidR="00A63749" w:rsidRPr="005E061B" w:rsidRDefault="00FC3B8A" w:rsidP="002B0A73">
            <w:pPr>
              <w:pStyle w:val="TableText"/>
              <w:rPr>
                <w:noProof w:val="0"/>
              </w:rPr>
            </w:pPr>
            <w:r w:rsidRPr="005E061B">
              <w:rPr>
                <w:noProof w:val="0"/>
              </w:rPr>
              <w:fldChar w:fldCharType="begin"/>
            </w:r>
            <w:r w:rsidRPr="005E061B">
              <w:rPr>
                <w:noProof w:val="0"/>
              </w:rPr>
              <w:instrText xml:space="preserve"> REF  Criteria22  \* MERGEFORMAT </w:instrText>
            </w:r>
            <w:r w:rsidRPr="005E061B">
              <w:rPr>
                <w:noProof w:val="0"/>
              </w:rPr>
              <w:fldChar w:fldCharType="separate"/>
            </w:r>
            <w:sdt>
              <w:sdtPr>
                <w:rPr>
                  <w:noProof w:val="0"/>
                </w:rPr>
                <w:alias w:val="Criteria2.2"/>
                <w:tag w:val="Criteria2.2"/>
                <w:id w:val="375823582"/>
                <w:placeholder>
                  <w:docPart w:val="FCC4955CC2AC46958E9E961F814EDE56"/>
                </w:placeholder>
              </w:sdtPr>
              <w:sdtContent>
                <w:r w:rsidR="008930A9" w:rsidRPr="005E061B">
                  <w:rPr>
                    <w:noProof w:val="0"/>
                  </w:rPr>
                  <w:t>Revise the initiative as required on the basis of operational matters and customer feedback</w:t>
                </w:r>
              </w:sdtContent>
            </w:sdt>
            <w:r w:rsidRPr="005E061B">
              <w:rPr>
                <w:noProof w:val="0"/>
              </w:rPr>
              <w:fldChar w:fldCharType="end"/>
            </w:r>
          </w:p>
        </w:tc>
        <w:tc>
          <w:tcPr>
            <w:tcW w:w="1251" w:type="dxa"/>
            <w:vAlign w:val="center"/>
          </w:tcPr>
          <w:p w:rsidR="00A63749" w:rsidRPr="005E061B" w:rsidRDefault="00CB5571" w:rsidP="002B0A73">
            <w:pPr>
              <w:pStyle w:val="TableText"/>
              <w:jc w:val="center"/>
              <w:rPr>
                <w:noProof w:val="0"/>
              </w:rPr>
            </w:pPr>
            <w:r w:rsidRPr="005E061B">
              <w:rPr>
                <w:noProof w:val="0"/>
              </w:rPr>
              <w:t>2.2</w:t>
            </w:r>
          </w:p>
        </w:tc>
        <w:tc>
          <w:tcPr>
            <w:tcW w:w="1328" w:type="dxa"/>
            <w:vAlign w:val="center"/>
          </w:tcPr>
          <w:p w:rsidR="00A63749" w:rsidRPr="005E061B" w:rsidRDefault="00CB5571" w:rsidP="002B0A73">
            <w:pPr>
              <w:pStyle w:val="TableText"/>
              <w:jc w:val="center"/>
              <w:rPr>
                <w:noProof w:val="0"/>
              </w:rPr>
            </w:pPr>
            <w:r w:rsidRPr="005E061B">
              <w:rPr>
                <w:noProof w:val="0"/>
              </w:rPr>
              <w:t>9</w:t>
            </w:r>
          </w:p>
        </w:tc>
        <w:tc>
          <w:tcPr>
            <w:tcW w:w="1194" w:type="dxa"/>
            <w:vAlign w:val="center"/>
          </w:tcPr>
          <w:p w:rsidR="00A63749" w:rsidRPr="005E061B" w:rsidRDefault="00CB5571" w:rsidP="002B0A73">
            <w:pPr>
              <w:pStyle w:val="TableText"/>
              <w:jc w:val="center"/>
              <w:rPr>
                <w:noProof w:val="0"/>
              </w:rPr>
            </w:pPr>
            <w:r w:rsidRPr="005E061B">
              <w:rPr>
                <w:noProof w:val="0"/>
              </w:rPr>
              <w:t>9</w:t>
            </w:r>
          </w:p>
        </w:tc>
      </w:tr>
      <w:tr w:rsidR="00A63749" w:rsidRPr="005E061B" w:rsidTr="00F814A5">
        <w:tc>
          <w:tcPr>
            <w:tcW w:w="620" w:type="dxa"/>
            <w:gridSpan w:val="2"/>
          </w:tcPr>
          <w:p w:rsidR="00A63749" w:rsidRPr="005E061B" w:rsidRDefault="00A63749" w:rsidP="002B0A73">
            <w:pPr>
              <w:pStyle w:val="TableText"/>
              <w:rPr>
                <w:noProof w:val="0"/>
              </w:rPr>
            </w:pPr>
            <w:r w:rsidRPr="005E061B">
              <w:rPr>
                <w:noProof w:val="0"/>
              </w:rPr>
              <w:t>2.3</w:t>
            </w:r>
          </w:p>
        </w:tc>
        <w:tc>
          <w:tcPr>
            <w:tcW w:w="4362" w:type="dxa"/>
            <w:vAlign w:val="center"/>
          </w:tcPr>
          <w:p w:rsidR="00A63749" w:rsidRPr="005E061B" w:rsidRDefault="00FC3B8A" w:rsidP="002B0A73">
            <w:pPr>
              <w:pStyle w:val="TableText"/>
              <w:rPr>
                <w:noProof w:val="0"/>
              </w:rPr>
            </w:pPr>
            <w:r w:rsidRPr="005E061B">
              <w:rPr>
                <w:noProof w:val="0"/>
              </w:rPr>
              <w:fldChar w:fldCharType="begin"/>
            </w:r>
            <w:r w:rsidRPr="005E061B">
              <w:rPr>
                <w:noProof w:val="0"/>
              </w:rPr>
              <w:instrText xml:space="preserve"> REF  Criteria23  \* MERGEFORMAT </w:instrText>
            </w:r>
            <w:r w:rsidRPr="005E061B">
              <w:rPr>
                <w:noProof w:val="0"/>
              </w:rPr>
              <w:fldChar w:fldCharType="separate"/>
            </w:r>
            <w:sdt>
              <w:sdtPr>
                <w:rPr>
                  <w:noProof w:val="0"/>
                </w:rPr>
                <w:alias w:val="Criteria23"/>
                <w:tag w:val="Criteria23"/>
                <w:id w:val="1405037647"/>
                <w:placeholder>
                  <w:docPart w:val="B163487FC3ED4557BF9BBF0AA6823114"/>
                </w:placeholder>
              </w:sdtPr>
              <w:sdtContent>
                <w:r w:rsidR="008930A9" w:rsidRPr="005E061B">
                  <w:rPr>
                    <w:noProof w:val="0"/>
                  </w:rPr>
                  <w:t>Monitor the introduction and implementation of the initiative</w:t>
                </w:r>
              </w:sdtContent>
            </w:sdt>
            <w:r w:rsidRPr="005E061B">
              <w:rPr>
                <w:noProof w:val="0"/>
              </w:rPr>
              <w:fldChar w:fldCharType="end"/>
            </w:r>
          </w:p>
        </w:tc>
        <w:tc>
          <w:tcPr>
            <w:tcW w:w="1251" w:type="dxa"/>
            <w:vAlign w:val="center"/>
          </w:tcPr>
          <w:p w:rsidR="00A63749" w:rsidRPr="005E061B" w:rsidRDefault="00CB5571" w:rsidP="002B0A73">
            <w:pPr>
              <w:pStyle w:val="TableText"/>
              <w:jc w:val="center"/>
              <w:rPr>
                <w:noProof w:val="0"/>
              </w:rPr>
            </w:pPr>
            <w:r w:rsidRPr="005E061B">
              <w:rPr>
                <w:noProof w:val="0"/>
              </w:rPr>
              <w:t>2.3</w:t>
            </w:r>
          </w:p>
        </w:tc>
        <w:tc>
          <w:tcPr>
            <w:tcW w:w="1328" w:type="dxa"/>
            <w:vAlign w:val="center"/>
          </w:tcPr>
          <w:p w:rsidR="00A63749" w:rsidRPr="005E061B" w:rsidRDefault="00CB5571" w:rsidP="002B0A73">
            <w:pPr>
              <w:pStyle w:val="TableText"/>
              <w:jc w:val="center"/>
              <w:rPr>
                <w:noProof w:val="0"/>
              </w:rPr>
            </w:pPr>
            <w:r w:rsidRPr="005E061B">
              <w:rPr>
                <w:noProof w:val="0"/>
              </w:rPr>
              <w:t>10</w:t>
            </w:r>
          </w:p>
        </w:tc>
        <w:tc>
          <w:tcPr>
            <w:tcW w:w="1194" w:type="dxa"/>
            <w:vAlign w:val="center"/>
          </w:tcPr>
          <w:p w:rsidR="00A63749" w:rsidRPr="005E061B" w:rsidRDefault="00CB5571" w:rsidP="002B0A73">
            <w:pPr>
              <w:pStyle w:val="TableText"/>
              <w:jc w:val="center"/>
              <w:rPr>
                <w:noProof w:val="0"/>
              </w:rPr>
            </w:pPr>
            <w:r w:rsidRPr="005E061B">
              <w:rPr>
                <w:noProof w:val="0"/>
              </w:rPr>
              <w:t>10</w:t>
            </w:r>
          </w:p>
        </w:tc>
      </w:tr>
      <w:tr w:rsidR="00A63749" w:rsidRPr="005E061B" w:rsidTr="00F814A5">
        <w:tc>
          <w:tcPr>
            <w:tcW w:w="620" w:type="dxa"/>
            <w:gridSpan w:val="2"/>
          </w:tcPr>
          <w:p w:rsidR="00A63749" w:rsidRPr="005E061B" w:rsidRDefault="00A63749" w:rsidP="002B0A73">
            <w:pPr>
              <w:pStyle w:val="TableText"/>
              <w:keepNext/>
              <w:rPr>
                <w:noProof w:val="0"/>
              </w:rPr>
            </w:pPr>
            <w:r w:rsidRPr="005E061B">
              <w:rPr>
                <w:noProof w:val="0"/>
              </w:rPr>
              <w:t>2.4</w:t>
            </w:r>
          </w:p>
        </w:tc>
        <w:tc>
          <w:tcPr>
            <w:tcW w:w="4362" w:type="dxa"/>
            <w:vAlign w:val="center"/>
          </w:tcPr>
          <w:p w:rsidR="00A63749" w:rsidRPr="005E061B" w:rsidRDefault="00FC3B8A" w:rsidP="002B0A73">
            <w:pPr>
              <w:pStyle w:val="TableText"/>
              <w:keepNext/>
              <w:rPr>
                <w:noProof w:val="0"/>
              </w:rPr>
            </w:pPr>
            <w:r w:rsidRPr="005E061B">
              <w:rPr>
                <w:noProof w:val="0"/>
              </w:rPr>
              <w:fldChar w:fldCharType="begin"/>
            </w:r>
            <w:r w:rsidRPr="005E061B">
              <w:rPr>
                <w:noProof w:val="0"/>
              </w:rPr>
              <w:instrText xml:space="preserve"> REF  Criteria24  \* MERGEFORMAT </w:instrText>
            </w:r>
            <w:r w:rsidRPr="005E061B">
              <w:rPr>
                <w:noProof w:val="0"/>
              </w:rPr>
              <w:fldChar w:fldCharType="separate"/>
            </w:r>
            <w:sdt>
              <w:sdtPr>
                <w:rPr>
                  <w:noProof w:val="0"/>
                </w:rPr>
                <w:alias w:val="Criteria24"/>
                <w:tag w:val="Criteria24"/>
                <w:id w:val="1567842804"/>
                <w:placeholder>
                  <w:docPart w:val="E05D56D195C8460FBA275A3AE8193457"/>
                </w:placeholder>
              </w:sdtPr>
              <w:sdtContent>
                <w:r w:rsidR="008930A9" w:rsidRPr="005E061B">
                  <w:rPr>
                    <w:noProof w:val="0"/>
                  </w:rPr>
                  <w:t>Apply change management skills to facilitate the introduction and establishment of the initiative</w:t>
                </w:r>
              </w:sdtContent>
            </w:sdt>
            <w:r w:rsidRPr="005E061B">
              <w:rPr>
                <w:noProof w:val="0"/>
              </w:rPr>
              <w:fldChar w:fldCharType="end"/>
            </w:r>
          </w:p>
        </w:tc>
        <w:tc>
          <w:tcPr>
            <w:tcW w:w="1251" w:type="dxa"/>
            <w:vAlign w:val="center"/>
          </w:tcPr>
          <w:p w:rsidR="00A63749" w:rsidRPr="005E061B" w:rsidRDefault="00CB5571" w:rsidP="002B0A73">
            <w:pPr>
              <w:pStyle w:val="TableText"/>
              <w:keepNext/>
              <w:jc w:val="center"/>
              <w:rPr>
                <w:noProof w:val="0"/>
              </w:rPr>
            </w:pPr>
            <w:r w:rsidRPr="005E061B">
              <w:rPr>
                <w:noProof w:val="0"/>
              </w:rPr>
              <w:t>2.4</w:t>
            </w:r>
          </w:p>
        </w:tc>
        <w:tc>
          <w:tcPr>
            <w:tcW w:w="1328" w:type="dxa"/>
            <w:vAlign w:val="center"/>
          </w:tcPr>
          <w:p w:rsidR="00A63749" w:rsidRPr="005E061B" w:rsidRDefault="00CB5571" w:rsidP="002B0A73">
            <w:pPr>
              <w:pStyle w:val="TableText"/>
              <w:keepNext/>
              <w:jc w:val="center"/>
              <w:rPr>
                <w:noProof w:val="0"/>
              </w:rPr>
            </w:pPr>
            <w:r w:rsidRPr="005E061B">
              <w:rPr>
                <w:noProof w:val="0"/>
              </w:rPr>
              <w:t>11</w:t>
            </w:r>
          </w:p>
        </w:tc>
        <w:tc>
          <w:tcPr>
            <w:tcW w:w="1194" w:type="dxa"/>
            <w:vAlign w:val="center"/>
          </w:tcPr>
          <w:p w:rsidR="00A63749" w:rsidRPr="005E061B" w:rsidRDefault="00CB5571" w:rsidP="002B0A73">
            <w:pPr>
              <w:pStyle w:val="TableText"/>
              <w:keepNext/>
              <w:jc w:val="center"/>
              <w:rPr>
                <w:noProof w:val="0"/>
              </w:rPr>
            </w:pPr>
            <w:r w:rsidRPr="005E061B">
              <w:rPr>
                <w:noProof w:val="0"/>
              </w:rPr>
              <w:t>11</w:t>
            </w:r>
          </w:p>
        </w:tc>
      </w:tr>
      <w:tr w:rsidR="00A63749" w:rsidRPr="005E061B" w:rsidTr="00F814A5">
        <w:tc>
          <w:tcPr>
            <w:tcW w:w="620" w:type="dxa"/>
            <w:gridSpan w:val="2"/>
          </w:tcPr>
          <w:p w:rsidR="00A63749" w:rsidRPr="005E061B" w:rsidRDefault="00A63749" w:rsidP="002B0A73">
            <w:pPr>
              <w:pStyle w:val="TableText"/>
              <w:keepNext/>
              <w:rPr>
                <w:noProof w:val="0"/>
              </w:rPr>
            </w:pPr>
            <w:r w:rsidRPr="005E061B">
              <w:rPr>
                <w:noProof w:val="0"/>
              </w:rPr>
              <w:t>2.5</w:t>
            </w:r>
          </w:p>
        </w:tc>
        <w:tc>
          <w:tcPr>
            <w:tcW w:w="4362" w:type="dxa"/>
            <w:vAlign w:val="center"/>
          </w:tcPr>
          <w:p w:rsidR="00A63749" w:rsidRPr="005E061B" w:rsidRDefault="00FC3B8A" w:rsidP="002B0A73">
            <w:pPr>
              <w:pStyle w:val="TableText"/>
              <w:keepNext/>
              <w:rPr>
                <w:noProof w:val="0"/>
              </w:rPr>
            </w:pPr>
            <w:r w:rsidRPr="005E061B">
              <w:rPr>
                <w:noProof w:val="0"/>
              </w:rPr>
              <w:fldChar w:fldCharType="begin"/>
            </w:r>
            <w:r w:rsidRPr="005E061B">
              <w:rPr>
                <w:noProof w:val="0"/>
              </w:rPr>
              <w:instrText xml:space="preserve"> REF  Criteria25  \* MERGEFORMAT </w:instrText>
            </w:r>
            <w:r w:rsidRPr="005E061B">
              <w:rPr>
                <w:noProof w:val="0"/>
              </w:rPr>
              <w:fldChar w:fldCharType="separate"/>
            </w:r>
            <w:sdt>
              <w:sdtPr>
                <w:rPr>
                  <w:noProof w:val="0"/>
                </w:rPr>
                <w:alias w:val="Criteria25"/>
                <w:tag w:val="Criteria25"/>
                <w:id w:val="-1449384864"/>
                <w:placeholder>
                  <w:docPart w:val="B35C617E00E14669897691D920C10344"/>
                </w:placeholder>
              </w:sdtPr>
              <w:sdtContent>
                <w:r w:rsidR="008930A9" w:rsidRPr="005E061B">
                  <w:rPr>
                    <w:noProof w:val="0"/>
                  </w:rPr>
                  <w:t>Promote the initiative to customers</w:t>
                </w:r>
              </w:sdtContent>
            </w:sdt>
            <w:r w:rsidRPr="005E061B">
              <w:rPr>
                <w:noProof w:val="0"/>
              </w:rPr>
              <w:fldChar w:fldCharType="end"/>
            </w:r>
          </w:p>
        </w:tc>
        <w:tc>
          <w:tcPr>
            <w:tcW w:w="1251" w:type="dxa"/>
            <w:vAlign w:val="center"/>
          </w:tcPr>
          <w:p w:rsidR="00A63749" w:rsidRPr="005E061B" w:rsidRDefault="00CB5571" w:rsidP="002B0A73">
            <w:pPr>
              <w:pStyle w:val="TableText"/>
              <w:keepNext/>
              <w:jc w:val="center"/>
              <w:rPr>
                <w:noProof w:val="0"/>
              </w:rPr>
            </w:pPr>
            <w:r w:rsidRPr="005E061B">
              <w:rPr>
                <w:noProof w:val="0"/>
              </w:rPr>
              <w:t>2.5</w:t>
            </w:r>
          </w:p>
        </w:tc>
        <w:tc>
          <w:tcPr>
            <w:tcW w:w="1328" w:type="dxa"/>
            <w:vAlign w:val="center"/>
          </w:tcPr>
          <w:p w:rsidR="00A63749" w:rsidRPr="005E061B" w:rsidRDefault="00CB5571" w:rsidP="002B0A73">
            <w:pPr>
              <w:pStyle w:val="TableText"/>
              <w:keepNext/>
              <w:jc w:val="center"/>
              <w:rPr>
                <w:noProof w:val="0"/>
              </w:rPr>
            </w:pPr>
            <w:r w:rsidRPr="005E061B">
              <w:rPr>
                <w:noProof w:val="0"/>
              </w:rPr>
              <w:t>12</w:t>
            </w:r>
          </w:p>
        </w:tc>
        <w:tc>
          <w:tcPr>
            <w:tcW w:w="1194" w:type="dxa"/>
            <w:vAlign w:val="center"/>
          </w:tcPr>
          <w:p w:rsidR="00A63749" w:rsidRPr="005E061B" w:rsidRDefault="00CB5571" w:rsidP="002B0A73">
            <w:pPr>
              <w:pStyle w:val="TableText"/>
              <w:keepNext/>
              <w:jc w:val="center"/>
              <w:rPr>
                <w:noProof w:val="0"/>
              </w:rPr>
            </w:pPr>
            <w:r w:rsidRPr="005E061B">
              <w:rPr>
                <w:noProof w:val="0"/>
              </w:rPr>
              <w:t>12</w:t>
            </w:r>
          </w:p>
        </w:tc>
      </w:tr>
      <w:tr w:rsidR="00A63749" w:rsidRPr="005E061B" w:rsidTr="00F814A5">
        <w:tc>
          <w:tcPr>
            <w:tcW w:w="8755" w:type="dxa"/>
            <w:gridSpan w:val="6"/>
            <w:shd w:val="clear" w:color="auto" w:fill="E36C0A" w:themeFill="accent6" w:themeFillShade="BF"/>
          </w:tcPr>
          <w:p w:rsidR="00A63749" w:rsidRPr="005E061B" w:rsidRDefault="00A63749" w:rsidP="007C1CAA">
            <w:pPr>
              <w:pStyle w:val="TableHeading"/>
              <w:rPr>
                <w:noProof w:val="0"/>
              </w:rPr>
            </w:pPr>
            <w:r w:rsidRPr="005E061B">
              <w:rPr>
                <w:noProof w:val="0"/>
              </w:rPr>
              <w:t xml:space="preserve">Element 3: </w:t>
            </w:r>
            <w:r w:rsidR="00FC3B8A" w:rsidRPr="005E061B">
              <w:rPr>
                <w:noProof w:val="0"/>
              </w:rPr>
              <w:fldChar w:fldCharType="begin"/>
            </w:r>
            <w:r w:rsidR="00FC3B8A" w:rsidRPr="005E061B">
              <w:rPr>
                <w:noProof w:val="0"/>
              </w:rPr>
              <w:instrText xml:space="preserve"> REF  Element3  \* MERGEFORMAT </w:instrText>
            </w:r>
            <w:r w:rsidR="00FC3B8A" w:rsidRPr="005E061B">
              <w:rPr>
                <w:noProof w:val="0"/>
              </w:rPr>
              <w:fldChar w:fldCharType="separate"/>
            </w:r>
            <w:sdt>
              <w:sdtPr>
                <w:rPr>
                  <w:noProof w:val="0"/>
                </w:rPr>
                <w:alias w:val="Element3"/>
                <w:tag w:val="Element3"/>
                <w:id w:val="-1401750047"/>
                <w:placeholder>
                  <w:docPart w:val="40992E47E41F47F4BEFC58681D1E4504"/>
                </w:placeholder>
              </w:sdtPr>
              <w:sdtContent>
                <w:r w:rsidR="008930A9" w:rsidRPr="005E061B">
                  <w:rPr>
                    <w:noProof w:val="0"/>
                  </w:rPr>
                  <w:t>Evaluate strategic product initiatives</w:t>
                </w:r>
              </w:sdtContent>
            </w:sdt>
            <w:r w:rsidR="00FC3B8A" w:rsidRPr="005E061B">
              <w:rPr>
                <w:noProof w:val="0"/>
                <w:highlight w:val="yellow"/>
              </w:rPr>
              <w:fldChar w:fldCharType="end"/>
            </w:r>
          </w:p>
        </w:tc>
      </w:tr>
      <w:tr w:rsidR="00A63749" w:rsidRPr="005E061B" w:rsidTr="00F814A5">
        <w:tc>
          <w:tcPr>
            <w:tcW w:w="606" w:type="dxa"/>
          </w:tcPr>
          <w:p w:rsidR="00A63749" w:rsidRPr="005E061B" w:rsidRDefault="00A63749" w:rsidP="00F814A5">
            <w:pPr>
              <w:pStyle w:val="TableText"/>
              <w:rPr>
                <w:noProof w:val="0"/>
              </w:rPr>
            </w:pPr>
            <w:r w:rsidRPr="005E061B">
              <w:rPr>
                <w:noProof w:val="0"/>
              </w:rPr>
              <w:t>3.1</w:t>
            </w:r>
          </w:p>
        </w:tc>
        <w:tc>
          <w:tcPr>
            <w:tcW w:w="4376" w:type="dxa"/>
            <w:gridSpan w:val="2"/>
          </w:tcPr>
          <w:p w:rsidR="00A63749" w:rsidRPr="005E061B" w:rsidRDefault="00FC3B8A" w:rsidP="00F814A5">
            <w:pPr>
              <w:pStyle w:val="TableText"/>
              <w:rPr>
                <w:noProof w:val="0"/>
              </w:rPr>
            </w:pPr>
            <w:r w:rsidRPr="005E061B">
              <w:rPr>
                <w:noProof w:val="0"/>
              </w:rPr>
              <w:fldChar w:fldCharType="begin"/>
            </w:r>
            <w:r w:rsidRPr="005E061B">
              <w:rPr>
                <w:noProof w:val="0"/>
              </w:rPr>
              <w:instrText xml:space="preserve"> REF  Criteria31  \* MERGEFORMAT </w:instrText>
            </w:r>
            <w:r w:rsidRPr="005E061B">
              <w:rPr>
                <w:noProof w:val="0"/>
              </w:rPr>
              <w:fldChar w:fldCharType="separate"/>
            </w:r>
            <w:sdt>
              <w:sdtPr>
                <w:rPr>
                  <w:noProof w:val="0"/>
                </w:rPr>
                <w:alias w:val="Criteria31"/>
                <w:tag w:val="Criteria31"/>
                <w:id w:val="834277056"/>
                <w:placeholder>
                  <w:docPart w:val="06618C51D54B48A3B350B621F0901376"/>
                </w:placeholder>
              </w:sdtPr>
              <w:sdtContent>
                <w:r w:rsidR="008930A9" w:rsidRPr="005E061B">
                  <w:rPr>
                    <w:noProof w:val="0"/>
                  </w:rPr>
                  <w:t>Record statistical data to enable evaluation against Key Performance Indicators to occur</w:t>
                </w:r>
              </w:sdtContent>
            </w:sdt>
            <w:r w:rsidRPr="005E061B">
              <w:rPr>
                <w:noProof w:val="0"/>
              </w:rPr>
              <w:fldChar w:fldCharType="end"/>
            </w:r>
          </w:p>
        </w:tc>
        <w:tc>
          <w:tcPr>
            <w:tcW w:w="1251" w:type="dxa"/>
          </w:tcPr>
          <w:p w:rsidR="00A63749" w:rsidRPr="005E061B" w:rsidRDefault="00CB5571" w:rsidP="00F814A5">
            <w:pPr>
              <w:pStyle w:val="TableText"/>
              <w:jc w:val="center"/>
              <w:rPr>
                <w:noProof w:val="0"/>
              </w:rPr>
            </w:pPr>
            <w:r w:rsidRPr="005E061B">
              <w:rPr>
                <w:noProof w:val="0"/>
              </w:rPr>
              <w:t>3.1</w:t>
            </w:r>
          </w:p>
        </w:tc>
        <w:tc>
          <w:tcPr>
            <w:tcW w:w="1328" w:type="dxa"/>
          </w:tcPr>
          <w:p w:rsidR="00A63749" w:rsidRPr="005E061B" w:rsidRDefault="00CB5571" w:rsidP="00F814A5">
            <w:pPr>
              <w:pStyle w:val="TableText"/>
              <w:jc w:val="center"/>
              <w:rPr>
                <w:noProof w:val="0"/>
              </w:rPr>
            </w:pPr>
            <w:r w:rsidRPr="005E061B">
              <w:rPr>
                <w:noProof w:val="0"/>
              </w:rPr>
              <w:t>13</w:t>
            </w:r>
          </w:p>
        </w:tc>
        <w:tc>
          <w:tcPr>
            <w:tcW w:w="1194" w:type="dxa"/>
          </w:tcPr>
          <w:p w:rsidR="00A63749" w:rsidRPr="005E061B" w:rsidRDefault="00CB5571" w:rsidP="00F814A5">
            <w:pPr>
              <w:pStyle w:val="TableText"/>
              <w:jc w:val="center"/>
              <w:rPr>
                <w:noProof w:val="0"/>
              </w:rPr>
            </w:pPr>
            <w:r w:rsidRPr="005E061B">
              <w:rPr>
                <w:noProof w:val="0"/>
              </w:rPr>
              <w:t>13</w:t>
            </w:r>
          </w:p>
        </w:tc>
      </w:tr>
      <w:tr w:rsidR="00A63749" w:rsidRPr="005E061B" w:rsidTr="00F814A5">
        <w:tc>
          <w:tcPr>
            <w:tcW w:w="606" w:type="dxa"/>
          </w:tcPr>
          <w:p w:rsidR="00A63749" w:rsidRPr="005E061B" w:rsidRDefault="00A63749" w:rsidP="00F814A5">
            <w:pPr>
              <w:pStyle w:val="TableText"/>
              <w:rPr>
                <w:noProof w:val="0"/>
              </w:rPr>
            </w:pPr>
            <w:r w:rsidRPr="005E061B">
              <w:rPr>
                <w:noProof w:val="0"/>
              </w:rPr>
              <w:t>3.2</w:t>
            </w:r>
          </w:p>
        </w:tc>
        <w:tc>
          <w:tcPr>
            <w:tcW w:w="4376" w:type="dxa"/>
            <w:gridSpan w:val="2"/>
          </w:tcPr>
          <w:p w:rsidR="00A63749" w:rsidRPr="005E061B" w:rsidRDefault="00FC3B8A" w:rsidP="00F814A5">
            <w:pPr>
              <w:pStyle w:val="TableText"/>
              <w:rPr>
                <w:noProof w:val="0"/>
              </w:rPr>
            </w:pPr>
            <w:r w:rsidRPr="005E061B">
              <w:rPr>
                <w:noProof w:val="0"/>
              </w:rPr>
              <w:fldChar w:fldCharType="begin"/>
            </w:r>
            <w:r w:rsidRPr="005E061B">
              <w:rPr>
                <w:noProof w:val="0"/>
              </w:rPr>
              <w:instrText xml:space="preserve"> REF  Criteria32  \* MERGEFORMAT </w:instrText>
            </w:r>
            <w:r w:rsidRPr="005E061B">
              <w:rPr>
                <w:noProof w:val="0"/>
              </w:rPr>
              <w:fldChar w:fldCharType="separate"/>
            </w:r>
            <w:sdt>
              <w:sdtPr>
                <w:rPr>
                  <w:noProof w:val="0"/>
                </w:rPr>
                <w:alias w:val="Criteria32"/>
                <w:tag w:val="Criteria32"/>
                <w:id w:val="-1203626844"/>
                <w:placeholder>
                  <w:docPart w:val="9EEC7ABCB9444410BD25568445220CA7"/>
                </w:placeholder>
              </w:sdtPr>
              <w:sdtContent>
                <w:r w:rsidR="008930A9" w:rsidRPr="005E061B">
                  <w:rPr>
                    <w:noProof w:val="0"/>
                  </w:rPr>
                  <w:t>Solicit and record feedback from stakeholders</w:t>
                </w:r>
              </w:sdtContent>
            </w:sdt>
            <w:r w:rsidRPr="005E061B">
              <w:rPr>
                <w:noProof w:val="0"/>
              </w:rPr>
              <w:fldChar w:fldCharType="end"/>
            </w:r>
          </w:p>
        </w:tc>
        <w:tc>
          <w:tcPr>
            <w:tcW w:w="1251" w:type="dxa"/>
          </w:tcPr>
          <w:p w:rsidR="00A63749" w:rsidRPr="005E061B" w:rsidRDefault="00CB5571" w:rsidP="00F814A5">
            <w:pPr>
              <w:pStyle w:val="TableText"/>
              <w:jc w:val="center"/>
              <w:rPr>
                <w:noProof w:val="0"/>
              </w:rPr>
            </w:pPr>
            <w:r w:rsidRPr="005E061B">
              <w:rPr>
                <w:noProof w:val="0"/>
              </w:rPr>
              <w:t>3.2</w:t>
            </w:r>
          </w:p>
        </w:tc>
        <w:tc>
          <w:tcPr>
            <w:tcW w:w="1328" w:type="dxa"/>
          </w:tcPr>
          <w:p w:rsidR="00A63749" w:rsidRPr="005E061B" w:rsidRDefault="00CB5571" w:rsidP="00F814A5">
            <w:pPr>
              <w:pStyle w:val="TableText"/>
              <w:jc w:val="center"/>
              <w:rPr>
                <w:noProof w:val="0"/>
              </w:rPr>
            </w:pPr>
            <w:r w:rsidRPr="005E061B">
              <w:rPr>
                <w:noProof w:val="0"/>
              </w:rPr>
              <w:t>14</w:t>
            </w:r>
          </w:p>
        </w:tc>
        <w:tc>
          <w:tcPr>
            <w:tcW w:w="1194" w:type="dxa"/>
          </w:tcPr>
          <w:p w:rsidR="00A63749" w:rsidRPr="005E061B" w:rsidRDefault="00CB5571" w:rsidP="00F814A5">
            <w:pPr>
              <w:pStyle w:val="TableText"/>
              <w:jc w:val="center"/>
              <w:rPr>
                <w:noProof w:val="0"/>
              </w:rPr>
            </w:pPr>
            <w:r w:rsidRPr="005E061B">
              <w:rPr>
                <w:noProof w:val="0"/>
              </w:rPr>
              <w:t>14</w:t>
            </w:r>
          </w:p>
        </w:tc>
      </w:tr>
      <w:tr w:rsidR="00A63749" w:rsidRPr="005E061B" w:rsidTr="00F814A5">
        <w:tc>
          <w:tcPr>
            <w:tcW w:w="606" w:type="dxa"/>
          </w:tcPr>
          <w:p w:rsidR="00A63749" w:rsidRPr="005E061B" w:rsidRDefault="00A63749" w:rsidP="00F814A5">
            <w:pPr>
              <w:pStyle w:val="TableText"/>
              <w:rPr>
                <w:noProof w:val="0"/>
              </w:rPr>
            </w:pPr>
            <w:r w:rsidRPr="005E061B">
              <w:rPr>
                <w:noProof w:val="0"/>
              </w:rPr>
              <w:t>3.3</w:t>
            </w:r>
          </w:p>
        </w:tc>
        <w:tc>
          <w:tcPr>
            <w:tcW w:w="4376" w:type="dxa"/>
            <w:gridSpan w:val="2"/>
          </w:tcPr>
          <w:p w:rsidR="00A63749" w:rsidRPr="005E061B" w:rsidRDefault="00FC3B8A" w:rsidP="00F814A5">
            <w:pPr>
              <w:pStyle w:val="TableText"/>
              <w:rPr>
                <w:noProof w:val="0"/>
              </w:rPr>
            </w:pPr>
            <w:r w:rsidRPr="005E061B">
              <w:rPr>
                <w:noProof w:val="0"/>
              </w:rPr>
              <w:fldChar w:fldCharType="begin"/>
            </w:r>
            <w:r w:rsidRPr="005E061B">
              <w:rPr>
                <w:noProof w:val="0"/>
              </w:rPr>
              <w:instrText xml:space="preserve"> REF  Criteria33  \* MERGEFORMAT </w:instrText>
            </w:r>
            <w:r w:rsidRPr="005E061B">
              <w:rPr>
                <w:noProof w:val="0"/>
              </w:rPr>
              <w:fldChar w:fldCharType="separate"/>
            </w:r>
            <w:sdt>
              <w:sdtPr>
                <w:rPr>
                  <w:noProof w:val="0"/>
                </w:rPr>
                <w:alias w:val="Criteria33"/>
                <w:tag w:val="Criteria33"/>
                <w:id w:val="1769816906"/>
                <w:placeholder>
                  <w:docPart w:val="266EFCF3B68544F685A811D132CFB918"/>
                </w:placeholder>
              </w:sdtPr>
              <w:sdtContent>
                <w:r w:rsidR="008930A9" w:rsidRPr="005E061B">
                  <w:rPr>
                    <w:noProof w:val="0"/>
                  </w:rPr>
                  <w:t>Compare projected outcomes against actual outcomes</w:t>
                </w:r>
              </w:sdtContent>
            </w:sdt>
            <w:r w:rsidRPr="005E061B">
              <w:rPr>
                <w:noProof w:val="0"/>
              </w:rPr>
              <w:fldChar w:fldCharType="end"/>
            </w:r>
          </w:p>
        </w:tc>
        <w:tc>
          <w:tcPr>
            <w:tcW w:w="1251" w:type="dxa"/>
          </w:tcPr>
          <w:p w:rsidR="00A63749" w:rsidRPr="005E061B" w:rsidRDefault="00CB5571" w:rsidP="00F814A5">
            <w:pPr>
              <w:pStyle w:val="TableText"/>
              <w:jc w:val="center"/>
              <w:rPr>
                <w:noProof w:val="0"/>
              </w:rPr>
            </w:pPr>
            <w:r w:rsidRPr="005E061B">
              <w:rPr>
                <w:noProof w:val="0"/>
              </w:rPr>
              <w:t>3.3</w:t>
            </w:r>
          </w:p>
        </w:tc>
        <w:tc>
          <w:tcPr>
            <w:tcW w:w="1328" w:type="dxa"/>
          </w:tcPr>
          <w:p w:rsidR="00A63749" w:rsidRPr="005E061B" w:rsidRDefault="00CB5571" w:rsidP="00F814A5">
            <w:pPr>
              <w:pStyle w:val="TableText"/>
              <w:jc w:val="center"/>
              <w:rPr>
                <w:noProof w:val="0"/>
              </w:rPr>
            </w:pPr>
            <w:r w:rsidRPr="005E061B">
              <w:rPr>
                <w:noProof w:val="0"/>
              </w:rPr>
              <w:t>15</w:t>
            </w:r>
          </w:p>
        </w:tc>
        <w:tc>
          <w:tcPr>
            <w:tcW w:w="1194" w:type="dxa"/>
          </w:tcPr>
          <w:p w:rsidR="00A63749" w:rsidRPr="005E061B" w:rsidRDefault="00CB5571" w:rsidP="00F814A5">
            <w:pPr>
              <w:pStyle w:val="TableText"/>
              <w:jc w:val="center"/>
              <w:rPr>
                <w:noProof w:val="0"/>
              </w:rPr>
            </w:pPr>
            <w:r w:rsidRPr="005E061B">
              <w:rPr>
                <w:noProof w:val="0"/>
              </w:rPr>
              <w:t>15</w:t>
            </w:r>
          </w:p>
        </w:tc>
      </w:tr>
      <w:tr w:rsidR="00A63749" w:rsidRPr="005E061B" w:rsidTr="00F814A5">
        <w:tc>
          <w:tcPr>
            <w:tcW w:w="606" w:type="dxa"/>
          </w:tcPr>
          <w:p w:rsidR="00A63749" w:rsidRPr="005E061B" w:rsidRDefault="00A63749" w:rsidP="00F814A5">
            <w:pPr>
              <w:pStyle w:val="TableText"/>
              <w:rPr>
                <w:noProof w:val="0"/>
              </w:rPr>
            </w:pPr>
            <w:r w:rsidRPr="005E061B">
              <w:rPr>
                <w:noProof w:val="0"/>
              </w:rPr>
              <w:t>3.4</w:t>
            </w:r>
          </w:p>
        </w:tc>
        <w:tc>
          <w:tcPr>
            <w:tcW w:w="4376" w:type="dxa"/>
            <w:gridSpan w:val="2"/>
          </w:tcPr>
          <w:p w:rsidR="00A63749" w:rsidRPr="005E061B" w:rsidRDefault="00FC3B8A" w:rsidP="00F814A5">
            <w:pPr>
              <w:pStyle w:val="TableText"/>
              <w:rPr>
                <w:noProof w:val="0"/>
              </w:rPr>
            </w:pPr>
            <w:r w:rsidRPr="005E061B">
              <w:rPr>
                <w:noProof w:val="0"/>
              </w:rPr>
              <w:fldChar w:fldCharType="begin"/>
            </w:r>
            <w:r w:rsidRPr="005E061B">
              <w:rPr>
                <w:noProof w:val="0"/>
              </w:rPr>
              <w:instrText xml:space="preserve"> REF  Criteria34  \* MERGEFORMAT </w:instrText>
            </w:r>
            <w:r w:rsidRPr="005E061B">
              <w:rPr>
                <w:noProof w:val="0"/>
              </w:rPr>
              <w:fldChar w:fldCharType="separate"/>
            </w:r>
            <w:sdt>
              <w:sdtPr>
                <w:rPr>
                  <w:noProof w:val="0"/>
                </w:rPr>
                <w:alias w:val="Criteria34"/>
                <w:tag w:val="Criteria34"/>
                <w:id w:val="1951267651"/>
                <w:placeholder>
                  <w:docPart w:val="ADBD9626F269467CB6F947A7D626E278"/>
                </w:placeholder>
              </w:sdtPr>
              <w:sdtContent>
                <w:r w:rsidR="008930A9" w:rsidRPr="005E061B">
                  <w:rPr>
                    <w:noProof w:val="0"/>
                  </w:rPr>
                  <w:t>Determine and implement changes, if any, that need to be made to maintain or revise the initiative</w:t>
                </w:r>
              </w:sdtContent>
            </w:sdt>
            <w:r w:rsidRPr="005E061B">
              <w:rPr>
                <w:noProof w:val="0"/>
              </w:rPr>
              <w:fldChar w:fldCharType="end"/>
            </w:r>
          </w:p>
        </w:tc>
        <w:tc>
          <w:tcPr>
            <w:tcW w:w="1251" w:type="dxa"/>
          </w:tcPr>
          <w:p w:rsidR="00A63749" w:rsidRPr="005E061B" w:rsidRDefault="00CB5571" w:rsidP="00F814A5">
            <w:pPr>
              <w:pStyle w:val="TableText"/>
              <w:jc w:val="center"/>
              <w:rPr>
                <w:noProof w:val="0"/>
              </w:rPr>
            </w:pPr>
            <w:r w:rsidRPr="005E061B">
              <w:rPr>
                <w:noProof w:val="0"/>
              </w:rPr>
              <w:t>3.4</w:t>
            </w:r>
          </w:p>
        </w:tc>
        <w:tc>
          <w:tcPr>
            <w:tcW w:w="1328" w:type="dxa"/>
          </w:tcPr>
          <w:p w:rsidR="00A63749" w:rsidRPr="005E061B" w:rsidRDefault="00CB5571" w:rsidP="00F814A5">
            <w:pPr>
              <w:pStyle w:val="TableText"/>
              <w:jc w:val="center"/>
              <w:rPr>
                <w:noProof w:val="0"/>
              </w:rPr>
            </w:pPr>
            <w:r w:rsidRPr="005E061B">
              <w:rPr>
                <w:noProof w:val="0"/>
              </w:rPr>
              <w:t>16</w:t>
            </w:r>
          </w:p>
        </w:tc>
        <w:tc>
          <w:tcPr>
            <w:tcW w:w="1194" w:type="dxa"/>
          </w:tcPr>
          <w:p w:rsidR="00A63749" w:rsidRPr="005E061B" w:rsidRDefault="00CB5571" w:rsidP="00F814A5">
            <w:pPr>
              <w:pStyle w:val="TableText"/>
              <w:jc w:val="center"/>
              <w:rPr>
                <w:noProof w:val="0"/>
              </w:rPr>
            </w:pPr>
            <w:r w:rsidRPr="005E061B">
              <w:rPr>
                <w:noProof w:val="0"/>
              </w:rPr>
              <w:t>16</w:t>
            </w:r>
          </w:p>
        </w:tc>
      </w:tr>
    </w:tbl>
    <w:p w:rsidR="00A63749" w:rsidRPr="005E061B" w:rsidRDefault="00A63749" w:rsidP="00A63749">
      <w:pPr>
        <w:rPr>
          <w:rFonts w:ascii="Helvetica" w:hAnsi="Helvetica"/>
        </w:rPr>
      </w:pPr>
    </w:p>
    <w:p w:rsidR="00A63749" w:rsidRPr="005E061B" w:rsidRDefault="00A63749" w:rsidP="00A63749">
      <w:pPr>
        <w:rPr>
          <w:rFonts w:ascii="Helvetica" w:hAnsi="Helvetica"/>
        </w:rPr>
        <w:sectPr w:rsidR="00A63749" w:rsidRPr="005E061B" w:rsidSect="001A29DB">
          <w:headerReference w:type="even" r:id="rId40"/>
          <w:headerReference w:type="default" r:id="rId41"/>
          <w:pgSz w:w="11906" w:h="16838" w:code="9"/>
          <w:pgMar w:top="1440" w:right="1440" w:bottom="1440" w:left="1701" w:header="709" w:footer="326" w:gutter="0"/>
          <w:cols w:space="708"/>
          <w:docGrid w:linePitch="360"/>
        </w:sectPr>
      </w:pPr>
    </w:p>
    <w:p w:rsidR="00F814A5" w:rsidRPr="005E061B" w:rsidRDefault="00A63749" w:rsidP="0017473A">
      <w:pPr>
        <w:pStyle w:val="Heading1"/>
      </w:pPr>
      <w:bookmarkStart w:id="34" w:name="_Toc294862959"/>
      <w:bookmarkStart w:id="35" w:name="_Toc337029852"/>
      <w:bookmarkStart w:id="36" w:name="_Toc370805489"/>
      <w:bookmarkStart w:id="37" w:name="_Toc417908500"/>
      <w:r w:rsidRPr="005E061B">
        <w:t>Glossary</w:t>
      </w:r>
      <w:bookmarkEnd w:id="34"/>
      <w:bookmarkEnd w:id="35"/>
      <w:bookmarkEnd w:id="36"/>
      <w:bookmarkEnd w:id="37"/>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544"/>
        <w:gridCol w:w="5245"/>
      </w:tblGrid>
      <w:tr w:rsidR="00A63749" w:rsidRPr="005E061B" w:rsidTr="00F814A5">
        <w:trPr>
          <w:trHeight w:val="567"/>
          <w:tblHeader/>
        </w:trPr>
        <w:tc>
          <w:tcPr>
            <w:tcW w:w="3544"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A63749" w:rsidRPr="005E061B" w:rsidRDefault="00A63749" w:rsidP="00F814A5">
            <w:pPr>
              <w:pStyle w:val="TableHeading"/>
              <w:rPr>
                <w:noProof w:val="0"/>
              </w:rPr>
            </w:pPr>
            <w:r w:rsidRPr="005E061B">
              <w:rPr>
                <w:noProof w:val="0"/>
              </w:rPr>
              <w:t>Term</w:t>
            </w:r>
          </w:p>
        </w:tc>
        <w:tc>
          <w:tcPr>
            <w:tcW w:w="5245"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A63749" w:rsidRPr="005E061B" w:rsidRDefault="00A63749" w:rsidP="00F814A5">
            <w:pPr>
              <w:pStyle w:val="TableHeading"/>
              <w:rPr>
                <w:noProof w:val="0"/>
              </w:rPr>
            </w:pPr>
            <w:r w:rsidRPr="005E061B">
              <w:rPr>
                <w:noProof w:val="0"/>
              </w:rPr>
              <w:t>Explanation</w:t>
            </w:r>
          </w:p>
        </w:tc>
      </w:tr>
      <w:tr w:rsidR="00A63749" w:rsidRPr="005E061B"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63749" w:rsidRPr="005E061B" w:rsidRDefault="002B0A73" w:rsidP="002B0A73">
            <w:pPr>
              <w:pStyle w:val="TableTextBold"/>
              <w:rPr>
                <w:noProof w:val="0"/>
              </w:rPr>
            </w:pPr>
            <w:r w:rsidRPr="005E061B">
              <w:rPr>
                <w:noProof w:val="0"/>
              </w:rPr>
              <w:t>Analyse</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5E061B" w:rsidRDefault="00650BB2" w:rsidP="00F814A5">
            <w:pPr>
              <w:pStyle w:val="TableText"/>
              <w:rPr>
                <w:noProof w:val="0"/>
              </w:rPr>
            </w:pPr>
            <w:r w:rsidRPr="005E061B">
              <w:rPr>
                <w:noProof w:val="0"/>
              </w:rPr>
              <w:t>to examine</w:t>
            </w:r>
          </w:p>
        </w:tc>
      </w:tr>
      <w:tr w:rsidR="00A63749" w:rsidRPr="005E061B"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63749" w:rsidRPr="005E061B" w:rsidRDefault="002B0A73" w:rsidP="002B0A73">
            <w:pPr>
              <w:pStyle w:val="TableTextBold"/>
              <w:rPr>
                <w:noProof w:val="0"/>
              </w:rPr>
            </w:pPr>
            <w:r w:rsidRPr="005E061B">
              <w:rPr>
                <w:noProof w:val="0"/>
              </w:rPr>
              <w:t>Consumer</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5E061B" w:rsidRDefault="00650BB2" w:rsidP="00F814A5">
            <w:pPr>
              <w:pStyle w:val="TableText"/>
              <w:rPr>
                <w:noProof w:val="0"/>
              </w:rPr>
            </w:pPr>
            <w:r w:rsidRPr="005E061B">
              <w:rPr>
                <w:noProof w:val="0"/>
              </w:rPr>
              <w:t>a person who buys something and uses it</w:t>
            </w:r>
          </w:p>
        </w:tc>
      </w:tr>
      <w:tr w:rsidR="00A63749" w:rsidRPr="005E061B"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63749" w:rsidRPr="005E061B" w:rsidRDefault="002B0A73" w:rsidP="002B0A73">
            <w:pPr>
              <w:pStyle w:val="TableTextBold"/>
              <w:rPr>
                <w:noProof w:val="0"/>
              </w:rPr>
            </w:pPr>
            <w:r w:rsidRPr="005E061B">
              <w:rPr>
                <w:noProof w:val="0"/>
              </w:rPr>
              <w:t>Customer</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5E061B" w:rsidRDefault="00650BB2" w:rsidP="00F814A5">
            <w:pPr>
              <w:pStyle w:val="TableText"/>
              <w:rPr>
                <w:noProof w:val="0"/>
              </w:rPr>
            </w:pPr>
            <w:r w:rsidRPr="005E061B">
              <w:rPr>
                <w:noProof w:val="0"/>
              </w:rPr>
              <w:t>a person who buys something</w:t>
            </w:r>
          </w:p>
        </w:tc>
      </w:tr>
      <w:tr w:rsidR="00A63749" w:rsidRPr="005E061B"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63749" w:rsidRPr="005E061B" w:rsidRDefault="002B0A73" w:rsidP="002B0A73">
            <w:pPr>
              <w:pStyle w:val="TableTextBold"/>
              <w:rPr>
                <w:noProof w:val="0"/>
              </w:rPr>
            </w:pPr>
            <w:r w:rsidRPr="005E061B">
              <w:rPr>
                <w:noProof w:val="0"/>
              </w:rPr>
              <w:t>Evaluate</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5E061B" w:rsidRDefault="00650BB2" w:rsidP="00F814A5">
            <w:pPr>
              <w:pStyle w:val="TableText"/>
              <w:rPr>
                <w:noProof w:val="0"/>
              </w:rPr>
            </w:pPr>
            <w:r w:rsidRPr="005E061B">
              <w:rPr>
                <w:noProof w:val="0"/>
              </w:rPr>
              <w:t>analyse</w:t>
            </w:r>
          </w:p>
        </w:tc>
      </w:tr>
      <w:tr w:rsidR="00A63749" w:rsidRPr="005E061B"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63749" w:rsidRPr="005E061B" w:rsidRDefault="002B0A73" w:rsidP="002B0A73">
            <w:pPr>
              <w:pStyle w:val="TableTextBold"/>
              <w:rPr>
                <w:noProof w:val="0"/>
              </w:rPr>
            </w:pPr>
            <w:r w:rsidRPr="005E061B">
              <w:rPr>
                <w:noProof w:val="0"/>
              </w:rPr>
              <w:t>Feedback</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5E061B" w:rsidRDefault="00650BB2" w:rsidP="00F814A5">
            <w:pPr>
              <w:pStyle w:val="TableText"/>
              <w:rPr>
                <w:noProof w:val="0"/>
              </w:rPr>
            </w:pPr>
            <w:r w:rsidRPr="005E061B">
              <w:rPr>
                <w:noProof w:val="0"/>
              </w:rPr>
              <w:t>information provided by a customer about a product or service</w:t>
            </w:r>
          </w:p>
        </w:tc>
      </w:tr>
      <w:tr w:rsidR="00A63749" w:rsidRPr="005E061B"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63749" w:rsidRPr="005E061B" w:rsidRDefault="002B0A73" w:rsidP="002B0A73">
            <w:pPr>
              <w:pStyle w:val="TableTextBold"/>
              <w:rPr>
                <w:noProof w:val="0"/>
              </w:rPr>
            </w:pPr>
            <w:r w:rsidRPr="005E061B">
              <w:rPr>
                <w:noProof w:val="0"/>
              </w:rPr>
              <w:t>Initiative</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5E061B" w:rsidRDefault="00FF0AC2" w:rsidP="00F814A5">
            <w:pPr>
              <w:pStyle w:val="TableText"/>
              <w:rPr>
                <w:noProof w:val="0"/>
              </w:rPr>
            </w:pPr>
            <w:r w:rsidRPr="005E061B">
              <w:rPr>
                <w:noProof w:val="0"/>
              </w:rPr>
              <w:t>an activity or idea that is new</w:t>
            </w:r>
          </w:p>
        </w:tc>
      </w:tr>
      <w:tr w:rsidR="00A63749" w:rsidRPr="005E061B"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63749" w:rsidRPr="005E061B" w:rsidRDefault="002B0A73" w:rsidP="002B0A73">
            <w:pPr>
              <w:pStyle w:val="TableTextBold"/>
              <w:rPr>
                <w:noProof w:val="0"/>
              </w:rPr>
            </w:pPr>
            <w:r w:rsidRPr="005E061B">
              <w:rPr>
                <w:noProof w:val="0"/>
              </w:rPr>
              <w:t>Loss</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5E061B" w:rsidRDefault="00FF0AC2" w:rsidP="00F814A5">
            <w:pPr>
              <w:pStyle w:val="TableText"/>
              <w:rPr>
                <w:noProof w:val="0"/>
              </w:rPr>
            </w:pPr>
            <w:r w:rsidRPr="005E061B">
              <w:rPr>
                <w:noProof w:val="0"/>
              </w:rPr>
              <w:t>a negative monetary gain, deficit</w:t>
            </w:r>
          </w:p>
        </w:tc>
      </w:tr>
      <w:tr w:rsidR="00A63749" w:rsidRPr="005E061B"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63749" w:rsidRPr="005E061B" w:rsidRDefault="002B0A73" w:rsidP="002B0A73">
            <w:pPr>
              <w:pStyle w:val="TableTextBold"/>
              <w:rPr>
                <w:noProof w:val="0"/>
              </w:rPr>
            </w:pPr>
            <w:r w:rsidRPr="005E061B">
              <w:rPr>
                <w:noProof w:val="0"/>
              </w:rPr>
              <w:t>Monitor</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5E061B" w:rsidRDefault="00FF0AC2" w:rsidP="00F814A5">
            <w:pPr>
              <w:pStyle w:val="TableText"/>
              <w:rPr>
                <w:noProof w:val="0"/>
              </w:rPr>
            </w:pPr>
            <w:r w:rsidRPr="005E061B">
              <w:rPr>
                <w:noProof w:val="0"/>
              </w:rPr>
              <w:t>check or watch</w:t>
            </w:r>
          </w:p>
        </w:tc>
      </w:tr>
      <w:tr w:rsidR="00A63749" w:rsidRPr="005E061B"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63749" w:rsidRPr="005E061B" w:rsidRDefault="002B0A73" w:rsidP="002B0A73">
            <w:pPr>
              <w:pStyle w:val="TableTextBold"/>
              <w:rPr>
                <w:noProof w:val="0"/>
              </w:rPr>
            </w:pPr>
            <w:r w:rsidRPr="005E061B">
              <w:rPr>
                <w:noProof w:val="0"/>
              </w:rPr>
              <w:t>Opportunity</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5E061B" w:rsidRDefault="00FF0AC2" w:rsidP="00F814A5">
            <w:pPr>
              <w:pStyle w:val="TableText"/>
              <w:rPr>
                <w:noProof w:val="0"/>
              </w:rPr>
            </w:pPr>
            <w:r w:rsidRPr="005E061B">
              <w:rPr>
                <w:noProof w:val="0"/>
              </w:rPr>
              <w:t>a potential new business lead</w:t>
            </w:r>
          </w:p>
        </w:tc>
      </w:tr>
      <w:tr w:rsidR="00A63749" w:rsidRPr="005E061B"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63749" w:rsidRPr="005E061B" w:rsidRDefault="002B0A73" w:rsidP="002B0A73">
            <w:pPr>
              <w:pStyle w:val="TableTextBold"/>
              <w:rPr>
                <w:noProof w:val="0"/>
              </w:rPr>
            </w:pPr>
            <w:r w:rsidRPr="005E061B">
              <w:rPr>
                <w:noProof w:val="0"/>
              </w:rPr>
              <w:t>Product</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5E061B" w:rsidRDefault="00FF0AC2" w:rsidP="00F814A5">
            <w:pPr>
              <w:pStyle w:val="TableText"/>
              <w:rPr>
                <w:noProof w:val="0"/>
              </w:rPr>
            </w:pPr>
            <w:r w:rsidRPr="005E061B">
              <w:rPr>
                <w:noProof w:val="0"/>
              </w:rPr>
              <w:t>something that is developed to be sold</w:t>
            </w:r>
          </w:p>
        </w:tc>
      </w:tr>
      <w:tr w:rsidR="00A63749" w:rsidRPr="005E061B"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63749" w:rsidRPr="005E061B" w:rsidRDefault="002B0A73" w:rsidP="002B0A73">
            <w:pPr>
              <w:pStyle w:val="TableTextBold"/>
              <w:rPr>
                <w:noProof w:val="0"/>
              </w:rPr>
            </w:pPr>
            <w:r w:rsidRPr="005E061B">
              <w:rPr>
                <w:noProof w:val="0"/>
              </w:rPr>
              <w:t>Product life cycle</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5E061B" w:rsidRDefault="00FF0AC2" w:rsidP="00F814A5">
            <w:pPr>
              <w:pStyle w:val="TableText"/>
              <w:rPr>
                <w:noProof w:val="0"/>
              </w:rPr>
            </w:pPr>
            <w:r w:rsidRPr="005E061B">
              <w:rPr>
                <w:noProof w:val="0"/>
              </w:rPr>
              <w:t>the stages that a product goes through from introduction to demise</w:t>
            </w:r>
          </w:p>
        </w:tc>
      </w:tr>
      <w:tr w:rsidR="00A63749" w:rsidRPr="005E061B"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63749" w:rsidRPr="005E061B" w:rsidRDefault="002B0A73" w:rsidP="002B0A73">
            <w:pPr>
              <w:pStyle w:val="TableTextBold"/>
              <w:rPr>
                <w:noProof w:val="0"/>
              </w:rPr>
            </w:pPr>
            <w:r w:rsidRPr="005E061B">
              <w:rPr>
                <w:noProof w:val="0"/>
              </w:rPr>
              <w:t>Research</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5E061B" w:rsidRDefault="00FF0AC2" w:rsidP="00F814A5">
            <w:pPr>
              <w:pStyle w:val="TableText"/>
              <w:rPr>
                <w:noProof w:val="0"/>
              </w:rPr>
            </w:pPr>
            <w:r w:rsidRPr="005E061B">
              <w:rPr>
                <w:noProof w:val="0"/>
              </w:rPr>
              <w:t>systematic investigation</w:t>
            </w:r>
          </w:p>
        </w:tc>
      </w:tr>
      <w:tr w:rsidR="00A63749" w:rsidRPr="005E061B"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63749" w:rsidRPr="005E061B" w:rsidRDefault="002B0A73" w:rsidP="002B0A73">
            <w:pPr>
              <w:pStyle w:val="TableTextBold"/>
              <w:rPr>
                <w:noProof w:val="0"/>
              </w:rPr>
            </w:pPr>
            <w:r w:rsidRPr="005E061B">
              <w:rPr>
                <w:noProof w:val="0"/>
              </w:rPr>
              <w:t>Revise</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5E061B" w:rsidRDefault="00FF0AC2" w:rsidP="00F814A5">
            <w:pPr>
              <w:pStyle w:val="TableText"/>
              <w:rPr>
                <w:noProof w:val="0"/>
              </w:rPr>
            </w:pPr>
            <w:r w:rsidRPr="005E061B">
              <w:rPr>
                <w:noProof w:val="0"/>
              </w:rPr>
              <w:t>reconsider and alter or change</w:t>
            </w:r>
          </w:p>
        </w:tc>
      </w:tr>
      <w:tr w:rsidR="00A63749" w:rsidRPr="005E061B"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63749" w:rsidRPr="005E061B" w:rsidRDefault="002B0A73" w:rsidP="002B0A73">
            <w:pPr>
              <w:pStyle w:val="TableTextBold"/>
              <w:rPr>
                <w:noProof w:val="0"/>
              </w:rPr>
            </w:pPr>
            <w:r w:rsidRPr="005E061B">
              <w:rPr>
                <w:noProof w:val="0"/>
              </w:rPr>
              <w:t>Service</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5E061B" w:rsidRDefault="00FF0AC2" w:rsidP="00F814A5">
            <w:pPr>
              <w:pStyle w:val="TableText"/>
              <w:rPr>
                <w:noProof w:val="0"/>
              </w:rPr>
            </w:pPr>
            <w:r w:rsidRPr="005E061B">
              <w:rPr>
                <w:noProof w:val="0"/>
              </w:rPr>
              <w:t>the action of helping or doing work for someone</w:t>
            </w:r>
          </w:p>
        </w:tc>
      </w:tr>
      <w:tr w:rsidR="00A63749" w:rsidRPr="005E061B"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63749" w:rsidRPr="005E061B" w:rsidRDefault="002B0A73" w:rsidP="002B0A73">
            <w:pPr>
              <w:pStyle w:val="TableTextBold"/>
              <w:rPr>
                <w:noProof w:val="0"/>
              </w:rPr>
            </w:pPr>
            <w:r w:rsidRPr="005E061B">
              <w:rPr>
                <w:noProof w:val="0"/>
              </w:rPr>
              <w:t>Statistic</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5E061B" w:rsidRDefault="00FF0AC2" w:rsidP="00F814A5">
            <w:pPr>
              <w:pStyle w:val="TableText"/>
              <w:rPr>
                <w:noProof w:val="0"/>
              </w:rPr>
            </w:pPr>
            <w:r w:rsidRPr="005E061B">
              <w:rPr>
                <w:noProof w:val="0"/>
              </w:rPr>
              <w:t>a fact or piece of data</w:t>
            </w:r>
          </w:p>
        </w:tc>
      </w:tr>
      <w:tr w:rsidR="00A63749" w:rsidRPr="005E061B" w:rsidTr="00EC72EE">
        <w:trPr>
          <w:trHeight w:val="567"/>
        </w:trPr>
        <w:tc>
          <w:tcPr>
            <w:tcW w:w="354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A63749" w:rsidRPr="005E061B" w:rsidRDefault="002B0A73" w:rsidP="002B0A73">
            <w:pPr>
              <w:pStyle w:val="TableTextBold"/>
              <w:rPr>
                <w:noProof w:val="0"/>
              </w:rPr>
            </w:pPr>
            <w:r w:rsidRPr="005E061B">
              <w:rPr>
                <w:noProof w:val="0"/>
              </w:rPr>
              <w:t>Strategy</w:t>
            </w:r>
          </w:p>
        </w:tc>
        <w:tc>
          <w:tcPr>
            <w:tcW w:w="5245" w:type="dxa"/>
            <w:tcBorders>
              <w:top w:val="single" w:sz="4" w:space="0" w:color="auto"/>
              <w:left w:val="single" w:sz="4" w:space="0" w:color="auto"/>
              <w:bottom w:val="single" w:sz="4" w:space="0" w:color="auto"/>
              <w:right w:val="single" w:sz="4" w:space="0" w:color="auto"/>
            </w:tcBorders>
            <w:vAlign w:val="center"/>
          </w:tcPr>
          <w:p w:rsidR="00A63749" w:rsidRPr="005E061B" w:rsidRDefault="00FF0AC2" w:rsidP="00F814A5">
            <w:pPr>
              <w:pStyle w:val="TableText"/>
              <w:rPr>
                <w:noProof w:val="0"/>
              </w:rPr>
            </w:pPr>
            <w:r w:rsidRPr="005E061B">
              <w:rPr>
                <w:noProof w:val="0"/>
              </w:rPr>
              <w:t>a plan of action</w:t>
            </w:r>
          </w:p>
        </w:tc>
      </w:tr>
    </w:tbl>
    <w:p w:rsidR="00CE6040" w:rsidRPr="005E061B" w:rsidRDefault="00CE6040" w:rsidP="00BD2681">
      <w:pPr>
        <w:pStyle w:val="BodyCopy"/>
        <w:rPr>
          <w:noProof w:val="0"/>
          <w:szCs w:val="24"/>
        </w:rPr>
      </w:pPr>
    </w:p>
    <w:p w:rsidR="002B0A73" w:rsidRPr="005E061B" w:rsidRDefault="002B0A73">
      <w:pPr>
        <w:rPr>
          <w:rFonts w:ascii="Helvetica" w:eastAsia="Calibri" w:hAnsi="Helvetica" w:cs="Calibri"/>
          <w:szCs w:val="24"/>
          <w:lang w:eastAsia="ar-SA"/>
        </w:rPr>
      </w:pPr>
      <w:r w:rsidRPr="005E061B">
        <w:rPr>
          <w:szCs w:val="24"/>
        </w:rPr>
        <w:br w:type="page"/>
      </w:r>
    </w:p>
    <w:p w:rsidR="00CE6040" w:rsidRPr="005E061B" w:rsidRDefault="00CE6040" w:rsidP="00BD2681">
      <w:pPr>
        <w:pStyle w:val="BodyCopy"/>
        <w:rPr>
          <w:noProof w:val="0"/>
          <w:szCs w:val="24"/>
        </w:rPr>
      </w:pPr>
    </w:p>
    <w:p w:rsidR="002B0A73" w:rsidRPr="005E061B" w:rsidRDefault="002B0A73" w:rsidP="00BD2681">
      <w:pPr>
        <w:pStyle w:val="BodyCopy"/>
        <w:rPr>
          <w:noProof w:val="0"/>
          <w:szCs w:val="24"/>
        </w:rPr>
      </w:pPr>
    </w:p>
    <w:p w:rsidR="002B0A73" w:rsidRPr="005E061B" w:rsidRDefault="002B0A73" w:rsidP="00BD2681">
      <w:pPr>
        <w:pStyle w:val="BodyCopy"/>
        <w:rPr>
          <w:noProof w:val="0"/>
          <w:szCs w:val="24"/>
        </w:rPr>
      </w:pPr>
    </w:p>
    <w:p w:rsidR="002B0A73" w:rsidRPr="005E061B" w:rsidRDefault="002B0A73" w:rsidP="00BD2681">
      <w:pPr>
        <w:pStyle w:val="BodyCopy"/>
        <w:rPr>
          <w:noProof w:val="0"/>
          <w:szCs w:val="24"/>
        </w:rPr>
      </w:pPr>
    </w:p>
    <w:p w:rsidR="002B0A73" w:rsidRPr="005E061B" w:rsidRDefault="002B0A73" w:rsidP="00BD2681">
      <w:pPr>
        <w:pStyle w:val="BodyCopy"/>
        <w:rPr>
          <w:noProof w:val="0"/>
          <w:szCs w:val="24"/>
        </w:rPr>
      </w:pPr>
    </w:p>
    <w:p w:rsidR="002B0A73" w:rsidRPr="005E061B" w:rsidRDefault="002B0A73" w:rsidP="00BD2681">
      <w:pPr>
        <w:pStyle w:val="BodyCopy"/>
        <w:rPr>
          <w:noProof w:val="0"/>
          <w:szCs w:val="24"/>
        </w:rPr>
      </w:pPr>
    </w:p>
    <w:p w:rsidR="002B0A73" w:rsidRPr="005E061B" w:rsidRDefault="002B0A73" w:rsidP="00BD2681">
      <w:pPr>
        <w:pStyle w:val="BodyCopy"/>
        <w:rPr>
          <w:noProof w:val="0"/>
          <w:szCs w:val="24"/>
        </w:rPr>
        <w:sectPr w:rsidR="002B0A73" w:rsidRPr="005E061B" w:rsidSect="001A29DB">
          <w:headerReference w:type="even" r:id="rId42"/>
          <w:headerReference w:type="default" r:id="rId43"/>
          <w:pgSz w:w="11906" w:h="16838"/>
          <w:pgMar w:top="1440" w:right="1440" w:bottom="1440" w:left="1440" w:header="708" w:footer="329" w:gutter="0"/>
          <w:cols w:space="708"/>
          <w:docGrid w:linePitch="360"/>
        </w:sectPr>
      </w:pPr>
    </w:p>
    <w:p w:rsidR="00F84543" w:rsidRPr="005E061B" w:rsidRDefault="00BD2681" w:rsidP="00CD0302">
      <w:pPr>
        <w:pStyle w:val="Heading1"/>
      </w:pPr>
      <w:bookmarkStart w:id="38" w:name="_Toc294862960"/>
      <w:bookmarkStart w:id="39" w:name="_Toc370805490"/>
      <w:bookmarkStart w:id="40" w:name="_Toc337029817"/>
      <w:bookmarkStart w:id="41" w:name="_Toc417908501"/>
      <w:r w:rsidRPr="005E061B">
        <w:t>Element 1</w:t>
      </w:r>
      <w:bookmarkEnd w:id="38"/>
      <w:r w:rsidR="00FC316B" w:rsidRPr="005E061B">
        <w:t xml:space="preserve">: </w:t>
      </w:r>
      <w:r w:rsidR="00F84543" w:rsidRPr="005E061B">
        <w:br/>
      </w:r>
      <w:fldSimple w:instr=" REF  Element1  \* MERGEFORMAT ">
        <w:sdt>
          <w:sdtPr>
            <w:alias w:val="Element1"/>
            <w:tag w:val="Element1"/>
            <w:id w:val="-69432843"/>
            <w:placeholder>
              <w:docPart w:val="9352EBE2B1864ADEAEDA14BB5345EFB9"/>
            </w:placeholder>
          </w:sdtPr>
          <w:sdtContent>
            <w:r w:rsidR="008930A9" w:rsidRPr="005E061B">
              <w:t>Create strategic product initiatives</w:t>
            </w:r>
          </w:sdtContent>
        </w:sdt>
        <w:bookmarkEnd w:id="39"/>
        <w:bookmarkEnd w:id="41"/>
      </w:fldSimple>
      <w:bookmarkEnd w:id="40"/>
    </w:p>
    <w:p w:rsidR="00BD2681" w:rsidRPr="005E061B" w:rsidRDefault="00BD2681" w:rsidP="00F84543">
      <w:pPr>
        <w:pStyle w:val="Heading2"/>
      </w:pPr>
      <w:r w:rsidRPr="005E061B">
        <w:t>1.1</w:t>
      </w:r>
      <w:r w:rsidRPr="005E061B">
        <w:tab/>
      </w:r>
      <w:fldSimple w:instr=" REF  Criteria11  \* MERGEFORMAT ">
        <w:sdt>
          <w:sdtPr>
            <w:alias w:val="Criteria11"/>
            <w:tag w:val="Criteria11"/>
            <w:id w:val="-2012825799"/>
            <w:placeholder>
              <w:docPart w:val="DC11D5AE0F1D4F2C8D076CB47ADAE365"/>
            </w:placeholder>
          </w:sdtPr>
          <w:sdtContent>
            <w:r w:rsidR="008930A9" w:rsidRPr="008930A9">
              <w:rPr>
                <w:rStyle w:val="PlaceholderText"/>
                <w:color w:val="45545F"/>
              </w:rPr>
              <w:t xml:space="preserve">Identify the context for product </w:t>
            </w:r>
            <w:r w:rsidR="008930A9" w:rsidRPr="005E061B">
              <w:t>development</w:t>
            </w:r>
          </w:sdtContent>
        </w:sdt>
      </w:fldSimple>
    </w:p>
    <w:p w:rsidR="00F84543" w:rsidRPr="005E061B" w:rsidRDefault="00BD2681" w:rsidP="002B0A73">
      <w:pPr>
        <w:pStyle w:val="Heading3"/>
      </w:pPr>
      <w:r w:rsidRPr="005E061B">
        <w:t>Introduction</w:t>
      </w:r>
    </w:p>
    <w:p w:rsidR="00F84543" w:rsidRPr="005E061B" w:rsidRDefault="003559D7" w:rsidP="002B0A73">
      <w:pPr>
        <w:pStyle w:val="BodyCopy"/>
        <w:rPr>
          <w:noProof w:val="0"/>
        </w:rPr>
      </w:pPr>
      <w:r w:rsidRPr="005E061B">
        <w:rPr>
          <w:lang w:eastAsia="en-AU"/>
        </w:rPr>
        <mc:AlternateContent>
          <mc:Choice Requires="wps">
            <w:drawing>
              <wp:anchor distT="45720" distB="45720" distL="114300" distR="114300" simplePos="0" relativeHeight="251647488" behindDoc="0" locked="0" layoutInCell="1" allowOverlap="1" wp14:anchorId="08235714" wp14:editId="4ED05E9A">
                <wp:simplePos x="0" y="0"/>
                <wp:positionH relativeFrom="column">
                  <wp:posOffset>3767455</wp:posOffset>
                </wp:positionH>
                <wp:positionV relativeFrom="paragraph">
                  <wp:posOffset>5715</wp:posOffset>
                </wp:positionV>
                <wp:extent cx="2292350" cy="214884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350" cy="2148840"/>
                        </a:xfrm>
                        <a:prstGeom prst="rect">
                          <a:avLst/>
                        </a:prstGeom>
                        <a:solidFill>
                          <a:srgbClr val="FFFFFF"/>
                        </a:solidFill>
                        <a:ln w="9525">
                          <a:noFill/>
                          <a:miter lim="800000"/>
                          <a:headEnd/>
                          <a:tailEnd/>
                        </a:ln>
                      </wps:spPr>
                      <wps:txbx>
                        <w:txbxContent>
                          <w:p w:rsidR="00404A65" w:rsidRDefault="00404A65">
                            <w:r>
                              <w:rPr>
                                <w:noProof/>
                              </w:rPr>
                              <w:drawing>
                                <wp:inline distT="0" distB="0" distL="0" distR="0" wp14:anchorId="3B1CFA07" wp14:editId="61B0B17D">
                                  <wp:extent cx="1762964" cy="1762964"/>
                                  <wp:effectExtent l="0" t="0" r="889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00px-ConTeXt_Unofficial_Logo.svg[1].png"/>
                                          <pic:cNvPicPr/>
                                        </pic:nvPicPr>
                                        <pic:blipFill>
                                          <a:blip r:embed="rId44">
                                            <a:extLst>
                                              <a:ext uri="{28A0092B-C50C-407E-A947-70E740481C1C}">
                                                <a14:useLocalDpi xmlns:a14="http://schemas.microsoft.com/office/drawing/2010/main" val="0"/>
                                              </a:ext>
                                            </a:extLst>
                                          </a:blip>
                                          <a:stretch>
                                            <a:fillRect/>
                                          </a:stretch>
                                        </pic:blipFill>
                                        <pic:spPr>
                                          <a:xfrm>
                                            <a:off x="0" y="0"/>
                                            <a:ext cx="1765789" cy="1765789"/>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30" type="#_x0000_t202" style="position:absolute;margin-left:296.65pt;margin-top:.45pt;width:180.5pt;height:169.2pt;z-index:2516474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" stroked="f">
                <v:textbox style="mso-fit-shape-to-text:t">
                  <w:txbxContent>
                    <w:p w:rsidR="00404A65" w:rsidRDefault="00404A65">
                      <w:r>
                        <w:rPr>
                          <w:noProof/>
                        </w:rPr>
                        <w:drawing>
                          <wp:inline distT="0" distB="0" distL="0" distR="0" wp14:anchorId="3B1CFA07" wp14:editId="61B0B17D">
                            <wp:extent cx="1762964" cy="1762964"/>
                            <wp:effectExtent l="0" t="0" r="889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00px-ConTeXt_Unofficial_Logo.svg[1].png"/>
                                    <pic:cNvPicPr/>
                                  </pic:nvPicPr>
                                  <pic:blipFill>
                                    <a:blip r:embed="rId44">
                                      <a:extLst>
                                        <a:ext uri="{28A0092B-C50C-407E-A947-70E740481C1C}">
                                          <a14:useLocalDpi xmlns:a14="http://schemas.microsoft.com/office/drawing/2010/main" val="0"/>
                                        </a:ext>
                                      </a:extLst>
                                    </a:blip>
                                    <a:stretch>
                                      <a:fillRect/>
                                    </a:stretch>
                                  </pic:blipFill>
                                  <pic:spPr>
                                    <a:xfrm>
                                      <a:off x="0" y="0"/>
                                      <a:ext cx="1765789" cy="1765789"/>
                                    </a:xfrm>
                                    <a:prstGeom prst="rect">
                                      <a:avLst/>
                                    </a:prstGeom>
                                  </pic:spPr>
                                </pic:pic>
                              </a:graphicData>
                            </a:graphic>
                          </wp:inline>
                        </w:drawing>
                      </w:r>
                    </w:p>
                  </w:txbxContent>
                </v:textbox>
                <w10:wrap type="square"/>
              </v:shape>
            </w:pict>
          </mc:Fallback>
        </mc:AlternateContent>
      </w:r>
      <w:r w:rsidR="00823558" w:rsidRPr="005E061B">
        <w:rPr>
          <w:noProof w:val="0"/>
        </w:rPr>
        <w:t>The business context in which an organisation operates can involve many varying aspects. When trying to identify product initiatives it is important to understand the context surrounding and influencing the need for product development. The first step in developing new products or updating existing products or services is to identify what customers want and need.</w:t>
      </w:r>
    </w:p>
    <w:p w:rsidR="00F84543" w:rsidRPr="005E061B" w:rsidRDefault="00823558" w:rsidP="002B0A73">
      <w:pPr>
        <w:pStyle w:val="Heading3"/>
      </w:pPr>
      <w:r w:rsidRPr="005E061B">
        <w:t>Marketing Mix</w:t>
      </w:r>
    </w:p>
    <w:p w:rsidR="004020CB" w:rsidRPr="005E061B" w:rsidRDefault="00233E9B" w:rsidP="002B0A73">
      <w:pPr>
        <w:pStyle w:val="BodyCopy"/>
        <w:rPr>
          <w:noProof w:val="0"/>
        </w:rPr>
      </w:pPr>
      <w:r w:rsidRPr="005E061B">
        <w:rPr>
          <w:noProof w:val="0"/>
        </w:rPr>
        <w:t>The marketing mix is one of the fundamental starting points for identifying the context in which new products and services exist. The marketing mix includes four parts, often referred to as the four P’s: price, product, place and promotion. These four marketing variables operate within an external environment which includes competitive, political and legal, technological, social, and economic factors. All of these components influence the type of products and services that your organisation will develop.</w:t>
      </w:r>
    </w:p>
    <w:p w:rsidR="004020CB" w:rsidRPr="005E061B" w:rsidRDefault="003559D7" w:rsidP="00F84543">
      <w:pPr>
        <w:pStyle w:val="BodyCopy"/>
        <w:rPr>
          <w:noProof w:val="0"/>
          <w:szCs w:val="24"/>
          <w:lang w:eastAsia="en-US"/>
        </w:rPr>
      </w:pPr>
      <w:r w:rsidRPr="005E061B">
        <w:rPr>
          <w:szCs w:val="24"/>
          <w:lang w:eastAsia="en-AU"/>
        </w:rPr>
        <mc:AlternateContent>
          <mc:Choice Requires="wps">
            <w:drawing>
              <wp:anchor distT="0" distB="0" distL="114300" distR="114300" simplePos="0" relativeHeight="251648512" behindDoc="0" locked="0" layoutInCell="1" allowOverlap="1" wp14:anchorId="2ACA0699" wp14:editId="236BEE74">
                <wp:simplePos x="0" y="0"/>
                <wp:positionH relativeFrom="column">
                  <wp:posOffset>-109728</wp:posOffset>
                </wp:positionH>
                <wp:positionV relativeFrom="paragraph">
                  <wp:posOffset>93218</wp:posOffset>
                </wp:positionV>
                <wp:extent cx="5902554" cy="3386938"/>
                <wp:effectExtent l="0" t="0" r="22225" b="23495"/>
                <wp:wrapNone/>
                <wp:docPr id="247" name="Rounded 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2554" cy="3386938"/>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22" o:spid="_x0000_s1026" style="position:absolute;margin-left:-8.65pt;margin-top:7.35pt;width:464.75pt;height:266.7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" filled="f" strokecolor="#243f60 [1604]" strokeweight="2pt">
                <v:path arrowok="t"/>
              </v:roundrect>
            </w:pict>
          </mc:Fallback>
        </mc:AlternateContent>
      </w:r>
    </w:p>
    <w:p w:rsidR="004020CB" w:rsidRPr="005E061B" w:rsidRDefault="00B72F81" w:rsidP="00F84543">
      <w:pPr>
        <w:pStyle w:val="BodyCopy"/>
        <w:rPr>
          <w:noProof w:val="0"/>
          <w:szCs w:val="24"/>
          <w:lang w:eastAsia="en-US"/>
        </w:rPr>
      </w:pPr>
      <w:r w:rsidRPr="005E061B">
        <w:rPr>
          <w:rFonts w:asciiTheme="minorHAnsi" w:eastAsiaTheme="minorEastAsia" w:hAnsiTheme="minorHAnsi" w:cstheme="minorBidi"/>
          <w:szCs w:val="24"/>
          <w:lang w:eastAsia="en-AU"/>
        </w:rPr>
        <mc:AlternateContent>
          <mc:Choice Requires="wps">
            <w:drawing>
              <wp:anchor distT="45720" distB="45720" distL="114300" distR="114300" simplePos="0" relativeHeight="251700736" behindDoc="1" locked="0" layoutInCell="1" allowOverlap="1" wp14:anchorId="7EA7ADEE" wp14:editId="01C882D8">
                <wp:simplePos x="0" y="0"/>
                <wp:positionH relativeFrom="column">
                  <wp:posOffset>2269490</wp:posOffset>
                </wp:positionH>
                <wp:positionV relativeFrom="paragraph">
                  <wp:posOffset>209880</wp:posOffset>
                </wp:positionV>
                <wp:extent cx="1206500" cy="306705"/>
                <wp:effectExtent l="0" t="0" r="0" b="0"/>
                <wp:wrapNone/>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6500" cy="306705"/>
                        </a:xfrm>
                        <a:prstGeom prst="rect">
                          <a:avLst/>
                        </a:prstGeom>
                        <a:noFill/>
                        <a:ln w="9525">
                          <a:noFill/>
                          <a:miter lim="800000"/>
                          <a:headEnd/>
                          <a:tailEnd/>
                        </a:ln>
                      </wps:spPr>
                      <wps:txbx>
                        <w:txbxContent>
                          <w:p w:rsidR="00404A65" w:rsidRPr="00C1052A" w:rsidRDefault="00404A65" w:rsidP="00C1052A">
                            <w:pPr>
                              <w:jc w:val="center"/>
                              <w:rPr>
                                <w:b/>
                                <w:color w:val="4F81BD" w:themeColor="accent1"/>
                                <w:sz w:val="30"/>
                                <w:szCs w:val="30"/>
                              </w:rPr>
                            </w:pPr>
                            <w:r w:rsidRPr="00C1052A">
                              <w:rPr>
                                <w:b/>
                                <w:color w:val="4F81BD" w:themeColor="accent1"/>
                                <w:sz w:val="30"/>
                                <w:szCs w:val="30"/>
                              </w:rPr>
                              <w:t>Competitive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178.7pt;margin-top:16.55pt;width:95pt;height:24.15pt;z-index:-251615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" filled="f" stroked="f">
                <v:textbox>
                  <w:txbxContent>
                    <w:p w:rsidR="00404A65" w:rsidRPr="00C1052A" w:rsidRDefault="00404A65" w:rsidP="00C1052A">
                      <w:pPr>
                        <w:jc w:val="center"/>
                        <w:rPr>
                          <w:b/>
                          <w:color w:val="4F81BD" w:themeColor="accent1"/>
                          <w:sz w:val="30"/>
                          <w:szCs w:val="30"/>
                        </w:rPr>
                      </w:pPr>
                      <w:r w:rsidRPr="00C1052A">
                        <w:rPr>
                          <w:b/>
                          <w:color w:val="4F81BD" w:themeColor="accent1"/>
                          <w:sz w:val="30"/>
                          <w:szCs w:val="30"/>
                        </w:rPr>
                        <w:t>Competitive</w:t>
                      </w:r>
                    </w:p>
                  </w:txbxContent>
                </v:textbox>
              </v:shape>
            </w:pict>
          </mc:Fallback>
        </mc:AlternateContent>
      </w:r>
    </w:p>
    <w:p w:rsidR="004020CB" w:rsidRPr="005E061B" w:rsidRDefault="004020CB" w:rsidP="00F84543">
      <w:pPr>
        <w:pStyle w:val="BodyCopy"/>
        <w:rPr>
          <w:noProof w:val="0"/>
          <w:szCs w:val="24"/>
          <w:lang w:eastAsia="en-US"/>
        </w:rPr>
      </w:pPr>
    </w:p>
    <w:p w:rsidR="00F84543" w:rsidRPr="005E061B" w:rsidRDefault="00B72F81" w:rsidP="004020CB">
      <w:pPr>
        <w:pStyle w:val="BodyCopy"/>
        <w:jc w:val="center"/>
        <w:rPr>
          <w:noProof w:val="0"/>
          <w:szCs w:val="24"/>
        </w:rPr>
      </w:pPr>
      <w:r w:rsidRPr="005E061B">
        <w:rPr>
          <w:rFonts w:asciiTheme="minorHAnsi" w:eastAsiaTheme="minorEastAsia" w:hAnsiTheme="minorHAnsi" w:cstheme="minorBidi"/>
          <w:szCs w:val="24"/>
          <w:lang w:eastAsia="en-AU"/>
        </w:rPr>
        <mc:AlternateContent>
          <mc:Choice Requires="wps">
            <w:drawing>
              <wp:anchor distT="45720" distB="45720" distL="114300" distR="114300" simplePos="0" relativeHeight="251706880" behindDoc="1" locked="0" layoutInCell="1" allowOverlap="1" wp14:anchorId="045043DB" wp14:editId="1647E28F">
                <wp:simplePos x="0" y="0"/>
                <wp:positionH relativeFrom="column">
                  <wp:posOffset>943610</wp:posOffset>
                </wp:positionH>
                <wp:positionV relativeFrom="paragraph">
                  <wp:posOffset>2081200</wp:posOffset>
                </wp:positionV>
                <wp:extent cx="771525" cy="314325"/>
                <wp:effectExtent l="0" t="0" r="0" b="0"/>
                <wp:wrapNone/>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1525" cy="314325"/>
                        </a:xfrm>
                        <a:prstGeom prst="rect">
                          <a:avLst/>
                        </a:prstGeom>
                        <a:noFill/>
                        <a:ln w="9525">
                          <a:noFill/>
                          <a:miter lim="800000"/>
                          <a:headEnd/>
                          <a:tailEnd/>
                        </a:ln>
                      </wps:spPr>
                      <wps:txbx>
                        <w:txbxContent>
                          <w:p w:rsidR="00404A65" w:rsidRPr="00B72F81" w:rsidRDefault="00404A65" w:rsidP="00B72F81">
                            <w:pPr>
                              <w:jc w:val="center"/>
                              <w:rPr>
                                <w:b/>
                                <w:color w:val="4F81BD" w:themeColor="accent1"/>
                                <w:sz w:val="30"/>
                                <w:szCs w:val="30"/>
                              </w:rPr>
                            </w:pPr>
                            <w:r w:rsidRPr="00B72F81">
                              <w:rPr>
                                <w:b/>
                                <w:color w:val="4F81BD" w:themeColor="accent1"/>
                                <w:sz w:val="30"/>
                                <w:szCs w:val="30"/>
                              </w:rPr>
                              <w:t>Social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left:0;text-align:left;margin-left:74.3pt;margin-top:163.85pt;width:60.75pt;height:24.75pt;z-index:-251609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" filled="f" stroked="f">
                <v:textbox>
                  <w:txbxContent>
                    <w:p w:rsidR="00404A65" w:rsidRPr="00B72F81" w:rsidRDefault="00404A65" w:rsidP="00B72F81">
                      <w:pPr>
                        <w:jc w:val="center"/>
                        <w:rPr>
                          <w:b/>
                          <w:color w:val="4F81BD" w:themeColor="accent1"/>
                          <w:sz w:val="30"/>
                          <w:szCs w:val="30"/>
                        </w:rPr>
                      </w:pPr>
                      <w:r w:rsidRPr="00B72F81">
                        <w:rPr>
                          <w:b/>
                          <w:color w:val="4F81BD" w:themeColor="accent1"/>
                          <w:sz w:val="30"/>
                          <w:szCs w:val="30"/>
                        </w:rPr>
                        <w:t>Social</w:t>
                      </w:r>
                    </w:p>
                  </w:txbxContent>
                </v:textbox>
              </v:shape>
            </w:pict>
          </mc:Fallback>
        </mc:AlternateContent>
      </w:r>
      <w:r w:rsidRPr="005E061B">
        <w:rPr>
          <w:rFonts w:asciiTheme="minorHAnsi" w:eastAsiaTheme="minorEastAsia" w:hAnsiTheme="minorHAnsi" w:cstheme="minorBidi"/>
          <w:szCs w:val="24"/>
          <w:lang w:eastAsia="en-AU"/>
        </w:rPr>
        <mc:AlternateContent>
          <mc:Choice Requires="wps">
            <w:drawing>
              <wp:anchor distT="45720" distB="45720" distL="114300" distR="114300" simplePos="0" relativeHeight="251704832" behindDoc="1" locked="0" layoutInCell="1" allowOverlap="1" wp14:anchorId="5ECB42B0" wp14:editId="36CA3BBD">
                <wp:simplePos x="0" y="0"/>
                <wp:positionH relativeFrom="column">
                  <wp:posOffset>3737610</wp:posOffset>
                </wp:positionH>
                <wp:positionV relativeFrom="paragraph">
                  <wp:posOffset>2081860</wp:posOffset>
                </wp:positionV>
                <wp:extent cx="1323975" cy="350520"/>
                <wp:effectExtent l="0" t="0" r="0" b="0"/>
                <wp:wrapNone/>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3975" cy="350520"/>
                        </a:xfrm>
                        <a:prstGeom prst="rect">
                          <a:avLst/>
                        </a:prstGeom>
                        <a:noFill/>
                        <a:ln w="9525">
                          <a:noFill/>
                          <a:miter lim="800000"/>
                          <a:headEnd/>
                          <a:tailEnd/>
                        </a:ln>
                      </wps:spPr>
                      <wps:txbx>
                        <w:txbxContent>
                          <w:p w:rsidR="00404A65" w:rsidRPr="00B72F81" w:rsidRDefault="00404A65" w:rsidP="00B72F81">
                            <w:pPr>
                              <w:rPr>
                                <w:b/>
                                <w:color w:val="4F81BD" w:themeColor="accent1"/>
                                <w:sz w:val="30"/>
                                <w:szCs w:val="30"/>
                              </w:rPr>
                            </w:pPr>
                            <w:r w:rsidRPr="00B72F81">
                              <w:rPr>
                                <w:b/>
                                <w:color w:val="4F81BD" w:themeColor="accent1"/>
                                <w:sz w:val="30"/>
                                <w:szCs w:val="30"/>
                              </w:rPr>
                              <w:t>Technological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left:0;text-align:left;margin-left:294.3pt;margin-top:163.95pt;width:104.25pt;height:27.6pt;z-index:-251611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" filled="f" stroked="f">
                <v:textbox>
                  <w:txbxContent>
                    <w:p w:rsidR="00404A65" w:rsidRPr="00B72F81" w:rsidRDefault="00404A65" w:rsidP="00B72F81">
                      <w:pPr>
                        <w:rPr>
                          <w:b/>
                          <w:color w:val="4F81BD" w:themeColor="accent1"/>
                          <w:sz w:val="30"/>
                          <w:szCs w:val="30"/>
                        </w:rPr>
                      </w:pPr>
                      <w:r w:rsidRPr="00B72F81">
                        <w:rPr>
                          <w:b/>
                          <w:color w:val="4F81BD" w:themeColor="accent1"/>
                          <w:sz w:val="30"/>
                          <w:szCs w:val="30"/>
                        </w:rPr>
                        <w:t>Technological</w:t>
                      </w:r>
                    </w:p>
                  </w:txbxContent>
                </v:textbox>
              </v:shape>
            </w:pict>
          </mc:Fallback>
        </mc:AlternateContent>
      </w:r>
      <w:r w:rsidRPr="005E061B">
        <w:rPr>
          <w:szCs w:val="24"/>
          <w:lang w:eastAsia="en-AU"/>
        </w:rPr>
        <mc:AlternateContent>
          <mc:Choice Requires="wps">
            <w:drawing>
              <wp:anchor distT="45720" distB="45720" distL="114300" distR="114300" simplePos="0" relativeHeight="251702784" behindDoc="1" locked="0" layoutInCell="1" allowOverlap="1" wp14:anchorId="07629535" wp14:editId="6C02DA08">
                <wp:simplePos x="0" y="0"/>
                <wp:positionH relativeFrom="column">
                  <wp:posOffset>4416730</wp:posOffset>
                </wp:positionH>
                <wp:positionV relativeFrom="paragraph">
                  <wp:posOffset>854075</wp:posOffset>
                </wp:positionV>
                <wp:extent cx="1419149" cy="387350"/>
                <wp:effectExtent l="0" t="0" r="0" b="0"/>
                <wp:wrapNone/>
                <wp:docPr id="2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149" cy="387350"/>
                        </a:xfrm>
                        <a:prstGeom prst="rect">
                          <a:avLst/>
                        </a:prstGeom>
                        <a:noFill/>
                        <a:ln w="9525">
                          <a:noFill/>
                          <a:miter lim="800000"/>
                          <a:headEnd/>
                          <a:tailEnd/>
                        </a:ln>
                      </wps:spPr>
                      <wps:txbx>
                        <w:txbxContent>
                          <w:p w:rsidR="00404A65" w:rsidRPr="00C1052A" w:rsidRDefault="00404A65" w:rsidP="00C1052A">
                            <w:pPr>
                              <w:rPr>
                                <w:b/>
                                <w:color w:val="4F81BD" w:themeColor="accent1"/>
                                <w:sz w:val="30"/>
                                <w:szCs w:val="30"/>
                              </w:rPr>
                            </w:pPr>
                            <w:r w:rsidRPr="00C1052A">
                              <w:rPr>
                                <w:b/>
                                <w:color w:val="4F81BD" w:themeColor="accent1"/>
                                <w:sz w:val="30"/>
                                <w:szCs w:val="30"/>
                              </w:rPr>
                              <w:t>Political&amp; Legal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left:0;text-align:left;margin-left:347.75pt;margin-top:67.25pt;width:111.75pt;height:30.5pt;z-index:-251613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" filled="f" stroked="f">
                <v:textbox>
                  <w:txbxContent>
                    <w:p w:rsidR="00404A65" w:rsidRPr="00C1052A" w:rsidRDefault="00404A65" w:rsidP="00C1052A">
                      <w:pPr>
                        <w:rPr>
                          <w:b/>
                          <w:color w:val="4F81BD" w:themeColor="accent1"/>
                          <w:sz w:val="30"/>
                          <w:szCs w:val="30"/>
                        </w:rPr>
                      </w:pPr>
                      <w:r w:rsidRPr="00C1052A">
                        <w:rPr>
                          <w:b/>
                          <w:color w:val="4F81BD" w:themeColor="accent1"/>
                          <w:sz w:val="30"/>
                          <w:szCs w:val="30"/>
                        </w:rPr>
                        <w:t>Political&amp; Legal</w:t>
                      </w:r>
                    </w:p>
                  </w:txbxContent>
                </v:textbox>
              </v:shape>
            </w:pict>
          </mc:Fallback>
        </mc:AlternateContent>
      </w:r>
      <w:r w:rsidRPr="005E061B">
        <w:rPr>
          <w:rFonts w:asciiTheme="minorHAnsi" w:eastAsiaTheme="minorEastAsia" w:hAnsiTheme="minorHAnsi" w:cstheme="minorBidi"/>
          <w:szCs w:val="24"/>
          <w:lang w:eastAsia="en-AU"/>
        </w:rPr>
        <mc:AlternateContent>
          <mc:Choice Requires="wps">
            <w:drawing>
              <wp:anchor distT="45720" distB="45720" distL="114300" distR="114300" simplePos="0" relativeHeight="251698688" behindDoc="1" locked="0" layoutInCell="1" allowOverlap="1" wp14:anchorId="4473658F" wp14:editId="1A0BF425">
                <wp:simplePos x="0" y="0"/>
                <wp:positionH relativeFrom="column">
                  <wp:posOffset>285318</wp:posOffset>
                </wp:positionH>
                <wp:positionV relativeFrom="paragraph">
                  <wp:posOffset>861695</wp:posOffset>
                </wp:positionV>
                <wp:extent cx="1009498" cy="336499"/>
                <wp:effectExtent l="0" t="0" r="0" b="0"/>
                <wp:wrapNone/>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498" cy="336499"/>
                        </a:xfrm>
                        <a:prstGeom prst="rect">
                          <a:avLst/>
                        </a:prstGeom>
                        <a:noFill/>
                        <a:ln w="9525">
                          <a:noFill/>
                          <a:miter lim="800000"/>
                          <a:headEnd/>
                          <a:tailEnd/>
                        </a:ln>
                      </wps:spPr>
                      <wps:txbx>
                        <w:txbxContent>
                          <w:p w:rsidR="00404A65" w:rsidRPr="00C1052A" w:rsidRDefault="00404A65" w:rsidP="00B72F81">
                            <w:pPr>
                              <w:jc w:val="right"/>
                              <w:rPr>
                                <w:rFonts w:cs="Aharoni"/>
                                <w:b/>
                                <w:color w:val="4F81BD" w:themeColor="accent1"/>
                                <w:sz w:val="30"/>
                                <w:szCs w:val="30"/>
                              </w:rPr>
                            </w:pPr>
                            <w:r w:rsidRPr="00C1052A">
                              <w:rPr>
                                <w:rFonts w:cs="Aharoni"/>
                                <w:b/>
                                <w:color w:val="4F81BD" w:themeColor="accent1"/>
                                <w:sz w:val="30"/>
                                <w:szCs w:val="30"/>
                              </w:rPr>
                              <w:t>Economic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left:0;text-align:left;margin-left:22.45pt;margin-top:67.85pt;width:79.5pt;height:26.5pt;z-index:-251617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" filled="f" stroked="f">
                <v:textbox>
                  <w:txbxContent>
                    <w:p w:rsidR="00404A65" w:rsidRPr="00C1052A" w:rsidRDefault="00404A65" w:rsidP="00B72F81">
                      <w:pPr>
                        <w:jc w:val="right"/>
                        <w:rPr>
                          <w:rFonts w:cs="Aharoni"/>
                          <w:b/>
                          <w:color w:val="4F81BD" w:themeColor="accent1"/>
                          <w:sz w:val="30"/>
                          <w:szCs w:val="30"/>
                        </w:rPr>
                      </w:pPr>
                      <w:r w:rsidRPr="00C1052A">
                        <w:rPr>
                          <w:rFonts w:cs="Aharoni"/>
                          <w:b/>
                          <w:color w:val="4F81BD" w:themeColor="accent1"/>
                          <w:sz w:val="30"/>
                          <w:szCs w:val="30"/>
                        </w:rPr>
                        <w:t>Economic</w:t>
                      </w:r>
                    </w:p>
                  </w:txbxContent>
                </v:textbox>
              </v:shape>
            </w:pict>
          </mc:Fallback>
        </mc:AlternateContent>
      </w:r>
      <w:r w:rsidR="004020CB" w:rsidRPr="005E061B">
        <w:rPr>
          <w:szCs w:val="24"/>
          <w:lang w:eastAsia="en-AU"/>
        </w:rPr>
        <w:drawing>
          <wp:inline distT="0" distB="0" distL="0" distR="0" wp14:anchorId="57A1F712" wp14:editId="7B906040">
            <wp:extent cx="3133725" cy="2085975"/>
            <wp:effectExtent l="0" t="0" r="9525" b="9525"/>
            <wp:docPr id="14" name="Diagram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5" r:lo="rId46" r:qs="rId47" r:cs="rId48"/>
              </a:graphicData>
            </a:graphic>
          </wp:inline>
        </w:drawing>
      </w:r>
    </w:p>
    <w:p w:rsidR="00233E9B" w:rsidRPr="005E061B" w:rsidRDefault="00233E9B" w:rsidP="00F84543">
      <w:pPr>
        <w:pStyle w:val="BodyCopy"/>
        <w:rPr>
          <w:noProof w:val="0"/>
          <w:szCs w:val="24"/>
        </w:rPr>
      </w:pPr>
    </w:p>
    <w:p w:rsidR="004020CB" w:rsidRPr="005E061B" w:rsidRDefault="004020CB" w:rsidP="00F84543">
      <w:pPr>
        <w:pStyle w:val="BodyCopyBold"/>
        <w:rPr>
          <w:noProof w:val="0"/>
        </w:rPr>
      </w:pPr>
    </w:p>
    <w:p w:rsidR="004020CB" w:rsidRPr="005E061B" w:rsidRDefault="004020CB" w:rsidP="00F84543">
      <w:pPr>
        <w:pStyle w:val="BodyCopyBold"/>
        <w:rPr>
          <w:noProof w:val="0"/>
        </w:rPr>
      </w:pPr>
    </w:p>
    <w:p w:rsidR="004020CB" w:rsidRPr="005E061B" w:rsidRDefault="004020CB" w:rsidP="00F84543">
      <w:pPr>
        <w:pStyle w:val="BodyCopyBold"/>
        <w:rPr>
          <w:noProof w:val="0"/>
        </w:rPr>
      </w:pPr>
    </w:p>
    <w:p w:rsidR="007F7759" w:rsidRPr="005E061B" w:rsidRDefault="007F7759" w:rsidP="00B72F81">
      <w:pPr>
        <w:pStyle w:val="Heading3"/>
      </w:pPr>
      <w:r w:rsidRPr="005E061B">
        <w:t>The Four P’s</w:t>
      </w:r>
    </w:p>
    <w:p w:rsidR="00F84543" w:rsidRPr="005E061B" w:rsidRDefault="007F7759" w:rsidP="00B72F81">
      <w:pPr>
        <w:pStyle w:val="Heading4"/>
      </w:pPr>
      <w:r w:rsidRPr="002375AD">
        <w:rPr>
          <w:sz w:val="40"/>
          <w:szCs w:val="40"/>
        </w:rPr>
        <w:t>P</w:t>
      </w:r>
      <w:r w:rsidRPr="005E061B">
        <w:t>rice</w:t>
      </w:r>
    </w:p>
    <w:p w:rsidR="007F7759" w:rsidRPr="005E061B" w:rsidRDefault="007F7759" w:rsidP="007F7759">
      <w:pPr>
        <w:pStyle w:val="BodyCopy"/>
        <w:rPr>
          <w:noProof w:val="0"/>
        </w:rPr>
      </w:pPr>
      <w:r w:rsidRPr="005E061B">
        <w:rPr>
          <w:noProof w:val="0"/>
        </w:rPr>
        <w:t xml:space="preserve">The price aspect of the marketing mix refers to the value of an organisation’s products and service. Some of the factors that </w:t>
      </w:r>
      <w:r w:rsidR="005E061B" w:rsidRPr="005E061B">
        <w:rPr>
          <w:noProof w:val="0"/>
        </w:rPr>
        <w:t>influence</w:t>
      </w:r>
      <w:r w:rsidRPr="005E061B">
        <w:rPr>
          <w:noProof w:val="0"/>
        </w:rPr>
        <w:t xml:space="preserve"> price may be the cost to make or deliver the product or service, </w:t>
      </w:r>
      <w:r w:rsidR="00880366" w:rsidRPr="005E061B">
        <w:rPr>
          <w:noProof w:val="0"/>
        </w:rPr>
        <w:t>discounting strategies,</w:t>
      </w:r>
      <w:r w:rsidRPr="005E061B">
        <w:rPr>
          <w:noProof w:val="0"/>
        </w:rPr>
        <w:t xml:space="preserve"> and </w:t>
      </w:r>
      <w:r w:rsidR="00880366" w:rsidRPr="005E061B">
        <w:rPr>
          <w:noProof w:val="0"/>
        </w:rPr>
        <w:t>positioning in relation to competitor pricing.</w:t>
      </w:r>
    </w:p>
    <w:p w:rsidR="007F7759" w:rsidRPr="005E061B" w:rsidRDefault="00880366" w:rsidP="00B72F81">
      <w:pPr>
        <w:pStyle w:val="Heading4"/>
      </w:pPr>
      <w:r w:rsidRPr="002375AD">
        <w:rPr>
          <w:sz w:val="40"/>
          <w:szCs w:val="40"/>
        </w:rPr>
        <w:t>P</w:t>
      </w:r>
      <w:r w:rsidRPr="005E061B">
        <w:t>roduct</w:t>
      </w:r>
    </w:p>
    <w:p w:rsidR="00880366" w:rsidRPr="005E061B" w:rsidRDefault="00880366" w:rsidP="00880366">
      <w:pPr>
        <w:pStyle w:val="BodyCopy"/>
        <w:rPr>
          <w:noProof w:val="0"/>
        </w:rPr>
      </w:pPr>
      <w:r w:rsidRPr="005E061B">
        <w:rPr>
          <w:noProof w:val="0"/>
        </w:rPr>
        <w:t xml:space="preserve">These are the goods and services that an organisation offers to its customers or consumers. Products and services have both tangible and intangible aspects and services are often intangible in that you can’t see, touch or feel the service, only the effect of it or impression. </w:t>
      </w:r>
    </w:p>
    <w:p w:rsidR="00880366" w:rsidRPr="005E061B" w:rsidRDefault="00880366" w:rsidP="00B72F81">
      <w:pPr>
        <w:pStyle w:val="Heading4"/>
      </w:pPr>
      <w:r w:rsidRPr="002375AD">
        <w:rPr>
          <w:sz w:val="40"/>
          <w:szCs w:val="40"/>
        </w:rPr>
        <w:t>P</w:t>
      </w:r>
      <w:r w:rsidRPr="005E061B">
        <w:t>lace</w:t>
      </w:r>
    </w:p>
    <w:p w:rsidR="00880366" w:rsidRPr="005E061B" w:rsidRDefault="00880366" w:rsidP="00880366">
      <w:pPr>
        <w:pStyle w:val="BodyCopy"/>
        <w:rPr>
          <w:noProof w:val="0"/>
        </w:rPr>
      </w:pPr>
      <w:r w:rsidRPr="005E061B">
        <w:rPr>
          <w:noProof w:val="0"/>
        </w:rPr>
        <w:t xml:space="preserve">This refers to how </w:t>
      </w:r>
      <w:r w:rsidR="005E061B" w:rsidRPr="005E061B">
        <w:rPr>
          <w:noProof w:val="0"/>
        </w:rPr>
        <w:t>and</w:t>
      </w:r>
      <w:r w:rsidRPr="005E061B">
        <w:rPr>
          <w:noProof w:val="0"/>
        </w:rPr>
        <w:t xml:space="preserve"> where the product or services are being delivered to customers. The place where product or service delivery occurs has a significant impact on deciding to develop or deliver a service. Place is sometimes referred to as distribution and includes location, facilities, and whether other intermediary </w:t>
      </w:r>
      <w:r w:rsidR="00362A5D" w:rsidRPr="005E061B">
        <w:rPr>
          <w:noProof w:val="0"/>
        </w:rPr>
        <w:t>partners are needed.</w:t>
      </w:r>
    </w:p>
    <w:p w:rsidR="00362A5D" w:rsidRPr="005E061B" w:rsidRDefault="00362A5D" w:rsidP="00B72F81">
      <w:pPr>
        <w:pStyle w:val="Heading4"/>
      </w:pPr>
      <w:r w:rsidRPr="002375AD">
        <w:rPr>
          <w:sz w:val="40"/>
          <w:szCs w:val="40"/>
        </w:rPr>
        <w:t>P</w:t>
      </w:r>
      <w:r w:rsidRPr="005E061B">
        <w:t>romotion</w:t>
      </w:r>
    </w:p>
    <w:p w:rsidR="00362A5D" w:rsidRPr="005E061B" w:rsidRDefault="00362A5D" w:rsidP="00362A5D">
      <w:pPr>
        <w:pStyle w:val="BodyCopy"/>
        <w:rPr>
          <w:noProof w:val="0"/>
        </w:rPr>
      </w:pPr>
      <w:r w:rsidRPr="005E061B">
        <w:rPr>
          <w:noProof w:val="0"/>
        </w:rPr>
        <w:t>Promotion relates to how customers are informed about the product or service and includes advertising, sales promotion, public relations and personal sales.</w:t>
      </w:r>
    </w:p>
    <w:p w:rsidR="00362A5D" w:rsidRPr="005E061B" w:rsidRDefault="00362A5D" w:rsidP="00362A5D">
      <w:pPr>
        <w:pStyle w:val="Heading3"/>
      </w:pPr>
      <w:r w:rsidRPr="005E061B">
        <w:t>External Environment</w:t>
      </w:r>
    </w:p>
    <w:p w:rsidR="00362A5D" w:rsidRPr="005E061B" w:rsidRDefault="00362A5D" w:rsidP="00B72F81">
      <w:pPr>
        <w:pStyle w:val="Heading4"/>
      </w:pPr>
      <w:r w:rsidRPr="005E061B">
        <w:t>Competition</w:t>
      </w:r>
    </w:p>
    <w:p w:rsidR="00362A5D" w:rsidRPr="005E061B" w:rsidRDefault="002375AD" w:rsidP="00362A5D">
      <w:pPr>
        <w:pStyle w:val="BodyCopy"/>
        <w:rPr>
          <w:noProof w:val="0"/>
        </w:rPr>
      </w:pPr>
      <w:r>
        <w:rPr>
          <w:lang w:eastAsia="en-AU"/>
        </w:rPr>
        <w:drawing>
          <wp:anchor distT="0" distB="0" distL="114300" distR="114300" simplePos="0" relativeHeight="251742720" behindDoc="0" locked="0" layoutInCell="1" allowOverlap="1" wp14:anchorId="6DBDF1C4" wp14:editId="2AF0E5AA">
            <wp:simplePos x="0" y="0"/>
            <wp:positionH relativeFrom="column">
              <wp:posOffset>-13335</wp:posOffset>
            </wp:positionH>
            <wp:positionV relativeFrom="paragraph">
              <wp:posOffset>5080</wp:posOffset>
            </wp:positionV>
            <wp:extent cx="2257425" cy="1498600"/>
            <wp:effectExtent l="0" t="0" r="9525" b="6350"/>
            <wp:wrapSquare wrapText="bothSides"/>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61707370.jp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257425" cy="1498600"/>
                    </a:xfrm>
                    <a:prstGeom prst="rect">
                      <a:avLst/>
                    </a:prstGeom>
                  </pic:spPr>
                </pic:pic>
              </a:graphicData>
            </a:graphic>
            <wp14:sizeRelH relativeFrom="page">
              <wp14:pctWidth>0</wp14:pctWidth>
            </wp14:sizeRelH>
            <wp14:sizeRelV relativeFrom="page">
              <wp14:pctHeight>0</wp14:pctHeight>
            </wp14:sizeRelV>
          </wp:anchor>
        </w:drawing>
      </w:r>
      <w:r w:rsidR="00362A5D" w:rsidRPr="005E061B">
        <w:rPr>
          <w:noProof w:val="0"/>
        </w:rPr>
        <w:t>In identifying the context in which the product and services are being devel</w:t>
      </w:r>
      <w:r w:rsidR="007759D7" w:rsidRPr="005E061B">
        <w:rPr>
          <w:noProof w:val="0"/>
        </w:rPr>
        <w:t>oped, it is important to underst</w:t>
      </w:r>
      <w:r w:rsidR="00362A5D" w:rsidRPr="005E061B">
        <w:rPr>
          <w:noProof w:val="0"/>
        </w:rPr>
        <w:t xml:space="preserve">and the current market in which an organisation is operating. Part of this process includes identifying what products and services competitors are offering and deciding whether there is an opportunity to </w:t>
      </w:r>
      <w:r w:rsidR="007759D7" w:rsidRPr="005E061B">
        <w:rPr>
          <w:noProof w:val="0"/>
        </w:rPr>
        <w:t>compete with other organisations. This may involve your organisation investigating the products</w:t>
      </w:r>
      <w:r w:rsidR="00A33D69" w:rsidRPr="005E061B">
        <w:rPr>
          <w:noProof w:val="0"/>
        </w:rPr>
        <w:t xml:space="preserve"> and services it offer</w:t>
      </w:r>
      <w:r w:rsidR="007759D7" w:rsidRPr="005E061B">
        <w:rPr>
          <w:noProof w:val="0"/>
        </w:rPr>
        <w:t xml:space="preserve">s, and comparing them with </w:t>
      </w:r>
      <w:r w:rsidR="00A33D69" w:rsidRPr="005E061B">
        <w:rPr>
          <w:noProof w:val="0"/>
        </w:rPr>
        <w:t>similar products and services offered by competitors. The Four P’s could form a base for investigation and comparison in order to determine ways in which your organisation can improve existing products and services, or develop new ones.</w:t>
      </w:r>
    </w:p>
    <w:p w:rsidR="00A33D69" w:rsidRPr="005E061B" w:rsidRDefault="00A33D69" w:rsidP="00B72F81">
      <w:pPr>
        <w:pStyle w:val="Heading4"/>
      </w:pPr>
      <w:r w:rsidRPr="005E061B">
        <w:t>Economic</w:t>
      </w:r>
    </w:p>
    <w:p w:rsidR="00A33D69" w:rsidRPr="005E061B" w:rsidRDefault="00A33D69" w:rsidP="00A33D69">
      <w:pPr>
        <w:pStyle w:val="BodyCopy"/>
        <w:rPr>
          <w:noProof w:val="0"/>
        </w:rPr>
      </w:pPr>
      <w:r w:rsidRPr="005E061B">
        <w:rPr>
          <w:noProof w:val="0"/>
        </w:rPr>
        <w:t>The economic environment in which an organisation is operating will impact directly on the products and services that the organisation will develop and deliver. A strong and healthy local or national economy might assist in the development of new or existing products and services as consumers and customers will have more money to spend on hospitality and tou</w:t>
      </w:r>
      <w:r w:rsidR="00693890" w:rsidRPr="005E061B">
        <w:rPr>
          <w:noProof w:val="0"/>
        </w:rPr>
        <w:t>rism activities. The Global Econom</w:t>
      </w:r>
      <w:r w:rsidRPr="005E061B">
        <w:rPr>
          <w:noProof w:val="0"/>
        </w:rPr>
        <w:t>ic Crisis (GEC) directly impacted hospitality and tourism markets all over the world so it is important to assess the current economic situation before making decisions about product and service development and implementation.</w:t>
      </w:r>
    </w:p>
    <w:p w:rsidR="002375AD" w:rsidRDefault="002375AD">
      <w:pPr>
        <w:rPr>
          <w:rFonts w:ascii="Helvetica" w:eastAsiaTheme="majorEastAsia" w:hAnsi="Helvetica" w:cstheme="majorBidi"/>
          <w:b/>
          <w:bCs/>
          <w:i/>
          <w:iCs/>
          <w:sz w:val="24"/>
        </w:rPr>
      </w:pPr>
      <w:r>
        <w:br w:type="page"/>
      </w:r>
    </w:p>
    <w:p w:rsidR="00745B79" w:rsidRPr="005E061B" w:rsidRDefault="00291B8C" w:rsidP="00B72F81">
      <w:pPr>
        <w:pStyle w:val="Heading4"/>
      </w:pPr>
      <w:r w:rsidRPr="005E061B">
        <w:t>Social</w:t>
      </w:r>
    </w:p>
    <w:p w:rsidR="00291B8C" w:rsidRPr="005E061B" w:rsidRDefault="00291B8C" w:rsidP="00291B8C">
      <w:pPr>
        <w:pStyle w:val="BodyCopy"/>
        <w:rPr>
          <w:noProof w:val="0"/>
        </w:rPr>
      </w:pPr>
      <w:r w:rsidRPr="005E061B">
        <w:rPr>
          <w:noProof w:val="0"/>
        </w:rPr>
        <w:t xml:space="preserve">The social environment is related to all other external environments as changes in the economy, technology, competitive arena, and government and legal adjustments all affect consumer attitude and behaviour. Demographical shifts in terms of population growth, gender, marital status, age, </w:t>
      </w:r>
      <w:proofErr w:type="gramStart"/>
      <w:r w:rsidRPr="005E061B">
        <w:rPr>
          <w:noProof w:val="0"/>
        </w:rPr>
        <w:t>income,</w:t>
      </w:r>
      <w:proofErr w:type="gramEnd"/>
      <w:r w:rsidRPr="005E061B">
        <w:rPr>
          <w:noProof w:val="0"/>
        </w:rPr>
        <w:t xml:space="preserve"> occupation and education all influence the social environment and can shape consumer opinions, attitudes and interests.</w:t>
      </w:r>
    </w:p>
    <w:p w:rsidR="00291B8C" w:rsidRPr="005E061B" w:rsidRDefault="00291B8C" w:rsidP="00B72F81">
      <w:pPr>
        <w:pStyle w:val="Heading4"/>
      </w:pPr>
      <w:r w:rsidRPr="005E061B">
        <w:t>Technological</w:t>
      </w:r>
    </w:p>
    <w:p w:rsidR="00291B8C" w:rsidRPr="005E061B" w:rsidRDefault="00291B8C" w:rsidP="00291B8C">
      <w:pPr>
        <w:pStyle w:val="BodyCopy"/>
        <w:rPr>
          <w:noProof w:val="0"/>
        </w:rPr>
      </w:pPr>
      <w:r w:rsidRPr="005E061B">
        <w:rPr>
          <w:noProof w:val="0"/>
        </w:rPr>
        <w:t xml:space="preserve">Technology changes at a rapid pace and new software, applications, and equipment become available almost daily. Introducing new technology to support new products and services requires a clearly outlined process for implementation and cost, training, access and staff skills need to be considered before purchasing new technology. It is important to think carefully about the </w:t>
      </w:r>
      <w:r w:rsidR="00095235" w:rsidRPr="005E061B">
        <w:rPr>
          <w:noProof w:val="0"/>
        </w:rPr>
        <w:t>benefits that technological change will bring to the organisation compared with the challenges that implementing new technology can also bring.</w:t>
      </w:r>
    </w:p>
    <w:p w:rsidR="00095235" w:rsidRPr="005E061B" w:rsidRDefault="00095235" w:rsidP="00B72F81">
      <w:pPr>
        <w:pStyle w:val="Heading4"/>
      </w:pPr>
      <w:r w:rsidRPr="005E061B">
        <w:t>Political and Legal</w:t>
      </w:r>
    </w:p>
    <w:p w:rsidR="00095235" w:rsidRPr="005E061B" w:rsidRDefault="00095235" w:rsidP="00095235">
      <w:pPr>
        <w:pStyle w:val="BodyCopy"/>
        <w:rPr>
          <w:noProof w:val="0"/>
        </w:rPr>
      </w:pPr>
      <w:r w:rsidRPr="005E061B">
        <w:rPr>
          <w:noProof w:val="0"/>
        </w:rPr>
        <w:t xml:space="preserve">The laws and regulations set by government directly impact on business operations. Changes in government at local, state, national and international level can all have an impact on business practices and it is important to monitor and be aware of legal and political changes when considering developing new products and services. Occupational health and safety law changes, tax changes, and staff qualification regulations all affect the products and services that an organisation sells and delivers. </w:t>
      </w:r>
    </w:p>
    <w:p w:rsidR="00F84543" w:rsidRPr="005E061B" w:rsidRDefault="00B72F81" w:rsidP="00095235">
      <w:pPr>
        <w:pStyle w:val="Bullet1"/>
        <w:numPr>
          <w:ilvl w:val="0"/>
          <w:numId w:val="0"/>
        </w:numPr>
        <w:ind w:left="357" w:hanging="357"/>
        <w:rPr>
          <w:rStyle w:val="Hyperlink"/>
          <w:color w:val="auto"/>
          <w:u w:val="none"/>
        </w:rPr>
      </w:pPr>
      <w:r w:rsidRPr="005E061B">
        <w:rPr>
          <w:noProof/>
          <w:lang w:eastAsia="en-AU"/>
        </w:rPr>
        <mc:AlternateContent>
          <mc:Choice Requires="wpg">
            <w:drawing>
              <wp:anchor distT="0" distB="0" distL="114300" distR="114300" simplePos="0" relativeHeight="251708928" behindDoc="0" locked="0" layoutInCell="1" allowOverlap="1" wp14:anchorId="6CC97AF9" wp14:editId="087F88BD">
                <wp:simplePos x="0" y="0"/>
                <wp:positionH relativeFrom="column">
                  <wp:posOffset>124358</wp:posOffset>
                </wp:positionH>
                <wp:positionV relativeFrom="paragraph">
                  <wp:posOffset>239700</wp:posOffset>
                </wp:positionV>
                <wp:extent cx="5149901" cy="1675181"/>
                <wp:effectExtent l="0" t="0" r="0" b="1270"/>
                <wp:wrapSquare wrapText="bothSides"/>
                <wp:docPr id="61" name="Group 61"/>
                <wp:cNvGraphicFramePr/>
                <a:graphic xmlns:a="http://schemas.openxmlformats.org/drawingml/2006/main">
                  <a:graphicData uri="http://schemas.microsoft.com/office/word/2010/wordprocessingGroup">
                    <wpg:wgp>
                      <wpg:cNvGrpSpPr/>
                      <wpg:grpSpPr>
                        <a:xfrm>
                          <a:off x="0" y="0"/>
                          <a:ext cx="5149901" cy="1675181"/>
                          <a:chOff x="0" y="0"/>
                          <a:chExt cx="5149901" cy="1675181"/>
                        </a:xfrm>
                      </wpg:grpSpPr>
                      <pic:pic xmlns:pic="http://schemas.openxmlformats.org/drawingml/2006/picture">
                        <pic:nvPicPr>
                          <pic:cNvPr id="2" name="Picture 2"/>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560320" cy="1667865"/>
                          </a:xfrm>
                          <a:prstGeom prst="rect">
                            <a:avLst/>
                          </a:prstGeom>
                        </pic:spPr>
                      </pic:pic>
                      <pic:pic xmlns:pic="http://schemas.openxmlformats.org/drawingml/2006/picture">
                        <pic:nvPicPr>
                          <pic:cNvPr id="13" name="Picture 13"/>
                          <pic:cNvPicPr>
                            <a:picLocks noChangeAspect="1"/>
                          </pic:cNvPicPr>
                        </pic:nvPicPr>
                        <pic:blipFill>
                          <a:blip r:embed="rId52">
                            <a:extLst>
                              <a:ext uri="{28A0092B-C50C-407E-A947-70E740481C1C}">
                                <a14:useLocalDpi xmlns:a14="http://schemas.microsoft.com/office/drawing/2010/main" val="0"/>
                              </a:ext>
                            </a:extLst>
                          </a:blip>
                          <a:stretch>
                            <a:fillRect/>
                          </a:stretch>
                        </pic:blipFill>
                        <pic:spPr>
                          <a:xfrm>
                            <a:off x="2882189" y="0"/>
                            <a:ext cx="2267712" cy="1675181"/>
                          </a:xfrm>
                          <a:prstGeom prst="rect">
                            <a:avLst/>
                          </a:prstGeom>
                        </pic:spPr>
                      </pic:pic>
                    </wpg:wgp>
                  </a:graphicData>
                </a:graphic>
              </wp:anchor>
            </w:drawing>
          </mc:Choice>
          <mc:Fallback>
            <w:pict>
              <v:group id="Group 61" o:spid="_x0000_s1026" style="position:absolute;margin-left:9.8pt;margin-top:18.85pt;width:405.5pt;height:131.9pt;z-index:251708928" coordsize="51499,1675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">
                <v:shape id="Picture 2" o:spid="_x0000_s1027" type="#_x0000_t75" style="position:absolute;width:25603;height:1667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F3i7DEAAAA2gAAAA8AAABkcnMvZG93bnJldi54bWxEj0FrwkAUhO8F/8PyCr0UszEUkZg1VKFQ&#10;qodoi+dH9pkEs29jdo3x33eFQo/DzHzDZPloWjFQ7xrLCmZRDIK4tLrhSsHP98d0AcJ5ZI2tZVJw&#10;Jwf5avKUYartjfc0HHwlAoRdigpq77tUSlfWZNBFtiMO3sn2Bn2QfSV1j7cAN61M4nguDTYcFmrs&#10;aFNTeT5cjQLz9Vok260+7+7HsShofblc3+ZKvTyP70sQnkb/H/5rf2oFCTyuhBsgV7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GF3i7DEAAAA2gAAAA8AAAAAAAAAAAAAAAAA&#10;nwIAAGRycy9kb3ducmV2LnhtbFBLBQYAAAAABAAEAPcAAACQAwAAAAA=&#10;">
                  <v:imagedata r:id="rId55" o:title=""/>
                  <v:path arrowok="t"/>
                </v:shape>
                <v:shape id="Picture 13" o:spid="_x0000_s1028" type="#_x0000_t75" style="position:absolute;left:28821;width:22678;height:1675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XbnrDDAAAA2wAAAA8AAABkcnMvZG93bnJldi54bWxET99rwjAQfhf8H8IN9jJmOoVNOqOIsCkI&#10;Ou0Y7O1ozrbYXEIT2/rfm8HAt/v4ft5s0ZtatNT4yrKCl1ECgji3uuJCwXf28TwF4QOyxtoyKbiS&#10;h8V8OJhhqm3HB2qPoRAxhH2KCsoQXCqlz0sy6EfWEUfuZBuDIcKmkLrBLoabWo6T5FUarDg2lOho&#10;VVJ+Pl6Mgq9x9fO2X39y97vLeuOe2q3LTko9PvTLdxCB+nAX/7s3Os6fwN8v8QA5vw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dduesMMAAADbAAAADwAAAAAAAAAAAAAAAACf&#10;AgAAZHJzL2Rvd25yZXYueG1sUEsFBgAAAAAEAAQA9wAAAI8DAAAAAA==&#10;">
                  <v:imagedata r:id="rId56" o:title=""/>
                  <v:path arrowok="t"/>
                </v:shape>
                <w10:wrap type="square"/>
              </v:group>
            </w:pict>
          </mc:Fallback>
        </mc:AlternateContent>
      </w:r>
    </w:p>
    <w:p w:rsidR="00F84543" w:rsidRPr="005E061B" w:rsidRDefault="00F84543" w:rsidP="00F84543">
      <w:pPr>
        <w:pStyle w:val="BodyCopy"/>
        <w:rPr>
          <w:noProof w:val="0"/>
        </w:rPr>
      </w:pPr>
    </w:p>
    <w:p w:rsidR="00B72F81" w:rsidRPr="005E061B" w:rsidRDefault="00B72F81" w:rsidP="00F84543">
      <w:pPr>
        <w:pStyle w:val="BodyCopy"/>
        <w:rPr>
          <w:noProof w:val="0"/>
        </w:rPr>
      </w:pPr>
    </w:p>
    <w:p w:rsidR="00B72F81" w:rsidRPr="005E061B" w:rsidRDefault="00B72F81" w:rsidP="00F84543">
      <w:pPr>
        <w:pStyle w:val="BodyCopy"/>
        <w:rPr>
          <w:noProof w:val="0"/>
        </w:rPr>
      </w:pPr>
    </w:p>
    <w:p w:rsidR="00B72F81" w:rsidRPr="005E061B" w:rsidRDefault="00B72F81" w:rsidP="00F84543">
      <w:pPr>
        <w:pStyle w:val="BodyCopy"/>
        <w:rPr>
          <w:noProof w:val="0"/>
        </w:rPr>
      </w:pPr>
    </w:p>
    <w:p w:rsidR="00B72F81" w:rsidRPr="005E061B" w:rsidRDefault="00B72F81" w:rsidP="00F84543">
      <w:pPr>
        <w:pStyle w:val="BodyCopy"/>
        <w:rPr>
          <w:noProof w:val="0"/>
        </w:rPr>
      </w:pPr>
    </w:p>
    <w:p w:rsidR="00B72F81" w:rsidRPr="005E061B" w:rsidRDefault="00B72F81" w:rsidP="00F84543">
      <w:pPr>
        <w:pStyle w:val="BodyCopy"/>
        <w:rPr>
          <w:noProof w:val="0"/>
        </w:rPr>
      </w:pPr>
    </w:p>
    <w:p w:rsidR="00095235" w:rsidRPr="005E061B" w:rsidRDefault="00095235" w:rsidP="00F84543">
      <w:pPr>
        <w:pStyle w:val="BodyCopy"/>
        <w:rPr>
          <w:noProof w:val="0"/>
        </w:rPr>
      </w:pPr>
    </w:p>
    <w:p w:rsidR="00095235" w:rsidRPr="005E061B" w:rsidRDefault="00BA7820" w:rsidP="00BA7820">
      <w:pPr>
        <w:pStyle w:val="Heading3"/>
      </w:pPr>
      <w:r w:rsidRPr="005E061B">
        <w:t>SWOT Analysis</w:t>
      </w:r>
    </w:p>
    <w:p w:rsidR="00095235" w:rsidRPr="005E061B" w:rsidRDefault="00BA7820" w:rsidP="00B72F81">
      <w:pPr>
        <w:pStyle w:val="BodyCopy"/>
        <w:rPr>
          <w:noProof w:val="0"/>
        </w:rPr>
      </w:pPr>
      <w:r w:rsidRPr="005E061B">
        <w:rPr>
          <w:noProof w:val="0"/>
        </w:rPr>
        <w:t>Any situational analysis will begin with a Strengths, Weaknesses, Opportunities and Threats (SWOT) analysis. This process allows an organisation to identify areas for improvement and products and services that are performing well. It also provides an insight into potential areas of risk.</w:t>
      </w:r>
      <w:r w:rsidR="006073B9" w:rsidRPr="005E061B">
        <w:rPr>
          <w:noProof w:val="0"/>
        </w:rPr>
        <w:t xml:space="preserve"> Below is an example of what information could be considered when undertaking a SWOT analysis. It is important that the process is conducted without emotion and prejudice and looks at the facts to determine each categories performance.</w:t>
      </w:r>
    </w:p>
    <w:p w:rsidR="00BA7820" w:rsidRPr="005E061B" w:rsidRDefault="00BA7820" w:rsidP="00F84543">
      <w:pPr>
        <w:pStyle w:val="BodyCopy"/>
        <w:rPr>
          <w:noProof w:val="0"/>
        </w:rPr>
      </w:pPr>
      <w:r w:rsidRPr="005E061B">
        <w:rPr>
          <w:lang w:eastAsia="en-AU"/>
        </w:rPr>
        <w:drawing>
          <wp:inline distT="0" distB="0" distL="0" distR="0" wp14:anchorId="1FAD6BE4" wp14:editId="5B10CA44">
            <wp:extent cx="5731510" cy="5885180"/>
            <wp:effectExtent l="0" t="0" r="2540" b="127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WOT_analysis_example[1].png"/>
                    <pic:cNvPicPr/>
                  </pic:nvPicPr>
                  <pic:blipFill>
                    <a:blip r:embed="rId57">
                      <a:extLst>
                        <a:ext uri="{28A0092B-C50C-407E-A947-70E740481C1C}">
                          <a14:useLocalDpi xmlns:a14="http://schemas.microsoft.com/office/drawing/2010/main" val="0"/>
                        </a:ext>
                      </a:extLst>
                    </a:blip>
                    <a:stretch>
                      <a:fillRect/>
                    </a:stretch>
                  </pic:blipFill>
                  <pic:spPr>
                    <a:xfrm>
                      <a:off x="0" y="0"/>
                      <a:ext cx="5731510" cy="5885180"/>
                    </a:xfrm>
                    <a:prstGeom prst="rect">
                      <a:avLst/>
                    </a:prstGeom>
                  </pic:spPr>
                </pic:pic>
              </a:graphicData>
            </a:graphic>
          </wp:inline>
        </w:drawing>
      </w:r>
    </w:p>
    <w:p w:rsidR="00095235" w:rsidRPr="005E061B" w:rsidRDefault="006073B9" w:rsidP="006073B9">
      <w:pPr>
        <w:pStyle w:val="Heading3"/>
      </w:pPr>
      <w:r w:rsidRPr="005E061B">
        <w:t>BCG Matrix</w:t>
      </w:r>
    </w:p>
    <w:p w:rsidR="006073B9" w:rsidRPr="005E061B" w:rsidRDefault="006073B9" w:rsidP="00B72F81">
      <w:pPr>
        <w:pStyle w:val="BodyCopy"/>
        <w:rPr>
          <w:noProof w:val="0"/>
        </w:rPr>
      </w:pPr>
      <w:proofErr w:type="gramStart"/>
      <w:r w:rsidRPr="005E061B">
        <w:rPr>
          <w:noProof w:val="0"/>
        </w:rPr>
        <w:t>Another matrix that is used to determine what products and services are successful or not is the Boston Consulting Group Matrix.</w:t>
      </w:r>
      <w:proofErr w:type="gramEnd"/>
      <w:r w:rsidRPr="005E061B">
        <w:rPr>
          <w:noProof w:val="0"/>
        </w:rPr>
        <w:t xml:space="preserve"> This is similar to a SWOT analysis but identifies business performance areas to improve, cease or develop. Stars are the products, services or business lines that are performing well and they should be promoted and encouraged to grow. Cash cows are the services and products that consistently produce good results and are often the core business. The revenue that they produce is used to fund Stars and potential question marks. Question marks are the products and services that an organisation is not sure about. It is important to analyse why these business lines are not performing as well as expected and a decision needs to be made whether to continue or cease these products and services. Dogs are under-performing products and services and they should be </w:t>
      </w:r>
      <w:r w:rsidR="004F13CC" w:rsidRPr="005E061B">
        <w:rPr>
          <w:noProof w:val="0"/>
        </w:rPr>
        <w:t>stopped.</w:t>
      </w:r>
    </w:p>
    <w:p w:rsidR="006073B9" w:rsidRPr="005E061B" w:rsidRDefault="004C7C4F" w:rsidP="006073B9">
      <w:r>
        <w:rPr>
          <w:noProof/>
        </w:rPr>
        <mc:AlternateContent>
          <mc:Choice Requires="wpg">
            <w:drawing>
              <wp:anchor distT="0" distB="0" distL="114300" distR="114300" simplePos="0" relativeHeight="251750912" behindDoc="0" locked="0" layoutInCell="1" allowOverlap="1">
                <wp:simplePos x="0" y="0"/>
                <wp:positionH relativeFrom="column">
                  <wp:posOffset>1170432</wp:posOffset>
                </wp:positionH>
                <wp:positionV relativeFrom="paragraph">
                  <wp:posOffset>2237537</wp:posOffset>
                </wp:positionV>
                <wp:extent cx="4238669" cy="2918765"/>
                <wp:effectExtent l="76200" t="114300" r="142875" b="91440"/>
                <wp:wrapNone/>
                <wp:docPr id="233" name="Group 233"/>
                <wp:cNvGraphicFramePr/>
                <a:graphic xmlns:a="http://schemas.openxmlformats.org/drawingml/2006/main">
                  <a:graphicData uri="http://schemas.microsoft.com/office/word/2010/wordprocessingGroup">
                    <wpg:wgp>
                      <wpg:cNvGrpSpPr/>
                      <wpg:grpSpPr>
                        <a:xfrm>
                          <a:off x="0" y="0"/>
                          <a:ext cx="4238669" cy="2918765"/>
                          <a:chOff x="0" y="0"/>
                          <a:chExt cx="4238669" cy="2918765"/>
                        </a:xfrm>
                      </wpg:grpSpPr>
                      <wps:wsp>
                        <wps:cNvPr id="15" name="Text Box 15"/>
                        <wps:cNvSpPr txBox="1"/>
                        <wps:spPr>
                          <a:xfrm>
                            <a:off x="2238451" y="2296973"/>
                            <a:ext cx="1865376" cy="621792"/>
                          </a:xfrm>
                          <a:prstGeom prst="rect">
                            <a:avLst/>
                          </a:prstGeom>
                          <a:solidFill>
                            <a:schemeClr val="lt1"/>
                          </a:solidFill>
                          <a:ln w="12700">
                            <a:solidFill>
                              <a:schemeClr val="accent1">
                                <a:lumMod val="75000"/>
                              </a:schemeClr>
                            </a:solidFill>
                          </a:ln>
                          <a:effectLst>
                            <a:glow rad="63500">
                              <a:schemeClr val="accent1">
                                <a:satMod val="175000"/>
                                <a:alpha val="40000"/>
                              </a:schemeClr>
                            </a:glow>
                            <a:outerShdw blurRad="50800" dist="38100" dir="18900000" algn="bl"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rsidR="00404A65" w:rsidRPr="004C7C4F" w:rsidRDefault="00404A65" w:rsidP="004C7C4F">
                              <w:pPr>
                                <w:spacing w:after="0" w:line="240" w:lineRule="auto"/>
                                <w:rPr>
                                  <w:sz w:val="20"/>
                                  <w:szCs w:val="20"/>
                                </w:rPr>
                              </w:pPr>
                              <w:r w:rsidRPr="004C7C4F">
                                <w:rPr>
                                  <w:sz w:val="20"/>
                                  <w:szCs w:val="20"/>
                                </w:rPr>
                                <w:t>It sounds mean, but dogs should be sold if possible and abandoned if necessary.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9" name="Text Box 229"/>
                        <wps:cNvSpPr txBox="1"/>
                        <wps:spPr>
                          <a:xfrm>
                            <a:off x="2150669" y="0"/>
                            <a:ext cx="2088000" cy="648000"/>
                          </a:xfrm>
                          <a:prstGeom prst="rect">
                            <a:avLst/>
                          </a:prstGeom>
                          <a:solidFill>
                            <a:schemeClr val="lt1"/>
                          </a:solidFill>
                          <a:ln w="12700">
                            <a:solidFill>
                              <a:schemeClr val="accent1">
                                <a:lumMod val="75000"/>
                              </a:schemeClr>
                            </a:solidFill>
                          </a:ln>
                          <a:effectLst>
                            <a:glow rad="63500">
                              <a:schemeClr val="accent1">
                                <a:satMod val="175000"/>
                                <a:alpha val="40000"/>
                              </a:schemeClr>
                            </a:glow>
                            <a:outerShdw blurRad="50800" dist="38100" dir="18900000" algn="bl"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rsidR="00404A65" w:rsidRPr="004C7C4F" w:rsidRDefault="00404A65" w:rsidP="00284257">
                              <w:pPr>
                                <w:spacing w:after="0" w:line="240" w:lineRule="auto"/>
                                <w:rPr>
                                  <w:sz w:val="20"/>
                                  <w:szCs w:val="20"/>
                                </w:rPr>
                              </w:pPr>
                              <w:r w:rsidRPr="004C7C4F">
                                <w:rPr>
                                  <w:sz w:val="20"/>
                                  <w:szCs w:val="20"/>
                                </w:rPr>
                                <w:t>Question marks should be resolved by executives by deciding whether to foster or sell these units</w:t>
                              </w:r>
                              <w:r>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0" name="Text Box 230"/>
                        <wps:cNvSpPr txBox="1"/>
                        <wps:spPr>
                          <a:xfrm>
                            <a:off x="0" y="124358"/>
                            <a:ext cx="1772691" cy="489585"/>
                          </a:xfrm>
                          <a:prstGeom prst="rect">
                            <a:avLst/>
                          </a:prstGeom>
                          <a:solidFill>
                            <a:schemeClr val="lt1"/>
                          </a:solidFill>
                          <a:ln w="12700">
                            <a:solidFill>
                              <a:schemeClr val="accent1">
                                <a:lumMod val="75000"/>
                              </a:schemeClr>
                            </a:solidFill>
                          </a:ln>
                          <a:effectLst>
                            <a:glow rad="63500">
                              <a:schemeClr val="accent1">
                                <a:satMod val="175000"/>
                                <a:alpha val="40000"/>
                              </a:schemeClr>
                            </a:glow>
                            <a:outerShdw blurRad="50800" dist="38100" dir="18900000" algn="bl"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rsidR="00404A65" w:rsidRPr="004C7C4F" w:rsidRDefault="00404A65" w:rsidP="004C7C4F">
                              <w:pPr>
                                <w:spacing w:before="60" w:after="0" w:line="240" w:lineRule="auto"/>
                                <w:rPr>
                                  <w:sz w:val="20"/>
                                  <w:szCs w:val="20"/>
                                </w:rPr>
                              </w:pPr>
                              <w:r>
                                <w:rPr>
                                  <w:sz w:val="20"/>
                                  <w:szCs w:val="20"/>
                                </w:rPr>
                                <w:t>Stars should be funded and encouraged to grow.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2" name="Text Box 232"/>
                        <wps:cNvSpPr txBox="1"/>
                        <wps:spPr>
                          <a:xfrm>
                            <a:off x="0" y="2304288"/>
                            <a:ext cx="1773326" cy="614350"/>
                          </a:xfrm>
                          <a:prstGeom prst="rect">
                            <a:avLst/>
                          </a:prstGeom>
                          <a:solidFill>
                            <a:schemeClr val="lt1"/>
                          </a:solidFill>
                          <a:ln w="12700">
                            <a:solidFill>
                              <a:schemeClr val="accent1">
                                <a:lumMod val="75000"/>
                              </a:schemeClr>
                            </a:solidFill>
                          </a:ln>
                          <a:effectLst>
                            <a:glow rad="63500">
                              <a:schemeClr val="accent1">
                                <a:satMod val="175000"/>
                                <a:alpha val="40000"/>
                              </a:schemeClr>
                            </a:glow>
                            <a:outerShdw blurRad="50800" dist="38100" dir="18900000" algn="bl" rotWithShape="0">
                              <a:prstClr val="black">
                                <a:alpha val="40000"/>
                              </a:prstClr>
                            </a:outerShdw>
                          </a:effectLst>
                        </wps:spPr>
                        <wps:style>
                          <a:lnRef idx="0">
                            <a:schemeClr val="accent1"/>
                          </a:lnRef>
                          <a:fillRef idx="0">
                            <a:schemeClr val="accent1"/>
                          </a:fillRef>
                          <a:effectRef idx="0">
                            <a:schemeClr val="accent1"/>
                          </a:effectRef>
                          <a:fontRef idx="minor">
                            <a:schemeClr val="dk1"/>
                          </a:fontRef>
                        </wps:style>
                        <wps:txbx>
                          <w:txbxContent>
                            <w:p w:rsidR="00404A65" w:rsidRPr="004C7C4F" w:rsidRDefault="00404A65" w:rsidP="004C7C4F">
                              <w:pPr>
                                <w:spacing w:after="0" w:line="240" w:lineRule="auto"/>
                                <w:rPr>
                                  <w:sz w:val="20"/>
                                  <w:szCs w:val="20"/>
                                </w:rPr>
                              </w:pPr>
                              <w:r>
                                <w:rPr>
                                  <w:sz w:val="20"/>
                                  <w:szCs w:val="20"/>
                                </w:rPr>
                                <w:t>Cash cows should be “milked” to supply funds to more promising business.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Group 233" o:spid="_x0000_s1036" style="position:absolute;margin-left:92.15pt;margin-top:176.2pt;width:333.75pt;height:229.8pt;z-index:251750912" coordsize="42386,29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">
                <v:shape id="Text Box 15" o:spid="_x0000_s1037" type="#_x0000_t202" style="position:absolute;left:22384;top:22969;width:18654;height:62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bUQcAA&#10;AADbAAAADwAAAGRycy9kb3ducmV2LnhtbERPTYvCMBC9L/gfwgjeNHVRka5RRCuIXrSr96GZbbs2&#10;k24Ttf57Iwh7m8f7nNmiNZW4UeNKywqGgwgEcWZ1ybmC0/emPwXhPLLGyjIpeJCDxbzzMcNY2zsf&#10;6Zb6XIQQdjEqKLyvYyldVpBBN7A1ceB+bGPQB9jkUjd4D+Gmkp9RNJEGSw4NBda0Kii7pFejYHf4&#10;26Zr9OdkP1qPf88mOeEoUarXbZdfIDy1/l/8dm91mD+G1y/hADl/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lbUQcAAAADbAAAADwAAAAAAAAAAAAAAAACYAgAAZHJzL2Rvd25y&#10;ZXYueG1sUEsFBgAAAAAEAAQA9QAAAIUDAAAAAA==&#10;" fillcolor="white [3201]" strokecolor="#365f91 [2404]" strokeweight="1pt">
                  <v:shadow on="t" color="black" opacity="26214f" origin="-.5,.5" offset=".74836mm,-.74836mm"/>
                  <v:textbox>
                    <w:txbxContent>
                      <w:p w:rsidR="00404A65" w:rsidRPr="004C7C4F" w:rsidRDefault="00404A65" w:rsidP="004C7C4F">
                        <w:pPr>
                          <w:spacing w:after="0" w:line="240" w:lineRule="auto"/>
                          <w:rPr>
                            <w:sz w:val="20"/>
                            <w:szCs w:val="20"/>
                          </w:rPr>
                        </w:pPr>
                        <w:r w:rsidRPr="004C7C4F">
                          <w:rPr>
                            <w:sz w:val="20"/>
                            <w:szCs w:val="20"/>
                          </w:rPr>
                          <w:t>It sounds mean, but dogs should be sold if possible and abandoned if necessary.</w:t>
                        </w:r>
                      </w:p>
                    </w:txbxContent>
                  </v:textbox>
                </v:shape>
                <v:shape id="Text Box 229" o:spid="_x0000_s1038" type="#_x0000_t202" style="position:absolute;left:21506;width:20880;height:64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V9vcUA&#10;AADcAAAADwAAAGRycy9kb3ducmV2LnhtbESPQWvCQBSE70L/w/KE3nRjUKmpm1BqBGkvNur9kX1N&#10;0mbfptmtpv++Kwgeh5n5hllng2nFmXrXWFYwm0YgiEurG64UHA/byRMI55E1tpZJwR85yNKH0RoT&#10;bS/8QefCVyJA2CWooPa+S6R0ZU0G3dR2xMH7tL1BH2RfSd3jJcBNK+MoWkqDDYeFGjt6ran8Ln6N&#10;grf9z67YoD/l7/PN4utk8iPOc6Uex8PLMwhPg7+Hb+2dVhDHK7ieCUdAp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VX29xQAAANwAAAAPAAAAAAAAAAAAAAAAAJgCAABkcnMv&#10;ZG93bnJldi54bWxQSwUGAAAAAAQABAD1AAAAigMAAAAA&#10;" fillcolor="white [3201]" strokecolor="#365f91 [2404]" strokeweight="1pt">
                  <v:shadow on="t" color="black" opacity="26214f" origin="-.5,.5" offset=".74836mm,-.74836mm"/>
                  <v:textbox>
                    <w:txbxContent>
                      <w:p w:rsidR="00404A65" w:rsidRPr="004C7C4F" w:rsidRDefault="00404A65" w:rsidP="00284257">
                        <w:pPr>
                          <w:spacing w:after="0" w:line="240" w:lineRule="auto"/>
                          <w:rPr>
                            <w:sz w:val="20"/>
                            <w:szCs w:val="20"/>
                          </w:rPr>
                        </w:pPr>
                        <w:r w:rsidRPr="004C7C4F">
                          <w:rPr>
                            <w:sz w:val="20"/>
                            <w:szCs w:val="20"/>
                          </w:rPr>
                          <w:t>Question marks should be resolved by executives by deciding whether to foster or sell these units</w:t>
                        </w:r>
                        <w:r>
                          <w:rPr>
                            <w:sz w:val="20"/>
                            <w:szCs w:val="20"/>
                          </w:rPr>
                          <w:t>.</w:t>
                        </w:r>
                      </w:p>
                    </w:txbxContent>
                  </v:textbox>
                </v:shape>
                <v:shape id="Text Box 230" o:spid="_x0000_s1039" type="#_x0000_t202" style="position:absolute;top:1243;width:17726;height:48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7ZC/cEA&#10;AADcAAAADwAAAGRycy9kb3ducmV2LnhtbERPTYvCMBC9L/gfwgjeNNV1RapRRLsg7kWr3odmbKvN&#10;pNtE7f57cxD2+Hjf82VrKvGgxpWWFQwHEQjizOqScwWn43d/CsJ5ZI2VZVLwRw6Wi87HHGNtn3yg&#10;R+pzEULYxaig8L6OpXRZQQbdwNbEgbvYxqAPsMmlbvAZwk0lR1E0kQZLDg0F1rQuKLuld6Ngt//d&#10;phv05+RnvPm6nk1ywnGiVK/brmYgPLX+X/x2b7WC0WeYH86EIyAX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e2Qv3BAAAA3AAAAA8AAAAAAAAAAAAAAAAAmAIAAGRycy9kb3du&#10;cmV2LnhtbFBLBQYAAAAABAAEAPUAAACGAwAAAAA=&#10;" fillcolor="white [3201]" strokecolor="#365f91 [2404]" strokeweight="1pt">
                  <v:shadow on="t" color="black" opacity="26214f" origin="-.5,.5" offset=".74836mm,-.74836mm"/>
                  <v:textbox>
                    <w:txbxContent>
                      <w:p w:rsidR="00404A65" w:rsidRPr="004C7C4F" w:rsidRDefault="00404A65" w:rsidP="004C7C4F">
                        <w:pPr>
                          <w:spacing w:before="60" w:after="0" w:line="240" w:lineRule="auto"/>
                          <w:rPr>
                            <w:sz w:val="20"/>
                            <w:szCs w:val="20"/>
                          </w:rPr>
                        </w:pPr>
                        <w:r>
                          <w:rPr>
                            <w:sz w:val="20"/>
                            <w:szCs w:val="20"/>
                          </w:rPr>
                          <w:t>Stars should be funded and encouraged to grow.</w:t>
                        </w:r>
                      </w:p>
                    </w:txbxContent>
                  </v:textbox>
                </v:shape>
                <v:shape id="Text Box 232" o:spid="_x0000_s1040" type="#_x0000_t202" style="position:absolute;top:23042;width:17733;height:61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h5EcQA&#10;AADcAAAADwAAAGRycy9kb3ducmV2LnhtbESPQWvCQBSE74X+h+UVvOmm0UqJrlI0gtSLpnp/ZJ9J&#10;NPs2ZldN/71bEHocZuYbZjrvTC1u1LrKsoL3QQSCOLe64kLB/mfV/wThPLLG2jIp+CUH89nryxQT&#10;be+8o1vmCxEg7BJUUHrfJFK6vCSDbmAb4uAdbWvQB9kWUrd4D3BTyziKxtJgxWGhxIYWJeXn7GoU&#10;fG8v62yJ/pBuRsuP08GkexylSvXeuq8JCE+d/w8/22utIB7G8HcmHAE5e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goeRHEAAAA3AAAAA8AAAAAAAAAAAAAAAAAmAIAAGRycy9k&#10;b3ducmV2LnhtbFBLBQYAAAAABAAEAPUAAACJAwAAAAA=&#10;" fillcolor="white [3201]" strokecolor="#365f91 [2404]" strokeweight="1pt">
                  <v:shadow on="t" color="black" opacity="26214f" origin="-.5,.5" offset=".74836mm,-.74836mm"/>
                  <v:textbox>
                    <w:txbxContent>
                      <w:p w:rsidR="00404A65" w:rsidRPr="004C7C4F" w:rsidRDefault="00404A65" w:rsidP="004C7C4F">
                        <w:pPr>
                          <w:spacing w:after="0" w:line="240" w:lineRule="auto"/>
                          <w:rPr>
                            <w:sz w:val="20"/>
                            <w:szCs w:val="20"/>
                          </w:rPr>
                        </w:pPr>
                        <w:r>
                          <w:rPr>
                            <w:sz w:val="20"/>
                            <w:szCs w:val="20"/>
                          </w:rPr>
                          <w:t>Cash cows should be “milked” to supply funds to more promising business.</w:t>
                        </w:r>
                      </w:p>
                    </w:txbxContent>
                  </v:textbox>
                </v:shape>
              </v:group>
            </w:pict>
          </mc:Fallback>
        </mc:AlternateContent>
      </w:r>
      <w:r w:rsidR="006073B9" w:rsidRPr="005E061B">
        <w:rPr>
          <w:noProof/>
        </w:rPr>
        <w:drawing>
          <wp:inline distT="0" distB="0" distL="0" distR="0" wp14:anchorId="3C23935C" wp14:editId="3BD8F92E">
            <wp:extent cx="5731510" cy="6768465"/>
            <wp:effectExtent l="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387f4d319b61675cb0ba6d7363892a69[1].jp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31510" cy="6768465"/>
                    </a:xfrm>
                    <a:prstGeom prst="rect">
                      <a:avLst/>
                    </a:prstGeom>
                  </pic:spPr>
                </pic:pic>
              </a:graphicData>
            </a:graphic>
          </wp:inline>
        </w:drawing>
      </w:r>
    </w:p>
    <w:p w:rsidR="00B72F81" w:rsidRPr="005E061B" w:rsidRDefault="00B72F81">
      <w:pPr>
        <w:rPr>
          <w:rFonts w:ascii="Helvetica" w:eastAsia="Calibri" w:hAnsi="Helvetica" w:cs="Calibri"/>
          <w:szCs w:val="16"/>
          <w:lang w:eastAsia="ar-SA"/>
        </w:rPr>
      </w:pPr>
      <w:r w:rsidRPr="005E061B">
        <w:br w:type="page"/>
      </w:r>
    </w:p>
    <w:p w:rsidR="00F84543" w:rsidRPr="005E061B" w:rsidRDefault="00F84543" w:rsidP="00057387">
      <w:pPr>
        <w:pStyle w:val="Heading2"/>
      </w:pPr>
      <w:r w:rsidRPr="005E061B">
        <w:t>1.2</w:t>
      </w:r>
      <w:r w:rsidRPr="005E061B">
        <w:tab/>
      </w:r>
      <w:fldSimple w:instr=" REF  Criteria12  \* MERGEFORMAT ">
        <w:sdt>
          <w:sdtPr>
            <w:alias w:val="Criteria12"/>
            <w:tag w:val="Criteria12"/>
            <w:id w:val="745472360"/>
            <w:placeholder>
              <w:docPart w:val="3AEDA6EE205644F59156C66D99B728BE"/>
            </w:placeholder>
          </w:sdtPr>
          <w:sdtContent>
            <w:r w:rsidR="008930A9" w:rsidRPr="008930A9">
              <w:rPr>
                <w:rStyle w:val="PlaceholderText"/>
                <w:color w:val="45545F"/>
              </w:rPr>
              <w:t xml:space="preserve">Undertake market research on identified </w:t>
            </w:r>
            <w:r w:rsidR="008930A9" w:rsidRPr="005E061B">
              <w:t>opportunities and identified target markets</w:t>
            </w:r>
          </w:sdtContent>
        </w:sdt>
      </w:fldSimple>
    </w:p>
    <w:p w:rsidR="00F84543" w:rsidRPr="005E061B" w:rsidRDefault="00F84543" w:rsidP="00F84543">
      <w:pPr>
        <w:pStyle w:val="Heading3"/>
      </w:pPr>
      <w:r w:rsidRPr="005E061B">
        <w:t>Introduction</w:t>
      </w:r>
    </w:p>
    <w:p w:rsidR="00F84543" w:rsidRPr="005E061B" w:rsidRDefault="00B72F81" w:rsidP="00F84543">
      <w:pPr>
        <w:pStyle w:val="BodyCopy"/>
        <w:rPr>
          <w:noProof w:val="0"/>
          <w:szCs w:val="24"/>
        </w:rPr>
      </w:pPr>
      <w:r w:rsidRPr="005E061B">
        <w:rPr>
          <w:lang w:eastAsia="en-AU"/>
        </w:rPr>
        <w:drawing>
          <wp:anchor distT="0" distB="0" distL="114300" distR="114300" simplePos="0" relativeHeight="251709952" behindDoc="0" locked="0" layoutInCell="1" allowOverlap="1" wp14:anchorId="1B421134" wp14:editId="509AC84A">
            <wp:simplePos x="0" y="0"/>
            <wp:positionH relativeFrom="column">
              <wp:posOffset>-635</wp:posOffset>
            </wp:positionH>
            <wp:positionV relativeFrom="paragraph">
              <wp:posOffset>20955</wp:posOffset>
            </wp:positionV>
            <wp:extent cx="2020570" cy="1338580"/>
            <wp:effectExtent l="0" t="0" r="0" b="0"/>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2320-research[1].jp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020570" cy="1338580"/>
                    </a:xfrm>
                    <a:prstGeom prst="rect">
                      <a:avLst/>
                    </a:prstGeom>
                  </pic:spPr>
                </pic:pic>
              </a:graphicData>
            </a:graphic>
            <wp14:sizeRelH relativeFrom="page">
              <wp14:pctWidth>0</wp14:pctWidth>
            </wp14:sizeRelH>
            <wp14:sizeRelV relativeFrom="page">
              <wp14:pctHeight>0</wp14:pctHeight>
            </wp14:sizeRelV>
          </wp:anchor>
        </w:drawing>
      </w:r>
      <w:r w:rsidR="00063EB7" w:rsidRPr="005E061B">
        <w:rPr>
          <w:noProof w:val="0"/>
          <w:szCs w:val="24"/>
        </w:rPr>
        <w:t>There is a lot of information that can be accessed and</w:t>
      </w:r>
      <w:r w:rsidRPr="005E061B">
        <w:rPr>
          <w:noProof w:val="0"/>
          <w:szCs w:val="24"/>
        </w:rPr>
        <w:t xml:space="preserve"> </w:t>
      </w:r>
      <w:r w:rsidR="00063EB7" w:rsidRPr="005E061B">
        <w:rPr>
          <w:noProof w:val="0"/>
          <w:szCs w:val="24"/>
        </w:rPr>
        <w:t>analysed in order to make informed decisions about</w:t>
      </w:r>
      <w:r w:rsidRPr="005E061B">
        <w:rPr>
          <w:noProof w:val="0"/>
          <w:szCs w:val="24"/>
        </w:rPr>
        <w:t xml:space="preserve"> </w:t>
      </w:r>
      <w:r w:rsidR="00063EB7" w:rsidRPr="005E061B">
        <w:rPr>
          <w:noProof w:val="0"/>
          <w:szCs w:val="24"/>
        </w:rPr>
        <w:t>whether there is a need and opportunity for developing</w:t>
      </w:r>
      <w:r w:rsidRPr="005E061B">
        <w:rPr>
          <w:noProof w:val="0"/>
          <w:szCs w:val="24"/>
        </w:rPr>
        <w:t xml:space="preserve"> </w:t>
      </w:r>
      <w:r w:rsidR="00063EB7" w:rsidRPr="005E061B">
        <w:rPr>
          <w:noProof w:val="0"/>
          <w:szCs w:val="24"/>
        </w:rPr>
        <w:t>a new product or service. Conducting market research</w:t>
      </w:r>
      <w:r w:rsidRPr="005E061B">
        <w:rPr>
          <w:noProof w:val="0"/>
          <w:szCs w:val="24"/>
        </w:rPr>
        <w:t xml:space="preserve"> </w:t>
      </w:r>
      <w:r w:rsidR="00063EB7" w:rsidRPr="005E061B">
        <w:rPr>
          <w:noProof w:val="0"/>
          <w:szCs w:val="24"/>
        </w:rPr>
        <w:t>is a critical stage in new product and service development</w:t>
      </w:r>
      <w:r w:rsidRPr="005E061B">
        <w:rPr>
          <w:noProof w:val="0"/>
          <w:szCs w:val="24"/>
        </w:rPr>
        <w:t xml:space="preserve"> </w:t>
      </w:r>
      <w:r w:rsidR="00063EB7" w:rsidRPr="005E061B">
        <w:rPr>
          <w:noProof w:val="0"/>
          <w:szCs w:val="24"/>
        </w:rPr>
        <w:t xml:space="preserve">and forms the bases for deciding which </w:t>
      </w:r>
      <w:r w:rsidR="00B92FDE" w:rsidRPr="005E061B">
        <w:rPr>
          <w:noProof w:val="0"/>
          <w:szCs w:val="24"/>
        </w:rPr>
        <w:t xml:space="preserve">products and services </w:t>
      </w:r>
      <w:r w:rsidR="00063EB7" w:rsidRPr="005E061B">
        <w:rPr>
          <w:noProof w:val="0"/>
          <w:szCs w:val="24"/>
        </w:rPr>
        <w:t xml:space="preserve">have been successful and </w:t>
      </w:r>
      <w:r w:rsidR="00B92FDE" w:rsidRPr="005E061B">
        <w:rPr>
          <w:noProof w:val="0"/>
          <w:szCs w:val="24"/>
        </w:rPr>
        <w:t xml:space="preserve">what new services and products </w:t>
      </w:r>
      <w:r w:rsidR="00063EB7" w:rsidRPr="005E061B">
        <w:rPr>
          <w:noProof w:val="0"/>
          <w:szCs w:val="24"/>
        </w:rPr>
        <w:t>are needed.</w:t>
      </w:r>
    </w:p>
    <w:p w:rsidR="002F119D" w:rsidRPr="005E061B" w:rsidRDefault="00500DBA" w:rsidP="00F84543">
      <w:pPr>
        <w:pStyle w:val="Heading3"/>
      </w:pPr>
      <w:r w:rsidRPr="005E061B">
        <w:t>Objectives for market research</w:t>
      </w:r>
    </w:p>
    <w:p w:rsidR="00500DBA" w:rsidRPr="005E061B" w:rsidRDefault="00500DBA" w:rsidP="00500DBA">
      <w:pPr>
        <w:pStyle w:val="BodyCopy"/>
        <w:rPr>
          <w:noProof w:val="0"/>
        </w:rPr>
      </w:pPr>
      <w:r w:rsidRPr="005E061B">
        <w:rPr>
          <w:noProof w:val="0"/>
        </w:rPr>
        <w:t>Before undertaking market research activities, it is important to first determine the desired outcomes or objectives of the research. Identifying the objectives provides a clearer picture of what data or information will be required in order to make informed decisions about new product opportunities and initiatives. Market research objectives need to align with the organisation’s goals and mission as well. It is necessary, therefore, to identify enterprise mission and business strategy in order to ensure that the market research activities fit within the company’s goals as a whole.</w:t>
      </w:r>
      <w:r w:rsidR="003624A1" w:rsidRPr="005E061B">
        <w:rPr>
          <w:noProof w:val="0"/>
        </w:rPr>
        <w:t xml:space="preserve"> Objectives should also follow the SMART rule in that they should be:</w:t>
      </w:r>
    </w:p>
    <w:p w:rsidR="003624A1" w:rsidRPr="005E061B" w:rsidRDefault="003624A1" w:rsidP="003624A1">
      <w:pPr>
        <w:pStyle w:val="Bullet1"/>
      </w:pPr>
      <w:r w:rsidRPr="005E061B">
        <w:t>Specific, Measurable, Achievable, Realistic, Time-based</w:t>
      </w:r>
      <w:r w:rsidR="00D6790F" w:rsidRPr="005E061B">
        <w:t>.</w:t>
      </w:r>
    </w:p>
    <w:p w:rsidR="00500DBA" w:rsidRPr="005E061B" w:rsidRDefault="00500DBA" w:rsidP="00500DBA">
      <w:pPr>
        <w:pStyle w:val="BodyCopy"/>
        <w:rPr>
          <w:noProof w:val="0"/>
        </w:rPr>
      </w:pPr>
      <w:r w:rsidRPr="005E061B">
        <w:rPr>
          <w:noProof w:val="0"/>
        </w:rPr>
        <w:t>In developing market research objectives it may be helpful to ask:</w:t>
      </w:r>
    </w:p>
    <w:p w:rsidR="00500DBA" w:rsidRPr="005E061B" w:rsidRDefault="00500DBA" w:rsidP="00500DBA">
      <w:pPr>
        <w:pStyle w:val="Bullet1"/>
      </w:pPr>
      <w:r w:rsidRPr="005E061B">
        <w:t>What is the organisation’s overall strategy?</w:t>
      </w:r>
    </w:p>
    <w:p w:rsidR="00500DBA" w:rsidRPr="005E061B" w:rsidRDefault="00500DBA" w:rsidP="00500DBA">
      <w:pPr>
        <w:pStyle w:val="Bullet1"/>
      </w:pPr>
      <w:r w:rsidRPr="005E061B">
        <w:t>How does the organisation work to achieve these goals?</w:t>
      </w:r>
    </w:p>
    <w:p w:rsidR="00500DBA" w:rsidRPr="005E061B" w:rsidRDefault="00500DBA" w:rsidP="00500DBA">
      <w:pPr>
        <w:pStyle w:val="Bullet1"/>
      </w:pPr>
      <w:r w:rsidRPr="005E061B">
        <w:t>What resources are available or needed to undertake the market research?</w:t>
      </w:r>
    </w:p>
    <w:p w:rsidR="00500DBA" w:rsidRPr="005E061B" w:rsidRDefault="00500DBA" w:rsidP="00500DBA">
      <w:pPr>
        <w:pStyle w:val="Bullet1"/>
      </w:pPr>
      <w:r w:rsidRPr="005E061B">
        <w:t>Are the objectives achievable and realistic?</w:t>
      </w:r>
    </w:p>
    <w:p w:rsidR="00500DBA" w:rsidRPr="005E061B" w:rsidRDefault="00FB50AB" w:rsidP="00500DBA">
      <w:pPr>
        <w:pStyle w:val="Bullet1"/>
      </w:pPr>
      <w:r w:rsidRPr="005E061B">
        <w:t>What are the timeframes for market research activities?</w:t>
      </w:r>
    </w:p>
    <w:p w:rsidR="00FB50AB" w:rsidRPr="005E061B" w:rsidRDefault="00FB50AB" w:rsidP="003624A1">
      <w:pPr>
        <w:pStyle w:val="Bullet1"/>
      </w:pPr>
      <w:r w:rsidRPr="005E061B">
        <w:t>What finances or budget are required?</w:t>
      </w:r>
    </w:p>
    <w:p w:rsidR="00FB50AB" w:rsidRPr="005E061B" w:rsidRDefault="00FB50AB" w:rsidP="00FB50AB">
      <w:pPr>
        <w:pStyle w:val="Bullet1"/>
        <w:numPr>
          <w:ilvl w:val="0"/>
          <w:numId w:val="0"/>
        </w:numPr>
        <w:ind w:left="357" w:hanging="357"/>
        <w:jc w:val="center"/>
      </w:pPr>
    </w:p>
    <w:p w:rsidR="00D6790F" w:rsidRPr="005E061B" w:rsidRDefault="00D6790F">
      <w:pPr>
        <w:rPr>
          <w:rFonts w:ascii="Helvetica" w:eastAsiaTheme="majorEastAsia" w:hAnsi="Helvetica" w:cstheme="majorBidi"/>
          <w:b/>
          <w:bCs/>
          <w:color w:val="45545F"/>
          <w:sz w:val="28"/>
        </w:rPr>
      </w:pPr>
      <w:r w:rsidRPr="005E061B">
        <w:rPr>
          <w:noProof/>
        </w:rPr>
        <w:drawing>
          <wp:anchor distT="0" distB="0" distL="114300" distR="114300" simplePos="0" relativeHeight="251710976" behindDoc="0" locked="0" layoutInCell="1" allowOverlap="1" wp14:anchorId="5D0294E6" wp14:editId="47172979">
            <wp:simplePos x="0" y="0"/>
            <wp:positionH relativeFrom="column">
              <wp:posOffset>1959610</wp:posOffset>
            </wp:positionH>
            <wp:positionV relativeFrom="paragraph">
              <wp:posOffset>191770</wp:posOffset>
            </wp:positionV>
            <wp:extent cx="2018030" cy="1527175"/>
            <wp:effectExtent l="0" t="0" r="1270" b="0"/>
            <wp:wrapSquare wrapText="bothSides"/>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Obiettivi-300x227[1].jpg"/>
                    <pic:cNvPicPr/>
                  </pic:nvPicPr>
                  <pic:blipFill>
                    <a:blip r:embed="rId60">
                      <a:extLst>
                        <a:ext uri="{28A0092B-C50C-407E-A947-70E740481C1C}">
                          <a14:useLocalDpi xmlns:a14="http://schemas.microsoft.com/office/drawing/2010/main" val="0"/>
                        </a:ext>
                      </a:extLst>
                    </a:blip>
                    <a:stretch>
                      <a:fillRect/>
                    </a:stretch>
                  </pic:blipFill>
                  <pic:spPr>
                    <a:xfrm>
                      <a:off x="0" y="0"/>
                      <a:ext cx="2018030" cy="1527175"/>
                    </a:xfrm>
                    <a:prstGeom prst="rect">
                      <a:avLst/>
                    </a:prstGeom>
                  </pic:spPr>
                </pic:pic>
              </a:graphicData>
            </a:graphic>
            <wp14:sizeRelH relativeFrom="page">
              <wp14:pctWidth>0</wp14:pctWidth>
            </wp14:sizeRelH>
            <wp14:sizeRelV relativeFrom="page">
              <wp14:pctHeight>0</wp14:pctHeight>
            </wp14:sizeRelV>
          </wp:anchor>
        </w:drawing>
      </w:r>
      <w:r w:rsidRPr="005E061B">
        <w:br w:type="page"/>
      </w:r>
    </w:p>
    <w:p w:rsidR="00F84543" w:rsidRPr="005E061B" w:rsidRDefault="00A33C24" w:rsidP="00F84543">
      <w:pPr>
        <w:pStyle w:val="Heading3"/>
      </w:pPr>
      <w:r w:rsidRPr="005E061B">
        <w:t>Collecting Data</w:t>
      </w:r>
    </w:p>
    <w:p w:rsidR="00F84543" w:rsidRPr="005E061B" w:rsidRDefault="00A33C24" w:rsidP="00F84543">
      <w:pPr>
        <w:pStyle w:val="BodyCopy"/>
        <w:rPr>
          <w:noProof w:val="0"/>
          <w:szCs w:val="24"/>
        </w:rPr>
      </w:pPr>
      <w:r w:rsidRPr="005E061B">
        <w:rPr>
          <w:noProof w:val="0"/>
          <w:szCs w:val="24"/>
        </w:rPr>
        <w:t xml:space="preserve">The first decision that is required when conducting market research is to determine what information is necessary and available. Data can be classified as primary and secondary where primary data is collected for a specific designated reason and secondary data is previously gathered information that may be relevant and useful for another purpose. Developing primary data research and collecting information can be extremely costly and time consuming so any market research activity should begin with an investigation of secondary data. </w:t>
      </w:r>
      <w:r w:rsidR="000132E4" w:rsidRPr="005E061B">
        <w:rPr>
          <w:noProof w:val="0"/>
          <w:szCs w:val="24"/>
        </w:rPr>
        <w:t xml:space="preserve">Primary data collection methods could include targeted focus groups, questionnaires, interviews, meetings, </w:t>
      </w:r>
      <w:r w:rsidR="000E6BE7" w:rsidRPr="005E061B">
        <w:rPr>
          <w:noProof w:val="0"/>
          <w:szCs w:val="24"/>
        </w:rPr>
        <w:t>surveys, observation and case studies.</w:t>
      </w:r>
    </w:p>
    <w:p w:rsidR="00BA7820" w:rsidRPr="005E061B" w:rsidRDefault="00BA7820" w:rsidP="00F84543">
      <w:pPr>
        <w:pStyle w:val="BodyCopy"/>
        <w:rPr>
          <w:noProof w:val="0"/>
          <w:szCs w:val="24"/>
        </w:rPr>
      </w:pPr>
      <w:r w:rsidRPr="005E061B">
        <w:rPr>
          <w:noProof w:val="0"/>
          <w:szCs w:val="24"/>
        </w:rPr>
        <w:t xml:space="preserve">Secondary data could be sourced from financial information and reports, human resource documents, staff and customer feedback, industry associations, industry journals and publications, government and university studies and reports, and sales data. Secondary data can be gathered internally from within the organisation and externally through various sources. If the secondary data is </w:t>
      </w:r>
      <w:r w:rsidR="00FC316B">
        <w:rPr>
          <w:noProof w:val="0"/>
          <w:szCs w:val="24"/>
        </w:rPr>
        <w:t>not adequate or appropriate</w:t>
      </w:r>
      <w:r w:rsidRPr="005E061B">
        <w:rPr>
          <w:noProof w:val="0"/>
          <w:szCs w:val="24"/>
        </w:rPr>
        <w:t xml:space="preserve"> primary market research activities may be needed.</w:t>
      </w:r>
    </w:p>
    <w:p w:rsidR="000132E4" w:rsidRPr="005E061B" w:rsidRDefault="003624A1" w:rsidP="00F84543">
      <w:pPr>
        <w:pStyle w:val="BodyCopy"/>
        <w:rPr>
          <w:noProof w:val="0"/>
          <w:szCs w:val="24"/>
        </w:rPr>
      </w:pPr>
      <w:r w:rsidRPr="005E061B">
        <w:rPr>
          <w:noProof w:val="0"/>
          <w:szCs w:val="24"/>
        </w:rPr>
        <w:t xml:space="preserve">One area that might need to be analysed is that of product or service performance. </w:t>
      </w:r>
      <w:r w:rsidR="000132E4" w:rsidRPr="005E061B">
        <w:rPr>
          <w:noProof w:val="0"/>
          <w:szCs w:val="24"/>
        </w:rPr>
        <w:t>Using secondary data it is possible to investigate sales, costs, profit and customers/consumers. Some questions that could lead market research in these areas are:</w:t>
      </w:r>
    </w:p>
    <w:p w:rsidR="000132E4" w:rsidRPr="005E061B" w:rsidRDefault="000132E4" w:rsidP="000132E4">
      <w:pPr>
        <w:pStyle w:val="Bullet1"/>
      </w:pPr>
      <w:r w:rsidRPr="005E061B">
        <w:t>Have sales gone up or down?</w:t>
      </w:r>
    </w:p>
    <w:p w:rsidR="003624A1" w:rsidRPr="005E061B" w:rsidRDefault="00D6790F" w:rsidP="000132E4">
      <w:pPr>
        <w:pStyle w:val="Bullet1"/>
      </w:pPr>
      <w:r w:rsidRPr="005E061B">
        <w:rPr>
          <w:noProof/>
          <w:lang w:eastAsia="en-AU"/>
        </w:rPr>
        <w:drawing>
          <wp:anchor distT="0" distB="0" distL="114300" distR="114300" simplePos="0" relativeHeight="251712000" behindDoc="0" locked="0" layoutInCell="1" allowOverlap="1" wp14:anchorId="5E9EF2B4" wp14:editId="12D1C4E0">
            <wp:simplePos x="0" y="0"/>
            <wp:positionH relativeFrom="column">
              <wp:posOffset>3254375</wp:posOffset>
            </wp:positionH>
            <wp:positionV relativeFrom="paragraph">
              <wp:posOffset>191135</wp:posOffset>
            </wp:positionV>
            <wp:extent cx="2406650" cy="1299845"/>
            <wp:effectExtent l="0" t="0" r="0" b="0"/>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survey[1].jp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406650" cy="1299845"/>
                    </a:xfrm>
                    <a:prstGeom prst="rect">
                      <a:avLst/>
                    </a:prstGeom>
                  </pic:spPr>
                </pic:pic>
              </a:graphicData>
            </a:graphic>
            <wp14:sizeRelH relativeFrom="page">
              <wp14:pctWidth>0</wp14:pctWidth>
            </wp14:sizeRelH>
            <wp14:sizeRelV relativeFrom="page">
              <wp14:pctHeight>0</wp14:pctHeight>
            </wp14:sizeRelV>
          </wp:anchor>
        </w:drawing>
      </w:r>
      <w:r w:rsidR="000132E4" w:rsidRPr="005E061B">
        <w:t>What could have affected sales results?</w:t>
      </w:r>
    </w:p>
    <w:p w:rsidR="000132E4" w:rsidRPr="005E061B" w:rsidRDefault="000132E4" w:rsidP="000132E4">
      <w:pPr>
        <w:pStyle w:val="Bullet1"/>
      </w:pPr>
      <w:r w:rsidRPr="005E061B">
        <w:t>Which market segments or products have performed well? Why/Why not?</w:t>
      </w:r>
    </w:p>
    <w:p w:rsidR="000132E4" w:rsidRPr="005E061B" w:rsidRDefault="000132E4" w:rsidP="000132E4">
      <w:pPr>
        <w:pStyle w:val="Bullet1"/>
      </w:pPr>
      <w:r w:rsidRPr="005E061B">
        <w:t>What are the relative costs of a product or service?</w:t>
      </w:r>
    </w:p>
    <w:p w:rsidR="000132E4" w:rsidRPr="005E061B" w:rsidRDefault="000132E4" w:rsidP="000132E4">
      <w:pPr>
        <w:pStyle w:val="Bullet1"/>
      </w:pPr>
      <w:r w:rsidRPr="005E061B">
        <w:t>Are these acceptable/increasing/decreasing? Why?</w:t>
      </w:r>
    </w:p>
    <w:p w:rsidR="000132E4" w:rsidRPr="005E061B" w:rsidRDefault="000132E4" w:rsidP="000132E4">
      <w:pPr>
        <w:pStyle w:val="Bullet1"/>
      </w:pPr>
      <w:r w:rsidRPr="005E061B">
        <w:t>What other factors impact on the cost of product or service delivery?</w:t>
      </w:r>
    </w:p>
    <w:p w:rsidR="000132E4" w:rsidRPr="005E061B" w:rsidRDefault="000E6BE7" w:rsidP="000132E4">
      <w:pPr>
        <w:pStyle w:val="Bullet1"/>
      </w:pPr>
      <w:r w:rsidRPr="005E061B">
        <w:t xml:space="preserve">Is the service or product profitable? </w:t>
      </w:r>
    </w:p>
    <w:p w:rsidR="000E6BE7" w:rsidRPr="005E061B" w:rsidRDefault="000E6BE7" w:rsidP="000132E4">
      <w:pPr>
        <w:pStyle w:val="Bullet1"/>
      </w:pPr>
      <w:r w:rsidRPr="005E061B">
        <w:t>Do customers need or want the service or product? How do we know?</w:t>
      </w:r>
    </w:p>
    <w:p w:rsidR="000E6BE7" w:rsidRPr="005E061B" w:rsidRDefault="000E6BE7" w:rsidP="000132E4">
      <w:pPr>
        <w:pStyle w:val="Bullet1"/>
      </w:pPr>
      <w:r w:rsidRPr="005E061B">
        <w:t>Are customers happy or satisfied with an existing service or product?</w:t>
      </w:r>
    </w:p>
    <w:p w:rsidR="00F84543" w:rsidRPr="005E061B" w:rsidRDefault="00D6790F" w:rsidP="000E6BE7">
      <w:pPr>
        <w:pStyle w:val="BodyCopy"/>
        <w:rPr>
          <w:noProof w:val="0"/>
        </w:rPr>
      </w:pPr>
      <w:r w:rsidRPr="005E061B">
        <w:rPr>
          <w:lang w:eastAsia="en-AU"/>
        </w:rPr>
        <w:drawing>
          <wp:anchor distT="0" distB="0" distL="114300" distR="114300" simplePos="0" relativeHeight="251713024" behindDoc="0" locked="0" layoutInCell="1" allowOverlap="1" wp14:anchorId="147A84EB" wp14:editId="3B49E00C">
            <wp:simplePos x="0" y="0"/>
            <wp:positionH relativeFrom="column">
              <wp:posOffset>28575</wp:posOffset>
            </wp:positionH>
            <wp:positionV relativeFrom="paragraph">
              <wp:posOffset>99060</wp:posOffset>
            </wp:positionV>
            <wp:extent cx="1801495" cy="1916430"/>
            <wp:effectExtent l="0" t="0" r="8255" b="7620"/>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observacion1[1].gif"/>
                    <pic:cNvPicPr/>
                  </pic:nvPicPr>
                  <pic:blipFill>
                    <a:blip r:embed="rId62">
                      <a:extLst>
                        <a:ext uri="{28A0092B-C50C-407E-A947-70E740481C1C}">
                          <a14:useLocalDpi xmlns:a14="http://schemas.microsoft.com/office/drawing/2010/main" val="0"/>
                        </a:ext>
                      </a:extLst>
                    </a:blip>
                    <a:stretch>
                      <a:fillRect/>
                    </a:stretch>
                  </pic:blipFill>
                  <pic:spPr>
                    <a:xfrm>
                      <a:off x="0" y="0"/>
                      <a:ext cx="1801495" cy="1916430"/>
                    </a:xfrm>
                    <a:prstGeom prst="rect">
                      <a:avLst/>
                    </a:prstGeom>
                  </pic:spPr>
                </pic:pic>
              </a:graphicData>
            </a:graphic>
            <wp14:sizeRelH relativeFrom="page">
              <wp14:pctWidth>0</wp14:pctWidth>
            </wp14:sizeRelH>
            <wp14:sizeRelV relativeFrom="page">
              <wp14:pctHeight>0</wp14:pctHeight>
            </wp14:sizeRelV>
          </wp:anchor>
        </w:drawing>
      </w:r>
      <w:r w:rsidR="00F07FD6" w:rsidRPr="005E061B">
        <w:rPr>
          <w:noProof w:val="0"/>
        </w:rPr>
        <w:t xml:space="preserve">Data collection techniques could draw upon quantitative or qualitative data. </w:t>
      </w:r>
      <w:r w:rsidR="005E061B" w:rsidRPr="005E061B">
        <w:rPr>
          <w:noProof w:val="0"/>
        </w:rPr>
        <w:t>Quantities</w:t>
      </w:r>
      <w:r w:rsidR="00F07FD6" w:rsidRPr="005E061B">
        <w:rPr>
          <w:noProof w:val="0"/>
        </w:rPr>
        <w:t xml:space="preserve"> data is numerical, statistically reliable and applicable to a broader context. Qualitative data is non-numerical, in-depth and directional in that it can show where to go with product or service development. Once the research methods have been chosen, the data must be gathered. Secondary sources of data should be collected first and then a decision needs to be made as to whether primary data is also needed. </w:t>
      </w:r>
    </w:p>
    <w:p w:rsidR="00D6790F" w:rsidRPr="005E061B" w:rsidRDefault="00F07FD6" w:rsidP="00D6790F">
      <w:pPr>
        <w:pStyle w:val="BodyCopy"/>
        <w:rPr>
          <w:noProof w:val="0"/>
        </w:rPr>
      </w:pPr>
      <w:r w:rsidRPr="005E061B">
        <w:rPr>
          <w:noProof w:val="0"/>
        </w:rPr>
        <w:t xml:space="preserve">After gathering and collating all of the available market research data, an analysis and examination </w:t>
      </w:r>
      <w:r w:rsidR="00AD26B9" w:rsidRPr="005E061B">
        <w:rPr>
          <w:noProof w:val="0"/>
        </w:rPr>
        <w:t xml:space="preserve">of the information </w:t>
      </w:r>
      <w:r w:rsidRPr="005E061B">
        <w:rPr>
          <w:noProof w:val="0"/>
        </w:rPr>
        <w:t>needs to be conducted.</w:t>
      </w:r>
      <w:r w:rsidR="00AD26B9" w:rsidRPr="005E061B">
        <w:rPr>
          <w:noProof w:val="0"/>
        </w:rPr>
        <w:t xml:space="preserve"> The results need to be examined and checked against outlined market research objectives. Based upon the analysis, specific products and services could be identified as potential opportunities or it may be necessary to alter or cease product or service development and delivery.</w:t>
      </w:r>
      <w:r w:rsidR="00D6790F" w:rsidRPr="005E061B">
        <w:rPr>
          <w:noProof w:val="0"/>
        </w:rPr>
        <w:br w:type="page"/>
      </w:r>
    </w:p>
    <w:p w:rsidR="00BD2681" w:rsidRPr="005E061B" w:rsidRDefault="00F84543" w:rsidP="00CD0302">
      <w:pPr>
        <w:pStyle w:val="Heading2"/>
      </w:pPr>
      <w:r w:rsidRPr="005E061B">
        <w:t>1.3</w:t>
      </w:r>
      <w:r w:rsidRPr="005E061B">
        <w:tab/>
      </w:r>
      <w:fldSimple w:instr=" REF  Criteria13  \* MERGEFORMAT ">
        <w:sdt>
          <w:sdtPr>
            <w:alias w:val="Criteria13"/>
            <w:tag w:val="Criteria13"/>
            <w:id w:val="353006226"/>
            <w:placeholder>
              <w:docPart w:val="7C3ED1384C714BE299814B818CD9F7D5"/>
            </w:placeholder>
          </w:sdtPr>
          <w:sdtContent>
            <w:r w:rsidR="008930A9" w:rsidRPr="008930A9">
              <w:rPr>
                <w:rStyle w:val="PlaceholderText"/>
                <w:color w:val="45545F"/>
              </w:rPr>
              <w:t xml:space="preserve">Determine product life cycle issues </w:t>
            </w:r>
            <w:r w:rsidR="008930A9" w:rsidRPr="005E061B">
              <w:t>that apply to identified opportunities and products</w:t>
            </w:r>
          </w:sdtContent>
        </w:sdt>
      </w:fldSimple>
    </w:p>
    <w:p w:rsidR="00F84543" w:rsidRPr="005E061B" w:rsidRDefault="00D6790F" w:rsidP="00F84543">
      <w:pPr>
        <w:pStyle w:val="Heading3"/>
      </w:pPr>
      <w:r w:rsidRPr="005E061B">
        <w:rPr>
          <w:noProof/>
        </w:rPr>
        <w:drawing>
          <wp:anchor distT="0" distB="0" distL="114300" distR="114300" simplePos="0" relativeHeight="251714048" behindDoc="0" locked="0" layoutInCell="1" allowOverlap="1" wp14:anchorId="1C24FA70" wp14:editId="51A85881">
            <wp:simplePos x="0" y="0"/>
            <wp:positionH relativeFrom="column">
              <wp:posOffset>19050</wp:posOffset>
            </wp:positionH>
            <wp:positionV relativeFrom="paragraph">
              <wp:posOffset>366395</wp:posOffset>
            </wp:positionV>
            <wp:extent cx="2409825" cy="1460500"/>
            <wp:effectExtent l="0" t="0" r="9525" b="6350"/>
            <wp:wrapSquare wrapText="bothSides"/>
            <wp:docPr id="11" name="Picture 11" descr="C:\Users\Quentin\AppData\Local\Microsoft\Windows\Temporary Internet Files\Content.IE5\XQCQ45FN\9cd8c8251f9b8ada27e10c0ae765bff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Quentin\AppData\Local\Microsoft\Windows\Temporary Internet Files\Content.IE5\XQCQ45FN\9cd8c8251f9b8ada27e10c0ae765bff6[1].jp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409825" cy="146050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F84543" w:rsidRPr="005E061B">
        <w:t>Introduction</w:t>
      </w:r>
    </w:p>
    <w:p w:rsidR="00F84543" w:rsidRPr="005E061B" w:rsidRDefault="00CA32A2" w:rsidP="00D6790F">
      <w:pPr>
        <w:pStyle w:val="BodyCopy"/>
        <w:spacing w:after="360"/>
        <w:rPr>
          <w:noProof w:val="0"/>
        </w:rPr>
      </w:pPr>
      <w:r w:rsidRPr="005E061B">
        <w:rPr>
          <w:noProof w:val="0"/>
        </w:rPr>
        <w:t>The product life cycle theory outlines how a product or</w:t>
      </w:r>
      <w:r w:rsidR="00D6790F" w:rsidRPr="005E061B">
        <w:rPr>
          <w:noProof w:val="0"/>
        </w:rPr>
        <w:t xml:space="preserve"> </w:t>
      </w:r>
      <w:r w:rsidRPr="005E061B">
        <w:rPr>
          <w:noProof w:val="0"/>
        </w:rPr>
        <w:t>a service moves from its original beginning as an idea,</w:t>
      </w:r>
      <w:r w:rsidR="00D6790F" w:rsidRPr="005E061B">
        <w:rPr>
          <w:noProof w:val="0"/>
        </w:rPr>
        <w:t xml:space="preserve"> </w:t>
      </w:r>
      <w:r w:rsidRPr="005E061B">
        <w:rPr>
          <w:noProof w:val="0"/>
        </w:rPr>
        <w:t>through development and implementation, to potential</w:t>
      </w:r>
      <w:r w:rsidR="00D6790F" w:rsidRPr="005E061B">
        <w:rPr>
          <w:noProof w:val="0"/>
        </w:rPr>
        <w:t xml:space="preserve"> </w:t>
      </w:r>
      <w:r w:rsidRPr="005E061B">
        <w:rPr>
          <w:noProof w:val="0"/>
        </w:rPr>
        <w:t>decline. The stage at which a product or service is at</w:t>
      </w:r>
      <w:r w:rsidR="00D6790F" w:rsidRPr="005E061B">
        <w:rPr>
          <w:noProof w:val="0"/>
        </w:rPr>
        <w:t xml:space="preserve"> </w:t>
      </w:r>
      <w:r w:rsidRPr="005E061B">
        <w:rPr>
          <w:noProof w:val="0"/>
        </w:rPr>
        <w:t>within the product life cycle can impact on what strategies</w:t>
      </w:r>
      <w:r w:rsidR="00D6790F" w:rsidRPr="005E061B">
        <w:rPr>
          <w:noProof w:val="0"/>
        </w:rPr>
        <w:t xml:space="preserve"> </w:t>
      </w:r>
      <w:r w:rsidRPr="005E061B">
        <w:rPr>
          <w:noProof w:val="0"/>
        </w:rPr>
        <w:t>are required to positively influence the product or service</w:t>
      </w:r>
      <w:r w:rsidR="00D6790F" w:rsidRPr="005E061B">
        <w:rPr>
          <w:noProof w:val="0"/>
        </w:rPr>
        <w:t xml:space="preserve"> </w:t>
      </w:r>
      <w:r w:rsidRPr="005E061B">
        <w:rPr>
          <w:noProof w:val="0"/>
        </w:rPr>
        <w:t xml:space="preserve">which could lead to reinvesting in the product or even </w:t>
      </w:r>
      <w:r w:rsidR="00D6790F" w:rsidRPr="005E061B">
        <w:rPr>
          <w:noProof w:val="0"/>
        </w:rPr>
        <w:t xml:space="preserve"> </w:t>
      </w:r>
      <w:r w:rsidRPr="005E061B">
        <w:rPr>
          <w:noProof w:val="0"/>
        </w:rPr>
        <w:t xml:space="preserve">ceasing delivery or offering of it. </w:t>
      </w:r>
    </w:p>
    <w:p w:rsidR="00F84543" w:rsidRPr="005E061B" w:rsidRDefault="003214DB" w:rsidP="00F84543">
      <w:pPr>
        <w:pStyle w:val="Heading3"/>
      </w:pPr>
      <w:r w:rsidRPr="005E061B">
        <w:t>Product life cycle</w:t>
      </w:r>
    </w:p>
    <w:p w:rsidR="00F84543" w:rsidRPr="005E061B" w:rsidRDefault="003214DB" w:rsidP="00D6790F">
      <w:pPr>
        <w:pStyle w:val="BodyCopy"/>
        <w:spacing w:after="360"/>
        <w:rPr>
          <w:noProof w:val="0"/>
          <w:szCs w:val="24"/>
        </w:rPr>
      </w:pPr>
      <w:r w:rsidRPr="005E061B">
        <w:rPr>
          <w:noProof w:val="0"/>
          <w:szCs w:val="24"/>
        </w:rPr>
        <w:t xml:space="preserve">The product life cycle includes several stages that can be analysed to determine what action should be applied to a product or service in order to enhance it or extend its life. The four stages include </w:t>
      </w:r>
      <w:r w:rsidR="00831893" w:rsidRPr="005E061B">
        <w:rPr>
          <w:noProof w:val="0"/>
          <w:szCs w:val="24"/>
        </w:rPr>
        <w:t xml:space="preserve">introduction, growth, maturity and decline. </w:t>
      </w:r>
    </w:p>
    <w:p w:rsidR="00831893" w:rsidRPr="005E061B" w:rsidRDefault="00831893" w:rsidP="00F84543">
      <w:pPr>
        <w:pStyle w:val="BodyCopy"/>
        <w:rPr>
          <w:noProof w:val="0"/>
          <w:szCs w:val="24"/>
        </w:rPr>
      </w:pPr>
      <w:r w:rsidRPr="005E061B">
        <w:rPr>
          <w:szCs w:val="24"/>
          <w:lang w:eastAsia="en-AU"/>
        </w:rPr>
        <w:drawing>
          <wp:inline distT="0" distB="0" distL="0" distR="0" wp14:anchorId="42582115" wp14:editId="49FA02C3">
            <wp:extent cx="5727700" cy="3390265"/>
            <wp:effectExtent l="19050" t="0" r="6350" b="0"/>
            <wp:docPr id="1" name="Picture 1" descr="C:\Users\Quentin\AppData\Local\Microsoft\Windows\Temporary Internet Files\Content.IE5\IISMURGE\product-life-cycl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Quentin\AppData\Local\Microsoft\Windows\Temporary Internet Files\Content.IE5\IISMURGE\product-life-cycle[1].png"/>
                    <pic:cNvPicPr>
                      <a:picLocks noChangeAspect="1" noChangeArrowheads="1"/>
                    </pic:cNvPicPr>
                  </pic:nvPicPr>
                  <pic:blipFill>
                    <a:blip r:embed="rId64"/>
                    <a:srcRect/>
                    <a:stretch>
                      <a:fillRect/>
                    </a:stretch>
                  </pic:blipFill>
                  <pic:spPr bwMode="auto">
                    <a:xfrm>
                      <a:off x="0" y="0"/>
                      <a:ext cx="5727700" cy="3390265"/>
                    </a:xfrm>
                    <a:prstGeom prst="rect">
                      <a:avLst/>
                    </a:prstGeom>
                    <a:noFill/>
                    <a:ln w="9525">
                      <a:noFill/>
                      <a:miter lim="800000"/>
                      <a:headEnd/>
                      <a:tailEnd/>
                    </a:ln>
                  </pic:spPr>
                </pic:pic>
              </a:graphicData>
            </a:graphic>
          </wp:inline>
        </w:drawing>
      </w:r>
    </w:p>
    <w:p w:rsidR="00F84543" w:rsidRPr="005E061B" w:rsidRDefault="00831893" w:rsidP="00D6790F">
      <w:pPr>
        <w:pStyle w:val="Heading4"/>
      </w:pPr>
      <w:r w:rsidRPr="005E061B">
        <w:t>Introduction</w:t>
      </w:r>
    </w:p>
    <w:p w:rsidR="00D6790F" w:rsidRPr="005E061B" w:rsidRDefault="00831893" w:rsidP="00831893">
      <w:pPr>
        <w:pStyle w:val="BodyCopy"/>
        <w:rPr>
          <w:noProof w:val="0"/>
        </w:rPr>
      </w:pPr>
      <w:r w:rsidRPr="005E061B">
        <w:rPr>
          <w:noProof w:val="0"/>
        </w:rPr>
        <w:t xml:space="preserve">At the introduction stage, a </w:t>
      </w:r>
      <w:r w:rsidR="005E061B" w:rsidRPr="005E061B">
        <w:rPr>
          <w:noProof w:val="0"/>
        </w:rPr>
        <w:t>product</w:t>
      </w:r>
      <w:r w:rsidRPr="005E061B">
        <w:rPr>
          <w:noProof w:val="0"/>
        </w:rPr>
        <w:t xml:space="preserve"> or service has been through planning and development processes and is now ready to be launched. The product or service has been tested, analysed and market research has been conducted. As can be seen in the graph above, the initial introduction phase may not result in significant sales as the product or service needs to become known by the market.</w:t>
      </w:r>
    </w:p>
    <w:p w:rsidR="00D6790F" w:rsidRPr="005E061B" w:rsidRDefault="00D6790F">
      <w:pPr>
        <w:rPr>
          <w:rFonts w:ascii="Helvetica" w:eastAsia="Calibri" w:hAnsi="Helvetica" w:cs="Calibri"/>
          <w:szCs w:val="16"/>
          <w:lang w:eastAsia="ar-SA"/>
        </w:rPr>
      </w:pPr>
      <w:r w:rsidRPr="005E061B">
        <w:br w:type="page"/>
      </w:r>
    </w:p>
    <w:p w:rsidR="00831893" w:rsidRPr="005E061B" w:rsidRDefault="00831893" w:rsidP="00D6790F">
      <w:pPr>
        <w:pStyle w:val="Heading4"/>
      </w:pPr>
      <w:r w:rsidRPr="005E061B">
        <w:t>Growth</w:t>
      </w:r>
    </w:p>
    <w:p w:rsidR="00831893" w:rsidRPr="005E061B" w:rsidRDefault="00831893" w:rsidP="00831893">
      <w:pPr>
        <w:pStyle w:val="BodyCopy"/>
        <w:rPr>
          <w:noProof w:val="0"/>
        </w:rPr>
      </w:pPr>
      <w:r w:rsidRPr="005E061B">
        <w:rPr>
          <w:noProof w:val="0"/>
        </w:rPr>
        <w:t xml:space="preserve">At this stage, the customer base grows and more people become aware of the product or service. Sales increase significantly and profit should increase as well. Some small adjustments may need to be implemented at this stage, but the customer uptake of the product or service will continue to increase at the </w:t>
      </w:r>
      <w:r w:rsidR="005E061B" w:rsidRPr="005E061B">
        <w:rPr>
          <w:noProof w:val="0"/>
        </w:rPr>
        <w:t>growth</w:t>
      </w:r>
      <w:r w:rsidRPr="005E061B">
        <w:rPr>
          <w:noProof w:val="0"/>
        </w:rPr>
        <w:t xml:space="preserve"> stage. The amount of growth and the duration of growth </w:t>
      </w:r>
      <w:proofErr w:type="gramStart"/>
      <w:r w:rsidRPr="005E061B">
        <w:rPr>
          <w:noProof w:val="0"/>
        </w:rPr>
        <w:t>is</w:t>
      </w:r>
      <w:proofErr w:type="gramEnd"/>
      <w:r w:rsidRPr="005E061B">
        <w:rPr>
          <w:noProof w:val="0"/>
        </w:rPr>
        <w:t xml:space="preserve"> not fixed and it may continue for a long time or it may be quick and steep but then plateau. </w:t>
      </w:r>
    </w:p>
    <w:p w:rsidR="00831893" w:rsidRPr="005E061B" w:rsidRDefault="00831893" w:rsidP="00D6790F">
      <w:pPr>
        <w:pStyle w:val="Heading4"/>
      </w:pPr>
      <w:r w:rsidRPr="005E061B">
        <w:t>Maturity</w:t>
      </w:r>
    </w:p>
    <w:p w:rsidR="00831893" w:rsidRPr="005E061B" w:rsidRDefault="00831893" w:rsidP="00831893">
      <w:pPr>
        <w:pStyle w:val="BodyCopy"/>
        <w:rPr>
          <w:noProof w:val="0"/>
        </w:rPr>
      </w:pPr>
      <w:r w:rsidRPr="005E061B">
        <w:rPr>
          <w:noProof w:val="0"/>
        </w:rPr>
        <w:t xml:space="preserve">After the growth stage, a product or service may cease to grow and sales may just level </w:t>
      </w:r>
      <w:r w:rsidR="002140CC" w:rsidRPr="005E061B">
        <w:rPr>
          <w:noProof w:val="0"/>
        </w:rPr>
        <w:t xml:space="preserve">off. At this point in the market life cycle, the customer base may have reached its highest level and there is no room for increased market penetration if the product or service remains the same. Often competition has increased at this stage and the market has become </w:t>
      </w:r>
      <w:r w:rsidR="005E061B" w:rsidRPr="005E061B">
        <w:rPr>
          <w:noProof w:val="0"/>
        </w:rPr>
        <w:t>saturated</w:t>
      </w:r>
      <w:r w:rsidR="002140CC" w:rsidRPr="005E061B">
        <w:rPr>
          <w:noProof w:val="0"/>
        </w:rPr>
        <w:t xml:space="preserve"> with providers or organisations offering the same or similar products and services. At the maturity stage, an organisation may look at ways to show customers how their product or service is unique from competitors, in an attempt to persuade customers to switch from a competitor to its product. There may also be a need to keep current customers so marketing campaigns may be developed to maintain the existing market share. Many products and services stay at the maturity stage and may not transition to the next stage.</w:t>
      </w:r>
    </w:p>
    <w:p w:rsidR="002140CC" w:rsidRPr="005E061B" w:rsidRDefault="002140CC" w:rsidP="00D6790F">
      <w:pPr>
        <w:pStyle w:val="Heading4"/>
      </w:pPr>
      <w:r w:rsidRPr="005E061B">
        <w:t>Decline</w:t>
      </w:r>
    </w:p>
    <w:p w:rsidR="002140CC" w:rsidRPr="005E061B" w:rsidRDefault="002140CC" w:rsidP="002140CC">
      <w:pPr>
        <w:pStyle w:val="BodyCopy"/>
        <w:rPr>
          <w:noProof w:val="0"/>
        </w:rPr>
      </w:pPr>
      <w:r w:rsidRPr="005E061B">
        <w:rPr>
          <w:noProof w:val="0"/>
        </w:rPr>
        <w:t xml:space="preserve">In the final stage of the cycle, a product or service’s sales and profits begin to decline. There may be many </w:t>
      </w:r>
      <w:r w:rsidR="005E061B" w:rsidRPr="005E061B">
        <w:rPr>
          <w:noProof w:val="0"/>
        </w:rPr>
        <w:t>competitors</w:t>
      </w:r>
      <w:r w:rsidRPr="005E061B">
        <w:rPr>
          <w:noProof w:val="0"/>
        </w:rPr>
        <w:t xml:space="preserve"> in the market at this point and discounting has become more prevalent. At this point, an organisation may need to lower costs in delivery by reducing customer service levels, staffing, effort and marketing or promotion and the existing loyal customers may be </w:t>
      </w:r>
      <w:proofErr w:type="gramStart"/>
      <w:r w:rsidRPr="005E061B">
        <w:rPr>
          <w:noProof w:val="0"/>
        </w:rPr>
        <w:t>all the</w:t>
      </w:r>
      <w:proofErr w:type="gramEnd"/>
      <w:r w:rsidRPr="005E061B">
        <w:rPr>
          <w:noProof w:val="0"/>
        </w:rPr>
        <w:t xml:space="preserve"> organisation </w:t>
      </w:r>
      <w:r w:rsidR="005E061B" w:rsidRPr="005E061B">
        <w:rPr>
          <w:noProof w:val="0"/>
        </w:rPr>
        <w:t>is</w:t>
      </w:r>
      <w:r w:rsidRPr="005E061B">
        <w:rPr>
          <w:noProof w:val="0"/>
        </w:rPr>
        <w:t xml:space="preserve"> focused on maintaining. Some competitors may cease delivery or offering of a service or product at this stage so there may be opportunities to attract customers from competitors.</w:t>
      </w:r>
    </w:p>
    <w:p w:rsidR="002140CC" w:rsidRPr="005E061B" w:rsidRDefault="002140CC" w:rsidP="00D6790F">
      <w:pPr>
        <w:pStyle w:val="Heading4"/>
      </w:pPr>
      <w:r w:rsidRPr="005E061B">
        <w:t>The product life cycle as a tool</w:t>
      </w:r>
    </w:p>
    <w:p w:rsidR="002140CC" w:rsidRPr="005E061B" w:rsidRDefault="00D6790F" w:rsidP="002140CC">
      <w:pPr>
        <w:pStyle w:val="BodyCopy"/>
        <w:rPr>
          <w:noProof w:val="0"/>
        </w:rPr>
      </w:pPr>
      <w:r w:rsidRPr="005E061B">
        <w:rPr>
          <w:lang w:eastAsia="en-AU"/>
        </w:rPr>
        <w:drawing>
          <wp:anchor distT="0" distB="0" distL="114300" distR="114300" simplePos="0" relativeHeight="251716096" behindDoc="0" locked="0" layoutInCell="1" allowOverlap="1" wp14:anchorId="1748CE68" wp14:editId="5F231DE8">
            <wp:simplePos x="0" y="0"/>
            <wp:positionH relativeFrom="column">
              <wp:posOffset>9525</wp:posOffset>
            </wp:positionH>
            <wp:positionV relativeFrom="paragraph">
              <wp:posOffset>61595</wp:posOffset>
            </wp:positionV>
            <wp:extent cx="2513965" cy="1676400"/>
            <wp:effectExtent l="0" t="0" r="635" b="0"/>
            <wp:wrapSquare wrapText="bothSides"/>
            <wp:docPr id="4" name="Picture 2" descr="C:\Users\Quentin\AppData\Local\Microsoft\Windows\Temporary Internet Files\Content.IE5\9KNUG0JP\marketing_de_salu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Quentin\AppData\Local\Microsoft\Windows\Temporary Internet Files\Content.IE5\9KNUG0JP\marketing_de_salud[1].jpg"/>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513965" cy="167640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2140CC" w:rsidRPr="005E061B">
        <w:rPr>
          <w:noProof w:val="0"/>
        </w:rPr>
        <w:t xml:space="preserve">In order to take advantage of the product life cycle, it is necessary to identify where a product or service is at within the cycle and to examine competitor products and services within the four stages. It is possible to extend the product life cycle by increasing sales to current customers through encouraging them to buy more or to purchase more often. </w:t>
      </w:r>
    </w:p>
    <w:p w:rsidR="002140CC" w:rsidRPr="005E061B" w:rsidRDefault="002140CC" w:rsidP="00D6790F">
      <w:pPr>
        <w:pStyle w:val="BodyCopy"/>
        <w:rPr>
          <w:noProof w:val="0"/>
        </w:rPr>
      </w:pPr>
      <w:r w:rsidRPr="005E061B">
        <w:rPr>
          <w:noProof w:val="0"/>
        </w:rPr>
        <w:t>It is possible to apply market penetration strategies to increase the amount of customers by attracting new customers to purchase the product or service. This may be difficult if there is growing competition and investment may be needed, but there may still be an opportunity to increase market share. For example, a hotel or resort may realise that there are local customers interested in using the facilities and the organisation may offer a special rate for local residents to use the gym, pool and offer discounts for food and beverage purchases.</w:t>
      </w:r>
    </w:p>
    <w:p w:rsidR="00D6790F" w:rsidRPr="005E061B" w:rsidRDefault="002140CC" w:rsidP="00D6790F">
      <w:pPr>
        <w:pStyle w:val="BodyCopy"/>
        <w:rPr>
          <w:noProof w:val="0"/>
        </w:rPr>
      </w:pPr>
      <w:r w:rsidRPr="005E061B">
        <w:rPr>
          <w:noProof w:val="0"/>
        </w:rPr>
        <w:t xml:space="preserve">Finding new uses for the existing product or service is also a potential opportunity to increase sales and extend the product life cycle. Different uses for a </w:t>
      </w:r>
      <w:r w:rsidR="005E061B" w:rsidRPr="005E061B">
        <w:rPr>
          <w:noProof w:val="0"/>
        </w:rPr>
        <w:t>product</w:t>
      </w:r>
      <w:r w:rsidRPr="005E061B">
        <w:rPr>
          <w:noProof w:val="0"/>
        </w:rPr>
        <w:t xml:space="preserve"> or service may be discovered and promoted by the enterprise or it may be as a result of customer feedback. </w:t>
      </w:r>
      <w:r w:rsidR="00D6790F" w:rsidRPr="005E061B">
        <w:rPr>
          <w:noProof w:val="0"/>
        </w:rPr>
        <w:br w:type="page"/>
      </w:r>
    </w:p>
    <w:p w:rsidR="00F84543" w:rsidRPr="005E061B" w:rsidRDefault="00F84543" w:rsidP="00057387">
      <w:pPr>
        <w:pStyle w:val="Heading2"/>
      </w:pPr>
      <w:r w:rsidRPr="005E061B">
        <w:t>1.4</w:t>
      </w:r>
      <w:r w:rsidRPr="005E061B">
        <w:tab/>
      </w:r>
      <w:fldSimple w:instr=" REF  Criteria14  \* MERGEFORMAT ">
        <w:sdt>
          <w:sdtPr>
            <w:alias w:val="Criteria14"/>
            <w:tag w:val="Criteria14"/>
            <w:id w:val="-1957401525"/>
            <w:placeholder>
              <w:docPart w:val="E12A98083AA24644BF9545A33733AD87"/>
            </w:placeholder>
          </w:sdtPr>
          <w:sdtContent>
            <w:r w:rsidR="008930A9" w:rsidRPr="008930A9">
              <w:rPr>
                <w:rStyle w:val="PlaceholderText"/>
                <w:color w:val="45545F"/>
              </w:rPr>
              <w:t xml:space="preserve">Determine financial issues that relate </w:t>
            </w:r>
            <w:r w:rsidR="008930A9" w:rsidRPr="005E061B">
              <w:t>to the development of product initiatives</w:t>
            </w:r>
          </w:sdtContent>
        </w:sdt>
      </w:fldSimple>
    </w:p>
    <w:p w:rsidR="00F84543" w:rsidRPr="005E061B" w:rsidRDefault="00F84543" w:rsidP="00F84543">
      <w:pPr>
        <w:pStyle w:val="Heading3"/>
      </w:pPr>
      <w:r w:rsidRPr="005E061B">
        <w:t>Introduction</w:t>
      </w:r>
    </w:p>
    <w:p w:rsidR="00F84543" w:rsidRPr="005E061B" w:rsidRDefault="00D6790F" w:rsidP="001E4DDD">
      <w:pPr>
        <w:pStyle w:val="BodyCopy"/>
        <w:rPr>
          <w:noProof w:val="0"/>
          <w:szCs w:val="24"/>
        </w:rPr>
      </w:pPr>
      <w:r w:rsidRPr="005E061B">
        <w:rPr>
          <w:lang w:eastAsia="en-AU"/>
        </w:rPr>
        <w:drawing>
          <wp:anchor distT="0" distB="0" distL="114300" distR="114300" simplePos="0" relativeHeight="251717120" behindDoc="0" locked="0" layoutInCell="1" allowOverlap="1" wp14:anchorId="613F3AF9" wp14:editId="51C65FA9">
            <wp:simplePos x="0" y="0"/>
            <wp:positionH relativeFrom="column">
              <wp:posOffset>3648075</wp:posOffset>
            </wp:positionH>
            <wp:positionV relativeFrom="paragraph">
              <wp:posOffset>135890</wp:posOffset>
            </wp:positionV>
            <wp:extent cx="2087880" cy="1250950"/>
            <wp:effectExtent l="0" t="0" r="7620" b="6350"/>
            <wp:wrapSquare wrapText="bothSides"/>
            <wp:docPr id="5" name="Picture 3" descr="C:\Users\Quentin\AppData\Local\Microsoft\Windows\Temporary Internet Files\Content.IE5\F5EAPM1Z\personal-finance-and-accounting-blink-image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Quentin\AppData\Local\Microsoft\Windows\Temporary Internet Files\Content.IE5\F5EAPM1Z\personal-finance-and-accounting-blink-images[1].jpg"/>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087880" cy="125095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1E4DDD" w:rsidRPr="005E061B">
        <w:rPr>
          <w:noProof w:val="0"/>
          <w:szCs w:val="24"/>
        </w:rPr>
        <w:t>There are many aspects that need to be considered when</w:t>
      </w:r>
      <w:r w:rsidRPr="005E061B">
        <w:rPr>
          <w:noProof w:val="0"/>
          <w:szCs w:val="24"/>
        </w:rPr>
        <w:t xml:space="preserve"> </w:t>
      </w:r>
      <w:r w:rsidR="001E4DDD" w:rsidRPr="005E061B">
        <w:rPr>
          <w:noProof w:val="0"/>
          <w:szCs w:val="24"/>
        </w:rPr>
        <w:t>developing and introducing new products and services. One</w:t>
      </w:r>
      <w:r w:rsidRPr="005E061B">
        <w:rPr>
          <w:noProof w:val="0"/>
          <w:szCs w:val="24"/>
        </w:rPr>
        <w:t xml:space="preserve"> </w:t>
      </w:r>
      <w:r w:rsidR="001E4DDD" w:rsidRPr="005E061B">
        <w:rPr>
          <w:noProof w:val="0"/>
          <w:szCs w:val="24"/>
        </w:rPr>
        <w:t>of the most important factors to consider is financial issues</w:t>
      </w:r>
      <w:r w:rsidRPr="005E061B">
        <w:rPr>
          <w:noProof w:val="0"/>
          <w:szCs w:val="24"/>
        </w:rPr>
        <w:t xml:space="preserve"> </w:t>
      </w:r>
      <w:r w:rsidR="001E4DDD" w:rsidRPr="005E061B">
        <w:rPr>
          <w:noProof w:val="0"/>
          <w:szCs w:val="24"/>
        </w:rPr>
        <w:t>that may affect product or service development. It may be</w:t>
      </w:r>
      <w:r w:rsidRPr="005E061B">
        <w:rPr>
          <w:noProof w:val="0"/>
          <w:szCs w:val="24"/>
        </w:rPr>
        <w:t xml:space="preserve"> </w:t>
      </w:r>
      <w:r w:rsidR="001E4DDD" w:rsidRPr="005E061B">
        <w:rPr>
          <w:noProof w:val="0"/>
          <w:szCs w:val="24"/>
        </w:rPr>
        <w:t>determined that there is an opportunity to develop a new product or service but if the required funding is not available</w:t>
      </w:r>
      <w:r w:rsidRPr="005E061B">
        <w:rPr>
          <w:noProof w:val="0"/>
          <w:szCs w:val="24"/>
        </w:rPr>
        <w:t xml:space="preserve"> </w:t>
      </w:r>
      <w:r w:rsidR="001E4DDD" w:rsidRPr="005E061B">
        <w:rPr>
          <w:noProof w:val="0"/>
          <w:szCs w:val="24"/>
        </w:rPr>
        <w:t>introducing the new item may not be viable. It is critical to</w:t>
      </w:r>
      <w:r w:rsidRPr="005E061B">
        <w:rPr>
          <w:noProof w:val="0"/>
          <w:szCs w:val="24"/>
        </w:rPr>
        <w:t xml:space="preserve"> </w:t>
      </w:r>
      <w:r w:rsidR="001E4DDD" w:rsidRPr="005E061B">
        <w:rPr>
          <w:noProof w:val="0"/>
          <w:szCs w:val="24"/>
        </w:rPr>
        <w:t>examine all of the financial issues that may impact on new</w:t>
      </w:r>
      <w:r w:rsidRPr="005E061B">
        <w:rPr>
          <w:noProof w:val="0"/>
          <w:szCs w:val="24"/>
        </w:rPr>
        <w:t xml:space="preserve"> </w:t>
      </w:r>
      <w:r w:rsidR="001E4DDD" w:rsidRPr="005E061B">
        <w:rPr>
          <w:noProof w:val="0"/>
          <w:szCs w:val="24"/>
        </w:rPr>
        <w:t>product or service initiatives.</w:t>
      </w:r>
    </w:p>
    <w:p w:rsidR="00F84543" w:rsidRPr="005E061B" w:rsidRDefault="001E4DDD" w:rsidP="00F84543">
      <w:pPr>
        <w:pStyle w:val="Heading3"/>
      </w:pPr>
      <w:r w:rsidRPr="005E061B">
        <w:t>Financial issues to consider</w:t>
      </w:r>
    </w:p>
    <w:p w:rsidR="00F84543" w:rsidRPr="005E061B" w:rsidRDefault="00D6790F" w:rsidP="00F84543">
      <w:pPr>
        <w:pStyle w:val="BodyCopy"/>
        <w:rPr>
          <w:noProof w:val="0"/>
          <w:szCs w:val="24"/>
        </w:rPr>
      </w:pPr>
      <w:r w:rsidRPr="005E061B">
        <w:rPr>
          <w:lang w:eastAsia="en-AU"/>
        </w:rPr>
        <w:drawing>
          <wp:anchor distT="0" distB="0" distL="114300" distR="114300" simplePos="0" relativeHeight="251718144" behindDoc="0" locked="0" layoutInCell="1" allowOverlap="1" wp14:anchorId="4250C43D" wp14:editId="2F853CF1">
            <wp:simplePos x="0" y="0"/>
            <wp:positionH relativeFrom="column">
              <wp:posOffset>4000500</wp:posOffset>
            </wp:positionH>
            <wp:positionV relativeFrom="paragraph">
              <wp:posOffset>138430</wp:posOffset>
            </wp:positionV>
            <wp:extent cx="1905000" cy="2602230"/>
            <wp:effectExtent l="0" t="0" r="0" b="7620"/>
            <wp:wrapSquare wrapText="bothSides"/>
            <wp:docPr id="6" name="Picture 4" descr="C:\Users\Quentin\AppData\Local\Microsoft\Windows\Temporary Internet Files\Content.IE5\7ZT6I0SI\2364690717_cb578da9dc_z[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Quentin\AppData\Local\Microsoft\Windows\Temporary Internet Files\Content.IE5\7ZT6I0SI\2364690717_cb578da9dc_z[1].jpg"/>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l="9788" r="17020"/>
                    <a:stretch/>
                  </pic:blipFill>
                  <pic:spPr bwMode="auto">
                    <a:xfrm>
                      <a:off x="0" y="0"/>
                      <a:ext cx="1905000" cy="26022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E4DDD" w:rsidRPr="005E061B">
        <w:rPr>
          <w:noProof w:val="0"/>
          <w:szCs w:val="24"/>
        </w:rPr>
        <w:t>An integral part of any new product or service initiative is to examine the costs and potential profits associated with the development and introduction of the idea. Some questions relating to finances that need to be considered include:</w:t>
      </w:r>
    </w:p>
    <w:p w:rsidR="001E4DDD" w:rsidRPr="005E061B" w:rsidRDefault="001E4DDD" w:rsidP="001E4DDD">
      <w:pPr>
        <w:pStyle w:val="Bullet1"/>
      </w:pPr>
      <w:r w:rsidRPr="005E061B">
        <w:t>How much will the product or service cost to develop and implement?</w:t>
      </w:r>
    </w:p>
    <w:p w:rsidR="001E4DDD" w:rsidRPr="005E061B" w:rsidRDefault="001E4DDD" w:rsidP="001E4DDD">
      <w:pPr>
        <w:pStyle w:val="Bullet1"/>
      </w:pPr>
      <w:r w:rsidRPr="005E061B">
        <w:t>What funds are available within the organisation or externally to support the product initiative?</w:t>
      </w:r>
    </w:p>
    <w:p w:rsidR="001E4DDD" w:rsidRPr="005E061B" w:rsidRDefault="001E4DDD" w:rsidP="001E4DDD">
      <w:pPr>
        <w:pStyle w:val="Bullet1"/>
      </w:pPr>
      <w:r w:rsidRPr="005E061B">
        <w:t>What is the organisation’s current cash flow situation and is there enough cash available to support the initiative?</w:t>
      </w:r>
    </w:p>
    <w:p w:rsidR="001E4DDD" w:rsidRPr="005E061B" w:rsidRDefault="001E4DDD" w:rsidP="001E4DDD">
      <w:pPr>
        <w:pStyle w:val="Bullet1"/>
      </w:pPr>
      <w:r w:rsidRPr="005E061B">
        <w:t>Are there additional funding opportunities from partners, stakeholders, government bodies, grants or financial incentives available?</w:t>
      </w:r>
    </w:p>
    <w:p w:rsidR="001E4DDD" w:rsidRPr="005E061B" w:rsidRDefault="00FC316B" w:rsidP="001E4DDD">
      <w:pPr>
        <w:pStyle w:val="Bullet1"/>
      </w:pPr>
      <w:r>
        <w:t>Is</w:t>
      </w:r>
      <w:r w:rsidR="001E4DDD" w:rsidRPr="005E061B">
        <w:t xml:space="preserve"> there any tax or increased cost affects relating to the product or service development?</w:t>
      </w:r>
    </w:p>
    <w:p w:rsidR="00F84543" w:rsidRPr="005E061B" w:rsidRDefault="00F84543" w:rsidP="0009281F">
      <w:pPr>
        <w:pStyle w:val="Bullet1"/>
        <w:numPr>
          <w:ilvl w:val="0"/>
          <w:numId w:val="0"/>
        </w:numPr>
        <w:ind w:left="357" w:hanging="357"/>
        <w:jc w:val="center"/>
      </w:pPr>
      <w:r w:rsidRPr="005E061B">
        <w:rPr>
          <w:lang w:eastAsia="en-AU"/>
        </w:rPr>
        <w:br w:type="page"/>
      </w:r>
    </w:p>
    <w:p w:rsidR="00F84543" w:rsidRPr="005E061B" w:rsidRDefault="00F84543" w:rsidP="00057387">
      <w:pPr>
        <w:pStyle w:val="Heading2"/>
      </w:pPr>
      <w:r w:rsidRPr="005E061B">
        <w:t>1.5</w:t>
      </w:r>
      <w:r w:rsidRPr="005E061B">
        <w:tab/>
      </w:r>
      <w:fldSimple w:instr=" REF  Criteria16  \* MERGEFORMAT ">
        <w:sdt>
          <w:sdtPr>
            <w:alias w:val="Criteria16"/>
            <w:tag w:val="Criteria16"/>
            <w:id w:val="-479924362"/>
            <w:placeholder>
              <w:docPart w:val="EB054F5204794ABAB964CD9F4CB93C97"/>
            </w:placeholder>
          </w:sdtPr>
          <w:sdtEndPr>
            <w:rPr>
              <w:rStyle w:val="PlaceholderText"/>
            </w:rPr>
          </w:sdtEndPr>
          <w:sdtContent>
            <w:r w:rsidR="008930A9" w:rsidRPr="008930A9">
              <w:rPr>
                <w:rStyle w:val="PlaceholderText"/>
                <w:color w:val="45545F"/>
              </w:rPr>
              <w:t>Develop product development plans reflecting research information and business objectives</w:t>
            </w:r>
          </w:sdtContent>
        </w:sdt>
      </w:fldSimple>
    </w:p>
    <w:p w:rsidR="00F84543" w:rsidRPr="005E061B" w:rsidRDefault="00D6790F" w:rsidP="00F84543">
      <w:pPr>
        <w:pStyle w:val="Heading3"/>
      </w:pPr>
      <w:r w:rsidRPr="005E061B">
        <w:rPr>
          <w:noProof/>
        </w:rPr>
        <w:drawing>
          <wp:anchor distT="0" distB="0" distL="114300" distR="114300" simplePos="0" relativeHeight="251719168" behindDoc="0" locked="0" layoutInCell="1" allowOverlap="1" wp14:anchorId="257FA8CB" wp14:editId="2D7B32E9">
            <wp:simplePos x="0" y="0"/>
            <wp:positionH relativeFrom="column">
              <wp:posOffset>-38100</wp:posOffset>
            </wp:positionH>
            <wp:positionV relativeFrom="paragraph">
              <wp:posOffset>366395</wp:posOffset>
            </wp:positionV>
            <wp:extent cx="1838325" cy="1482090"/>
            <wp:effectExtent l="0" t="0" r="9525" b="3810"/>
            <wp:wrapSquare wrapText="bothSides"/>
            <wp:docPr id="7" name="Picture 5" descr="C:\Users\Quentin\AppData\Local\Microsoft\Windows\Temporary Internet Files\Content.IE5\IISMURGE\opportunit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Quentin\AppData\Local\Microsoft\Windows\Temporary Internet Files\Content.IE5\IISMURGE\opportunity[1].jpg"/>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838325" cy="148209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F84543" w:rsidRPr="005E061B">
        <w:t>Introduction</w:t>
      </w:r>
    </w:p>
    <w:p w:rsidR="00F84543" w:rsidRPr="005E061B" w:rsidRDefault="00CA5D62" w:rsidP="00D6790F">
      <w:pPr>
        <w:pStyle w:val="BodyCopy"/>
        <w:rPr>
          <w:noProof w:val="0"/>
        </w:rPr>
      </w:pPr>
      <w:r w:rsidRPr="005E061B">
        <w:rPr>
          <w:noProof w:val="0"/>
        </w:rPr>
        <w:t>All companies need to investigate product and service</w:t>
      </w:r>
      <w:r w:rsidR="00D6790F" w:rsidRPr="005E061B">
        <w:rPr>
          <w:noProof w:val="0"/>
        </w:rPr>
        <w:t xml:space="preserve"> </w:t>
      </w:r>
      <w:r w:rsidRPr="005E061B">
        <w:rPr>
          <w:noProof w:val="0"/>
        </w:rPr>
        <w:t xml:space="preserve">development opportunities </w:t>
      </w:r>
      <w:r w:rsidR="00ED3265" w:rsidRPr="005E061B">
        <w:rPr>
          <w:noProof w:val="0"/>
        </w:rPr>
        <w:t>in order to grow business,</w:t>
      </w:r>
      <w:r w:rsidR="00D6790F" w:rsidRPr="005E061B">
        <w:rPr>
          <w:noProof w:val="0"/>
        </w:rPr>
        <w:t xml:space="preserve"> </w:t>
      </w:r>
      <w:r w:rsidR="00ED3265" w:rsidRPr="005E061B">
        <w:rPr>
          <w:noProof w:val="0"/>
        </w:rPr>
        <w:t>utilise the organisation’s resources effectively</w:t>
      </w:r>
      <w:r w:rsidR="00700EC1" w:rsidRPr="005E061B">
        <w:rPr>
          <w:noProof w:val="0"/>
        </w:rPr>
        <w:t>,</w:t>
      </w:r>
      <w:r w:rsidR="00ED3265" w:rsidRPr="005E061B">
        <w:rPr>
          <w:noProof w:val="0"/>
        </w:rPr>
        <w:t xml:space="preserve"> and to</w:t>
      </w:r>
      <w:r w:rsidR="00D6790F" w:rsidRPr="005E061B">
        <w:rPr>
          <w:noProof w:val="0"/>
        </w:rPr>
        <w:t xml:space="preserve"> </w:t>
      </w:r>
      <w:r w:rsidR="00ED3265" w:rsidRPr="005E061B">
        <w:rPr>
          <w:noProof w:val="0"/>
        </w:rPr>
        <w:t xml:space="preserve">increase market share. Relying on only </w:t>
      </w:r>
      <w:r w:rsidR="00EF31AE" w:rsidRPr="005E061B">
        <w:rPr>
          <w:noProof w:val="0"/>
        </w:rPr>
        <w:t>one or two</w:t>
      </w:r>
      <w:r w:rsidR="00D6790F" w:rsidRPr="005E061B">
        <w:rPr>
          <w:noProof w:val="0"/>
        </w:rPr>
        <w:t xml:space="preserve"> </w:t>
      </w:r>
      <w:r w:rsidR="00EF31AE" w:rsidRPr="005E061B">
        <w:rPr>
          <w:noProof w:val="0"/>
        </w:rPr>
        <w:t>products or services opens an organisation to a lot</w:t>
      </w:r>
      <w:r w:rsidR="00D6790F" w:rsidRPr="005E061B">
        <w:rPr>
          <w:noProof w:val="0"/>
        </w:rPr>
        <w:t xml:space="preserve"> </w:t>
      </w:r>
      <w:r w:rsidR="00EF31AE" w:rsidRPr="005E061B">
        <w:rPr>
          <w:noProof w:val="0"/>
        </w:rPr>
        <w:t>of risk as new competitors could dilute the market which could lead to significant revenue decreases.</w:t>
      </w:r>
      <w:r w:rsidR="00D6790F" w:rsidRPr="005E061B">
        <w:rPr>
          <w:noProof w:val="0"/>
        </w:rPr>
        <w:t xml:space="preserve"> </w:t>
      </w:r>
      <w:r w:rsidR="00EF31AE" w:rsidRPr="005E061B">
        <w:rPr>
          <w:noProof w:val="0"/>
        </w:rPr>
        <w:t>It is important for enterprises to identify new product</w:t>
      </w:r>
      <w:r w:rsidR="00D6790F" w:rsidRPr="005E061B">
        <w:rPr>
          <w:noProof w:val="0"/>
        </w:rPr>
        <w:t xml:space="preserve"> </w:t>
      </w:r>
      <w:r w:rsidR="00EF31AE" w:rsidRPr="005E061B">
        <w:rPr>
          <w:noProof w:val="0"/>
        </w:rPr>
        <w:t>and service opportunities within the operational context.</w:t>
      </w:r>
    </w:p>
    <w:p w:rsidR="00F84543" w:rsidRPr="005E061B" w:rsidRDefault="009F78BE" w:rsidP="00F84543">
      <w:pPr>
        <w:pStyle w:val="Heading3"/>
      </w:pPr>
      <w:r w:rsidRPr="005E061B">
        <w:t>Researching opportunities</w:t>
      </w:r>
    </w:p>
    <w:p w:rsidR="00F84543" w:rsidRPr="005E061B" w:rsidRDefault="00CD7877" w:rsidP="00D6790F">
      <w:pPr>
        <w:pStyle w:val="BodyCopy"/>
        <w:rPr>
          <w:noProof w:val="0"/>
        </w:rPr>
      </w:pPr>
      <w:r w:rsidRPr="005E061B">
        <w:rPr>
          <w:noProof w:val="0"/>
        </w:rPr>
        <w:t xml:space="preserve">Identifying business opportunities can be a challenging activity and it is important to utilise all available information and data before beginning a product development plan. </w:t>
      </w:r>
      <w:r w:rsidR="00556FEB" w:rsidRPr="005E061B">
        <w:rPr>
          <w:noProof w:val="0"/>
        </w:rPr>
        <w:t xml:space="preserve">Opportunities may be determined by a change in the external environment where an organisation sees a gap in the market place or a need that isn’t being met. </w:t>
      </w:r>
      <w:r w:rsidR="00D03593" w:rsidRPr="005E061B">
        <w:rPr>
          <w:noProof w:val="0"/>
        </w:rPr>
        <w:t xml:space="preserve">Opportunities could also be identified by existing customers or by staff but it is necessary to determine what benefits new products may bring and whether they are feasible within the organisation’s context. </w:t>
      </w:r>
      <w:r w:rsidR="00556FEB" w:rsidRPr="005E061B">
        <w:rPr>
          <w:noProof w:val="0"/>
        </w:rPr>
        <w:t xml:space="preserve">The SWOT analysis will often provide a general idea of opportunities that could be targeted and further investigation is needed to decide if there is an opportunity to develop a new product or service. </w:t>
      </w:r>
    </w:p>
    <w:p w:rsidR="00556FEB" w:rsidRPr="005E061B" w:rsidRDefault="00556FEB" w:rsidP="00D6790F">
      <w:pPr>
        <w:pStyle w:val="BodyCopy"/>
        <w:rPr>
          <w:noProof w:val="0"/>
        </w:rPr>
      </w:pPr>
      <w:r w:rsidRPr="005E061B">
        <w:rPr>
          <w:noProof w:val="0"/>
        </w:rPr>
        <w:t>After identifying potential business development opportunities, it is important to gather information and input from relevant sources. These sources could include:</w:t>
      </w:r>
    </w:p>
    <w:p w:rsidR="00556FEB" w:rsidRPr="005E061B" w:rsidRDefault="00556FEB" w:rsidP="00556FEB">
      <w:pPr>
        <w:pStyle w:val="Bullet1"/>
      </w:pPr>
      <w:r w:rsidRPr="005E061B">
        <w:t>Visits or experience of competitor products and services</w:t>
      </w:r>
    </w:p>
    <w:p w:rsidR="00556FEB" w:rsidRPr="005E061B" w:rsidRDefault="00D6790F" w:rsidP="00556FEB">
      <w:pPr>
        <w:pStyle w:val="Bullet1"/>
      </w:pPr>
      <w:r w:rsidRPr="005E061B">
        <w:rPr>
          <w:noProof/>
          <w:lang w:eastAsia="en-AU"/>
        </w:rPr>
        <w:drawing>
          <wp:anchor distT="0" distB="0" distL="114300" distR="114300" simplePos="0" relativeHeight="251720192" behindDoc="0" locked="0" layoutInCell="1" allowOverlap="1" wp14:anchorId="6A5CF334" wp14:editId="0AEAF493">
            <wp:simplePos x="0" y="0"/>
            <wp:positionH relativeFrom="column">
              <wp:posOffset>3743325</wp:posOffset>
            </wp:positionH>
            <wp:positionV relativeFrom="paragraph">
              <wp:posOffset>158115</wp:posOffset>
            </wp:positionV>
            <wp:extent cx="1995170" cy="2133600"/>
            <wp:effectExtent l="0" t="0" r="5080" b="0"/>
            <wp:wrapSquare wrapText="bothSides"/>
            <wp:docPr id="8" name="Picture 6" descr="C:\Users\Quentin\AppData\Local\Microsoft\Windows\Temporary Internet Files\Content.IE5\9KNUG0JP\Choice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Quentin\AppData\Local\Microsoft\Windows\Temporary Internet Files\Content.IE5\9KNUG0JP\Choices[1].jp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995170" cy="213360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556FEB" w:rsidRPr="005E061B">
        <w:t>Encouraging input from relevant stakeholders including staff, colleagues, local communities, existing customers, authorities, industry professionals and suppliers</w:t>
      </w:r>
    </w:p>
    <w:p w:rsidR="00556FEB" w:rsidRPr="005E061B" w:rsidRDefault="00D03593" w:rsidP="00556FEB">
      <w:pPr>
        <w:pStyle w:val="Bullet1"/>
      </w:pPr>
      <w:r w:rsidRPr="005E061B">
        <w:t>Investigation and analysis of cost-benefits and increased revenue opportunities related to product development and introduction</w:t>
      </w:r>
    </w:p>
    <w:p w:rsidR="00D03593" w:rsidRPr="005E061B" w:rsidRDefault="00D03593" w:rsidP="00556FEB">
      <w:pPr>
        <w:pStyle w:val="Bullet1"/>
      </w:pPr>
      <w:r w:rsidRPr="005E061B">
        <w:t>Identification of gaps that may exist within the organisation and determining what resources are needed to successfully implement a new product or service</w:t>
      </w:r>
    </w:p>
    <w:p w:rsidR="00D03593" w:rsidRPr="005E061B" w:rsidRDefault="00D03593" w:rsidP="00556FEB">
      <w:pPr>
        <w:pStyle w:val="Bullet1"/>
      </w:pPr>
      <w:r w:rsidRPr="005E061B">
        <w:t xml:space="preserve">Conducting market research activities to identify potential customer </w:t>
      </w:r>
      <w:r w:rsidR="005E061B" w:rsidRPr="005E061B">
        <w:t>response</w:t>
      </w:r>
      <w:r w:rsidRPr="005E061B">
        <w:t xml:space="preserve"> to new product or service development</w:t>
      </w:r>
    </w:p>
    <w:p w:rsidR="00E9163F" w:rsidRPr="005E061B" w:rsidRDefault="00E9163F" w:rsidP="00D03593">
      <w:pPr>
        <w:jc w:val="center"/>
        <w:rPr>
          <w:rFonts w:ascii="Helvetica" w:hAnsi="Helvetica"/>
        </w:rPr>
      </w:pPr>
    </w:p>
    <w:p w:rsidR="00D6790F" w:rsidRPr="005E061B" w:rsidRDefault="00D6790F">
      <w:pPr>
        <w:rPr>
          <w:rFonts w:ascii="Helvetica" w:eastAsiaTheme="majorEastAsia" w:hAnsi="Helvetica" w:cstheme="majorBidi"/>
          <w:b/>
          <w:bCs/>
          <w:color w:val="45545F"/>
          <w:sz w:val="36"/>
          <w:szCs w:val="26"/>
        </w:rPr>
      </w:pPr>
      <w:r w:rsidRPr="005E061B">
        <w:br w:type="page"/>
      </w:r>
    </w:p>
    <w:p w:rsidR="00E9163F" w:rsidRPr="005E061B" w:rsidRDefault="00E9163F" w:rsidP="00E9163F">
      <w:pPr>
        <w:pStyle w:val="Heading2"/>
      </w:pPr>
      <w:r w:rsidRPr="005E061B">
        <w:t>1.6</w:t>
      </w:r>
      <w:r w:rsidRPr="005E061B">
        <w:tab/>
      </w:r>
      <w:fldSimple w:instr=" REF  Criteria16  \* MERGEFORMAT ">
        <w:sdt>
          <w:sdtPr>
            <w:alias w:val="Criteria16"/>
            <w:tag w:val="Criteria16"/>
            <w:id w:val="379915907"/>
            <w:placeholder>
              <w:docPart w:val="63A6E37CBBBC4A54A91F7A9E48128266"/>
            </w:placeholder>
          </w:sdtPr>
          <w:sdtContent>
            <w:r w:rsidR="008930A9" w:rsidRPr="008930A9">
              <w:rPr>
                <w:rStyle w:val="PlaceholderText"/>
                <w:color w:val="45545F"/>
              </w:rPr>
              <w:t xml:space="preserve">Develop product development plans reflecting </w:t>
            </w:r>
            <w:r w:rsidR="008930A9" w:rsidRPr="005E061B">
              <w:t>research information and business objectives</w:t>
            </w:r>
          </w:sdtContent>
        </w:sdt>
      </w:fldSimple>
    </w:p>
    <w:p w:rsidR="00E9163F" w:rsidRPr="005E061B" w:rsidRDefault="00E9163F" w:rsidP="00E9163F">
      <w:pPr>
        <w:pStyle w:val="Heading3"/>
      </w:pPr>
      <w:r w:rsidRPr="005E061B">
        <w:t>Introduction</w:t>
      </w:r>
    </w:p>
    <w:p w:rsidR="00E9163F" w:rsidRPr="005E061B" w:rsidRDefault="008A3577" w:rsidP="008B1B90">
      <w:pPr>
        <w:pStyle w:val="BodyCopy"/>
        <w:rPr>
          <w:noProof w:val="0"/>
          <w:szCs w:val="24"/>
        </w:rPr>
      </w:pPr>
      <w:r w:rsidRPr="005E061B">
        <w:rPr>
          <w:lang w:eastAsia="en-AU"/>
        </w:rPr>
        <w:drawing>
          <wp:anchor distT="0" distB="0" distL="114300" distR="114300" simplePos="0" relativeHeight="251721216" behindDoc="0" locked="0" layoutInCell="1" allowOverlap="1" wp14:anchorId="72B56758" wp14:editId="344A80CC">
            <wp:simplePos x="0" y="0"/>
            <wp:positionH relativeFrom="column">
              <wp:posOffset>4257675</wp:posOffset>
            </wp:positionH>
            <wp:positionV relativeFrom="paragraph">
              <wp:posOffset>50165</wp:posOffset>
            </wp:positionV>
            <wp:extent cx="1609725" cy="2085975"/>
            <wp:effectExtent l="0" t="0" r="9525" b="9525"/>
            <wp:wrapSquare wrapText="bothSides"/>
            <wp:docPr id="9" name="Picture 7" descr="C:\Users\Quentin\AppData\Local\Microsoft\Windows\Temporary Internet Files\Content.IE5\9KNUG0JP\plan-financiero-0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Quentin\AppData\Local\Microsoft\Windows\Temporary Internet Files\Content.IE5\9KNUG0JP\plan-financiero-02[1].jpg"/>
                    <pic:cNvPicPr>
                      <a:picLocks noChangeAspect="1" noChangeArrowheads="1"/>
                    </pic:cNvPicPr>
                  </pic:nvPicPr>
                  <pic:blipFill rotWithShape="1">
                    <a:blip r:embed="rId70">
                      <a:extLst>
                        <a:ext uri="{28A0092B-C50C-407E-A947-70E740481C1C}">
                          <a14:useLocalDpi xmlns:a14="http://schemas.microsoft.com/office/drawing/2010/main" val="0"/>
                        </a:ext>
                      </a:extLst>
                    </a:blip>
                    <a:srcRect l="12785" r="10046"/>
                    <a:stretch/>
                  </pic:blipFill>
                  <pic:spPr bwMode="auto">
                    <a:xfrm>
                      <a:off x="0" y="0"/>
                      <a:ext cx="1609725" cy="20859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87009" w:rsidRPr="005E061B">
        <w:rPr>
          <w:noProof w:val="0"/>
          <w:szCs w:val="24"/>
        </w:rPr>
        <w:t>There are several stages required to successfully introduce a new product or service within an organisation. The process</w:t>
      </w:r>
      <w:r w:rsidRPr="005E061B">
        <w:rPr>
          <w:noProof w:val="0"/>
          <w:szCs w:val="24"/>
        </w:rPr>
        <w:t xml:space="preserve"> </w:t>
      </w:r>
      <w:r w:rsidR="00187009" w:rsidRPr="005E061B">
        <w:rPr>
          <w:noProof w:val="0"/>
          <w:szCs w:val="24"/>
        </w:rPr>
        <w:t>starts with an idea and progresses towards the introduction of</w:t>
      </w:r>
      <w:r w:rsidRPr="005E061B">
        <w:rPr>
          <w:noProof w:val="0"/>
          <w:szCs w:val="24"/>
        </w:rPr>
        <w:t xml:space="preserve"> </w:t>
      </w:r>
      <w:r w:rsidR="00187009" w:rsidRPr="005E061B">
        <w:rPr>
          <w:noProof w:val="0"/>
          <w:szCs w:val="24"/>
        </w:rPr>
        <w:t>the product or service into operations. There are a lot of risks</w:t>
      </w:r>
      <w:r w:rsidRPr="005E061B">
        <w:rPr>
          <w:noProof w:val="0"/>
          <w:szCs w:val="24"/>
        </w:rPr>
        <w:t xml:space="preserve"> </w:t>
      </w:r>
      <w:r w:rsidR="00187009" w:rsidRPr="005E061B">
        <w:rPr>
          <w:noProof w:val="0"/>
          <w:szCs w:val="24"/>
        </w:rPr>
        <w:t>associated with the introduction of new products and it is critical to plan effectively and make sure that new product</w:t>
      </w:r>
      <w:r w:rsidRPr="005E061B">
        <w:rPr>
          <w:noProof w:val="0"/>
          <w:szCs w:val="24"/>
        </w:rPr>
        <w:t xml:space="preserve"> </w:t>
      </w:r>
      <w:r w:rsidR="00187009" w:rsidRPr="005E061B">
        <w:rPr>
          <w:noProof w:val="0"/>
          <w:szCs w:val="24"/>
        </w:rPr>
        <w:t>initiatives respond to a market need and reflect the overall</w:t>
      </w:r>
      <w:r w:rsidRPr="005E061B">
        <w:rPr>
          <w:noProof w:val="0"/>
          <w:szCs w:val="24"/>
        </w:rPr>
        <w:t xml:space="preserve"> </w:t>
      </w:r>
      <w:r w:rsidR="00187009" w:rsidRPr="005E061B">
        <w:rPr>
          <w:noProof w:val="0"/>
          <w:szCs w:val="24"/>
        </w:rPr>
        <w:t>goals and mission of the organisation.</w:t>
      </w:r>
    </w:p>
    <w:p w:rsidR="00E9163F" w:rsidRPr="005E061B" w:rsidRDefault="008B1B90" w:rsidP="00E9163F">
      <w:pPr>
        <w:pStyle w:val="Heading3"/>
      </w:pPr>
      <w:r w:rsidRPr="005E061B">
        <w:t>Product development plan</w:t>
      </w:r>
    </w:p>
    <w:p w:rsidR="00E9163F" w:rsidRPr="005E061B" w:rsidRDefault="008B1B90" w:rsidP="00E9163F">
      <w:pPr>
        <w:pStyle w:val="BodyCopy"/>
        <w:rPr>
          <w:noProof w:val="0"/>
          <w:szCs w:val="24"/>
        </w:rPr>
      </w:pPr>
      <w:r w:rsidRPr="005E061B">
        <w:rPr>
          <w:noProof w:val="0"/>
          <w:szCs w:val="24"/>
        </w:rPr>
        <w:t xml:space="preserve">The first step in the product process is to generate a product or service </w:t>
      </w:r>
      <w:r w:rsidR="00D35715" w:rsidRPr="005E061B">
        <w:rPr>
          <w:noProof w:val="0"/>
          <w:szCs w:val="24"/>
        </w:rPr>
        <w:t>development idea and as seen i</w:t>
      </w:r>
      <w:r w:rsidRPr="005E061B">
        <w:rPr>
          <w:noProof w:val="0"/>
          <w:szCs w:val="24"/>
        </w:rPr>
        <w:t xml:space="preserve">n the previous unit </w:t>
      </w:r>
      <w:r w:rsidR="00D35715" w:rsidRPr="005E061B">
        <w:rPr>
          <w:noProof w:val="0"/>
          <w:szCs w:val="24"/>
        </w:rPr>
        <w:t>it is</w:t>
      </w:r>
      <w:r w:rsidR="008A3577" w:rsidRPr="005E061B">
        <w:rPr>
          <w:noProof w:val="0"/>
          <w:szCs w:val="24"/>
        </w:rPr>
        <w:t xml:space="preserve"> </w:t>
      </w:r>
      <w:r w:rsidR="00D35715" w:rsidRPr="005E061B">
        <w:rPr>
          <w:noProof w:val="0"/>
          <w:szCs w:val="24"/>
        </w:rPr>
        <w:t>important to examine</w:t>
      </w:r>
      <w:r w:rsidRPr="005E061B">
        <w:rPr>
          <w:noProof w:val="0"/>
          <w:szCs w:val="24"/>
        </w:rPr>
        <w:t xml:space="preserve"> da</w:t>
      </w:r>
      <w:r w:rsidR="00D35715" w:rsidRPr="005E061B">
        <w:rPr>
          <w:noProof w:val="0"/>
          <w:szCs w:val="24"/>
        </w:rPr>
        <w:t xml:space="preserve">ta and information that relates </w:t>
      </w:r>
      <w:r w:rsidRPr="005E061B">
        <w:rPr>
          <w:noProof w:val="0"/>
          <w:szCs w:val="24"/>
        </w:rPr>
        <w:t>to potential</w:t>
      </w:r>
      <w:r w:rsidR="008A3577" w:rsidRPr="005E061B">
        <w:rPr>
          <w:noProof w:val="0"/>
          <w:szCs w:val="24"/>
        </w:rPr>
        <w:t xml:space="preserve"> </w:t>
      </w:r>
      <w:r w:rsidRPr="005E061B">
        <w:rPr>
          <w:noProof w:val="0"/>
          <w:szCs w:val="24"/>
        </w:rPr>
        <w:t>product development opportunities.</w:t>
      </w:r>
      <w:r w:rsidR="00D35715" w:rsidRPr="005E061B">
        <w:rPr>
          <w:noProof w:val="0"/>
          <w:szCs w:val="24"/>
        </w:rPr>
        <w:t xml:space="preserve"> After identifying potential product or service initiatives, it is necessary to examine or screen these ideas to determine which ones are the most viable and beneficial. It may be useful to develop a set of criteria to assess new product ideas which could include:</w:t>
      </w:r>
    </w:p>
    <w:p w:rsidR="00D35715" w:rsidRPr="005E061B" w:rsidRDefault="008A3577" w:rsidP="00D35715">
      <w:pPr>
        <w:pStyle w:val="Bullet1"/>
      </w:pPr>
      <w:r w:rsidRPr="005E061B">
        <w:t>M</w:t>
      </w:r>
      <w:r w:rsidR="00D35715" w:rsidRPr="005E061B">
        <w:t>ost prominently identified customer needs</w:t>
      </w:r>
    </w:p>
    <w:p w:rsidR="00D35715" w:rsidRPr="005E061B" w:rsidRDefault="008A3577" w:rsidP="00D35715">
      <w:pPr>
        <w:pStyle w:val="Bullet1"/>
      </w:pPr>
      <w:r w:rsidRPr="005E061B">
        <w:t>Prod</w:t>
      </w:r>
      <w:r w:rsidR="00D35715" w:rsidRPr="005E061B">
        <w:t>uct improvements most needed</w:t>
      </w:r>
    </w:p>
    <w:p w:rsidR="00D35715" w:rsidRPr="005E061B" w:rsidRDefault="008A3577" w:rsidP="00D35715">
      <w:pPr>
        <w:pStyle w:val="Bullet1"/>
      </w:pPr>
      <w:r w:rsidRPr="005E061B">
        <w:t>The b</w:t>
      </w:r>
      <w:r w:rsidR="00D35715" w:rsidRPr="005E061B">
        <w:t>enefits to your target market</w:t>
      </w:r>
    </w:p>
    <w:p w:rsidR="00D35715" w:rsidRPr="005E061B" w:rsidRDefault="008A3577" w:rsidP="00D35715">
      <w:pPr>
        <w:pStyle w:val="Bullet1"/>
      </w:pPr>
      <w:r w:rsidRPr="005E061B">
        <w:t>The</w:t>
      </w:r>
      <w:r w:rsidR="00D35715" w:rsidRPr="005E061B">
        <w:t xml:space="preserve"> technical feasibility of the idea</w:t>
      </w:r>
    </w:p>
    <w:p w:rsidR="00D35715" w:rsidRPr="005E061B" w:rsidRDefault="008A3577" w:rsidP="00D35715">
      <w:pPr>
        <w:pStyle w:val="Bullet1"/>
      </w:pPr>
      <w:r w:rsidRPr="005E061B">
        <w:t>The l</w:t>
      </w:r>
      <w:r w:rsidR="00D35715" w:rsidRPr="005E061B">
        <w:t>evel and scope of research and development required</w:t>
      </w:r>
    </w:p>
    <w:p w:rsidR="00D35715" w:rsidRPr="005E061B" w:rsidRDefault="008A3577" w:rsidP="00D35715">
      <w:pPr>
        <w:pStyle w:val="Bullet1"/>
      </w:pPr>
      <w:r w:rsidRPr="005E061B">
        <w:t>The</w:t>
      </w:r>
      <w:r w:rsidR="00D35715" w:rsidRPr="005E061B">
        <w:t xml:space="preserve"> profitability of the idea. What is its potential appeal to the market? How would you price it? What are the costs in bringing it to market </w:t>
      </w:r>
      <w:r w:rsidRPr="005E061B">
        <w:t>–</w:t>
      </w:r>
      <w:r w:rsidR="00D35715" w:rsidRPr="005E061B">
        <w:t xml:space="preserve"> overall and per unit?</w:t>
      </w:r>
    </w:p>
    <w:p w:rsidR="00D35715" w:rsidRPr="005E061B" w:rsidRDefault="008A3577" w:rsidP="00D35715">
      <w:pPr>
        <w:pStyle w:val="Bullet1"/>
      </w:pPr>
      <w:r w:rsidRPr="005E061B">
        <w:t>W</w:t>
      </w:r>
      <w:r w:rsidR="00D35715" w:rsidRPr="005E061B">
        <w:t>here the product fits in the market. Is there a gap? How close is it to competitor products?</w:t>
      </w:r>
    </w:p>
    <w:p w:rsidR="00D35715" w:rsidRPr="005E061B" w:rsidRDefault="008A3577" w:rsidP="00D35715">
      <w:pPr>
        <w:pStyle w:val="Bullet1"/>
      </w:pPr>
      <w:r w:rsidRPr="005E061B">
        <w:t>The r</w:t>
      </w:r>
      <w:r w:rsidR="00D35715" w:rsidRPr="005E061B">
        <w:t>esources it will require in development</w:t>
      </w:r>
    </w:p>
    <w:p w:rsidR="00D35715" w:rsidRPr="005E061B" w:rsidRDefault="008A3577" w:rsidP="00D35715">
      <w:pPr>
        <w:pStyle w:val="Bullet1"/>
      </w:pPr>
      <w:r w:rsidRPr="005E061B">
        <w:t>The</w:t>
      </w:r>
      <w:r w:rsidR="00D35715" w:rsidRPr="005E061B">
        <w:t xml:space="preserve"> marketing potential of the idea</w:t>
      </w:r>
    </w:p>
    <w:p w:rsidR="00D35715" w:rsidRPr="005E061B" w:rsidRDefault="008A3577" w:rsidP="00D35715">
      <w:pPr>
        <w:pStyle w:val="Bullet1"/>
      </w:pPr>
      <w:r w:rsidRPr="005E061B">
        <w:t>Th</w:t>
      </w:r>
      <w:r w:rsidR="00D35715" w:rsidRPr="005E061B">
        <w:t>e fit with your business profile and business objectives.</w:t>
      </w:r>
    </w:p>
    <w:p w:rsidR="00D35715" w:rsidRPr="005E061B" w:rsidRDefault="00D35715" w:rsidP="00D35715">
      <w:pPr>
        <w:pStyle w:val="Bullet1"/>
        <w:numPr>
          <w:ilvl w:val="0"/>
          <w:numId w:val="0"/>
        </w:numPr>
        <w:ind w:left="357" w:hanging="357"/>
      </w:pPr>
      <w:r w:rsidRPr="005E061B">
        <w:t xml:space="preserve">(Queensland Government Business </w:t>
      </w:r>
      <w:r w:rsidRPr="005E061B">
        <w:rPr>
          <w:rFonts w:cs="Helvetica"/>
        </w:rPr>
        <w:t>©</w:t>
      </w:r>
      <w:r w:rsidRPr="005E061B">
        <w:t>The State of Queensland</w:t>
      </w:r>
      <w:r w:rsidR="00696A2C" w:rsidRPr="005E061B">
        <w:t xml:space="preserve"> 1995-2015)</w:t>
      </w:r>
    </w:p>
    <w:p w:rsidR="008A3577" w:rsidRPr="005E061B" w:rsidRDefault="00696A2C" w:rsidP="00696A2C">
      <w:pPr>
        <w:pStyle w:val="BodyCopy"/>
        <w:rPr>
          <w:noProof w:val="0"/>
        </w:rPr>
      </w:pPr>
      <w:r w:rsidRPr="005E061B">
        <w:rPr>
          <w:noProof w:val="0"/>
        </w:rPr>
        <w:t xml:space="preserve">After screening the product or service the next step is to create and test the product or service concept. A product or service concept includes a detailed description of the product and provides a clear outline of the product or service. It may be beneficial to develop the concept from a customer’s perspective in order to ensure that the product is aligned with customer needs. Concept testing involves customers and stakeholders being shown the concept and the </w:t>
      </w:r>
      <w:r w:rsidR="005E061B" w:rsidRPr="005E061B">
        <w:rPr>
          <w:noProof w:val="0"/>
        </w:rPr>
        <w:t>organisation</w:t>
      </w:r>
      <w:r w:rsidRPr="005E061B">
        <w:rPr>
          <w:noProof w:val="0"/>
        </w:rPr>
        <w:t xml:space="preserve"> gathering feedback from them. </w:t>
      </w:r>
      <w:r w:rsidR="004806FF" w:rsidRPr="005E061B">
        <w:rPr>
          <w:noProof w:val="0"/>
        </w:rPr>
        <w:t>A focus group may be used at this stage in the development plan process.</w:t>
      </w:r>
    </w:p>
    <w:p w:rsidR="008A3577" w:rsidRPr="005E061B" w:rsidRDefault="008A3577">
      <w:pPr>
        <w:rPr>
          <w:rFonts w:ascii="Helvetica" w:eastAsia="Calibri" w:hAnsi="Helvetica" w:cs="Calibri"/>
          <w:szCs w:val="16"/>
          <w:lang w:eastAsia="ar-SA"/>
        </w:rPr>
      </w:pPr>
      <w:r w:rsidRPr="005E061B">
        <w:br w:type="page"/>
      </w:r>
    </w:p>
    <w:p w:rsidR="004806FF" w:rsidRPr="005E061B" w:rsidRDefault="004806FF" w:rsidP="00696A2C">
      <w:pPr>
        <w:pStyle w:val="BodyCopy"/>
        <w:rPr>
          <w:noProof w:val="0"/>
        </w:rPr>
      </w:pPr>
      <w:r w:rsidRPr="005E061B">
        <w:rPr>
          <w:noProof w:val="0"/>
        </w:rPr>
        <w:t xml:space="preserve">The next stage in the product development plan is to analyse the business potential of the new product or service. Consumer responses from the concept testing phase are analysed to determine the potential sales and market share which enables financial projections of costs and potential revenue to be examined. It may be necessary to conduct a break-even analysis at this stage and to look at several scenarios that range from the most profitable or best-case scenario to the worst case. After analysing business information the product or service </w:t>
      </w:r>
      <w:r w:rsidR="001461E2" w:rsidRPr="005E061B">
        <w:rPr>
          <w:noProof w:val="0"/>
        </w:rPr>
        <w:t xml:space="preserve">should be market tested in a limited and controlled way and feedback gathered and </w:t>
      </w:r>
      <w:r w:rsidR="005E061B" w:rsidRPr="005E061B">
        <w:rPr>
          <w:noProof w:val="0"/>
        </w:rPr>
        <w:t>analysed</w:t>
      </w:r>
      <w:r w:rsidR="001461E2" w:rsidRPr="005E061B">
        <w:rPr>
          <w:noProof w:val="0"/>
        </w:rPr>
        <w:t xml:space="preserve">. The market test should be long enough that real and accurate data can be acquired and the test should also be in a setting as close to the actual situation as possible. </w:t>
      </w:r>
    </w:p>
    <w:p w:rsidR="00C31828" w:rsidRPr="005E061B" w:rsidRDefault="001461E2" w:rsidP="00696A2C">
      <w:pPr>
        <w:pStyle w:val="BodyCopy"/>
        <w:rPr>
          <w:noProof w:val="0"/>
        </w:rPr>
      </w:pPr>
      <w:r w:rsidRPr="005E061B">
        <w:rPr>
          <w:noProof w:val="0"/>
        </w:rPr>
        <w:t>The final stage in the product development plan is to introduce the product or service to the market. At this stage a marketing plan may be required before the product is launched as it may be costly and time-consuming to introduce the new initiative so it is important to plan carefully.</w:t>
      </w:r>
      <w:r w:rsidR="005C4A53" w:rsidRPr="005E061B">
        <w:rPr>
          <w:noProof w:val="0"/>
        </w:rPr>
        <w:br/>
      </w:r>
      <w:r w:rsidR="005C4A53" w:rsidRPr="005E061B">
        <w:rPr>
          <w:noProof w:val="0"/>
        </w:rPr>
        <w:br/>
      </w:r>
      <w:r w:rsidR="005C4A53" w:rsidRPr="005E061B">
        <w:rPr>
          <w:noProof w:val="0"/>
        </w:rPr>
        <w:br/>
      </w:r>
    </w:p>
    <w:p w:rsidR="005C4A53" w:rsidRPr="005E061B" w:rsidRDefault="005C4A53">
      <w:r w:rsidRPr="005E061B">
        <w:rPr>
          <w:noProof/>
        </w:rPr>
        <w:drawing>
          <wp:inline distT="0" distB="0" distL="0" distR="0" wp14:anchorId="293BE641" wp14:editId="79FD24C6">
            <wp:extent cx="5637475" cy="4007457"/>
            <wp:effectExtent l="0" t="0" r="0" b="12700"/>
            <wp:docPr id="10"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1" r:lo="rId72" r:qs="rId73" r:cs="rId74"/>
              </a:graphicData>
            </a:graphic>
          </wp:inline>
        </w:drawing>
      </w:r>
    </w:p>
    <w:p w:rsidR="00D35715" w:rsidRPr="005E061B" w:rsidRDefault="00431FA3" w:rsidP="005C4A53">
      <w:pPr>
        <w:pStyle w:val="BodyCopy"/>
        <w:jc w:val="center"/>
        <w:rPr>
          <w:i/>
          <w:noProof w:val="0"/>
          <w:szCs w:val="24"/>
        </w:rPr>
      </w:pPr>
      <w:r w:rsidRPr="005E061B">
        <w:rPr>
          <w:i/>
          <w:noProof w:val="0"/>
          <w:szCs w:val="24"/>
        </w:rPr>
        <w:t>(Product or service development plan and process)</w:t>
      </w:r>
    </w:p>
    <w:p w:rsidR="005C4A53" w:rsidRPr="005E061B" w:rsidRDefault="005C4A53">
      <w:pPr>
        <w:rPr>
          <w:rFonts w:ascii="Helvetica" w:eastAsiaTheme="majorEastAsia" w:hAnsi="Helvetica" w:cstheme="majorBidi"/>
          <w:b/>
          <w:bCs/>
          <w:color w:val="45545F"/>
          <w:sz w:val="28"/>
        </w:rPr>
      </w:pPr>
      <w:r w:rsidRPr="005E061B">
        <w:rPr>
          <w:noProof/>
        </w:rPr>
        <w:drawing>
          <wp:anchor distT="0" distB="0" distL="114300" distR="114300" simplePos="0" relativeHeight="251722240" behindDoc="0" locked="0" layoutInCell="1" allowOverlap="1" wp14:anchorId="7F78C5F9" wp14:editId="574FE003">
            <wp:simplePos x="0" y="0"/>
            <wp:positionH relativeFrom="column">
              <wp:posOffset>1905000</wp:posOffset>
            </wp:positionH>
            <wp:positionV relativeFrom="paragraph">
              <wp:posOffset>295910</wp:posOffset>
            </wp:positionV>
            <wp:extent cx="1948180" cy="977900"/>
            <wp:effectExtent l="0" t="0" r="0" b="0"/>
            <wp:wrapSquare wrapText="bothSides"/>
            <wp:docPr id="16" name="Picture 8" descr="C:\Users\Quentin\AppData\Local\Microsoft\Windows\Temporary Internet Files\Content.IE5\9KNUG0JP\Next_step_stacked_logo-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Quentin\AppData\Local\Microsoft\Windows\Temporary Internet Files\Content.IE5\9KNUG0JP\Next_step_stacked_logo-01[1].jpg"/>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948180" cy="97790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5E061B">
        <w:br w:type="page"/>
      </w:r>
    </w:p>
    <w:p w:rsidR="00E9163F" w:rsidRPr="005E061B" w:rsidRDefault="00431FA3" w:rsidP="005C4A53">
      <w:pPr>
        <w:pStyle w:val="Heading3"/>
      </w:pPr>
      <w:r w:rsidRPr="005E061B">
        <w:t>Marketing plan</w:t>
      </w:r>
    </w:p>
    <w:p w:rsidR="005C4A53" w:rsidRPr="005E061B" w:rsidRDefault="00431FA3" w:rsidP="00FC3B8A">
      <w:pPr>
        <w:pStyle w:val="BodyCopy"/>
        <w:rPr>
          <w:noProof w:val="0"/>
        </w:rPr>
      </w:pPr>
      <w:r w:rsidRPr="005E061B">
        <w:rPr>
          <w:noProof w:val="0"/>
        </w:rPr>
        <w:t>As it can be quite costly to develop and introduce new products and services, a marketing plan should be developed to ensure successful introduction to the market. A detailed marketing plan will include:</w:t>
      </w:r>
      <w:r w:rsidR="00FC3B8A" w:rsidRPr="005E061B">
        <w:rPr>
          <w:noProof w:val="0"/>
        </w:rPr>
        <w:br/>
      </w:r>
      <w:r w:rsidR="00FC3B8A" w:rsidRPr="005E061B">
        <w:rPr>
          <w:noProof w:val="0"/>
        </w:rPr>
        <w:br/>
      </w:r>
      <w:r w:rsidR="005C4A53" w:rsidRPr="005E061B">
        <w:rPr>
          <w:lang w:eastAsia="en-AU"/>
        </w:rPr>
        <w:drawing>
          <wp:inline distT="0" distB="0" distL="0" distR="0" wp14:anchorId="2E51A4FD" wp14:editId="0D3345D8">
            <wp:extent cx="5637475" cy="4007457"/>
            <wp:effectExtent l="0" t="57150" r="0" b="107950"/>
            <wp:docPr id="239" name="Diagram 23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7" r:lo="rId78" r:qs="rId79" r:cs="rId80"/>
              </a:graphicData>
            </a:graphic>
          </wp:inline>
        </w:drawing>
      </w:r>
    </w:p>
    <w:p w:rsidR="00F84543" w:rsidRPr="005E061B" w:rsidRDefault="00F84543">
      <w:pPr>
        <w:rPr>
          <w:rFonts w:ascii="Helvetica" w:eastAsia="Calibri" w:hAnsi="Helvetica" w:cs="Calibri"/>
          <w:szCs w:val="16"/>
        </w:rPr>
      </w:pPr>
      <w:r w:rsidRPr="005E061B">
        <w:rPr>
          <w:rFonts w:ascii="Helvetica" w:hAnsi="Helvetica"/>
        </w:rPr>
        <w:br w:type="page"/>
      </w:r>
    </w:p>
    <w:p w:rsidR="00F84543" w:rsidRPr="005E061B" w:rsidRDefault="00F84543" w:rsidP="00057387">
      <w:pPr>
        <w:pStyle w:val="Heading2"/>
      </w:pPr>
      <w:r w:rsidRPr="005E061B">
        <w:t>1.7</w:t>
      </w:r>
      <w:r w:rsidRPr="005E061B">
        <w:tab/>
      </w:r>
      <w:fldSimple w:instr=" REF  Criteria17  \* MERGEFORMAT ">
        <w:sdt>
          <w:sdtPr>
            <w:alias w:val="Criteria17"/>
            <w:tag w:val="Criteria17"/>
            <w:id w:val="-1416398835"/>
            <w:placeholder>
              <w:docPart w:val="0B83980AE5214AC59DF64306AFD6EF94"/>
            </w:placeholder>
          </w:sdtPr>
          <w:sdtContent>
            <w:r w:rsidR="008930A9" w:rsidRPr="008930A9">
              <w:rPr>
                <w:rStyle w:val="PlaceholderText"/>
                <w:color w:val="45545F"/>
              </w:rPr>
              <w:t xml:space="preserve">Produce the identified product or </w:t>
            </w:r>
            <w:r w:rsidR="008930A9" w:rsidRPr="005E061B">
              <w:t>service initiative</w:t>
            </w:r>
          </w:sdtContent>
        </w:sdt>
      </w:fldSimple>
    </w:p>
    <w:p w:rsidR="00F84543" w:rsidRPr="005E061B" w:rsidRDefault="002465BB" w:rsidP="002465BB">
      <w:pPr>
        <w:pStyle w:val="Heading3"/>
      </w:pPr>
      <w:r w:rsidRPr="005E061B">
        <w:rPr>
          <w:noProof/>
        </w:rPr>
        <w:drawing>
          <wp:anchor distT="0" distB="0" distL="114300" distR="114300" simplePos="0" relativeHeight="251723264" behindDoc="0" locked="0" layoutInCell="1" allowOverlap="1" wp14:anchorId="030B3156" wp14:editId="5F7056C1">
            <wp:simplePos x="0" y="0"/>
            <wp:positionH relativeFrom="column">
              <wp:posOffset>4476115</wp:posOffset>
            </wp:positionH>
            <wp:positionV relativeFrom="paragraph">
              <wp:posOffset>99695</wp:posOffset>
            </wp:positionV>
            <wp:extent cx="1457325" cy="1752600"/>
            <wp:effectExtent l="0" t="0" r="9525" b="0"/>
            <wp:wrapSquare wrapText="bothSides"/>
            <wp:docPr id="19" name="Picture 10" descr="C:\Users\Quentin\AppData\Local\Microsoft\Windows\Temporary Internet Files\Content.IE5\F5EAPM1Z\Intellectual-Property-Protection-300x3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Quentin\AppData\Local\Microsoft\Windows\Temporary Internet Files\Content.IE5\F5EAPM1Z\Intellectual-Property-Protection-300x300[1].jpg"/>
                    <pic:cNvPicPr>
                      <a:picLocks noChangeAspect="1" noChangeArrowheads="1"/>
                    </pic:cNvPicPr>
                  </pic:nvPicPr>
                  <pic:blipFill rotWithShape="1">
                    <a:blip r:embed="rId82">
                      <a:extLst>
                        <a:ext uri="{28A0092B-C50C-407E-A947-70E740481C1C}">
                          <a14:useLocalDpi xmlns:a14="http://schemas.microsoft.com/office/drawing/2010/main" val="0"/>
                        </a:ext>
                      </a:extLst>
                    </a:blip>
                    <a:srcRect l="8152" r="8696"/>
                    <a:stretch/>
                  </pic:blipFill>
                  <pic:spPr bwMode="auto">
                    <a:xfrm>
                      <a:off x="0" y="0"/>
                      <a:ext cx="1457325" cy="1752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84543" w:rsidRPr="005E061B">
        <w:t>Introduction</w:t>
      </w:r>
    </w:p>
    <w:p w:rsidR="00F84543" w:rsidRPr="005E061B" w:rsidRDefault="002014F9" w:rsidP="002465BB">
      <w:pPr>
        <w:pStyle w:val="BodyCopy"/>
        <w:rPr>
          <w:noProof w:val="0"/>
        </w:rPr>
      </w:pPr>
      <w:r w:rsidRPr="005E061B">
        <w:rPr>
          <w:noProof w:val="0"/>
        </w:rPr>
        <w:t>After identifying, analysing, and developing a product</w:t>
      </w:r>
      <w:r w:rsidR="00FC3B8A" w:rsidRPr="005E061B">
        <w:rPr>
          <w:noProof w:val="0"/>
        </w:rPr>
        <w:t xml:space="preserve"> </w:t>
      </w:r>
      <w:r w:rsidRPr="005E061B">
        <w:rPr>
          <w:noProof w:val="0"/>
        </w:rPr>
        <w:t>development plan, it is now necessary to produce</w:t>
      </w:r>
      <w:r w:rsidR="00FC3B8A" w:rsidRPr="005E061B">
        <w:rPr>
          <w:noProof w:val="0"/>
        </w:rPr>
        <w:t xml:space="preserve"> </w:t>
      </w:r>
      <w:r w:rsidRPr="005E061B">
        <w:rPr>
          <w:noProof w:val="0"/>
        </w:rPr>
        <w:t>the identified product or service and introduce it to</w:t>
      </w:r>
      <w:r w:rsidR="00FC3B8A" w:rsidRPr="005E061B">
        <w:rPr>
          <w:noProof w:val="0"/>
        </w:rPr>
        <w:t xml:space="preserve"> </w:t>
      </w:r>
      <w:r w:rsidRPr="005E061B">
        <w:rPr>
          <w:noProof w:val="0"/>
        </w:rPr>
        <w:t>the market. It is important to draw upon all of the data</w:t>
      </w:r>
      <w:r w:rsidR="00FC3B8A" w:rsidRPr="005E061B">
        <w:rPr>
          <w:noProof w:val="0"/>
        </w:rPr>
        <w:t xml:space="preserve"> </w:t>
      </w:r>
      <w:r w:rsidRPr="005E061B">
        <w:rPr>
          <w:noProof w:val="0"/>
        </w:rPr>
        <w:t>and information that has been gathered to ensure that</w:t>
      </w:r>
      <w:r w:rsidR="00FC3B8A" w:rsidRPr="005E061B">
        <w:rPr>
          <w:noProof w:val="0"/>
        </w:rPr>
        <w:t xml:space="preserve"> </w:t>
      </w:r>
      <w:r w:rsidRPr="005E061B">
        <w:rPr>
          <w:noProof w:val="0"/>
        </w:rPr>
        <w:t>the product or service is aimed at customer needs and</w:t>
      </w:r>
      <w:r w:rsidR="002465BB" w:rsidRPr="005E061B">
        <w:rPr>
          <w:noProof w:val="0"/>
        </w:rPr>
        <w:t xml:space="preserve"> </w:t>
      </w:r>
      <w:r w:rsidRPr="005E061B">
        <w:rPr>
          <w:noProof w:val="0"/>
        </w:rPr>
        <w:t>desires and also to make sure that it meets the objectives of the product development plan.</w:t>
      </w:r>
    </w:p>
    <w:p w:rsidR="00F84543" w:rsidRPr="005E061B" w:rsidRDefault="005119DE" w:rsidP="002465BB">
      <w:pPr>
        <w:pStyle w:val="Heading3"/>
      </w:pPr>
      <w:r w:rsidRPr="005E061B">
        <w:t>Pro</w:t>
      </w:r>
      <w:r w:rsidR="006C004E" w:rsidRPr="005E061B">
        <w:t>duce the</w:t>
      </w:r>
      <w:r w:rsidRPr="005E061B">
        <w:t xml:space="preserve"> product or service</w:t>
      </w:r>
    </w:p>
    <w:p w:rsidR="00F84543" w:rsidRPr="005E061B" w:rsidRDefault="006C004E" w:rsidP="002465BB">
      <w:pPr>
        <w:pStyle w:val="BodyCopy"/>
        <w:rPr>
          <w:noProof w:val="0"/>
        </w:rPr>
      </w:pPr>
      <w:r w:rsidRPr="005E061B">
        <w:rPr>
          <w:noProof w:val="0"/>
        </w:rPr>
        <w:t>Creating or developing a product or service for market introduction is the most enjoyable part of the entire process. If all of the steps have been followed from the product development plan, then the actual product or service production should be relatively simple. The target market should have been identified, the customer need outlined and detailed, the product development objectives determined, the organisation’s resources and capabilities assessed, and the costs and financial benefits projected. In producing a product or service there are some factors that should be considered including:</w:t>
      </w:r>
    </w:p>
    <w:p w:rsidR="006C004E" w:rsidRPr="005E061B" w:rsidRDefault="006C004E" w:rsidP="006C004E">
      <w:pPr>
        <w:pStyle w:val="Bullet1"/>
      </w:pPr>
      <w:r w:rsidRPr="005E061B">
        <w:t>Who will be in charge of the process?</w:t>
      </w:r>
    </w:p>
    <w:p w:rsidR="006C004E" w:rsidRPr="005E061B" w:rsidRDefault="006C004E" w:rsidP="006C004E">
      <w:pPr>
        <w:pStyle w:val="Bullet1"/>
      </w:pPr>
      <w:r w:rsidRPr="005E061B">
        <w:t>What resources are available or needed?</w:t>
      </w:r>
    </w:p>
    <w:p w:rsidR="006C004E" w:rsidRPr="005E061B" w:rsidRDefault="006C004E" w:rsidP="006C004E">
      <w:pPr>
        <w:pStyle w:val="Bullet1"/>
      </w:pPr>
      <w:r w:rsidRPr="005E061B">
        <w:t>What facili</w:t>
      </w:r>
      <w:r w:rsidR="00A42C9F" w:rsidRPr="005E061B">
        <w:t>ties or technology are required?</w:t>
      </w:r>
    </w:p>
    <w:p w:rsidR="006C004E" w:rsidRPr="005E061B" w:rsidRDefault="006C004E" w:rsidP="006C004E">
      <w:pPr>
        <w:pStyle w:val="Bullet1"/>
      </w:pPr>
      <w:r w:rsidRPr="005E061B">
        <w:t>How will the product be priced?</w:t>
      </w:r>
    </w:p>
    <w:p w:rsidR="006C004E" w:rsidRPr="005E061B" w:rsidRDefault="006C004E" w:rsidP="006C004E">
      <w:pPr>
        <w:pStyle w:val="Bullet1"/>
      </w:pPr>
      <w:r w:rsidRPr="005E061B">
        <w:t>What training might be needed?</w:t>
      </w:r>
    </w:p>
    <w:p w:rsidR="006C004E" w:rsidRPr="005E061B" w:rsidRDefault="00A42C9F" w:rsidP="006C004E">
      <w:pPr>
        <w:pStyle w:val="Bullet1"/>
      </w:pPr>
      <w:r w:rsidRPr="005E061B">
        <w:t>Are there any suppliers or partners needed?</w:t>
      </w:r>
    </w:p>
    <w:p w:rsidR="00A42C9F" w:rsidRPr="005E061B" w:rsidRDefault="00A42C9F" w:rsidP="006C004E">
      <w:pPr>
        <w:pStyle w:val="Bullet1"/>
      </w:pPr>
      <w:r w:rsidRPr="005E061B">
        <w:t>When will the product or service be launched?</w:t>
      </w:r>
    </w:p>
    <w:p w:rsidR="00A42C9F" w:rsidRPr="005E061B" w:rsidRDefault="00A42C9F" w:rsidP="002465BB">
      <w:pPr>
        <w:pStyle w:val="BodyCopy"/>
        <w:rPr>
          <w:noProof w:val="0"/>
        </w:rPr>
      </w:pPr>
      <w:r w:rsidRPr="005E061B">
        <w:rPr>
          <w:noProof w:val="0"/>
        </w:rPr>
        <w:t>An example might be a new menu for a restaurant outlet. To produce the new product, ingredients will need to be sourced, costed, bought and prepared. New equipment may be necessary and training might be needed for staff. Once the items have been produced, they will need to be tasted and evaluated.</w:t>
      </w:r>
    </w:p>
    <w:p w:rsidR="00A42C9F" w:rsidRPr="005E061B" w:rsidRDefault="00A42C9F" w:rsidP="002465BB">
      <w:pPr>
        <w:pStyle w:val="BodyCopy"/>
        <w:rPr>
          <w:noProof w:val="0"/>
        </w:rPr>
      </w:pPr>
      <w:r w:rsidRPr="005E061B">
        <w:rPr>
          <w:noProof w:val="0"/>
        </w:rPr>
        <w:t xml:space="preserve">Another example could be the development of a new spa treatment package. This could involve new items, new pricing, staff training and testing of treatment products. It is important to identify all of the materials and actions </w:t>
      </w:r>
      <w:r w:rsidR="005E061B" w:rsidRPr="005E061B">
        <w:rPr>
          <w:noProof w:val="0"/>
        </w:rPr>
        <w:t>required</w:t>
      </w:r>
      <w:r w:rsidRPr="005E061B">
        <w:rPr>
          <w:noProof w:val="0"/>
        </w:rPr>
        <w:t xml:space="preserve"> for the successful development of the product or service and to monitor and evaluate the steps throughout the production process. </w:t>
      </w:r>
      <w:r w:rsidR="00A5005D" w:rsidRPr="005E061B">
        <w:rPr>
          <w:noProof w:val="0"/>
        </w:rPr>
        <w:t>It is important to determine a timeline for the product development as well and to check that any milestones or deadlines are being kept.</w:t>
      </w:r>
    </w:p>
    <w:p w:rsidR="002465BB" w:rsidRPr="005E061B" w:rsidRDefault="002465BB">
      <w:pPr>
        <w:rPr>
          <w:rFonts w:ascii="Helvetica" w:eastAsiaTheme="majorEastAsia" w:hAnsi="Helvetica" w:cstheme="majorBidi"/>
          <w:b/>
          <w:bCs/>
          <w:i/>
          <w:iCs/>
          <w:sz w:val="24"/>
        </w:rPr>
      </w:pPr>
      <w:r w:rsidRPr="005E061B">
        <w:br w:type="page"/>
      </w:r>
    </w:p>
    <w:p w:rsidR="002465BB" w:rsidRPr="005E061B" w:rsidRDefault="002465BB" w:rsidP="002465BB">
      <w:pPr>
        <w:pStyle w:val="ActivityHead"/>
        <w:shd w:val="clear" w:color="auto" w:fill="0D0D0D" w:themeFill="text1" w:themeFillTint="F2"/>
        <w:rPr>
          <w:noProof w:val="0"/>
          <w:color w:val="FFFFFF" w:themeColor="background1"/>
        </w:rPr>
      </w:pPr>
      <w:r w:rsidRPr="005E061B">
        <w:rPr>
          <w:noProof w:val="0"/>
          <w:color w:val="FFFFFF" w:themeColor="background1"/>
        </w:rPr>
        <w:t>Activity</w:t>
      </w:r>
    </w:p>
    <w:p w:rsidR="00F84543" w:rsidRPr="005E061B" w:rsidRDefault="00A5005D" w:rsidP="002375AD">
      <w:pPr>
        <w:pStyle w:val="BodyCopy"/>
        <w:spacing w:before="360" w:after="120"/>
        <w:rPr>
          <w:noProof w:val="0"/>
        </w:rPr>
      </w:pPr>
      <w:r w:rsidRPr="005E061B">
        <w:rPr>
          <w:noProof w:val="0"/>
        </w:rPr>
        <w:t>Think of a product or service within your organisation and outline all of the people involved in the delivery or offering of the product or service. What equipment, items, materials, and facilities are needed for the product to be accessed?</w:t>
      </w:r>
    </w:p>
    <w:p w:rsidR="002465BB" w:rsidRPr="005E061B" w:rsidRDefault="002465BB" w:rsidP="002465BB">
      <w:pPr>
        <w:pStyle w:val="ActivityBottom"/>
        <w:rPr>
          <w:noProof w:val="0"/>
        </w:rPr>
      </w:pPr>
    </w:p>
    <w:p w:rsidR="00057387" w:rsidRPr="005E061B" w:rsidRDefault="00057387">
      <w:pPr>
        <w:rPr>
          <w:rFonts w:ascii="Helvetica" w:eastAsia="Calibri" w:hAnsi="Helvetica" w:cs="Calibri"/>
          <w:szCs w:val="16"/>
          <w:lang w:eastAsia="ar-SA"/>
        </w:rPr>
      </w:pPr>
      <w:r w:rsidRPr="005E061B">
        <w:rPr>
          <w:rFonts w:ascii="Helvetica" w:hAnsi="Helvetica"/>
        </w:rPr>
        <w:br w:type="page"/>
      </w:r>
    </w:p>
    <w:p w:rsidR="00F84543" w:rsidRPr="005E061B" w:rsidRDefault="00F84543" w:rsidP="00F84543">
      <w:pPr>
        <w:pStyle w:val="ActivityHead"/>
        <w:shd w:val="clear" w:color="auto" w:fill="E36C0A" w:themeFill="accent6" w:themeFillShade="BF"/>
        <w:rPr>
          <w:noProof w:val="0"/>
          <w:color w:val="FFFFFF" w:themeColor="background1"/>
        </w:rPr>
      </w:pPr>
      <w:r w:rsidRPr="005E061B">
        <w:rPr>
          <w:noProof w:val="0"/>
          <w:color w:val="FFFFFF" w:themeColor="background1"/>
        </w:rPr>
        <w:t>Work Projects</w:t>
      </w:r>
    </w:p>
    <w:p w:rsidR="00F84543" w:rsidRPr="005E061B" w:rsidRDefault="00F84543" w:rsidP="00F84543">
      <w:pPr>
        <w:pStyle w:val="BodyCopy"/>
        <w:rPr>
          <w:noProof w:val="0"/>
        </w:rPr>
      </w:pPr>
      <w:r w:rsidRPr="005E061B">
        <w:rPr>
          <w:noProof w:val="0"/>
        </w:rPr>
        <w:t>It is a requirement of this Unit you complete Work Projects as advised by your Trainer. You must submit documentation, suitable evidence or other relevant proof of completion of the project to your Trainer by the agreed date.</w:t>
      </w:r>
    </w:p>
    <w:p w:rsidR="00F84543" w:rsidRPr="005E061B" w:rsidRDefault="00CD0302" w:rsidP="00CD0302">
      <w:pPr>
        <w:pStyle w:val="ActivityNumbered"/>
      </w:pPr>
      <w:r w:rsidRPr="005E061B">
        <w:t>1.1</w:t>
      </w:r>
      <w:r w:rsidRPr="005E061B">
        <w:tab/>
      </w:r>
      <w:r w:rsidR="00A5005D" w:rsidRPr="005E061B">
        <w:t>Examine a competitor to your company and identify the products and services that they offer which are similar to your organ</w:t>
      </w:r>
      <w:r w:rsidR="002465BB" w:rsidRPr="005E061B">
        <w:t>isation’s products and services:</w:t>
      </w:r>
    </w:p>
    <w:p w:rsidR="00F84543" w:rsidRPr="005E061B" w:rsidRDefault="00A5005D" w:rsidP="00F84543">
      <w:pPr>
        <w:pStyle w:val="ActivityBullet1"/>
      </w:pPr>
      <w:r w:rsidRPr="005E061B">
        <w:t>What different products or services do they offer?</w:t>
      </w:r>
    </w:p>
    <w:p w:rsidR="00F84543" w:rsidRPr="005E061B" w:rsidRDefault="00F84543" w:rsidP="00F84543">
      <w:pPr>
        <w:pStyle w:val="ActivityNumbered"/>
      </w:pPr>
      <w:r w:rsidRPr="005E061B">
        <w:t>1.2.</w:t>
      </w:r>
      <w:r w:rsidRPr="005E061B">
        <w:tab/>
      </w:r>
      <w:r w:rsidR="00A5005D" w:rsidRPr="005E061B">
        <w:t xml:space="preserve">Bring three examples of potential market research data to </w:t>
      </w:r>
      <w:r w:rsidR="00700EC1" w:rsidRPr="005E061B">
        <w:t>your class and add to your portfolio. These could be:</w:t>
      </w:r>
    </w:p>
    <w:p w:rsidR="00F84543" w:rsidRPr="005E061B" w:rsidRDefault="00700EC1" w:rsidP="00F84543">
      <w:pPr>
        <w:pStyle w:val="ActivityBullet1"/>
      </w:pPr>
      <w:r w:rsidRPr="005E061B">
        <w:t>Surveys, customer feedback, industry journals or articles, primary research data from focus groups, observations, staff feedback, marketing plans</w:t>
      </w:r>
      <w:r w:rsidR="002465BB" w:rsidRPr="005E061B">
        <w:t>.</w:t>
      </w:r>
    </w:p>
    <w:p w:rsidR="00F84543" w:rsidRPr="005E061B" w:rsidRDefault="00F84543" w:rsidP="00700EC1">
      <w:pPr>
        <w:pStyle w:val="ActivityNumbered"/>
      </w:pPr>
      <w:r w:rsidRPr="005E061B">
        <w:t>1.3.</w:t>
      </w:r>
      <w:r w:rsidRPr="005E061B">
        <w:tab/>
      </w:r>
      <w:r w:rsidR="00700EC1" w:rsidRPr="005E061B">
        <w:t>Identify three products or services within your organisation and describe the stage in the product life cycle to your trainer.</w:t>
      </w:r>
    </w:p>
    <w:p w:rsidR="00F84543" w:rsidRPr="005E061B" w:rsidRDefault="00700EC1" w:rsidP="00700EC1">
      <w:pPr>
        <w:pStyle w:val="ActivityNumbered"/>
      </w:pPr>
      <w:r w:rsidRPr="005E061B">
        <w:t>1.4.</w:t>
      </w:r>
      <w:r w:rsidRPr="005E061B">
        <w:tab/>
        <w:t>Outline five financial issues that relate to a service or product at your workplace and discuss with your trainer.</w:t>
      </w:r>
    </w:p>
    <w:p w:rsidR="00A85840" w:rsidRPr="005E061B" w:rsidRDefault="00700EC1" w:rsidP="00700EC1">
      <w:pPr>
        <w:pStyle w:val="ActivityNumbered"/>
      </w:pPr>
      <w:r w:rsidRPr="005E061B">
        <w:t>1.5</w:t>
      </w:r>
      <w:r w:rsidRPr="005E061B">
        <w:tab/>
        <w:t>Describe three potential product or service initiatives within your organisation and explain how they align with the organisation’s mission and overall objectives.</w:t>
      </w:r>
    </w:p>
    <w:p w:rsidR="00A85840" w:rsidRPr="005E061B" w:rsidRDefault="00700EC1" w:rsidP="00675966">
      <w:pPr>
        <w:pStyle w:val="ActivityNumbered"/>
      </w:pPr>
      <w:r w:rsidRPr="005E061B">
        <w:t>1.6</w:t>
      </w:r>
      <w:r w:rsidRPr="005E061B">
        <w:tab/>
        <w:t xml:space="preserve">Identify a product or service within your organisation and </w:t>
      </w:r>
      <w:r w:rsidR="00675966" w:rsidRPr="005E061B">
        <w:t>interview the person responsible for developing and implementing it. Ask them to show or describe the product development plan and show your trainer.</w:t>
      </w:r>
    </w:p>
    <w:p w:rsidR="00A85840" w:rsidRPr="005E061B" w:rsidRDefault="00675966" w:rsidP="00A85840">
      <w:pPr>
        <w:pStyle w:val="ActivityNumbered"/>
      </w:pPr>
      <w:r w:rsidRPr="005E061B">
        <w:t>1.7</w:t>
      </w:r>
      <w:r w:rsidRPr="005E061B">
        <w:tab/>
        <w:t>Describe a product or service at your organisation and describe all of the necessary components, materials, staff and equipment required to deliver it.</w:t>
      </w:r>
    </w:p>
    <w:p w:rsidR="00F84543" w:rsidRPr="005E061B" w:rsidRDefault="00F84543" w:rsidP="00A85840">
      <w:pPr>
        <w:pStyle w:val="ActivityBottom"/>
        <w:rPr>
          <w:noProof w:val="0"/>
        </w:rPr>
      </w:pPr>
    </w:p>
    <w:p w:rsidR="009B2DA4" w:rsidRPr="005E061B" w:rsidRDefault="009B2DA4">
      <w:pPr>
        <w:rPr>
          <w:rFonts w:ascii="Helvetica" w:eastAsia="Calibri" w:hAnsi="Helvetica" w:cs="Calibri"/>
          <w:szCs w:val="16"/>
          <w:lang w:eastAsia="ar-SA"/>
        </w:rPr>
      </w:pPr>
      <w:r w:rsidRPr="005E061B">
        <w:rPr>
          <w:rFonts w:ascii="Helvetica" w:hAnsi="Helvetica"/>
        </w:rPr>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9B2DA4" w:rsidRPr="005E061B" w:rsidTr="002465BB">
        <w:trPr>
          <w:trHeight w:val="4640"/>
        </w:trPr>
        <w:tc>
          <w:tcPr>
            <w:tcW w:w="9242" w:type="dxa"/>
            <w:shd w:val="clear" w:color="auto" w:fill="F2F2F2" w:themeFill="background1" w:themeFillShade="F2"/>
          </w:tcPr>
          <w:p w:rsidR="009B2DA4" w:rsidRPr="005E061B" w:rsidRDefault="009B2DA4" w:rsidP="00A85840">
            <w:pPr>
              <w:pStyle w:val="Heading2"/>
              <w:outlineLvl w:val="1"/>
            </w:pPr>
            <w:r w:rsidRPr="005E061B">
              <w:t>Summary</w:t>
            </w:r>
          </w:p>
          <w:p w:rsidR="009B2DA4" w:rsidRPr="005E061B" w:rsidRDefault="00404A65" w:rsidP="00A85840">
            <w:pPr>
              <w:pStyle w:val="SumaryHeading3"/>
            </w:pPr>
            <w:fldSimple w:instr=" REF  Element1  \* MERGEFORMAT ">
              <w:sdt>
                <w:sdtPr>
                  <w:rPr>
                    <w:highlight w:val="yellow"/>
                  </w:rPr>
                  <w:alias w:val="Element1"/>
                  <w:tag w:val="Element1"/>
                  <w:id w:val="165376123"/>
                  <w:placeholder>
                    <w:docPart w:val="ED43E37D2F794B7C9021E97AFC6B5EB0"/>
                  </w:placeholder>
                </w:sdtPr>
                <w:sdtContent>
                  <w:r w:rsidR="008930A9" w:rsidRPr="005E061B">
                    <w:t>Create strategic product initiatives</w:t>
                  </w:r>
                </w:sdtContent>
              </w:sdt>
            </w:fldSimple>
          </w:p>
          <w:p w:rsidR="009B2DA4" w:rsidRPr="005E061B" w:rsidRDefault="007A1A3F" w:rsidP="00A85840">
            <w:pPr>
              <w:pStyle w:val="TableText"/>
              <w:rPr>
                <w:noProof w:val="0"/>
              </w:rPr>
            </w:pPr>
            <w:r w:rsidRPr="005E061B">
              <w:rPr>
                <w:noProof w:val="0"/>
              </w:rPr>
              <w:t>Developing new products and services is a necessary and challenging process that all organisations may be engaged in at some stage. There are many stages that need to be followed in order to ensure that the initiative is successful. The product or service creation stage is the first step in the process and allows for a product or service idea to become a reality. In creating a new product or service it is important to:</w:t>
            </w:r>
          </w:p>
          <w:p w:rsidR="009B2DA4" w:rsidRPr="005E061B" w:rsidRDefault="007A1A3F" w:rsidP="009B2DA4">
            <w:pPr>
              <w:pStyle w:val="TableBullet1"/>
              <w:rPr>
                <w:noProof w:val="0"/>
              </w:rPr>
            </w:pPr>
            <w:r w:rsidRPr="005E061B">
              <w:rPr>
                <w:noProof w:val="0"/>
              </w:rPr>
              <w:t>Identify and examine the context in which the initiative will occur</w:t>
            </w:r>
          </w:p>
          <w:p w:rsidR="007A1A3F" w:rsidRPr="005E061B" w:rsidRDefault="007A1A3F" w:rsidP="009B2DA4">
            <w:pPr>
              <w:pStyle w:val="TableBullet1"/>
              <w:rPr>
                <w:noProof w:val="0"/>
              </w:rPr>
            </w:pPr>
            <w:r w:rsidRPr="005E061B">
              <w:rPr>
                <w:noProof w:val="0"/>
              </w:rPr>
              <w:t xml:space="preserve">Conduct market research </w:t>
            </w:r>
          </w:p>
          <w:p w:rsidR="007A1A3F" w:rsidRPr="005E061B" w:rsidRDefault="007A1A3F" w:rsidP="009B2DA4">
            <w:pPr>
              <w:pStyle w:val="TableBullet1"/>
              <w:rPr>
                <w:noProof w:val="0"/>
              </w:rPr>
            </w:pPr>
            <w:r w:rsidRPr="005E061B">
              <w:rPr>
                <w:noProof w:val="0"/>
              </w:rPr>
              <w:t>Identify the product life cycle stage and explore the implications for a new product or service</w:t>
            </w:r>
          </w:p>
          <w:p w:rsidR="007A1A3F" w:rsidRPr="005E061B" w:rsidRDefault="007A1A3F" w:rsidP="009B2DA4">
            <w:pPr>
              <w:pStyle w:val="TableBullet1"/>
              <w:rPr>
                <w:noProof w:val="0"/>
              </w:rPr>
            </w:pPr>
            <w:r w:rsidRPr="005E061B">
              <w:rPr>
                <w:noProof w:val="0"/>
              </w:rPr>
              <w:t>Determine any financial issues that may affect the initiative</w:t>
            </w:r>
          </w:p>
          <w:p w:rsidR="009B2DA4" w:rsidRPr="005E061B" w:rsidRDefault="007A1A3F" w:rsidP="002465BB">
            <w:pPr>
              <w:pStyle w:val="TableBullet1"/>
              <w:rPr>
                <w:noProof w:val="0"/>
              </w:rPr>
            </w:pPr>
            <w:r w:rsidRPr="005E061B">
              <w:rPr>
                <w:noProof w:val="0"/>
              </w:rPr>
              <w:t xml:space="preserve">Develop </w:t>
            </w:r>
            <w:r w:rsidR="0010067C" w:rsidRPr="005E061B">
              <w:rPr>
                <w:noProof w:val="0"/>
              </w:rPr>
              <w:t>the product or service development plan and produce the item</w:t>
            </w:r>
            <w:r w:rsidR="002375AD">
              <w:rPr>
                <w:noProof w:val="0"/>
              </w:rPr>
              <w:t>.</w:t>
            </w:r>
            <w:r w:rsidR="002465BB" w:rsidRPr="005E061B">
              <w:rPr>
                <w:noProof w:val="0"/>
              </w:rPr>
              <w:br/>
            </w:r>
          </w:p>
        </w:tc>
      </w:tr>
    </w:tbl>
    <w:p w:rsidR="009B2A8C" w:rsidRPr="005E061B" w:rsidRDefault="009B2A8C" w:rsidP="00F84543">
      <w:pPr>
        <w:pStyle w:val="BodyCopy"/>
        <w:rPr>
          <w:noProof w:val="0"/>
        </w:rPr>
      </w:pPr>
    </w:p>
    <w:p w:rsidR="00E83E16" w:rsidRPr="005E061B" w:rsidRDefault="00E83E16" w:rsidP="00F84543">
      <w:pPr>
        <w:pStyle w:val="BodyCopy"/>
        <w:rPr>
          <w:noProof w:val="0"/>
        </w:rPr>
      </w:pPr>
    </w:p>
    <w:p w:rsidR="00E83E16" w:rsidRPr="005E061B" w:rsidRDefault="00E83E16" w:rsidP="00F84543">
      <w:pPr>
        <w:pStyle w:val="BodyCopy"/>
        <w:rPr>
          <w:noProof w:val="0"/>
        </w:rPr>
        <w:sectPr w:rsidR="00E83E16" w:rsidRPr="005E061B" w:rsidSect="001A29DB">
          <w:headerReference w:type="even" r:id="rId83"/>
          <w:headerReference w:type="default" r:id="rId84"/>
          <w:pgSz w:w="11906" w:h="16838"/>
          <w:pgMar w:top="1440" w:right="1440" w:bottom="1440" w:left="1440" w:header="708" w:footer="324" w:gutter="0"/>
          <w:cols w:space="708"/>
          <w:docGrid w:linePitch="360"/>
        </w:sectPr>
      </w:pPr>
    </w:p>
    <w:p w:rsidR="00E83E16" w:rsidRPr="005E061B" w:rsidRDefault="002D0810" w:rsidP="00CD0302">
      <w:pPr>
        <w:pStyle w:val="Heading1"/>
      </w:pPr>
      <w:bookmarkStart w:id="42" w:name="_Toc370805491"/>
      <w:bookmarkStart w:id="43" w:name="_Toc417908502"/>
      <w:r w:rsidRPr="005E061B">
        <w:t>Element 2</w:t>
      </w:r>
      <w:r w:rsidR="00FC316B" w:rsidRPr="005E061B">
        <w:t xml:space="preserve">: </w:t>
      </w:r>
      <w:r w:rsidRPr="005E061B">
        <w:br/>
      </w:r>
      <w:fldSimple w:instr=" REF  Element2  \* MERGEFORMAT ">
        <w:sdt>
          <w:sdtPr>
            <w:rPr>
              <w:highlight w:val="yellow"/>
            </w:rPr>
            <w:alias w:val="Element2"/>
            <w:tag w:val="Element2"/>
            <w:id w:val="1821151884"/>
            <w:placeholder>
              <w:docPart w:val="54146A58D755468D8D5623A8DEA4A7D6"/>
            </w:placeholder>
          </w:sdtPr>
          <w:sdtContent>
            <w:r w:rsidR="008930A9" w:rsidRPr="005E061B">
              <w:t>Implement strategic product initiatives</w:t>
            </w:r>
          </w:sdtContent>
        </w:sdt>
        <w:bookmarkEnd w:id="42"/>
        <w:bookmarkEnd w:id="43"/>
      </w:fldSimple>
    </w:p>
    <w:p w:rsidR="00F84543" w:rsidRPr="005E061B" w:rsidRDefault="002D0810" w:rsidP="00930906">
      <w:pPr>
        <w:pStyle w:val="Heading2"/>
      </w:pPr>
      <w:r w:rsidRPr="005E061B">
        <w:t>2.1</w:t>
      </w:r>
      <w:r w:rsidRPr="005E061B">
        <w:tab/>
      </w:r>
      <w:fldSimple w:instr=" REF  Criteria21  \* MERGEFORMAT ">
        <w:sdt>
          <w:sdtPr>
            <w:alias w:val="Criteria21"/>
            <w:tag w:val="Criteria21"/>
            <w:id w:val="1877039949"/>
            <w:placeholder>
              <w:docPart w:val="EFEA3A823D5E4C8EAC2A61370D75CCDF"/>
            </w:placeholder>
          </w:sdtPr>
          <w:sdtContent>
            <w:r w:rsidR="008930A9" w:rsidRPr="008930A9">
              <w:rPr>
                <w:rStyle w:val="PlaceholderText"/>
                <w:color w:val="45545F"/>
              </w:rPr>
              <w:t xml:space="preserve">Trial the initiative in accordance </w:t>
            </w:r>
            <w:r w:rsidR="008930A9" w:rsidRPr="005E061B">
              <w:t>with established plans</w:t>
            </w:r>
          </w:sdtContent>
        </w:sdt>
      </w:fldSimple>
    </w:p>
    <w:p w:rsidR="002D0810" w:rsidRPr="005E061B" w:rsidRDefault="002465BB" w:rsidP="002465BB">
      <w:pPr>
        <w:pStyle w:val="Heading3"/>
      </w:pPr>
      <w:r w:rsidRPr="005E061B">
        <w:rPr>
          <w:noProof/>
        </w:rPr>
        <w:drawing>
          <wp:anchor distT="0" distB="0" distL="114300" distR="114300" simplePos="0" relativeHeight="251724288" behindDoc="0" locked="0" layoutInCell="1" allowOverlap="1" wp14:anchorId="73BD11E3" wp14:editId="37643843">
            <wp:simplePos x="0" y="0"/>
            <wp:positionH relativeFrom="column">
              <wp:posOffset>3724275</wp:posOffset>
            </wp:positionH>
            <wp:positionV relativeFrom="paragraph">
              <wp:posOffset>295275</wp:posOffset>
            </wp:positionV>
            <wp:extent cx="2085975" cy="2085975"/>
            <wp:effectExtent l="0" t="0" r="9525" b="9525"/>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test-cu-imagini-6[1].png"/>
                    <pic:cNvPicPr/>
                  </pic:nvPicPr>
                  <pic:blipFill>
                    <a:blip r:embed="rId85">
                      <a:extLst>
                        <a:ext uri="{28A0092B-C50C-407E-A947-70E740481C1C}">
                          <a14:useLocalDpi xmlns:a14="http://schemas.microsoft.com/office/drawing/2010/main" val="0"/>
                        </a:ext>
                      </a:extLst>
                    </a:blip>
                    <a:stretch>
                      <a:fillRect/>
                    </a:stretch>
                  </pic:blipFill>
                  <pic:spPr>
                    <a:xfrm>
                      <a:off x="0" y="0"/>
                      <a:ext cx="2085975" cy="2085975"/>
                    </a:xfrm>
                    <a:prstGeom prst="rect">
                      <a:avLst/>
                    </a:prstGeom>
                  </pic:spPr>
                </pic:pic>
              </a:graphicData>
            </a:graphic>
            <wp14:sizeRelH relativeFrom="page">
              <wp14:pctWidth>0</wp14:pctWidth>
            </wp14:sizeRelH>
            <wp14:sizeRelV relativeFrom="page">
              <wp14:pctHeight>0</wp14:pctHeight>
            </wp14:sizeRelV>
          </wp:anchor>
        </w:drawing>
      </w:r>
      <w:r w:rsidR="002D0810" w:rsidRPr="005E061B">
        <w:t>Introduction</w:t>
      </w:r>
    </w:p>
    <w:p w:rsidR="002D0810" w:rsidRPr="005E061B" w:rsidRDefault="000C65E3" w:rsidP="002465BB">
      <w:pPr>
        <w:pStyle w:val="BodyCopy"/>
        <w:rPr>
          <w:noProof w:val="0"/>
        </w:rPr>
      </w:pPr>
      <w:r w:rsidRPr="005E061B">
        <w:rPr>
          <w:noProof w:val="0"/>
        </w:rPr>
        <w:t>Trialling a product or service before launching on a large</w:t>
      </w:r>
      <w:r w:rsidR="002465BB" w:rsidRPr="005E061B">
        <w:rPr>
          <w:noProof w:val="0"/>
        </w:rPr>
        <w:t xml:space="preserve"> </w:t>
      </w:r>
      <w:r w:rsidRPr="005E061B">
        <w:rPr>
          <w:noProof w:val="0"/>
        </w:rPr>
        <w:t>scale is a necessary stage in the product development</w:t>
      </w:r>
      <w:r w:rsidR="002465BB" w:rsidRPr="005E061B">
        <w:rPr>
          <w:noProof w:val="0"/>
        </w:rPr>
        <w:t xml:space="preserve"> </w:t>
      </w:r>
      <w:r w:rsidRPr="005E061B">
        <w:rPr>
          <w:noProof w:val="0"/>
        </w:rPr>
        <w:t xml:space="preserve">cycle. There may be many people or new skills </w:t>
      </w:r>
      <w:r w:rsidR="00735096" w:rsidRPr="005E061B">
        <w:rPr>
          <w:noProof w:val="0"/>
        </w:rPr>
        <w:t>needed</w:t>
      </w:r>
      <w:r w:rsidR="002465BB" w:rsidRPr="005E061B">
        <w:rPr>
          <w:noProof w:val="0"/>
        </w:rPr>
        <w:t xml:space="preserve"> </w:t>
      </w:r>
      <w:r w:rsidR="00735096" w:rsidRPr="005E061B">
        <w:rPr>
          <w:noProof w:val="0"/>
        </w:rPr>
        <w:t>to deliver a new service and it is important to check that</w:t>
      </w:r>
      <w:r w:rsidR="002465BB" w:rsidRPr="005E061B">
        <w:rPr>
          <w:noProof w:val="0"/>
        </w:rPr>
        <w:t xml:space="preserve"> </w:t>
      </w:r>
      <w:r w:rsidR="00735096" w:rsidRPr="005E061B">
        <w:rPr>
          <w:noProof w:val="0"/>
        </w:rPr>
        <w:t>everything is working properly before putting the item</w:t>
      </w:r>
      <w:r w:rsidR="002465BB" w:rsidRPr="005E061B">
        <w:rPr>
          <w:noProof w:val="0"/>
        </w:rPr>
        <w:t xml:space="preserve"> </w:t>
      </w:r>
      <w:r w:rsidR="00735096" w:rsidRPr="005E061B">
        <w:rPr>
          <w:noProof w:val="0"/>
        </w:rPr>
        <w:t xml:space="preserve">into the market place. </w:t>
      </w:r>
    </w:p>
    <w:p w:rsidR="002D0810" w:rsidRPr="005E061B" w:rsidRDefault="00735096" w:rsidP="002465BB">
      <w:pPr>
        <w:pStyle w:val="Heading3"/>
      </w:pPr>
      <w:r w:rsidRPr="005E061B">
        <w:t>Market testing</w:t>
      </w:r>
    </w:p>
    <w:p w:rsidR="002D0810" w:rsidRPr="005E061B" w:rsidRDefault="00735096" w:rsidP="002465BB">
      <w:pPr>
        <w:pStyle w:val="BodyCopy"/>
        <w:rPr>
          <w:noProof w:val="0"/>
        </w:rPr>
      </w:pPr>
      <w:r w:rsidRPr="005E061B">
        <w:rPr>
          <w:noProof w:val="0"/>
        </w:rPr>
        <w:t>Market testing can involve taking a smaller version or part of a product or service and introducing it to a certain target group or smaller section of your customers. Feedback can then be gathered from customers and staff to determine if there are any issues or areas that may need attention. The new product or service does not need to be introduced all at once and as much as planning allows for identification of potential problems or challenges, there is nothing better than trialling the product or service in a real but controlled or limited setting.</w:t>
      </w:r>
    </w:p>
    <w:p w:rsidR="00735096" w:rsidRPr="005E061B" w:rsidRDefault="00735096" w:rsidP="002465BB">
      <w:pPr>
        <w:pStyle w:val="BodyCopy"/>
        <w:rPr>
          <w:noProof w:val="0"/>
        </w:rPr>
      </w:pPr>
      <w:r w:rsidRPr="005E061B">
        <w:rPr>
          <w:noProof w:val="0"/>
        </w:rPr>
        <w:t xml:space="preserve">Some ideas for </w:t>
      </w:r>
      <w:r w:rsidR="006531CC" w:rsidRPr="005E061B">
        <w:rPr>
          <w:noProof w:val="0"/>
        </w:rPr>
        <w:t>introducing a new product or service could include:</w:t>
      </w:r>
    </w:p>
    <w:p w:rsidR="006531CC" w:rsidRPr="005E061B" w:rsidRDefault="006531CC" w:rsidP="006531CC">
      <w:pPr>
        <w:pStyle w:val="Bullet1"/>
      </w:pPr>
      <w:r w:rsidRPr="005E061B">
        <w:t>Testing a new menu on some loyal customers and staff or trialling at a private function</w:t>
      </w:r>
    </w:p>
    <w:p w:rsidR="006531CC" w:rsidRPr="005E061B" w:rsidRDefault="006531CC" w:rsidP="006531CC">
      <w:pPr>
        <w:pStyle w:val="Bullet1"/>
      </w:pPr>
      <w:r w:rsidRPr="005E061B">
        <w:t>Give people a free sample of a product if they complete a questionnaire about it</w:t>
      </w:r>
    </w:p>
    <w:p w:rsidR="006531CC" w:rsidRPr="005E061B" w:rsidRDefault="006531CC" w:rsidP="006531CC">
      <w:pPr>
        <w:pStyle w:val="Bullet1"/>
      </w:pPr>
      <w:r w:rsidRPr="005E061B">
        <w:t>Develop an online video or explanation of the product or service and send to existing customers/staff for feedback</w:t>
      </w:r>
    </w:p>
    <w:p w:rsidR="006531CC" w:rsidRPr="005E061B" w:rsidRDefault="006531CC" w:rsidP="006531CC">
      <w:pPr>
        <w:pStyle w:val="Bullet1"/>
      </w:pPr>
      <w:r w:rsidRPr="005E061B">
        <w:t>Invite staff or family and friends of staff to trial the product or service and then ask for feedback</w:t>
      </w:r>
      <w:r w:rsidR="002465BB" w:rsidRPr="005E061B">
        <w:t>.</w:t>
      </w:r>
    </w:p>
    <w:p w:rsidR="006531CC" w:rsidRPr="005E061B" w:rsidRDefault="006531CC" w:rsidP="002465BB">
      <w:pPr>
        <w:pStyle w:val="BodyCopy"/>
        <w:rPr>
          <w:noProof w:val="0"/>
        </w:rPr>
      </w:pPr>
      <w:r w:rsidRPr="005E061B">
        <w:rPr>
          <w:noProof w:val="0"/>
        </w:rPr>
        <w:t xml:space="preserve">The most important idea is to test the product or service before releasing it to the market. The product or service could be launched in stages over time in order to collect feedback from all the people involved in delivery of the product or service. </w:t>
      </w:r>
      <w:r w:rsidR="003D78F9" w:rsidRPr="005E061B">
        <w:rPr>
          <w:noProof w:val="0"/>
        </w:rPr>
        <w:t xml:space="preserve">It is important to enable and encourage honest and useful feedback and it may be necessary to collect a variety of feedback from the product trial so that an informed decision can be made about the product’s viability. </w:t>
      </w:r>
    </w:p>
    <w:p w:rsidR="002D0810" w:rsidRPr="005E061B" w:rsidRDefault="002D0810" w:rsidP="002D0810">
      <w:pPr>
        <w:pStyle w:val="BodyCopy"/>
        <w:rPr>
          <w:noProof w:val="0"/>
        </w:rPr>
      </w:pPr>
      <w:r w:rsidRPr="005E061B">
        <w:rPr>
          <w:noProof w:val="0"/>
          <w:lang w:eastAsia="en-AU"/>
        </w:rPr>
        <w:br w:type="page"/>
      </w:r>
    </w:p>
    <w:p w:rsidR="002D0810" w:rsidRPr="005E061B" w:rsidRDefault="002D0810" w:rsidP="003D13A4">
      <w:pPr>
        <w:pStyle w:val="Heading2"/>
      </w:pPr>
      <w:r w:rsidRPr="005E061B">
        <w:t>2.2</w:t>
      </w:r>
      <w:r w:rsidRPr="005E061B">
        <w:tab/>
      </w:r>
      <w:fldSimple w:instr=" REF  Criteria22  \* MERGEFORMAT ">
        <w:sdt>
          <w:sdtPr>
            <w:alias w:val="Criteria2.2"/>
            <w:tag w:val="Criteria2.2"/>
            <w:id w:val="-1699148600"/>
            <w:placeholder>
              <w:docPart w:val="06BDE2B26CA841319420F0950E6226E7"/>
            </w:placeholder>
          </w:sdtPr>
          <w:sdtContent>
            <w:r w:rsidR="008930A9" w:rsidRPr="008930A9">
              <w:rPr>
                <w:rStyle w:val="PlaceholderText"/>
                <w:color w:val="45545F"/>
              </w:rPr>
              <w:t xml:space="preserve">Revise the initiative as required </w:t>
            </w:r>
            <w:r w:rsidR="008930A9" w:rsidRPr="005E061B">
              <w:t>on the basis of operational matters and customer feedback</w:t>
            </w:r>
          </w:sdtContent>
        </w:sdt>
      </w:fldSimple>
    </w:p>
    <w:p w:rsidR="002D0810" w:rsidRPr="005E061B" w:rsidRDefault="002465BB" w:rsidP="002465BB">
      <w:pPr>
        <w:pStyle w:val="Heading3"/>
      </w:pPr>
      <w:r w:rsidRPr="005E061B">
        <w:rPr>
          <w:noProof/>
        </w:rPr>
        <w:drawing>
          <wp:anchor distT="0" distB="0" distL="114300" distR="114300" simplePos="0" relativeHeight="251725312" behindDoc="0" locked="0" layoutInCell="1" allowOverlap="1" wp14:anchorId="1ACF337D" wp14:editId="19F71163">
            <wp:simplePos x="0" y="0"/>
            <wp:positionH relativeFrom="column">
              <wp:posOffset>4105275</wp:posOffset>
            </wp:positionH>
            <wp:positionV relativeFrom="paragraph">
              <wp:posOffset>299720</wp:posOffset>
            </wp:positionV>
            <wp:extent cx="1714500" cy="1428750"/>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hange[1].jpg"/>
                    <pic:cNvPicPr/>
                  </pic:nvPicPr>
                  <pic:blipFill rotWithShape="1">
                    <a:blip r:embed="rId86" cstate="print">
                      <a:extLst>
                        <a:ext uri="{28A0092B-C50C-407E-A947-70E740481C1C}">
                          <a14:useLocalDpi xmlns:a14="http://schemas.microsoft.com/office/drawing/2010/main" val="0"/>
                        </a:ext>
                      </a:extLst>
                    </a:blip>
                    <a:srcRect l="9353" r="10481"/>
                    <a:stretch/>
                  </pic:blipFill>
                  <pic:spPr bwMode="auto">
                    <a:xfrm>
                      <a:off x="0" y="0"/>
                      <a:ext cx="1714500" cy="14287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D0810" w:rsidRPr="005E061B">
        <w:t>Introduction</w:t>
      </w:r>
    </w:p>
    <w:p w:rsidR="002D0810" w:rsidRPr="005E061B" w:rsidRDefault="00874266" w:rsidP="002465BB">
      <w:pPr>
        <w:pStyle w:val="BodyCopy"/>
        <w:rPr>
          <w:noProof w:val="0"/>
        </w:rPr>
      </w:pPr>
      <w:r w:rsidRPr="005E061B">
        <w:rPr>
          <w:noProof w:val="0"/>
        </w:rPr>
        <w:t>After trialling or testing the product or service, feedback</w:t>
      </w:r>
      <w:r w:rsidR="002465BB" w:rsidRPr="005E061B">
        <w:rPr>
          <w:noProof w:val="0"/>
        </w:rPr>
        <w:t xml:space="preserve"> </w:t>
      </w:r>
      <w:r w:rsidRPr="005E061B">
        <w:rPr>
          <w:noProof w:val="0"/>
        </w:rPr>
        <w:t>needs to be analysed and changes made if deemed necessary. It is better to alter or fix issues at the trial</w:t>
      </w:r>
      <w:r w:rsidR="002465BB" w:rsidRPr="005E061B">
        <w:rPr>
          <w:noProof w:val="0"/>
        </w:rPr>
        <w:t xml:space="preserve"> </w:t>
      </w:r>
      <w:r w:rsidRPr="005E061B">
        <w:rPr>
          <w:noProof w:val="0"/>
        </w:rPr>
        <w:t>stage rather than when the product or service has been introduced to the market as a whole. It may be difficult</w:t>
      </w:r>
      <w:r w:rsidR="002465BB" w:rsidRPr="005E061B">
        <w:rPr>
          <w:noProof w:val="0"/>
        </w:rPr>
        <w:t xml:space="preserve"> </w:t>
      </w:r>
      <w:r w:rsidRPr="005E061B">
        <w:rPr>
          <w:noProof w:val="0"/>
        </w:rPr>
        <w:t>to accept some of the feedback as a lot of time, effort and</w:t>
      </w:r>
      <w:r w:rsidR="002465BB" w:rsidRPr="005E061B">
        <w:rPr>
          <w:noProof w:val="0"/>
        </w:rPr>
        <w:t xml:space="preserve"> </w:t>
      </w:r>
      <w:r w:rsidRPr="005E061B">
        <w:rPr>
          <w:noProof w:val="0"/>
        </w:rPr>
        <w:t>money may have been spent during the development phase,</w:t>
      </w:r>
      <w:r w:rsidR="002465BB" w:rsidRPr="005E061B">
        <w:rPr>
          <w:noProof w:val="0"/>
        </w:rPr>
        <w:t xml:space="preserve"> </w:t>
      </w:r>
      <w:r w:rsidRPr="005E061B">
        <w:rPr>
          <w:noProof w:val="0"/>
        </w:rPr>
        <w:t>but it is critical to the success of the product or service to stay objective and respond to suggestions and issues as</w:t>
      </w:r>
      <w:r w:rsidR="002465BB" w:rsidRPr="005E061B">
        <w:rPr>
          <w:noProof w:val="0"/>
        </w:rPr>
        <w:t xml:space="preserve"> </w:t>
      </w:r>
      <w:r w:rsidRPr="005E061B">
        <w:rPr>
          <w:noProof w:val="0"/>
        </w:rPr>
        <w:t>required.</w:t>
      </w:r>
    </w:p>
    <w:p w:rsidR="002D0810" w:rsidRPr="005E061B" w:rsidRDefault="00874266" w:rsidP="002465BB">
      <w:pPr>
        <w:pStyle w:val="Heading3"/>
      </w:pPr>
      <w:r w:rsidRPr="005E061B">
        <w:t>Revising products and services</w:t>
      </w:r>
    </w:p>
    <w:p w:rsidR="002D0810" w:rsidRPr="005E061B" w:rsidRDefault="00874266" w:rsidP="002465BB">
      <w:pPr>
        <w:pStyle w:val="BodyCopy"/>
        <w:rPr>
          <w:noProof w:val="0"/>
          <w:szCs w:val="24"/>
        </w:rPr>
      </w:pPr>
      <w:r w:rsidRPr="005E061B">
        <w:rPr>
          <w:noProof w:val="0"/>
          <w:szCs w:val="24"/>
        </w:rPr>
        <w:t xml:space="preserve">The great thing about market testing is that it allows for feedback to be generated and changes to be made based upon real and solid information. </w:t>
      </w:r>
      <w:r w:rsidR="00F414A2" w:rsidRPr="005E061B">
        <w:rPr>
          <w:noProof w:val="0"/>
          <w:szCs w:val="24"/>
        </w:rPr>
        <w:t>Feedback may come from customers, staff, suppliers or other stakeholders who may be affected by the service or product delivery. Revisions may be necessary due to:</w:t>
      </w:r>
    </w:p>
    <w:p w:rsidR="00F414A2" w:rsidRPr="005E061B" w:rsidRDefault="00F414A2" w:rsidP="00F414A2">
      <w:pPr>
        <w:pStyle w:val="Bullet1"/>
      </w:pPr>
      <w:r w:rsidRPr="005E061B">
        <w:t>Operational issues such as staff levels, staff skills and training needs, required equipment</w:t>
      </w:r>
    </w:p>
    <w:p w:rsidR="00F414A2" w:rsidRPr="005E061B" w:rsidRDefault="00F414A2" w:rsidP="00F414A2">
      <w:pPr>
        <w:pStyle w:val="Bullet1"/>
      </w:pPr>
      <w:r w:rsidRPr="005E061B">
        <w:t>Customer likes, dislikes, perceptions and feedback</w:t>
      </w:r>
    </w:p>
    <w:p w:rsidR="00F414A2" w:rsidRPr="005E061B" w:rsidRDefault="00F414A2" w:rsidP="00F414A2">
      <w:pPr>
        <w:pStyle w:val="Bullet1"/>
      </w:pPr>
      <w:r w:rsidRPr="005E061B">
        <w:t>Staff feedback concerning product or service delivery issues</w:t>
      </w:r>
    </w:p>
    <w:p w:rsidR="00F414A2" w:rsidRPr="005E061B" w:rsidRDefault="00F414A2" w:rsidP="00F414A2">
      <w:pPr>
        <w:pStyle w:val="Bullet1"/>
      </w:pPr>
      <w:r w:rsidRPr="005E061B">
        <w:t>Supply issues</w:t>
      </w:r>
    </w:p>
    <w:p w:rsidR="00F414A2" w:rsidRPr="005E061B" w:rsidRDefault="00F414A2" w:rsidP="00F414A2">
      <w:pPr>
        <w:pStyle w:val="Bullet1"/>
      </w:pPr>
      <w:r w:rsidRPr="005E061B">
        <w:t>Cost issues</w:t>
      </w:r>
    </w:p>
    <w:p w:rsidR="00F414A2" w:rsidRPr="005E061B" w:rsidRDefault="00F414A2" w:rsidP="00F414A2">
      <w:pPr>
        <w:pStyle w:val="Bullet1"/>
      </w:pPr>
      <w:r w:rsidRPr="005E061B">
        <w:t xml:space="preserve">Timing issues </w:t>
      </w:r>
    </w:p>
    <w:p w:rsidR="00F414A2" w:rsidRPr="005E061B" w:rsidRDefault="00F414A2" w:rsidP="00F414A2">
      <w:pPr>
        <w:pStyle w:val="Bullet1"/>
      </w:pPr>
      <w:r w:rsidRPr="005E061B">
        <w:t>Product look or design</w:t>
      </w:r>
    </w:p>
    <w:p w:rsidR="00F414A2" w:rsidRPr="005E061B" w:rsidRDefault="00F414A2" w:rsidP="00F414A2">
      <w:pPr>
        <w:pStyle w:val="Bullet1"/>
      </w:pPr>
      <w:r w:rsidRPr="005E061B">
        <w:t>Product or service delivery processes</w:t>
      </w:r>
      <w:r w:rsidR="002465BB" w:rsidRPr="005E061B">
        <w:t>.</w:t>
      </w:r>
    </w:p>
    <w:p w:rsidR="002D0810" w:rsidRPr="005E061B" w:rsidRDefault="00F414A2" w:rsidP="00F414A2">
      <w:pPr>
        <w:pStyle w:val="BodyCopy"/>
        <w:jc w:val="center"/>
        <w:rPr>
          <w:noProof w:val="0"/>
        </w:rPr>
      </w:pPr>
      <w:r w:rsidRPr="005E061B">
        <w:rPr>
          <w:lang w:eastAsia="en-AU"/>
        </w:rPr>
        <w:drawing>
          <wp:anchor distT="0" distB="0" distL="114300" distR="114300" simplePos="0" relativeHeight="251726336" behindDoc="0" locked="0" layoutInCell="1" allowOverlap="1" wp14:anchorId="3662C7AD" wp14:editId="069300FB">
            <wp:simplePos x="0" y="0"/>
            <wp:positionH relativeFrom="column">
              <wp:posOffset>981075</wp:posOffset>
            </wp:positionH>
            <wp:positionV relativeFrom="paragraph">
              <wp:posOffset>273050</wp:posOffset>
            </wp:positionV>
            <wp:extent cx="3524250" cy="200406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opinion1[1].jpg"/>
                    <pic:cNvPicPr/>
                  </pic:nvPicPr>
                  <pic:blipFill>
                    <a:blip r:embed="rId87">
                      <a:extLst>
                        <a:ext uri="{28A0092B-C50C-407E-A947-70E740481C1C}">
                          <a14:useLocalDpi xmlns:a14="http://schemas.microsoft.com/office/drawing/2010/main" val="0"/>
                        </a:ext>
                      </a:extLst>
                    </a:blip>
                    <a:stretch>
                      <a:fillRect/>
                    </a:stretch>
                  </pic:blipFill>
                  <pic:spPr>
                    <a:xfrm>
                      <a:off x="0" y="0"/>
                      <a:ext cx="3524250" cy="2004060"/>
                    </a:xfrm>
                    <a:prstGeom prst="rect">
                      <a:avLst/>
                    </a:prstGeom>
                  </pic:spPr>
                </pic:pic>
              </a:graphicData>
            </a:graphic>
            <wp14:sizeRelH relativeFrom="page">
              <wp14:pctWidth>0</wp14:pctWidth>
            </wp14:sizeRelH>
            <wp14:sizeRelV relativeFrom="page">
              <wp14:pctHeight>0</wp14:pctHeight>
            </wp14:sizeRelV>
          </wp:anchor>
        </w:drawing>
      </w:r>
      <w:r w:rsidR="002D0810" w:rsidRPr="005E061B">
        <w:rPr>
          <w:noProof w:val="0"/>
          <w:lang w:eastAsia="en-AU"/>
        </w:rPr>
        <w:br w:type="page"/>
      </w:r>
    </w:p>
    <w:p w:rsidR="000D10F6" w:rsidRPr="005E061B" w:rsidRDefault="002465BB" w:rsidP="003D13A4">
      <w:pPr>
        <w:pStyle w:val="Heading2"/>
      </w:pPr>
      <w:r w:rsidRPr="005E061B">
        <w:rPr>
          <w:noProof/>
        </w:rPr>
        <w:drawing>
          <wp:anchor distT="0" distB="0" distL="114300" distR="114300" simplePos="0" relativeHeight="251727360" behindDoc="0" locked="0" layoutInCell="1" allowOverlap="1" wp14:anchorId="50995B73" wp14:editId="26562272">
            <wp:simplePos x="0" y="0"/>
            <wp:positionH relativeFrom="column">
              <wp:posOffset>3925570</wp:posOffset>
            </wp:positionH>
            <wp:positionV relativeFrom="paragraph">
              <wp:posOffset>558165</wp:posOffset>
            </wp:positionV>
            <wp:extent cx="1798955" cy="1913890"/>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observacion1[1].gif"/>
                    <pic:cNvPicPr/>
                  </pic:nvPicPr>
                  <pic:blipFill>
                    <a:blip r:embed="rId62">
                      <a:extLst>
                        <a:ext uri="{28A0092B-C50C-407E-A947-70E740481C1C}">
                          <a14:useLocalDpi xmlns:a14="http://schemas.microsoft.com/office/drawing/2010/main" val="0"/>
                        </a:ext>
                      </a:extLst>
                    </a:blip>
                    <a:stretch>
                      <a:fillRect/>
                    </a:stretch>
                  </pic:blipFill>
                  <pic:spPr>
                    <a:xfrm>
                      <a:off x="0" y="0"/>
                      <a:ext cx="1798955" cy="1913890"/>
                    </a:xfrm>
                    <a:prstGeom prst="rect">
                      <a:avLst/>
                    </a:prstGeom>
                  </pic:spPr>
                </pic:pic>
              </a:graphicData>
            </a:graphic>
            <wp14:sizeRelH relativeFrom="page">
              <wp14:pctWidth>0</wp14:pctWidth>
            </wp14:sizeRelH>
            <wp14:sizeRelV relativeFrom="page">
              <wp14:pctHeight>0</wp14:pctHeight>
            </wp14:sizeRelV>
          </wp:anchor>
        </w:drawing>
      </w:r>
      <w:r w:rsidR="002D0810" w:rsidRPr="005E061B">
        <w:t>2.3</w:t>
      </w:r>
      <w:r w:rsidR="002D0810" w:rsidRPr="005E061B">
        <w:tab/>
      </w:r>
      <w:fldSimple w:instr=" REF  Criteria23  \* MERGEFORMAT ">
        <w:sdt>
          <w:sdtPr>
            <w:alias w:val="Criteria23"/>
            <w:tag w:val="Criteria23"/>
            <w:id w:val="548193758"/>
            <w:placeholder>
              <w:docPart w:val="E6E95492E9DD4E108577156134E320AA"/>
            </w:placeholder>
          </w:sdtPr>
          <w:sdtContent>
            <w:r w:rsidR="008930A9" w:rsidRPr="008930A9">
              <w:rPr>
                <w:rStyle w:val="PlaceholderText"/>
                <w:color w:val="45545F"/>
              </w:rPr>
              <w:t xml:space="preserve">Monitor the introduction and implementation </w:t>
            </w:r>
            <w:r w:rsidR="008930A9" w:rsidRPr="005E061B">
              <w:t>of the initiative</w:t>
            </w:r>
          </w:sdtContent>
        </w:sdt>
      </w:fldSimple>
    </w:p>
    <w:p w:rsidR="002D0810" w:rsidRPr="005E061B" w:rsidRDefault="002D0810" w:rsidP="00785EE9">
      <w:pPr>
        <w:pStyle w:val="Heading2"/>
      </w:pPr>
      <w:r w:rsidRPr="005E061B">
        <w:t>Introduction</w:t>
      </w:r>
    </w:p>
    <w:p w:rsidR="00A8424C" w:rsidRPr="005E061B" w:rsidRDefault="00A8424C" w:rsidP="002D0810">
      <w:pPr>
        <w:pStyle w:val="BodyCopy"/>
        <w:rPr>
          <w:noProof w:val="0"/>
          <w:szCs w:val="24"/>
        </w:rPr>
      </w:pPr>
      <w:r w:rsidRPr="005E061B">
        <w:rPr>
          <w:noProof w:val="0"/>
          <w:szCs w:val="24"/>
        </w:rPr>
        <w:t>As has been seen in previous units, it is important to gather</w:t>
      </w:r>
      <w:r w:rsidR="002465BB" w:rsidRPr="005E061B">
        <w:rPr>
          <w:noProof w:val="0"/>
          <w:szCs w:val="24"/>
        </w:rPr>
        <w:t xml:space="preserve"> </w:t>
      </w:r>
      <w:r w:rsidRPr="005E061B">
        <w:rPr>
          <w:noProof w:val="0"/>
          <w:szCs w:val="24"/>
        </w:rPr>
        <w:t>feedback about the product or service that has been implemented. Monitoring the performance of a new product</w:t>
      </w:r>
      <w:r w:rsidR="002465BB" w:rsidRPr="005E061B">
        <w:rPr>
          <w:noProof w:val="0"/>
          <w:szCs w:val="24"/>
        </w:rPr>
        <w:t xml:space="preserve"> </w:t>
      </w:r>
      <w:r w:rsidRPr="005E061B">
        <w:rPr>
          <w:noProof w:val="0"/>
          <w:szCs w:val="24"/>
        </w:rPr>
        <w:t xml:space="preserve">or service is not a one-time </w:t>
      </w:r>
      <w:r w:rsidR="00FC316B" w:rsidRPr="005E061B">
        <w:rPr>
          <w:noProof w:val="0"/>
          <w:szCs w:val="24"/>
        </w:rPr>
        <w:t>activity;</w:t>
      </w:r>
      <w:r w:rsidRPr="005E061B">
        <w:rPr>
          <w:noProof w:val="0"/>
          <w:szCs w:val="24"/>
        </w:rPr>
        <w:t xml:space="preserve"> it needs to be an ongoing</w:t>
      </w:r>
      <w:r w:rsidR="002465BB" w:rsidRPr="005E061B">
        <w:rPr>
          <w:noProof w:val="0"/>
          <w:szCs w:val="24"/>
        </w:rPr>
        <w:t xml:space="preserve"> </w:t>
      </w:r>
      <w:r w:rsidRPr="005E061B">
        <w:rPr>
          <w:noProof w:val="0"/>
          <w:szCs w:val="24"/>
        </w:rPr>
        <w:t>process in order to respond to changes or customer information.</w:t>
      </w:r>
      <w:r w:rsidR="002465BB" w:rsidRPr="005E061B">
        <w:rPr>
          <w:noProof w:val="0"/>
          <w:szCs w:val="24"/>
        </w:rPr>
        <w:t xml:space="preserve"> </w:t>
      </w:r>
      <w:r w:rsidRPr="005E061B">
        <w:rPr>
          <w:noProof w:val="0"/>
          <w:szCs w:val="24"/>
        </w:rPr>
        <w:t>Monitoring and analysing a product or service initiative can take</w:t>
      </w:r>
      <w:r w:rsidR="002465BB" w:rsidRPr="005E061B">
        <w:rPr>
          <w:noProof w:val="0"/>
          <w:szCs w:val="24"/>
        </w:rPr>
        <w:t xml:space="preserve"> </w:t>
      </w:r>
      <w:r w:rsidRPr="005E061B">
        <w:rPr>
          <w:noProof w:val="0"/>
          <w:szCs w:val="24"/>
        </w:rPr>
        <w:t>many forms and it is important to get information and feedback from a variety of sources.</w:t>
      </w:r>
    </w:p>
    <w:p w:rsidR="002D0810" w:rsidRPr="005E061B" w:rsidRDefault="00A8424C" w:rsidP="002D0810">
      <w:pPr>
        <w:pStyle w:val="Heading3"/>
      </w:pPr>
      <w:r w:rsidRPr="005E061B">
        <w:t>Monitoring product and service performance</w:t>
      </w:r>
    </w:p>
    <w:p w:rsidR="00A8424C" w:rsidRPr="005E061B" w:rsidRDefault="002465BB" w:rsidP="006B710F">
      <w:pPr>
        <w:pStyle w:val="BodyCopy"/>
        <w:rPr>
          <w:noProof w:val="0"/>
        </w:rPr>
      </w:pPr>
      <w:r w:rsidRPr="005E061B">
        <w:rPr>
          <w:lang w:eastAsia="en-AU"/>
        </w:rPr>
        <w:drawing>
          <wp:anchor distT="0" distB="0" distL="114300" distR="114300" simplePos="0" relativeHeight="251728384" behindDoc="0" locked="0" layoutInCell="1" allowOverlap="1" wp14:anchorId="517436D2" wp14:editId="7267F419">
            <wp:simplePos x="0" y="0"/>
            <wp:positionH relativeFrom="column">
              <wp:posOffset>0</wp:posOffset>
            </wp:positionH>
            <wp:positionV relativeFrom="paragraph">
              <wp:posOffset>635</wp:posOffset>
            </wp:positionV>
            <wp:extent cx="2489200" cy="1659890"/>
            <wp:effectExtent l="0" t="0" r="6350" b="0"/>
            <wp:wrapSquare wrapText="bothSides"/>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190955519.jpg"/>
                    <pic:cNvPicPr/>
                  </pic:nvPicPr>
                  <pic:blipFill>
                    <a:blip r:embed="rId88" cstate="print">
                      <a:extLst>
                        <a:ext uri="{28A0092B-C50C-407E-A947-70E740481C1C}">
                          <a14:useLocalDpi xmlns:a14="http://schemas.microsoft.com/office/drawing/2010/main" val="0"/>
                        </a:ext>
                      </a:extLst>
                    </a:blip>
                    <a:stretch>
                      <a:fillRect/>
                    </a:stretch>
                  </pic:blipFill>
                  <pic:spPr>
                    <a:xfrm>
                      <a:off x="0" y="0"/>
                      <a:ext cx="2489200" cy="1659890"/>
                    </a:xfrm>
                    <a:prstGeom prst="rect">
                      <a:avLst/>
                    </a:prstGeom>
                  </pic:spPr>
                </pic:pic>
              </a:graphicData>
            </a:graphic>
            <wp14:sizeRelH relativeFrom="page">
              <wp14:pctWidth>0</wp14:pctWidth>
            </wp14:sizeRelH>
            <wp14:sizeRelV relativeFrom="page">
              <wp14:pctHeight>0</wp14:pctHeight>
            </wp14:sizeRelV>
          </wp:anchor>
        </w:drawing>
      </w:r>
      <w:r w:rsidR="006B710F" w:rsidRPr="005E061B">
        <w:rPr>
          <w:noProof w:val="0"/>
        </w:rPr>
        <w:t xml:space="preserve">Feedback regarding the introduction of a new product or service can come from many sources but it is important that a system has been developed to collect feedback. Information about a product or service performance could be first gathered through personal observation. Observing the product or service delivery in action enables issues and challenges to be seen and solutions developed. Feedback from staff and customers can be sought through interviews, focus groups, feedback questionnaires and meetings. </w:t>
      </w:r>
    </w:p>
    <w:p w:rsidR="006B710F" w:rsidRPr="005E061B" w:rsidRDefault="006B710F" w:rsidP="006B710F">
      <w:pPr>
        <w:pStyle w:val="BodyCopy"/>
        <w:rPr>
          <w:noProof w:val="0"/>
        </w:rPr>
      </w:pPr>
      <w:r w:rsidRPr="005E061B">
        <w:rPr>
          <w:noProof w:val="0"/>
        </w:rPr>
        <w:t xml:space="preserve">Feedback needs to be collected over a period of time to be able to make an informed decision about the success or failure of a new product or service. Analysing internal data that has been collected can provide evidence of the effectiveness of a new product or service and the data could be collected from numerous areas. Financial data could be analysed to look at costs, revenue and profit from new product or service introduction. Bookings, enquiries, visitor numbers could be analysed to determine if the new product or service is </w:t>
      </w:r>
      <w:r w:rsidR="005E061B" w:rsidRPr="005E061B">
        <w:rPr>
          <w:noProof w:val="0"/>
        </w:rPr>
        <w:t>performing</w:t>
      </w:r>
      <w:r w:rsidRPr="005E061B">
        <w:rPr>
          <w:noProof w:val="0"/>
        </w:rPr>
        <w:t xml:space="preserve"> successfully. </w:t>
      </w:r>
    </w:p>
    <w:p w:rsidR="00F13583" w:rsidRPr="005E061B" w:rsidRDefault="00F13583" w:rsidP="006B710F">
      <w:pPr>
        <w:pStyle w:val="BodyCopy"/>
        <w:rPr>
          <w:noProof w:val="0"/>
        </w:rPr>
      </w:pPr>
      <w:r w:rsidRPr="005E061B">
        <w:rPr>
          <w:noProof w:val="0"/>
        </w:rPr>
        <w:t xml:space="preserve">After analysing the </w:t>
      </w:r>
      <w:r w:rsidR="005E061B" w:rsidRPr="005E061B">
        <w:rPr>
          <w:noProof w:val="0"/>
        </w:rPr>
        <w:t>relevant</w:t>
      </w:r>
      <w:r w:rsidRPr="005E061B">
        <w:rPr>
          <w:noProof w:val="0"/>
        </w:rPr>
        <w:t xml:space="preserve"> data, a decision may need to be made regarding whether to continue with the product or service, or if changes need to be made. Changes could be related to cost increases due to external factors that were not anticipated or skills gaps with staff. This information could come from staff or customer surveys and feedback forms. </w:t>
      </w:r>
    </w:p>
    <w:p w:rsidR="00F13583" w:rsidRPr="005E061B" w:rsidRDefault="00F13583" w:rsidP="006B710F">
      <w:pPr>
        <w:pStyle w:val="BodyCopy"/>
        <w:rPr>
          <w:noProof w:val="0"/>
        </w:rPr>
      </w:pPr>
      <w:r w:rsidRPr="005E061B">
        <w:rPr>
          <w:noProof w:val="0"/>
        </w:rPr>
        <w:t xml:space="preserve">Below is an example of a customer feedback survey relating to a </w:t>
      </w:r>
      <w:proofErr w:type="gramStart"/>
      <w:r w:rsidRPr="005E061B">
        <w:rPr>
          <w:noProof w:val="0"/>
        </w:rPr>
        <w:t>product.</w:t>
      </w:r>
      <w:proofErr w:type="gramEnd"/>
      <w:r w:rsidRPr="005E061B">
        <w:rPr>
          <w:noProof w:val="0"/>
        </w:rPr>
        <w:t xml:space="preserve"> </w:t>
      </w:r>
    </w:p>
    <w:p w:rsidR="00E35221" w:rsidRPr="005E061B" w:rsidRDefault="00E35221" w:rsidP="00E35221">
      <w:pPr>
        <w:pStyle w:val="ActivityHead"/>
        <w:rPr>
          <w:rStyle w:val="BodyCopyBoldChar1"/>
          <w:b/>
          <w:noProof w:val="0"/>
          <w:szCs w:val="28"/>
        </w:rPr>
      </w:pPr>
      <w:r w:rsidRPr="005E061B">
        <w:rPr>
          <w:rStyle w:val="BodyCopyBoldChar1"/>
          <w:b/>
          <w:noProof w:val="0"/>
          <w:szCs w:val="28"/>
        </w:rPr>
        <w:t>Activity</w:t>
      </w:r>
    </w:p>
    <w:p w:rsidR="00E35221" w:rsidRPr="005E061B" w:rsidRDefault="00F13583" w:rsidP="002375AD">
      <w:pPr>
        <w:pStyle w:val="BodyCopy"/>
        <w:spacing w:before="360" w:after="120"/>
        <w:rPr>
          <w:noProof w:val="0"/>
        </w:rPr>
      </w:pPr>
      <w:r w:rsidRPr="005E061B">
        <w:rPr>
          <w:noProof w:val="0"/>
        </w:rPr>
        <w:t>Think about a product or service you use regularly, and complete the survey by circling the appropriate response. Discuss any ideas with your group.</w:t>
      </w:r>
    </w:p>
    <w:p w:rsidR="0018662C" w:rsidRPr="005E061B" w:rsidRDefault="0018662C" w:rsidP="0018662C">
      <w:pPr>
        <w:pStyle w:val="ActivityBottom"/>
        <w:rPr>
          <w:noProof w:val="0"/>
        </w:rPr>
      </w:pPr>
    </w:p>
    <w:p w:rsidR="00E35221" w:rsidRPr="005E061B" w:rsidRDefault="00E35221">
      <w:pPr>
        <w:rPr>
          <w:rFonts w:ascii="Helvetica" w:eastAsia="Calibri" w:hAnsi="Helvetica" w:cs="Calibri"/>
          <w:szCs w:val="16"/>
          <w:lang w:eastAsia="ar-SA"/>
        </w:rPr>
      </w:pPr>
      <w:r w:rsidRPr="005E061B">
        <w:br w:type="page"/>
      </w:r>
    </w:p>
    <w:p w:rsidR="00A8424C" w:rsidRPr="005E061B" w:rsidRDefault="00A8424C" w:rsidP="00E35221">
      <w:pPr>
        <w:pStyle w:val="BodyCopy"/>
        <w:rPr>
          <w:noProof w:val="0"/>
        </w:rPr>
      </w:pPr>
      <w:r w:rsidRPr="005E061B">
        <w:rPr>
          <w:noProof w:val="0"/>
        </w:rPr>
        <w:t>Dear Customer:</w:t>
      </w:r>
    </w:p>
    <w:p w:rsidR="00A8424C" w:rsidRPr="005E061B" w:rsidRDefault="00A8424C" w:rsidP="00E35221">
      <w:pPr>
        <w:pStyle w:val="BodyCopy"/>
        <w:rPr>
          <w:noProof w:val="0"/>
        </w:rPr>
      </w:pPr>
      <w:r w:rsidRPr="005E061B">
        <w:rPr>
          <w:noProof w:val="0"/>
        </w:rPr>
        <w:t>Thank you for giving us the opportunity to better serve you. Please help us by taking a few minutes to tell us about the service that you have received so far. We appreciate your business and want to make sure we meet your expectations. Attached, you will find a coupon good for …… We hope that you will accept this as a token of our good will.</w:t>
      </w:r>
    </w:p>
    <w:p w:rsidR="00A8424C" w:rsidRPr="005E061B" w:rsidRDefault="00A8424C" w:rsidP="00E35221">
      <w:pPr>
        <w:pStyle w:val="BodyCopy"/>
        <w:rPr>
          <w:noProof w:val="0"/>
        </w:rPr>
      </w:pPr>
      <w:r w:rsidRPr="005E061B">
        <w:rPr>
          <w:noProof w:val="0"/>
        </w:rPr>
        <w:t>Sincerely, [MANAGER_NAME] Manager</w:t>
      </w:r>
    </w:p>
    <w:tbl>
      <w:tblPr>
        <w:tblW w:w="8781" w:type="dxa"/>
        <w:tblInd w:w="8" w:type="dxa"/>
        <w:tblLayout w:type="fixed"/>
        <w:tblCellMar>
          <w:left w:w="0" w:type="dxa"/>
          <w:right w:w="0" w:type="dxa"/>
        </w:tblCellMar>
        <w:tblLook w:val="0000" w:firstRow="0" w:lastRow="0" w:firstColumn="0" w:lastColumn="0" w:noHBand="0" w:noVBand="0"/>
      </w:tblPr>
      <w:tblGrid>
        <w:gridCol w:w="558"/>
        <w:gridCol w:w="3401"/>
        <w:gridCol w:w="1134"/>
        <w:gridCol w:w="70"/>
        <w:gridCol w:w="1206"/>
        <w:gridCol w:w="1135"/>
        <w:gridCol w:w="70"/>
        <w:gridCol w:w="1207"/>
      </w:tblGrid>
      <w:tr w:rsidR="00BF5A76" w:rsidRPr="005E061B" w:rsidTr="003F026E">
        <w:trPr>
          <w:trHeight w:val="567"/>
        </w:trPr>
        <w:tc>
          <w:tcPr>
            <w:tcW w:w="8781" w:type="dxa"/>
            <w:gridSpan w:val="8"/>
          </w:tcPr>
          <w:p w:rsidR="00BF5A76" w:rsidRPr="005E061B" w:rsidRDefault="00BF5A76" w:rsidP="00E35221">
            <w:pPr>
              <w:pStyle w:val="BodyCopy"/>
              <w:spacing w:after="80"/>
              <w:rPr>
                <w:b/>
                <w:noProof w:val="0"/>
              </w:rPr>
            </w:pPr>
            <w:r w:rsidRPr="005E061B">
              <w:rPr>
                <w:b/>
                <w:noProof w:val="0"/>
              </w:rPr>
              <w:t>How often do you typically use the product?</w:t>
            </w:r>
          </w:p>
        </w:tc>
      </w:tr>
      <w:tr w:rsidR="00E35221" w:rsidRPr="005E061B" w:rsidTr="003F026E">
        <w:trPr>
          <w:trHeight w:val="510"/>
        </w:trPr>
        <w:tc>
          <w:tcPr>
            <w:tcW w:w="559" w:type="dxa"/>
          </w:tcPr>
          <w:p w:rsidR="00E35221" w:rsidRPr="005E061B" w:rsidRDefault="00E35221" w:rsidP="00E35221">
            <w:pPr>
              <w:pStyle w:val="BodyCopy"/>
              <w:spacing w:after="80"/>
              <w:rPr>
                <w:noProof w:val="0"/>
              </w:rPr>
            </w:pPr>
            <w:r w:rsidRPr="005E061B">
              <w:rPr>
                <w:noProof w:val="0"/>
              </w:rPr>
              <w:fldChar w:fldCharType="begin">
                <w:ffData>
                  <w:name w:val="Check1"/>
                  <w:enabled/>
                  <w:calcOnExit w:val="0"/>
                  <w:checkBox>
                    <w:sizeAuto/>
                    <w:default w:val="0"/>
                  </w:checkBox>
                </w:ffData>
              </w:fldChar>
            </w:r>
            <w:r w:rsidRPr="005E061B">
              <w:rPr>
                <w:noProof w:val="0"/>
              </w:rPr>
              <w:instrText xml:space="preserve"> FORMCHECKBOX </w:instrText>
            </w:r>
            <w:r w:rsidR="00404A65">
              <w:rPr>
                <w:noProof w:val="0"/>
              </w:rPr>
            </w:r>
            <w:r w:rsidR="00404A65">
              <w:rPr>
                <w:noProof w:val="0"/>
              </w:rPr>
              <w:fldChar w:fldCharType="separate"/>
            </w:r>
            <w:r w:rsidRPr="005E061B">
              <w:rPr>
                <w:noProof w:val="0"/>
              </w:rPr>
              <w:fldChar w:fldCharType="end"/>
            </w:r>
          </w:p>
        </w:tc>
        <w:tc>
          <w:tcPr>
            <w:tcW w:w="8222" w:type="dxa"/>
            <w:gridSpan w:val="7"/>
            <w:tcMar>
              <w:top w:w="113" w:type="dxa"/>
              <w:left w:w="57" w:type="dxa"/>
              <w:bottom w:w="113" w:type="dxa"/>
              <w:right w:w="57" w:type="dxa"/>
            </w:tcMar>
          </w:tcPr>
          <w:p w:rsidR="00E35221" w:rsidRPr="005E061B" w:rsidRDefault="00E35221" w:rsidP="00E35221">
            <w:pPr>
              <w:pStyle w:val="BodyCopy"/>
              <w:spacing w:after="80"/>
              <w:rPr>
                <w:b/>
                <w:noProof w:val="0"/>
              </w:rPr>
            </w:pPr>
            <w:r w:rsidRPr="005E061B">
              <w:rPr>
                <w:b/>
                <w:noProof w:val="0"/>
              </w:rPr>
              <w:t>Once a year</w:t>
            </w:r>
          </w:p>
        </w:tc>
      </w:tr>
      <w:tr w:rsidR="00E35221" w:rsidRPr="005E061B" w:rsidTr="003F026E">
        <w:trPr>
          <w:trHeight w:val="510"/>
        </w:trPr>
        <w:tc>
          <w:tcPr>
            <w:tcW w:w="559" w:type="dxa"/>
          </w:tcPr>
          <w:p w:rsidR="00E35221" w:rsidRPr="005E061B" w:rsidRDefault="00E35221" w:rsidP="00E35221">
            <w:pPr>
              <w:pStyle w:val="BodyCopy"/>
              <w:spacing w:after="80"/>
              <w:rPr>
                <w:noProof w:val="0"/>
              </w:rPr>
            </w:pPr>
            <w:r w:rsidRPr="005E061B">
              <w:rPr>
                <w:noProof w:val="0"/>
              </w:rPr>
              <w:fldChar w:fldCharType="begin">
                <w:ffData>
                  <w:name w:val="Check1"/>
                  <w:enabled/>
                  <w:calcOnExit w:val="0"/>
                  <w:checkBox>
                    <w:sizeAuto/>
                    <w:default w:val="0"/>
                  </w:checkBox>
                </w:ffData>
              </w:fldChar>
            </w:r>
            <w:r w:rsidRPr="005E061B">
              <w:rPr>
                <w:noProof w:val="0"/>
              </w:rPr>
              <w:instrText xml:space="preserve"> FORMCHECKBOX </w:instrText>
            </w:r>
            <w:r w:rsidR="00404A65">
              <w:rPr>
                <w:noProof w:val="0"/>
              </w:rPr>
            </w:r>
            <w:r w:rsidR="00404A65">
              <w:rPr>
                <w:noProof w:val="0"/>
              </w:rPr>
              <w:fldChar w:fldCharType="separate"/>
            </w:r>
            <w:r w:rsidRPr="005E061B">
              <w:rPr>
                <w:noProof w:val="0"/>
              </w:rPr>
              <w:fldChar w:fldCharType="end"/>
            </w:r>
          </w:p>
        </w:tc>
        <w:tc>
          <w:tcPr>
            <w:tcW w:w="8222" w:type="dxa"/>
            <w:gridSpan w:val="7"/>
            <w:tcMar>
              <w:top w:w="113" w:type="dxa"/>
              <w:left w:w="57" w:type="dxa"/>
              <w:bottom w:w="113" w:type="dxa"/>
              <w:right w:w="57" w:type="dxa"/>
            </w:tcMar>
          </w:tcPr>
          <w:p w:rsidR="00E35221" w:rsidRPr="005E061B" w:rsidRDefault="00E35221" w:rsidP="00E35221">
            <w:pPr>
              <w:pStyle w:val="BodyCopy"/>
              <w:spacing w:after="80"/>
              <w:rPr>
                <w:b/>
                <w:noProof w:val="0"/>
              </w:rPr>
            </w:pPr>
            <w:r w:rsidRPr="005E061B">
              <w:rPr>
                <w:b/>
                <w:noProof w:val="0"/>
              </w:rPr>
              <w:t>Daily</w:t>
            </w:r>
          </w:p>
        </w:tc>
      </w:tr>
      <w:tr w:rsidR="00E35221" w:rsidRPr="005E061B" w:rsidTr="003F026E">
        <w:trPr>
          <w:trHeight w:val="510"/>
        </w:trPr>
        <w:tc>
          <w:tcPr>
            <w:tcW w:w="559" w:type="dxa"/>
          </w:tcPr>
          <w:p w:rsidR="00E35221" w:rsidRPr="005E061B" w:rsidRDefault="00E35221" w:rsidP="00E35221">
            <w:pPr>
              <w:pStyle w:val="BodyCopy"/>
              <w:spacing w:after="80"/>
              <w:rPr>
                <w:noProof w:val="0"/>
              </w:rPr>
            </w:pPr>
            <w:r w:rsidRPr="005E061B">
              <w:rPr>
                <w:noProof w:val="0"/>
              </w:rPr>
              <w:fldChar w:fldCharType="begin">
                <w:ffData>
                  <w:name w:val="Check1"/>
                  <w:enabled/>
                  <w:calcOnExit w:val="0"/>
                  <w:checkBox>
                    <w:sizeAuto/>
                    <w:default w:val="0"/>
                  </w:checkBox>
                </w:ffData>
              </w:fldChar>
            </w:r>
            <w:r w:rsidRPr="005E061B">
              <w:rPr>
                <w:noProof w:val="0"/>
              </w:rPr>
              <w:instrText xml:space="preserve"> FORMCHECKBOX </w:instrText>
            </w:r>
            <w:r w:rsidR="00404A65">
              <w:rPr>
                <w:noProof w:val="0"/>
              </w:rPr>
            </w:r>
            <w:r w:rsidR="00404A65">
              <w:rPr>
                <w:noProof w:val="0"/>
              </w:rPr>
              <w:fldChar w:fldCharType="separate"/>
            </w:r>
            <w:r w:rsidRPr="005E061B">
              <w:rPr>
                <w:noProof w:val="0"/>
              </w:rPr>
              <w:fldChar w:fldCharType="end"/>
            </w:r>
          </w:p>
        </w:tc>
        <w:tc>
          <w:tcPr>
            <w:tcW w:w="8222" w:type="dxa"/>
            <w:gridSpan w:val="7"/>
            <w:tcMar>
              <w:top w:w="113" w:type="dxa"/>
              <w:left w:w="57" w:type="dxa"/>
              <w:bottom w:w="113" w:type="dxa"/>
              <w:right w:w="57" w:type="dxa"/>
            </w:tcMar>
          </w:tcPr>
          <w:p w:rsidR="00E35221" w:rsidRPr="005E061B" w:rsidRDefault="00E35221" w:rsidP="00E35221">
            <w:pPr>
              <w:pStyle w:val="BodyCopy"/>
              <w:spacing w:after="80"/>
              <w:rPr>
                <w:b/>
                <w:noProof w:val="0"/>
              </w:rPr>
            </w:pPr>
            <w:r w:rsidRPr="005E061B">
              <w:rPr>
                <w:b/>
                <w:noProof w:val="0"/>
              </w:rPr>
              <w:t>Weekly</w:t>
            </w:r>
          </w:p>
        </w:tc>
      </w:tr>
      <w:tr w:rsidR="00E35221" w:rsidRPr="005E061B" w:rsidTr="003F026E">
        <w:trPr>
          <w:trHeight w:val="510"/>
        </w:trPr>
        <w:tc>
          <w:tcPr>
            <w:tcW w:w="559" w:type="dxa"/>
          </w:tcPr>
          <w:p w:rsidR="00E35221" w:rsidRPr="005E061B" w:rsidRDefault="00E35221" w:rsidP="00E35221">
            <w:pPr>
              <w:pStyle w:val="BodyCopy"/>
              <w:spacing w:after="80"/>
              <w:rPr>
                <w:noProof w:val="0"/>
              </w:rPr>
            </w:pPr>
            <w:r w:rsidRPr="005E061B">
              <w:rPr>
                <w:noProof w:val="0"/>
              </w:rPr>
              <w:fldChar w:fldCharType="begin">
                <w:ffData>
                  <w:name w:val="Check1"/>
                  <w:enabled/>
                  <w:calcOnExit w:val="0"/>
                  <w:checkBox>
                    <w:sizeAuto/>
                    <w:default w:val="0"/>
                  </w:checkBox>
                </w:ffData>
              </w:fldChar>
            </w:r>
            <w:r w:rsidRPr="005E061B">
              <w:rPr>
                <w:noProof w:val="0"/>
              </w:rPr>
              <w:instrText xml:space="preserve"> FORMCHECKBOX </w:instrText>
            </w:r>
            <w:r w:rsidR="00404A65">
              <w:rPr>
                <w:noProof w:val="0"/>
              </w:rPr>
            </w:r>
            <w:r w:rsidR="00404A65">
              <w:rPr>
                <w:noProof w:val="0"/>
              </w:rPr>
              <w:fldChar w:fldCharType="separate"/>
            </w:r>
            <w:r w:rsidRPr="005E061B">
              <w:rPr>
                <w:noProof w:val="0"/>
              </w:rPr>
              <w:fldChar w:fldCharType="end"/>
            </w:r>
          </w:p>
        </w:tc>
        <w:tc>
          <w:tcPr>
            <w:tcW w:w="8222" w:type="dxa"/>
            <w:gridSpan w:val="7"/>
            <w:tcMar>
              <w:top w:w="113" w:type="dxa"/>
              <w:left w:w="57" w:type="dxa"/>
              <w:bottom w:w="113" w:type="dxa"/>
              <w:right w:w="57" w:type="dxa"/>
            </w:tcMar>
          </w:tcPr>
          <w:p w:rsidR="00E35221" w:rsidRPr="005E061B" w:rsidRDefault="00E35221" w:rsidP="00E35221">
            <w:pPr>
              <w:pStyle w:val="BodyCopy"/>
              <w:spacing w:after="80"/>
              <w:rPr>
                <w:b/>
                <w:noProof w:val="0"/>
              </w:rPr>
            </w:pPr>
            <w:r w:rsidRPr="005E061B">
              <w:rPr>
                <w:b/>
                <w:noProof w:val="0"/>
              </w:rPr>
              <w:t>Once a month</w:t>
            </w:r>
          </w:p>
        </w:tc>
      </w:tr>
      <w:tr w:rsidR="00E35221" w:rsidRPr="005E061B" w:rsidTr="003F026E">
        <w:trPr>
          <w:trHeight w:val="510"/>
        </w:trPr>
        <w:tc>
          <w:tcPr>
            <w:tcW w:w="559" w:type="dxa"/>
          </w:tcPr>
          <w:p w:rsidR="00E35221" w:rsidRPr="005E061B" w:rsidRDefault="00E35221" w:rsidP="00E35221">
            <w:pPr>
              <w:pStyle w:val="BodyCopy"/>
              <w:spacing w:after="80"/>
              <w:rPr>
                <w:noProof w:val="0"/>
              </w:rPr>
            </w:pPr>
            <w:r w:rsidRPr="005E061B">
              <w:rPr>
                <w:noProof w:val="0"/>
              </w:rPr>
              <w:fldChar w:fldCharType="begin">
                <w:ffData>
                  <w:name w:val="Check1"/>
                  <w:enabled/>
                  <w:calcOnExit w:val="0"/>
                  <w:checkBox>
                    <w:sizeAuto/>
                    <w:default w:val="0"/>
                  </w:checkBox>
                </w:ffData>
              </w:fldChar>
            </w:r>
            <w:r w:rsidRPr="005E061B">
              <w:rPr>
                <w:noProof w:val="0"/>
              </w:rPr>
              <w:instrText xml:space="preserve"> FORMCHECKBOX </w:instrText>
            </w:r>
            <w:r w:rsidR="00404A65">
              <w:rPr>
                <w:noProof w:val="0"/>
              </w:rPr>
            </w:r>
            <w:r w:rsidR="00404A65">
              <w:rPr>
                <w:noProof w:val="0"/>
              </w:rPr>
              <w:fldChar w:fldCharType="separate"/>
            </w:r>
            <w:r w:rsidRPr="005E061B">
              <w:rPr>
                <w:noProof w:val="0"/>
              </w:rPr>
              <w:fldChar w:fldCharType="end"/>
            </w:r>
          </w:p>
        </w:tc>
        <w:tc>
          <w:tcPr>
            <w:tcW w:w="8222" w:type="dxa"/>
            <w:gridSpan w:val="7"/>
            <w:tcMar>
              <w:top w:w="113" w:type="dxa"/>
              <w:left w:w="57" w:type="dxa"/>
              <w:bottom w:w="113" w:type="dxa"/>
              <w:right w:w="57" w:type="dxa"/>
            </w:tcMar>
          </w:tcPr>
          <w:p w:rsidR="00E35221" w:rsidRPr="005E061B" w:rsidRDefault="00E35221" w:rsidP="00E35221">
            <w:pPr>
              <w:pStyle w:val="BodyCopy"/>
              <w:spacing w:after="80"/>
              <w:rPr>
                <w:b/>
                <w:noProof w:val="0"/>
              </w:rPr>
            </w:pPr>
            <w:r w:rsidRPr="005E061B">
              <w:rPr>
                <w:b/>
                <w:noProof w:val="0"/>
              </w:rPr>
              <w:t>Every 2-3 months</w:t>
            </w:r>
          </w:p>
        </w:tc>
      </w:tr>
      <w:tr w:rsidR="00E35221" w:rsidRPr="005E061B" w:rsidTr="003F026E">
        <w:trPr>
          <w:trHeight w:val="510"/>
        </w:trPr>
        <w:tc>
          <w:tcPr>
            <w:tcW w:w="559" w:type="dxa"/>
          </w:tcPr>
          <w:p w:rsidR="00E35221" w:rsidRPr="005E061B" w:rsidRDefault="00E35221" w:rsidP="00E35221">
            <w:pPr>
              <w:pStyle w:val="BodyCopy"/>
              <w:spacing w:after="80"/>
              <w:rPr>
                <w:noProof w:val="0"/>
              </w:rPr>
            </w:pPr>
            <w:r w:rsidRPr="005E061B">
              <w:rPr>
                <w:noProof w:val="0"/>
              </w:rPr>
              <w:fldChar w:fldCharType="begin">
                <w:ffData>
                  <w:name w:val="Check1"/>
                  <w:enabled/>
                  <w:calcOnExit w:val="0"/>
                  <w:checkBox>
                    <w:sizeAuto/>
                    <w:default w:val="0"/>
                  </w:checkBox>
                </w:ffData>
              </w:fldChar>
            </w:r>
            <w:r w:rsidRPr="005E061B">
              <w:rPr>
                <w:noProof w:val="0"/>
              </w:rPr>
              <w:instrText xml:space="preserve"> FORMCHECKBOX </w:instrText>
            </w:r>
            <w:r w:rsidR="00404A65">
              <w:rPr>
                <w:noProof w:val="0"/>
              </w:rPr>
            </w:r>
            <w:r w:rsidR="00404A65">
              <w:rPr>
                <w:noProof w:val="0"/>
              </w:rPr>
              <w:fldChar w:fldCharType="separate"/>
            </w:r>
            <w:r w:rsidRPr="005E061B">
              <w:rPr>
                <w:noProof w:val="0"/>
              </w:rPr>
              <w:fldChar w:fldCharType="end"/>
            </w:r>
          </w:p>
        </w:tc>
        <w:tc>
          <w:tcPr>
            <w:tcW w:w="8222" w:type="dxa"/>
            <w:gridSpan w:val="7"/>
            <w:tcMar>
              <w:top w:w="113" w:type="dxa"/>
              <w:left w:w="57" w:type="dxa"/>
              <w:bottom w:w="113" w:type="dxa"/>
              <w:right w:w="57" w:type="dxa"/>
            </w:tcMar>
          </w:tcPr>
          <w:p w:rsidR="00E35221" w:rsidRPr="005E061B" w:rsidRDefault="00E35221" w:rsidP="00E35221">
            <w:pPr>
              <w:pStyle w:val="BodyCopy"/>
              <w:spacing w:after="80"/>
              <w:rPr>
                <w:b/>
                <w:noProof w:val="0"/>
              </w:rPr>
            </w:pPr>
            <w:r w:rsidRPr="005E061B">
              <w:rPr>
                <w:b/>
                <w:noProof w:val="0"/>
              </w:rPr>
              <w:t>2 – 3 times a year less often</w:t>
            </w:r>
          </w:p>
        </w:tc>
      </w:tr>
      <w:tr w:rsidR="00E35221" w:rsidRPr="005E061B" w:rsidTr="003F026E">
        <w:trPr>
          <w:trHeight w:val="510"/>
        </w:trPr>
        <w:tc>
          <w:tcPr>
            <w:tcW w:w="559" w:type="dxa"/>
          </w:tcPr>
          <w:p w:rsidR="00E35221" w:rsidRPr="005E061B" w:rsidRDefault="00E35221" w:rsidP="00E35221">
            <w:pPr>
              <w:pStyle w:val="BodyCopy"/>
              <w:spacing w:after="80"/>
              <w:rPr>
                <w:noProof w:val="0"/>
              </w:rPr>
            </w:pPr>
            <w:r w:rsidRPr="005E061B">
              <w:rPr>
                <w:noProof w:val="0"/>
              </w:rPr>
              <w:fldChar w:fldCharType="begin">
                <w:ffData>
                  <w:name w:val="Check1"/>
                  <w:enabled/>
                  <w:calcOnExit w:val="0"/>
                  <w:checkBox>
                    <w:sizeAuto/>
                    <w:default w:val="0"/>
                  </w:checkBox>
                </w:ffData>
              </w:fldChar>
            </w:r>
            <w:r w:rsidRPr="005E061B">
              <w:rPr>
                <w:noProof w:val="0"/>
              </w:rPr>
              <w:instrText xml:space="preserve"> FORMCHECKBOX </w:instrText>
            </w:r>
            <w:r w:rsidR="00404A65">
              <w:rPr>
                <w:noProof w:val="0"/>
              </w:rPr>
            </w:r>
            <w:r w:rsidR="00404A65">
              <w:rPr>
                <w:noProof w:val="0"/>
              </w:rPr>
              <w:fldChar w:fldCharType="separate"/>
            </w:r>
            <w:r w:rsidRPr="005E061B">
              <w:rPr>
                <w:noProof w:val="0"/>
              </w:rPr>
              <w:fldChar w:fldCharType="end"/>
            </w:r>
          </w:p>
        </w:tc>
        <w:tc>
          <w:tcPr>
            <w:tcW w:w="8222" w:type="dxa"/>
            <w:gridSpan w:val="7"/>
            <w:tcMar>
              <w:top w:w="113" w:type="dxa"/>
              <w:left w:w="57" w:type="dxa"/>
              <w:bottom w:w="113" w:type="dxa"/>
              <w:right w:w="57" w:type="dxa"/>
            </w:tcMar>
          </w:tcPr>
          <w:p w:rsidR="00E35221" w:rsidRPr="005E061B" w:rsidRDefault="00E35221" w:rsidP="00E35221">
            <w:pPr>
              <w:pStyle w:val="BodyCopy"/>
              <w:spacing w:after="80"/>
              <w:rPr>
                <w:b/>
                <w:noProof w:val="0"/>
              </w:rPr>
            </w:pPr>
            <w:r w:rsidRPr="005E061B">
              <w:rPr>
                <w:b/>
                <w:noProof w:val="0"/>
              </w:rPr>
              <w:t>Do not use</w:t>
            </w:r>
            <w:r w:rsidR="002375AD">
              <w:rPr>
                <w:b/>
                <w:noProof w:val="0"/>
              </w:rPr>
              <w:br/>
            </w:r>
          </w:p>
        </w:tc>
      </w:tr>
      <w:tr w:rsidR="00BF5A76" w:rsidRPr="005E061B" w:rsidTr="003F026E">
        <w:trPr>
          <w:trHeight w:val="567"/>
        </w:trPr>
        <w:tc>
          <w:tcPr>
            <w:tcW w:w="8781" w:type="dxa"/>
            <w:gridSpan w:val="8"/>
          </w:tcPr>
          <w:p w:rsidR="00BF5A76" w:rsidRPr="005E061B" w:rsidRDefault="00BF5A76" w:rsidP="00BF5A76">
            <w:pPr>
              <w:pStyle w:val="BodyCopy"/>
              <w:rPr>
                <w:noProof w:val="0"/>
                <w:szCs w:val="24"/>
              </w:rPr>
            </w:pPr>
            <w:r w:rsidRPr="005E061B">
              <w:rPr>
                <w:b/>
                <w:bCs/>
                <w:noProof w:val="0"/>
                <w:szCs w:val="24"/>
              </w:rPr>
              <w:t>How did your [PRODUCT] perform?</w:t>
            </w:r>
          </w:p>
        </w:tc>
      </w:tr>
      <w:tr w:rsidR="00B229C9" w:rsidRPr="005E061B" w:rsidTr="003F026E">
        <w:trPr>
          <w:trHeight w:val="772"/>
        </w:trPr>
        <w:tc>
          <w:tcPr>
            <w:tcW w:w="3960" w:type="dxa"/>
            <w:gridSpan w:val="2"/>
          </w:tcPr>
          <w:p w:rsidR="00B229C9" w:rsidRPr="005E061B" w:rsidRDefault="00B229C9" w:rsidP="00BF5A76">
            <w:pPr>
              <w:pStyle w:val="BodyCopy"/>
              <w:spacing w:before="120" w:after="120"/>
              <w:rPr>
                <w:noProof w:val="0"/>
              </w:rPr>
            </w:pPr>
          </w:p>
        </w:tc>
        <w:tc>
          <w:tcPr>
            <w:tcW w:w="1204" w:type="dxa"/>
            <w:gridSpan w:val="2"/>
            <w:tcMar>
              <w:top w:w="113" w:type="dxa"/>
              <w:left w:w="57" w:type="dxa"/>
              <w:bottom w:w="113" w:type="dxa"/>
              <w:right w:w="57" w:type="dxa"/>
            </w:tcMar>
          </w:tcPr>
          <w:p w:rsidR="00B229C9" w:rsidRPr="005E061B" w:rsidRDefault="00B229C9" w:rsidP="00BF5A76">
            <w:pPr>
              <w:pStyle w:val="BodyCopy"/>
              <w:spacing w:before="120" w:after="120"/>
              <w:jc w:val="center"/>
              <w:rPr>
                <w:noProof w:val="0"/>
              </w:rPr>
            </w:pPr>
            <w:r w:rsidRPr="005E061B">
              <w:rPr>
                <w:noProof w:val="0"/>
              </w:rPr>
              <w:t>Miserably</w:t>
            </w:r>
          </w:p>
        </w:tc>
        <w:tc>
          <w:tcPr>
            <w:tcW w:w="1206" w:type="dxa"/>
          </w:tcPr>
          <w:p w:rsidR="00B229C9" w:rsidRPr="005E061B" w:rsidRDefault="00B229C9" w:rsidP="00BF5A76">
            <w:pPr>
              <w:pStyle w:val="BodyCopy"/>
              <w:spacing w:before="120" w:after="120"/>
              <w:jc w:val="center"/>
              <w:rPr>
                <w:noProof w:val="0"/>
              </w:rPr>
            </w:pPr>
            <w:r w:rsidRPr="005E061B">
              <w:rPr>
                <w:noProof w:val="0"/>
              </w:rPr>
              <w:t>Somewhat Satisfactory</w:t>
            </w:r>
          </w:p>
        </w:tc>
        <w:tc>
          <w:tcPr>
            <w:tcW w:w="1205" w:type="dxa"/>
            <w:gridSpan w:val="2"/>
          </w:tcPr>
          <w:p w:rsidR="00B229C9" w:rsidRPr="005E061B" w:rsidRDefault="00B229C9" w:rsidP="00BF5A76">
            <w:pPr>
              <w:pStyle w:val="BodyCopy"/>
              <w:spacing w:before="120" w:after="120"/>
              <w:jc w:val="center"/>
              <w:rPr>
                <w:noProof w:val="0"/>
              </w:rPr>
            </w:pPr>
            <w:r w:rsidRPr="005E061B">
              <w:rPr>
                <w:noProof w:val="0"/>
              </w:rPr>
              <w:t>Very Satisfactory</w:t>
            </w:r>
          </w:p>
        </w:tc>
        <w:tc>
          <w:tcPr>
            <w:tcW w:w="1206" w:type="dxa"/>
          </w:tcPr>
          <w:p w:rsidR="00B229C9" w:rsidRPr="005E061B" w:rsidRDefault="00B229C9" w:rsidP="00BF5A76">
            <w:pPr>
              <w:pStyle w:val="BodyCopy"/>
              <w:spacing w:before="120" w:after="120"/>
              <w:jc w:val="center"/>
              <w:rPr>
                <w:noProof w:val="0"/>
              </w:rPr>
            </w:pPr>
            <w:r w:rsidRPr="005E061B">
              <w:rPr>
                <w:noProof w:val="0"/>
              </w:rPr>
              <w:t>Delightfully</w:t>
            </w:r>
          </w:p>
        </w:tc>
      </w:tr>
      <w:tr w:rsidR="00B229C9" w:rsidRPr="005E061B" w:rsidTr="003F026E">
        <w:trPr>
          <w:trHeight w:val="454"/>
        </w:trPr>
        <w:tc>
          <w:tcPr>
            <w:tcW w:w="3960" w:type="dxa"/>
            <w:gridSpan w:val="2"/>
          </w:tcPr>
          <w:p w:rsidR="00B229C9" w:rsidRPr="005E061B" w:rsidRDefault="00B229C9" w:rsidP="00BF5A76">
            <w:pPr>
              <w:pStyle w:val="BodyCopy"/>
              <w:spacing w:after="80"/>
              <w:rPr>
                <w:noProof w:val="0"/>
              </w:rPr>
            </w:pPr>
            <w:r w:rsidRPr="005E061B">
              <w:rPr>
                <w:noProof w:val="0"/>
              </w:rPr>
              <w:t>Overall quality</w:t>
            </w:r>
          </w:p>
        </w:tc>
        <w:tc>
          <w:tcPr>
            <w:tcW w:w="1204" w:type="dxa"/>
            <w:gridSpan w:val="2"/>
            <w:tcMar>
              <w:top w:w="113" w:type="dxa"/>
              <w:left w:w="57" w:type="dxa"/>
              <w:bottom w:w="113" w:type="dxa"/>
              <w:right w:w="57" w:type="dxa"/>
            </w:tcMar>
          </w:tcPr>
          <w:p w:rsidR="00B229C9" w:rsidRPr="005E061B" w:rsidRDefault="00B229C9" w:rsidP="00BF5A76">
            <w:pPr>
              <w:pStyle w:val="BodyCopy"/>
              <w:spacing w:after="80"/>
              <w:jc w:val="center"/>
              <w:rPr>
                <w:noProof w:val="0"/>
              </w:rPr>
            </w:pPr>
            <w:r w:rsidRPr="005E061B">
              <w:rPr>
                <w:noProof w:val="0"/>
              </w:rPr>
              <w:fldChar w:fldCharType="begin">
                <w:ffData>
                  <w:name w:val="Check1"/>
                  <w:enabled/>
                  <w:calcOnExit w:val="0"/>
                  <w:checkBox>
                    <w:sizeAuto/>
                    <w:default w:val="0"/>
                  </w:checkBox>
                </w:ffData>
              </w:fldChar>
            </w:r>
            <w:r w:rsidRPr="005E061B">
              <w:rPr>
                <w:noProof w:val="0"/>
              </w:rPr>
              <w:instrText xml:space="preserve"> FORMCHECKBOX </w:instrText>
            </w:r>
            <w:r w:rsidR="00404A65">
              <w:rPr>
                <w:noProof w:val="0"/>
              </w:rPr>
            </w:r>
            <w:r w:rsidR="00404A65">
              <w:rPr>
                <w:noProof w:val="0"/>
              </w:rPr>
              <w:fldChar w:fldCharType="separate"/>
            </w:r>
            <w:r w:rsidRPr="005E061B">
              <w:rPr>
                <w:noProof w:val="0"/>
              </w:rPr>
              <w:fldChar w:fldCharType="end"/>
            </w:r>
          </w:p>
        </w:tc>
        <w:tc>
          <w:tcPr>
            <w:tcW w:w="1206" w:type="dxa"/>
          </w:tcPr>
          <w:p w:rsidR="00B229C9" w:rsidRPr="005E061B" w:rsidRDefault="00B229C9" w:rsidP="00BF5A76">
            <w:pPr>
              <w:pStyle w:val="BodyCopy"/>
              <w:spacing w:after="80"/>
              <w:jc w:val="center"/>
              <w:rPr>
                <w:noProof w:val="0"/>
              </w:rPr>
            </w:pPr>
            <w:r w:rsidRPr="005E061B">
              <w:rPr>
                <w:noProof w:val="0"/>
              </w:rPr>
              <w:fldChar w:fldCharType="begin">
                <w:ffData>
                  <w:name w:val="Check1"/>
                  <w:enabled/>
                  <w:calcOnExit w:val="0"/>
                  <w:checkBox>
                    <w:sizeAuto/>
                    <w:default w:val="0"/>
                  </w:checkBox>
                </w:ffData>
              </w:fldChar>
            </w:r>
            <w:r w:rsidRPr="005E061B">
              <w:rPr>
                <w:noProof w:val="0"/>
              </w:rPr>
              <w:instrText xml:space="preserve"> FORMCHECKBOX </w:instrText>
            </w:r>
            <w:r w:rsidR="00404A65">
              <w:rPr>
                <w:noProof w:val="0"/>
              </w:rPr>
            </w:r>
            <w:r w:rsidR="00404A65">
              <w:rPr>
                <w:noProof w:val="0"/>
              </w:rPr>
              <w:fldChar w:fldCharType="separate"/>
            </w:r>
            <w:r w:rsidRPr="005E061B">
              <w:rPr>
                <w:noProof w:val="0"/>
              </w:rPr>
              <w:fldChar w:fldCharType="end"/>
            </w:r>
          </w:p>
        </w:tc>
        <w:tc>
          <w:tcPr>
            <w:tcW w:w="1205" w:type="dxa"/>
            <w:gridSpan w:val="2"/>
          </w:tcPr>
          <w:p w:rsidR="00B229C9" w:rsidRPr="005E061B" w:rsidRDefault="00B229C9" w:rsidP="00BF5A76">
            <w:pPr>
              <w:pStyle w:val="BodyCopy"/>
              <w:spacing w:after="80"/>
              <w:jc w:val="center"/>
              <w:rPr>
                <w:b/>
                <w:noProof w:val="0"/>
              </w:rPr>
            </w:pPr>
            <w:r w:rsidRPr="005E061B">
              <w:rPr>
                <w:noProof w:val="0"/>
              </w:rPr>
              <w:fldChar w:fldCharType="begin">
                <w:ffData>
                  <w:name w:val="Check1"/>
                  <w:enabled/>
                  <w:calcOnExit w:val="0"/>
                  <w:checkBox>
                    <w:sizeAuto/>
                    <w:default w:val="0"/>
                  </w:checkBox>
                </w:ffData>
              </w:fldChar>
            </w:r>
            <w:r w:rsidRPr="005E061B">
              <w:rPr>
                <w:noProof w:val="0"/>
              </w:rPr>
              <w:instrText xml:space="preserve"> FORMCHECKBOX </w:instrText>
            </w:r>
            <w:r w:rsidR="00404A65">
              <w:rPr>
                <w:noProof w:val="0"/>
              </w:rPr>
            </w:r>
            <w:r w:rsidR="00404A65">
              <w:rPr>
                <w:noProof w:val="0"/>
              </w:rPr>
              <w:fldChar w:fldCharType="separate"/>
            </w:r>
            <w:r w:rsidRPr="005E061B">
              <w:rPr>
                <w:noProof w:val="0"/>
              </w:rPr>
              <w:fldChar w:fldCharType="end"/>
            </w:r>
          </w:p>
        </w:tc>
        <w:tc>
          <w:tcPr>
            <w:tcW w:w="1206" w:type="dxa"/>
          </w:tcPr>
          <w:p w:rsidR="00B229C9" w:rsidRPr="005E061B" w:rsidRDefault="00B229C9" w:rsidP="00BF5A76">
            <w:pPr>
              <w:pStyle w:val="BodyCopy"/>
              <w:spacing w:after="80"/>
              <w:jc w:val="center"/>
              <w:rPr>
                <w:noProof w:val="0"/>
              </w:rPr>
            </w:pPr>
            <w:r w:rsidRPr="005E061B">
              <w:rPr>
                <w:noProof w:val="0"/>
              </w:rPr>
              <w:fldChar w:fldCharType="begin">
                <w:ffData>
                  <w:name w:val="Check1"/>
                  <w:enabled/>
                  <w:calcOnExit w:val="0"/>
                  <w:checkBox>
                    <w:sizeAuto/>
                    <w:default w:val="0"/>
                  </w:checkBox>
                </w:ffData>
              </w:fldChar>
            </w:r>
            <w:r w:rsidRPr="005E061B">
              <w:rPr>
                <w:noProof w:val="0"/>
              </w:rPr>
              <w:instrText xml:space="preserve"> FORMCHECKBOX </w:instrText>
            </w:r>
            <w:r w:rsidR="00404A65">
              <w:rPr>
                <w:noProof w:val="0"/>
              </w:rPr>
            </w:r>
            <w:r w:rsidR="00404A65">
              <w:rPr>
                <w:noProof w:val="0"/>
              </w:rPr>
              <w:fldChar w:fldCharType="separate"/>
            </w:r>
            <w:r w:rsidRPr="005E061B">
              <w:rPr>
                <w:noProof w:val="0"/>
              </w:rPr>
              <w:fldChar w:fldCharType="end"/>
            </w:r>
          </w:p>
        </w:tc>
      </w:tr>
      <w:tr w:rsidR="00BF5A76" w:rsidRPr="005E061B" w:rsidTr="003F026E">
        <w:trPr>
          <w:trHeight w:val="454"/>
        </w:trPr>
        <w:tc>
          <w:tcPr>
            <w:tcW w:w="3960" w:type="dxa"/>
            <w:gridSpan w:val="2"/>
          </w:tcPr>
          <w:p w:rsidR="00BF5A76" w:rsidRPr="005E061B" w:rsidRDefault="00BF5A76" w:rsidP="00BF5A76">
            <w:pPr>
              <w:pStyle w:val="BodyCopy"/>
              <w:spacing w:after="80"/>
              <w:rPr>
                <w:noProof w:val="0"/>
              </w:rPr>
            </w:pPr>
            <w:r w:rsidRPr="005E061B">
              <w:rPr>
                <w:noProof w:val="0"/>
              </w:rPr>
              <w:t>Value</w:t>
            </w:r>
          </w:p>
        </w:tc>
        <w:tc>
          <w:tcPr>
            <w:tcW w:w="1204" w:type="dxa"/>
            <w:gridSpan w:val="2"/>
            <w:tcMar>
              <w:top w:w="113" w:type="dxa"/>
              <w:left w:w="57" w:type="dxa"/>
              <w:bottom w:w="113" w:type="dxa"/>
              <w:right w:w="57" w:type="dxa"/>
            </w:tcMar>
          </w:tcPr>
          <w:p w:rsidR="00BF5A76" w:rsidRPr="005E061B" w:rsidRDefault="00BF5A76" w:rsidP="002375AD">
            <w:pPr>
              <w:pStyle w:val="BodyCopy"/>
              <w:spacing w:after="80"/>
              <w:jc w:val="center"/>
              <w:rPr>
                <w:noProof w:val="0"/>
              </w:rPr>
            </w:pPr>
            <w:r w:rsidRPr="005E061B">
              <w:rPr>
                <w:noProof w:val="0"/>
              </w:rPr>
              <w:fldChar w:fldCharType="begin">
                <w:ffData>
                  <w:name w:val="Check1"/>
                  <w:enabled/>
                  <w:calcOnExit w:val="0"/>
                  <w:checkBox>
                    <w:sizeAuto/>
                    <w:default w:val="0"/>
                  </w:checkBox>
                </w:ffData>
              </w:fldChar>
            </w:r>
            <w:r w:rsidRPr="005E061B">
              <w:rPr>
                <w:noProof w:val="0"/>
              </w:rPr>
              <w:instrText xml:space="preserve"> FORMCHECKBOX </w:instrText>
            </w:r>
            <w:r w:rsidR="00404A65">
              <w:rPr>
                <w:noProof w:val="0"/>
              </w:rPr>
            </w:r>
            <w:r w:rsidR="00404A65">
              <w:rPr>
                <w:noProof w:val="0"/>
              </w:rPr>
              <w:fldChar w:fldCharType="separate"/>
            </w:r>
            <w:r w:rsidRPr="005E061B">
              <w:rPr>
                <w:noProof w:val="0"/>
              </w:rPr>
              <w:fldChar w:fldCharType="end"/>
            </w:r>
          </w:p>
        </w:tc>
        <w:tc>
          <w:tcPr>
            <w:tcW w:w="1206" w:type="dxa"/>
          </w:tcPr>
          <w:p w:rsidR="00BF5A76" w:rsidRPr="005E061B" w:rsidRDefault="00BF5A76" w:rsidP="002375AD">
            <w:pPr>
              <w:pStyle w:val="BodyCopy"/>
              <w:spacing w:after="80"/>
              <w:jc w:val="center"/>
              <w:rPr>
                <w:noProof w:val="0"/>
              </w:rPr>
            </w:pPr>
            <w:r w:rsidRPr="005E061B">
              <w:rPr>
                <w:noProof w:val="0"/>
              </w:rPr>
              <w:fldChar w:fldCharType="begin">
                <w:ffData>
                  <w:name w:val="Check1"/>
                  <w:enabled/>
                  <w:calcOnExit w:val="0"/>
                  <w:checkBox>
                    <w:sizeAuto/>
                    <w:default w:val="0"/>
                  </w:checkBox>
                </w:ffData>
              </w:fldChar>
            </w:r>
            <w:r w:rsidRPr="005E061B">
              <w:rPr>
                <w:noProof w:val="0"/>
              </w:rPr>
              <w:instrText xml:space="preserve"> FORMCHECKBOX </w:instrText>
            </w:r>
            <w:r w:rsidR="00404A65">
              <w:rPr>
                <w:noProof w:val="0"/>
              </w:rPr>
            </w:r>
            <w:r w:rsidR="00404A65">
              <w:rPr>
                <w:noProof w:val="0"/>
              </w:rPr>
              <w:fldChar w:fldCharType="separate"/>
            </w:r>
            <w:r w:rsidRPr="005E061B">
              <w:rPr>
                <w:noProof w:val="0"/>
              </w:rPr>
              <w:fldChar w:fldCharType="end"/>
            </w:r>
          </w:p>
        </w:tc>
        <w:tc>
          <w:tcPr>
            <w:tcW w:w="1205" w:type="dxa"/>
            <w:gridSpan w:val="2"/>
          </w:tcPr>
          <w:p w:rsidR="00BF5A76" w:rsidRPr="005E061B" w:rsidRDefault="00BF5A76" w:rsidP="002375AD">
            <w:pPr>
              <w:pStyle w:val="BodyCopy"/>
              <w:spacing w:after="80"/>
              <w:jc w:val="center"/>
              <w:rPr>
                <w:b/>
                <w:noProof w:val="0"/>
              </w:rPr>
            </w:pPr>
            <w:r w:rsidRPr="005E061B">
              <w:rPr>
                <w:noProof w:val="0"/>
              </w:rPr>
              <w:fldChar w:fldCharType="begin">
                <w:ffData>
                  <w:name w:val="Check1"/>
                  <w:enabled/>
                  <w:calcOnExit w:val="0"/>
                  <w:checkBox>
                    <w:sizeAuto/>
                    <w:default w:val="0"/>
                  </w:checkBox>
                </w:ffData>
              </w:fldChar>
            </w:r>
            <w:r w:rsidRPr="005E061B">
              <w:rPr>
                <w:noProof w:val="0"/>
              </w:rPr>
              <w:instrText xml:space="preserve"> FORMCHECKBOX </w:instrText>
            </w:r>
            <w:r w:rsidR="00404A65">
              <w:rPr>
                <w:noProof w:val="0"/>
              </w:rPr>
            </w:r>
            <w:r w:rsidR="00404A65">
              <w:rPr>
                <w:noProof w:val="0"/>
              </w:rPr>
              <w:fldChar w:fldCharType="separate"/>
            </w:r>
            <w:r w:rsidRPr="005E061B">
              <w:rPr>
                <w:noProof w:val="0"/>
              </w:rPr>
              <w:fldChar w:fldCharType="end"/>
            </w:r>
          </w:p>
        </w:tc>
        <w:tc>
          <w:tcPr>
            <w:tcW w:w="1206" w:type="dxa"/>
          </w:tcPr>
          <w:p w:rsidR="00BF5A76" w:rsidRPr="005E061B" w:rsidRDefault="00BF5A76" w:rsidP="002375AD">
            <w:pPr>
              <w:pStyle w:val="BodyCopy"/>
              <w:spacing w:after="80"/>
              <w:jc w:val="center"/>
              <w:rPr>
                <w:noProof w:val="0"/>
              </w:rPr>
            </w:pPr>
            <w:r w:rsidRPr="005E061B">
              <w:rPr>
                <w:noProof w:val="0"/>
              </w:rPr>
              <w:fldChar w:fldCharType="begin">
                <w:ffData>
                  <w:name w:val="Check1"/>
                  <w:enabled/>
                  <w:calcOnExit w:val="0"/>
                  <w:checkBox>
                    <w:sizeAuto/>
                    <w:default w:val="0"/>
                  </w:checkBox>
                </w:ffData>
              </w:fldChar>
            </w:r>
            <w:r w:rsidRPr="005E061B">
              <w:rPr>
                <w:noProof w:val="0"/>
              </w:rPr>
              <w:instrText xml:space="preserve"> FORMCHECKBOX </w:instrText>
            </w:r>
            <w:r w:rsidR="00404A65">
              <w:rPr>
                <w:noProof w:val="0"/>
              </w:rPr>
            </w:r>
            <w:r w:rsidR="00404A65">
              <w:rPr>
                <w:noProof w:val="0"/>
              </w:rPr>
              <w:fldChar w:fldCharType="separate"/>
            </w:r>
            <w:r w:rsidRPr="005E061B">
              <w:rPr>
                <w:noProof w:val="0"/>
              </w:rPr>
              <w:fldChar w:fldCharType="end"/>
            </w:r>
          </w:p>
        </w:tc>
      </w:tr>
      <w:tr w:rsidR="00BF5A76" w:rsidRPr="005E061B" w:rsidTr="003F026E">
        <w:trPr>
          <w:trHeight w:val="454"/>
        </w:trPr>
        <w:tc>
          <w:tcPr>
            <w:tcW w:w="3960" w:type="dxa"/>
            <w:gridSpan w:val="2"/>
          </w:tcPr>
          <w:p w:rsidR="00BF5A76" w:rsidRPr="005E061B" w:rsidRDefault="00BF5A76" w:rsidP="00BF5A76">
            <w:pPr>
              <w:pStyle w:val="BodyCopy"/>
              <w:spacing w:after="80"/>
              <w:rPr>
                <w:noProof w:val="0"/>
              </w:rPr>
            </w:pPr>
            <w:r w:rsidRPr="005E061B">
              <w:rPr>
                <w:noProof w:val="0"/>
              </w:rPr>
              <w:t>Purchase experience</w:t>
            </w:r>
          </w:p>
        </w:tc>
        <w:tc>
          <w:tcPr>
            <w:tcW w:w="1204" w:type="dxa"/>
            <w:gridSpan w:val="2"/>
            <w:tcMar>
              <w:top w:w="113" w:type="dxa"/>
              <w:left w:w="57" w:type="dxa"/>
              <w:bottom w:w="113" w:type="dxa"/>
              <w:right w:w="57" w:type="dxa"/>
            </w:tcMar>
          </w:tcPr>
          <w:p w:rsidR="00BF5A76" w:rsidRPr="005E061B" w:rsidRDefault="00BF5A76" w:rsidP="002375AD">
            <w:pPr>
              <w:pStyle w:val="BodyCopy"/>
              <w:spacing w:after="80"/>
              <w:jc w:val="center"/>
              <w:rPr>
                <w:noProof w:val="0"/>
              </w:rPr>
            </w:pPr>
            <w:r w:rsidRPr="005E061B">
              <w:rPr>
                <w:noProof w:val="0"/>
              </w:rPr>
              <w:fldChar w:fldCharType="begin">
                <w:ffData>
                  <w:name w:val="Check1"/>
                  <w:enabled/>
                  <w:calcOnExit w:val="0"/>
                  <w:checkBox>
                    <w:sizeAuto/>
                    <w:default w:val="0"/>
                  </w:checkBox>
                </w:ffData>
              </w:fldChar>
            </w:r>
            <w:r w:rsidRPr="005E061B">
              <w:rPr>
                <w:noProof w:val="0"/>
              </w:rPr>
              <w:instrText xml:space="preserve"> FORMCHECKBOX </w:instrText>
            </w:r>
            <w:r w:rsidR="00404A65">
              <w:rPr>
                <w:noProof w:val="0"/>
              </w:rPr>
            </w:r>
            <w:r w:rsidR="00404A65">
              <w:rPr>
                <w:noProof w:val="0"/>
              </w:rPr>
              <w:fldChar w:fldCharType="separate"/>
            </w:r>
            <w:r w:rsidRPr="005E061B">
              <w:rPr>
                <w:noProof w:val="0"/>
              </w:rPr>
              <w:fldChar w:fldCharType="end"/>
            </w:r>
          </w:p>
        </w:tc>
        <w:tc>
          <w:tcPr>
            <w:tcW w:w="1206" w:type="dxa"/>
          </w:tcPr>
          <w:p w:rsidR="00BF5A76" w:rsidRPr="005E061B" w:rsidRDefault="00BF5A76" w:rsidP="002375AD">
            <w:pPr>
              <w:pStyle w:val="BodyCopy"/>
              <w:spacing w:after="80"/>
              <w:jc w:val="center"/>
              <w:rPr>
                <w:noProof w:val="0"/>
              </w:rPr>
            </w:pPr>
            <w:r w:rsidRPr="005E061B">
              <w:rPr>
                <w:noProof w:val="0"/>
              </w:rPr>
              <w:fldChar w:fldCharType="begin">
                <w:ffData>
                  <w:name w:val="Check1"/>
                  <w:enabled/>
                  <w:calcOnExit w:val="0"/>
                  <w:checkBox>
                    <w:sizeAuto/>
                    <w:default w:val="0"/>
                  </w:checkBox>
                </w:ffData>
              </w:fldChar>
            </w:r>
            <w:r w:rsidRPr="005E061B">
              <w:rPr>
                <w:noProof w:val="0"/>
              </w:rPr>
              <w:instrText xml:space="preserve"> FORMCHECKBOX </w:instrText>
            </w:r>
            <w:r w:rsidR="00404A65">
              <w:rPr>
                <w:noProof w:val="0"/>
              </w:rPr>
            </w:r>
            <w:r w:rsidR="00404A65">
              <w:rPr>
                <w:noProof w:val="0"/>
              </w:rPr>
              <w:fldChar w:fldCharType="separate"/>
            </w:r>
            <w:r w:rsidRPr="005E061B">
              <w:rPr>
                <w:noProof w:val="0"/>
              </w:rPr>
              <w:fldChar w:fldCharType="end"/>
            </w:r>
          </w:p>
        </w:tc>
        <w:tc>
          <w:tcPr>
            <w:tcW w:w="1205" w:type="dxa"/>
            <w:gridSpan w:val="2"/>
          </w:tcPr>
          <w:p w:rsidR="00BF5A76" w:rsidRPr="005E061B" w:rsidRDefault="00BF5A76" w:rsidP="002375AD">
            <w:pPr>
              <w:pStyle w:val="BodyCopy"/>
              <w:spacing w:after="80"/>
              <w:jc w:val="center"/>
              <w:rPr>
                <w:b/>
                <w:noProof w:val="0"/>
              </w:rPr>
            </w:pPr>
            <w:r w:rsidRPr="005E061B">
              <w:rPr>
                <w:noProof w:val="0"/>
              </w:rPr>
              <w:fldChar w:fldCharType="begin">
                <w:ffData>
                  <w:name w:val="Check1"/>
                  <w:enabled/>
                  <w:calcOnExit w:val="0"/>
                  <w:checkBox>
                    <w:sizeAuto/>
                    <w:default w:val="0"/>
                  </w:checkBox>
                </w:ffData>
              </w:fldChar>
            </w:r>
            <w:r w:rsidRPr="005E061B">
              <w:rPr>
                <w:noProof w:val="0"/>
              </w:rPr>
              <w:instrText xml:space="preserve"> FORMCHECKBOX </w:instrText>
            </w:r>
            <w:r w:rsidR="00404A65">
              <w:rPr>
                <w:noProof w:val="0"/>
              </w:rPr>
            </w:r>
            <w:r w:rsidR="00404A65">
              <w:rPr>
                <w:noProof w:val="0"/>
              </w:rPr>
              <w:fldChar w:fldCharType="separate"/>
            </w:r>
            <w:r w:rsidRPr="005E061B">
              <w:rPr>
                <w:noProof w:val="0"/>
              </w:rPr>
              <w:fldChar w:fldCharType="end"/>
            </w:r>
          </w:p>
        </w:tc>
        <w:tc>
          <w:tcPr>
            <w:tcW w:w="1206" w:type="dxa"/>
          </w:tcPr>
          <w:p w:rsidR="00BF5A76" w:rsidRPr="005E061B" w:rsidRDefault="00BF5A76" w:rsidP="002375AD">
            <w:pPr>
              <w:pStyle w:val="BodyCopy"/>
              <w:spacing w:after="80"/>
              <w:jc w:val="center"/>
              <w:rPr>
                <w:noProof w:val="0"/>
              </w:rPr>
            </w:pPr>
            <w:r w:rsidRPr="005E061B">
              <w:rPr>
                <w:noProof w:val="0"/>
              </w:rPr>
              <w:fldChar w:fldCharType="begin">
                <w:ffData>
                  <w:name w:val="Check1"/>
                  <w:enabled/>
                  <w:calcOnExit w:val="0"/>
                  <w:checkBox>
                    <w:sizeAuto/>
                    <w:default w:val="0"/>
                  </w:checkBox>
                </w:ffData>
              </w:fldChar>
            </w:r>
            <w:r w:rsidRPr="005E061B">
              <w:rPr>
                <w:noProof w:val="0"/>
              </w:rPr>
              <w:instrText xml:space="preserve"> FORMCHECKBOX </w:instrText>
            </w:r>
            <w:r w:rsidR="00404A65">
              <w:rPr>
                <w:noProof w:val="0"/>
              </w:rPr>
            </w:r>
            <w:r w:rsidR="00404A65">
              <w:rPr>
                <w:noProof w:val="0"/>
              </w:rPr>
              <w:fldChar w:fldCharType="separate"/>
            </w:r>
            <w:r w:rsidRPr="005E061B">
              <w:rPr>
                <w:noProof w:val="0"/>
              </w:rPr>
              <w:fldChar w:fldCharType="end"/>
            </w:r>
          </w:p>
        </w:tc>
      </w:tr>
      <w:tr w:rsidR="00BF5A76" w:rsidRPr="005E061B" w:rsidTr="003F026E">
        <w:trPr>
          <w:trHeight w:val="454"/>
        </w:trPr>
        <w:tc>
          <w:tcPr>
            <w:tcW w:w="3960" w:type="dxa"/>
            <w:gridSpan w:val="2"/>
          </w:tcPr>
          <w:p w:rsidR="00BF5A76" w:rsidRPr="005E061B" w:rsidRDefault="00BF5A76" w:rsidP="00BF5A76">
            <w:pPr>
              <w:pStyle w:val="BodyCopy"/>
              <w:spacing w:after="80"/>
              <w:rPr>
                <w:noProof w:val="0"/>
              </w:rPr>
            </w:pPr>
            <w:r w:rsidRPr="005E061B">
              <w:rPr>
                <w:noProof w:val="0"/>
              </w:rPr>
              <w:t>Installation or first use experience</w:t>
            </w:r>
          </w:p>
        </w:tc>
        <w:tc>
          <w:tcPr>
            <w:tcW w:w="1204" w:type="dxa"/>
            <w:gridSpan w:val="2"/>
            <w:tcMar>
              <w:top w:w="113" w:type="dxa"/>
              <w:left w:w="57" w:type="dxa"/>
              <w:bottom w:w="113" w:type="dxa"/>
              <w:right w:w="57" w:type="dxa"/>
            </w:tcMar>
          </w:tcPr>
          <w:p w:rsidR="00BF5A76" w:rsidRPr="005E061B" w:rsidRDefault="00BF5A76" w:rsidP="002375AD">
            <w:pPr>
              <w:pStyle w:val="BodyCopy"/>
              <w:spacing w:after="80"/>
              <w:jc w:val="center"/>
              <w:rPr>
                <w:noProof w:val="0"/>
              </w:rPr>
            </w:pPr>
            <w:r w:rsidRPr="005E061B">
              <w:rPr>
                <w:noProof w:val="0"/>
              </w:rPr>
              <w:fldChar w:fldCharType="begin">
                <w:ffData>
                  <w:name w:val="Check1"/>
                  <w:enabled/>
                  <w:calcOnExit w:val="0"/>
                  <w:checkBox>
                    <w:sizeAuto/>
                    <w:default w:val="0"/>
                  </w:checkBox>
                </w:ffData>
              </w:fldChar>
            </w:r>
            <w:r w:rsidRPr="005E061B">
              <w:rPr>
                <w:noProof w:val="0"/>
              </w:rPr>
              <w:instrText xml:space="preserve"> FORMCHECKBOX </w:instrText>
            </w:r>
            <w:r w:rsidR="00404A65">
              <w:rPr>
                <w:noProof w:val="0"/>
              </w:rPr>
            </w:r>
            <w:r w:rsidR="00404A65">
              <w:rPr>
                <w:noProof w:val="0"/>
              </w:rPr>
              <w:fldChar w:fldCharType="separate"/>
            </w:r>
            <w:r w:rsidRPr="005E061B">
              <w:rPr>
                <w:noProof w:val="0"/>
              </w:rPr>
              <w:fldChar w:fldCharType="end"/>
            </w:r>
          </w:p>
        </w:tc>
        <w:tc>
          <w:tcPr>
            <w:tcW w:w="1206" w:type="dxa"/>
          </w:tcPr>
          <w:p w:rsidR="00BF5A76" w:rsidRPr="005E061B" w:rsidRDefault="00BF5A76" w:rsidP="002375AD">
            <w:pPr>
              <w:pStyle w:val="BodyCopy"/>
              <w:spacing w:after="80"/>
              <w:jc w:val="center"/>
              <w:rPr>
                <w:noProof w:val="0"/>
              </w:rPr>
            </w:pPr>
            <w:r w:rsidRPr="005E061B">
              <w:rPr>
                <w:noProof w:val="0"/>
              </w:rPr>
              <w:fldChar w:fldCharType="begin">
                <w:ffData>
                  <w:name w:val="Check1"/>
                  <w:enabled/>
                  <w:calcOnExit w:val="0"/>
                  <w:checkBox>
                    <w:sizeAuto/>
                    <w:default w:val="0"/>
                  </w:checkBox>
                </w:ffData>
              </w:fldChar>
            </w:r>
            <w:r w:rsidRPr="005E061B">
              <w:rPr>
                <w:noProof w:val="0"/>
              </w:rPr>
              <w:instrText xml:space="preserve"> FORMCHECKBOX </w:instrText>
            </w:r>
            <w:r w:rsidR="00404A65">
              <w:rPr>
                <w:noProof w:val="0"/>
              </w:rPr>
            </w:r>
            <w:r w:rsidR="00404A65">
              <w:rPr>
                <w:noProof w:val="0"/>
              </w:rPr>
              <w:fldChar w:fldCharType="separate"/>
            </w:r>
            <w:r w:rsidRPr="005E061B">
              <w:rPr>
                <w:noProof w:val="0"/>
              </w:rPr>
              <w:fldChar w:fldCharType="end"/>
            </w:r>
          </w:p>
        </w:tc>
        <w:tc>
          <w:tcPr>
            <w:tcW w:w="1205" w:type="dxa"/>
            <w:gridSpan w:val="2"/>
          </w:tcPr>
          <w:p w:rsidR="00BF5A76" w:rsidRPr="005E061B" w:rsidRDefault="00BF5A76" w:rsidP="002375AD">
            <w:pPr>
              <w:pStyle w:val="BodyCopy"/>
              <w:spacing w:after="80"/>
              <w:jc w:val="center"/>
              <w:rPr>
                <w:b/>
                <w:noProof w:val="0"/>
              </w:rPr>
            </w:pPr>
            <w:r w:rsidRPr="005E061B">
              <w:rPr>
                <w:noProof w:val="0"/>
              </w:rPr>
              <w:fldChar w:fldCharType="begin">
                <w:ffData>
                  <w:name w:val="Check1"/>
                  <w:enabled/>
                  <w:calcOnExit w:val="0"/>
                  <w:checkBox>
                    <w:sizeAuto/>
                    <w:default w:val="0"/>
                  </w:checkBox>
                </w:ffData>
              </w:fldChar>
            </w:r>
            <w:r w:rsidRPr="005E061B">
              <w:rPr>
                <w:noProof w:val="0"/>
              </w:rPr>
              <w:instrText xml:space="preserve"> FORMCHECKBOX </w:instrText>
            </w:r>
            <w:r w:rsidR="00404A65">
              <w:rPr>
                <w:noProof w:val="0"/>
              </w:rPr>
            </w:r>
            <w:r w:rsidR="00404A65">
              <w:rPr>
                <w:noProof w:val="0"/>
              </w:rPr>
              <w:fldChar w:fldCharType="separate"/>
            </w:r>
            <w:r w:rsidRPr="005E061B">
              <w:rPr>
                <w:noProof w:val="0"/>
              </w:rPr>
              <w:fldChar w:fldCharType="end"/>
            </w:r>
          </w:p>
        </w:tc>
        <w:tc>
          <w:tcPr>
            <w:tcW w:w="1206" w:type="dxa"/>
          </w:tcPr>
          <w:p w:rsidR="00BF5A76" w:rsidRPr="005E061B" w:rsidRDefault="00BF5A76" w:rsidP="002375AD">
            <w:pPr>
              <w:pStyle w:val="BodyCopy"/>
              <w:spacing w:after="80"/>
              <w:jc w:val="center"/>
              <w:rPr>
                <w:noProof w:val="0"/>
              </w:rPr>
            </w:pPr>
            <w:r w:rsidRPr="005E061B">
              <w:rPr>
                <w:noProof w:val="0"/>
              </w:rPr>
              <w:fldChar w:fldCharType="begin">
                <w:ffData>
                  <w:name w:val="Check1"/>
                  <w:enabled/>
                  <w:calcOnExit w:val="0"/>
                  <w:checkBox>
                    <w:sizeAuto/>
                    <w:default w:val="0"/>
                  </w:checkBox>
                </w:ffData>
              </w:fldChar>
            </w:r>
            <w:r w:rsidRPr="005E061B">
              <w:rPr>
                <w:noProof w:val="0"/>
              </w:rPr>
              <w:instrText xml:space="preserve"> FORMCHECKBOX </w:instrText>
            </w:r>
            <w:r w:rsidR="00404A65">
              <w:rPr>
                <w:noProof w:val="0"/>
              </w:rPr>
            </w:r>
            <w:r w:rsidR="00404A65">
              <w:rPr>
                <w:noProof w:val="0"/>
              </w:rPr>
              <w:fldChar w:fldCharType="separate"/>
            </w:r>
            <w:r w:rsidRPr="005E061B">
              <w:rPr>
                <w:noProof w:val="0"/>
              </w:rPr>
              <w:fldChar w:fldCharType="end"/>
            </w:r>
          </w:p>
        </w:tc>
      </w:tr>
      <w:tr w:rsidR="00BF5A76" w:rsidRPr="005E061B" w:rsidTr="003F026E">
        <w:trPr>
          <w:trHeight w:val="454"/>
        </w:trPr>
        <w:tc>
          <w:tcPr>
            <w:tcW w:w="3960" w:type="dxa"/>
            <w:gridSpan w:val="2"/>
          </w:tcPr>
          <w:p w:rsidR="00BF5A76" w:rsidRPr="005E061B" w:rsidRDefault="00BF5A76" w:rsidP="00BF5A76">
            <w:pPr>
              <w:pStyle w:val="BodyCopy"/>
              <w:spacing w:after="80"/>
              <w:rPr>
                <w:noProof w:val="0"/>
              </w:rPr>
            </w:pPr>
            <w:r w:rsidRPr="005E061B">
              <w:rPr>
                <w:noProof w:val="0"/>
              </w:rPr>
              <w:t>Usage experience</w:t>
            </w:r>
          </w:p>
        </w:tc>
        <w:tc>
          <w:tcPr>
            <w:tcW w:w="1204" w:type="dxa"/>
            <w:gridSpan w:val="2"/>
            <w:tcMar>
              <w:top w:w="113" w:type="dxa"/>
              <w:left w:w="57" w:type="dxa"/>
              <w:bottom w:w="113" w:type="dxa"/>
              <w:right w:w="57" w:type="dxa"/>
            </w:tcMar>
          </w:tcPr>
          <w:p w:rsidR="00BF5A76" w:rsidRPr="005E061B" w:rsidRDefault="00BF5A76" w:rsidP="002375AD">
            <w:pPr>
              <w:pStyle w:val="BodyCopy"/>
              <w:spacing w:after="80"/>
              <w:jc w:val="center"/>
              <w:rPr>
                <w:noProof w:val="0"/>
              </w:rPr>
            </w:pPr>
            <w:r w:rsidRPr="005E061B">
              <w:rPr>
                <w:noProof w:val="0"/>
              </w:rPr>
              <w:fldChar w:fldCharType="begin">
                <w:ffData>
                  <w:name w:val="Check1"/>
                  <w:enabled/>
                  <w:calcOnExit w:val="0"/>
                  <w:checkBox>
                    <w:sizeAuto/>
                    <w:default w:val="0"/>
                  </w:checkBox>
                </w:ffData>
              </w:fldChar>
            </w:r>
            <w:r w:rsidRPr="005E061B">
              <w:rPr>
                <w:noProof w:val="0"/>
              </w:rPr>
              <w:instrText xml:space="preserve"> FORMCHECKBOX </w:instrText>
            </w:r>
            <w:r w:rsidR="00404A65">
              <w:rPr>
                <w:noProof w:val="0"/>
              </w:rPr>
            </w:r>
            <w:r w:rsidR="00404A65">
              <w:rPr>
                <w:noProof w:val="0"/>
              </w:rPr>
              <w:fldChar w:fldCharType="separate"/>
            </w:r>
            <w:r w:rsidRPr="005E061B">
              <w:rPr>
                <w:noProof w:val="0"/>
              </w:rPr>
              <w:fldChar w:fldCharType="end"/>
            </w:r>
          </w:p>
        </w:tc>
        <w:tc>
          <w:tcPr>
            <w:tcW w:w="1206" w:type="dxa"/>
          </w:tcPr>
          <w:p w:rsidR="00BF5A76" w:rsidRPr="005E061B" w:rsidRDefault="00BF5A76" w:rsidP="002375AD">
            <w:pPr>
              <w:pStyle w:val="BodyCopy"/>
              <w:spacing w:after="80"/>
              <w:jc w:val="center"/>
              <w:rPr>
                <w:noProof w:val="0"/>
              </w:rPr>
            </w:pPr>
            <w:r w:rsidRPr="005E061B">
              <w:rPr>
                <w:noProof w:val="0"/>
              </w:rPr>
              <w:fldChar w:fldCharType="begin">
                <w:ffData>
                  <w:name w:val="Check1"/>
                  <w:enabled/>
                  <w:calcOnExit w:val="0"/>
                  <w:checkBox>
                    <w:sizeAuto/>
                    <w:default w:val="0"/>
                  </w:checkBox>
                </w:ffData>
              </w:fldChar>
            </w:r>
            <w:r w:rsidRPr="005E061B">
              <w:rPr>
                <w:noProof w:val="0"/>
              </w:rPr>
              <w:instrText xml:space="preserve"> FORMCHECKBOX </w:instrText>
            </w:r>
            <w:r w:rsidR="00404A65">
              <w:rPr>
                <w:noProof w:val="0"/>
              </w:rPr>
            </w:r>
            <w:r w:rsidR="00404A65">
              <w:rPr>
                <w:noProof w:val="0"/>
              </w:rPr>
              <w:fldChar w:fldCharType="separate"/>
            </w:r>
            <w:r w:rsidRPr="005E061B">
              <w:rPr>
                <w:noProof w:val="0"/>
              </w:rPr>
              <w:fldChar w:fldCharType="end"/>
            </w:r>
          </w:p>
        </w:tc>
        <w:tc>
          <w:tcPr>
            <w:tcW w:w="1205" w:type="dxa"/>
            <w:gridSpan w:val="2"/>
          </w:tcPr>
          <w:p w:rsidR="00BF5A76" w:rsidRPr="005E061B" w:rsidRDefault="00BF5A76" w:rsidP="002375AD">
            <w:pPr>
              <w:pStyle w:val="BodyCopy"/>
              <w:spacing w:after="80"/>
              <w:jc w:val="center"/>
              <w:rPr>
                <w:b/>
                <w:noProof w:val="0"/>
              </w:rPr>
            </w:pPr>
            <w:r w:rsidRPr="005E061B">
              <w:rPr>
                <w:noProof w:val="0"/>
              </w:rPr>
              <w:fldChar w:fldCharType="begin">
                <w:ffData>
                  <w:name w:val="Check1"/>
                  <w:enabled/>
                  <w:calcOnExit w:val="0"/>
                  <w:checkBox>
                    <w:sizeAuto/>
                    <w:default w:val="0"/>
                  </w:checkBox>
                </w:ffData>
              </w:fldChar>
            </w:r>
            <w:r w:rsidRPr="005E061B">
              <w:rPr>
                <w:noProof w:val="0"/>
              </w:rPr>
              <w:instrText xml:space="preserve"> FORMCHECKBOX </w:instrText>
            </w:r>
            <w:r w:rsidR="00404A65">
              <w:rPr>
                <w:noProof w:val="0"/>
              </w:rPr>
            </w:r>
            <w:r w:rsidR="00404A65">
              <w:rPr>
                <w:noProof w:val="0"/>
              </w:rPr>
              <w:fldChar w:fldCharType="separate"/>
            </w:r>
            <w:r w:rsidRPr="005E061B">
              <w:rPr>
                <w:noProof w:val="0"/>
              </w:rPr>
              <w:fldChar w:fldCharType="end"/>
            </w:r>
          </w:p>
        </w:tc>
        <w:tc>
          <w:tcPr>
            <w:tcW w:w="1206" w:type="dxa"/>
          </w:tcPr>
          <w:p w:rsidR="00BF5A76" w:rsidRPr="005E061B" w:rsidRDefault="00BF5A76" w:rsidP="002375AD">
            <w:pPr>
              <w:pStyle w:val="BodyCopy"/>
              <w:spacing w:after="80"/>
              <w:jc w:val="center"/>
              <w:rPr>
                <w:noProof w:val="0"/>
              </w:rPr>
            </w:pPr>
            <w:r w:rsidRPr="005E061B">
              <w:rPr>
                <w:noProof w:val="0"/>
              </w:rPr>
              <w:fldChar w:fldCharType="begin">
                <w:ffData>
                  <w:name w:val="Check1"/>
                  <w:enabled/>
                  <w:calcOnExit w:val="0"/>
                  <w:checkBox>
                    <w:sizeAuto/>
                    <w:default w:val="0"/>
                  </w:checkBox>
                </w:ffData>
              </w:fldChar>
            </w:r>
            <w:r w:rsidRPr="005E061B">
              <w:rPr>
                <w:noProof w:val="0"/>
              </w:rPr>
              <w:instrText xml:space="preserve"> FORMCHECKBOX </w:instrText>
            </w:r>
            <w:r w:rsidR="00404A65">
              <w:rPr>
                <w:noProof w:val="0"/>
              </w:rPr>
            </w:r>
            <w:r w:rsidR="00404A65">
              <w:rPr>
                <w:noProof w:val="0"/>
              </w:rPr>
              <w:fldChar w:fldCharType="separate"/>
            </w:r>
            <w:r w:rsidRPr="005E061B">
              <w:rPr>
                <w:noProof w:val="0"/>
              </w:rPr>
              <w:fldChar w:fldCharType="end"/>
            </w:r>
          </w:p>
        </w:tc>
      </w:tr>
      <w:tr w:rsidR="00BF5A76" w:rsidRPr="005E061B" w:rsidTr="003F026E">
        <w:trPr>
          <w:trHeight w:val="510"/>
        </w:trPr>
        <w:tc>
          <w:tcPr>
            <w:tcW w:w="3960" w:type="dxa"/>
            <w:gridSpan w:val="2"/>
          </w:tcPr>
          <w:p w:rsidR="00BF5A76" w:rsidRPr="005E061B" w:rsidRDefault="00BF5A76" w:rsidP="00BF5A76">
            <w:pPr>
              <w:pStyle w:val="BodyCopy"/>
              <w:spacing w:after="80"/>
              <w:rPr>
                <w:noProof w:val="0"/>
              </w:rPr>
            </w:pPr>
            <w:r w:rsidRPr="005E061B">
              <w:rPr>
                <w:noProof w:val="0"/>
              </w:rPr>
              <w:t xml:space="preserve">After purchase service (warranty, repair, customer service </w:t>
            </w:r>
            <w:r w:rsidR="005E061B" w:rsidRPr="005E061B">
              <w:rPr>
                <w:noProof w:val="0"/>
              </w:rPr>
              <w:t>etc.</w:t>
            </w:r>
            <w:r w:rsidRPr="005E061B">
              <w:rPr>
                <w:noProof w:val="0"/>
              </w:rPr>
              <w:t>)</w:t>
            </w:r>
          </w:p>
        </w:tc>
        <w:tc>
          <w:tcPr>
            <w:tcW w:w="1204" w:type="dxa"/>
            <w:gridSpan w:val="2"/>
            <w:tcMar>
              <w:top w:w="113" w:type="dxa"/>
              <w:left w:w="57" w:type="dxa"/>
              <w:bottom w:w="113" w:type="dxa"/>
              <w:right w:w="57" w:type="dxa"/>
            </w:tcMar>
          </w:tcPr>
          <w:p w:rsidR="00BF5A76" w:rsidRPr="005E061B" w:rsidRDefault="00BF5A76" w:rsidP="002375AD">
            <w:pPr>
              <w:pStyle w:val="BodyCopy"/>
              <w:spacing w:after="80"/>
              <w:jc w:val="center"/>
              <w:rPr>
                <w:noProof w:val="0"/>
              </w:rPr>
            </w:pPr>
            <w:r w:rsidRPr="005E061B">
              <w:rPr>
                <w:noProof w:val="0"/>
              </w:rPr>
              <w:fldChar w:fldCharType="begin">
                <w:ffData>
                  <w:name w:val="Check1"/>
                  <w:enabled/>
                  <w:calcOnExit w:val="0"/>
                  <w:checkBox>
                    <w:sizeAuto/>
                    <w:default w:val="0"/>
                  </w:checkBox>
                </w:ffData>
              </w:fldChar>
            </w:r>
            <w:r w:rsidRPr="005E061B">
              <w:rPr>
                <w:noProof w:val="0"/>
              </w:rPr>
              <w:instrText xml:space="preserve"> FORMCHECKBOX </w:instrText>
            </w:r>
            <w:r w:rsidR="00404A65">
              <w:rPr>
                <w:noProof w:val="0"/>
              </w:rPr>
            </w:r>
            <w:r w:rsidR="00404A65">
              <w:rPr>
                <w:noProof w:val="0"/>
              </w:rPr>
              <w:fldChar w:fldCharType="separate"/>
            </w:r>
            <w:r w:rsidRPr="005E061B">
              <w:rPr>
                <w:noProof w:val="0"/>
              </w:rPr>
              <w:fldChar w:fldCharType="end"/>
            </w:r>
          </w:p>
        </w:tc>
        <w:tc>
          <w:tcPr>
            <w:tcW w:w="1206" w:type="dxa"/>
          </w:tcPr>
          <w:p w:rsidR="00BF5A76" w:rsidRPr="005E061B" w:rsidRDefault="00BF5A76" w:rsidP="002375AD">
            <w:pPr>
              <w:pStyle w:val="BodyCopy"/>
              <w:spacing w:after="80"/>
              <w:jc w:val="center"/>
              <w:rPr>
                <w:noProof w:val="0"/>
              </w:rPr>
            </w:pPr>
            <w:r w:rsidRPr="005E061B">
              <w:rPr>
                <w:noProof w:val="0"/>
              </w:rPr>
              <w:fldChar w:fldCharType="begin">
                <w:ffData>
                  <w:name w:val="Check1"/>
                  <w:enabled/>
                  <w:calcOnExit w:val="0"/>
                  <w:checkBox>
                    <w:sizeAuto/>
                    <w:default w:val="0"/>
                  </w:checkBox>
                </w:ffData>
              </w:fldChar>
            </w:r>
            <w:r w:rsidRPr="005E061B">
              <w:rPr>
                <w:noProof w:val="0"/>
              </w:rPr>
              <w:instrText xml:space="preserve"> FORMCHECKBOX </w:instrText>
            </w:r>
            <w:r w:rsidR="00404A65">
              <w:rPr>
                <w:noProof w:val="0"/>
              </w:rPr>
            </w:r>
            <w:r w:rsidR="00404A65">
              <w:rPr>
                <w:noProof w:val="0"/>
              </w:rPr>
              <w:fldChar w:fldCharType="separate"/>
            </w:r>
            <w:r w:rsidRPr="005E061B">
              <w:rPr>
                <w:noProof w:val="0"/>
              </w:rPr>
              <w:fldChar w:fldCharType="end"/>
            </w:r>
          </w:p>
        </w:tc>
        <w:tc>
          <w:tcPr>
            <w:tcW w:w="1205" w:type="dxa"/>
            <w:gridSpan w:val="2"/>
          </w:tcPr>
          <w:p w:rsidR="00BF5A76" w:rsidRPr="005E061B" w:rsidRDefault="00BF5A76" w:rsidP="002375AD">
            <w:pPr>
              <w:pStyle w:val="BodyCopy"/>
              <w:spacing w:after="80"/>
              <w:jc w:val="center"/>
              <w:rPr>
                <w:b/>
                <w:noProof w:val="0"/>
              </w:rPr>
            </w:pPr>
            <w:r w:rsidRPr="005E061B">
              <w:rPr>
                <w:noProof w:val="0"/>
              </w:rPr>
              <w:fldChar w:fldCharType="begin">
                <w:ffData>
                  <w:name w:val="Check1"/>
                  <w:enabled/>
                  <w:calcOnExit w:val="0"/>
                  <w:checkBox>
                    <w:sizeAuto/>
                    <w:default w:val="0"/>
                  </w:checkBox>
                </w:ffData>
              </w:fldChar>
            </w:r>
            <w:r w:rsidRPr="005E061B">
              <w:rPr>
                <w:noProof w:val="0"/>
              </w:rPr>
              <w:instrText xml:space="preserve"> FORMCHECKBOX </w:instrText>
            </w:r>
            <w:r w:rsidR="00404A65">
              <w:rPr>
                <w:noProof w:val="0"/>
              </w:rPr>
            </w:r>
            <w:r w:rsidR="00404A65">
              <w:rPr>
                <w:noProof w:val="0"/>
              </w:rPr>
              <w:fldChar w:fldCharType="separate"/>
            </w:r>
            <w:r w:rsidRPr="005E061B">
              <w:rPr>
                <w:noProof w:val="0"/>
              </w:rPr>
              <w:fldChar w:fldCharType="end"/>
            </w:r>
          </w:p>
        </w:tc>
        <w:tc>
          <w:tcPr>
            <w:tcW w:w="1206" w:type="dxa"/>
          </w:tcPr>
          <w:p w:rsidR="00BF5A76" w:rsidRPr="005E061B" w:rsidRDefault="00BF5A76" w:rsidP="002375AD">
            <w:pPr>
              <w:pStyle w:val="BodyCopy"/>
              <w:spacing w:after="80"/>
              <w:jc w:val="center"/>
              <w:rPr>
                <w:noProof w:val="0"/>
              </w:rPr>
            </w:pPr>
            <w:r w:rsidRPr="005E061B">
              <w:rPr>
                <w:noProof w:val="0"/>
              </w:rPr>
              <w:fldChar w:fldCharType="begin">
                <w:ffData>
                  <w:name w:val="Check1"/>
                  <w:enabled/>
                  <w:calcOnExit w:val="0"/>
                  <w:checkBox>
                    <w:sizeAuto/>
                    <w:default w:val="0"/>
                  </w:checkBox>
                </w:ffData>
              </w:fldChar>
            </w:r>
            <w:r w:rsidRPr="005E061B">
              <w:rPr>
                <w:noProof w:val="0"/>
              </w:rPr>
              <w:instrText xml:space="preserve"> FORMCHECKBOX </w:instrText>
            </w:r>
            <w:r w:rsidR="00404A65">
              <w:rPr>
                <w:noProof w:val="0"/>
              </w:rPr>
            </w:r>
            <w:r w:rsidR="00404A65">
              <w:rPr>
                <w:noProof w:val="0"/>
              </w:rPr>
              <w:fldChar w:fldCharType="separate"/>
            </w:r>
            <w:r w:rsidRPr="005E061B">
              <w:rPr>
                <w:noProof w:val="0"/>
              </w:rPr>
              <w:fldChar w:fldCharType="end"/>
            </w:r>
          </w:p>
        </w:tc>
      </w:tr>
      <w:tr w:rsidR="004603F9" w:rsidRPr="005E061B" w:rsidTr="003F026E">
        <w:trPr>
          <w:trHeight w:val="674"/>
        </w:trPr>
        <w:tc>
          <w:tcPr>
            <w:tcW w:w="8781" w:type="dxa"/>
            <w:gridSpan w:val="8"/>
          </w:tcPr>
          <w:p w:rsidR="004603F9" w:rsidRPr="005E061B" w:rsidRDefault="004603F9" w:rsidP="002375AD">
            <w:pPr>
              <w:pStyle w:val="BodyCopy"/>
              <w:spacing w:after="80"/>
              <w:rPr>
                <w:noProof w:val="0"/>
              </w:rPr>
            </w:pPr>
            <w:r w:rsidRPr="005E061B">
              <w:rPr>
                <w:b/>
                <w:bCs/>
                <w:noProof w:val="0"/>
                <w:szCs w:val="24"/>
              </w:rPr>
              <w:t>How important was performance on these attributes?</w:t>
            </w:r>
          </w:p>
        </w:tc>
      </w:tr>
      <w:tr w:rsidR="00B229C9" w:rsidRPr="005E061B" w:rsidTr="003F026E">
        <w:trPr>
          <w:trHeight w:val="674"/>
        </w:trPr>
        <w:tc>
          <w:tcPr>
            <w:tcW w:w="3960" w:type="dxa"/>
            <w:gridSpan w:val="2"/>
          </w:tcPr>
          <w:p w:rsidR="00B229C9" w:rsidRPr="005E061B" w:rsidRDefault="00B229C9" w:rsidP="002375AD">
            <w:pPr>
              <w:pStyle w:val="BodyCopy"/>
              <w:spacing w:after="80"/>
              <w:rPr>
                <w:noProof w:val="0"/>
                <w:szCs w:val="24"/>
              </w:rPr>
            </w:pPr>
          </w:p>
        </w:tc>
        <w:tc>
          <w:tcPr>
            <w:tcW w:w="1134" w:type="dxa"/>
            <w:tcMar>
              <w:top w:w="113" w:type="dxa"/>
              <w:left w:w="57" w:type="dxa"/>
              <w:bottom w:w="113" w:type="dxa"/>
              <w:right w:w="57" w:type="dxa"/>
            </w:tcMar>
          </w:tcPr>
          <w:p w:rsidR="00B229C9" w:rsidRPr="005E061B" w:rsidRDefault="00B229C9" w:rsidP="004603F9">
            <w:pPr>
              <w:pStyle w:val="BodyCopy"/>
              <w:spacing w:after="80"/>
              <w:jc w:val="center"/>
              <w:rPr>
                <w:noProof w:val="0"/>
              </w:rPr>
            </w:pPr>
            <w:r w:rsidRPr="005E061B">
              <w:rPr>
                <w:noProof w:val="0"/>
                <w:szCs w:val="24"/>
              </w:rPr>
              <w:t>Not Important</w:t>
            </w:r>
          </w:p>
        </w:tc>
        <w:tc>
          <w:tcPr>
            <w:tcW w:w="1276" w:type="dxa"/>
            <w:gridSpan w:val="2"/>
          </w:tcPr>
          <w:p w:rsidR="00B229C9" w:rsidRPr="005E061B" w:rsidRDefault="00B229C9" w:rsidP="004603F9">
            <w:pPr>
              <w:pStyle w:val="BodyCopy"/>
              <w:spacing w:after="80"/>
              <w:jc w:val="center"/>
              <w:rPr>
                <w:noProof w:val="0"/>
              </w:rPr>
            </w:pPr>
            <w:r w:rsidRPr="005E061B">
              <w:rPr>
                <w:noProof w:val="0"/>
                <w:szCs w:val="24"/>
              </w:rPr>
              <w:t>Somewhat Important</w:t>
            </w:r>
          </w:p>
        </w:tc>
        <w:tc>
          <w:tcPr>
            <w:tcW w:w="1134" w:type="dxa"/>
          </w:tcPr>
          <w:p w:rsidR="00B229C9" w:rsidRPr="005E061B" w:rsidRDefault="00B229C9" w:rsidP="004603F9">
            <w:pPr>
              <w:pStyle w:val="BodyCopy"/>
              <w:spacing w:after="80"/>
              <w:jc w:val="center"/>
              <w:rPr>
                <w:noProof w:val="0"/>
              </w:rPr>
            </w:pPr>
            <w:r w:rsidRPr="005E061B">
              <w:rPr>
                <w:noProof w:val="0"/>
                <w:szCs w:val="24"/>
              </w:rPr>
              <w:t>Important</w:t>
            </w:r>
          </w:p>
        </w:tc>
        <w:tc>
          <w:tcPr>
            <w:tcW w:w="1277" w:type="dxa"/>
            <w:gridSpan w:val="2"/>
          </w:tcPr>
          <w:p w:rsidR="00B229C9" w:rsidRPr="005E061B" w:rsidRDefault="00B229C9" w:rsidP="004603F9">
            <w:pPr>
              <w:pStyle w:val="BodyCopy"/>
              <w:spacing w:after="80"/>
              <w:jc w:val="center"/>
              <w:rPr>
                <w:noProof w:val="0"/>
              </w:rPr>
            </w:pPr>
            <w:r w:rsidRPr="005E061B">
              <w:rPr>
                <w:noProof w:val="0"/>
                <w:szCs w:val="24"/>
              </w:rPr>
              <w:t>Very Important</w:t>
            </w:r>
          </w:p>
        </w:tc>
      </w:tr>
      <w:tr w:rsidR="004603F9" w:rsidRPr="005E061B" w:rsidTr="003F026E">
        <w:trPr>
          <w:trHeight w:val="567"/>
        </w:trPr>
        <w:tc>
          <w:tcPr>
            <w:tcW w:w="3960" w:type="dxa"/>
            <w:gridSpan w:val="2"/>
          </w:tcPr>
          <w:p w:rsidR="004603F9" w:rsidRPr="005E061B" w:rsidRDefault="004603F9" w:rsidP="003F026E">
            <w:pPr>
              <w:pStyle w:val="BodyCopy"/>
              <w:spacing w:after="80"/>
              <w:rPr>
                <w:noProof w:val="0"/>
                <w:szCs w:val="24"/>
              </w:rPr>
            </w:pPr>
            <w:r w:rsidRPr="005E061B">
              <w:rPr>
                <w:noProof w:val="0"/>
                <w:szCs w:val="24"/>
              </w:rPr>
              <w:t>Overall quality</w:t>
            </w:r>
          </w:p>
        </w:tc>
        <w:tc>
          <w:tcPr>
            <w:tcW w:w="1134" w:type="dxa"/>
            <w:tcMar>
              <w:top w:w="113" w:type="dxa"/>
              <w:left w:w="57" w:type="dxa"/>
              <w:bottom w:w="113" w:type="dxa"/>
              <w:right w:w="57" w:type="dxa"/>
            </w:tcMar>
          </w:tcPr>
          <w:p w:rsidR="004603F9" w:rsidRPr="005E061B" w:rsidRDefault="004603F9" w:rsidP="003F026E">
            <w:pPr>
              <w:spacing w:before="80" w:after="80" w:line="240" w:lineRule="auto"/>
              <w:jc w:val="center"/>
            </w:pPr>
            <w:r w:rsidRPr="005E061B">
              <w:fldChar w:fldCharType="begin">
                <w:ffData>
                  <w:name w:val="Check1"/>
                  <w:enabled/>
                  <w:calcOnExit w:val="0"/>
                  <w:checkBox>
                    <w:sizeAuto/>
                    <w:default w:val="0"/>
                  </w:checkBox>
                </w:ffData>
              </w:fldChar>
            </w:r>
            <w:r w:rsidRPr="005E061B">
              <w:instrText xml:space="preserve"> FORMCHECKBOX </w:instrText>
            </w:r>
            <w:r w:rsidR="00404A65">
              <w:fldChar w:fldCharType="separate"/>
            </w:r>
            <w:r w:rsidRPr="005E061B">
              <w:fldChar w:fldCharType="end"/>
            </w:r>
          </w:p>
        </w:tc>
        <w:tc>
          <w:tcPr>
            <w:tcW w:w="1276" w:type="dxa"/>
            <w:gridSpan w:val="2"/>
          </w:tcPr>
          <w:p w:rsidR="004603F9" w:rsidRPr="005E061B" w:rsidRDefault="004603F9" w:rsidP="003F026E">
            <w:pPr>
              <w:spacing w:before="80" w:after="80" w:line="240" w:lineRule="auto"/>
              <w:jc w:val="center"/>
            </w:pPr>
            <w:r w:rsidRPr="005E061B">
              <w:fldChar w:fldCharType="begin">
                <w:ffData>
                  <w:name w:val="Check1"/>
                  <w:enabled/>
                  <w:calcOnExit w:val="0"/>
                  <w:checkBox>
                    <w:sizeAuto/>
                    <w:default w:val="0"/>
                  </w:checkBox>
                </w:ffData>
              </w:fldChar>
            </w:r>
            <w:r w:rsidRPr="005E061B">
              <w:instrText xml:space="preserve"> FORMCHECKBOX </w:instrText>
            </w:r>
            <w:r w:rsidR="00404A65">
              <w:fldChar w:fldCharType="separate"/>
            </w:r>
            <w:r w:rsidRPr="005E061B">
              <w:fldChar w:fldCharType="end"/>
            </w:r>
          </w:p>
        </w:tc>
        <w:tc>
          <w:tcPr>
            <w:tcW w:w="1135" w:type="dxa"/>
          </w:tcPr>
          <w:p w:rsidR="004603F9" w:rsidRPr="005E061B" w:rsidRDefault="004603F9" w:rsidP="003F026E">
            <w:pPr>
              <w:spacing w:before="80" w:after="80" w:line="240" w:lineRule="auto"/>
              <w:jc w:val="center"/>
            </w:pPr>
            <w:r w:rsidRPr="005E061B">
              <w:fldChar w:fldCharType="begin">
                <w:ffData>
                  <w:name w:val="Check1"/>
                  <w:enabled/>
                  <w:calcOnExit w:val="0"/>
                  <w:checkBox>
                    <w:sizeAuto/>
                    <w:default w:val="0"/>
                  </w:checkBox>
                </w:ffData>
              </w:fldChar>
            </w:r>
            <w:r w:rsidRPr="005E061B">
              <w:instrText xml:space="preserve"> FORMCHECKBOX </w:instrText>
            </w:r>
            <w:r w:rsidR="00404A65">
              <w:fldChar w:fldCharType="separate"/>
            </w:r>
            <w:r w:rsidRPr="005E061B">
              <w:fldChar w:fldCharType="end"/>
            </w:r>
          </w:p>
        </w:tc>
        <w:tc>
          <w:tcPr>
            <w:tcW w:w="1276" w:type="dxa"/>
            <w:gridSpan w:val="2"/>
          </w:tcPr>
          <w:p w:rsidR="004603F9" w:rsidRPr="005E061B" w:rsidRDefault="004603F9" w:rsidP="003F026E">
            <w:pPr>
              <w:spacing w:before="80" w:after="80" w:line="240" w:lineRule="auto"/>
              <w:jc w:val="center"/>
            </w:pPr>
            <w:r w:rsidRPr="005E061B">
              <w:fldChar w:fldCharType="begin">
                <w:ffData>
                  <w:name w:val="Check1"/>
                  <w:enabled/>
                  <w:calcOnExit w:val="0"/>
                  <w:checkBox>
                    <w:sizeAuto/>
                    <w:default w:val="0"/>
                  </w:checkBox>
                </w:ffData>
              </w:fldChar>
            </w:r>
            <w:r w:rsidRPr="005E061B">
              <w:instrText xml:space="preserve"> FORMCHECKBOX </w:instrText>
            </w:r>
            <w:r w:rsidR="00404A65">
              <w:fldChar w:fldCharType="separate"/>
            </w:r>
            <w:r w:rsidRPr="005E061B">
              <w:fldChar w:fldCharType="end"/>
            </w:r>
          </w:p>
        </w:tc>
      </w:tr>
      <w:tr w:rsidR="004603F9" w:rsidRPr="005E061B" w:rsidTr="003F026E">
        <w:trPr>
          <w:trHeight w:val="567"/>
        </w:trPr>
        <w:tc>
          <w:tcPr>
            <w:tcW w:w="3960" w:type="dxa"/>
            <w:gridSpan w:val="2"/>
          </w:tcPr>
          <w:p w:rsidR="004603F9" w:rsidRPr="005E061B" w:rsidRDefault="004603F9" w:rsidP="003F026E">
            <w:pPr>
              <w:pStyle w:val="BodyCopy"/>
              <w:spacing w:after="80"/>
              <w:rPr>
                <w:noProof w:val="0"/>
                <w:szCs w:val="24"/>
              </w:rPr>
            </w:pPr>
            <w:r w:rsidRPr="005E061B">
              <w:rPr>
                <w:noProof w:val="0"/>
                <w:szCs w:val="24"/>
              </w:rPr>
              <w:t>Overall quality</w:t>
            </w:r>
          </w:p>
        </w:tc>
        <w:tc>
          <w:tcPr>
            <w:tcW w:w="1134" w:type="dxa"/>
            <w:tcMar>
              <w:top w:w="113" w:type="dxa"/>
              <w:left w:w="57" w:type="dxa"/>
              <w:bottom w:w="113" w:type="dxa"/>
              <w:right w:w="57" w:type="dxa"/>
            </w:tcMar>
          </w:tcPr>
          <w:p w:rsidR="004603F9" w:rsidRPr="005E061B" w:rsidRDefault="004603F9" w:rsidP="003F026E">
            <w:pPr>
              <w:spacing w:before="80" w:after="80" w:line="240" w:lineRule="auto"/>
              <w:jc w:val="center"/>
            </w:pPr>
            <w:r w:rsidRPr="005E061B">
              <w:fldChar w:fldCharType="begin">
                <w:ffData>
                  <w:name w:val="Check1"/>
                  <w:enabled/>
                  <w:calcOnExit w:val="0"/>
                  <w:checkBox>
                    <w:sizeAuto/>
                    <w:default w:val="0"/>
                  </w:checkBox>
                </w:ffData>
              </w:fldChar>
            </w:r>
            <w:r w:rsidRPr="005E061B">
              <w:instrText xml:space="preserve"> FORMCHECKBOX </w:instrText>
            </w:r>
            <w:r w:rsidR="00404A65">
              <w:fldChar w:fldCharType="separate"/>
            </w:r>
            <w:r w:rsidRPr="005E061B">
              <w:fldChar w:fldCharType="end"/>
            </w:r>
          </w:p>
        </w:tc>
        <w:tc>
          <w:tcPr>
            <w:tcW w:w="1276" w:type="dxa"/>
            <w:gridSpan w:val="2"/>
          </w:tcPr>
          <w:p w:rsidR="004603F9" w:rsidRPr="005E061B" w:rsidRDefault="004603F9" w:rsidP="003F026E">
            <w:pPr>
              <w:spacing w:before="80" w:after="80" w:line="240" w:lineRule="auto"/>
              <w:jc w:val="center"/>
            </w:pPr>
            <w:r w:rsidRPr="005E061B">
              <w:fldChar w:fldCharType="begin">
                <w:ffData>
                  <w:name w:val="Check1"/>
                  <w:enabled/>
                  <w:calcOnExit w:val="0"/>
                  <w:checkBox>
                    <w:sizeAuto/>
                    <w:default w:val="0"/>
                  </w:checkBox>
                </w:ffData>
              </w:fldChar>
            </w:r>
            <w:r w:rsidRPr="005E061B">
              <w:instrText xml:space="preserve"> FORMCHECKBOX </w:instrText>
            </w:r>
            <w:r w:rsidR="00404A65">
              <w:fldChar w:fldCharType="separate"/>
            </w:r>
            <w:r w:rsidRPr="005E061B">
              <w:fldChar w:fldCharType="end"/>
            </w:r>
          </w:p>
        </w:tc>
        <w:tc>
          <w:tcPr>
            <w:tcW w:w="1135" w:type="dxa"/>
          </w:tcPr>
          <w:p w:rsidR="004603F9" w:rsidRPr="005E061B" w:rsidRDefault="004603F9" w:rsidP="003F026E">
            <w:pPr>
              <w:spacing w:before="80" w:after="80" w:line="240" w:lineRule="auto"/>
              <w:jc w:val="center"/>
            </w:pPr>
            <w:r w:rsidRPr="005E061B">
              <w:fldChar w:fldCharType="begin">
                <w:ffData>
                  <w:name w:val="Check1"/>
                  <w:enabled/>
                  <w:calcOnExit w:val="0"/>
                  <w:checkBox>
                    <w:sizeAuto/>
                    <w:default w:val="0"/>
                  </w:checkBox>
                </w:ffData>
              </w:fldChar>
            </w:r>
            <w:r w:rsidRPr="005E061B">
              <w:instrText xml:space="preserve"> FORMCHECKBOX </w:instrText>
            </w:r>
            <w:r w:rsidR="00404A65">
              <w:fldChar w:fldCharType="separate"/>
            </w:r>
            <w:r w:rsidRPr="005E061B">
              <w:fldChar w:fldCharType="end"/>
            </w:r>
          </w:p>
        </w:tc>
        <w:tc>
          <w:tcPr>
            <w:tcW w:w="1276" w:type="dxa"/>
            <w:gridSpan w:val="2"/>
          </w:tcPr>
          <w:p w:rsidR="004603F9" w:rsidRPr="005E061B" w:rsidRDefault="004603F9" w:rsidP="003F026E">
            <w:pPr>
              <w:spacing w:before="80" w:after="80" w:line="240" w:lineRule="auto"/>
              <w:jc w:val="center"/>
            </w:pPr>
            <w:r w:rsidRPr="005E061B">
              <w:fldChar w:fldCharType="begin">
                <w:ffData>
                  <w:name w:val="Check1"/>
                  <w:enabled/>
                  <w:calcOnExit w:val="0"/>
                  <w:checkBox>
                    <w:sizeAuto/>
                    <w:default w:val="0"/>
                  </w:checkBox>
                </w:ffData>
              </w:fldChar>
            </w:r>
            <w:r w:rsidRPr="005E061B">
              <w:instrText xml:space="preserve"> FORMCHECKBOX </w:instrText>
            </w:r>
            <w:r w:rsidR="00404A65">
              <w:fldChar w:fldCharType="separate"/>
            </w:r>
            <w:r w:rsidRPr="005E061B">
              <w:fldChar w:fldCharType="end"/>
            </w:r>
          </w:p>
        </w:tc>
      </w:tr>
      <w:tr w:rsidR="004603F9" w:rsidRPr="005E061B" w:rsidTr="003F026E">
        <w:trPr>
          <w:trHeight w:val="567"/>
        </w:trPr>
        <w:tc>
          <w:tcPr>
            <w:tcW w:w="3960" w:type="dxa"/>
            <w:gridSpan w:val="2"/>
          </w:tcPr>
          <w:p w:rsidR="004603F9" w:rsidRPr="005E061B" w:rsidRDefault="004603F9" w:rsidP="003F026E">
            <w:pPr>
              <w:pStyle w:val="BodyCopy"/>
              <w:spacing w:after="80"/>
              <w:rPr>
                <w:noProof w:val="0"/>
                <w:szCs w:val="24"/>
              </w:rPr>
            </w:pPr>
            <w:r w:rsidRPr="005E061B">
              <w:rPr>
                <w:noProof w:val="0"/>
                <w:szCs w:val="24"/>
              </w:rPr>
              <w:t>Value</w:t>
            </w:r>
          </w:p>
        </w:tc>
        <w:tc>
          <w:tcPr>
            <w:tcW w:w="1134" w:type="dxa"/>
            <w:tcMar>
              <w:top w:w="113" w:type="dxa"/>
              <w:left w:w="57" w:type="dxa"/>
              <w:bottom w:w="113" w:type="dxa"/>
              <w:right w:w="57" w:type="dxa"/>
            </w:tcMar>
          </w:tcPr>
          <w:p w:rsidR="004603F9" w:rsidRPr="005E061B" w:rsidRDefault="004603F9" w:rsidP="003F026E">
            <w:pPr>
              <w:spacing w:before="80" w:after="80" w:line="240" w:lineRule="auto"/>
              <w:jc w:val="center"/>
            </w:pPr>
            <w:r w:rsidRPr="005E061B">
              <w:fldChar w:fldCharType="begin">
                <w:ffData>
                  <w:name w:val="Check1"/>
                  <w:enabled/>
                  <w:calcOnExit w:val="0"/>
                  <w:checkBox>
                    <w:sizeAuto/>
                    <w:default w:val="0"/>
                  </w:checkBox>
                </w:ffData>
              </w:fldChar>
            </w:r>
            <w:r w:rsidRPr="005E061B">
              <w:instrText xml:space="preserve"> FORMCHECKBOX </w:instrText>
            </w:r>
            <w:r w:rsidR="00404A65">
              <w:fldChar w:fldCharType="separate"/>
            </w:r>
            <w:r w:rsidRPr="005E061B">
              <w:fldChar w:fldCharType="end"/>
            </w:r>
          </w:p>
        </w:tc>
        <w:tc>
          <w:tcPr>
            <w:tcW w:w="1276" w:type="dxa"/>
            <w:gridSpan w:val="2"/>
          </w:tcPr>
          <w:p w:rsidR="004603F9" w:rsidRPr="005E061B" w:rsidRDefault="004603F9" w:rsidP="003F026E">
            <w:pPr>
              <w:spacing w:before="80" w:after="80" w:line="240" w:lineRule="auto"/>
              <w:jc w:val="center"/>
            </w:pPr>
            <w:r w:rsidRPr="005E061B">
              <w:fldChar w:fldCharType="begin">
                <w:ffData>
                  <w:name w:val="Check1"/>
                  <w:enabled/>
                  <w:calcOnExit w:val="0"/>
                  <w:checkBox>
                    <w:sizeAuto/>
                    <w:default w:val="0"/>
                  </w:checkBox>
                </w:ffData>
              </w:fldChar>
            </w:r>
            <w:r w:rsidRPr="005E061B">
              <w:instrText xml:space="preserve"> FORMCHECKBOX </w:instrText>
            </w:r>
            <w:r w:rsidR="00404A65">
              <w:fldChar w:fldCharType="separate"/>
            </w:r>
            <w:r w:rsidRPr="005E061B">
              <w:fldChar w:fldCharType="end"/>
            </w:r>
          </w:p>
        </w:tc>
        <w:tc>
          <w:tcPr>
            <w:tcW w:w="1135" w:type="dxa"/>
          </w:tcPr>
          <w:p w:rsidR="004603F9" w:rsidRPr="005E061B" w:rsidRDefault="004603F9" w:rsidP="003F026E">
            <w:pPr>
              <w:spacing w:before="80" w:after="80" w:line="240" w:lineRule="auto"/>
              <w:jc w:val="center"/>
            </w:pPr>
            <w:r w:rsidRPr="005E061B">
              <w:fldChar w:fldCharType="begin">
                <w:ffData>
                  <w:name w:val="Check1"/>
                  <w:enabled/>
                  <w:calcOnExit w:val="0"/>
                  <w:checkBox>
                    <w:sizeAuto/>
                    <w:default w:val="0"/>
                  </w:checkBox>
                </w:ffData>
              </w:fldChar>
            </w:r>
            <w:r w:rsidRPr="005E061B">
              <w:instrText xml:space="preserve"> FORMCHECKBOX </w:instrText>
            </w:r>
            <w:r w:rsidR="00404A65">
              <w:fldChar w:fldCharType="separate"/>
            </w:r>
            <w:r w:rsidRPr="005E061B">
              <w:fldChar w:fldCharType="end"/>
            </w:r>
          </w:p>
        </w:tc>
        <w:tc>
          <w:tcPr>
            <w:tcW w:w="1276" w:type="dxa"/>
            <w:gridSpan w:val="2"/>
          </w:tcPr>
          <w:p w:rsidR="004603F9" w:rsidRPr="005E061B" w:rsidRDefault="004603F9" w:rsidP="003F026E">
            <w:pPr>
              <w:spacing w:before="80" w:after="80" w:line="240" w:lineRule="auto"/>
              <w:jc w:val="center"/>
            </w:pPr>
            <w:r w:rsidRPr="005E061B">
              <w:fldChar w:fldCharType="begin">
                <w:ffData>
                  <w:name w:val="Check1"/>
                  <w:enabled/>
                  <w:calcOnExit w:val="0"/>
                  <w:checkBox>
                    <w:sizeAuto/>
                    <w:default w:val="0"/>
                  </w:checkBox>
                </w:ffData>
              </w:fldChar>
            </w:r>
            <w:r w:rsidRPr="005E061B">
              <w:instrText xml:space="preserve"> FORMCHECKBOX </w:instrText>
            </w:r>
            <w:r w:rsidR="00404A65">
              <w:fldChar w:fldCharType="separate"/>
            </w:r>
            <w:r w:rsidRPr="005E061B">
              <w:fldChar w:fldCharType="end"/>
            </w:r>
          </w:p>
        </w:tc>
      </w:tr>
      <w:tr w:rsidR="004603F9" w:rsidRPr="005E061B" w:rsidTr="003F026E">
        <w:trPr>
          <w:trHeight w:val="567"/>
        </w:trPr>
        <w:tc>
          <w:tcPr>
            <w:tcW w:w="3960" w:type="dxa"/>
            <w:gridSpan w:val="2"/>
          </w:tcPr>
          <w:p w:rsidR="004603F9" w:rsidRPr="005E061B" w:rsidRDefault="004603F9" w:rsidP="003F026E">
            <w:pPr>
              <w:pStyle w:val="BodyCopy"/>
              <w:spacing w:after="80"/>
              <w:rPr>
                <w:noProof w:val="0"/>
                <w:szCs w:val="24"/>
              </w:rPr>
            </w:pPr>
            <w:r w:rsidRPr="005E061B">
              <w:rPr>
                <w:noProof w:val="0"/>
                <w:szCs w:val="24"/>
              </w:rPr>
              <w:t>Purchase experience</w:t>
            </w:r>
          </w:p>
        </w:tc>
        <w:tc>
          <w:tcPr>
            <w:tcW w:w="1134" w:type="dxa"/>
            <w:tcMar>
              <w:top w:w="113" w:type="dxa"/>
              <w:left w:w="57" w:type="dxa"/>
              <w:bottom w:w="113" w:type="dxa"/>
              <w:right w:w="57" w:type="dxa"/>
            </w:tcMar>
          </w:tcPr>
          <w:p w:rsidR="004603F9" w:rsidRPr="005E061B" w:rsidRDefault="004603F9" w:rsidP="003F026E">
            <w:pPr>
              <w:spacing w:before="80" w:after="80" w:line="240" w:lineRule="auto"/>
              <w:jc w:val="center"/>
            </w:pPr>
            <w:r w:rsidRPr="005E061B">
              <w:fldChar w:fldCharType="begin">
                <w:ffData>
                  <w:name w:val="Check1"/>
                  <w:enabled/>
                  <w:calcOnExit w:val="0"/>
                  <w:checkBox>
                    <w:sizeAuto/>
                    <w:default w:val="0"/>
                  </w:checkBox>
                </w:ffData>
              </w:fldChar>
            </w:r>
            <w:r w:rsidRPr="005E061B">
              <w:instrText xml:space="preserve"> FORMCHECKBOX </w:instrText>
            </w:r>
            <w:r w:rsidR="00404A65">
              <w:fldChar w:fldCharType="separate"/>
            </w:r>
            <w:r w:rsidRPr="005E061B">
              <w:fldChar w:fldCharType="end"/>
            </w:r>
          </w:p>
        </w:tc>
        <w:tc>
          <w:tcPr>
            <w:tcW w:w="1276" w:type="dxa"/>
            <w:gridSpan w:val="2"/>
          </w:tcPr>
          <w:p w:rsidR="004603F9" w:rsidRPr="005E061B" w:rsidRDefault="004603F9" w:rsidP="003F026E">
            <w:pPr>
              <w:spacing w:before="80" w:after="80" w:line="240" w:lineRule="auto"/>
              <w:jc w:val="center"/>
            </w:pPr>
            <w:r w:rsidRPr="005E061B">
              <w:fldChar w:fldCharType="begin">
                <w:ffData>
                  <w:name w:val="Check1"/>
                  <w:enabled/>
                  <w:calcOnExit w:val="0"/>
                  <w:checkBox>
                    <w:sizeAuto/>
                    <w:default w:val="0"/>
                  </w:checkBox>
                </w:ffData>
              </w:fldChar>
            </w:r>
            <w:r w:rsidRPr="005E061B">
              <w:instrText xml:space="preserve"> FORMCHECKBOX </w:instrText>
            </w:r>
            <w:r w:rsidR="00404A65">
              <w:fldChar w:fldCharType="separate"/>
            </w:r>
            <w:r w:rsidRPr="005E061B">
              <w:fldChar w:fldCharType="end"/>
            </w:r>
          </w:p>
        </w:tc>
        <w:tc>
          <w:tcPr>
            <w:tcW w:w="1135" w:type="dxa"/>
          </w:tcPr>
          <w:p w:rsidR="004603F9" w:rsidRPr="005E061B" w:rsidRDefault="004603F9" w:rsidP="003F026E">
            <w:pPr>
              <w:spacing w:before="80" w:after="80" w:line="240" w:lineRule="auto"/>
              <w:jc w:val="center"/>
            </w:pPr>
            <w:r w:rsidRPr="005E061B">
              <w:fldChar w:fldCharType="begin">
                <w:ffData>
                  <w:name w:val="Check1"/>
                  <w:enabled/>
                  <w:calcOnExit w:val="0"/>
                  <w:checkBox>
                    <w:sizeAuto/>
                    <w:default w:val="0"/>
                  </w:checkBox>
                </w:ffData>
              </w:fldChar>
            </w:r>
            <w:r w:rsidRPr="005E061B">
              <w:instrText xml:space="preserve"> FORMCHECKBOX </w:instrText>
            </w:r>
            <w:r w:rsidR="00404A65">
              <w:fldChar w:fldCharType="separate"/>
            </w:r>
            <w:r w:rsidRPr="005E061B">
              <w:fldChar w:fldCharType="end"/>
            </w:r>
          </w:p>
        </w:tc>
        <w:tc>
          <w:tcPr>
            <w:tcW w:w="1276" w:type="dxa"/>
            <w:gridSpan w:val="2"/>
          </w:tcPr>
          <w:p w:rsidR="004603F9" w:rsidRPr="005E061B" w:rsidRDefault="004603F9" w:rsidP="003F026E">
            <w:pPr>
              <w:spacing w:before="80" w:after="80" w:line="240" w:lineRule="auto"/>
              <w:jc w:val="center"/>
            </w:pPr>
            <w:r w:rsidRPr="005E061B">
              <w:fldChar w:fldCharType="begin">
                <w:ffData>
                  <w:name w:val="Check1"/>
                  <w:enabled/>
                  <w:calcOnExit w:val="0"/>
                  <w:checkBox>
                    <w:sizeAuto/>
                    <w:default w:val="0"/>
                  </w:checkBox>
                </w:ffData>
              </w:fldChar>
            </w:r>
            <w:r w:rsidRPr="005E061B">
              <w:instrText xml:space="preserve"> FORMCHECKBOX </w:instrText>
            </w:r>
            <w:r w:rsidR="00404A65">
              <w:fldChar w:fldCharType="separate"/>
            </w:r>
            <w:r w:rsidRPr="005E061B">
              <w:fldChar w:fldCharType="end"/>
            </w:r>
          </w:p>
        </w:tc>
      </w:tr>
      <w:tr w:rsidR="004603F9" w:rsidRPr="005E061B" w:rsidTr="003F026E">
        <w:trPr>
          <w:trHeight w:val="567"/>
        </w:trPr>
        <w:tc>
          <w:tcPr>
            <w:tcW w:w="3960" w:type="dxa"/>
            <w:gridSpan w:val="2"/>
          </w:tcPr>
          <w:p w:rsidR="004603F9" w:rsidRPr="005E061B" w:rsidRDefault="004603F9" w:rsidP="003F026E">
            <w:pPr>
              <w:pStyle w:val="BodyCopy"/>
              <w:spacing w:after="80"/>
              <w:rPr>
                <w:noProof w:val="0"/>
                <w:szCs w:val="24"/>
              </w:rPr>
            </w:pPr>
            <w:r w:rsidRPr="005E061B">
              <w:rPr>
                <w:noProof w:val="0"/>
                <w:szCs w:val="24"/>
              </w:rPr>
              <w:t>Installation or first use experience</w:t>
            </w:r>
          </w:p>
        </w:tc>
        <w:tc>
          <w:tcPr>
            <w:tcW w:w="1134" w:type="dxa"/>
            <w:tcMar>
              <w:top w:w="113" w:type="dxa"/>
              <w:left w:w="57" w:type="dxa"/>
              <w:bottom w:w="113" w:type="dxa"/>
              <w:right w:w="57" w:type="dxa"/>
            </w:tcMar>
          </w:tcPr>
          <w:p w:rsidR="004603F9" w:rsidRPr="005E061B" w:rsidRDefault="004603F9" w:rsidP="003F026E">
            <w:pPr>
              <w:spacing w:before="80" w:after="80" w:line="240" w:lineRule="auto"/>
              <w:jc w:val="center"/>
            </w:pPr>
            <w:r w:rsidRPr="005E061B">
              <w:fldChar w:fldCharType="begin">
                <w:ffData>
                  <w:name w:val="Check1"/>
                  <w:enabled/>
                  <w:calcOnExit w:val="0"/>
                  <w:checkBox>
                    <w:sizeAuto/>
                    <w:default w:val="0"/>
                  </w:checkBox>
                </w:ffData>
              </w:fldChar>
            </w:r>
            <w:r w:rsidRPr="005E061B">
              <w:instrText xml:space="preserve"> FORMCHECKBOX </w:instrText>
            </w:r>
            <w:r w:rsidR="00404A65">
              <w:fldChar w:fldCharType="separate"/>
            </w:r>
            <w:r w:rsidRPr="005E061B">
              <w:fldChar w:fldCharType="end"/>
            </w:r>
          </w:p>
        </w:tc>
        <w:tc>
          <w:tcPr>
            <w:tcW w:w="1276" w:type="dxa"/>
            <w:gridSpan w:val="2"/>
          </w:tcPr>
          <w:p w:rsidR="004603F9" w:rsidRPr="005E061B" w:rsidRDefault="004603F9" w:rsidP="003F026E">
            <w:pPr>
              <w:spacing w:before="80" w:after="80" w:line="240" w:lineRule="auto"/>
              <w:jc w:val="center"/>
            </w:pPr>
            <w:r w:rsidRPr="005E061B">
              <w:fldChar w:fldCharType="begin">
                <w:ffData>
                  <w:name w:val="Check1"/>
                  <w:enabled/>
                  <w:calcOnExit w:val="0"/>
                  <w:checkBox>
                    <w:sizeAuto/>
                    <w:default w:val="0"/>
                  </w:checkBox>
                </w:ffData>
              </w:fldChar>
            </w:r>
            <w:r w:rsidRPr="005E061B">
              <w:instrText xml:space="preserve"> FORMCHECKBOX </w:instrText>
            </w:r>
            <w:r w:rsidR="00404A65">
              <w:fldChar w:fldCharType="separate"/>
            </w:r>
            <w:r w:rsidRPr="005E061B">
              <w:fldChar w:fldCharType="end"/>
            </w:r>
          </w:p>
        </w:tc>
        <w:tc>
          <w:tcPr>
            <w:tcW w:w="1135" w:type="dxa"/>
          </w:tcPr>
          <w:p w:rsidR="004603F9" w:rsidRPr="005E061B" w:rsidRDefault="004603F9" w:rsidP="003F026E">
            <w:pPr>
              <w:spacing w:before="80" w:after="80" w:line="240" w:lineRule="auto"/>
              <w:jc w:val="center"/>
            </w:pPr>
            <w:r w:rsidRPr="005E061B">
              <w:fldChar w:fldCharType="begin">
                <w:ffData>
                  <w:name w:val="Check1"/>
                  <w:enabled/>
                  <w:calcOnExit w:val="0"/>
                  <w:checkBox>
                    <w:sizeAuto/>
                    <w:default w:val="0"/>
                  </w:checkBox>
                </w:ffData>
              </w:fldChar>
            </w:r>
            <w:r w:rsidRPr="005E061B">
              <w:instrText xml:space="preserve"> FORMCHECKBOX </w:instrText>
            </w:r>
            <w:r w:rsidR="00404A65">
              <w:fldChar w:fldCharType="separate"/>
            </w:r>
            <w:r w:rsidRPr="005E061B">
              <w:fldChar w:fldCharType="end"/>
            </w:r>
          </w:p>
        </w:tc>
        <w:tc>
          <w:tcPr>
            <w:tcW w:w="1276" w:type="dxa"/>
            <w:gridSpan w:val="2"/>
          </w:tcPr>
          <w:p w:rsidR="004603F9" w:rsidRPr="005E061B" w:rsidRDefault="004603F9" w:rsidP="003F026E">
            <w:pPr>
              <w:spacing w:before="80" w:after="80" w:line="240" w:lineRule="auto"/>
              <w:jc w:val="center"/>
            </w:pPr>
            <w:r w:rsidRPr="005E061B">
              <w:fldChar w:fldCharType="begin">
                <w:ffData>
                  <w:name w:val="Check1"/>
                  <w:enabled/>
                  <w:calcOnExit w:val="0"/>
                  <w:checkBox>
                    <w:sizeAuto/>
                    <w:default w:val="0"/>
                  </w:checkBox>
                </w:ffData>
              </w:fldChar>
            </w:r>
            <w:r w:rsidRPr="005E061B">
              <w:instrText xml:space="preserve"> FORMCHECKBOX </w:instrText>
            </w:r>
            <w:r w:rsidR="00404A65">
              <w:fldChar w:fldCharType="separate"/>
            </w:r>
            <w:r w:rsidRPr="005E061B">
              <w:fldChar w:fldCharType="end"/>
            </w:r>
          </w:p>
        </w:tc>
      </w:tr>
      <w:tr w:rsidR="004603F9" w:rsidRPr="005E061B" w:rsidTr="003F026E">
        <w:trPr>
          <w:trHeight w:val="567"/>
        </w:trPr>
        <w:tc>
          <w:tcPr>
            <w:tcW w:w="3960" w:type="dxa"/>
            <w:gridSpan w:val="2"/>
          </w:tcPr>
          <w:p w:rsidR="004603F9" w:rsidRPr="005E061B" w:rsidRDefault="004603F9" w:rsidP="003F026E">
            <w:pPr>
              <w:pStyle w:val="BodyCopy"/>
              <w:spacing w:after="80"/>
              <w:rPr>
                <w:noProof w:val="0"/>
                <w:szCs w:val="24"/>
              </w:rPr>
            </w:pPr>
            <w:r w:rsidRPr="005E061B">
              <w:rPr>
                <w:noProof w:val="0"/>
                <w:szCs w:val="24"/>
              </w:rPr>
              <w:t>Usage experience</w:t>
            </w:r>
          </w:p>
        </w:tc>
        <w:tc>
          <w:tcPr>
            <w:tcW w:w="1134" w:type="dxa"/>
            <w:tcMar>
              <w:top w:w="113" w:type="dxa"/>
              <w:left w:w="57" w:type="dxa"/>
              <w:bottom w:w="113" w:type="dxa"/>
              <w:right w:w="57" w:type="dxa"/>
            </w:tcMar>
          </w:tcPr>
          <w:p w:rsidR="004603F9" w:rsidRPr="005E061B" w:rsidRDefault="004603F9" w:rsidP="003F026E">
            <w:pPr>
              <w:spacing w:before="80" w:after="80" w:line="240" w:lineRule="auto"/>
              <w:jc w:val="center"/>
            </w:pPr>
            <w:r w:rsidRPr="005E061B">
              <w:fldChar w:fldCharType="begin">
                <w:ffData>
                  <w:name w:val="Check1"/>
                  <w:enabled/>
                  <w:calcOnExit w:val="0"/>
                  <w:checkBox>
                    <w:sizeAuto/>
                    <w:default w:val="0"/>
                  </w:checkBox>
                </w:ffData>
              </w:fldChar>
            </w:r>
            <w:r w:rsidRPr="005E061B">
              <w:instrText xml:space="preserve"> FORMCHECKBOX </w:instrText>
            </w:r>
            <w:r w:rsidR="00404A65">
              <w:fldChar w:fldCharType="separate"/>
            </w:r>
            <w:r w:rsidRPr="005E061B">
              <w:fldChar w:fldCharType="end"/>
            </w:r>
          </w:p>
        </w:tc>
        <w:tc>
          <w:tcPr>
            <w:tcW w:w="1276" w:type="dxa"/>
            <w:gridSpan w:val="2"/>
          </w:tcPr>
          <w:p w:rsidR="004603F9" w:rsidRPr="005E061B" w:rsidRDefault="004603F9" w:rsidP="003F026E">
            <w:pPr>
              <w:spacing w:before="80" w:after="80" w:line="240" w:lineRule="auto"/>
              <w:jc w:val="center"/>
            </w:pPr>
            <w:r w:rsidRPr="005E061B">
              <w:fldChar w:fldCharType="begin">
                <w:ffData>
                  <w:name w:val="Check1"/>
                  <w:enabled/>
                  <w:calcOnExit w:val="0"/>
                  <w:checkBox>
                    <w:sizeAuto/>
                    <w:default w:val="0"/>
                  </w:checkBox>
                </w:ffData>
              </w:fldChar>
            </w:r>
            <w:r w:rsidRPr="005E061B">
              <w:instrText xml:space="preserve"> FORMCHECKBOX </w:instrText>
            </w:r>
            <w:r w:rsidR="00404A65">
              <w:fldChar w:fldCharType="separate"/>
            </w:r>
            <w:r w:rsidRPr="005E061B">
              <w:fldChar w:fldCharType="end"/>
            </w:r>
          </w:p>
        </w:tc>
        <w:tc>
          <w:tcPr>
            <w:tcW w:w="1135" w:type="dxa"/>
          </w:tcPr>
          <w:p w:rsidR="004603F9" w:rsidRPr="005E061B" w:rsidRDefault="004603F9" w:rsidP="003F026E">
            <w:pPr>
              <w:spacing w:before="80" w:after="80" w:line="240" w:lineRule="auto"/>
              <w:jc w:val="center"/>
            </w:pPr>
            <w:r w:rsidRPr="005E061B">
              <w:fldChar w:fldCharType="begin">
                <w:ffData>
                  <w:name w:val="Check1"/>
                  <w:enabled/>
                  <w:calcOnExit w:val="0"/>
                  <w:checkBox>
                    <w:sizeAuto/>
                    <w:default w:val="0"/>
                  </w:checkBox>
                </w:ffData>
              </w:fldChar>
            </w:r>
            <w:r w:rsidRPr="005E061B">
              <w:instrText xml:space="preserve"> FORMCHECKBOX </w:instrText>
            </w:r>
            <w:r w:rsidR="00404A65">
              <w:fldChar w:fldCharType="separate"/>
            </w:r>
            <w:r w:rsidRPr="005E061B">
              <w:fldChar w:fldCharType="end"/>
            </w:r>
          </w:p>
        </w:tc>
        <w:tc>
          <w:tcPr>
            <w:tcW w:w="1276" w:type="dxa"/>
            <w:gridSpan w:val="2"/>
          </w:tcPr>
          <w:p w:rsidR="004603F9" w:rsidRPr="005E061B" w:rsidRDefault="004603F9" w:rsidP="003F026E">
            <w:pPr>
              <w:spacing w:before="80" w:after="80" w:line="240" w:lineRule="auto"/>
              <w:jc w:val="center"/>
            </w:pPr>
            <w:r w:rsidRPr="005E061B">
              <w:fldChar w:fldCharType="begin">
                <w:ffData>
                  <w:name w:val="Check1"/>
                  <w:enabled/>
                  <w:calcOnExit w:val="0"/>
                  <w:checkBox>
                    <w:sizeAuto/>
                    <w:default w:val="0"/>
                  </w:checkBox>
                </w:ffData>
              </w:fldChar>
            </w:r>
            <w:r w:rsidRPr="005E061B">
              <w:instrText xml:space="preserve"> FORMCHECKBOX </w:instrText>
            </w:r>
            <w:r w:rsidR="00404A65">
              <w:fldChar w:fldCharType="separate"/>
            </w:r>
            <w:r w:rsidRPr="005E061B">
              <w:fldChar w:fldCharType="end"/>
            </w:r>
          </w:p>
        </w:tc>
      </w:tr>
      <w:tr w:rsidR="004603F9" w:rsidRPr="005E061B" w:rsidTr="003F026E">
        <w:trPr>
          <w:trHeight w:val="674"/>
        </w:trPr>
        <w:tc>
          <w:tcPr>
            <w:tcW w:w="8781" w:type="dxa"/>
            <w:gridSpan w:val="8"/>
            <w:vAlign w:val="center"/>
          </w:tcPr>
          <w:p w:rsidR="004603F9" w:rsidRPr="005E061B" w:rsidRDefault="004603F9" w:rsidP="004603F9">
            <w:pPr>
              <w:pStyle w:val="BodyCopy"/>
              <w:spacing w:after="80"/>
              <w:rPr>
                <w:noProof w:val="0"/>
              </w:rPr>
            </w:pPr>
            <w:r w:rsidRPr="005E061B">
              <w:rPr>
                <w:b/>
                <w:bCs/>
                <w:noProof w:val="0"/>
                <w:szCs w:val="24"/>
              </w:rPr>
              <w:t>Overall, how satisfied were you with your new [PRODUCT]?</w:t>
            </w:r>
          </w:p>
        </w:tc>
      </w:tr>
      <w:tr w:rsidR="00B229C9" w:rsidRPr="005E061B" w:rsidTr="003F026E">
        <w:trPr>
          <w:trHeight w:val="60"/>
        </w:trPr>
        <w:tc>
          <w:tcPr>
            <w:tcW w:w="559" w:type="dxa"/>
          </w:tcPr>
          <w:p w:rsidR="00B229C9" w:rsidRPr="005E061B" w:rsidRDefault="00B229C9" w:rsidP="003F026E">
            <w:pPr>
              <w:pStyle w:val="BodyCopy"/>
              <w:spacing w:after="80"/>
              <w:rPr>
                <w:noProof w:val="0"/>
              </w:rPr>
            </w:pPr>
            <w:r w:rsidRPr="005E061B">
              <w:rPr>
                <w:noProof w:val="0"/>
              </w:rPr>
              <w:fldChar w:fldCharType="begin">
                <w:ffData>
                  <w:name w:val="Check1"/>
                  <w:enabled/>
                  <w:calcOnExit w:val="0"/>
                  <w:checkBox>
                    <w:sizeAuto/>
                    <w:default w:val="0"/>
                  </w:checkBox>
                </w:ffData>
              </w:fldChar>
            </w:r>
            <w:r w:rsidRPr="005E061B">
              <w:rPr>
                <w:noProof w:val="0"/>
              </w:rPr>
              <w:instrText xml:space="preserve"> FORMCHECKBOX </w:instrText>
            </w:r>
            <w:r w:rsidR="00404A65">
              <w:rPr>
                <w:noProof w:val="0"/>
              </w:rPr>
            </w:r>
            <w:r w:rsidR="00404A65">
              <w:rPr>
                <w:noProof w:val="0"/>
              </w:rPr>
              <w:fldChar w:fldCharType="separate"/>
            </w:r>
            <w:r w:rsidRPr="005E061B">
              <w:rPr>
                <w:noProof w:val="0"/>
              </w:rPr>
              <w:fldChar w:fldCharType="end"/>
            </w:r>
          </w:p>
        </w:tc>
        <w:tc>
          <w:tcPr>
            <w:tcW w:w="8222" w:type="dxa"/>
            <w:gridSpan w:val="7"/>
            <w:tcMar>
              <w:top w:w="113" w:type="dxa"/>
              <w:left w:w="57" w:type="dxa"/>
              <w:bottom w:w="113" w:type="dxa"/>
              <w:right w:w="57" w:type="dxa"/>
            </w:tcMar>
          </w:tcPr>
          <w:p w:rsidR="00B229C9" w:rsidRPr="005E061B" w:rsidRDefault="00B229C9" w:rsidP="003F026E">
            <w:pPr>
              <w:pStyle w:val="BodyCopy"/>
              <w:spacing w:after="80"/>
              <w:rPr>
                <w:noProof w:val="0"/>
              </w:rPr>
            </w:pPr>
            <w:r w:rsidRPr="005E061B">
              <w:rPr>
                <w:bCs/>
                <w:noProof w:val="0"/>
                <w:szCs w:val="24"/>
              </w:rPr>
              <w:t>Not at all satisfied</w:t>
            </w:r>
          </w:p>
        </w:tc>
      </w:tr>
      <w:tr w:rsidR="00B229C9" w:rsidRPr="005E061B" w:rsidTr="003F026E">
        <w:trPr>
          <w:trHeight w:val="60"/>
        </w:trPr>
        <w:tc>
          <w:tcPr>
            <w:tcW w:w="559" w:type="dxa"/>
          </w:tcPr>
          <w:p w:rsidR="00B229C9" w:rsidRPr="005E061B" w:rsidRDefault="00B229C9" w:rsidP="003F026E">
            <w:pPr>
              <w:pStyle w:val="BodyCopy"/>
              <w:spacing w:after="80"/>
              <w:rPr>
                <w:noProof w:val="0"/>
              </w:rPr>
            </w:pPr>
            <w:r w:rsidRPr="005E061B">
              <w:rPr>
                <w:noProof w:val="0"/>
              </w:rPr>
              <w:fldChar w:fldCharType="begin">
                <w:ffData>
                  <w:name w:val="Check1"/>
                  <w:enabled/>
                  <w:calcOnExit w:val="0"/>
                  <w:checkBox>
                    <w:sizeAuto/>
                    <w:default w:val="0"/>
                  </w:checkBox>
                </w:ffData>
              </w:fldChar>
            </w:r>
            <w:r w:rsidRPr="005E061B">
              <w:rPr>
                <w:noProof w:val="0"/>
              </w:rPr>
              <w:instrText xml:space="preserve"> FORMCHECKBOX </w:instrText>
            </w:r>
            <w:r w:rsidR="00404A65">
              <w:rPr>
                <w:noProof w:val="0"/>
              </w:rPr>
            </w:r>
            <w:r w:rsidR="00404A65">
              <w:rPr>
                <w:noProof w:val="0"/>
              </w:rPr>
              <w:fldChar w:fldCharType="separate"/>
            </w:r>
            <w:r w:rsidRPr="005E061B">
              <w:rPr>
                <w:noProof w:val="0"/>
              </w:rPr>
              <w:fldChar w:fldCharType="end"/>
            </w:r>
          </w:p>
        </w:tc>
        <w:tc>
          <w:tcPr>
            <w:tcW w:w="8222" w:type="dxa"/>
            <w:gridSpan w:val="7"/>
            <w:tcMar>
              <w:top w:w="113" w:type="dxa"/>
              <w:left w:w="57" w:type="dxa"/>
              <w:bottom w:w="113" w:type="dxa"/>
              <w:right w:w="57" w:type="dxa"/>
            </w:tcMar>
          </w:tcPr>
          <w:p w:rsidR="00B229C9" w:rsidRPr="005E061B" w:rsidRDefault="00B229C9" w:rsidP="003F026E">
            <w:pPr>
              <w:pStyle w:val="BodyCopy"/>
              <w:spacing w:after="80"/>
              <w:rPr>
                <w:noProof w:val="0"/>
              </w:rPr>
            </w:pPr>
            <w:r w:rsidRPr="005E061B">
              <w:rPr>
                <w:bCs/>
                <w:noProof w:val="0"/>
                <w:szCs w:val="24"/>
              </w:rPr>
              <w:t>Somewhat Satisfied</w:t>
            </w:r>
          </w:p>
        </w:tc>
      </w:tr>
      <w:tr w:rsidR="00B229C9" w:rsidRPr="005E061B" w:rsidTr="003F026E">
        <w:trPr>
          <w:trHeight w:val="60"/>
        </w:trPr>
        <w:tc>
          <w:tcPr>
            <w:tcW w:w="559" w:type="dxa"/>
          </w:tcPr>
          <w:p w:rsidR="00B229C9" w:rsidRPr="005E061B" w:rsidRDefault="00B229C9" w:rsidP="003F026E">
            <w:pPr>
              <w:pStyle w:val="BodyCopy"/>
              <w:spacing w:after="80"/>
              <w:rPr>
                <w:noProof w:val="0"/>
              </w:rPr>
            </w:pPr>
            <w:r w:rsidRPr="005E061B">
              <w:rPr>
                <w:noProof w:val="0"/>
              </w:rPr>
              <w:fldChar w:fldCharType="begin">
                <w:ffData>
                  <w:name w:val="Check1"/>
                  <w:enabled/>
                  <w:calcOnExit w:val="0"/>
                  <w:checkBox>
                    <w:sizeAuto/>
                    <w:default w:val="0"/>
                  </w:checkBox>
                </w:ffData>
              </w:fldChar>
            </w:r>
            <w:r w:rsidRPr="005E061B">
              <w:rPr>
                <w:noProof w:val="0"/>
              </w:rPr>
              <w:instrText xml:space="preserve"> FORMCHECKBOX </w:instrText>
            </w:r>
            <w:r w:rsidR="00404A65">
              <w:rPr>
                <w:noProof w:val="0"/>
              </w:rPr>
            </w:r>
            <w:r w:rsidR="00404A65">
              <w:rPr>
                <w:noProof w:val="0"/>
              </w:rPr>
              <w:fldChar w:fldCharType="separate"/>
            </w:r>
            <w:r w:rsidRPr="005E061B">
              <w:rPr>
                <w:noProof w:val="0"/>
              </w:rPr>
              <w:fldChar w:fldCharType="end"/>
            </w:r>
          </w:p>
        </w:tc>
        <w:tc>
          <w:tcPr>
            <w:tcW w:w="8222" w:type="dxa"/>
            <w:gridSpan w:val="7"/>
            <w:tcMar>
              <w:top w:w="113" w:type="dxa"/>
              <w:left w:w="57" w:type="dxa"/>
              <w:bottom w:w="113" w:type="dxa"/>
              <w:right w:w="57" w:type="dxa"/>
            </w:tcMar>
          </w:tcPr>
          <w:p w:rsidR="00B229C9" w:rsidRPr="005E061B" w:rsidRDefault="00B229C9" w:rsidP="003F026E">
            <w:pPr>
              <w:pStyle w:val="BodyCopy"/>
              <w:spacing w:after="80"/>
              <w:rPr>
                <w:noProof w:val="0"/>
              </w:rPr>
            </w:pPr>
            <w:r w:rsidRPr="005E061B">
              <w:rPr>
                <w:bCs/>
                <w:noProof w:val="0"/>
                <w:szCs w:val="24"/>
              </w:rPr>
              <w:t>Satisfied</w:t>
            </w:r>
          </w:p>
        </w:tc>
      </w:tr>
      <w:tr w:rsidR="00B229C9" w:rsidRPr="005E061B" w:rsidTr="003F026E">
        <w:trPr>
          <w:trHeight w:val="60"/>
        </w:trPr>
        <w:tc>
          <w:tcPr>
            <w:tcW w:w="559" w:type="dxa"/>
          </w:tcPr>
          <w:p w:rsidR="00B229C9" w:rsidRPr="005E061B" w:rsidRDefault="00B229C9" w:rsidP="003F026E">
            <w:pPr>
              <w:pStyle w:val="BodyCopy"/>
              <w:spacing w:after="80"/>
              <w:rPr>
                <w:noProof w:val="0"/>
              </w:rPr>
            </w:pPr>
            <w:r w:rsidRPr="005E061B">
              <w:rPr>
                <w:noProof w:val="0"/>
              </w:rPr>
              <w:fldChar w:fldCharType="begin">
                <w:ffData>
                  <w:name w:val="Check1"/>
                  <w:enabled/>
                  <w:calcOnExit w:val="0"/>
                  <w:checkBox>
                    <w:sizeAuto/>
                    <w:default w:val="0"/>
                  </w:checkBox>
                </w:ffData>
              </w:fldChar>
            </w:r>
            <w:r w:rsidRPr="005E061B">
              <w:rPr>
                <w:noProof w:val="0"/>
              </w:rPr>
              <w:instrText xml:space="preserve"> FORMCHECKBOX </w:instrText>
            </w:r>
            <w:r w:rsidR="00404A65">
              <w:rPr>
                <w:noProof w:val="0"/>
              </w:rPr>
            </w:r>
            <w:r w:rsidR="00404A65">
              <w:rPr>
                <w:noProof w:val="0"/>
              </w:rPr>
              <w:fldChar w:fldCharType="separate"/>
            </w:r>
            <w:r w:rsidRPr="005E061B">
              <w:rPr>
                <w:noProof w:val="0"/>
              </w:rPr>
              <w:fldChar w:fldCharType="end"/>
            </w:r>
          </w:p>
        </w:tc>
        <w:tc>
          <w:tcPr>
            <w:tcW w:w="8222" w:type="dxa"/>
            <w:gridSpan w:val="7"/>
            <w:tcMar>
              <w:top w:w="113" w:type="dxa"/>
              <w:left w:w="57" w:type="dxa"/>
              <w:bottom w:w="113" w:type="dxa"/>
              <w:right w:w="57" w:type="dxa"/>
            </w:tcMar>
          </w:tcPr>
          <w:p w:rsidR="00B229C9" w:rsidRPr="005E061B" w:rsidRDefault="00B229C9" w:rsidP="003F026E">
            <w:pPr>
              <w:pStyle w:val="BodyCopy"/>
              <w:spacing w:after="80"/>
              <w:rPr>
                <w:noProof w:val="0"/>
              </w:rPr>
            </w:pPr>
            <w:r w:rsidRPr="005E061B">
              <w:rPr>
                <w:noProof w:val="0"/>
              </w:rPr>
              <w:t>Once a month</w:t>
            </w:r>
          </w:p>
        </w:tc>
      </w:tr>
      <w:tr w:rsidR="00B229C9" w:rsidRPr="005E061B" w:rsidTr="003F026E">
        <w:trPr>
          <w:trHeight w:val="60"/>
        </w:trPr>
        <w:tc>
          <w:tcPr>
            <w:tcW w:w="559" w:type="dxa"/>
          </w:tcPr>
          <w:p w:rsidR="00B229C9" w:rsidRPr="005E061B" w:rsidRDefault="00B229C9" w:rsidP="003F026E">
            <w:pPr>
              <w:pStyle w:val="BodyCopy"/>
              <w:spacing w:after="80"/>
              <w:rPr>
                <w:noProof w:val="0"/>
              </w:rPr>
            </w:pPr>
            <w:r w:rsidRPr="005E061B">
              <w:rPr>
                <w:noProof w:val="0"/>
              </w:rPr>
              <w:fldChar w:fldCharType="begin">
                <w:ffData>
                  <w:name w:val="Check1"/>
                  <w:enabled/>
                  <w:calcOnExit w:val="0"/>
                  <w:checkBox>
                    <w:sizeAuto/>
                    <w:default w:val="0"/>
                  </w:checkBox>
                </w:ffData>
              </w:fldChar>
            </w:r>
            <w:r w:rsidRPr="005E061B">
              <w:rPr>
                <w:noProof w:val="0"/>
              </w:rPr>
              <w:instrText xml:space="preserve"> FORMCHECKBOX </w:instrText>
            </w:r>
            <w:r w:rsidR="00404A65">
              <w:rPr>
                <w:noProof w:val="0"/>
              </w:rPr>
            </w:r>
            <w:r w:rsidR="00404A65">
              <w:rPr>
                <w:noProof w:val="0"/>
              </w:rPr>
              <w:fldChar w:fldCharType="separate"/>
            </w:r>
            <w:r w:rsidRPr="005E061B">
              <w:rPr>
                <w:noProof w:val="0"/>
              </w:rPr>
              <w:fldChar w:fldCharType="end"/>
            </w:r>
          </w:p>
        </w:tc>
        <w:tc>
          <w:tcPr>
            <w:tcW w:w="8222" w:type="dxa"/>
            <w:gridSpan w:val="7"/>
            <w:tcMar>
              <w:top w:w="113" w:type="dxa"/>
              <w:left w:w="57" w:type="dxa"/>
              <w:bottom w:w="113" w:type="dxa"/>
              <w:right w:w="57" w:type="dxa"/>
            </w:tcMar>
          </w:tcPr>
          <w:p w:rsidR="00B229C9" w:rsidRPr="005E061B" w:rsidRDefault="00B229C9" w:rsidP="003F026E">
            <w:pPr>
              <w:pStyle w:val="BodyCopy"/>
              <w:spacing w:after="80"/>
              <w:rPr>
                <w:noProof w:val="0"/>
              </w:rPr>
            </w:pPr>
            <w:r w:rsidRPr="005E061B">
              <w:rPr>
                <w:bCs/>
                <w:noProof w:val="0"/>
                <w:szCs w:val="24"/>
              </w:rPr>
              <w:t>Very Satisfied</w:t>
            </w:r>
          </w:p>
        </w:tc>
      </w:tr>
      <w:tr w:rsidR="00B229C9" w:rsidRPr="005E061B" w:rsidTr="003F026E">
        <w:trPr>
          <w:trHeight w:val="60"/>
        </w:trPr>
        <w:tc>
          <w:tcPr>
            <w:tcW w:w="559" w:type="dxa"/>
          </w:tcPr>
          <w:p w:rsidR="00B229C9" w:rsidRPr="005E061B" w:rsidRDefault="00B229C9" w:rsidP="003F026E">
            <w:pPr>
              <w:pStyle w:val="BodyCopy"/>
              <w:spacing w:after="80"/>
              <w:rPr>
                <w:noProof w:val="0"/>
              </w:rPr>
            </w:pPr>
            <w:r w:rsidRPr="005E061B">
              <w:rPr>
                <w:noProof w:val="0"/>
              </w:rPr>
              <w:fldChar w:fldCharType="begin">
                <w:ffData>
                  <w:name w:val="Check1"/>
                  <w:enabled/>
                  <w:calcOnExit w:val="0"/>
                  <w:checkBox>
                    <w:sizeAuto/>
                    <w:default w:val="0"/>
                  </w:checkBox>
                </w:ffData>
              </w:fldChar>
            </w:r>
            <w:r w:rsidRPr="005E061B">
              <w:rPr>
                <w:noProof w:val="0"/>
              </w:rPr>
              <w:instrText xml:space="preserve"> FORMCHECKBOX </w:instrText>
            </w:r>
            <w:r w:rsidR="00404A65">
              <w:rPr>
                <w:noProof w:val="0"/>
              </w:rPr>
            </w:r>
            <w:r w:rsidR="00404A65">
              <w:rPr>
                <w:noProof w:val="0"/>
              </w:rPr>
              <w:fldChar w:fldCharType="separate"/>
            </w:r>
            <w:r w:rsidRPr="005E061B">
              <w:rPr>
                <w:noProof w:val="0"/>
              </w:rPr>
              <w:fldChar w:fldCharType="end"/>
            </w:r>
          </w:p>
        </w:tc>
        <w:tc>
          <w:tcPr>
            <w:tcW w:w="8222" w:type="dxa"/>
            <w:gridSpan w:val="7"/>
            <w:tcMar>
              <w:top w:w="113" w:type="dxa"/>
              <w:left w:w="57" w:type="dxa"/>
              <w:bottom w:w="113" w:type="dxa"/>
              <w:right w:w="57" w:type="dxa"/>
            </w:tcMar>
          </w:tcPr>
          <w:p w:rsidR="00B229C9" w:rsidRPr="005E061B" w:rsidRDefault="00B229C9" w:rsidP="003F026E">
            <w:pPr>
              <w:pStyle w:val="BodyCopy"/>
              <w:spacing w:after="80"/>
              <w:rPr>
                <w:noProof w:val="0"/>
              </w:rPr>
            </w:pPr>
            <w:r w:rsidRPr="005E061B">
              <w:rPr>
                <w:bCs/>
                <w:noProof w:val="0"/>
                <w:szCs w:val="24"/>
              </w:rPr>
              <w:t>Delighted</w:t>
            </w:r>
          </w:p>
        </w:tc>
      </w:tr>
      <w:tr w:rsidR="00BF5A76" w:rsidRPr="005E061B" w:rsidTr="003F026E">
        <w:trPr>
          <w:trHeight w:val="60"/>
        </w:trPr>
        <w:tc>
          <w:tcPr>
            <w:tcW w:w="8781" w:type="dxa"/>
            <w:gridSpan w:val="8"/>
          </w:tcPr>
          <w:p w:rsidR="00BF5A76" w:rsidRPr="005E061B" w:rsidRDefault="00BF5A76" w:rsidP="00B229C9">
            <w:pPr>
              <w:pStyle w:val="BodyCopy"/>
              <w:rPr>
                <w:b/>
                <w:bCs/>
                <w:noProof w:val="0"/>
                <w:szCs w:val="24"/>
              </w:rPr>
            </w:pPr>
            <w:r w:rsidRPr="005E061B">
              <w:rPr>
                <w:b/>
                <w:bCs/>
                <w:noProof w:val="0"/>
                <w:szCs w:val="24"/>
              </w:rPr>
              <w:t>Have you ever contacted customer service?</w:t>
            </w:r>
          </w:p>
        </w:tc>
      </w:tr>
      <w:tr w:rsidR="00BF5A76" w:rsidRPr="005E061B" w:rsidTr="003F026E">
        <w:trPr>
          <w:trHeight w:val="60"/>
        </w:trPr>
        <w:tc>
          <w:tcPr>
            <w:tcW w:w="559" w:type="dxa"/>
          </w:tcPr>
          <w:p w:rsidR="00BF5A76" w:rsidRPr="005E061B" w:rsidRDefault="00BF5A76" w:rsidP="003F026E">
            <w:pPr>
              <w:spacing w:before="80" w:after="80"/>
            </w:pPr>
            <w:r w:rsidRPr="005E061B">
              <w:fldChar w:fldCharType="begin">
                <w:ffData>
                  <w:name w:val="Check1"/>
                  <w:enabled/>
                  <w:calcOnExit w:val="0"/>
                  <w:checkBox>
                    <w:sizeAuto/>
                    <w:default w:val="0"/>
                  </w:checkBox>
                </w:ffData>
              </w:fldChar>
            </w:r>
            <w:r w:rsidRPr="005E061B">
              <w:instrText xml:space="preserve"> FORMCHECKBOX </w:instrText>
            </w:r>
            <w:r w:rsidR="00404A65">
              <w:fldChar w:fldCharType="separate"/>
            </w:r>
            <w:r w:rsidRPr="005E061B">
              <w:fldChar w:fldCharType="end"/>
            </w:r>
          </w:p>
        </w:tc>
        <w:tc>
          <w:tcPr>
            <w:tcW w:w="8222" w:type="dxa"/>
            <w:gridSpan w:val="7"/>
            <w:tcMar>
              <w:top w:w="113" w:type="dxa"/>
              <w:left w:w="57" w:type="dxa"/>
              <w:bottom w:w="113" w:type="dxa"/>
              <w:right w:w="57" w:type="dxa"/>
            </w:tcMar>
          </w:tcPr>
          <w:p w:rsidR="00BF5A76" w:rsidRPr="005E061B" w:rsidRDefault="00BF5A76" w:rsidP="003F026E">
            <w:pPr>
              <w:pStyle w:val="BodyCopy"/>
              <w:spacing w:after="80"/>
              <w:rPr>
                <w:bCs/>
                <w:noProof w:val="0"/>
                <w:szCs w:val="24"/>
              </w:rPr>
            </w:pPr>
            <w:r w:rsidRPr="005E061B">
              <w:rPr>
                <w:bCs/>
                <w:noProof w:val="0"/>
                <w:szCs w:val="24"/>
              </w:rPr>
              <w:t>Yes</w:t>
            </w:r>
          </w:p>
        </w:tc>
      </w:tr>
      <w:tr w:rsidR="00BF5A76" w:rsidRPr="005E061B" w:rsidTr="003F026E">
        <w:trPr>
          <w:trHeight w:val="60"/>
        </w:trPr>
        <w:tc>
          <w:tcPr>
            <w:tcW w:w="559" w:type="dxa"/>
          </w:tcPr>
          <w:p w:rsidR="00BF5A76" w:rsidRPr="005E061B" w:rsidRDefault="00BF5A76" w:rsidP="003F026E">
            <w:pPr>
              <w:spacing w:before="80" w:after="80"/>
            </w:pPr>
            <w:r w:rsidRPr="005E061B">
              <w:fldChar w:fldCharType="begin">
                <w:ffData>
                  <w:name w:val="Check1"/>
                  <w:enabled/>
                  <w:calcOnExit w:val="0"/>
                  <w:checkBox>
                    <w:sizeAuto/>
                    <w:default w:val="0"/>
                  </w:checkBox>
                </w:ffData>
              </w:fldChar>
            </w:r>
            <w:r w:rsidRPr="005E061B">
              <w:instrText xml:space="preserve"> FORMCHECKBOX </w:instrText>
            </w:r>
            <w:r w:rsidR="00404A65">
              <w:fldChar w:fldCharType="separate"/>
            </w:r>
            <w:r w:rsidRPr="005E061B">
              <w:fldChar w:fldCharType="end"/>
            </w:r>
          </w:p>
        </w:tc>
        <w:tc>
          <w:tcPr>
            <w:tcW w:w="8222" w:type="dxa"/>
            <w:gridSpan w:val="7"/>
            <w:tcMar>
              <w:top w:w="113" w:type="dxa"/>
              <w:left w:w="57" w:type="dxa"/>
              <w:bottom w:w="113" w:type="dxa"/>
              <w:right w:w="57" w:type="dxa"/>
            </w:tcMar>
          </w:tcPr>
          <w:p w:rsidR="00BF5A76" w:rsidRPr="005E061B" w:rsidRDefault="00BF5A76" w:rsidP="003F026E">
            <w:pPr>
              <w:pStyle w:val="BodyCopy"/>
              <w:spacing w:after="80"/>
              <w:rPr>
                <w:bCs/>
                <w:noProof w:val="0"/>
                <w:szCs w:val="24"/>
              </w:rPr>
            </w:pPr>
            <w:r w:rsidRPr="005E061B">
              <w:rPr>
                <w:bCs/>
                <w:noProof w:val="0"/>
                <w:szCs w:val="24"/>
              </w:rPr>
              <w:t>No</w:t>
            </w:r>
          </w:p>
        </w:tc>
      </w:tr>
    </w:tbl>
    <w:p w:rsidR="003F026E" w:rsidRPr="005E061B" w:rsidRDefault="003F026E">
      <w:r w:rsidRPr="005E061B">
        <w:br w:type="page"/>
      </w:r>
    </w:p>
    <w:tbl>
      <w:tblPr>
        <w:tblW w:w="8781" w:type="dxa"/>
        <w:tblInd w:w="13" w:type="dxa"/>
        <w:tblLayout w:type="fixed"/>
        <w:tblCellMar>
          <w:left w:w="0" w:type="dxa"/>
          <w:right w:w="0" w:type="dxa"/>
        </w:tblCellMar>
        <w:tblLook w:val="0000" w:firstRow="0" w:lastRow="0" w:firstColumn="0" w:lastColumn="0" w:noHBand="0" w:noVBand="0"/>
      </w:tblPr>
      <w:tblGrid>
        <w:gridCol w:w="559"/>
        <w:gridCol w:w="8222"/>
      </w:tblGrid>
      <w:tr w:rsidR="00BF5A76" w:rsidRPr="005E061B" w:rsidTr="003F026E">
        <w:trPr>
          <w:trHeight w:val="60"/>
        </w:trPr>
        <w:tc>
          <w:tcPr>
            <w:tcW w:w="8781" w:type="dxa"/>
            <w:gridSpan w:val="2"/>
          </w:tcPr>
          <w:p w:rsidR="00BF5A76" w:rsidRPr="005E061B" w:rsidRDefault="00BF5A76" w:rsidP="002375AD">
            <w:pPr>
              <w:pStyle w:val="BodyCopy"/>
              <w:spacing w:after="80"/>
              <w:rPr>
                <w:b/>
                <w:bCs/>
                <w:noProof w:val="0"/>
                <w:szCs w:val="24"/>
              </w:rPr>
            </w:pPr>
            <w:r w:rsidRPr="005E061B">
              <w:rPr>
                <w:b/>
                <w:bCs/>
                <w:noProof w:val="0"/>
                <w:szCs w:val="24"/>
              </w:rPr>
              <w:t>If you contacted [COMPANY] customer service, have all problems been resolved to your complete satisfaction?</w:t>
            </w:r>
          </w:p>
        </w:tc>
      </w:tr>
      <w:tr w:rsidR="00BF5A76" w:rsidRPr="005E061B" w:rsidTr="003F026E">
        <w:trPr>
          <w:trHeight w:val="60"/>
        </w:trPr>
        <w:tc>
          <w:tcPr>
            <w:tcW w:w="559" w:type="dxa"/>
          </w:tcPr>
          <w:p w:rsidR="00BF5A76" w:rsidRPr="005E061B" w:rsidRDefault="00BF5A76" w:rsidP="003F026E">
            <w:pPr>
              <w:pStyle w:val="BodyCopy"/>
              <w:rPr>
                <w:noProof w:val="0"/>
              </w:rPr>
            </w:pPr>
            <w:r w:rsidRPr="005E061B">
              <w:rPr>
                <w:noProof w:val="0"/>
              </w:rPr>
              <w:fldChar w:fldCharType="begin">
                <w:ffData>
                  <w:name w:val="Check1"/>
                  <w:enabled/>
                  <w:calcOnExit w:val="0"/>
                  <w:checkBox>
                    <w:sizeAuto/>
                    <w:default w:val="0"/>
                  </w:checkBox>
                </w:ffData>
              </w:fldChar>
            </w:r>
            <w:r w:rsidRPr="005E061B">
              <w:rPr>
                <w:noProof w:val="0"/>
              </w:rPr>
              <w:instrText xml:space="preserve"> FORMCHECKBOX </w:instrText>
            </w:r>
            <w:r w:rsidR="00404A65">
              <w:rPr>
                <w:noProof w:val="0"/>
              </w:rPr>
            </w:r>
            <w:r w:rsidR="00404A65">
              <w:rPr>
                <w:noProof w:val="0"/>
              </w:rPr>
              <w:fldChar w:fldCharType="separate"/>
            </w:r>
            <w:r w:rsidRPr="005E061B">
              <w:rPr>
                <w:noProof w:val="0"/>
              </w:rPr>
              <w:fldChar w:fldCharType="end"/>
            </w:r>
          </w:p>
        </w:tc>
        <w:tc>
          <w:tcPr>
            <w:tcW w:w="8222" w:type="dxa"/>
            <w:tcMar>
              <w:top w:w="113" w:type="dxa"/>
              <w:left w:w="57" w:type="dxa"/>
              <w:bottom w:w="113" w:type="dxa"/>
              <w:right w:w="57" w:type="dxa"/>
            </w:tcMar>
          </w:tcPr>
          <w:p w:rsidR="00BF5A76" w:rsidRPr="005E061B" w:rsidRDefault="00BF5A76" w:rsidP="003F026E">
            <w:pPr>
              <w:pStyle w:val="BodyCopy"/>
              <w:rPr>
                <w:noProof w:val="0"/>
              </w:rPr>
            </w:pPr>
            <w:r w:rsidRPr="005E061B">
              <w:rPr>
                <w:noProof w:val="0"/>
              </w:rPr>
              <w:t>Yes, by the company or its representatives</w:t>
            </w:r>
          </w:p>
        </w:tc>
      </w:tr>
      <w:tr w:rsidR="00BF5A76" w:rsidRPr="005E061B" w:rsidTr="003F026E">
        <w:trPr>
          <w:trHeight w:val="60"/>
        </w:trPr>
        <w:tc>
          <w:tcPr>
            <w:tcW w:w="559" w:type="dxa"/>
          </w:tcPr>
          <w:p w:rsidR="00BF5A76" w:rsidRPr="005E061B" w:rsidRDefault="00BF5A76" w:rsidP="003F026E">
            <w:pPr>
              <w:pStyle w:val="BodyCopy"/>
              <w:rPr>
                <w:noProof w:val="0"/>
              </w:rPr>
            </w:pPr>
            <w:r w:rsidRPr="005E061B">
              <w:rPr>
                <w:noProof w:val="0"/>
              </w:rPr>
              <w:fldChar w:fldCharType="begin">
                <w:ffData>
                  <w:name w:val="Check1"/>
                  <w:enabled/>
                  <w:calcOnExit w:val="0"/>
                  <w:checkBox>
                    <w:sizeAuto/>
                    <w:default w:val="0"/>
                  </w:checkBox>
                </w:ffData>
              </w:fldChar>
            </w:r>
            <w:r w:rsidRPr="005E061B">
              <w:rPr>
                <w:noProof w:val="0"/>
              </w:rPr>
              <w:instrText xml:space="preserve"> FORMCHECKBOX </w:instrText>
            </w:r>
            <w:r w:rsidR="00404A65">
              <w:rPr>
                <w:noProof w:val="0"/>
              </w:rPr>
            </w:r>
            <w:r w:rsidR="00404A65">
              <w:rPr>
                <w:noProof w:val="0"/>
              </w:rPr>
              <w:fldChar w:fldCharType="separate"/>
            </w:r>
            <w:r w:rsidRPr="005E061B">
              <w:rPr>
                <w:noProof w:val="0"/>
              </w:rPr>
              <w:fldChar w:fldCharType="end"/>
            </w:r>
          </w:p>
        </w:tc>
        <w:tc>
          <w:tcPr>
            <w:tcW w:w="8222" w:type="dxa"/>
            <w:tcMar>
              <w:top w:w="113" w:type="dxa"/>
              <w:left w:w="57" w:type="dxa"/>
              <w:bottom w:w="113" w:type="dxa"/>
              <w:right w:w="57" w:type="dxa"/>
            </w:tcMar>
          </w:tcPr>
          <w:p w:rsidR="00BF5A76" w:rsidRPr="005E061B" w:rsidRDefault="00BF5A76" w:rsidP="003F026E">
            <w:pPr>
              <w:pStyle w:val="BodyCopy"/>
              <w:rPr>
                <w:noProof w:val="0"/>
              </w:rPr>
            </w:pPr>
            <w:r w:rsidRPr="005E061B">
              <w:rPr>
                <w:noProof w:val="0"/>
              </w:rPr>
              <w:t>Yes, by me or someone outside the company</w:t>
            </w:r>
          </w:p>
        </w:tc>
      </w:tr>
      <w:tr w:rsidR="00BF5A76" w:rsidRPr="005E061B" w:rsidTr="003F026E">
        <w:trPr>
          <w:trHeight w:val="60"/>
        </w:trPr>
        <w:tc>
          <w:tcPr>
            <w:tcW w:w="559" w:type="dxa"/>
          </w:tcPr>
          <w:p w:rsidR="00BF5A76" w:rsidRPr="005E061B" w:rsidRDefault="00BF5A76" w:rsidP="003F026E">
            <w:pPr>
              <w:pStyle w:val="BodyCopy"/>
              <w:rPr>
                <w:noProof w:val="0"/>
              </w:rPr>
            </w:pPr>
            <w:r w:rsidRPr="005E061B">
              <w:rPr>
                <w:noProof w:val="0"/>
              </w:rPr>
              <w:fldChar w:fldCharType="begin">
                <w:ffData>
                  <w:name w:val="Check1"/>
                  <w:enabled/>
                  <w:calcOnExit w:val="0"/>
                  <w:checkBox>
                    <w:sizeAuto/>
                    <w:default w:val="0"/>
                  </w:checkBox>
                </w:ffData>
              </w:fldChar>
            </w:r>
            <w:r w:rsidRPr="005E061B">
              <w:rPr>
                <w:noProof w:val="0"/>
              </w:rPr>
              <w:instrText xml:space="preserve"> FORMCHECKBOX </w:instrText>
            </w:r>
            <w:r w:rsidR="00404A65">
              <w:rPr>
                <w:noProof w:val="0"/>
              </w:rPr>
            </w:r>
            <w:r w:rsidR="00404A65">
              <w:rPr>
                <w:noProof w:val="0"/>
              </w:rPr>
              <w:fldChar w:fldCharType="separate"/>
            </w:r>
            <w:r w:rsidRPr="005E061B">
              <w:rPr>
                <w:noProof w:val="0"/>
              </w:rPr>
              <w:fldChar w:fldCharType="end"/>
            </w:r>
          </w:p>
        </w:tc>
        <w:tc>
          <w:tcPr>
            <w:tcW w:w="8222" w:type="dxa"/>
            <w:tcMar>
              <w:top w:w="113" w:type="dxa"/>
              <w:left w:w="57" w:type="dxa"/>
              <w:bottom w:w="113" w:type="dxa"/>
              <w:right w:w="57" w:type="dxa"/>
            </w:tcMar>
          </w:tcPr>
          <w:p w:rsidR="00BF5A76" w:rsidRPr="005E061B" w:rsidRDefault="00BF5A76" w:rsidP="003F026E">
            <w:pPr>
              <w:pStyle w:val="BodyCopy"/>
              <w:rPr>
                <w:noProof w:val="0"/>
              </w:rPr>
            </w:pPr>
            <w:r w:rsidRPr="005E061B">
              <w:rPr>
                <w:noProof w:val="0"/>
              </w:rPr>
              <w:t>No, the problem was not resolved</w:t>
            </w:r>
          </w:p>
        </w:tc>
      </w:tr>
      <w:tr w:rsidR="00BF5A76" w:rsidRPr="005E061B" w:rsidTr="003F026E">
        <w:trPr>
          <w:trHeight w:val="60"/>
        </w:trPr>
        <w:tc>
          <w:tcPr>
            <w:tcW w:w="8781" w:type="dxa"/>
            <w:gridSpan w:val="2"/>
          </w:tcPr>
          <w:p w:rsidR="00BF5A76" w:rsidRPr="005E061B" w:rsidRDefault="00BF5A76" w:rsidP="002375AD">
            <w:pPr>
              <w:pStyle w:val="BodyCopy"/>
              <w:spacing w:after="80"/>
              <w:rPr>
                <w:b/>
                <w:bCs/>
                <w:noProof w:val="0"/>
                <w:szCs w:val="24"/>
              </w:rPr>
            </w:pPr>
            <w:r w:rsidRPr="005E061B">
              <w:rPr>
                <w:b/>
                <w:bCs/>
                <w:noProof w:val="0"/>
                <w:szCs w:val="24"/>
              </w:rPr>
              <w:t>Based on your awareness of [PRODUCT/SERVICE]</w:t>
            </w:r>
            <w:proofErr w:type="gramStart"/>
            <w:r w:rsidRPr="005E061B">
              <w:rPr>
                <w:b/>
                <w:bCs/>
                <w:noProof w:val="0"/>
                <w:szCs w:val="24"/>
              </w:rPr>
              <w:t>,is</w:t>
            </w:r>
            <w:proofErr w:type="gramEnd"/>
            <w:r w:rsidRPr="005E061B">
              <w:rPr>
                <w:b/>
                <w:bCs/>
                <w:noProof w:val="0"/>
                <w:szCs w:val="24"/>
              </w:rPr>
              <w:t xml:space="preserve"> it better, the same, or worse than other brands of [ENTER CATEGORY}?</w:t>
            </w:r>
          </w:p>
        </w:tc>
      </w:tr>
      <w:tr w:rsidR="00BF5A76" w:rsidRPr="005E061B" w:rsidTr="003F026E">
        <w:trPr>
          <w:trHeight w:val="60"/>
        </w:trPr>
        <w:tc>
          <w:tcPr>
            <w:tcW w:w="559" w:type="dxa"/>
          </w:tcPr>
          <w:p w:rsidR="00BF5A76" w:rsidRPr="005E061B" w:rsidRDefault="00BF5A76" w:rsidP="003F026E">
            <w:pPr>
              <w:pStyle w:val="BodyCopy"/>
              <w:rPr>
                <w:noProof w:val="0"/>
              </w:rPr>
            </w:pPr>
            <w:r w:rsidRPr="005E061B">
              <w:rPr>
                <w:noProof w:val="0"/>
              </w:rPr>
              <w:fldChar w:fldCharType="begin">
                <w:ffData>
                  <w:name w:val="Check1"/>
                  <w:enabled/>
                  <w:calcOnExit w:val="0"/>
                  <w:checkBox>
                    <w:sizeAuto/>
                    <w:default w:val="0"/>
                  </w:checkBox>
                </w:ffData>
              </w:fldChar>
            </w:r>
            <w:r w:rsidRPr="005E061B">
              <w:rPr>
                <w:noProof w:val="0"/>
              </w:rPr>
              <w:instrText xml:space="preserve"> FORMCHECKBOX </w:instrText>
            </w:r>
            <w:r w:rsidR="00404A65">
              <w:rPr>
                <w:noProof w:val="0"/>
              </w:rPr>
            </w:r>
            <w:r w:rsidR="00404A65">
              <w:rPr>
                <w:noProof w:val="0"/>
              </w:rPr>
              <w:fldChar w:fldCharType="separate"/>
            </w:r>
            <w:r w:rsidRPr="005E061B">
              <w:rPr>
                <w:noProof w:val="0"/>
              </w:rPr>
              <w:fldChar w:fldCharType="end"/>
            </w:r>
          </w:p>
        </w:tc>
        <w:tc>
          <w:tcPr>
            <w:tcW w:w="8222" w:type="dxa"/>
            <w:tcMar>
              <w:top w:w="113" w:type="dxa"/>
              <w:left w:w="57" w:type="dxa"/>
              <w:bottom w:w="113" w:type="dxa"/>
              <w:right w:w="57" w:type="dxa"/>
            </w:tcMar>
          </w:tcPr>
          <w:p w:rsidR="00BF5A76" w:rsidRPr="005E061B" w:rsidRDefault="00BF5A76" w:rsidP="003F026E">
            <w:pPr>
              <w:pStyle w:val="BodyCopy"/>
              <w:rPr>
                <w:noProof w:val="0"/>
              </w:rPr>
            </w:pPr>
            <w:r w:rsidRPr="005E061B">
              <w:rPr>
                <w:noProof w:val="0"/>
              </w:rPr>
              <w:t>Much Better</w:t>
            </w:r>
          </w:p>
        </w:tc>
      </w:tr>
      <w:tr w:rsidR="00BF5A76" w:rsidRPr="005E061B" w:rsidTr="003F026E">
        <w:trPr>
          <w:trHeight w:val="60"/>
        </w:trPr>
        <w:tc>
          <w:tcPr>
            <w:tcW w:w="559" w:type="dxa"/>
          </w:tcPr>
          <w:p w:rsidR="00BF5A76" w:rsidRPr="005E061B" w:rsidRDefault="00BF5A76" w:rsidP="003F026E">
            <w:pPr>
              <w:pStyle w:val="BodyCopy"/>
              <w:rPr>
                <w:noProof w:val="0"/>
              </w:rPr>
            </w:pPr>
            <w:r w:rsidRPr="005E061B">
              <w:rPr>
                <w:noProof w:val="0"/>
              </w:rPr>
              <w:fldChar w:fldCharType="begin">
                <w:ffData>
                  <w:name w:val="Check1"/>
                  <w:enabled/>
                  <w:calcOnExit w:val="0"/>
                  <w:checkBox>
                    <w:sizeAuto/>
                    <w:default w:val="0"/>
                  </w:checkBox>
                </w:ffData>
              </w:fldChar>
            </w:r>
            <w:r w:rsidRPr="005E061B">
              <w:rPr>
                <w:noProof w:val="0"/>
              </w:rPr>
              <w:instrText xml:space="preserve"> FORMCHECKBOX </w:instrText>
            </w:r>
            <w:r w:rsidR="00404A65">
              <w:rPr>
                <w:noProof w:val="0"/>
              </w:rPr>
            </w:r>
            <w:r w:rsidR="00404A65">
              <w:rPr>
                <w:noProof w:val="0"/>
              </w:rPr>
              <w:fldChar w:fldCharType="separate"/>
            </w:r>
            <w:r w:rsidRPr="005E061B">
              <w:rPr>
                <w:noProof w:val="0"/>
              </w:rPr>
              <w:fldChar w:fldCharType="end"/>
            </w:r>
          </w:p>
        </w:tc>
        <w:tc>
          <w:tcPr>
            <w:tcW w:w="8222" w:type="dxa"/>
            <w:tcMar>
              <w:top w:w="113" w:type="dxa"/>
              <w:left w:w="57" w:type="dxa"/>
              <w:bottom w:w="113" w:type="dxa"/>
              <w:right w:w="57" w:type="dxa"/>
            </w:tcMar>
          </w:tcPr>
          <w:p w:rsidR="00BF5A76" w:rsidRPr="005E061B" w:rsidRDefault="00BF5A76" w:rsidP="003F026E">
            <w:pPr>
              <w:pStyle w:val="BodyCopy"/>
              <w:rPr>
                <w:noProof w:val="0"/>
              </w:rPr>
            </w:pPr>
            <w:r w:rsidRPr="005E061B">
              <w:rPr>
                <w:noProof w:val="0"/>
              </w:rPr>
              <w:t>Better</w:t>
            </w:r>
          </w:p>
        </w:tc>
      </w:tr>
      <w:tr w:rsidR="00BF5A76" w:rsidRPr="005E061B" w:rsidTr="003F026E">
        <w:trPr>
          <w:trHeight w:val="60"/>
        </w:trPr>
        <w:tc>
          <w:tcPr>
            <w:tcW w:w="559" w:type="dxa"/>
          </w:tcPr>
          <w:p w:rsidR="00BF5A76" w:rsidRPr="005E061B" w:rsidRDefault="00BF5A76" w:rsidP="003F026E">
            <w:pPr>
              <w:pStyle w:val="BodyCopy"/>
              <w:rPr>
                <w:noProof w:val="0"/>
              </w:rPr>
            </w:pPr>
            <w:r w:rsidRPr="005E061B">
              <w:rPr>
                <w:noProof w:val="0"/>
              </w:rPr>
              <w:fldChar w:fldCharType="begin">
                <w:ffData>
                  <w:name w:val="Check1"/>
                  <w:enabled/>
                  <w:calcOnExit w:val="0"/>
                  <w:checkBox>
                    <w:sizeAuto/>
                    <w:default w:val="0"/>
                  </w:checkBox>
                </w:ffData>
              </w:fldChar>
            </w:r>
            <w:r w:rsidRPr="005E061B">
              <w:rPr>
                <w:noProof w:val="0"/>
              </w:rPr>
              <w:instrText xml:space="preserve"> FORMCHECKBOX </w:instrText>
            </w:r>
            <w:r w:rsidR="00404A65">
              <w:rPr>
                <w:noProof w:val="0"/>
              </w:rPr>
            </w:r>
            <w:r w:rsidR="00404A65">
              <w:rPr>
                <w:noProof w:val="0"/>
              </w:rPr>
              <w:fldChar w:fldCharType="separate"/>
            </w:r>
            <w:r w:rsidRPr="005E061B">
              <w:rPr>
                <w:noProof w:val="0"/>
              </w:rPr>
              <w:fldChar w:fldCharType="end"/>
            </w:r>
          </w:p>
        </w:tc>
        <w:tc>
          <w:tcPr>
            <w:tcW w:w="8222" w:type="dxa"/>
            <w:tcMar>
              <w:top w:w="113" w:type="dxa"/>
              <w:left w:w="57" w:type="dxa"/>
              <w:bottom w:w="113" w:type="dxa"/>
              <w:right w:w="57" w:type="dxa"/>
            </w:tcMar>
          </w:tcPr>
          <w:p w:rsidR="00BF5A76" w:rsidRPr="005E061B" w:rsidRDefault="00BF5A76" w:rsidP="003F026E">
            <w:pPr>
              <w:pStyle w:val="BodyCopy"/>
              <w:rPr>
                <w:noProof w:val="0"/>
              </w:rPr>
            </w:pPr>
            <w:r w:rsidRPr="005E061B">
              <w:rPr>
                <w:noProof w:val="0"/>
              </w:rPr>
              <w:t>About the same</w:t>
            </w:r>
          </w:p>
        </w:tc>
      </w:tr>
      <w:tr w:rsidR="00BF5A76" w:rsidRPr="005E061B" w:rsidTr="003F026E">
        <w:trPr>
          <w:trHeight w:val="60"/>
        </w:trPr>
        <w:tc>
          <w:tcPr>
            <w:tcW w:w="559" w:type="dxa"/>
          </w:tcPr>
          <w:p w:rsidR="00BF5A76" w:rsidRPr="005E061B" w:rsidRDefault="00BF5A76" w:rsidP="003F026E">
            <w:pPr>
              <w:pStyle w:val="BodyCopy"/>
              <w:rPr>
                <w:noProof w:val="0"/>
              </w:rPr>
            </w:pPr>
            <w:r w:rsidRPr="005E061B">
              <w:rPr>
                <w:noProof w:val="0"/>
              </w:rPr>
              <w:fldChar w:fldCharType="begin">
                <w:ffData>
                  <w:name w:val="Check1"/>
                  <w:enabled/>
                  <w:calcOnExit w:val="0"/>
                  <w:checkBox>
                    <w:sizeAuto/>
                    <w:default w:val="0"/>
                  </w:checkBox>
                </w:ffData>
              </w:fldChar>
            </w:r>
            <w:r w:rsidRPr="005E061B">
              <w:rPr>
                <w:noProof w:val="0"/>
              </w:rPr>
              <w:instrText xml:space="preserve"> FORMCHECKBOX </w:instrText>
            </w:r>
            <w:r w:rsidR="00404A65">
              <w:rPr>
                <w:noProof w:val="0"/>
              </w:rPr>
            </w:r>
            <w:r w:rsidR="00404A65">
              <w:rPr>
                <w:noProof w:val="0"/>
              </w:rPr>
              <w:fldChar w:fldCharType="separate"/>
            </w:r>
            <w:r w:rsidRPr="005E061B">
              <w:rPr>
                <w:noProof w:val="0"/>
              </w:rPr>
              <w:fldChar w:fldCharType="end"/>
            </w:r>
          </w:p>
        </w:tc>
        <w:tc>
          <w:tcPr>
            <w:tcW w:w="8222" w:type="dxa"/>
            <w:tcMar>
              <w:top w:w="113" w:type="dxa"/>
              <w:left w:w="57" w:type="dxa"/>
              <w:bottom w:w="113" w:type="dxa"/>
              <w:right w:w="57" w:type="dxa"/>
            </w:tcMar>
          </w:tcPr>
          <w:p w:rsidR="00BF5A76" w:rsidRPr="005E061B" w:rsidRDefault="00BF5A76" w:rsidP="003F026E">
            <w:pPr>
              <w:pStyle w:val="BodyCopy"/>
              <w:rPr>
                <w:noProof w:val="0"/>
              </w:rPr>
            </w:pPr>
            <w:r w:rsidRPr="005E061B">
              <w:rPr>
                <w:noProof w:val="0"/>
              </w:rPr>
              <w:t>Worse</w:t>
            </w:r>
          </w:p>
        </w:tc>
      </w:tr>
      <w:tr w:rsidR="00BF5A76" w:rsidRPr="005E061B" w:rsidTr="003F026E">
        <w:trPr>
          <w:trHeight w:val="60"/>
        </w:trPr>
        <w:tc>
          <w:tcPr>
            <w:tcW w:w="559" w:type="dxa"/>
          </w:tcPr>
          <w:p w:rsidR="00BF5A76" w:rsidRPr="005E061B" w:rsidRDefault="00BF5A76" w:rsidP="003F026E">
            <w:pPr>
              <w:pStyle w:val="BodyCopy"/>
              <w:rPr>
                <w:noProof w:val="0"/>
              </w:rPr>
            </w:pPr>
            <w:r w:rsidRPr="005E061B">
              <w:rPr>
                <w:noProof w:val="0"/>
              </w:rPr>
              <w:fldChar w:fldCharType="begin">
                <w:ffData>
                  <w:name w:val="Check1"/>
                  <w:enabled/>
                  <w:calcOnExit w:val="0"/>
                  <w:checkBox>
                    <w:sizeAuto/>
                    <w:default w:val="0"/>
                  </w:checkBox>
                </w:ffData>
              </w:fldChar>
            </w:r>
            <w:r w:rsidRPr="005E061B">
              <w:rPr>
                <w:noProof w:val="0"/>
              </w:rPr>
              <w:instrText xml:space="preserve"> FORMCHECKBOX </w:instrText>
            </w:r>
            <w:r w:rsidR="00404A65">
              <w:rPr>
                <w:noProof w:val="0"/>
              </w:rPr>
            </w:r>
            <w:r w:rsidR="00404A65">
              <w:rPr>
                <w:noProof w:val="0"/>
              </w:rPr>
              <w:fldChar w:fldCharType="separate"/>
            </w:r>
            <w:r w:rsidRPr="005E061B">
              <w:rPr>
                <w:noProof w:val="0"/>
              </w:rPr>
              <w:fldChar w:fldCharType="end"/>
            </w:r>
          </w:p>
        </w:tc>
        <w:tc>
          <w:tcPr>
            <w:tcW w:w="8222" w:type="dxa"/>
            <w:tcMar>
              <w:top w:w="113" w:type="dxa"/>
              <w:left w:w="57" w:type="dxa"/>
              <w:bottom w:w="113" w:type="dxa"/>
              <w:right w:w="57" w:type="dxa"/>
            </w:tcMar>
          </w:tcPr>
          <w:p w:rsidR="00BF5A76" w:rsidRPr="005E061B" w:rsidRDefault="00BF5A76" w:rsidP="003F026E">
            <w:pPr>
              <w:pStyle w:val="BodyCopy"/>
              <w:rPr>
                <w:noProof w:val="0"/>
              </w:rPr>
            </w:pPr>
            <w:r w:rsidRPr="005E061B">
              <w:rPr>
                <w:noProof w:val="0"/>
              </w:rPr>
              <w:t>Much Worse</w:t>
            </w:r>
          </w:p>
        </w:tc>
      </w:tr>
      <w:tr w:rsidR="00BF5A76" w:rsidRPr="005E061B" w:rsidTr="003F026E">
        <w:trPr>
          <w:trHeight w:val="60"/>
        </w:trPr>
        <w:tc>
          <w:tcPr>
            <w:tcW w:w="8781" w:type="dxa"/>
            <w:gridSpan w:val="2"/>
            <w:tcBorders>
              <w:bottom w:val="single" w:sz="4" w:space="0" w:color="auto"/>
            </w:tcBorders>
          </w:tcPr>
          <w:p w:rsidR="00BF5A76" w:rsidRPr="005E061B" w:rsidRDefault="00BF5A76" w:rsidP="002375AD">
            <w:pPr>
              <w:pStyle w:val="BodyCopy"/>
              <w:spacing w:after="80"/>
              <w:rPr>
                <w:b/>
                <w:bCs/>
                <w:noProof w:val="0"/>
                <w:szCs w:val="24"/>
              </w:rPr>
            </w:pPr>
            <w:r w:rsidRPr="005E061B">
              <w:rPr>
                <w:b/>
                <w:bCs/>
                <w:noProof w:val="0"/>
                <w:szCs w:val="24"/>
              </w:rPr>
              <w:t>Please share with us a few things [Product/Service] could do better.</w:t>
            </w:r>
            <w:r w:rsidR="003F026E" w:rsidRPr="005E061B">
              <w:rPr>
                <w:b/>
                <w:bCs/>
                <w:noProof w:val="0"/>
                <w:szCs w:val="24"/>
              </w:rPr>
              <w:br/>
            </w:r>
          </w:p>
        </w:tc>
      </w:tr>
      <w:tr w:rsidR="00BF5A76" w:rsidRPr="005E061B" w:rsidTr="003F026E">
        <w:trPr>
          <w:trHeight w:val="5441"/>
        </w:trPr>
        <w:tc>
          <w:tcPr>
            <w:tcW w:w="8781" w:type="dxa"/>
            <w:gridSpan w:val="2"/>
            <w:tcBorders>
              <w:top w:val="single" w:sz="4" w:space="0" w:color="auto"/>
              <w:left w:val="single" w:sz="6" w:space="0" w:color="000000"/>
              <w:bottom w:val="single" w:sz="6" w:space="0" w:color="000000"/>
              <w:right w:val="single" w:sz="6" w:space="0" w:color="000000"/>
            </w:tcBorders>
          </w:tcPr>
          <w:p w:rsidR="00BF5A76" w:rsidRPr="005E061B" w:rsidRDefault="00BF5A76" w:rsidP="002375AD">
            <w:pPr>
              <w:pStyle w:val="BodyCopy"/>
              <w:spacing w:after="80"/>
              <w:rPr>
                <w:b/>
                <w:bCs/>
                <w:noProof w:val="0"/>
                <w:szCs w:val="24"/>
              </w:rPr>
            </w:pPr>
          </w:p>
        </w:tc>
      </w:tr>
    </w:tbl>
    <w:p w:rsidR="004603F9" w:rsidRPr="005E061B" w:rsidRDefault="004603F9" w:rsidP="003F026E">
      <w:pPr>
        <w:pStyle w:val="BodyCopy"/>
        <w:rPr>
          <w:noProof w:val="0"/>
        </w:rPr>
      </w:pPr>
      <w:r w:rsidRPr="005E061B">
        <w:rPr>
          <w:noProof w:val="0"/>
        </w:rPr>
        <w:br w:type="page"/>
      </w:r>
    </w:p>
    <w:tbl>
      <w:tblPr>
        <w:tblW w:w="8923" w:type="dxa"/>
        <w:tblInd w:w="8" w:type="dxa"/>
        <w:tblLayout w:type="fixed"/>
        <w:tblCellMar>
          <w:left w:w="0" w:type="dxa"/>
          <w:right w:w="0" w:type="dxa"/>
        </w:tblCellMar>
        <w:tblLook w:val="0000" w:firstRow="0" w:lastRow="0" w:firstColumn="0" w:lastColumn="0" w:noHBand="0" w:noVBand="0"/>
      </w:tblPr>
      <w:tblGrid>
        <w:gridCol w:w="701"/>
        <w:gridCol w:w="8222"/>
      </w:tblGrid>
      <w:tr w:rsidR="00BF5A76" w:rsidRPr="005E061B" w:rsidTr="003F026E">
        <w:trPr>
          <w:trHeight w:val="60"/>
        </w:trPr>
        <w:tc>
          <w:tcPr>
            <w:tcW w:w="8923" w:type="dxa"/>
            <w:gridSpan w:val="2"/>
          </w:tcPr>
          <w:p w:rsidR="00BF5A76" w:rsidRPr="005E061B" w:rsidRDefault="00BF5A76" w:rsidP="002375AD">
            <w:pPr>
              <w:pStyle w:val="BodyCopy"/>
              <w:spacing w:after="80"/>
              <w:rPr>
                <w:b/>
                <w:bCs/>
                <w:noProof w:val="0"/>
                <w:szCs w:val="24"/>
              </w:rPr>
            </w:pPr>
            <w:r w:rsidRPr="005E061B">
              <w:rPr>
                <w:b/>
                <w:bCs/>
                <w:noProof w:val="0"/>
                <w:szCs w:val="24"/>
              </w:rPr>
              <w:t>Based on your experience with [PRODUCT], how likely are you to buy [PRODUCT] again?</w:t>
            </w:r>
          </w:p>
        </w:tc>
      </w:tr>
      <w:tr w:rsidR="00BF5A76" w:rsidRPr="005E061B" w:rsidTr="003F026E">
        <w:trPr>
          <w:trHeight w:val="60"/>
        </w:trPr>
        <w:tc>
          <w:tcPr>
            <w:tcW w:w="701" w:type="dxa"/>
          </w:tcPr>
          <w:p w:rsidR="00BF5A76" w:rsidRPr="005E061B" w:rsidRDefault="00BF5A76" w:rsidP="003F026E">
            <w:pPr>
              <w:pStyle w:val="BodyCopy"/>
              <w:rPr>
                <w:noProof w:val="0"/>
              </w:rPr>
            </w:pPr>
            <w:r w:rsidRPr="005E061B">
              <w:rPr>
                <w:noProof w:val="0"/>
              </w:rPr>
              <w:fldChar w:fldCharType="begin">
                <w:ffData>
                  <w:name w:val="Check1"/>
                  <w:enabled/>
                  <w:calcOnExit w:val="0"/>
                  <w:checkBox>
                    <w:sizeAuto/>
                    <w:default w:val="0"/>
                  </w:checkBox>
                </w:ffData>
              </w:fldChar>
            </w:r>
            <w:r w:rsidRPr="005E061B">
              <w:rPr>
                <w:noProof w:val="0"/>
              </w:rPr>
              <w:instrText xml:space="preserve"> FORMCHECKBOX </w:instrText>
            </w:r>
            <w:r w:rsidR="00404A65">
              <w:rPr>
                <w:noProof w:val="0"/>
              </w:rPr>
            </w:r>
            <w:r w:rsidR="00404A65">
              <w:rPr>
                <w:noProof w:val="0"/>
              </w:rPr>
              <w:fldChar w:fldCharType="separate"/>
            </w:r>
            <w:r w:rsidRPr="005E061B">
              <w:rPr>
                <w:noProof w:val="0"/>
              </w:rPr>
              <w:fldChar w:fldCharType="end"/>
            </w:r>
          </w:p>
        </w:tc>
        <w:tc>
          <w:tcPr>
            <w:tcW w:w="8222" w:type="dxa"/>
            <w:tcMar>
              <w:top w:w="113" w:type="dxa"/>
              <w:left w:w="57" w:type="dxa"/>
              <w:bottom w:w="113" w:type="dxa"/>
              <w:right w:w="57" w:type="dxa"/>
            </w:tcMar>
          </w:tcPr>
          <w:p w:rsidR="00BF5A76" w:rsidRPr="005E061B" w:rsidRDefault="00BF5A76" w:rsidP="003F026E">
            <w:pPr>
              <w:pStyle w:val="BodyCopy"/>
              <w:rPr>
                <w:noProof w:val="0"/>
              </w:rPr>
            </w:pPr>
            <w:r w:rsidRPr="005E061B">
              <w:rPr>
                <w:noProof w:val="0"/>
              </w:rPr>
              <w:t>Definitely will</w:t>
            </w:r>
          </w:p>
        </w:tc>
      </w:tr>
      <w:tr w:rsidR="00BF5A76" w:rsidRPr="005E061B" w:rsidTr="003F026E">
        <w:trPr>
          <w:trHeight w:val="60"/>
        </w:trPr>
        <w:tc>
          <w:tcPr>
            <w:tcW w:w="701" w:type="dxa"/>
          </w:tcPr>
          <w:p w:rsidR="00BF5A76" w:rsidRPr="005E061B" w:rsidRDefault="00BF5A76" w:rsidP="003F026E">
            <w:pPr>
              <w:pStyle w:val="BodyCopy"/>
              <w:rPr>
                <w:noProof w:val="0"/>
              </w:rPr>
            </w:pPr>
            <w:r w:rsidRPr="005E061B">
              <w:rPr>
                <w:noProof w:val="0"/>
              </w:rPr>
              <w:fldChar w:fldCharType="begin">
                <w:ffData>
                  <w:name w:val="Check1"/>
                  <w:enabled/>
                  <w:calcOnExit w:val="0"/>
                  <w:checkBox>
                    <w:sizeAuto/>
                    <w:default w:val="0"/>
                  </w:checkBox>
                </w:ffData>
              </w:fldChar>
            </w:r>
            <w:r w:rsidRPr="005E061B">
              <w:rPr>
                <w:noProof w:val="0"/>
              </w:rPr>
              <w:instrText xml:space="preserve"> FORMCHECKBOX </w:instrText>
            </w:r>
            <w:r w:rsidR="00404A65">
              <w:rPr>
                <w:noProof w:val="0"/>
              </w:rPr>
            </w:r>
            <w:r w:rsidR="00404A65">
              <w:rPr>
                <w:noProof w:val="0"/>
              </w:rPr>
              <w:fldChar w:fldCharType="separate"/>
            </w:r>
            <w:r w:rsidRPr="005E061B">
              <w:rPr>
                <w:noProof w:val="0"/>
              </w:rPr>
              <w:fldChar w:fldCharType="end"/>
            </w:r>
          </w:p>
        </w:tc>
        <w:tc>
          <w:tcPr>
            <w:tcW w:w="8222" w:type="dxa"/>
            <w:tcMar>
              <w:top w:w="113" w:type="dxa"/>
              <w:left w:w="57" w:type="dxa"/>
              <w:bottom w:w="113" w:type="dxa"/>
              <w:right w:w="57" w:type="dxa"/>
            </w:tcMar>
          </w:tcPr>
          <w:p w:rsidR="00BF5A76" w:rsidRPr="005E061B" w:rsidRDefault="00BF5A76" w:rsidP="003F026E">
            <w:pPr>
              <w:pStyle w:val="BodyCopy"/>
              <w:rPr>
                <w:noProof w:val="0"/>
              </w:rPr>
            </w:pPr>
            <w:r w:rsidRPr="005E061B">
              <w:rPr>
                <w:noProof w:val="0"/>
              </w:rPr>
              <w:t>Probably will</w:t>
            </w:r>
          </w:p>
        </w:tc>
      </w:tr>
      <w:tr w:rsidR="00BF5A76" w:rsidRPr="005E061B" w:rsidTr="003F026E">
        <w:trPr>
          <w:trHeight w:val="60"/>
        </w:trPr>
        <w:tc>
          <w:tcPr>
            <w:tcW w:w="701" w:type="dxa"/>
          </w:tcPr>
          <w:p w:rsidR="00BF5A76" w:rsidRPr="005E061B" w:rsidRDefault="00BF5A76" w:rsidP="003F026E">
            <w:pPr>
              <w:pStyle w:val="BodyCopy"/>
              <w:rPr>
                <w:noProof w:val="0"/>
              </w:rPr>
            </w:pPr>
            <w:r w:rsidRPr="005E061B">
              <w:rPr>
                <w:noProof w:val="0"/>
              </w:rPr>
              <w:fldChar w:fldCharType="begin">
                <w:ffData>
                  <w:name w:val="Check1"/>
                  <w:enabled/>
                  <w:calcOnExit w:val="0"/>
                  <w:checkBox>
                    <w:sizeAuto/>
                    <w:default w:val="0"/>
                  </w:checkBox>
                </w:ffData>
              </w:fldChar>
            </w:r>
            <w:r w:rsidRPr="005E061B">
              <w:rPr>
                <w:noProof w:val="0"/>
              </w:rPr>
              <w:instrText xml:space="preserve"> FORMCHECKBOX </w:instrText>
            </w:r>
            <w:r w:rsidR="00404A65">
              <w:rPr>
                <w:noProof w:val="0"/>
              </w:rPr>
            </w:r>
            <w:r w:rsidR="00404A65">
              <w:rPr>
                <w:noProof w:val="0"/>
              </w:rPr>
              <w:fldChar w:fldCharType="separate"/>
            </w:r>
            <w:r w:rsidRPr="005E061B">
              <w:rPr>
                <w:noProof w:val="0"/>
              </w:rPr>
              <w:fldChar w:fldCharType="end"/>
            </w:r>
          </w:p>
        </w:tc>
        <w:tc>
          <w:tcPr>
            <w:tcW w:w="8222" w:type="dxa"/>
            <w:tcMar>
              <w:top w:w="113" w:type="dxa"/>
              <w:left w:w="57" w:type="dxa"/>
              <w:bottom w:w="113" w:type="dxa"/>
              <w:right w:w="57" w:type="dxa"/>
            </w:tcMar>
          </w:tcPr>
          <w:p w:rsidR="00BF5A76" w:rsidRPr="005E061B" w:rsidRDefault="00BF5A76" w:rsidP="003F026E">
            <w:pPr>
              <w:pStyle w:val="BodyCopy"/>
              <w:rPr>
                <w:noProof w:val="0"/>
              </w:rPr>
            </w:pPr>
            <w:r w:rsidRPr="005E061B">
              <w:rPr>
                <w:noProof w:val="0"/>
              </w:rPr>
              <w:t>Might or might not</w:t>
            </w:r>
          </w:p>
        </w:tc>
      </w:tr>
      <w:tr w:rsidR="00BF5A76" w:rsidRPr="005E061B" w:rsidTr="003F026E">
        <w:trPr>
          <w:trHeight w:val="60"/>
        </w:trPr>
        <w:tc>
          <w:tcPr>
            <w:tcW w:w="701" w:type="dxa"/>
          </w:tcPr>
          <w:p w:rsidR="00BF5A76" w:rsidRPr="005E061B" w:rsidRDefault="00BF5A76" w:rsidP="003F026E">
            <w:pPr>
              <w:pStyle w:val="BodyCopy"/>
              <w:rPr>
                <w:noProof w:val="0"/>
              </w:rPr>
            </w:pPr>
            <w:r w:rsidRPr="005E061B">
              <w:rPr>
                <w:noProof w:val="0"/>
              </w:rPr>
              <w:fldChar w:fldCharType="begin">
                <w:ffData>
                  <w:name w:val="Check1"/>
                  <w:enabled/>
                  <w:calcOnExit w:val="0"/>
                  <w:checkBox>
                    <w:sizeAuto/>
                    <w:default w:val="0"/>
                  </w:checkBox>
                </w:ffData>
              </w:fldChar>
            </w:r>
            <w:r w:rsidRPr="005E061B">
              <w:rPr>
                <w:noProof w:val="0"/>
              </w:rPr>
              <w:instrText xml:space="preserve"> FORMCHECKBOX </w:instrText>
            </w:r>
            <w:r w:rsidR="00404A65">
              <w:rPr>
                <w:noProof w:val="0"/>
              </w:rPr>
            </w:r>
            <w:r w:rsidR="00404A65">
              <w:rPr>
                <w:noProof w:val="0"/>
              </w:rPr>
              <w:fldChar w:fldCharType="separate"/>
            </w:r>
            <w:r w:rsidRPr="005E061B">
              <w:rPr>
                <w:noProof w:val="0"/>
              </w:rPr>
              <w:fldChar w:fldCharType="end"/>
            </w:r>
          </w:p>
        </w:tc>
        <w:tc>
          <w:tcPr>
            <w:tcW w:w="8222" w:type="dxa"/>
            <w:tcMar>
              <w:top w:w="113" w:type="dxa"/>
              <w:left w:w="57" w:type="dxa"/>
              <w:bottom w:w="113" w:type="dxa"/>
              <w:right w:w="57" w:type="dxa"/>
            </w:tcMar>
          </w:tcPr>
          <w:p w:rsidR="00BF5A76" w:rsidRPr="005E061B" w:rsidRDefault="00BF5A76" w:rsidP="003F026E">
            <w:pPr>
              <w:pStyle w:val="BodyCopy"/>
              <w:rPr>
                <w:noProof w:val="0"/>
              </w:rPr>
            </w:pPr>
            <w:r w:rsidRPr="005E061B">
              <w:rPr>
                <w:noProof w:val="0"/>
              </w:rPr>
              <w:t>Probably will not</w:t>
            </w:r>
          </w:p>
        </w:tc>
      </w:tr>
      <w:tr w:rsidR="00BF5A76" w:rsidRPr="005E061B" w:rsidTr="003F026E">
        <w:trPr>
          <w:trHeight w:val="60"/>
        </w:trPr>
        <w:tc>
          <w:tcPr>
            <w:tcW w:w="701" w:type="dxa"/>
          </w:tcPr>
          <w:p w:rsidR="00BF5A76" w:rsidRPr="005E061B" w:rsidRDefault="00BF5A76" w:rsidP="003F026E">
            <w:pPr>
              <w:pStyle w:val="BodyCopy"/>
              <w:rPr>
                <w:noProof w:val="0"/>
              </w:rPr>
            </w:pPr>
            <w:r w:rsidRPr="005E061B">
              <w:rPr>
                <w:noProof w:val="0"/>
              </w:rPr>
              <w:fldChar w:fldCharType="begin">
                <w:ffData>
                  <w:name w:val="Check1"/>
                  <w:enabled/>
                  <w:calcOnExit w:val="0"/>
                  <w:checkBox>
                    <w:sizeAuto/>
                    <w:default w:val="0"/>
                  </w:checkBox>
                </w:ffData>
              </w:fldChar>
            </w:r>
            <w:r w:rsidRPr="005E061B">
              <w:rPr>
                <w:noProof w:val="0"/>
              </w:rPr>
              <w:instrText xml:space="preserve"> FORMCHECKBOX </w:instrText>
            </w:r>
            <w:r w:rsidR="00404A65">
              <w:rPr>
                <w:noProof w:val="0"/>
              </w:rPr>
            </w:r>
            <w:r w:rsidR="00404A65">
              <w:rPr>
                <w:noProof w:val="0"/>
              </w:rPr>
              <w:fldChar w:fldCharType="separate"/>
            </w:r>
            <w:r w:rsidRPr="005E061B">
              <w:rPr>
                <w:noProof w:val="0"/>
              </w:rPr>
              <w:fldChar w:fldCharType="end"/>
            </w:r>
          </w:p>
        </w:tc>
        <w:tc>
          <w:tcPr>
            <w:tcW w:w="8222" w:type="dxa"/>
            <w:tcMar>
              <w:top w:w="113" w:type="dxa"/>
              <w:left w:w="57" w:type="dxa"/>
              <w:bottom w:w="113" w:type="dxa"/>
              <w:right w:w="57" w:type="dxa"/>
            </w:tcMar>
          </w:tcPr>
          <w:p w:rsidR="00BF5A76" w:rsidRPr="005E061B" w:rsidRDefault="00BF5A76" w:rsidP="003F026E">
            <w:pPr>
              <w:pStyle w:val="BodyCopy"/>
              <w:rPr>
                <w:noProof w:val="0"/>
              </w:rPr>
            </w:pPr>
            <w:r w:rsidRPr="005E061B">
              <w:rPr>
                <w:noProof w:val="0"/>
              </w:rPr>
              <w:t>Definitely will not</w:t>
            </w:r>
          </w:p>
        </w:tc>
      </w:tr>
      <w:tr w:rsidR="00BF5A76" w:rsidRPr="005E061B" w:rsidTr="003F026E">
        <w:trPr>
          <w:trHeight w:val="60"/>
        </w:trPr>
        <w:tc>
          <w:tcPr>
            <w:tcW w:w="8923" w:type="dxa"/>
            <w:gridSpan w:val="2"/>
          </w:tcPr>
          <w:p w:rsidR="00BF5A76" w:rsidRPr="005E061B" w:rsidRDefault="00BF5A76" w:rsidP="00BF5A76">
            <w:pPr>
              <w:pStyle w:val="BodyCopy"/>
              <w:rPr>
                <w:b/>
                <w:bCs/>
                <w:noProof w:val="0"/>
                <w:szCs w:val="24"/>
              </w:rPr>
            </w:pPr>
            <w:r w:rsidRPr="005E061B">
              <w:rPr>
                <w:b/>
                <w:bCs/>
                <w:noProof w:val="0"/>
                <w:szCs w:val="24"/>
              </w:rPr>
              <w:t>Based on your experience with [PRODUCT], would you recommend this product to a friend?</w:t>
            </w:r>
          </w:p>
        </w:tc>
      </w:tr>
      <w:tr w:rsidR="00BF5A76" w:rsidRPr="005E061B" w:rsidTr="003F026E">
        <w:trPr>
          <w:trHeight w:val="60"/>
        </w:trPr>
        <w:tc>
          <w:tcPr>
            <w:tcW w:w="701" w:type="dxa"/>
          </w:tcPr>
          <w:p w:rsidR="00BF5A76" w:rsidRPr="005E061B" w:rsidRDefault="00BF5A76" w:rsidP="003F026E">
            <w:pPr>
              <w:pStyle w:val="BodyCopy"/>
              <w:rPr>
                <w:noProof w:val="0"/>
              </w:rPr>
            </w:pPr>
            <w:r w:rsidRPr="005E061B">
              <w:rPr>
                <w:noProof w:val="0"/>
              </w:rPr>
              <w:fldChar w:fldCharType="begin">
                <w:ffData>
                  <w:name w:val="Check1"/>
                  <w:enabled/>
                  <w:calcOnExit w:val="0"/>
                  <w:checkBox>
                    <w:sizeAuto/>
                    <w:default w:val="0"/>
                  </w:checkBox>
                </w:ffData>
              </w:fldChar>
            </w:r>
            <w:r w:rsidRPr="005E061B">
              <w:rPr>
                <w:noProof w:val="0"/>
              </w:rPr>
              <w:instrText xml:space="preserve"> FORMCHECKBOX </w:instrText>
            </w:r>
            <w:r w:rsidR="00404A65">
              <w:rPr>
                <w:noProof w:val="0"/>
              </w:rPr>
            </w:r>
            <w:r w:rsidR="00404A65">
              <w:rPr>
                <w:noProof w:val="0"/>
              </w:rPr>
              <w:fldChar w:fldCharType="separate"/>
            </w:r>
            <w:r w:rsidRPr="005E061B">
              <w:rPr>
                <w:noProof w:val="0"/>
              </w:rPr>
              <w:fldChar w:fldCharType="end"/>
            </w:r>
          </w:p>
        </w:tc>
        <w:tc>
          <w:tcPr>
            <w:tcW w:w="8222" w:type="dxa"/>
            <w:tcMar>
              <w:top w:w="113" w:type="dxa"/>
              <w:left w:w="57" w:type="dxa"/>
              <w:bottom w:w="113" w:type="dxa"/>
              <w:right w:w="57" w:type="dxa"/>
            </w:tcMar>
          </w:tcPr>
          <w:p w:rsidR="00BF5A76" w:rsidRPr="005E061B" w:rsidRDefault="00BF5A76" w:rsidP="003F026E">
            <w:pPr>
              <w:pStyle w:val="BodyCopy"/>
              <w:rPr>
                <w:noProof w:val="0"/>
              </w:rPr>
            </w:pPr>
            <w:r w:rsidRPr="005E061B">
              <w:rPr>
                <w:noProof w:val="0"/>
              </w:rPr>
              <w:t>Definitely will</w:t>
            </w:r>
          </w:p>
        </w:tc>
      </w:tr>
      <w:tr w:rsidR="00BF5A76" w:rsidRPr="005E061B" w:rsidTr="003F026E">
        <w:trPr>
          <w:trHeight w:val="60"/>
        </w:trPr>
        <w:tc>
          <w:tcPr>
            <w:tcW w:w="701" w:type="dxa"/>
          </w:tcPr>
          <w:p w:rsidR="00BF5A76" w:rsidRPr="005E061B" w:rsidRDefault="00BF5A76" w:rsidP="003F026E">
            <w:pPr>
              <w:pStyle w:val="BodyCopy"/>
              <w:rPr>
                <w:noProof w:val="0"/>
              </w:rPr>
            </w:pPr>
            <w:r w:rsidRPr="005E061B">
              <w:rPr>
                <w:noProof w:val="0"/>
              </w:rPr>
              <w:fldChar w:fldCharType="begin">
                <w:ffData>
                  <w:name w:val="Check1"/>
                  <w:enabled/>
                  <w:calcOnExit w:val="0"/>
                  <w:checkBox>
                    <w:sizeAuto/>
                    <w:default w:val="0"/>
                  </w:checkBox>
                </w:ffData>
              </w:fldChar>
            </w:r>
            <w:r w:rsidRPr="005E061B">
              <w:rPr>
                <w:noProof w:val="0"/>
              </w:rPr>
              <w:instrText xml:space="preserve"> FORMCHECKBOX </w:instrText>
            </w:r>
            <w:r w:rsidR="00404A65">
              <w:rPr>
                <w:noProof w:val="0"/>
              </w:rPr>
            </w:r>
            <w:r w:rsidR="00404A65">
              <w:rPr>
                <w:noProof w:val="0"/>
              </w:rPr>
              <w:fldChar w:fldCharType="separate"/>
            </w:r>
            <w:r w:rsidRPr="005E061B">
              <w:rPr>
                <w:noProof w:val="0"/>
              </w:rPr>
              <w:fldChar w:fldCharType="end"/>
            </w:r>
          </w:p>
        </w:tc>
        <w:tc>
          <w:tcPr>
            <w:tcW w:w="8222" w:type="dxa"/>
            <w:tcMar>
              <w:top w:w="113" w:type="dxa"/>
              <w:left w:w="57" w:type="dxa"/>
              <w:bottom w:w="113" w:type="dxa"/>
              <w:right w:w="57" w:type="dxa"/>
            </w:tcMar>
          </w:tcPr>
          <w:p w:rsidR="00BF5A76" w:rsidRPr="005E061B" w:rsidRDefault="00BF5A76" w:rsidP="003F026E">
            <w:pPr>
              <w:pStyle w:val="BodyCopy"/>
              <w:rPr>
                <w:noProof w:val="0"/>
              </w:rPr>
            </w:pPr>
            <w:r w:rsidRPr="005E061B">
              <w:rPr>
                <w:noProof w:val="0"/>
              </w:rPr>
              <w:t>Probably will</w:t>
            </w:r>
          </w:p>
        </w:tc>
      </w:tr>
      <w:tr w:rsidR="00BF5A76" w:rsidRPr="005E061B" w:rsidTr="003F026E">
        <w:trPr>
          <w:trHeight w:val="60"/>
        </w:trPr>
        <w:tc>
          <w:tcPr>
            <w:tcW w:w="701" w:type="dxa"/>
          </w:tcPr>
          <w:p w:rsidR="00BF5A76" w:rsidRPr="005E061B" w:rsidRDefault="00BF5A76" w:rsidP="003F026E">
            <w:pPr>
              <w:pStyle w:val="BodyCopy"/>
              <w:rPr>
                <w:noProof w:val="0"/>
              </w:rPr>
            </w:pPr>
            <w:r w:rsidRPr="005E061B">
              <w:rPr>
                <w:noProof w:val="0"/>
              </w:rPr>
              <w:fldChar w:fldCharType="begin">
                <w:ffData>
                  <w:name w:val="Check1"/>
                  <w:enabled/>
                  <w:calcOnExit w:val="0"/>
                  <w:checkBox>
                    <w:sizeAuto/>
                    <w:default w:val="0"/>
                  </w:checkBox>
                </w:ffData>
              </w:fldChar>
            </w:r>
            <w:r w:rsidRPr="005E061B">
              <w:rPr>
                <w:noProof w:val="0"/>
              </w:rPr>
              <w:instrText xml:space="preserve"> FORMCHECKBOX </w:instrText>
            </w:r>
            <w:r w:rsidR="00404A65">
              <w:rPr>
                <w:noProof w:val="0"/>
              </w:rPr>
            </w:r>
            <w:r w:rsidR="00404A65">
              <w:rPr>
                <w:noProof w:val="0"/>
              </w:rPr>
              <w:fldChar w:fldCharType="separate"/>
            </w:r>
            <w:r w:rsidRPr="005E061B">
              <w:rPr>
                <w:noProof w:val="0"/>
              </w:rPr>
              <w:fldChar w:fldCharType="end"/>
            </w:r>
          </w:p>
        </w:tc>
        <w:tc>
          <w:tcPr>
            <w:tcW w:w="8222" w:type="dxa"/>
            <w:tcMar>
              <w:top w:w="113" w:type="dxa"/>
              <w:left w:w="57" w:type="dxa"/>
              <w:bottom w:w="113" w:type="dxa"/>
              <w:right w:w="57" w:type="dxa"/>
            </w:tcMar>
          </w:tcPr>
          <w:p w:rsidR="00BF5A76" w:rsidRPr="005E061B" w:rsidRDefault="00BF5A76" w:rsidP="003F026E">
            <w:pPr>
              <w:pStyle w:val="BodyCopy"/>
              <w:rPr>
                <w:noProof w:val="0"/>
              </w:rPr>
            </w:pPr>
            <w:r w:rsidRPr="005E061B">
              <w:rPr>
                <w:noProof w:val="0"/>
              </w:rPr>
              <w:t>Might or might not</w:t>
            </w:r>
          </w:p>
        </w:tc>
      </w:tr>
      <w:tr w:rsidR="00BF5A76" w:rsidRPr="005E061B" w:rsidTr="003F026E">
        <w:trPr>
          <w:trHeight w:val="60"/>
        </w:trPr>
        <w:tc>
          <w:tcPr>
            <w:tcW w:w="701" w:type="dxa"/>
          </w:tcPr>
          <w:p w:rsidR="00BF5A76" w:rsidRPr="005E061B" w:rsidRDefault="00BF5A76" w:rsidP="003F026E">
            <w:pPr>
              <w:pStyle w:val="BodyCopy"/>
              <w:rPr>
                <w:noProof w:val="0"/>
              </w:rPr>
            </w:pPr>
            <w:r w:rsidRPr="005E061B">
              <w:rPr>
                <w:noProof w:val="0"/>
              </w:rPr>
              <w:fldChar w:fldCharType="begin">
                <w:ffData>
                  <w:name w:val="Check1"/>
                  <w:enabled/>
                  <w:calcOnExit w:val="0"/>
                  <w:checkBox>
                    <w:sizeAuto/>
                    <w:default w:val="0"/>
                  </w:checkBox>
                </w:ffData>
              </w:fldChar>
            </w:r>
            <w:r w:rsidRPr="005E061B">
              <w:rPr>
                <w:noProof w:val="0"/>
              </w:rPr>
              <w:instrText xml:space="preserve"> FORMCHECKBOX </w:instrText>
            </w:r>
            <w:r w:rsidR="00404A65">
              <w:rPr>
                <w:noProof w:val="0"/>
              </w:rPr>
            </w:r>
            <w:r w:rsidR="00404A65">
              <w:rPr>
                <w:noProof w:val="0"/>
              </w:rPr>
              <w:fldChar w:fldCharType="separate"/>
            </w:r>
            <w:r w:rsidRPr="005E061B">
              <w:rPr>
                <w:noProof w:val="0"/>
              </w:rPr>
              <w:fldChar w:fldCharType="end"/>
            </w:r>
          </w:p>
        </w:tc>
        <w:tc>
          <w:tcPr>
            <w:tcW w:w="8222" w:type="dxa"/>
            <w:tcMar>
              <w:top w:w="113" w:type="dxa"/>
              <w:left w:w="57" w:type="dxa"/>
              <w:bottom w:w="113" w:type="dxa"/>
              <w:right w:w="57" w:type="dxa"/>
            </w:tcMar>
          </w:tcPr>
          <w:p w:rsidR="00BF5A76" w:rsidRPr="005E061B" w:rsidRDefault="00BF5A76" w:rsidP="003F026E">
            <w:pPr>
              <w:pStyle w:val="BodyCopy"/>
              <w:rPr>
                <w:noProof w:val="0"/>
              </w:rPr>
            </w:pPr>
            <w:r w:rsidRPr="005E061B">
              <w:rPr>
                <w:noProof w:val="0"/>
              </w:rPr>
              <w:t>Probably will not</w:t>
            </w:r>
          </w:p>
        </w:tc>
      </w:tr>
      <w:tr w:rsidR="00BF5A76" w:rsidRPr="005E061B" w:rsidTr="003F026E">
        <w:trPr>
          <w:trHeight w:val="60"/>
        </w:trPr>
        <w:tc>
          <w:tcPr>
            <w:tcW w:w="701" w:type="dxa"/>
          </w:tcPr>
          <w:p w:rsidR="00BF5A76" w:rsidRPr="005E061B" w:rsidRDefault="00BF5A76" w:rsidP="003F026E">
            <w:pPr>
              <w:pStyle w:val="BodyCopy"/>
              <w:rPr>
                <w:noProof w:val="0"/>
              </w:rPr>
            </w:pPr>
            <w:r w:rsidRPr="005E061B">
              <w:rPr>
                <w:noProof w:val="0"/>
              </w:rPr>
              <w:fldChar w:fldCharType="begin">
                <w:ffData>
                  <w:name w:val="Check1"/>
                  <w:enabled/>
                  <w:calcOnExit w:val="0"/>
                  <w:checkBox>
                    <w:sizeAuto/>
                    <w:default w:val="0"/>
                  </w:checkBox>
                </w:ffData>
              </w:fldChar>
            </w:r>
            <w:r w:rsidRPr="005E061B">
              <w:rPr>
                <w:noProof w:val="0"/>
              </w:rPr>
              <w:instrText xml:space="preserve"> FORMCHECKBOX </w:instrText>
            </w:r>
            <w:r w:rsidR="00404A65">
              <w:rPr>
                <w:noProof w:val="0"/>
              </w:rPr>
            </w:r>
            <w:r w:rsidR="00404A65">
              <w:rPr>
                <w:noProof w:val="0"/>
              </w:rPr>
              <w:fldChar w:fldCharType="separate"/>
            </w:r>
            <w:r w:rsidRPr="005E061B">
              <w:rPr>
                <w:noProof w:val="0"/>
              </w:rPr>
              <w:fldChar w:fldCharType="end"/>
            </w:r>
          </w:p>
        </w:tc>
        <w:tc>
          <w:tcPr>
            <w:tcW w:w="8222" w:type="dxa"/>
            <w:tcMar>
              <w:top w:w="113" w:type="dxa"/>
              <w:left w:w="57" w:type="dxa"/>
              <w:bottom w:w="113" w:type="dxa"/>
              <w:right w:w="57" w:type="dxa"/>
            </w:tcMar>
          </w:tcPr>
          <w:p w:rsidR="00BF5A76" w:rsidRPr="005E061B" w:rsidRDefault="00BF5A76" w:rsidP="003F026E">
            <w:pPr>
              <w:pStyle w:val="BodyCopy"/>
              <w:rPr>
                <w:noProof w:val="0"/>
              </w:rPr>
            </w:pPr>
            <w:r w:rsidRPr="005E061B">
              <w:rPr>
                <w:noProof w:val="0"/>
              </w:rPr>
              <w:t>Definitely will not</w:t>
            </w:r>
          </w:p>
        </w:tc>
      </w:tr>
      <w:tr w:rsidR="00BF5A76" w:rsidRPr="005E061B" w:rsidTr="003F026E">
        <w:trPr>
          <w:trHeight w:val="60"/>
        </w:trPr>
        <w:tc>
          <w:tcPr>
            <w:tcW w:w="8923" w:type="dxa"/>
            <w:gridSpan w:val="2"/>
            <w:tcBorders>
              <w:bottom w:val="single" w:sz="4" w:space="0" w:color="auto"/>
            </w:tcBorders>
          </w:tcPr>
          <w:p w:rsidR="00BF5A76" w:rsidRPr="005E061B" w:rsidRDefault="00BF5A76" w:rsidP="002375AD">
            <w:pPr>
              <w:pStyle w:val="BodyCopy"/>
              <w:spacing w:after="80"/>
              <w:rPr>
                <w:b/>
                <w:bCs/>
                <w:noProof w:val="0"/>
                <w:szCs w:val="24"/>
              </w:rPr>
            </w:pPr>
            <w:r w:rsidRPr="005E061B">
              <w:rPr>
                <w:b/>
                <w:bCs/>
                <w:noProof w:val="0"/>
                <w:szCs w:val="24"/>
              </w:rPr>
              <w:t>If you would like to share any additional comments or experiences about [PRODUCT], please enter them below.</w:t>
            </w:r>
            <w:r w:rsidR="003F026E" w:rsidRPr="005E061B">
              <w:rPr>
                <w:b/>
                <w:bCs/>
                <w:noProof w:val="0"/>
                <w:szCs w:val="24"/>
              </w:rPr>
              <w:br/>
            </w:r>
          </w:p>
        </w:tc>
      </w:tr>
      <w:tr w:rsidR="00BF5A76" w:rsidRPr="005E061B" w:rsidTr="003F026E">
        <w:trPr>
          <w:trHeight w:val="3803"/>
        </w:trPr>
        <w:tc>
          <w:tcPr>
            <w:tcW w:w="8923" w:type="dxa"/>
            <w:gridSpan w:val="2"/>
            <w:tcBorders>
              <w:top w:val="single" w:sz="4" w:space="0" w:color="auto"/>
              <w:left w:val="single" w:sz="4" w:space="0" w:color="auto"/>
              <w:bottom w:val="single" w:sz="4" w:space="0" w:color="auto"/>
              <w:right w:val="single" w:sz="4" w:space="0" w:color="auto"/>
            </w:tcBorders>
          </w:tcPr>
          <w:p w:rsidR="00BF5A76" w:rsidRPr="005E061B" w:rsidRDefault="00BF5A76" w:rsidP="002375AD">
            <w:pPr>
              <w:pStyle w:val="BodyCopy"/>
              <w:spacing w:after="80"/>
              <w:rPr>
                <w:b/>
                <w:bCs/>
                <w:noProof w:val="0"/>
                <w:szCs w:val="24"/>
              </w:rPr>
            </w:pPr>
          </w:p>
        </w:tc>
      </w:tr>
    </w:tbl>
    <w:p w:rsidR="002D0810" w:rsidRPr="005E061B" w:rsidRDefault="002D0810" w:rsidP="002D0810">
      <w:pPr>
        <w:pStyle w:val="BodyCopy"/>
        <w:rPr>
          <w:noProof w:val="0"/>
        </w:rPr>
      </w:pPr>
      <w:r w:rsidRPr="005E061B">
        <w:rPr>
          <w:noProof w:val="0"/>
          <w:lang w:eastAsia="en-AU"/>
        </w:rPr>
        <w:br w:type="page"/>
      </w:r>
    </w:p>
    <w:p w:rsidR="002D0810" w:rsidRPr="005E061B" w:rsidRDefault="002D0810" w:rsidP="00785EE9">
      <w:pPr>
        <w:pStyle w:val="Heading2"/>
      </w:pPr>
      <w:r w:rsidRPr="005E061B">
        <w:t>2.4</w:t>
      </w:r>
      <w:r w:rsidRPr="005E061B">
        <w:tab/>
      </w:r>
      <w:fldSimple w:instr=" REF  Criteria24  \* MERGEFORMAT ">
        <w:sdt>
          <w:sdtPr>
            <w:alias w:val="Criteria24"/>
            <w:tag w:val="Criteria24"/>
            <w:id w:val="226890970"/>
            <w:placeholder>
              <w:docPart w:val="99357286B2C94613BBF89833FAD481C2"/>
            </w:placeholder>
          </w:sdtPr>
          <w:sdtContent>
            <w:r w:rsidR="008930A9" w:rsidRPr="008930A9">
              <w:rPr>
                <w:rStyle w:val="PlaceholderText"/>
                <w:color w:val="45545F"/>
              </w:rPr>
              <w:t xml:space="preserve">Apply change management skills to </w:t>
            </w:r>
            <w:r w:rsidR="008930A9" w:rsidRPr="005E061B">
              <w:t>facilitate the introduction and establishment of the initiative</w:t>
            </w:r>
          </w:sdtContent>
        </w:sdt>
      </w:fldSimple>
    </w:p>
    <w:p w:rsidR="002D0810" w:rsidRPr="005E061B" w:rsidRDefault="002D0810" w:rsidP="002D0810">
      <w:pPr>
        <w:pStyle w:val="Heading3"/>
      </w:pPr>
      <w:r w:rsidRPr="005E061B">
        <w:t>Introduction</w:t>
      </w:r>
    </w:p>
    <w:p w:rsidR="002D0810" w:rsidRPr="005E061B" w:rsidRDefault="009D4E52" w:rsidP="009D4E52">
      <w:pPr>
        <w:pStyle w:val="BodyCopy"/>
        <w:rPr>
          <w:noProof w:val="0"/>
          <w:szCs w:val="24"/>
        </w:rPr>
      </w:pPr>
      <w:r w:rsidRPr="005E061B">
        <w:rPr>
          <w:lang w:eastAsia="en-AU"/>
        </w:rPr>
        <w:drawing>
          <wp:anchor distT="0" distB="0" distL="114300" distR="114300" simplePos="0" relativeHeight="251729408" behindDoc="0" locked="0" layoutInCell="1" allowOverlap="1" wp14:anchorId="190C4CCF" wp14:editId="07EB6011">
            <wp:simplePos x="0" y="0"/>
            <wp:positionH relativeFrom="column">
              <wp:posOffset>-76835</wp:posOffset>
            </wp:positionH>
            <wp:positionV relativeFrom="paragraph">
              <wp:posOffset>26035</wp:posOffset>
            </wp:positionV>
            <wp:extent cx="2256155" cy="1514475"/>
            <wp:effectExtent l="0" t="0" r="0" b="9525"/>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lean-change-cycle[1].jpg"/>
                    <pic:cNvPicPr/>
                  </pic:nvPicPr>
                  <pic:blipFill rotWithShape="1">
                    <a:blip r:embed="rId89" cstate="print">
                      <a:extLst>
                        <a:ext uri="{28A0092B-C50C-407E-A947-70E740481C1C}">
                          <a14:useLocalDpi xmlns:a14="http://schemas.microsoft.com/office/drawing/2010/main" val="0"/>
                        </a:ext>
                      </a:extLst>
                    </a:blip>
                    <a:srcRect l="6696"/>
                    <a:stretch/>
                  </pic:blipFill>
                  <pic:spPr bwMode="auto">
                    <a:xfrm>
                      <a:off x="0" y="0"/>
                      <a:ext cx="2256155" cy="15144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F3437" w:rsidRPr="005E061B">
        <w:rPr>
          <w:noProof w:val="0"/>
          <w:szCs w:val="24"/>
        </w:rPr>
        <w:t>People often get used to routines and changing work</w:t>
      </w:r>
      <w:r w:rsidRPr="005E061B">
        <w:rPr>
          <w:noProof w:val="0"/>
          <w:szCs w:val="24"/>
        </w:rPr>
        <w:t xml:space="preserve"> </w:t>
      </w:r>
      <w:r w:rsidR="00CF3437" w:rsidRPr="005E061B">
        <w:rPr>
          <w:noProof w:val="0"/>
          <w:szCs w:val="24"/>
        </w:rPr>
        <w:t>duties or processes can often be challenging in an</w:t>
      </w:r>
      <w:r w:rsidRPr="005E061B">
        <w:rPr>
          <w:noProof w:val="0"/>
          <w:szCs w:val="24"/>
        </w:rPr>
        <w:t xml:space="preserve"> </w:t>
      </w:r>
      <w:r w:rsidR="00CF3437" w:rsidRPr="005E061B">
        <w:rPr>
          <w:noProof w:val="0"/>
          <w:szCs w:val="24"/>
        </w:rPr>
        <w:t>organisation. Introducing a new product or service</w:t>
      </w:r>
      <w:r w:rsidRPr="005E061B">
        <w:rPr>
          <w:noProof w:val="0"/>
          <w:szCs w:val="24"/>
        </w:rPr>
        <w:t xml:space="preserve"> </w:t>
      </w:r>
      <w:r w:rsidR="00CF3437" w:rsidRPr="005E061B">
        <w:rPr>
          <w:noProof w:val="0"/>
          <w:szCs w:val="24"/>
        </w:rPr>
        <w:t>may require new processes, equipment, skills, more</w:t>
      </w:r>
      <w:r w:rsidRPr="005E061B">
        <w:rPr>
          <w:noProof w:val="0"/>
          <w:szCs w:val="24"/>
        </w:rPr>
        <w:t xml:space="preserve"> </w:t>
      </w:r>
      <w:r w:rsidR="00CF3437" w:rsidRPr="005E061B">
        <w:rPr>
          <w:noProof w:val="0"/>
          <w:szCs w:val="24"/>
        </w:rPr>
        <w:t xml:space="preserve">staff, different working hours and </w:t>
      </w:r>
      <w:r w:rsidR="009B3A4B" w:rsidRPr="005E061B">
        <w:rPr>
          <w:noProof w:val="0"/>
          <w:szCs w:val="24"/>
        </w:rPr>
        <w:t xml:space="preserve">increased </w:t>
      </w:r>
      <w:r w:rsidR="00CF3437" w:rsidRPr="005E061B">
        <w:rPr>
          <w:noProof w:val="0"/>
          <w:szCs w:val="24"/>
        </w:rPr>
        <w:t>effort</w:t>
      </w:r>
      <w:r w:rsidR="009B3A4B" w:rsidRPr="005E061B">
        <w:rPr>
          <w:noProof w:val="0"/>
          <w:szCs w:val="24"/>
        </w:rPr>
        <w:t>. It is important to understand that introducing a new</w:t>
      </w:r>
      <w:r w:rsidRPr="005E061B">
        <w:rPr>
          <w:noProof w:val="0"/>
          <w:szCs w:val="24"/>
        </w:rPr>
        <w:t xml:space="preserve"> </w:t>
      </w:r>
      <w:r w:rsidR="009B3A4B" w:rsidRPr="005E061B">
        <w:rPr>
          <w:noProof w:val="0"/>
          <w:szCs w:val="24"/>
        </w:rPr>
        <w:t>product or service may cause some challenges for staff and customers and that clear and effective</w:t>
      </w:r>
      <w:r w:rsidRPr="005E061B">
        <w:rPr>
          <w:noProof w:val="0"/>
          <w:szCs w:val="24"/>
        </w:rPr>
        <w:t xml:space="preserve"> </w:t>
      </w:r>
      <w:r w:rsidR="009B3A4B" w:rsidRPr="005E061B">
        <w:rPr>
          <w:noProof w:val="0"/>
          <w:szCs w:val="24"/>
        </w:rPr>
        <w:t>communication is needed to ensure a smooth implementation process.</w:t>
      </w:r>
    </w:p>
    <w:p w:rsidR="002D0810" w:rsidRPr="005E061B" w:rsidRDefault="00E56AE8" w:rsidP="002D0810">
      <w:pPr>
        <w:pStyle w:val="Heading3"/>
      </w:pPr>
      <w:r w:rsidRPr="005E061B">
        <w:t>Implementing change</w:t>
      </w:r>
    </w:p>
    <w:p w:rsidR="005A604A" w:rsidRPr="005E061B" w:rsidRDefault="00E56AE8" w:rsidP="009D4E52">
      <w:pPr>
        <w:pStyle w:val="BodyCopy"/>
        <w:rPr>
          <w:noProof w:val="0"/>
        </w:rPr>
      </w:pPr>
      <w:r w:rsidRPr="005E061B">
        <w:rPr>
          <w:noProof w:val="0"/>
        </w:rPr>
        <w:t>Change in the workplace is often a difficult situation but there are many things that can be done to make implementing change a success. The most important part of introducing change is effective communication. Staff, customers, stakeholders, suppliers all need to know why the change or new product is being introduced and what benefits the new product or service will bring.</w:t>
      </w:r>
      <w:r w:rsidR="009D4E52" w:rsidRPr="005E061B">
        <w:rPr>
          <w:noProof w:val="0"/>
        </w:rPr>
        <w:t xml:space="preserve"> </w:t>
      </w:r>
      <w:r w:rsidR="005A604A" w:rsidRPr="005E061B">
        <w:rPr>
          <w:noProof w:val="0"/>
        </w:rPr>
        <w:t xml:space="preserve">It is important that all staff members and stakeholders understand what the objectives of the new product or service are and what benchmarks or KPI’s are outlined to check the success or failure of the initiative. Staff may also need the opportunity to ask questions and clarify issues. </w:t>
      </w:r>
    </w:p>
    <w:p w:rsidR="005A604A" w:rsidRPr="005E061B" w:rsidRDefault="005A604A" w:rsidP="009D4E52">
      <w:pPr>
        <w:pStyle w:val="BodyCopy"/>
        <w:rPr>
          <w:noProof w:val="0"/>
        </w:rPr>
      </w:pPr>
      <w:r w:rsidRPr="005E061B">
        <w:rPr>
          <w:noProof w:val="0"/>
        </w:rPr>
        <w:t>Introducing a new product or service may require management and supervisors to:</w:t>
      </w:r>
    </w:p>
    <w:p w:rsidR="005A604A" w:rsidRPr="005E061B" w:rsidRDefault="005A604A" w:rsidP="005A604A">
      <w:pPr>
        <w:pStyle w:val="Bullet1"/>
      </w:pPr>
      <w:r w:rsidRPr="005E061B">
        <w:t>Alter Standard Operating Procedures and explain these changes to staff</w:t>
      </w:r>
    </w:p>
    <w:p w:rsidR="005A604A" w:rsidRPr="005E061B" w:rsidRDefault="0018662C" w:rsidP="005A604A">
      <w:pPr>
        <w:pStyle w:val="Bullet1"/>
      </w:pPr>
      <w:r w:rsidRPr="005E061B">
        <w:rPr>
          <w:noProof/>
          <w:lang w:eastAsia="en-AU"/>
        </w:rPr>
        <w:drawing>
          <wp:anchor distT="0" distB="0" distL="114300" distR="114300" simplePos="0" relativeHeight="251731456" behindDoc="0" locked="0" layoutInCell="1" allowOverlap="1" wp14:anchorId="6BD12EDC" wp14:editId="52FFA116">
            <wp:simplePos x="0" y="0"/>
            <wp:positionH relativeFrom="column">
              <wp:posOffset>3171825</wp:posOffset>
            </wp:positionH>
            <wp:positionV relativeFrom="paragraph">
              <wp:posOffset>183515</wp:posOffset>
            </wp:positionV>
            <wp:extent cx="2556510" cy="1704340"/>
            <wp:effectExtent l="0" t="0" r="0" b="0"/>
            <wp:wrapSquare wrapText="bothSides"/>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utterstock_94314028.jpg"/>
                    <pic:cNvPicPr/>
                  </pic:nvPicPr>
                  <pic:blipFill>
                    <a:blip r:embed="rId90" cstate="print">
                      <a:extLst>
                        <a:ext uri="{28A0092B-C50C-407E-A947-70E740481C1C}">
                          <a14:useLocalDpi xmlns:a14="http://schemas.microsoft.com/office/drawing/2010/main" val="0"/>
                        </a:ext>
                      </a:extLst>
                    </a:blip>
                    <a:stretch>
                      <a:fillRect/>
                    </a:stretch>
                  </pic:blipFill>
                  <pic:spPr>
                    <a:xfrm>
                      <a:off x="0" y="0"/>
                      <a:ext cx="2556510" cy="1704340"/>
                    </a:xfrm>
                    <a:prstGeom prst="rect">
                      <a:avLst/>
                    </a:prstGeom>
                  </pic:spPr>
                </pic:pic>
              </a:graphicData>
            </a:graphic>
            <wp14:sizeRelH relativeFrom="page">
              <wp14:pctWidth>0</wp14:pctWidth>
            </wp14:sizeRelH>
            <wp14:sizeRelV relativeFrom="page">
              <wp14:pctHeight>0</wp14:pctHeight>
            </wp14:sizeRelV>
          </wp:anchor>
        </w:drawing>
      </w:r>
      <w:r w:rsidR="005A604A" w:rsidRPr="005E061B">
        <w:t>Train staff and provide opportunities to practice delivering the new product or service</w:t>
      </w:r>
    </w:p>
    <w:p w:rsidR="005A604A" w:rsidRPr="005E061B" w:rsidRDefault="005A604A" w:rsidP="005A604A">
      <w:pPr>
        <w:pStyle w:val="Bullet1"/>
      </w:pPr>
      <w:r w:rsidRPr="005E061B">
        <w:t>Support staff during the introductory stage of the initiative by informing staff about what support is available and how to access it</w:t>
      </w:r>
    </w:p>
    <w:p w:rsidR="005A604A" w:rsidRPr="005E061B" w:rsidRDefault="005A604A" w:rsidP="005A604A">
      <w:pPr>
        <w:pStyle w:val="Bullet1"/>
      </w:pPr>
      <w:r w:rsidRPr="005E061B">
        <w:t>Change staff resource structures and teams</w:t>
      </w:r>
    </w:p>
    <w:p w:rsidR="005A604A" w:rsidRPr="005E061B" w:rsidRDefault="005A604A" w:rsidP="005A604A">
      <w:pPr>
        <w:pStyle w:val="Bullet1"/>
      </w:pPr>
      <w:r w:rsidRPr="005E061B">
        <w:t xml:space="preserve">Communicate progress and highlights/issues </w:t>
      </w:r>
      <w:r w:rsidR="00A30A4E" w:rsidRPr="005E061B">
        <w:t>to staff and stakeholders</w:t>
      </w:r>
    </w:p>
    <w:p w:rsidR="00A30A4E" w:rsidRPr="005E061B" w:rsidRDefault="00A30A4E" w:rsidP="005A604A">
      <w:pPr>
        <w:pStyle w:val="Bullet1"/>
      </w:pPr>
      <w:r w:rsidRPr="005E061B">
        <w:t>Help staff overcome resistance to change</w:t>
      </w:r>
      <w:r w:rsidR="009D4E52" w:rsidRPr="005E061B">
        <w:t>.</w:t>
      </w:r>
    </w:p>
    <w:p w:rsidR="009D4E52" w:rsidRPr="005E061B" w:rsidRDefault="009D4E52">
      <w:pPr>
        <w:rPr>
          <w:rFonts w:ascii="Helvetica" w:eastAsiaTheme="majorEastAsia" w:hAnsi="Helvetica" w:cstheme="majorBidi"/>
          <w:b/>
          <w:bCs/>
          <w:color w:val="45545F"/>
          <w:sz w:val="28"/>
        </w:rPr>
      </w:pPr>
      <w:r w:rsidRPr="005E061B">
        <w:br w:type="page"/>
      </w:r>
    </w:p>
    <w:p w:rsidR="00A30A4E" w:rsidRPr="005E061B" w:rsidRDefault="00A30A4E" w:rsidP="00A30A4E">
      <w:pPr>
        <w:pStyle w:val="Heading3"/>
      </w:pPr>
      <w:proofErr w:type="spellStart"/>
      <w:r w:rsidRPr="005E061B">
        <w:t>Kotter's</w:t>
      </w:r>
      <w:proofErr w:type="spellEnd"/>
      <w:r w:rsidRPr="005E061B">
        <w:t xml:space="preserve"> eight step change model</w:t>
      </w:r>
    </w:p>
    <w:p w:rsidR="00A30A4E" w:rsidRPr="005E061B" w:rsidRDefault="00A30A4E" w:rsidP="009D4E52">
      <w:pPr>
        <w:pStyle w:val="BodyCopy"/>
        <w:rPr>
          <w:noProof w:val="0"/>
        </w:rPr>
      </w:pPr>
      <w:r w:rsidRPr="005E061B">
        <w:rPr>
          <w:noProof w:val="0"/>
        </w:rPr>
        <w:t xml:space="preserve">American John P </w:t>
      </w:r>
      <w:proofErr w:type="spellStart"/>
      <w:r w:rsidRPr="005E061B">
        <w:rPr>
          <w:noProof w:val="0"/>
        </w:rPr>
        <w:t>Kotter</w:t>
      </w:r>
      <w:proofErr w:type="spellEnd"/>
      <w:r w:rsidRPr="005E061B">
        <w:rPr>
          <w:noProof w:val="0"/>
        </w:rPr>
        <w:t xml:space="preserve"> is a Harvard Business School professor and leading thinker and author on organizational change management. </w:t>
      </w:r>
      <w:proofErr w:type="spellStart"/>
      <w:r w:rsidRPr="005E061B">
        <w:rPr>
          <w:noProof w:val="0"/>
        </w:rPr>
        <w:t>Kotter's</w:t>
      </w:r>
      <w:proofErr w:type="spellEnd"/>
      <w:r w:rsidRPr="005E061B">
        <w:rPr>
          <w:noProof w:val="0"/>
        </w:rPr>
        <w:t xml:space="preserve"> highly regarded books 'Leading Change' (1995</w:t>
      </w:r>
      <w:r w:rsidR="00FC316B">
        <w:rPr>
          <w:noProof w:val="0"/>
        </w:rPr>
        <w:t>) and the follow-up 'The Heart o</w:t>
      </w:r>
      <w:r w:rsidRPr="005E061B">
        <w:rPr>
          <w:noProof w:val="0"/>
        </w:rPr>
        <w:t xml:space="preserve">f Change' (2002) describe a helpful model for understanding and managing change. Each stage acknowledges a key principle identified by </w:t>
      </w:r>
      <w:proofErr w:type="spellStart"/>
      <w:r w:rsidRPr="005E061B">
        <w:rPr>
          <w:noProof w:val="0"/>
        </w:rPr>
        <w:t>Kotter</w:t>
      </w:r>
      <w:proofErr w:type="spellEnd"/>
      <w:r w:rsidRPr="005E061B">
        <w:rPr>
          <w:noProof w:val="0"/>
        </w:rPr>
        <w:t xml:space="preserve"> relating to people's response and approach to change, in which people see, feel and then change.</w:t>
      </w:r>
    </w:p>
    <w:p w:rsidR="00A30A4E" w:rsidRPr="005E061B" w:rsidRDefault="00A30A4E" w:rsidP="009D4E52">
      <w:pPr>
        <w:pStyle w:val="BodyCopy"/>
        <w:rPr>
          <w:noProof w:val="0"/>
        </w:rPr>
      </w:pPr>
      <w:r w:rsidRPr="005E061B">
        <w:rPr>
          <w:noProof w:val="0"/>
        </w:rPr>
        <w:t>He suggests that 8 steps can be utilised to successfu</w:t>
      </w:r>
      <w:r w:rsidR="009D4E52" w:rsidRPr="005E061B">
        <w:rPr>
          <w:noProof w:val="0"/>
        </w:rPr>
        <w:t>lly implement change including:</w:t>
      </w:r>
    </w:p>
    <w:p w:rsidR="00A30A4E" w:rsidRPr="005E061B" w:rsidRDefault="00A30A4E" w:rsidP="009D4E52">
      <w:pPr>
        <w:pStyle w:val="Bullet1"/>
      </w:pPr>
      <w:r w:rsidRPr="005E061B">
        <w:t>Increase urgency - inspire people to move, ma</w:t>
      </w:r>
      <w:r w:rsidR="009D4E52" w:rsidRPr="005E061B">
        <w:t>ke objectives real and relevant</w:t>
      </w:r>
    </w:p>
    <w:p w:rsidR="00A30A4E" w:rsidRPr="005E061B" w:rsidRDefault="00A30A4E" w:rsidP="009D4E52">
      <w:pPr>
        <w:pStyle w:val="Bullet1"/>
      </w:pPr>
      <w:r w:rsidRPr="005E061B">
        <w:t>Build the guiding team - get the right people in place with the right emotional commitment, and the</w:t>
      </w:r>
      <w:r w:rsidR="009D4E52" w:rsidRPr="005E061B">
        <w:t xml:space="preserve"> right mix of skills and levels</w:t>
      </w:r>
    </w:p>
    <w:p w:rsidR="00A30A4E" w:rsidRPr="005E061B" w:rsidRDefault="00A30A4E" w:rsidP="009D4E52">
      <w:pPr>
        <w:pStyle w:val="Bullet1"/>
      </w:pPr>
      <w:r w:rsidRPr="005E061B">
        <w:t xml:space="preserve">Get the vision right - get the team to establish a simple vision and strategy, focus on emotional and creative aspects necessary </w:t>
      </w:r>
      <w:r w:rsidR="009D4E52" w:rsidRPr="005E061B">
        <w:t>to drive service and efficiency</w:t>
      </w:r>
    </w:p>
    <w:p w:rsidR="00A30A4E" w:rsidRPr="005E061B" w:rsidRDefault="009D4E52" w:rsidP="009D4E52">
      <w:pPr>
        <w:pStyle w:val="Bullet1"/>
      </w:pPr>
      <w:r w:rsidRPr="005E061B">
        <w:rPr>
          <w:noProof/>
          <w:lang w:eastAsia="en-AU"/>
        </w:rPr>
        <w:drawing>
          <wp:anchor distT="0" distB="0" distL="114300" distR="114300" simplePos="0" relativeHeight="251730432" behindDoc="0" locked="0" layoutInCell="1" allowOverlap="1" wp14:anchorId="33D3A9E0" wp14:editId="5A28CAE5">
            <wp:simplePos x="0" y="0"/>
            <wp:positionH relativeFrom="column">
              <wp:posOffset>3667125</wp:posOffset>
            </wp:positionH>
            <wp:positionV relativeFrom="paragraph">
              <wp:posOffset>546100</wp:posOffset>
            </wp:positionV>
            <wp:extent cx="2143125" cy="2143125"/>
            <wp:effectExtent l="0" t="0" r="9525" b="9525"/>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change3[1].jpg"/>
                    <pic:cNvPicPr/>
                  </pic:nvPicPr>
                  <pic:blipFill>
                    <a:blip r:embed="rId91">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14:sizeRelH relativeFrom="page">
              <wp14:pctWidth>0</wp14:pctWidth>
            </wp14:sizeRelH>
            <wp14:sizeRelV relativeFrom="page">
              <wp14:pctHeight>0</wp14:pctHeight>
            </wp14:sizeRelV>
          </wp:anchor>
        </w:drawing>
      </w:r>
      <w:r w:rsidR="00A30A4E" w:rsidRPr="005E061B">
        <w:t>Communicate for buy-in - Involve as many people as possible, communicate the essentials, simply, and to appeal and respond to people's needs. De-clutter communications - make technology w</w:t>
      </w:r>
      <w:r w:rsidRPr="005E061B">
        <w:t>ork for you rather than against</w:t>
      </w:r>
    </w:p>
    <w:p w:rsidR="00A30A4E" w:rsidRPr="005E061B" w:rsidRDefault="00A30A4E" w:rsidP="009D4E52">
      <w:pPr>
        <w:pStyle w:val="Bullet1"/>
      </w:pPr>
      <w:r w:rsidRPr="005E061B">
        <w:t>Empower action - Remove obstacles, enable constructive feedback and lots of support from leaders - reward and reco</w:t>
      </w:r>
      <w:r w:rsidR="009D4E52" w:rsidRPr="005E061B">
        <w:t>gnise progress and achievements</w:t>
      </w:r>
    </w:p>
    <w:p w:rsidR="00A30A4E" w:rsidRPr="005E061B" w:rsidRDefault="00A30A4E" w:rsidP="009D4E52">
      <w:pPr>
        <w:pStyle w:val="Bullet1"/>
      </w:pPr>
      <w:r w:rsidRPr="005E061B">
        <w:t xml:space="preserve">Create short-term wins - Set aims that are easy to achieve - in bite-size chunks. Manageable numbers of initiatives. Finish current </w:t>
      </w:r>
      <w:r w:rsidR="009D4E52" w:rsidRPr="005E061B">
        <w:t>stages before starting new ones</w:t>
      </w:r>
    </w:p>
    <w:p w:rsidR="00A30A4E" w:rsidRPr="005E061B" w:rsidRDefault="00A30A4E" w:rsidP="009D4E52">
      <w:pPr>
        <w:pStyle w:val="Bullet1"/>
      </w:pPr>
      <w:r w:rsidRPr="005E061B">
        <w:t>Don't let up - Foster and encourage determination and persistence - ongoing change - encourage ongoing progress reporting - highlight achieved and future</w:t>
      </w:r>
      <w:r w:rsidR="009D4E52" w:rsidRPr="005E061B">
        <w:t xml:space="preserve"> milestones</w:t>
      </w:r>
    </w:p>
    <w:p w:rsidR="00A30A4E" w:rsidRPr="005E061B" w:rsidRDefault="00A30A4E" w:rsidP="009D4E52">
      <w:pPr>
        <w:pStyle w:val="Bullet1"/>
      </w:pPr>
      <w:r w:rsidRPr="005E061B">
        <w:t xml:space="preserve">Make change stick - Reinforce the value of successful change via recruitment, promotion, </w:t>
      </w:r>
      <w:proofErr w:type="gramStart"/>
      <w:r w:rsidRPr="005E061B">
        <w:t>new</w:t>
      </w:r>
      <w:proofErr w:type="gramEnd"/>
      <w:r w:rsidRPr="005E061B">
        <w:t xml:space="preserve"> change leaders. Weave change into culture.</w:t>
      </w:r>
    </w:p>
    <w:p w:rsidR="00A30A4E" w:rsidRPr="005E061B" w:rsidRDefault="00A30A4E" w:rsidP="00A30A4E">
      <w:pPr>
        <w:pStyle w:val="Bullet1"/>
        <w:numPr>
          <w:ilvl w:val="0"/>
          <w:numId w:val="0"/>
        </w:numPr>
        <w:ind w:left="357" w:hanging="357"/>
      </w:pPr>
      <w:proofErr w:type="spellStart"/>
      <w:r w:rsidRPr="005E061B">
        <w:t>Kotter's</w:t>
      </w:r>
      <w:proofErr w:type="spellEnd"/>
      <w:r w:rsidRPr="005E061B">
        <w:t xml:space="preserve"> eight step model is explained more fully on his website </w:t>
      </w:r>
      <w:hyperlink r:id="rId92" w:history="1">
        <w:r w:rsidRPr="005E061B">
          <w:rPr>
            <w:rStyle w:val="Hyperlink"/>
          </w:rPr>
          <w:t>www.kotterinternational.com</w:t>
        </w:r>
      </w:hyperlink>
      <w:r w:rsidRPr="005E061B">
        <w:t>.</w:t>
      </w:r>
    </w:p>
    <w:p w:rsidR="002D0810" w:rsidRPr="005E061B" w:rsidRDefault="002D0810" w:rsidP="00A30A4E">
      <w:pPr>
        <w:pStyle w:val="BodyCopy"/>
        <w:jc w:val="center"/>
        <w:rPr>
          <w:noProof w:val="0"/>
        </w:rPr>
      </w:pPr>
      <w:r w:rsidRPr="005E061B">
        <w:rPr>
          <w:noProof w:val="0"/>
          <w:lang w:eastAsia="en-AU"/>
        </w:rPr>
        <w:br w:type="page"/>
      </w:r>
    </w:p>
    <w:p w:rsidR="002D0810" w:rsidRPr="005E061B" w:rsidRDefault="002D0810" w:rsidP="00E9163F">
      <w:pPr>
        <w:pStyle w:val="Heading2"/>
      </w:pPr>
      <w:r w:rsidRPr="005E061B">
        <w:t>2.5</w:t>
      </w:r>
      <w:r w:rsidRPr="005E061B">
        <w:tab/>
      </w:r>
      <w:fldSimple w:instr=" REF  Criteria25  \* MERGEFORMAT ">
        <w:sdt>
          <w:sdtPr>
            <w:alias w:val="Criteria25"/>
            <w:tag w:val="Criteria25"/>
            <w:id w:val="-605042515"/>
            <w:placeholder>
              <w:docPart w:val="3E2AC0DDF2D148818BC42C6816374784"/>
            </w:placeholder>
          </w:sdtPr>
          <w:sdtEndPr>
            <w:rPr>
              <w:rStyle w:val="PlaceholderText"/>
              <w:color w:val="808080"/>
            </w:rPr>
          </w:sdtEndPr>
          <w:sdtContent>
            <w:r w:rsidR="008930A9" w:rsidRPr="008930A9">
              <w:rPr>
                <w:rStyle w:val="PlaceholderText"/>
                <w:color w:val="45545F"/>
              </w:rPr>
              <w:t>Promote the initiative to customers</w:t>
            </w:r>
          </w:sdtContent>
        </w:sdt>
      </w:fldSimple>
    </w:p>
    <w:p w:rsidR="002D0810" w:rsidRPr="005E061B" w:rsidRDefault="0018662C" w:rsidP="002D0810">
      <w:pPr>
        <w:pStyle w:val="Heading3"/>
      </w:pPr>
      <w:r w:rsidRPr="005E061B">
        <w:rPr>
          <w:noProof/>
        </w:rPr>
        <w:drawing>
          <wp:anchor distT="0" distB="0" distL="114300" distR="114300" simplePos="0" relativeHeight="251732480" behindDoc="0" locked="0" layoutInCell="1" allowOverlap="1" wp14:anchorId="69FC88D5" wp14:editId="181A44D3">
            <wp:simplePos x="0" y="0"/>
            <wp:positionH relativeFrom="column">
              <wp:posOffset>3629025</wp:posOffset>
            </wp:positionH>
            <wp:positionV relativeFrom="paragraph">
              <wp:posOffset>210185</wp:posOffset>
            </wp:positionV>
            <wp:extent cx="2085975" cy="2035810"/>
            <wp:effectExtent l="0" t="0" r="9525" b="254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elf-promotion[1].png"/>
                    <pic:cNvPicPr/>
                  </pic:nvPicPr>
                  <pic:blipFill>
                    <a:blip r:embed="rId93" cstate="print">
                      <a:extLst>
                        <a:ext uri="{28A0092B-C50C-407E-A947-70E740481C1C}">
                          <a14:useLocalDpi xmlns:a14="http://schemas.microsoft.com/office/drawing/2010/main" val="0"/>
                        </a:ext>
                      </a:extLst>
                    </a:blip>
                    <a:stretch>
                      <a:fillRect/>
                    </a:stretch>
                  </pic:blipFill>
                  <pic:spPr>
                    <a:xfrm>
                      <a:off x="0" y="0"/>
                      <a:ext cx="2085975" cy="2035810"/>
                    </a:xfrm>
                    <a:prstGeom prst="rect">
                      <a:avLst/>
                    </a:prstGeom>
                  </pic:spPr>
                </pic:pic>
              </a:graphicData>
            </a:graphic>
            <wp14:sizeRelH relativeFrom="page">
              <wp14:pctWidth>0</wp14:pctWidth>
            </wp14:sizeRelH>
            <wp14:sizeRelV relativeFrom="page">
              <wp14:pctHeight>0</wp14:pctHeight>
            </wp14:sizeRelV>
          </wp:anchor>
        </w:drawing>
      </w:r>
      <w:r w:rsidR="002D0810" w:rsidRPr="005E061B">
        <w:t>Introduction</w:t>
      </w:r>
    </w:p>
    <w:p w:rsidR="002D0810" w:rsidRPr="005E061B" w:rsidRDefault="00920BF5" w:rsidP="00920BF5">
      <w:pPr>
        <w:pStyle w:val="BodyCopy"/>
        <w:rPr>
          <w:noProof w:val="0"/>
          <w:szCs w:val="24"/>
        </w:rPr>
      </w:pPr>
      <w:r w:rsidRPr="005E061B">
        <w:rPr>
          <w:noProof w:val="0"/>
          <w:szCs w:val="24"/>
        </w:rPr>
        <w:t>Developing a new product or service does not necessarily</w:t>
      </w:r>
      <w:r w:rsidR="0018662C" w:rsidRPr="005E061B">
        <w:rPr>
          <w:noProof w:val="0"/>
          <w:szCs w:val="24"/>
        </w:rPr>
        <w:t xml:space="preserve"> </w:t>
      </w:r>
      <w:r w:rsidRPr="005E061B">
        <w:rPr>
          <w:noProof w:val="0"/>
          <w:szCs w:val="24"/>
        </w:rPr>
        <w:t>mean that it will be a success. If customers don’t know about the product then they will not be able to purchase</w:t>
      </w:r>
      <w:r w:rsidR="0018662C" w:rsidRPr="005E061B">
        <w:rPr>
          <w:noProof w:val="0"/>
          <w:szCs w:val="24"/>
        </w:rPr>
        <w:t xml:space="preserve"> </w:t>
      </w:r>
      <w:r w:rsidRPr="005E061B">
        <w:rPr>
          <w:noProof w:val="0"/>
          <w:szCs w:val="24"/>
        </w:rPr>
        <w:t>it. Product or new service promotion strategies and activities are crucial to ensuring customers know about the product and how they can buy it. Promotional activities</w:t>
      </w:r>
      <w:r w:rsidR="0018662C" w:rsidRPr="005E061B">
        <w:rPr>
          <w:noProof w:val="0"/>
          <w:szCs w:val="24"/>
        </w:rPr>
        <w:t xml:space="preserve"> </w:t>
      </w:r>
      <w:r w:rsidRPr="005E061B">
        <w:rPr>
          <w:noProof w:val="0"/>
          <w:szCs w:val="24"/>
        </w:rPr>
        <w:t>can take many forms and can range from verbal notification</w:t>
      </w:r>
      <w:r w:rsidR="0018662C" w:rsidRPr="005E061B">
        <w:rPr>
          <w:noProof w:val="0"/>
          <w:szCs w:val="24"/>
        </w:rPr>
        <w:t xml:space="preserve"> </w:t>
      </w:r>
      <w:r w:rsidRPr="005E061B">
        <w:rPr>
          <w:noProof w:val="0"/>
          <w:szCs w:val="24"/>
        </w:rPr>
        <w:t>to advertising campaigns.</w:t>
      </w:r>
    </w:p>
    <w:p w:rsidR="002D0810" w:rsidRPr="005E061B" w:rsidRDefault="00920BF5" w:rsidP="002D0810">
      <w:pPr>
        <w:pStyle w:val="Heading3"/>
      </w:pPr>
      <w:r w:rsidRPr="005E061B">
        <w:t>Promotional Mix</w:t>
      </w:r>
    </w:p>
    <w:p w:rsidR="00920BF5" w:rsidRPr="005E061B" w:rsidRDefault="00920BF5" w:rsidP="002D0810">
      <w:pPr>
        <w:pStyle w:val="BodyCopy"/>
        <w:rPr>
          <w:noProof w:val="0"/>
          <w:szCs w:val="24"/>
        </w:rPr>
      </w:pPr>
      <w:r w:rsidRPr="005E061B">
        <w:rPr>
          <w:noProof w:val="0"/>
          <w:szCs w:val="24"/>
        </w:rPr>
        <w:t>In previous units we identified the Marketing Mix which includes the four P’s: Price, Product, Promotion and Place.</w:t>
      </w:r>
      <w:r w:rsidR="006161A1" w:rsidRPr="005E061B">
        <w:rPr>
          <w:noProof w:val="0"/>
          <w:szCs w:val="24"/>
        </w:rPr>
        <w:t xml:space="preserve"> The promotional mix includes advertising, personal </w:t>
      </w:r>
      <w:proofErr w:type="gramStart"/>
      <w:r w:rsidR="006161A1" w:rsidRPr="005E061B">
        <w:rPr>
          <w:noProof w:val="0"/>
          <w:szCs w:val="24"/>
        </w:rPr>
        <w:t>selling,</w:t>
      </w:r>
      <w:proofErr w:type="gramEnd"/>
      <w:r w:rsidR="006161A1" w:rsidRPr="005E061B">
        <w:rPr>
          <w:noProof w:val="0"/>
          <w:szCs w:val="24"/>
        </w:rPr>
        <w:t xml:space="preserve"> sales promotion and public relations and any or all of the promotional mix elements may be used to promote a product or service.</w:t>
      </w:r>
    </w:p>
    <w:p w:rsidR="0018662C" w:rsidRPr="005E061B" w:rsidRDefault="0018662C" w:rsidP="0018662C">
      <w:pPr>
        <w:pStyle w:val="BodyCopy"/>
        <w:jc w:val="center"/>
        <w:rPr>
          <w:noProof w:val="0"/>
          <w:szCs w:val="24"/>
        </w:rPr>
      </w:pPr>
    </w:p>
    <w:p w:rsidR="0018662C" w:rsidRPr="005E061B" w:rsidRDefault="0018662C">
      <w:pPr>
        <w:rPr>
          <w:rFonts w:ascii="Helvetica" w:eastAsia="Calibri" w:hAnsi="Helvetica" w:cs="Calibri"/>
          <w:szCs w:val="24"/>
          <w:lang w:eastAsia="ar-SA"/>
        </w:rPr>
      </w:pPr>
      <w:r w:rsidRPr="005E061B">
        <w:rPr>
          <w:noProof/>
          <w:szCs w:val="24"/>
        </w:rPr>
        <w:drawing>
          <wp:anchor distT="0" distB="0" distL="114300" distR="114300" simplePos="0" relativeHeight="251733504" behindDoc="0" locked="0" layoutInCell="1" allowOverlap="1" wp14:anchorId="42CF0647" wp14:editId="1B30B167">
            <wp:simplePos x="0" y="0"/>
            <wp:positionH relativeFrom="column">
              <wp:posOffset>552450</wp:posOffset>
            </wp:positionH>
            <wp:positionV relativeFrom="paragraph">
              <wp:posOffset>18415</wp:posOffset>
            </wp:positionV>
            <wp:extent cx="4631690" cy="4752975"/>
            <wp:effectExtent l="0" t="0" r="0" b="9525"/>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4ps_marketing_mix_l.jpg"/>
                    <pic:cNvPicPr/>
                  </pic:nvPicPr>
                  <pic:blipFill>
                    <a:blip r:embed="rId94">
                      <a:extLst>
                        <a:ext uri="{28A0092B-C50C-407E-A947-70E740481C1C}">
                          <a14:useLocalDpi xmlns:a14="http://schemas.microsoft.com/office/drawing/2010/main" val="0"/>
                        </a:ext>
                      </a:extLst>
                    </a:blip>
                    <a:stretch>
                      <a:fillRect/>
                    </a:stretch>
                  </pic:blipFill>
                  <pic:spPr>
                    <a:xfrm>
                      <a:off x="0" y="0"/>
                      <a:ext cx="4631690" cy="4752975"/>
                    </a:xfrm>
                    <a:prstGeom prst="rect">
                      <a:avLst/>
                    </a:prstGeom>
                  </pic:spPr>
                </pic:pic>
              </a:graphicData>
            </a:graphic>
            <wp14:sizeRelH relativeFrom="page">
              <wp14:pctWidth>0</wp14:pctWidth>
            </wp14:sizeRelH>
            <wp14:sizeRelV relativeFrom="page">
              <wp14:pctHeight>0</wp14:pctHeight>
            </wp14:sizeRelV>
          </wp:anchor>
        </w:drawing>
      </w:r>
      <w:r w:rsidRPr="005E061B">
        <w:rPr>
          <w:szCs w:val="24"/>
        </w:rPr>
        <w:br w:type="page"/>
      </w:r>
    </w:p>
    <w:p w:rsidR="00F61B54" w:rsidRPr="005E061B" w:rsidRDefault="00F61B54" w:rsidP="0018662C">
      <w:pPr>
        <w:pStyle w:val="BodyCopy"/>
        <w:rPr>
          <w:noProof w:val="0"/>
        </w:rPr>
      </w:pPr>
      <w:r w:rsidRPr="005E061B">
        <w:rPr>
          <w:noProof w:val="0"/>
        </w:rPr>
        <w:t>As can be seen in the matrix above, new product or service promotion requires some questions to be answered in order to make sure that promotional activities are targeted and effective. It is important to ask:</w:t>
      </w:r>
    </w:p>
    <w:p w:rsidR="00F61B54" w:rsidRPr="005E061B" w:rsidRDefault="00F61B54" w:rsidP="00F61B54">
      <w:pPr>
        <w:pStyle w:val="Bullet1"/>
      </w:pPr>
      <w:r w:rsidRPr="005E061B">
        <w:t>How can the product or service be promoted? Where and when can you inform customers of the new product or service?</w:t>
      </w:r>
    </w:p>
    <w:p w:rsidR="00F61B54" w:rsidRPr="005E061B" w:rsidRDefault="00F61B54" w:rsidP="00F61B54">
      <w:pPr>
        <w:pStyle w:val="Bullet1"/>
      </w:pPr>
      <w:r w:rsidRPr="005E061B">
        <w:t>What advertising media will be used? Will it just be internally generated through brochures, verbal notification to customers, email, website, banners</w:t>
      </w:r>
      <w:r w:rsidR="0040653E" w:rsidRPr="005E061B">
        <w:t>, social media</w:t>
      </w:r>
      <w:r w:rsidRPr="005E061B">
        <w:t xml:space="preserve"> or </w:t>
      </w:r>
      <w:r w:rsidR="00EC49C9" w:rsidRPr="005E061B">
        <w:t>events?</w:t>
      </w:r>
    </w:p>
    <w:p w:rsidR="00EC49C9" w:rsidRPr="005E061B" w:rsidRDefault="00EC49C9" w:rsidP="00F61B54">
      <w:pPr>
        <w:pStyle w:val="Bullet1"/>
      </w:pPr>
      <w:r w:rsidRPr="005E061B">
        <w:t>When is the best time to promote to your customers?</w:t>
      </w:r>
    </w:p>
    <w:p w:rsidR="00EC49C9" w:rsidRPr="005E061B" w:rsidRDefault="0040653E" w:rsidP="00F61B54">
      <w:pPr>
        <w:pStyle w:val="Bullet1"/>
      </w:pPr>
      <w:r w:rsidRPr="005E061B">
        <w:t>How do your competitors promote their products and services, and are they effective strategies?</w:t>
      </w:r>
    </w:p>
    <w:p w:rsidR="0040653E" w:rsidRPr="005E061B" w:rsidRDefault="0040653E" w:rsidP="00F61B54">
      <w:pPr>
        <w:pStyle w:val="Bullet1"/>
      </w:pPr>
      <w:r w:rsidRPr="005E061B">
        <w:t>What types of promotional activities have already proved successful within your organisation?</w:t>
      </w:r>
    </w:p>
    <w:p w:rsidR="0040653E" w:rsidRPr="005E061B" w:rsidRDefault="0040653E" w:rsidP="00F61B54">
      <w:pPr>
        <w:pStyle w:val="Bullet1"/>
      </w:pPr>
      <w:r w:rsidRPr="005E061B">
        <w:t>What budget is available for promotional activities?</w:t>
      </w:r>
    </w:p>
    <w:p w:rsidR="0040653E" w:rsidRPr="005E061B" w:rsidRDefault="0040653E" w:rsidP="0040653E">
      <w:pPr>
        <w:pStyle w:val="BodyCopy"/>
        <w:rPr>
          <w:noProof w:val="0"/>
        </w:rPr>
      </w:pPr>
      <w:r w:rsidRPr="005E061B">
        <w:rPr>
          <w:noProof w:val="0"/>
        </w:rPr>
        <w:t>Promotion strategies and activities are an important part of the sales process and there are many options available f</w:t>
      </w:r>
      <w:r w:rsidR="009C795E" w:rsidRPr="005E061B">
        <w:rPr>
          <w:noProof w:val="0"/>
        </w:rPr>
        <w:t>or promoting products and services. Some ideas could be:</w:t>
      </w:r>
    </w:p>
    <w:p w:rsidR="009C795E" w:rsidRPr="005E061B" w:rsidRDefault="009C795E" w:rsidP="009C795E">
      <w:pPr>
        <w:pStyle w:val="Bullet1"/>
      </w:pPr>
      <w:r w:rsidRPr="005E061B">
        <w:t>Hold a product launch event</w:t>
      </w:r>
    </w:p>
    <w:p w:rsidR="009C795E" w:rsidRPr="005E061B" w:rsidRDefault="009C795E" w:rsidP="009C795E">
      <w:pPr>
        <w:pStyle w:val="Bullet1"/>
      </w:pPr>
      <w:r w:rsidRPr="005E061B">
        <w:t>Create brochures, flyers and posters and distribute</w:t>
      </w:r>
    </w:p>
    <w:p w:rsidR="009C795E" w:rsidRPr="005E061B" w:rsidRDefault="009C795E" w:rsidP="009C795E">
      <w:pPr>
        <w:pStyle w:val="Bullet1"/>
      </w:pPr>
      <w:r w:rsidRPr="005E061B">
        <w:t>Website news, emails to customers, social media news release</w:t>
      </w:r>
    </w:p>
    <w:p w:rsidR="009C795E" w:rsidRPr="005E061B" w:rsidRDefault="009C795E" w:rsidP="009C795E">
      <w:pPr>
        <w:pStyle w:val="Bullet1"/>
      </w:pPr>
      <w:r w:rsidRPr="005E061B">
        <w:t>Discounts for early buyers</w:t>
      </w:r>
    </w:p>
    <w:p w:rsidR="009C795E" w:rsidRPr="005E061B" w:rsidRDefault="00CE0BC0" w:rsidP="009C795E">
      <w:pPr>
        <w:pStyle w:val="Bullet1"/>
      </w:pPr>
      <w:r w:rsidRPr="005E061B">
        <w:t>Free trials</w:t>
      </w:r>
    </w:p>
    <w:p w:rsidR="00CE0BC0" w:rsidRPr="005E061B" w:rsidRDefault="00CE0BC0" w:rsidP="009C795E">
      <w:pPr>
        <w:pStyle w:val="Bullet1"/>
      </w:pPr>
      <w:r w:rsidRPr="005E061B">
        <w:t>Newspapers, web banners, TV, press releases</w:t>
      </w:r>
    </w:p>
    <w:p w:rsidR="00CE0BC0" w:rsidRPr="005E061B" w:rsidRDefault="00CE0BC0" w:rsidP="009C795E">
      <w:pPr>
        <w:pStyle w:val="Bullet1"/>
      </w:pPr>
      <w:r w:rsidRPr="005E061B">
        <w:t>Attend trade/industry shows and distribute information</w:t>
      </w:r>
    </w:p>
    <w:p w:rsidR="00CE0BC0" w:rsidRPr="005E061B" w:rsidRDefault="00CE0BC0" w:rsidP="009C795E">
      <w:pPr>
        <w:pStyle w:val="Bullet1"/>
      </w:pPr>
      <w:r w:rsidRPr="005E061B">
        <w:t>Utilise customer testimonials</w:t>
      </w:r>
      <w:r w:rsidR="0018662C" w:rsidRPr="005E061B">
        <w:t>.</w:t>
      </w:r>
      <w:r w:rsidR="0018662C" w:rsidRPr="005E061B">
        <w:br/>
      </w:r>
    </w:p>
    <w:p w:rsidR="0018662C" w:rsidRPr="005E061B" w:rsidRDefault="00CE0BC0" w:rsidP="0018662C">
      <w:pPr>
        <w:pStyle w:val="ActivityHead"/>
        <w:rPr>
          <w:noProof w:val="0"/>
        </w:rPr>
      </w:pPr>
      <w:r w:rsidRPr="005E061B">
        <w:rPr>
          <w:noProof w:val="0"/>
        </w:rPr>
        <w:t>Activity</w:t>
      </w:r>
    </w:p>
    <w:p w:rsidR="00CE0BC0" w:rsidRPr="005E061B" w:rsidRDefault="00CE0BC0" w:rsidP="0018662C">
      <w:pPr>
        <w:pStyle w:val="BodyCopy"/>
        <w:spacing w:before="360" w:after="120"/>
        <w:rPr>
          <w:noProof w:val="0"/>
        </w:rPr>
      </w:pPr>
      <w:r w:rsidRPr="005E061B">
        <w:rPr>
          <w:noProof w:val="0"/>
        </w:rPr>
        <w:t>Think of a product or service at your organisation and identify all the ways that it is promoted to customers. Are there any ways to improve the promotional activities? Discuss with your group.</w:t>
      </w:r>
    </w:p>
    <w:p w:rsidR="002D0810" w:rsidRPr="005E061B" w:rsidRDefault="0018662C" w:rsidP="0018662C">
      <w:pPr>
        <w:pStyle w:val="ActivityBottom"/>
        <w:rPr>
          <w:noProof w:val="0"/>
        </w:rPr>
      </w:pPr>
      <w:r w:rsidRPr="005E061B">
        <w:rPr>
          <w:lang w:eastAsia="en-AU"/>
        </w:rPr>
        <w:drawing>
          <wp:anchor distT="0" distB="0" distL="114300" distR="114300" simplePos="0" relativeHeight="251734528" behindDoc="0" locked="0" layoutInCell="1" allowOverlap="1" wp14:anchorId="36128D91" wp14:editId="00CDC2A8">
            <wp:simplePos x="0" y="0"/>
            <wp:positionH relativeFrom="column">
              <wp:posOffset>1724025</wp:posOffset>
            </wp:positionH>
            <wp:positionV relativeFrom="paragraph">
              <wp:posOffset>436880</wp:posOffset>
            </wp:positionV>
            <wp:extent cx="1666875" cy="1666875"/>
            <wp:effectExtent l="0" t="0" r="9525" b="9525"/>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advertise-125[1].jpg"/>
                    <pic:cNvPicPr/>
                  </pic:nvPicPr>
                  <pic:blipFill>
                    <a:blip r:embed="rId95">
                      <a:extLst>
                        <a:ext uri="{28A0092B-C50C-407E-A947-70E740481C1C}">
                          <a14:useLocalDpi xmlns:a14="http://schemas.microsoft.com/office/drawing/2010/main" val="0"/>
                        </a:ext>
                      </a:extLst>
                    </a:blip>
                    <a:stretch>
                      <a:fillRect/>
                    </a:stretch>
                  </pic:blipFill>
                  <pic:spPr>
                    <a:xfrm>
                      <a:off x="0" y="0"/>
                      <a:ext cx="1666875" cy="1666875"/>
                    </a:xfrm>
                    <a:prstGeom prst="rect">
                      <a:avLst/>
                    </a:prstGeom>
                  </pic:spPr>
                </pic:pic>
              </a:graphicData>
            </a:graphic>
            <wp14:sizeRelH relativeFrom="page">
              <wp14:pctWidth>0</wp14:pctWidth>
            </wp14:sizeRelH>
            <wp14:sizeRelV relativeFrom="page">
              <wp14:pctHeight>0</wp14:pctHeight>
            </wp14:sizeRelV>
          </wp:anchor>
        </w:drawing>
      </w:r>
      <w:r w:rsidRPr="005E061B">
        <w:rPr>
          <w:noProof w:val="0"/>
        </w:rPr>
        <w:tab/>
      </w:r>
      <w:r w:rsidR="002D0810" w:rsidRPr="005E061B">
        <w:rPr>
          <w:noProof w:val="0"/>
        </w:rPr>
        <w:br w:type="page"/>
      </w:r>
    </w:p>
    <w:p w:rsidR="002D0810" w:rsidRPr="005E061B" w:rsidRDefault="002D0810" w:rsidP="002D0810">
      <w:pPr>
        <w:pStyle w:val="ActivityHead"/>
        <w:shd w:val="clear" w:color="auto" w:fill="E36C0A" w:themeFill="accent6" w:themeFillShade="BF"/>
        <w:rPr>
          <w:noProof w:val="0"/>
          <w:color w:val="FFFFFF" w:themeColor="background1"/>
        </w:rPr>
      </w:pPr>
      <w:r w:rsidRPr="005E061B">
        <w:rPr>
          <w:noProof w:val="0"/>
          <w:color w:val="FFFFFF" w:themeColor="background1"/>
        </w:rPr>
        <w:t>Work Projects</w:t>
      </w:r>
    </w:p>
    <w:p w:rsidR="002D0810" w:rsidRPr="005E061B" w:rsidRDefault="002D0810" w:rsidP="002D0810">
      <w:pPr>
        <w:pStyle w:val="BodyCopy"/>
        <w:rPr>
          <w:noProof w:val="0"/>
        </w:rPr>
      </w:pPr>
      <w:r w:rsidRPr="005E061B">
        <w:rPr>
          <w:noProof w:val="0"/>
        </w:rPr>
        <w:t>It is a requirement of this Unit you complete Work Projects as advised by your Trainer. You must submit documentation, suitable evidence or other relevant proof of completion of the project to your Trainer by the agreed date.</w:t>
      </w:r>
    </w:p>
    <w:p w:rsidR="002D0810" w:rsidRPr="005E061B" w:rsidRDefault="00CE0BC0" w:rsidP="006161A1">
      <w:pPr>
        <w:pStyle w:val="ActivityNumbered"/>
      </w:pPr>
      <w:r w:rsidRPr="005E061B">
        <w:t>2.1</w:t>
      </w:r>
      <w:r w:rsidRPr="005E061B">
        <w:tab/>
      </w:r>
      <w:r w:rsidR="006161A1" w:rsidRPr="005E061B">
        <w:t>Outline a product or service plan that has been used within your organisation to introduce a new product. Explain to your trainer how the product or service was trialled or tested.</w:t>
      </w:r>
    </w:p>
    <w:p w:rsidR="002D0810" w:rsidRPr="005E061B" w:rsidRDefault="002D0810" w:rsidP="002D0810">
      <w:pPr>
        <w:pStyle w:val="ActivityNumbered"/>
      </w:pPr>
      <w:r w:rsidRPr="005E061B">
        <w:t>2.2.</w:t>
      </w:r>
      <w:r w:rsidRPr="005E061B">
        <w:tab/>
      </w:r>
      <w:r w:rsidR="006161A1" w:rsidRPr="005E061B">
        <w:t>Describe to your trainer changes that were made to a product or service within your organisation after it was introduced. Explain:</w:t>
      </w:r>
    </w:p>
    <w:p w:rsidR="002D0810" w:rsidRPr="005E061B" w:rsidRDefault="006161A1" w:rsidP="002D0810">
      <w:pPr>
        <w:pStyle w:val="ActivityBullet1"/>
      </w:pPr>
      <w:r w:rsidRPr="005E061B">
        <w:t>What the product or service was</w:t>
      </w:r>
    </w:p>
    <w:p w:rsidR="006161A1" w:rsidRPr="005E061B" w:rsidRDefault="007B0EFA" w:rsidP="002D0810">
      <w:pPr>
        <w:pStyle w:val="ActivityBullet1"/>
      </w:pPr>
      <w:r w:rsidRPr="005E061B">
        <w:t>How it was introduced</w:t>
      </w:r>
    </w:p>
    <w:p w:rsidR="007B0EFA" w:rsidRPr="005E061B" w:rsidRDefault="007B0EFA" w:rsidP="002D0810">
      <w:pPr>
        <w:pStyle w:val="ActivityBullet1"/>
      </w:pPr>
      <w:r w:rsidRPr="005E061B">
        <w:t>What changes were made to it and why</w:t>
      </w:r>
      <w:r w:rsidR="0018662C" w:rsidRPr="005E061B">
        <w:t>.</w:t>
      </w:r>
    </w:p>
    <w:p w:rsidR="002D0810" w:rsidRPr="005E061B" w:rsidRDefault="007B0EFA" w:rsidP="002D0810">
      <w:pPr>
        <w:pStyle w:val="ActivityNumbered"/>
      </w:pPr>
      <w:r w:rsidRPr="005E061B">
        <w:t>2.3.</w:t>
      </w:r>
      <w:r w:rsidRPr="005E061B">
        <w:tab/>
        <w:t>Explain to your trainer the various mechanisms that are used within your organisation to monitor the perfor</w:t>
      </w:r>
      <w:r w:rsidR="0018662C" w:rsidRPr="005E061B">
        <w:t>mance of products and services:</w:t>
      </w:r>
    </w:p>
    <w:p w:rsidR="002D0810" w:rsidRPr="005E061B" w:rsidRDefault="007B0EFA" w:rsidP="002D0810">
      <w:pPr>
        <w:pStyle w:val="ActivityBullet1"/>
      </w:pPr>
      <w:r w:rsidRPr="005E061B">
        <w:t>Bring some examples to class and show to your trainer</w:t>
      </w:r>
      <w:r w:rsidR="002375AD">
        <w:t>.</w:t>
      </w:r>
    </w:p>
    <w:p w:rsidR="002D0810" w:rsidRPr="005E061B" w:rsidRDefault="007B0EFA" w:rsidP="002D0810">
      <w:pPr>
        <w:pStyle w:val="ActivityNumbered"/>
      </w:pPr>
      <w:r w:rsidRPr="005E061B">
        <w:t>2.4.</w:t>
      </w:r>
      <w:r w:rsidRPr="005E061B">
        <w:tab/>
        <w:t>Explain the process within your organisation when changes to delivery standards or SOPs are implem</w:t>
      </w:r>
      <w:r w:rsidR="0018662C" w:rsidRPr="005E061B">
        <w:t>ented:</w:t>
      </w:r>
    </w:p>
    <w:p w:rsidR="007B0EFA" w:rsidRPr="005E061B" w:rsidRDefault="007B0EFA" w:rsidP="002D0810">
      <w:pPr>
        <w:pStyle w:val="ActivityBullet1"/>
      </w:pPr>
      <w:r w:rsidRPr="005E061B">
        <w:t>How are the changes implemented?</w:t>
      </w:r>
    </w:p>
    <w:p w:rsidR="007B0EFA" w:rsidRPr="005E061B" w:rsidRDefault="007B0EFA" w:rsidP="007B0EFA">
      <w:pPr>
        <w:pStyle w:val="ActivityBullet1"/>
      </w:pPr>
      <w:r w:rsidRPr="005E061B">
        <w:t>Is it an effective process? Why?</w:t>
      </w:r>
    </w:p>
    <w:p w:rsidR="002D0810" w:rsidRPr="005E061B" w:rsidRDefault="007B0EFA" w:rsidP="002D0810">
      <w:pPr>
        <w:pStyle w:val="ActivityNumbered"/>
      </w:pPr>
      <w:r w:rsidRPr="005E061B">
        <w:t>2.5</w:t>
      </w:r>
      <w:r w:rsidRPr="005E061B">
        <w:tab/>
        <w:t>Bring in three examples of promotional materials from your organisation.</w:t>
      </w:r>
    </w:p>
    <w:p w:rsidR="002D0810" w:rsidRPr="005E061B" w:rsidRDefault="007B0EFA" w:rsidP="002D0810">
      <w:pPr>
        <w:pStyle w:val="ActivityBullet1"/>
      </w:pPr>
      <w:r w:rsidRPr="005E061B">
        <w:t>What other promotional methods are used?</w:t>
      </w:r>
    </w:p>
    <w:p w:rsidR="002D0810" w:rsidRPr="005E061B" w:rsidRDefault="002D0810" w:rsidP="002D0810">
      <w:pPr>
        <w:pStyle w:val="ActivityBottom"/>
        <w:rPr>
          <w:noProof w:val="0"/>
        </w:rPr>
      </w:pPr>
    </w:p>
    <w:p w:rsidR="002D0810" w:rsidRPr="005E061B" w:rsidRDefault="002D0810" w:rsidP="002D0810">
      <w:pPr>
        <w:rPr>
          <w:rFonts w:ascii="Helvetica" w:eastAsia="Calibri" w:hAnsi="Helvetica" w:cs="Calibri"/>
          <w:szCs w:val="16"/>
          <w:lang w:eastAsia="ar-SA"/>
        </w:rPr>
      </w:pPr>
      <w:r w:rsidRPr="005E061B">
        <w:rPr>
          <w:rFonts w:ascii="Helvetica" w:hAnsi="Helvetica"/>
        </w:rPr>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2D0810" w:rsidRPr="005E061B" w:rsidTr="0018662C">
        <w:trPr>
          <w:trHeight w:val="3648"/>
        </w:trPr>
        <w:tc>
          <w:tcPr>
            <w:tcW w:w="9242" w:type="dxa"/>
            <w:shd w:val="clear" w:color="auto" w:fill="F2F2F2" w:themeFill="background1" w:themeFillShade="F2"/>
          </w:tcPr>
          <w:p w:rsidR="002D0810" w:rsidRPr="005E061B" w:rsidRDefault="002D0810" w:rsidP="002D0810">
            <w:pPr>
              <w:pStyle w:val="Heading2"/>
              <w:outlineLvl w:val="1"/>
            </w:pPr>
            <w:r w:rsidRPr="005E061B">
              <w:t>Summary</w:t>
            </w:r>
          </w:p>
          <w:p w:rsidR="00882210" w:rsidRPr="005E061B" w:rsidRDefault="00404A65" w:rsidP="00882210">
            <w:pPr>
              <w:pStyle w:val="SumaryHeading3"/>
              <w:rPr>
                <w:highlight w:val="yellow"/>
              </w:rPr>
            </w:pPr>
            <w:fldSimple w:instr=" REF  Element2  \* MERGEFORMAT ">
              <w:sdt>
                <w:sdtPr>
                  <w:rPr>
                    <w:highlight w:val="yellow"/>
                  </w:rPr>
                  <w:alias w:val="Element2"/>
                  <w:tag w:val="Element2"/>
                  <w:id w:val="-1717269404"/>
                  <w:placeholder>
                    <w:docPart w:val="6B2099B695D0401AA647CC5D27FD69F0"/>
                  </w:placeholder>
                </w:sdtPr>
                <w:sdtContent>
                  <w:r w:rsidR="008930A9" w:rsidRPr="005E061B">
                    <w:t>Implement strategic product initiatives</w:t>
                  </w:r>
                </w:sdtContent>
              </w:sdt>
            </w:fldSimple>
          </w:p>
          <w:p w:rsidR="002D0810" w:rsidRPr="005E061B" w:rsidRDefault="00623DDE" w:rsidP="001F2512">
            <w:pPr>
              <w:pStyle w:val="TableText"/>
              <w:rPr>
                <w:noProof w:val="0"/>
              </w:rPr>
            </w:pPr>
            <w:r w:rsidRPr="005E061B">
              <w:rPr>
                <w:noProof w:val="0"/>
              </w:rPr>
              <w:t xml:space="preserve">After developing the product or service it is necessary to implement the initiative. </w:t>
            </w:r>
            <w:r w:rsidR="00E12C4A" w:rsidRPr="005E061B">
              <w:rPr>
                <w:noProof w:val="0"/>
              </w:rPr>
              <w:t xml:space="preserve">It is not effective to rush and introduce a </w:t>
            </w:r>
            <w:r w:rsidR="007A3533" w:rsidRPr="005E061B">
              <w:rPr>
                <w:noProof w:val="0"/>
              </w:rPr>
              <w:t>new initiative without testing the product or service first. It is important to trial the new product and to gather feedback from relevant people in order to see if there are any changes that need to be made.</w:t>
            </w:r>
            <w:r w:rsidR="001F2512" w:rsidRPr="005E061B">
              <w:rPr>
                <w:noProof w:val="0"/>
              </w:rPr>
              <w:t xml:space="preserve"> Gathering feedback from many different stakeholders is an effective way to gauge how well the initiative is doing and to find areas that may need to be modified. When changing a product or service, it is important to inform or the relevant people and to communicate the changes clearly. Once everyone has been told about any changes then the next step is to promote the new product or service to customers.</w:t>
            </w:r>
            <w:r w:rsidR="0018662C" w:rsidRPr="005E061B">
              <w:rPr>
                <w:noProof w:val="0"/>
              </w:rPr>
              <w:br/>
            </w:r>
          </w:p>
        </w:tc>
      </w:tr>
    </w:tbl>
    <w:p w:rsidR="009B2A8C" w:rsidRPr="005E061B" w:rsidRDefault="009B2A8C" w:rsidP="00F84543">
      <w:pPr>
        <w:pStyle w:val="BodyCopy"/>
        <w:rPr>
          <w:noProof w:val="0"/>
        </w:rPr>
      </w:pPr>
    </w:p>
    <w:p w:rsidR="009B2A8C" w:rsidRPr="005E061B" w:rsidRDefault="009B2A8C">
      <w:pPr>
        <w:rPr>
          <w:rFonts w:ascii="Helvetica" w:eastAsia="Calibri" w:hAnsi="Helvetica" w:cs="Calibri"/>
          <w:szCs w:val="16"/>
          <w:lang w:eastAsia="ar-SA"/>
        </w:rPr>
      </w:pPr>
      <w:r w:rsidRPr="005E061B">
        <w:rPr>
          <w:rFonts w:ascii="Helvetica" w:hAnsi="Helvetica"/>
        </w:rPr>
        <w:br w:type="page"/>
      </w:r>
    </w:p>
    <w:p w:rsidR="00F84543" w:rsidRPr="005E061B" w:rsidRDefault="00F84543" w:rsidP="00F84543">
      <w:pPr>
        <w:pStyle w:val="BodyCopy"/>
        <w:rPr>
          <w:noProof w:val="0"/>
        </w:rPr>
      </w:pPr>
    </w:p>
    <w:p w:rsidR="00F84543" w:rsidRPr="005E061B" w:rsidRDefault="00F84543" w:rsidP="0018662C">
      <w:pPr>
        <w:pStyle w:val="BodyCopy"/>
        <w:rPr>
          <w:noProof w:val="0"/>
        </w:rPr>
      </w:pPr>
    </w:p>
    <w:p w:rsidR="0018662C" w:rsidRPr="005E061B" w:rsidRDefault="0018662C" w:rsidP="0018662C">
      <w:pPr>
        <w:pStyle w:val="BodyCopy"/>
        <w:rPr>
          <w:noProof w:val="0"/>
        </w:rPr>
      </w:pPr>
    </w:p>
    <w:p w:rsidR="0018662C" w:rsidRPr="005E061B" w:rsidRDefault="0018662C" w:rsidP="0018662C">
      <w:pPr>
        <w:pStyle w:val="BodyCopy"/>
        <w:rPr>
          <w:noProof w:val="0"/>
        </w:rPr>
      </w:pPr>
    </w:p>
    <w:p w:rsidR="0018662C" w:rsidRPr="005E061B" w:rsidRDefault="0018662C" w:rsidP="00BD2681">
      <w:pPr>
        <w:pStyle w:val="UnitCodeTitlePage"/>
        <w:sectPr w:rsidR="0018662C" w:rsidRPr="005E061B" w:rsidSect="001A29DB">
          <w:headerReference w:type="even" r:id="rId96"/>
          <w:headerReference w:type="default" r:id="rId97"/>
          <w:pgSz w:w="11906" w:h="16838"/>
          <w:pgMar w:top="1440" w:right="1440" w:bottom="1440" w:left="1440" w:header="708" w:footer="324" w:gutter="0"/>
          <w:cols w:space="708"/>
          <w:docGrid w:linePitch="360"/>
        </w:sectPr>
      </w:pPr>
    </w:p>
    <w:p w:rsidR="0012258E" w:rsidRPr="005E061B" w:rsidRDefault="0012258E" w:rsidP="0012258E">
      <w:pPr>
        <w:pStyle w:val="Heading1"/>
      </w:pPr>
      <w:bookmarkStart w:id="44" w:name="_Toc370805492"/>
      <w:bookmarkStart w:id="45" w:name="_Toc417908503"/>
      <w:r w:rsidRPr="005E061B">
        <w:t>Element 3</w:t>
      </w:r>
      <w:r w:rsidR="00A728D0" w:rsidRPr="005E061B">
        <w:t xml:space="preserve">: </w:t>
      </w:r>
      <w:r w:rsidRPr="005E061B">
        <w:br/>
      </w:r>
      <w:fldSimple w:instr=" REF  Element3  \* MERGEFORMAT ">
        <w:sdt>
          <w:sdtPr>
            <w:rPr>
              <w:highlight w:val="yellow"/>
            </w:rPr>
            <w:alias w:val="Element3"/>
            <w:tag w:val="Element3"/>
            <w:id w:val="1205442950"/>
            <w:placeholder>
              <w:docPart w:val="7F1F5B8020934057A0EAF3EBF55A181D"/>
            </w:placeholder>
          </w:sdtPr>
          <w:sdtContent>
            <w:r w:rsidR="008930A9" w:rsidRPr="005E061B">
              <w:t>Evaluate strategic product initiatives</w:t>
            </w:r>
          </w:sdtContent>
        </w:sdt>
        <w:bookmarkEnd w:id="44"/>
        <w:bookmarkEnd w:id="45"/>
      </w:fldSimple>
    </w:p>
    <w:p w:rsidR="0012258E" w:rsidRPr="005E061B" w:rsidRDefault="0012258E" w:rsidP="0012258E">
      <w:pPr>
        <w:pStyle w:val="Heading2"/>
      </w:pPr>
      <w:r w:rsidRPr="005E061B">
        <w:t>3.1</w:t>
      </w:r>
      <w:r w:rsidRPr="005E061B">
        <w:tab/>
      </w:r>
      <w:fldSimple w:instr=" REF  Criteria31  \* MERGEFORMAT ">
        <w:sdt>
          <w:sdtPr>
            <w:alias w:val="Criteria31"/>
            <w:tag w:val="Criteria31"/>
            <w:id w:val="821396626"/>
            <w:placeholder>
              <w:docPart w:val="BBAF6BE3FF9B4A9FBE80DB135A01A960"/>
            </w:placeholder>
          </w:sdtPr>
          <w:sdtContent>
            <w:r w:rsidR="008930A9" w:rsidRPr="008930A9">
              <w:rPr>
                <w:rStyle w:val="PlaceholderText"/>
                <w:color w:val="45545F"/>
              </w:rPr>
              <w:t xml:space="preserve">Record statistical data to enable </w:t>
            </w:r>
            <w:r w:rsidR="008930A9" w:rsidRPr="005E061B">
              <w:t>evaluation against Key Performance Indicators to occur</w:t>
            </w:r>
          </w:sdtContent>
        </w:sdt>
      </w:fldSimple>
    </w:p>
    <w:p w:rsidR="00D4005D" w:rsidRPr="005E061B" w:rsidRDefault="00D4005D" w:rsidP="0018662C">
      <w:pPr>
        <w:pStyle w:val="Heading3"/>
      </w:pPr>
      <w:r w:rsidRPr="005E061B">
        <w:t>Introduction</w:t>
      </w:r>
    </w:p>
    <w:p w:rsidR="00D4005D" w:rsidRPr="005E061B" w:rsidRDefault="0018662C" w:rsidP="000076ED">
      <w:pPr>
        <w:pStyle w:val="BodyCopy"/>
        <w:rPr>
          <w:noProof w:val="0"/>
          <w:szCs w:val="24"/>
        </w:rPr>
      </w:pPr>
      <w:r w:rsidRPr="005E061B">
        <w:rPr>
          <w:lang w:eastAsia="en-AU"/>
        </w:rPr>
        <w:drawing>
          <wp:anchor distT="0" distB="0" distL="114300" distR="114300" simplePos="0" relativeHeight="251735552" behindDoc="0" locked="0" layoutInCell="1" allowOverlap="1" wp14:anchorId="70B14560" wp14:editId="5BBF635E">
            <wp:simplePos x="0" y="0"/>
            <wp:positionH relativeFrom="column">
              <wp:posOffset>-38735</wp:posOffset>
            </wp:positionH>
            <wp:positionV relativeFrom="paragraph">
              <wp:posOffset>3175</wp:posOffset>
            </wp:positionV>
            <wp:extent cx="1933575" cy="1546860"/>
            <wp:effectExtent l="0" t="0" r="9525"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business-chart[1].jpg"/>
                    <pic:cNvPicPr/>
                  </pic:nvPicPr>
                  <pic:blipFill>
                    <a:blip r:embed="rId98" cstate="print">
                      <a:extLst>
                        <a:ext uri="{28A0092B-C50C-407E-A947-70E740481C1C}">
                          <a14:useLocalDpi xmlns:a14="http://schemas.microsoft.com/office/drawing/2010/main" val="0"/>
                        </a:ext>
                      </a:extLst>
                    </a:blip>
                    <a:stretch>
                      <a:fillRect/>
                    </a:stretch>
                  </pic:blipFill>
                  <pic:spPr>
                    <a:xfrm>
                      <a:off x="0" y="0"/>
                      <a:ext cx="1933575" cy="1546860"/>
                    </a:xfrm>
                    <a:prstGeom prst="rect">
                      <a:avLst/>
                    </a:prstGeom>
                  </pic:spPr>
                </pic:pic>
              </a:graphicData>
            </a:graphic>
            <wp14:sizeRelH relativeFrom="page">
              <wp14:pctWidth>0</wp14:pctWidth>
            </wp14:sizeRelH>
            <wp14:sizeRelV relativeFrom="page">
              <wp14:pctHeight>0</wp14:pctHeight>
            </wp14:sizeRelV>
          </wp:anchor>
        </w:drawing>
      </w:r>
      <w:r w:rsidR="00306000" w:rsidRPr="005E061B">
        <w:rPr>
          <w:noProof w:val="0"/>
          <w:szCs w:val="24"/>
        </w:rPr>
        <w:t xml:space="preserve">With advances in </w:t>
      </w:r>
      <w:r w:rsidR="009F07F3" w:rsidRPr="005E061B">
        <w:rPr>
          <w:noProof w:val="0"/>
          <w:szCs w:val="24"/>
        </w:rPr>
        <w:t>technology happening constantly</w:t>
      </w:r>
      <w:r w:rsidRPr="005E061B">
        <w:rPr>
          <w:noProof w:val="0"/>
          <w:szCs w:val="24"/>
        </w:rPr>
        <w:t xml:space="preserve"> </w:t>
      </w:r>
      <w:r w:rsidR="00306000" w:rsidRPr="005E061B">
        <w:rPr>
          <w:noProof w:val="0"/>
          <w:szCs w:val="24"/>
        </w:rPr>
        <w:t>it has become easier to record data electronically and</w:t>
      </w:r>
      <w:r w:rsidRPr="005E061B">
        <w:rPr>
          <w:noProof w:val="0"/>
          <w:szCs w:val="24"/>
        </w:rPr>
        <w:t xml:space="preserve"> </w:t>
      </w:r>
      <w:r w:rsidR="00306000" w:rsidRPr="005E061B">
        <w:rPr>
          <w:noProof w:val="0"/>
          <w:szCs w:val="24"/>
        </w:rPr>
        <w:t>to analyse it. Accounting software can easily track</w:t>
      </w:r>
      <w:r w:rsidRPr="005E061B">
        <w:rPr>
          <w:noProof w:val="0"/>
          <w:szCs w:val="24"/>
        </w:rPr>
        <w:t xml:space="preserve"> </w:t>
      </w:r>
      <w:r w:rsidR="00306000" w:rsidRPr="005E061B">
        <w:rPr>
          <w:noProof w:val="0"/>
          <w:szCs w:val="24"/>
        </w:rPr>
        <w:t>financial information, electronic customer feedback</w:t>
      </w:r>
      <w:r w:rsidRPr="005E061B">
        <w:rPr>
          <w:noProof w:val="0"/>
          <w:szCs w:val="24"/>
        </w:rPr>
        <w:t xml:space="preserve"> </w:t>
      </w:r>
      <w:r w:rsidR="00306000" w:rsidRPr="005E061B">
        <w:rPr>
          <w:noProof w:val="0"/>
          <w:szCs w:val="24"/>
        </w:rPr>
        <w:t>surveys are quick and gather data in a format that is easily accessed, and website traffic information is</w:t>
      </w:r>
      <w:r w:rsidRPr="005E061B">
        <w:rPr>
          <w:noProof w:val="0"/>
          <w:szCs w:val="24"/>
        </w:rPr>
        <w:t xml:space="preserve"> </w:t>
      </w:r>
      <w:r w:rsidR="00306000" w:rsidRPr="005E061B">
        <w:rPr>
          <w:noProof w:val="0"/>
          <w:szCs w:val="24"/>
        </w:rPr>
        <w:t>readily accessible as well. It is important that data about product performance is collected, analysed and checked against KPIs to measure the success</w:t>
      </w:r>
      <w:r w:rsidRPr="005E061B">
        <w:rPr>
          <w:noProof w:val="0"/>
          <w:szCs w:val="24"/>
        </w:rPr>
        <w:t xml:space="preserve"> </w:t>
      </w:r>
      <w:r w:rsidR="00306000" w:rsidRPr="005E061B">
        <w:rPr>
          <w:noProof w:val="0"/>
          <w:szCs w:val="24"/>
        </w:rPr>
        <w:t xml:space="preserve">or failure of product or service initiatives. </w:t>
      </w:r>
    </w:p>
    <w:p w:rsidR="00D4005D" w:rsidRPr="005E061B" w:rsidRDefault="000076ED" w:rsidP="0018662C">
      <w:pPr>
        <w:pStyle w:val="Heading3"/>
      </w:pPr>
      <w:r w:rsidRPr="005E061B">
        <w:t>Data and information records</w:t>
      </w:r>
    </w:p>
    <w:p w:rsidR="00D4005D" w:rsidRPr="005E061B" w:rsidRDefault="009F07F3" w:rsidP="00D4005D">
      <w:pPr>
        <w:pStyle w:val="BodyCopy"/>
        <w:rPr>
          <w:noProof w:val="0"/>
          <w:szCs w:val="24"/>
        </w:rPr>
      </w:pPr>
      <w:r w:rsidRPr="005E061B">
        <w:rPr>
          <w:noProof w:val="0"/>
          <w:szCs w:val="24"/>
        </w:rPr>
        <w:t>There is a lot of information that could be useful in evaluating the performance of a new product or service and being able to access this data easily is important. Different departments may collect different data but it may all be useful in evaluating a product’s performance. Data and statistics that may be applicable for analysing product or service performance could include:</w:t>
      </w:r>
    </w:p>
    <w:p w:rsidR="009F07F3" w:rsidRPr="005E061B" w:rsidRDefault="009F07F3" w:rsidP="009F07F3">
      <w:pPr>
        <w:pStyle w:val="Bullet1"/>
      </w:pPr>
      <w:r w:rsidRPr="005E061B">
        <w:t xml:space="preserve">Cost information: product costs, delivery costs, staff costs, facility and equipment costs, training costs, maintenance and repair costs, </w:t>
      </w:r>
      <w:r w:rsidR="006C7695" w:rsidRPr="005E061B">
        <w:t>supplier costs</w:t>
      </w:r>
    </w:p>
    <w:p w:rsidR="006C7695" w:rsidRPr="005E061B" w:rsidRDefault="006C7695" w:rsidP="009F07F3">
      <w:pPr>
        <w:pStyle w:val="Bullet1"/>
      </w:pPr>
      <w:r w:rsidRPr="005E061B">
        <w:t>Revenue data including total revenue and profit/loss statements</w:t>
      </w:r>
    </w:p>
    <w:p w:rsidR="006C7695" w:rsidRPr="005E061B" w:rsidRDefault="006C7695" w:rsidP="009F07F3">
      <w:pPr>
        <w:pStyle w:val="Bullet1"/>
      </w:pPr>
      <w:r w:rsidRPr="005E061B">
        <w:t>Visitor or user numbers</w:t>
      </w:r>
    </w:p>
    <w:p w:rsidR="006C7695" w:rsidRPr="005E061B" w:rsidRDefault="006C7695" w:rsidP="009F07F3">
      <w:pPr>
        <w:pStyle w:val="Bullet1"/>
      </w:pPr>
      <w:r w:rsidRPr="005E061B">
        <w:t>Booking and reservation numbers</w:t>
      </w:r>
    </w:p>
    <w:p w:rsidR="003D187A" w:rsidRPr="005E061B" w:rsidRDefault="003D187A" w:rsidP="009F07F3">
      <w:pPr>
        <w:pStyle w:val="Bullet1"/>
      </w:pPr>
      <w:r w:rsidRPr="005E061B">
        <w:t>Number of enquiries received</w:t>
      </w:r>
    </w:p>
    <w:p w:rsidR="003D187A" w:rsidRPr="005E061B" w:rsidRDefault="003D187A" w:rsidP="009F07F3">
      <w:pPr>
        <w:pStyle w:val="Bullet1"/>
      </w:pPr>
      <w:r w:rsidRPr="005E061B">
        <w:t>Number of responses generated</w:t>
      </w:r>
    </w:p>
    <w:p w:rsidR="003D187A" w:rsidRPr="005E061B" w:rsidRDefault="003D187A" w:rsidP="009F07F3">
      <w:pPr>
        <w:pStyle w:val="Bullet1"/>
      </w:pPr>
      <w:r w:rsidRPr="005E061B">
        <w:t>Customer feedback survey response numbers and responses</w:t>
      </w:r>
      <w:r w:rsidR="0018662C" w:rsidRPr="005E061B">
        <w:t>.</w:t>
      </w:r>
    </w:p>
    <w:p w:rsidR="003D187A" w:rsidRPr="005E061B" w:rsidRDefault="003D187A" w:rsidP="0018662C">
      <w:pPr>
        <w:pStyle w:val="Heading3"/>
      </w:pPr>
      <w:r w:rsidRPr="005E061B">
        <w:t>Analysing data and statistics</w:t>
      </w:r>
    </w:p>
    <w:p w:rsidR="00D4005D" w:rsidRPr="005E061B" w:rsidRDefault="00E457EA" w:rsidP="00D4005D">
      <w:pPr>
        <w:pStyle w:val="BodyCopy"/>
        <w:rPr>
          <w:noProof w:val="0"/>
        </w:rPr>
      </w:pPr>
      <w:r w:rsidRPr="005E061B">
        <w:rPr>
          <w:noProof w:val="0"/>
        </w:rPr>
        <w:t>One of the key stages in the product development cycle is the objectives phase. At this point the organisation determines what the new product or service is supposed to achieve. Targets could be set for many different reasons including financial achievements, customer satisfaction results and cost reduction. It is important to create</w:t>
      </w:r>
      <w:r w:rsidR="00037A6F" w:rsidRPr="005E061B">
        <w:rPr>
          <w:noProof w:val="0"/>
        </w:rPr>
        <w:t xml:space="preserve"> </w:t>
      </w:r>
      <w:r w:rsidR="003605AF" w:rsidRPr="005E061B">
        <w:rPr>
          <w:noProof w:val="0"/>
        </w:rPr>
        <w:t>data capture systems that can allow the organisation to examine the achievements of the product or service introduction and to determine if the targets are being met. The data collection mechanisms must be aligned to the key performance indicators in order to allow a realistic examination of the success or failure of the service or product.</w:t>
      </w:r>
      <w:r w:rsidR="00D4005D" w:rsidRPr="005E061B">
        <w:rPr>
          <w:noProof w:val="0"/>
          <w:lang w:eastAsia="en-AU"/>
        </w:rPr>
        <w:br w:type="page"/>
      </w:r>
    </w:p>
    <w:p w:rsidR="0012258E" w:rsidRPr="005E061B" w:rsidRDefault="0012258E" w:rsidP="0012258E">
      <w:pPr>
        <w:pStyle w:val="Heading2"/>
      </w:pPr>
      <w:r w:rsidRPr="005E061B">
        <w:t>3.2</w:t>
      </w:r>
      <w:r w:rsidRPr="005E061B">
        <w:tab/>
      </w:r>
      <w:fldSimple w:instr=" REF  Criteria32  \* MERGEFORMAT ">
        <w:sdt>
          <w:sdtPr>
            <w:alias w:val="Criteria32"/>
            <w:tag w:val="Criteria32"/>
            <w:id w:val="1827241927"/>
            <w:placeholder>
              <w:docPart w:val="0098EAD60470466F9B725DD22FCD5E57"/>
            </w:placeholder>
          </w:sdtPr>
          <w:sdtContent>
            <w:r w:rsidR="008930A9" w:rsidRPr="008930A9">
              <w:rPr>
                <w:rStyle w:val="PlaceholderText"/>
                <w:color w:val="45545F"/>
              </w:rPr>
              <w:t xml:space="preserve">Solicit and record feedback from </w:t>
            </w:r>
            <w:r w:rsidR="008930A9" w:rsidRPr="005E061B">
              <w:t>stakeholders</w:t>
            </w:r>
          </w:sdtContent>
        </w:sdt>
      </w:fldSimple>
    </w:p>
    <w:p w:rsidR="00D4005D" w:rsidRPr="005E061B" w:rsidRDefault="0018662C" w:rsidP="0018662C">
      <w:pPr>
        <w:pStyle w:val="Heading3"/>
      </w:pPr>
      <w:r w:rsidRPr="005E061B">
        <w:rPr>
          <w:noProof/>
        </w:rPr>
        <w:drawing>
          <wp:anchor distT="0" distB="0" distL="114300" distR="114300" simplePos="0" relativeHeight="251736576" behindDoc="0" locked="0" layoutInCell="1" allowOverlap="1" wp14:anchorId="5853FD51" wp14:editId="2929E30B">
            <wp:simplePos x="0" y="0"/>
            <wp:positionH relativeFrom="column">
              <wp:posOffset>3799840</wp:posOffset>
            </wp:positionH>
            <wp:positionV relativeFrom="paragraph">
              <wp:posOffset>314960</wp:posOffset>
            </wp:positionV>
            <wp:extent cx="2028825" cy="1397635"/>
            <wp:effectExtent l="0" t="0" r="9525" b="0"/>
            <wp:wrapSquare wrapText="bothSides"/>
            <wp:docPr id="244" name="Picture 244" descr="C:\Users\Quentin\AppData\Local\Microsoft\Windows\Temporary Internet Files\Content.IE5\9KNUG0JP\Stakeholder-featured-660x33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C:\Users\Quentin\AppData\Local\Microsoft\Windows\Temporary Internet Files\Content.IE5\9KNUG0JP\Stakeholder-featured-660x330[1].jpg"/>
                    <pic:cNvPicPr>
                      <a:picLocks noChangeAspect="1" noChangeArrowheads="1"/>
                    </pic:cNvPicPr>
                  </pic:nvPicPr>
                  <pic:blipFill rotWithShape="1">
                    <a:blip r:embed="rId99">
                      <a:extLst>
                        <a:ext uri="{28A0092B-C50C-407E-A947-70E740481C1C}">
                          <a14:useLocalDpi xmlns:a14="http://schemas.microsoft.com/office/drawing/2010/main" val="0"/>
                        </a:ext>
                      </a:extLst>
                    </a:blip>
                    <a:srcRect l="11272" r="11272"/>
                    <a:stretch/>
                  </pic:blipFill>
                  <pic:spPr bwMode="auto">
                    <a:xfrm>
                      <a:off x="0" y="0"/>
                      <a:ext cx="2028825" cy="13976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4005D" w:rsidRPr="005E061B">
        <w:t>Introduction</w:t>
      </w:r>
    </w:p>
    <w:p w:rsidR="00D4005D" w:rsidRPr="005E061B" w:rsidRDefault="00867AA2" w:rsidP="00867AA2">
      <w:pPr>
        <w:pStyle w:val="BodyCopy"/>
        <w:rPr>
          <w:noProof w:val="0"/>
          <w:szCs w:val="24"/>
        </w:rPr>
      </w:pPr>
      <w:r w:rsidRPr="005E061B">
        <w:rPr>
          <w:noProof w:val="0"/>
          <w:szCs w:val="24"/>
        </w:rPr>
        <w:t>After introducing a new product or service it is crucial</w:t>
      </w:r>
      <w:r w:rsidR="0018662C" w:rsidRPr="005E061B">
        <w:rPr>
          <w:noProof w:val="0"/>
          <w:szCs w:val="24"/>
        </w:rPr>
        <w:t xml:space="preserve"> </w:t>
      </w:r>
      <w:r w:rsidRPr="005E061B">
        <w:rPr>
          <w:noProof w:val="0"/>
          <w:szCs w:val="24"/>
        </w:rPr>
        <w:t>to gather feedback to determine how the initiative is</w:t>
      </w:r>
      <w:r w:rsidR="0018662C" w:rsidRPr="005E061B">
        <w:rPr>
          <w:noProof w:val="0"/>
          <w:szCs w:val="24"/>
        </w:rPr>
        <w:t xml:space="preserve"> </w:t>
      </w:r>
      <w:r w:rsidRPr="005E061B">
        <w:rPr>
          <w:noProof w:val="0"/>
          <w:szCs w:val="24"/>
        </w:rPr>
        <w:t>performing. Feedback should come from a variety of sources and should be analysed objectively in order</w:t>
      </w:r>
      <w:r w:rsidR="0018662C" w:rsidRPr="005E061B">
        <w:rPr>
          <w:noProof w:val="0"/>
          <w:szCs w:val="24"/>
        </w:rPr>
        <w:t xml:space="preserve"> </w:t>
      </w:r>
      <w:r w:rsidRPr="005E061B">
        <w:rPr>
          <w:noProof w:val="0"/>
          <w:szCs w:val="24"/>
        </w:rPr>
        <w:t>to identify areas of strength and opportunities for</w:t>
      </w:r>
      <w:r w:rsidR="0018662C" w:rsidRPr="005E061B">
        <w:rPr>
          <w:noProof w:val="0"/>
          <w:szCs w:val="24"/>
        </w:rPr>
        <w:t xml:space="preserve"> </w:t>
      </w:r>
      <w:r w:rsidRPr="005E061B">
        <w:rPr>
          <w:noProof w:val="0"/>
          <w:szCs w:val="24"/>
        </w:rPr>
        <w:t>improvement. Hospitality and tourism organisations</w:t>
      </w:r>
      <w:r w:rsidR="0018662C" w:rsidRPr="005E061B">
        <w:rPr>
          <w:noProof w:val="0"/>
          <w:szCs w:val="24"/>
        </w:rPr>
        <w:t xml:space="preserve"> </w:t>
      </w:r>
      <w:r w:rsidRPr="005E061B">
        <w:rPr>
          <w:noProof w:val="0"/>
          <w:szCs w:val="24"/>
        </w:rPr>
        <w:t>need to be customer facing in terms of feedback activities which includes proactive information collecting systems.</w:t>
      </w:r>
    </w:p>
    <w:p w:rsidR="00D4005D" w:rsidRPr="005E061B" w:rsidRDefault="00867AA2" w:rsidP="0018662C">
      <w:pPr>
        <w:pStyle w:val="Heading3"/>
      </w:pPr>
      <w:r w:rsidRPr="005E061B">
        <w:t>Stakeholder feedback</w:t>
      </w:r>
    </w:p>
    <w:p w:rsidR="00D4005D" w:rsidRPr="005E061B" w:rsidRDefault="00C65798" w:rsidP="00D4005D">
      <w:pPr>
        <w:pStyle w:val="BodyCopy"/>
        <w:rPr>
          <w:noProof w:val="0"/>
          <w:szCs w:val="24"/>
        </w:rPr>
      </w:pPr>
      <w:r w:rsidRPr="005E061B">
        <w:rPr>
          <w:noProof w:val="0"/>
          <w:szCs w:val="24"/>
        </w:rPr>
        <w:t xml:space="preserve">There are many stakeholders whose feedback may be relevant and useful in analysing the performance of new product or service initiatives. The staff involved or connected to the initiative need to be provided with opportunities to give feedback about concerns, issues or successes of the product or service activity. Feedback from staff could be gathered from staff feedback surveys, meetings, interviews and observation. </w:t>
      </w:r>
    </w:p>
    <w:p w:rsidR="00C65798" w:rsidRPr="005E061B" w:rsidRDefault="00C65798" w:rsidP="00D4005D">
      <w:pPr>
        <w:pStyle w:val="BodyCopy"/>
        <w:rPr>
          <w:noProof w:val="0"/>
          <w:szCs w:val="24"/>
        </w:rPr>
      </w:pPr>
      <w:r w:rsidRPr="005E061B">
        <w:rPr>
          <w:noProof w:val="0"/>
          <w:szCs w:val="24"/>
        </w:rPr>
        <w:t xml:space="preserve">Obviously the customers who purchase the product or service need to be provided with opportunities to comment on the initiative. Customer evaluation or feedback surveys are an effective way to gather information but they must be easily accessible, comprehensive and responses easily analysed. Customer feedback may change over time so it is important to gather feedback regularly. </w:t>
      </w:r>
    </w:p>
    <w:p w:rsidR="00C65798" w:rsidRPr="005E061B" w:rsidRDefault="00C65798" w:rsidP="00D4005D">
      <w:pPr>
        <w:pStyle w:val="BodyCopy"/>
        <w:rPr>
          <w:noProof w:val="0"/>
          <w:szCs w:val="24"/>
        </w:rPr>
      </w:pPr>
      <w:r w:rsidRPr="005E061B">
        <w:rPr>
          <w:noProof w:val="0"/>
          <w:szCs w:val="24"/>
        </w:rPr>
        <w:t>Suppliers, partners, consultants and external stakeholders also need to be able to offer feedback relating to product and service initiatives as well. Although they may not seem to be directly connected to the activity, their feedback may help to identify issues or areas for improvement.</w:t>
      </w:r>
    </w:p>
    <w:p w:rsidR="00C65798" w:rsidRPr="005E061B" w:rsidRDefault="00C65798" w:rsidP="00C65798">
      <w:pPr>
        <w:pStyle w:val="BodyCopy"/>
        <w:jc w:val="center"/>
        <w:rPr>
          <w:noProof w:val="0"/>
          <w:szCs w:val="24"/>
        </w:rPr>
      </w:pPr>
    </w:p>
    <w:p w:rsidR="00C65798" w:rsidRPr="005E061B" w:rsidRDefault="0018662C" w:rsidP="00D4005D">
      <w:pPr>
        <w:pStyle w:val="BodyCopy"/>
        <w:rPr>
          <w:noProof w:val="0"/>
          <w:szCs w:val="24"/>
        </w:rPr>
      </w:pPr>
      <w:r w:rsidRPr="005E061B">
        <w:rPr>
          <w:szCs w:val="24"/>
          <w:lang w:eastAsia="en-AU"/>
        </w:rPr>
        <w:drawing>
          <wp:anchor distT="0" distB="0" distL="114300" distR="114300" simplePos="0" relativeHeight="251737600" behindDoc="0" locked="0" layoutInCell="1" allowOverlap="1" wp14:anchorId="46F7F5F0" wp14:editId="31A2C2F8">
            <wp:simplePos x="0" y="0"/>
            <wp:positionH relativeFrom="column">
              <wp:posOffset>1428750</wp:posOffset>
            </wp:positionH>
            <wp:positionV relativeFrom="paragraph">
              <wp:posOffset>104775</wp:posOffset>
            </wp:positionV>
            <wp:extent cx="2855595" cy="2855595"/>
            <wp:effectExtent l="0" t="0" r="1905" b="1905"/>
            <wp:wrapSquare wrapText="bothSides"/>
            <wp:docPr id="245" name="Picture 245" descr="C:\Users\Quentin\AppData\Local\Microsoft\Windows\Temporary Internet Files\Content.IE5\F5EAPM1Z\consul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C:\Users\Quentin\AppData\Local\Microsoft\Windows\Temporary Internet Files\Content.IE5\F5EAPM1Z\consult[1].jpg"/>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855595" cy="28555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rsidR="00D4005D" w:rsidRPr="005E061B" w:rsidRDefault="00D4005D" w:rsidP="00D4005D">
      <w:pPr>
        <w:pStyle w:val="BodyCopy"/>
        <w:rPr>
          <w:noProof w:val="0"/>
        </w:rPr>
      </w:pPr>
      <w:r w:rsidRPr="005E061B">
        <w:rPr>
          <w:noProof w:val="0"/>
          <w:lang w:eastAsia="en-AU"/>
        </w:rPr>
        <w:br w:type="page"/>
      </w:r>
    </w:p>
    <w:p w:rsidR="0012258E" w:rsidRPr="005E061B" w:rsidRDefault="0012258E" w:rsidP="0012258E">
      <w:pPr>
        <w:pStyle w:val="Heading2"/>
      </w:pPr>
      <w:r w:rsidRPr="005E061B">
        <w:t>3.3</w:t>
      </w:r>
      <w:r w:rsidRPr="005E061B">
        <w:tab/>
      </w:r>
      <w:fldSimple w:instr=" REF  Criteria33  \* MERGEFORMAT ">
        <w:sdt>
          <w:sdtPr>
            <w:alias w:val="Criteria33"/>
            <w:tag w:val="Criteria33"/>
            <w:id w:val="-1263064731"/>
            <w:placeholder>
              <w:docPart w:val="A4901D0A7967486CA72216EB62D921B7"/>
            </w:placeholder>
          </w:sdtPr>
          <w:sdtContent>
            <w:r w:rsidR="008930A9" w:rsidRPr="008930A9">
              <w:rPr>
                <w:rStyle w:val="PlaceholderText"/>
                <w:color w:val="45545F"/>
              </w:rPr>
              <w:t xml:space="preserve">Compare projected outcomes against actual </w:t>
            </w:r>
            <w:r w:rsidR="008930A9" w:rsidRPr="005E061B">
              <w:t>outcomes</w:t>
            </w:r>
          </w:sdtContent>
        </w:sdt>
      </w:fldSimple>
    </w:p>
    <w:p w:rsidR="00D4005D" w:rsidRPr="005E061B" w:rsidRDefault="0018662C" w:rsidP="00D4005D">
      <w:pPr>
        <w:pStyle w:val="Heading3"/>
      </w:pPr>
      <w:r w:rsidRPr="005E061B">
        <w:rPr>
          <w:noProof/>
        </w:rPr>
        <w:drawing>
          <wp:anchor distT="0" distB="0" distL="114300" distR="114300" simplePos="0" relativeHeight="251738624" behindDoc="0" locked="0" layoutInCell="1" allowOverlap="1" wp14:anchorId="4C1E6235" wp14:editId="44AA7B59">
            <wp:simplePos x="0" y="0"/>
            <wp:positionH relativeFrom="column">
              <wp:posOffset>3771900</wp:posOffset>
            </wp:positionH>
            <wp:positionV relativeFrom="paragraph">
              <wp:posOffset>233045</wp:posOffset>
            </wp:positionV>
            <wp:extent cx="1950085" cy="1409700"/>
            <wp:effectExtent l="0" t="0" r="0" b="0"/>
            <wp:wrapSquare wrapText="bothSides"/>
            <wp:docPr id="246" name="Picture 246" descr="C:\Users\Quentin\AppData\Local\Microsoft\Windows\Temporary Internet Files\Content.IE5\9KNUG0JP\Plusone_Impro_Resul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C:\Users\Quentin\AppData\Local\Microsoft\Windows\Temporary Internet Files\Content.IE5\9KNUG0JP\Plusone_Impro_Result[1].jpg"/>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950085" cy="140970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D4005D" w:rsidRPr="005E061B">
        <w:t>Introduction</w:t>
      </w:r>
    </w:p>
    <w:p w:rsidR="00D4005D" w:rsidRPr="005E061B" w:rsidRDefault="00C05737" w:rsidP="00C05737">
      <w:pPr>
        <w:pStyle w:val="BodyCopy"/>
        <w:rPr>
          <w:noProof w:val="0"/>
          <w:szCs w:val="24"/>
        </w:rPr>
      </w:pPr>
      <w:r w:rsidRPr="005E061B">
        <w:rPr>
          <w:noProof w:val="0"/>
          <w:szCs w:val="24"/>
        </w:rPr>
        <w:t>As a part of the product or service development plan, targets</w:t>
      </w:r>
      <w:r w:rsidR="0018662C" w:rsidRPr="005E061B">
        <w:rPr>
          <w:noProof w:val="0"/>
          <w:szCs w:val="24"/>
        </w:rPr>
        <w:t xml:space="preserve"> </w:t>
      </w:r>
      <w:r w:rsidRPr="005E061B">
        <w:rPr>
          <w:noProof w:val="0"/>
          <w:szCs w:val="24"/>
        </w:rPr>
        <w:t>or KPI’s would have been projected in order to identify parameters to gauge the performance of the new product or</w:t>
      </w:r>
      <w:r w:rsidR="0018662C" w:rsidRPr="005E061B">
        <w:rPr>
          <w:noProof w:val="0"/>
          <w:szCs w:val="24"/>
        </w:rPr>
        <w:t xml:space="preserve"> </w:t>
      </w:r>
      <w:r w:rsidRPr="005E061B">
        <w:rPr>
          <w:noProof w:val="0"/>
          <w:szCs w:val="24"/>
        </w:rPr>
        <w:t>service. It is important to examine the projected outcomes</w:t>
      </w:r>
      <w:r w:rsidR="0018662C" w:rsidRPr="005E061B">
        <w:rPr>
          <w:noProof w:val="0"/>
          <w:szCs w:val="24"/>
        </w:rPr>
        <w:t xml:space="preserve"> </w:t>
      </w:r>
      <w:r w:rsidRPr="005E061B">
        <w:rPr>
          <w:noProof w:val="0"/>
          <w:szCs w:val="24"/>
        </w:rPr>
        <w:t>against the actual results of the initiative. In some instances the actual results may be much better than predicted or they</w:t>
      </w:r>
      <w:r w:rsidR="0018662C" w:rsidRPr="005E061B">
        <w:rPr>
          <w:noProof w:val="0"/>
          <w:szCs w:val="24"/>
        </w:rPr>
        <w:t xml:space="preserve"> </w:t>
      </w:r>
      <w:r w:rsidRPr="005E061B">
        <w:rPr>
          <w:noProof w:val="0"/>
          <w:szCs w:val="24"/>
        </w:rPr>
        <w:t>may not have reached the desired levels anticipated.</w:t>
      </w:r>
    </w:p>
    <w:p w:rsidR="00D4005D" w:rsidRPr="005E061B" w:rsidRDefault="009F4E0F" w:rsidP="00D4005D">
      <w:pPr>
        <w:pStyle w:val="Heading3"/>
      </w:pPr>
      <w:r w:rsidRPr="005E061B">
        <w:t>Comparing performance results</w:t>
      </w:r>
    </w:p>
    <w:p w:rsidR="00B530BE" w:rsidRPr="005E061B" w:rsidRDefault="004461A7" w:rsidP="0018662C">
      <w:pPr>
        <w:pStyle w:val="BodyCopy"/>
        <w:rPr>
          <w:noProof w:val="0"/>
        </w:rPr>
      </w:pPr>
      <w:r w:rsidRPr="005E061B">
        <w:rPr>
          <w:noProof w:val="0"/>
        </w:rPr>
        <w:t xml:space="preserve">Once a product or service has been introduced and feedback gathered, the </w:t>
      </w:r>
      <w:r w:rsidR="00B530BE" w:rsidRPr="005E061B">
        <w:rPr>
          <w:noProof w:val="0"/>
        </w:rPr>
        <w:t xml:space="preserve">information needs to </w:t>
      </w:r>
      <w:proofErr w:type="gramStart"/>
      <w:r w:rsidR="00B530BE" w:rsidRPr="005E061B">
        <w:rPr>
          <w:noProof w:val="0"/>
        </w:rPr>
        <w:t>analysed</w:t>
      </w:r>
      <w:proofErr w:type="gramEnd"/>
      <w:r w:rsidR="00B530BE" w:rsidRPr="005E061B">
        <w:rPr>
          <w:noProof w:val="0"/>
        </w:rPr>
        <w:t xml:space="preserve"> against the projected objectives. KPI’s that have been identified could relate to increases in bookings as a number or percentage, they could be financial statements about revenue, profit or costs, or they could involve customer satisfaction targets such as Net Promoter Scores (NPS).</w:t>
      </w:r>
    </w:p>
    <w:p w:rsidR="00B530BE" w:rsidRPr="005E061B" w:rsidRDefault="00B530BE" w:rsidP="0018662C">
      <w:pPr>
        <w:pStyle w:val="BodyCopy"/>
        <w:rPr>
          <w:noProof w:val="0"/>
        </w:rPr>
      </w:pPr>
      <w:r w:rsidRPr="005E061B">
        <w:rPr>
          <w:noProof w:val="0"/>
        </w:rPr>
        <w:t>Net Promoter Score is a common KPI used in many organisations. It involves one question and a rating scale.</w:t>
      </w:r>
      <w:r w:rsidR="005F0071" w:rsidRPr="005E061B">
        <w:rPr>
          <w:noProof w:val="0"/>
        </w:rPr>
        <w:t xml:space="preserve"> The question that is asked is:</w:t>
      </w:r>
    </w:p>
    <w:p w:rsidR="005F0071" w:rsidRPr="005E061B" w:rsidRDefault="005F0071" w:rsidP="0018662C">
      <w:pPr>
        <w:pStyle w:val="BodyCopy"/>
        <w:rPr>
          <w:rStyle w:val="Emphasis"/>
          <w:iCs w:val="0"/>
          <w:noProof w:val="0"/>
        </w:rPr>
      </w:pPr>
      <w:r w:rsidRPr="005E061B">
        <w:rPr>
          <w:rStyle w:val="Emphasis"/>
          <w:iCs w:val="0"/>
          <w:noProof w:val="0"/>
        </w:rPr>
        <w:t>‘How likely is it that you would recommend [your company</w:t>
      </w:r>
      <w:r w:rsidR="00E61E0B" w:rsidRPr="005E061B">
        <w:rPr>
          <w:rStyle w:val="Emphasis"/>
          <w:iCs w:val="0"/>
          <w:noProof w:val="0"/>
        </w:rPr>
        <w:t>/service/product</w:t>
      </w:r>
      <w:r w:rsidRPr="005E061B">
        <w:rPr>
          <w:rStyle w:val="Emphasis"/>
          <w:iCs w:val="0"/>
          <w:noProof w:val="0"/>
        </w:rPr>
        <w:t>] to a friend or colleague?’</w:t>
      </w:r>
    </w:p>
    <w:p w:rsidR="005F0071" w:rsidRPr="005E061B" w:rsidRDefault="00E61E0B" w:rsidP="0018662C">
      <w:pPr>
        <w:pStyle w:val="BodyCopy"/>
        <w:rPr>
          <w:noProof w:val="0"/>
        </w:rPr>
      </w:pPr>
      <w:r w:rsidRPr="005E061B">
        <w:rPr>
          <w:noProof w:val="0"/>
        </w:rPr>
        <w:t xml:space="preserve">Respondents are organised into three categories: promoters, passives and detractors. The rating is out of 10 and promoters rate at (9-10), passives at (7-8) and detractors (0-6). </w:t>
      </w:r>
    </w:p>
    <w:p w:rsidR="00E61E0B" w:rsidRPr="005E061B" w:rsidRDefault="00E61E0B" w:rsidP="0018662C">
      <w:pPr>
        <w:pStyle w:val="BodyCopy"/>
        <w:rPr>
          <w:noProof w:val="0"/>
        </w:rPr>
      </w:pPr>
      <w:r w:rsidRPr="005E061B">
        <w:rPr>
          <w:noProof w:val="0"/>
        </w:rPr>
        <w:t>To calculate your company’s NPS, take the percentage of customers who are Promoters and subtract the percentage who are Detractors.</w:t>
      </w:r>
    </w:p>
    <w:p w:rsidR="00E61E0B" w:rsidRPr="005E061B" w:rsidRDefault="00E61E0B" w:rsidP="00E61E0B">
      <w:pPr>
        <w:pStyle w:val="BodyCopy"/>
        <w:rPr>
          <w:noProof w:val="0"/>
        </w:rPr>
      </w:pPr>
      <w:r w:rsidRPr="005E061B">
        <w:rPr>
          <w:rStyle w:val="Strong"/>
          <w:noProof w:val="0"/>
        </w:rPr>
        <w:t>Example:</w:t>
      </w:r>
      <w:r w:rsidRPr="005E061B">
        <w:rPr>
          <w:noProof w:val="0"/>
        </w:rPr>
        <w:t xml:space="preserve"> If you received 100 responses to your survey:</w:t>
      </w:r>
    </w:p>
    <w:p w:rsidR="00E61E0B" w:rsidRPr="005E061B" w:rsidRDefault="00F66DC6" w:rsidP="00E61E0B">
      <w:pPr>
        <w:pStyle w:val="BodyCopy"/>
        <w:rPr>
          <w:noProof w:val="0"/>
        </w:rPr>
      </w:pPr>
      <w:r w:rsidRPr="005E061B">
        <w:rPr>
          <w:lang w:eastAsia="en-AU"/>
        </w:rPr>
        <w:drawing>
          <wp:anchor distT="0" distB="0" distL="114300" distR="114300" simplePos="0" relativeHeight="251740672" behindDoc="0" locked="0" layoutInCell="1" allowOverlap="1" wp14:anchorId="5B4AD4FB" wp14:editId="60D97E3E">
            <wp:simplePos x="0" y="0"/>
            <wp:positionH relativeFrom="column">
              <wp:posOffset>4076700</wp:posOffset>
            </wp:positionH>
            <wp:positionV relativeFrom="paragraph">
              <wp:posOffset>207645</wp:posOffset>
            </wp:positionV>
            <wp:extent cx="1309370" cy="1057910"/>
            <wp:effectExtent l="0" t="0" r="5080" b="8890"/>
            <wp:wrapSquare wrapText="bothSides"/>
            <wp:docPr id="28" name="Picture 250" descr="C:\Users\Quentin\AppData\Local\Microsoft\Windows\Temporary Internet Files\Content.IE5\9KNUG0JP\kpi[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C:\Users\Quentin\AppData\Local\Microsoft\Windows\Temporary Internet Files\Content.IE5\9KNUG0JP\kpi[1].jpg"/>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1309370" cy="105791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E61E0B" w:rsidRPr="005E061B">
        <w:rPr>
          <w:noProof w:val="0"/>
        </w:rPr>
        <w:t>10 responses were in the 0–6 range (Detractors</w:t>
      </w:r>
      <w:proofErr w:type="gramStart"/>
      <w:r w:rsidR="00E61E0B" w:rsidRPr="005E061B">
        <w:rPr>
          <w:noProof w:val="0"/>
        </w:rPr>
        <w:t>)</w:t>
      </w:r>
      <w:proofErr w:type="gramEnd"/>
      <w:r w:rsidR="00E61E0B" w:rsidRPr="005E061B">
        <w:rPr>
          <w:noProof w:val="0"/>
        </w:rPr>
        <w:br/>
        <w:t>20 responses were in the 7–8 range (Passives)</w:t>
      </w:r>
      <w:r w:rsidR="00E61E0B" w:rsidRPr="005E061B">
        <w:rPr>
          <w:noProof w:val="0"/>
        </w:rPr>
        <w:br/>
        <w:t>70 responses were in the 9–10 range (Promoters)</w:t>
      </w:r>
    </w:p>
    <w:p w:rsidR="00E61E0B" w:rsidRPr="005E061B" w:rsidRDefault="00E61E0B" w:rsidP="00E61E0B">
      <w:pPr>
        <w:pStyle w:val="BodyCopy"/>
        <w:rPr>
          <w:noProof w:val="0"/>
        </w:rPr>
      </w:pPr>
      <w:r w:rsidRPr="005E061B">
        <w:rPr>
          <w:noProof w:val="0"/>
        </w:rPr>
        <w:t>Calculating the percentages for each group gives you 10%, 20%, and 70% respectively.</w:t>
      </w:r>
    </w:p>
    <w:p w:rsidR="00E61E0B" w:rsidRPr="005E061B" w:rsidRDefault="00E61E0B" w:rsidP="00E61E0B">
      <w:pPr>
        <w:pStyle w:val="BodyCopy"/>
        <w:rPr>
          <w:noProof w:val="0"/>
        </w:rPr>
      </w:pPr>
      <w:r w:rsidRPr="005E061B">
        <w:rPr>
          <w:noProof w:val="0"/>
        </w:rPr>
        <w:t>Subtract 10% (Detractors) from 70% (Promoters), which equals 60%. Since a Net Promoter Score is always shown as just an integer and not a percentage, your NPS is simply 60.</w:t>
      </w:r>
    </w:p>
    <w:p w:rsidR="00E61E0B" w:rsidRPr="005E061B" w:rsidRDefault="00E61E0B" w:rsidP="005F0071">
      <w:pPr>
        <w:pStyle w:val="BodyCopy"/>
        <w:rPr>
          <w:noProof w:val="0"/>
          <w:lang w:eastAsia="en-US"/>
        </w:rPr>
      </w:pPr>
      <w:r w:rsidRPr="005E061B">
        <w:rPr>
          <w:noProof w:val="0"/>
        </w:rPr>
        <w:t xml:space="preserve">The higher the score, the more satisfied your customers are. The NPS may have been set as a KPI and the projected score should be checked against the actual rating after product or service implementation. This is just one example of a KPI that may have been identified for performance </w:t>
      </w:r>
      <w:r w:rsidR="00582102" w:rsidRPr="005E061B">
        <w:rPr>
          <w:noProof w:val="0"/>
        </w:rPr>
        <w:t>analysis and the results of the comparisons offer insights into unintended positive or negative results.</w:t>
      </w:r>
    </w:p>
    <w:p w:rsidR="00582102" w:rsidRPr="005E061B" w:rsidRDefault="00582102" w:rsidP="00582102">
      <w:pPr>
        <w:pStyle w:val="BodyCopy"/>
        <w:jc w:val="center"/>
        <w:rPr>
          <w:noProof w:val="0"/>
        </w:rPr>
      </w:pPr>
    </w:p>
    <w:p w:rsidR="0012258E" w:rsidRPr="005E061B" w:rsidRDefault="0012258E" w:rsidP="0012258E">
      <w:pPr>
        <w:pStyle w:val="Heading2"/>
      </w:pPr>
      <w:r w:rsidRPr="005E061B">
        <w:t>3.4</w:t>
      </w:r>
      <w:r w:rsidRPr="005E061B">
        <w:tab/>
      </w:r>
      <w:fldSimple w:instr=" REF  Criteria34  \* MERGEFORMAT ">
        <w:sdt>
          <w:sdtPr>
            <w:alias w:val="Criteria34"/>
            <w:tag w:val="Criteria34"/>
            <w:id w:val="45576636"/>
            <w:placeholder>
              <w:docPart w:val="10943E1654A34D2A848F9FBFC5D1BF0F"/>
            </w:placeholder>
          </w:sdtPr>
          <w:sdtContent>
            <w:r w:rsidR="008930A9" w:rsidRPr="008930A9">
              <w:rPr>
                <w:rStyle w:val="PlaceholderText"/>
                <w:color w:val="45545F"/>
              </w:rPr>
              <w:t>Determine and implement changes, if</w:t>
            </w:r>
            <w:r w:rsidR="008930A9" w:rsidRPr="005E061B">
              <w:t xml:space="preserve"> any, that need to be made to maintain or revise the initiative</w:t>
            </w:r>
          </w:sdtContent>
        </w:sdt>
      </w:fldSimple>
    </w:p>
    <w:p w:rsidR="00D4005D" w:rsidRPr="005E061B" w:rsidRDefault="00D4005D" w:rsidP="00D4005D">
      <w:pPr>
        <w:pStyle w:val="Heading3"/>
      </w:pPr>
      <w:r w:rsidRPr="005E061B">
        <w:t>Introduction</w:t>
      </w:r>
    </w:p>
    <w:p w:rsidR="00D4005D" w:rsidRPr="005E061B" w:rsidRDefault="00F66DC6" w:rsidP="00007512">
      <w:pPr>
        <w:pStyle w:val="BodyCopy"/>
        <w:rPr>
          <w:noProof w:val="0"/>
          <w:szCs w:val="24"/>
        </w:rPr>
      </w:pPr>
      <w:r w:rsidRPr="005E061B">
        <w:rPr>
          <w:lang w:eastAsia="en-AU"/>
        </w:rPr>
        <w:drawing>
          <wp:anchor distT="0" distB="0" distL="114300" distR="114300" simplePos="0" relativeHeight="251739648" behindDoc="0" locked="0" layoutInCell="1" allowOverlap="1" wp14:anchorId="12CD014B" wp14:editId="5DB75BE2">
            <wp:simplePos x="0" y="0"/>
            <wp:positionH relativeFrom="column">
              <wp:posOffset>3857625</wp:posOffset>
            </wp:positionH>
            <wp:positionV relativeFrom="paragraph">
              <wp:posOffset>73660</wp:posOffset>
            </wp:positionV>
            <wp:extent cx="1876425" cy="1589405"/>
            <wp:effectExtent l="0" t="0" r="9525" b="0"/>
            <wp:wrapSquare wrapText="bothSides"/>
            <wp:docPr id="251" name="Picture 251" descr="C:\Users\Quentin\AppData\Local\Microsoft\Windows\Temporary Internet Files\Content.IE5\IISMURGE\10034617715_51f7a1bf09_z[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C:\Users\Quentin\AppData\Local\Microsoft\Windows\Temporary Internet Files\Content.IE5\IISMURGE\10034617715_51f7a1bf09_z[1].jpg"/>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1876425" cy="158940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FD0C6E" w:rsidRPr="005E061B">
        <w:rPr>
          <w:noProof w:val="0"/>
          <w:szCs w:val="24"/>
        </w:rPr>
        <w:t>Analysis of projected KPIs versus actual targets enables</w:t>
      </w:r>
      <w:r w:rsidRPr="005E061B">
        <w:rPr>
          <w:noProof w:val="0"/>
          <w:szCs w:val="24"/>
        </w:rPr>
        <w:t xml:space="preserve"> </w:t>
      </w:r>
      <w:r w:rsidR="00FD0C6E" w:rsidRPr="005E061B">
        <w:rPr>
          <w:noProof w:val="0"/>
          <w:szCs w:val="24"/>
        </w:rPr>
        <w:t>a clear picture to be developed of the overall performance</w:t>
      </w:r>
      <w:r w:rsidRPr="005E061B">
        <w:rPr>
          <w:noProof w:val="0"/>
          <w:szCs w:val="24"/>
        </w:rPr>
        <w:t xml:space="preserve"> </w:t>
      </w:r>
      <w:r w:rsidR="00FD0C6E" w:rsidRPr="005E061B">
        <w:rPr>
          <w:noProof w:val="0"/>
          <w:szCs w:val="24"/>
        </w:rPr>
        <w:t>of a new product or service initiative. If all of the processes</w:t>
      </w:r>
      <w:r w:rsidRPr="005E061B">
        <w:rPr>
          <w:noProof w:val="0"/>
          <w:szCs w:val="24"/>
        </w:rPr>
        <w:t xml:space="preserve"> </w:t>
      </w:r>
      <w:r w:rsidR="00FD0C6E" w:rsidRPr="005E061B">
        <w:rPr>
          <w:noProof w:val="0"/>
          <w:szCs w:val="24"/>
        </w:rPr>
        <w:t>in the product development have been followed correctly,</w:t>
      </w:r>
      <w:r w:rsidRPr="005E061B">
        <w:rPr>
          <w:noProof w:val="0"/>
          <w:szCs w:val="24"/>
        </w:rPr>
        <w:t xml:space="preserve"> </w:t>
      </w:r>
      <w:r w:rsidR="00FD0C6E" w:rsidRPr="005E061B">
        <w:rPr>
          <w:noProof w:val="0"/>
          <w:szCs w:val="24"/>
        </w:rPr>
        <w:t xml:space="preserve">if marketing activities have been conducted, and </w:t>
      </w:r>
      <w:proofErr w:type="gramStart"/>
      <w:r w:rsidR="00FD0C6E" w:rsidRPr="005E061B">
        <w:rPr>
          <w:noProof w:val="0"/>
          <w:szCs w:val="24"/>
        </w:rPr>
        <w:t>staff have</w:t>
      </w:r>
      <w:proofErr w:type="gramEnd"/>
      <w:r w:rsidRPr="005E061B">
        <w:rPr>
          <w:noProof w:val="0"/>
          <w:szCs w:val="24"/>
        </w:rPr>
        <w:t xml:space="preserve"> </w:t>
      </w:r>
      <w:r w:rsidR="00FD0C6E" w:rsidRPr="005E061B">
        <w:rPr>
          <w:noProof w:val="0"/>
          <w:szCs w:val="24"/>
        </w:rPr>
        <w:t>implemented the initiative effectively, then the results may</w:t>
      </w:r>
      <w:r w:rsidRPr="005E061B">
        <w:rPr>
          <w:noProof w:val="0"/>
          <w:szCs w:val="24"/>
        </w:rPr>
        <w:t xml:space="preserve"> </w:t>
      </w:r>
      <w:r w:rsidR="00FD0C6E" w:rsidRPr="005E061B">
        <w:rPr>
          <w:noProof w:val="0"/>
          <w:szCs w:val="24"/>
        </w:rPr>
        <w:t>be achieved as per projections. It is possible that the initiative achieves better results than expected and it is also</w:t>
      </w:r>
      <w:r w:rsidRPr="005E061B">
        <w:rPr>
          <w:noProof w:val="0"/>
          <w:szCs w:val="24"/>
        </w:rPr>
        <w:t xml:space="preserve"> </w:t>
      </w:r>
      <w:r w:rsidR="00FD0C6E" w:rsidRPr="005E061B">
        <w:rPr>
          <w:noProof w:val="0"/>
          <w:szCs w:val="24"/>
        </w:rPr>
        <w:t>possible for the product or service to have under-performed.</w:t>
      </w:r>
      <w:r w:rsidRPr="005E061B">
        <w:rPr>
          <w:noProof w:val="0"/>
          <w:szCs w:val="24"/>
        </w:rPr>
        <w:t xml:space="preserve"> </w:t>
      </w:r>
      <w:r w:rsidR="00FD0C6E" w:rsidRPr="005E061B">
        <w:rPr>
          <w:noProof w:val="0"/>
          <w:szCs w:val="24"/>
        </w:rPr>
        <w:t>It is important to analyse the results and data in order to</w:t>
      </w:r>
      <w:r w:rsidRPr="005E061B">
        <w:rPr>
          <w:noProof w:val="0"/>
          <w:szCs w:val="24"/>
        </w:rPr>
        <w:t xml:space="preserve"> </w:t>
      </w:r>
      <w:r w:rsidR="00FD0C6E" w:rsidRPr="005E061B">
        <w:rPr>
          <w:noProof w:val="0"/>
          <w:szCs w:val="24"/>
        </w:rPr>
        <w:t>identify areas of strength and areas that may need to be</w:t>
      </w:r>
      <w:r w:rsidRPr="005E061B">
        <w:rPr>
          <w:noProof w:val="0"/>
          <w:szCs w:val="24"/>
        </w:rPr>
        <w:t xml:space="preserve"> </w:t>
      </w:r>
      <w:r w:rsidR="00FD0C6E" w:rsidRPr="005E061B">
        <w:rPr>
          <w:noProof w:val="0"/>
          <w:szCs w:val="24"/>
        </w:rPr>
        <w:t>altered to improve the initiative performance.</w:t>
      </w:r>
    </w:p>
    <w:p w:rsidR="00D4005D" w:rsidRPr="005E061B" w:rsidRDefault="00007512" w:rsidP="00D4005D">
      <w:pPr>
        <w:pStyle w:val="Heading3"/>
      </w:pPr>
      <w:r w:rsidRPr="005E061B">
        <w:t>Identifying areas for change</w:t>
      </w:r>
    </w:p>
    <w:p w:rsidR="00D4005D" w:rsidRPr="005E061B" w:rsidRDefault="00F66DC6" w:rsidP="00F66DC6">
      <w:pPr>
        <w:pStyle w:val="BodyCopy"/>
        <w:tabs>
          <w:tab w:val="left" w:pos="142"/>
        </w:tabs>
        <w:rPr>
          <w:noProof w:val="0"/>
          <w:szCs w:val="24"/>
        </w:rPr>
      </w:pPr>
      <w:r w:rsidRPr="005E061B">
        <w:rPr>
          <w:lang w:eastAsia="en-AU"/>
        </w:rPr>
        <w:drawing>
          <wp:anchor distT="0" distB="0" distL="114300" distR="114300" simplePos="0" relativeHeight="251741696" behindDoc="0" locked="0" layoutInCell="1" allowOverlap="1" wp14:anchorId="5E4CCB6F" wp14:editId="43255577">
            <wp:simplePos x="0" y="0"/>
            <wp:positionH relativeFrom="column">
              <wp:posOffset>-19050</wp:posOffset>
            </wp:positionH>
            <wp:positionV relativeFrom="paragraph">
              <wp:posOffset>66675</wp:posOffset>
            </wp:positionV>
            <wp:extent cx="1905000" cy="1905000"/>
            <wp:effectExtent l="0" t="0" r="0" b="0"/>
            <wp:wrapSquare wrapText="bothSides"/>
            <wp:docPr id="252" name="Picture 252" descr="C:\Users\Quentin\AppData\Local\Microsoft\Windows\Temporary Internet Files\Content.IE5\F5EAPM1Z\continuous-improvement-cycle-web-ful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C:\Users\Quentin\AppData\Local\Microsoft\Windows\Temporary Internet Files\Content.IE5\F5EAPM1Z\continuous-improvement-cycle-web-full[1].png"/>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6464B2" w:rsidRPr="005E061B">
        <w:rPr>
          <w:noProof w:val="0"/>
          <w:szCs w:val="24"/>
        </w:rPr>
        <w:t xml:space="preserve">It is important to check the performance of a product or service initiative. Evaluating the product success or failures enables identification of areas to improve in order to achieve desired outcomes. Some product and service initiatives may perform well beyond the expectations of the product plan but it still important to determine why the performance is so good in order to identify areas of strength within the organisation or team. This analysis may provide information that could help improve other product or service delivery within the organisation. Once failure or success areas have been determined, it is necessary to respond to the information and implement any changes that may be required. </w:t>
      </w:r>
    </w:p>
    <w:p w:rsidR="006464B2" w:rsidRPr="005E061B" w:rsidRDefault="006464B2" w:rsidP="00D4005D">
      <w:pPr>
        <w:pStyle w:val="BodyCopy"/>
        <w:rPr>
          <w:noProof w:val="0"/>
          <w:szCs w:val="24"/>
        </w:rPr>
      </w:pPr>
      <w:r w:rsidRPr="005E061B">
        <w:rPr>
          <w:noProof w:val="0"/>
          <w:szCs w:val="24"/>
        </w:rPr>
        <w:t xml:space="preserve">More training may be identified as a necessary change, new equipment or technology may be </w:t>
      </w:r>
      <w:r w:rsidR="00162E90" w:rsidRPr="005E061B">
        <w:rPr>
          <w:noProof w:val="0"/>
          <w:szCs w:val="24"/>
        </w:rPr>
        <w:t>required, or more staff resources may need to be allocated to respond to issues in product or service delivery. Once areas for improvement are determined, any changes deemed necessary need to follow change management principles which have been discussed in previous units. It is important to continue to assess the performance of new initiatives as implemented changes may cause a knock-on effect where other areas or processes may be impacted by changes. The main point to realise is that the product implementation process is cyclical and should under-go review and change as required.</w:t>
      </w:r>
    </w:p>
    <w:p w:rsidR="00D4005D" w:rsidRPr="005E061B" w:rsidRDefault="00D4005D" w:rsidP="00162E90">
      <w:pPr>
        <w:pStyle w:val="BodyCopy"/>
        <w:jc w:val="center"/>
        <w:rPr>
          <w:noProof w:val="0"/>
        </w:rPr>
      </w:pPr>
      <w:r w:rsidRPr="005E061B">
        <w:rPr>
          <w:noProof w:val="0"/>
          <w:lang w:eastAsia="en-AU"/>
        </w:rPr>
        <w:br w:type="page"/>
      </w:r>
    </w:p>
    <w:p w:rsidR="00CF4A54" w:rsidRPr="005E061B" w:rsidRDefault="00CF4A54" w:rsidP="00CF4A54">
      <w:pPr>
        <w:pStyle w:val="ActivityHead"/>
        <w:shd w:val="clear" w:color="auto" w:fill="E36C0A" w:themeFill="accent6" w:themeFillShade="BF"/>
        <w:rPr>
          <w:noProof w:val="0"/>
          <w:color w:val="FFFFFF" w:themeColor="background1"/>
        </w:rPr>
      </w:pPr>
      <w:r w:rsidRPr="005E061B">
        <w:rPr>
          <w:noProof w:val="0"/>
          <w:color w:val="FFFFFF" w:themeColor="background1"/>
        </w:rPr>
        <w:t>Work Projects</w:t>
      </w:r>
    </w:p>
    <w:p w:rsidR="00CF4A54" w:rsidRPr="005E061B" w:rsidRDefault="00CF4A54" w:rsidP="00CF4A54">
      <w:pPr>
        <w:pStyle w:val="BodyCopy"/>
        <w:rPr>
          <w:noProof w:val="0"/>
        </w:rPr>
      </w:pPr>
      <w:r w:rsidRPr="005E061B">
        <w:rPr>
          <w:noProof w:val="0"/>
        </w:rPr>
        <w:t>It is a requirement of this Unit you complete Work Projects as advised by your Trainer. You must submit documentation, suitable evidence or other relevant proof of completion of the project to your Trainer by the agreed date.</w:t>
      </w:r>
    </w:p>
    <w:p w:rsidR="00CF4A54" w:rsidRPr="005E061B" w:rsidRDefault="007430F4" w:rsidP="00B23FB0">
      <w:pPr>
        <w:pStyle w:val="ActivityNumbered"/>
      </w:pPr>
      <w:r w:rsidRPr="005E061B">
        <w:t>3.1</w:t>
      </w:r>
      <w:r w:rsidRPr="005E061B">
        <w:tab/>
      </w:r>
      <w:r w:rsidR="00B23FB0" w:rsidRPr="005E061B">
        <w:t>Bring two examples of statistics that your organisation gathers and show your trainer.</w:t>
      </w:r>
    </w:p>
    <w:p w:rsidR="00CF4A54" w:rsidRPr="005E061B" w:rsidRDefault="00CF4A54" w:rsidP="00CF4A54">
      <w:pPr>
        <w:pStyle w:val="ActivityNumbered"/>
      </w:pPr>
      <w:r w:rsidRPr="005E061B">
        <w:t>3.2.</w:t>
      </w:r>
      <w:r w:rsidRPr="005E061B">
        <w:tab/>
      </w:r>
      <w:r w:rsidR="00B23FB0" w:rsidRPr="005E061B">
        <w:t xml:space="preserve">Bring an example of customer </w:t>
      </w:r>
      <w:r w:rsidR="00F66DC6" w:rsidRPr="005E061B">
        <w:t>feedback and show your trainer:</w:t>
      </w:r>
    </w:p>
    <w:p w:rsidR="00CF4A54" w:rsidRPr="005E061B" w:rsidRDefault="00B23FB0" w:rsidP="00F66DC6">
      <w:pPr>
        <w:pStyle w:val="ActivityBullet1"/>
      </w:pPr>
      <w:r w:rsidRPr="005E061B">
        <w:t>Customer evaluation form</w:t>
      </w:r>
    </w:p>
    <w:p w:rsidR="00B23FB0" w:rsidRPr="005E061B" w:rsidRDefault="00B23FB0" w:rsidP="00F66DC6">
      <w:pPr>
        <w:pStyle w:val="ActivityBullet1"/>
      </w:pPr>
      <w:r w:rsidRPr="005E061B">
        <w:t>Online review</w:t>
      </w:r>
    </w:p>
    <w:p w:rsidR="00B23FB0" w:rsidRPr="005E061B" w:rsidRDefault="00B23FB0" w:rsidP="00F66DC6">
      <w:pPr>
        <w:pStyle w:val="ActivityBullet1"/>
      </w:pPr>
      <w:r w:rsidRPr="005E061B">
        <w:t>Staff feedback forms</w:t>
      </w:r>
    </w:p>
    <w:p w:rsidR="00B23FB0" w:rsidRPr="005E061B" w:rsidRDefault="00B23FB0" w:rsidP="00F66DC6">
      <w:pPr>
        <w:pStyle w:val="ActivityBullet1"/>
      </w:pPr>
      <w:r w:rsidRPr="005E061B">
        <w:t>Customer complaint/compliments</w:t>
      </w:r>
      <w:r w:rsidR="00F66DC6" w:rsidRPr="005E061B">
        <w:t>.</w:t>
      </w:r>
    </w:p>
    <w:p w:rsidR="00CF4A54" w:rsidRPr="005E061B" w:rsidRDefault="00B23FB0" w:rsidP="00B23FB0">
      <w:pPr>
        <w:pStyle w:val="ActivityNumbered"/>
      </w:pPr>
      <w:r w:rsidRPr="005E061B">
        <w:t>3.3.</w:t>
      </w:r>
      <w:r w:rsidRPr="005E061B">
        <w:tab/>
        <w:t>Provide an example of a marketing strategy that outlines projected outcomes from a product or service and evidence of actual results.</w:t>
      </w:r>
    </w:p>
    <w:p w:rsidR="00CF4A54" w:rsidRPr="005E061B" w:rsidRDefault="00B23FB0" w:rsidP="00B23FB0">
      <w:pPr>
        <w:pStyle w:val="ActivityNumbered"/>
      </w:pPr>
      <w:r w:rsidRPr="005E061B">
        <w:t>3.4.</w:t>
      </w:r>
      <w:r w:rsidRPr="005E061B">
        <w:tab/>
        <w:t>Provide an example of a change that has been implemented due to feedback from customers within your organisation.</w:t>
      </w:r>
    </w:p>
    <w:p w:rsidR="00CF4A54" w:rsidRPr="005E061B" w:rsidRDefault="00CF4A54" w:rsidP="00CF4A54">
      <w:pPr>
        <w:pStyle w:val="ActivityBottom"/>
        <w:rPr>
          <w:noProof w:val="0"/>
        </w:rPr>
      </w:pPr>
    </w:p>
    <w:p w:rsidR="00CF4A54" w:rsidRPr="005E061B" w:rsidRDefault="00CF4A54" w:rsidP="00CF4A54">
      <w:pPr>
        <w:rPr>
          <w:rFonts w:ascii="Helvetica" w:eastAsia="Calibri" w:hAnsi="Helvetica" w:cs="Calibri"/>
          <w:szCs w:val="16"/>
          <w:lang w:eastAsia="ar-SA"/>
        </w:rPr>
      </w:pPr>
      <w:r w:rsidRPr="005E061B">
        <w:rPr>
          <w:rFonts w:ascii="Helvetica" w:hAnsi="Helvetica"/>
        </w:rPr>
        <w:br w:type="page"/>
      </w:r>
    </w:p>
    <w:tbl>
      <w:tblPr>
        <w:tblStyle w:val="TableGrid"/>
        <w:tblW w:w="0" w:type="auto"/>
        <w:shd w:val="clear" w:color="auto" w:fill="F2F2F2" w:themeFill="background1" w:themeFillShade="F2"/>
        <w:tblLook w:val="04A0" w:firstRow="1" w:lastRow="0" w:firstColumn="1" w:lastColumn="0" w:noHBand="0" w:noVBand="1"/>
      </w:tblPr>
      <w:tblGrid>
        <w:gridCol w:w="9242"/>
      </w:tblGrid>
      <w:tr w:rsidR="00CF4A54" w:rsidRPr="005E061B" w:rsidTr="00F66DC6">
        <w:trPr>
          <w:trHeight w:val="3223"/>
        </w:trPr>
        <w:tc>
          <w:tcPr>
            <w:tcW w:w="9242" w:type="dxa"/>
            <w:shd w:val="clear" w:color="auto" w:fill="F2F2F2" w:themeFill="background1" w:themeFillShade="F2"/>
          </w:tcPr>
          <w:p w:rsidR="00CF4A54" w:rsidRPr="005E061B" w:rsidRDefault="00CF4A54" w:rsidP="000A0C46">
            <w:pPr>
              <w:pStyle w:val="Heading2"/>
              <w:outlineLvl w:val="1"/>
            </w:pPr>
            <w:r w:rsidRPr="005E061B">
              <w:t>Summary</w:t>
            </w:r>
          </w:p>
          <w:p w:rsidR="00CF4A54" w:rsidRPr="005E061B" w:rsidRDefault="00404A65" w:rsidP="00CF4A54">
            <w:pPr>
              <w:pStyle w:val="SumaryHeading3"/>
              <w:rPr>
                <w:highlight w:val="yellow"/>
              </w:rPr>
            </w:pPr>
            <w:fldSimple w:instr=" REF  Element3  \* MERGEFORMAT ">
              <w:sdt>
                <w:sdtPr>
                  <w:rPr>
                    <w:highlight w:val="yellow"/>
                  </w:rPr>
                  <w:alias w:val="Element3"/>
                  <w:tag w:val="Element3"/>
                  <w:id w:val="1515112931"/>
                  <w:placeholder>
                    <w:docPart w:val="35D26CEC8AD446C594CA1CB3B0925282"/>
                  </w:placeholder>
                </w:sdtPr>
                <w:sdtContent>
                  <w:r w:rsidR="008930A9" w:rsidRPr="005E061B">
                    <w:t>Evaluate strategic product initiatives</w:t>
                  </w:r>
                </w:sdtContent>
              </w:sdt>
            </w:fldSimple>
          </w:p>
          <w:p w:rsidR="00CF4A54" w:rsidRPr="005E061B" w:rsidRDefault="003D6B36" w:rsidP="003D6B36">
            <w:pPr>
              <w:pStyle w:val="TableText"/>
              <w:rPr>
                <w:noProof w:val="0"/>
              </w:rPr>
            </w:pPr>
            <w:r w:rsidRPr="005E061B">
              <w:rPr>
                <w:noProof w:val="0"/>
              </w:rPr>
              <w:t>Responding to feedback is an important stage in the product introduction process. It is critical for an organisation to gather feedback and statistics about a product or service in order to be able to respond and alter the initiative if necessary. All relevant stakeholders need to be provided with opportunities to respond to a new product or service initiatives and feedback should be collected in a variety of ways. Keeping statistics relating to product development allows an organisation to clearly understand the positive benefits or issues that relate to it.</w:t>
            </w:r>
            <w:r w:rsidR="00F66DC6" w:rsidRPr="005E061B">
              <w:rPr>
                <w:noProof w:val="0"/>
              </w:rPr>
              <w:br/>
            </w:r>
          </w:p>
        </w:tc>
      </w:tr>
    </w:tbl>
    <w:p w:rsidR="000A0C46" w:rsidRPr="005E061B" w:rsidRDefault="000A0C46" w:rsidP="002D0810">
      <w:pPr>
        <w:pStyle w:val="BodyCopy"/>
        <w:rPr>
          <w:noProof w:val="0"/>
        </w:rPr>
        <w:sectPr w:rsidR="000A0C46" w:rsidRPr="005E061B" w:rsidSect="001A29DB">
          <w:headerReference w:type="even" r:id="rId105"/>
          <w:headerReference w:type="default" r:id="rId106"/>
          <w:pgSz w:w="11906" w:h="16838"/>
          <w:pgMar w:top="1440" w:right="1440" w:bottom="1440" w:left="1440" w:header="708" w:footer="324" w:gutter="0"/>
          <w:cols w:space="708"/>
          <w:docGrid w:linePitch="360"/>
        </w:sectPr>
      </w:pPr>
    </w:p>
    <w:p w:rsidR="009C6C06" w:rsidRPr="005E061B" w:rsidRDefault="009C6C06" w:rsidP="009C6C06">
      <w:pPr>
        <w:pStyle w:val="Heading1"/>
      </w:pPr>
      <w:bookmarkStart w:id="46" w:name="_Toc294862968"/>
      <w:bookmarkStart w:id="47" w:name="_Toc337029861"/>
      <w:bookmarkStart w:id="48" w:name="_Toc370805498"/>
      <w:bookmarkStart w:id="49" w:name="_Toc417908504"/>
      <w:r w:rsidRPr="005E061B">
        <w:t>Presentation of written work</w:t>
      </w:r>
      <w:bookmarkEnd w:id="46"/>
      <w:bookmarkEnd w:id="47"/>
      <w:bookmarkEnd w:id="48"/>
      <w:bookmarkEnd w:id="49"/>
    </w:p>
    <w:p w:rsidR="009C6C06" w:rsidRPr="005E061B" w:rsidRDefault="009C6C06" w:rsidP="009C6C06">
      <w:pPr>
        <w:pStyle w:val="Heading2"/>
        <w:numPr>
          <w:ilvl w:val="0"/>
          <w:numId w:val="15"/>
        </w:numPr>
        <w:ind w:left="482" w:hanging="482"/>
      </w:pPr>
      <w:r w:rsidRPr="005E061B">
        <w:t>Introduction</w:t>
      </w:r>
    </w:p>
    <w:p w:rsidR="009C6C06" w:rsidRPr="005E061B" w:rsidRDefault="009C6C06" w:rsidP="009C6C06">
      <w:pPr>
        <w:pStyle w:val="BodyCopy"/>
        <w:rPr>
          <w:noProof w:val="0"/>
        </w:rPr>
      </w:pPr>
      <w:r w:rsidRPr="005E061B">
        <w:rPr>
          <w:noProof w:val="0"/>
        </w:rPr>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9C6C06" w:rsidRPr="005E061B" w:rsidRDefault="009C6C06" w:rsidP="009C6C06">
      <w:pPr>
        <w:pStyle w:val="Heading2"/>
        <w:numPr>
          <w:ilvl w:val="0"/>
          <w:numId w:val="15"/>
        </w:numPr>
        <w:ind w:left="482" w:hanging="482"/>
      </w:pPr>
      <w:r w:rsidRPr="005E061B">
        <w:t>Style</w:t>
      </w:r>
    </w:p>
    <w:p w:rsidR="009C6C06" w:rsidRPr="005E061B" w:rsidRDefault="009C6C06" w:rsidP="009C6C06">
      <w:pPr>
        <w:pStyle w:val="BodyCopy"/>
        <w:rPr>
          <w:noProof w:val="0"/>
        </w:rPr>
      </w:pPr>
      <w:r w:rsidRPr="005E061B">
        <w:rPr>
          <w:lang w:eastAsia="en-AU"/>
        </w:rPr>
        <w:drawing>
          <wp:anchor distT="0" distB="0" distL="114300" distR="114300" simplePos="0" relativeHeight="251661824" behindDoc="0" locked="0" layoutInCell="1" allowOverlap="1" wp14:anchorId="0A4C7E8A" wp14:editId="339F3279">
            <wp:simplePos x="0" y="0"/>
            <wp:positionH relativeFrom="page">
              <wp:posOffset>1066800</wp:posOffset>
            </wp:positionH>
            <wp:positionV relativeFrom="page">
              <wp:posOffset>3343275</wp:posOffset>
            </wp:positionV>
            <wp:extent cx="790575" cy="1171575"/>
            <wp:effectExtent l="19050" t="0" r="9525" b="0"/>
            <wp:wrapSquare wrapText="bothSides"/>
            <wp:docPr id="21"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107"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Pr="005E061B">
        <w:rPr>
          <w:lang w:eastAsia="en-AU"/>
        </w:rPr>
        <w:drawing>
          <wp:anchor distT="0" distB="0" distL="114300" distR="114300" simplePos="0" relativeHeight="251660800" behindDoc="1" locked="0" layoutInCell="1" allowOverlap="1" wp14:anchorId="7D602A97" wp14:editId="6D4ECC80">
            <wp:simplePos x="0" y="0"/>
            <wp:positionH relativeFrom="page">
              <wp:posOffset>4191000</wp:posOffset>
            </wp:positionH>
            <wp:positionV relativeFrom="page">
              <wp:posOffset>6534150</wp:posOffset>
            </wp:positionV>
            <wp:extent cx="2114550" cy="1000125"/>
            <wp:effectExtent l="19050" t="0" r="0" b="0"/>
            <wp:wrapSquare wrapText="bothSides"/>
            <wp:docPr id="3"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108"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Pr="005E061B">
        <w:rPr>
          <w:noProof w:val="0"/>
        </w:rPr>
        <w:t>Students should write in a style that is simple and concise. Short sentences and paragraphs are easier to read and understand. It helps to write a plan and at least one draft of the written work so that the final product will be well organi</w:t>
      </w:r>
      <w:r w:rsidR="00EC72EE" w:rsidRPr="005E061B">
        <w:rPr>
          <w:noProof w:val="0"/>
        </w:rPr>
        <w:t>s</w:t>
      </w:r>
      <w:r w:rsidRPr="005E061B">
        <w:rPr>
          <w:noProof w:val="0"/>
        </w:rPr>
        <w:t>ed. The points presented will then follow a logical sequence and be relevant. Students should frequently refer to the question asked, to keep ‘on track’. Teachers recogni</w:t>
      </w:r>
      <w:r w:rsidR="00EC72EE" w:rsidRPr="005E061B">
        <w:rPr>
          <w:noProof w:val="0"/>
        </w:rPr>
        <w:t>s</w:t>
      </w:r>
      <w:r w:rsidRPr="005E061B">
        <w:rPr>
          <w:noProof w:val="0"/>
        </w:rPr>
        <w:t>e and are critical of work that does not answer the question, or is ‘padded’ with irrelevant material. In summary, remember to:</w:t>
      </w:r>
    </w:p>
    <w:p w:rsidR="009C6C06" w:rsidRPr="005E061B" w:rsidRDefault="009C6C06" w:rsidP="009C6C06">
      <w:pPr>
        <w:pStyle w:val="Bullet1"/>
      </w:pPr>
      <w:r w:rsidRPr="005E061B">
        <w:t>Plan ahead</w:t>
      </w:r>
    </w:p>
    <w:p w:rsidR="009C6C06" w:rsidRPr="005E061B" w:rsidRDefault="009C6C06" w:rsidP="009C6C06">
      <w:pPr>
        <w:pStyle w:val="Bullet1"/>
      </w:pPr>
      <w:r w:rsidRPr="005E061B">
        <w:t>Be clear and concise</w:t>
      </w:r>
    </w:p>
    <w:p w:rsidR="009C6C06" w:rsidRPr="005E061B" w:rsidRDefault="009C6C06" w:rsidP="009C6C06">
      <w:pPr>
        <w:pStyle w:val="Bullet1"/>
      </w:pPr>
      <w:r w:rsidRPr="005E061B">
        <w:t>Answer the question</w:t>
      </w:r>
    </w:p>
    <w:p w:rsidR="009C6C06" w:rsidRPr="005E061B" w:rsidRDefault="009C6C06" w:rsidP="009C6C06">
      <w:pPr>
        <w:pStyle w:val="Bullet1"/>
      </w:pPr>
      <w:r w:rsidRPr="005E061B">
        <w:t>Proofread the final draft.</w:t>
      </w:r>
    </w:p>
    <w:p w:rsidR="009C6C06" w:rsidRPr="005E061B" w:rsidRDefault="009C6C06" w:rsidP="009C6C06">
      <w:pPr>
        <w:pStyle w:val="Heading2"/>
        <w:numPr>
          <w:ilvl w:val="0"/>
          <w:numId w:val="15"/>
        </w:numPr>
        <w:ind w:left="482" w:hanging="482"/>
      </w:pPr>
      <w:r w:rsidRPr="005E061B">
        <w:t>Presenting Written Work</w:t>
      </w:r>
    </w:p>
    <w:p w:rsidR="009C6C06" w:rsidRPr="005E061B" w:rsidRDefault="009C6C06" w:rsidP="009C6C06">
      <w:pPr>
        <w:pStyle w:val="BodyCopy"/>
        <w:rPr>
          <w:b/>
          <w:i/>
          <w:noProof w:val="0"/>
        </w:rPr>
      </w:pPr>
      <w:r w:rsidRPr="005E061B">
        <w:rPr>
          <w:b/>
          <w:i/>
          <w:noProof w:val="0"/>
        </w:rPr>
        <w:t>Types of written work</w:t>
      </w:r>
    </w:p>
    <w:p w:rsidR="009C6C06" w:rsidRPr="005E061B" w:rsidRDefault="009C6C06" w:rsidP="009C6C06">
      <w:pPr>
        <w:pStyle w:val="BodyCopy"/>
        <w:rPr>
          <w:noProof w:val="0"/>
        </w:rPr>
      </w:pPr>
      <w:r w:rsidRPr="005E061B">
        <w:rPr>
          <w:noProof w:val="0"/>
        </w:rPr>
        <w:t>Students may be asked to write:</w:t>
      </w:r>
    </w:p>
    <w:p w:rsidR="009C6C06" w:rsidRPr="005E061B" w:rsidRDefault="009C6C06" w:rsidP="009C6C06">
      <w:pPr>
        <w:pStyle w:val="Bullet1"/>
      </w:pPr>
      <w:r w:rsidRPr="005E061B">
        <w:t>Short and long reports</w:t>
      </w:r>
    </w:p>
    <w:p w:rsidR="009C6C06" w:rsidRPr="005E061B" w:rsidRDefault="009C6C06" w:rsidP="009C6C06">
      <w:pPr>
        <w:pStyle w:val="Bullet1"/>
      </w:pPr>
      <w:r w:rsidRPr="005E061B">
        <w:t>Essays</w:t>
      </w:r>
    </w:p>
    <w:p w:rsidR="009C6C06" w:rsidRPr="005E061B" w:rsidRDefault="009C6C06" w:rsidP="009C6C06">
      <w:pPr>
        <w:pStyle w:val="Bullet1"/>
      </w:pPr>
      <w:r w:rsidRPr="005E061B">
        <w:t>Records of interviews</w:t>
      </w:r>
    </w:p>
    <w:p w:rsidR="009C6C06" w:rsidRPr="005E061B" w:rsidRDefault="009C6C06" w:rsidP="009C6C06">
      <w:pPr>
        <w:pStyle w:val="Bullet1"/>
      </w:pPr>
      <w:r w:rsidRPr="005E061B">
        <w:t>Questionnaires</w:t>
      </w:r>
    </w:p>
    <w:p w:rsidR="009C6C06" w:rsidRPr="005E061B" w:rsidRDefault="009C6C06" w:rsidP="009C6C06">
      <w:pPr>
        <w:pStyle w:val="Bullet1"/>
      </w:pPr>
      <w:r w:rsidRPr="005E061B">
        <w:t>Business letters</w:t>
      </w:r>
    </w:p>
    <w:p w:rsidR="009C6C06" w:rsidRPr="005E061B" w:rsidRDefault="009C6C06" w:rsidP="009C6C06">
      <w:pPr>
        <w:pStyle w:val="Bullet1"/>
      </w:pPr>
      <w:r w:rsidRPr="005E061B">
        <w:t xml:space="preserve">Resumes. </w:t>
      </w:r>
    </w:p>
    <w:p w:rsidR="009C6C06" w:rsidRPr="005E061B" w:rsidRDefault="009C6C06" w:rsidP="009C6C06">
      <w:pPr>
        <w:pStyle w:val="BodyCopy"/>
        <w:spacing w:before="240"/>
        <w:rPr>
          <w:b/>
          <w:i/>
          <w:noProof w:val="0"/>
        </w:rPr>
      </w:pPr>
      <w:r w:rsidRPr="005E061B">
        <w:rPr>
          <w:b/>
          <w:i/>
          <w:noProof w:val="0"/>
        </w:rPr>
        <w:t>Format</w:t>
      </w:r>
    </w:p>
    <w:p w:rsidR="009C6C06" w:rsidRPr="005E061B" w:rsidRDefault="009C6C06" w:rsidP="009C6C06">
      <w:pPr>
        <w:pStyle w:val="BodyCopy"/>
        <w:rPr>
          <w:noProof w:val="0"/>
        </w:rPr>
      </w:pPr>
      <w:r w:rsidRPr="005E061B">
        <w:rPr>
          <w:noProof w:val="0"/>
        </w:rPr>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Pr="005E061B">
        <w:rPr>
          <w:noProof w:val="0"/>
        </w:rPr>
        <w:br w:type="page"/>
      </w:r>
    </w:p>
    <w:p w:rsidR="009C6C06" w:rsidRPr="005E061B" w:rsidRDefault="009C6C06" w:rsidP="009C6C06">
      <w:pPr>
        <w:pStyle w:val="BodyCopyBold"/>
        <w:rPr>
          <w:i/>
          <w:noProof w:val="0"/>
        </w:rPr>
      </w:pPr>
      <w:r w:rsidRPr="005E061B">
        <w:rPr>
          <w:i/>
          <w:noProof w:val="0"/>
        </w:rPr>
        <w:t>Cover Sheet</w:t>
      </w:r>
    </w:p>
    <w:p w:rsidR="009C6C06" w:rsidRPr="005E061B" w:rsidRDefault="009C6C06" w:rsidP="009C6C06">
      <w:pPr>
        <w:pStyle w:val="BodyCopy"/>
        <w:rPr>
          <w:noProof w:val="0"/>
        </w:rPr>
      </w:pPr>
      <w:r w:rsidRPr="005E061B">
        <w:rPr>
          <w:noProof w:val="0"/>
        </w:rPr>
        <w:t>All written work should be submitted with a cover sheet stapled to the front that contains:</w:t>
      </w:r>
    </w:p>
    <w:p w:rsidR="009C6C06" w:rsidRPr="005E061B" w:rsidRDefault="009C6C06" w:rsidP="009C6C06">
      <w:pPr>
        <w:pStyle w:val="Bullet1"/>
      </w:pPr>
      <w:r w:rsidRPr="005E061B">
        <w:t>The student’s name and student number</w:t>
      </w:r>
    </w:p>
    <w:p w:rsidR="009C6C06" w:rsidRPr="005E061B" w:rsidRDefault="009C6C06" w:rsidP="009C6C06">
      <w:pPr>
        <w:pStyle w:val="Bullet1"/>
      </w:pPr>
      <w:r w:rsidRPr="005E061B">
        <w:t>The name of the class/unit</w:t>
      </w:r>
    </w:p>
    <w:p w:rsidR="009C6C06" w:rsidRPr="005E061B" w:rsidRDefault="009C6C06" w:rsidP="009C6C06">
      <w:pPr>
        <w:pStyle w:val="Bullet1"/>
      </w:pPr>
      <w:r w:rsidRPr="005E061B">
        <w:t>The due date of the work</w:t>
      </w:r>
    </w:p>
    <w:p w:rsidR="009C6C06" w:rsidRPr="005E061B" w:rsidRDefault="009C6C06" w:rsidP="009C6C06">
      <w:pPr>
        <w:pStyle w:val="Bullet1"/>
      </w:pPr>
      <w:r w:rsidRPr="005E061B">
        <w:t>The title of the work</w:t>
      </w:r>
    </w:p>
    <w:p w:rsidR="009C6C06" w:rsidRPr="005E061B" w:rsidRDefault="009C6C06" w:rsidP="009C6C06">
      <w:pPr>
        <w:pStyle w:val="Bullet1"/>
      </w:pPr>
      <w:r w:rsidRPr="005E061B">
        <w:t>The teacher’s name</w:t>
      </w:r>
    </w:p>
    <w:p w:rsidR="009C6C06" w:rsidRPr="005E061B" w:rsidRDefault="009C6C06" w:rsidP="009C6C06">
      <w:pPr>
        <w:pStyle w:val="Bullet1"/>
      </w:pPr>
      <w:r w:rsidRPr="005E061B">
        <w:t>A signed declaration that the work does not involve plagiarism.</w:t>
      </w:r>
    </w:p>
    <w:p w:rsidR="009C6C06" w:rsidRPr="005E061B" w:rsidRDefault="009C6C06" w:rsidP="009C6C06">
      <w:pPr>
        <w:pStyle w:val="BodyCopy"/>
        <w:spacing w:before="240"/>
        <w:rPr>
          <w:b/>
          <w:i/>
          <w:noProof w:val="0"/>
        </w:rPr>
      </w:pPr>
      <w:r w:rsidRPr="005E061B">
        <w:rPr>
          <w:b/>
          <w:i/>
          <w:noProof w:val="0"/>
        </w:rPr>
        <w:t>Keeping a Copy</w:t>
      </w:r>
    </w:p>
    <w:p w:rsidR="009C6C06" w:rsidRPr="005E061B" w:rsidRDefault="009C6C06" w:rsidP="009C6C06">
      <w:pPr>
        <w:pStyle w:val="BodyCopy"/>
        <w:rPr>
          <w:noProof w:val="0"/>
        </w:rPr>
      </w:pPr>
      <w:r w:rsidRPr="005E061B">
        <w:rPr>
          <w:noProof w:val="0"/>
        </w:rPr>
        <w:t>Students must keep a copy of the written work in case it is lost. This rarely happens but it can be disastrous if a copy has not been kept.</w:t>
      </w:r>
    </w:p>
    <w:p w:rsidR="009C6C06" w:rsidRPr="005E061B" w:rsidRDefault="009C6C06" w:rsidP="009C6C06">
      <w:pPr>
        <w:pStyle w:val="BodyCopy"/>
        <w:spacing w:before="240"/>
        <w:rPr>
          <w:b/>
          <w:i/>
          <w:noProof w:val="0"/>
        </w:rPr>
      </w:pPr>
      <w:r w:rsidRPr="005E061B">
        <w:rPr>
          <w:b/>
          <w:i/>
          <w:noProof w:val="0"/>
        </w:rPr>
        <w:t>Inclusive language</w:t>
      </w:r>
    </w:p>
    <w:p w:rsidR="009C6C06" w:rsidRPr="005E061B" w:rsidRDefault="009C6C06" w:rsidP="009C6C06">
      <w:pPr>
        <w:pStyle w:val="BodyCopy"/>
        <w:rPr>
          <w:noProof w:val="0"/>
        </w:rPr>
      </w:pPr>
      <w:r w:rsidRPr="005E061B">
        <w:rPr>
          <w:noProof w:val="0"/>
        </w:rPr>
        <w:t>This means language that includes every section of the population. For instance, if a student were to write ‘A nurse is responsible for the patients in her care at all times’ it would be implying that all nurses are female and would be excluding male nurses.</w:t>
      </w:r>
    </w:p>
    <w:p w:rsidR="009C6C06" w:rsidRPr="005E061B" w:rsidRDefault="009C6C06" w:rsidP="009C6C06">
      <w:pPr>
        <w:pStyle w:val="BodyCopy"/>
        <w:rPr>
          <w:noProof w:val="0"/>
        </w:rPr>
      </w:pPr>
      <w:r w:rsidRPr="005E061B">
        <w:rPr>
          <w:noProof w:val="0"/>
        </w:rPr>
        <w:t>Examples of appropriate language are shown on the right:</w:t>
      </w:r>
    </w:p>
    <w:tbl>
      <w:tblPr>
        <w:tblW w:w="0" w:type="auto"/>
        <w:tblInd w:w="108" w:type="dxa"/>
        <w:shd w:val="clear" w:color="auto" w:fill="F2F2F2" w:themeFill="background1" w:themeFillShade="F2"/>
        <w:tblLook w:val="01E0" w:firstRow="1" w:lastRow="1" w:firstColumn="1" w:lastColumn="1" w:noHBand="0" w:noVBand="0"/>
      </w:tblPr>
      <w:tblGrid>
        <w:gridCol w:w="3969"/>
        <w:gridCol w:w="3452"/>
      </w:tblGrid>
      <w:tr w:rsidR="009C6C06" w:rsidRPr="005E061B" w:rsidTr="00F814A5">
        <w:tc>
          <w:tcPr>
            <w:tcW w:w="3969" w:type="dxa"/>
            <w:shd w:val="clear" w:color="auto" w:fill="F2F2F2" w:themeFill="background1" w:themeFillShade="F2"/>
          </w:tcPr>
          <w:p w:rsidR="009C6C06" w:rsidRPr="005E061B" w:rsidRDefault="009C6C06" w:rsidP="00F814A5">
            <w:pPr>
              <w:pStyle w:val="BodyCopy"/>
              <w:spacing w:before="120" w:after="120"/>
              <w:jc w:val="both"/>
              <w:rPr>
                <w:noProof w:val="0"/>
              </w:rPr>
            </w:pPr>
            <w:r w:rsidRPr="005E061B">
              <w:rPr>
                <w:noProof w:val="0"/>
              </w:rPr>
              <w:t>Mankind</w:t>
            </w:r>
          </w:p>
        </w:tc>
        <w:tc>
          <w:tcPr>
            <w:tcW w:w="3452" w:type="dxa"/>
            <w:shd w:val="clear" w:color="auto" w:fill="F2F2F2" w:themeFill="background1" w:themeFillShade="F2"/>
          </w:tcPr>
          <w:p w:rsidR="009C6C06" w:rsidRPr="005E061B" w:rsidRDefault="009C6C06" w:rsidP="00F814A5">
            <w:pPr>
              <w:pStyle w:val="BodyCopy"/>
              <w:spacing w:before="120" w:after="120"/>
              <w:rPr>
                <w:i/>
                <w:noProof w:val="0"/>
              </w:rPr>
            </w:pPr>
            <w:r w:rsidRPr="005E061B">
              <w:rPr>
                <w:i/>
                <w:noProof w:val="0"/>
              </w:rPr>
              <w:t>Humankind</w:t>
            </w:r>
          </w:p>
        </w:tc>
      </w:tr>
      <w:tr w:rsidR="009C6C06" w:rsidRPr="005E061B" w:rsidTr="00F814A5">
        <w:tc>
          <w:tcPr>
            <w:tcW w:w="3969" w:type="dxa"/>
            <w:shd w:val="clear" w:color="auto" w:fill="F2F2F2" w:themeFill="background1" w:themeFillShade="F2"/>
          </w:tcPr>
          <w:p w:rsidR="009C6C06" w:rsidRPr="005E061B" w:rsidRDefault="009C6C06" w:rsidP="00F814A5">
            <w:pPr>
              <w:pStyle w:val="BodyCopy"/>
              <w:spacing w:before="120" w:after="120"/>
              <w:jc w:val="both"/>
              <w:rPr>
                <w:noProof w:val="0"/>
              </w:rPr>
            </w:pPr>
            <w:r w:rsidRPr="005E061B">
              <w:rPr>
                <w:noProof w:val="0"/>
              </w:rPr>
              <w:t>Barman/maid</w:t>
            </w:r>
          </w:p>
        </w:tc>
        <w:tc>
          <w:tcPr>
            <w:tcW w:w="3452" w:type="dxa"/>
            <w:shd w:val="clear" w:color="auto" w:fill="F2F2F2" w:themeFill="background1" w:themeFillShade="F2"/>
          </w:tcPr>
          <w:p w:rsidR="009C6C06" w:rsidRPr="005E061B" w:rsidRDefault="009C6C06" w:rsidP="00F814A5">
            <w:pPr>
              <w:pStyle w:val="BodyCopy"/>
              <w:spacing w:before="120" w:after="120"/>
              <w:rPr>
                <w:i/>
                <w:noProof w:val="0"/>
              </w:rPr>
            </w:pPr>
            <w:r w:rsidRPr="005E061B">
              <w:rPr>
                <w:i/>
                <w:noProof w:val="0"/>
              </w:rPr>
              <w:t>Bar attendant</w:t>
            </w:r>
          </w:p>
        </w:tc>
      </w:tr>
      <w:tr w:rsidR="009C6C06" w:rsidRPr="005E061B" w:rsidTr="00F814A5">
        <w:tc>
          <w:tcPr>
            <w:tcW w:w="3969" w:type="dxa"/>
            <w:shd w:val="clear" w:color="auto" w:fill="F2F2F2" w:themeFill="background1" w:themeFillShade="F2"/>
          </w:tcPr>
          <w:p w:rsidR="009C6C06" w:rsidRPr="005E061B" w:rsidRDefault="009C6C06" w:rsidP="00F814A5">
            <w:pPr>
              <w:pStyle w:val="BodyCopy"/>
              <w:spacing w:before="120" w:after="120"/>
              <w:jc w:val="both"/>
              <w:rPr>
                <w:noProof w:val="0"/>
              </w:rPr>
            </w:pPr>
            <w:r w:rsidRPr="005E061B">
              <w:rPr>
                <w:noProof w:val="0"/>
              </w:rPr>
              <w:t>Host/hostess</w:t>
            </w:r>
          </w:p>
        </w:tc>
        <w:tc>
          <w:tcPr>
            <w:tcW w:w="3452" w:type="dxa"/>
            <w:shd w:val="clear" w:color="auto" w:fill="F2F2F2" w:themeFill="background1" w:themeFillShade="F2"/>
          </w:tcPr>
          <w:p w:rsidR="009C6C06" w:rsidRPr="005E061B" w:rsidRDefault="009C6C06" w:rsidP="00F814A5">
            <w:pPr>
              <w:pStyle w:val="BodyCopy"/>
              <w:spacing w:before="120" w:after="120"/>
              <w:rPr>
                <w:i/>
                <w:noProof w:val="0"/>
              </w:rPr>
            </w:pPr>
            <w:r w:rsidRPr="005E061B">
              <w:rPr>
                <w:i/>
                <w:noProof w:val="0"/>
              </w:rPr>
              <w:t>Host</w:t>
            </w:r>
          </w:p>
        </w:tc>
      </w:tr>
      <w:tr w:rsidR="009C6C06" w:rsidRPr="005E061B" w:rsidTr="00F814A5">
        <w:tc>
          <w:tcPr>
            <w:tcW w:w="3969" w:type="dxa"/>
            <w:shd w:val="clear" w:color="auto" w:fill="F2F2F2" w:themeFill="background1" w:themeFillShade="F2"/>
          </w:tcPr>
          <w:p w:rsidR="009C6C06" w:rsidRPr="005E061B" w:rsidRDefault="009C6C06" w:rsidP="00F814A5">
            <w:pPr>
              <w:pStyle w:val="BodyCopy"/>
              <w:spacing w:before="120" w:after="120"/>
              <w:jc w:val="both"/>
              <w:rPr>
                <w:noProof w:val="0"/>
              </w:rPr>
            </w:pPr>
            <w:r w:rsidRPr="005E061B">
              <w:rPr>
                <w:noProof w:val="0"/>
              </w:rPr>
              <w:t>Waiter/waitress</w:t>
            </w:r>
          </w:p>
        </w:tc>
        <w:tc>
          <w:tcPr>
            <w:tcW w:w="3452" w:type="dxa"/>
            <w:shd w:val="clear" w:color="auto" w:fill="F2F2F2" w:themeFill="background1" w:themeFillShade="F2"/>
          </w:tcPr>
          <w:p w:rsidR="009C6C06" w:rsidRPr="005E061B" w:rsidRDefault="009C6C06" w:rsidP="00F814A5">
            <w:pPr>
              <w:pStyle w:val="BodyCopy"/>
              <w:spacing w:before="120" w:after="120"/>
              <w:rPr>
                <w:i/>
                <w:noProof w:val="0"/>
              </w:rPr>
            </w:pPr>
            <w:r w:rsidRPr="005E061B">
              <w:rPr>
                <w:i/>
                <w:noProof w:val="0"/>
              </w:rPr>
              <w:t>Waiter or waiting staff</w:t>
            </w:r>
          </w:p>
        </w:tc>
      </w:tr>
    </w:tbl>
    <w:p w:rsidR="009C6C06" w:rsidRPr="005E061B" w:rsidRDefault="009C6C06" w:rsidP="009C6C06">
      <w:pPr>
        <w:pStyle w:val="BodyCopy"/>
        <w:rPr>
          <w:noProof w:val="0"/>
        </w:rPr>
        <w:sectPr w:rsidR="009C6C06" w:rsidRPr="005E061B" w:rsidSect="001A29DB">
          <w:headerReference w:type="even" r:id="rId109"/>
          <w:headerReference w:type="default" r:id="rId110"/>
          <w:pgSz w:w="11906" w:h="16838" w:code="9"/>
          <w:pgMar w:top="1440" w:right="1440" w:bottom="1440" w:left="1701" w:header="709" w:footer="335" w:gutter="0"/>
          <w:cols w:space="708"/>
          <w:docGrid w:linePitch="360"/>
        </w:sectPr>
      </w:pPr>
    </w:p>
    <w:p w:rsidR="009C6C06" w:rsidRPr="005E061B" w:rsidRDefault="009C6C06" w:rsidP="009C6C06">
      <w:pPr>
        <w:pStyle w:val="Heading1"/>
      </w:pPr>
      <w:bookmarkStart w:id="50" w:name="_Toc337029862"/>
      <w:bookmarkStart w:id="51" w:name="_Toc370805499"/>
      <w:bookmarkStart w:id="52" w:name="_Toc417908505"/>
      <w:r w:rsidRPr="005E061B">
        <w:t>Recommended reading</w:t>
      </w:r>
      <w:bookmarkEnd w:id="50"/>
      <w:bookmarkEnd w:id="51"/>
      <w:bookmarkEnd w:id="52"/>
    </w:p>
    <w:p w:rsidR="000731D8" w:rsidRPr="005E061B" w:rsidRDefault="000731D8" w:rsidP="00F9133B">
      <w:pPr>
        <w:pStyle w:val="BodyCopy"/>
        <w:rPr>
          <w:noProof w:val="0"/>
        </w:rPr>
      </w:pPr>
      <w:r w:rsidRPr="005E061B">
        <w:rPr>
          <w:noProof w:val="0"/>
        </w:rPr>
        <w:t xml:space="preserve">Bowie. D., </w:t>
      </w:r>
      <w:proofErr w:type="spellStart"/>
      <w:r w:rsidRPr="005E061B">
        <w:rPr>
          <w:noProof w:val="0"/>
        </w:rPr>
        <w:t>Buttle</w:t>
      </w:r>
      <w:proofErr w:type="spellEnd"/>
      <w:r w:rsidRPr="005E061B">
        <w:rPr>
          <w:noProof w:val="0"/>
        </w:rPr>
        <w:t>. F., (2013)</w:t>
      </w:r>
      <w:r w:rsidR="00F9133B" w:rsidRPr="005E061B">
        <w:rPr>
          <w:noProof w:val="0"/>
        </w:rPr>
        <w:t>;</w:t>
      </w:r>
      <w:r w:rsidRPr="005E061B">
        <w:rPr>
          <w:noProof w:val="0"/>
        </w:rPr>
        <w:t xml:space="preserve"> </w:t>
      </w:r>
      <w:r w:rsidRPr="005E061B">
        <w:rPr>
          <w:i/>
          <w:noProof w:val="0"/>
        </w:rPr>
        <w:t xml:space="preserve">Hospitality Marketing: </w:t>
      </w:r>
      <w:proofErr w:type="spellStart"/>
      <w:r w:rsidRPr="005E061B">
        <w:rPr>
          <w:i/>
          <w:noProof w:val="0"/>
        </w:rPr>
        <w:t>Pronciples</w:t>
      </w:r>
      <w:proofErr w:type="spellEnd"/>
      <w:r w:rsidRPr="005E061B">
        <w:rPr>
          <w:i/>
          <w:noProof w:val="0"/>
        </w:rPr>
        <w:t xml:space="preserve"> and Practice</w:t>
      </w:r>
      <w:r w:rsidR="00F9133B" w:rsidRPr="005E061B">
        <w:rPr>
          <w:noProof w:val="0"/>
        </w:rPr>
        <w:t>;</w:t>
      </w:r>
      <w:r w:rsidRPr="005E061B">
        <w:rPr>
          <w:noProof w:val="0"/>
        </w:rPr>
        <w:t xml:space="preserve"> (Second Edition), </w:t>
      </w:r>
      <w:proofErr w:type="spellStart"/>
      <w:r w:rsidRPr="005E061B">
        <w:rPr>
          <w:noProof w:val="0"/>
        </w:rPr>
        <w:t>Routledge</w:t>
      </w:r>
      <w:proofErr w:type="spellEnd"/>
    </w:p>
    <w:p w:rsidR="000731D8" w:rsidRPr="005E061B" w:rsidRDefault="000731D8" w:rsidP="00F9133B">
      <w:pPr>
        <w:pStyle w:val="BodyCopy"/>
        <w:rPr>
          <w:noProof w:val="0"/>
        </w:rPr>
      </w:pPr>
      <w:proofErr w:type="spellStart"/>
      <w:proofErr w:type="gramStart"/>
      <w:r w:rsidRPr="005E061B">
        <w:rPr>
          <w:noProof w:val="0"/>
        </w:rPr>
        <w:t>Komppula</w:t>
      </w:r>
      <w:proofErr w:type="spellEnd"/>
      <w:r w:rsidR="00F9133B" w:rsidRPr="005E061B">
        <w:rPr>
          <w:noProof w:val="0"/>
        </w:rPr>
        <w:t>.</w:t>
      </w:r>
      <w:proofErr w:type="gramEnd"/>
      <w:r w:rsidR="00F9133B" w:rsidRPr="005E061B">
        <w:rPr>
          <w:noProof w:val="0"/>
        </w:rPr>
        <w:t xml:space="preserve"> R.;</w:t>
      </w:r>
      <w:r w:rsidRPr="005E061B">
        <w:rPr>
          <w:noProof w:val="0"/>
        </w:rPr>
        <w:t xml:space="preserve"> </w:t>
      </w:r>
      <w:r w:rsidRPr="005E061B">
        <w:rPr>
          <w:i/>
          <w:noProof w:val="0"/>
        </w:rPr>
        <w:t>10th Nordic Tourism Research Symposium</w:t>
      </w:r>
      <w:r w:rsidR="00F9133B" w:rsidRPr="005E061B">
        <w:rPr>
          <w:noProof w:val="0"/>
        </w:rPr>
        <w:t>;</w:t>
      </w:r>
      <w:r w:rsidRPr="005E061B">
        <w:rPr>
          <w:noProof w:val="0"/>
        </w:rPr>
        <w:t xml:space="preserve"> October 18-20 2001, Vasa, Finland</w:t>
      </w:r>
    </w:p>
    <w:p w:rsidR="0017473A" w:rsidRPr="005E061B" w:rsidRDefault="0017473A" w:rsidP="00F9133B">
      <w:pPr>
        <w:pStyle w:val="BodyCopy"/>
        <w:rPr>
          <w:noProof w:val="0"/>
        </w:rPr>
      </w:pPr>
      <w:proofErr w:type="spellStart"/>
      <w:proofErr w:type="gramStart"/>
      <w:r w:rsidRPr="005E061B">
        <w:rPr>
          <w:noProof w:val="0"/>
        </w:rPr>
        <w:t>Kotler.P</w:t>
      </w:r>
      <w:proofErr w:type="spellEnd"/>
      <w:r w:rsidRPr="005E061B">
        <w:rPr>
          <w:noProof w:val="0"/>
        </w:rPr>
        <w:t>.,</w:t>
      </w:r>
      <w:proofErr w:type="gramEnd"/>
      <w:r w:rsidRPr="005E061B">
        <w:rPr>
          <w:noProof w:val="0"/>
        </w:rPr>
        <w:t xml:space="preserve"> Bowen. J.T., </w:t>
      </w:r>
      <w:proofErr w:type="spellStart"/>
      <w:r w:rsidRPr="005E061B">
        <w:rPr>
          <w:noProof w:val="0"/>
        </w:rPr>
        <w:t>Makens</w:t>
      </w:r>
      <w:proofErr w:type="spellEnd"/>
      <w:r w:rsidRPr="005E061B">
        <w:rPr>
          <w:noProof w:val="0"/>
        </w:rPr>
        <w:t>. J., (2013)</w:t>
      </w:r>
      <w:r w:rsidR="00F9133B" w:rsidRPr="005E061B">
        <w:rPr>
          <w:noProof w:val="0"/>
        </w:rPr>
        <w:t>;</w:t>
      </w:r>
      <w:r w:rsidRPr="005E061B">
        <w:rPr>
          <w:noProof w:val="0"/>
        </w:rPr>
        <w:t xml:space="preserve"> </w:t>
      </w:r>
      <w:r w:rsidRPr="005E061B">
        <w:rPr>
          <w:i/>
          <w:noProof w:val="0"/>
        </w:rPr>
        <w:t>Marketing for Hospitality and Tourism (6th Edition)</w:t>
      </w:r>
      <w:r w:rsidR="00F9133B" w:rsidRPr="005E061B">
        <w:rPr>
          <w:noProof w:val="0"/>
        </w:rPr>
        <w:t>;</w:t>
      </w:r>
      <w:r w:rsidRPr="005E061B">
        <w:rPr>
          <w:noProof w:val="0"/>
        </w:rPr>
        <w:t xml:space="preserve"> Pearson</w:t>
      </w:r>
    </w:p>
    <w:p w:rsidR="000731D8" w:rsidRPr="005E061B" w:rsidRDefault="000731D8" w:rsidP="00F9133B">
      <w:pPr>
        <w:pStyle w:val="BodyCopy"/>
        <w:rPr>
          <w:noProof w:val="0"/>
        </w:rPr>
      </w:pPr>
      <w:proofErr w:type="gramStart"/>
      <w:r w:rsidRPr="005E061B">
        <w:rPr>
          <w:noProof w:val="0"/>
        </w:rPr>
        <w:t>Middleton</w:t>
      </w:r>
      <w:r w:rsidR="00316016" w:rsidRPr="005E061B">
        <w:rPr>
          <w:noProof w:val="0"/>
        </w:rPr>
        <w:t>;</w:t>
      </w:r>
      <w:r w:rsidRPr="005E061B">
        <w:rPr>
          <w:noProof w:val="0"/>
        </w:rPr>
        <w:t xml:space="preserve"> </w:t>
      </w:r>
      <w:r w:rsidRPr="005E061B">
        <w:rPr>
          <w:i/>
          <w:noProof w:val="0"/>
        </w:rPr>
        <w:t>V.T.C. 1989.</w:t>
      </w:r>
      <w:proofErr w:type="gramEnd"/>
      <w:r w:rsidRPr="005E061B">
        <w:rPr>
          <w:i/>
          <w:noProof w:val="0"/>
        </w:rPr>
        <w:t xml:space="preserve"> </w:t>
      </w:r>
      <w:proofErr w:type="gramStart"/>
      <w:r w:rsidRPr="005E061B">
        <w:rPr>
          <w:i/>
          <w:noProof w:val="0"/>
        </w:rPr>
        <w:t>Tourist Product.</w:t>
      </w:r>
      <w:proofErr w:type="gramEnd"/>
      <w:r w:rsidRPr="005E061B">
        <w:rPr>
          <w:i/>
          <w:noProof w:val="0"/>
        </w:rPr>
        <w:t xml:space="preserve"> In: Witt, S.F. &amp; </w:t>
      </w:r>
      <w:proofErr w:type="spellStart"/>
      <w:r w:rsidRPr="005E061B">
        <w:rPr>
          <w:i/>
          <w:noProof w:val="0"/>
        </w:rPr>
        <w:t>Moutinho</w:t>
      </w:r>
      <w:proofErr w:type="spellEnd"/>
      <w:r w:rsidRPr="005E061B">
        <w:rPr>
          <w:i/>
          <w:noProof w:val="0"/>
        </w:rPr>
        <w:t>, L. (</w:t>
      </w:r>
      <w:proofErr w:type="gramStart"/>
      <w:r w:rsidRPr="005E061B">
        <w:rPr>
          <w:i/>
          <w:noProof w:val="0"/>
        </w:rPr>
        <w:t>eds</w:t>
      </w:r>
      <w:proofErr w:type="gramEnd"/>
      <w:r w:rsidRPr="005E061B">
        <w:rPr>
          <w:i/>
          <w:noProof w:val="0"/>
        </w:rPr>
        <w:t xml:space="preserve">.). </w:t>
      </w:r>
      <w:r w:rsidR="0017473A" w:rsidRPr="005E061B">
        <w:rPr>
          <w:i/>
          <w:noProof w:val="0"/>
        </w:rPr>
        <w:t xml:space="preserve">Tourism </w:t>
      </w:r>
      <w:r w:rsidRPr="005E061B">
        <w:rPr>
          <w:i/>
          <w:noProof w:val="0"/>
        </w:rPr>
        <w:t>Marketing</w:t>
      </w:r>
      <w:r w:rsidR="0017473A" w:rsidRPr="005E061B">
        <w:rPr>
          <w:i/>
          <w:noProof w:val="0"/>
        </w:rPr>
        <w:t xml:space="preserve"> </w:t>
      </w:r>
      <w:r w:rsidRPr="005E061B">
        <w:rPr>
          <w:i/>
          <w:noProof w:val="0"/>
        </w:rPr>
        <w:t>and Management Handbook</w:t>
      </w:r>
      <w:r w:rsidR="00316016" w:rsidRPr="005E061B">
        <w:rPr>
          <w:noProof w:val="0"/>
        </w:rPr>
        <w:t>;</w:t>
      </w:r>
      <w:r w:rsidRPr="005E061B">
        <w:rPr>
          <w:noProof w:val="0"/>
        </w:rPr>
        <w:t xml:space="preserve"> </w:t>
      </w:r>
      <w:proofErr w:type="spellStart"/>
      <w:r w:rsidR="00316016" w:rsidRPr="005E061B">
        <w:rPr>
          <w:noProof w:val="0"/>
        </w:rPr>
        <w:t>Hempel</w:t>
      </w:r>
      <w:proofErr w:type="spellEnd"/>
      <w:r w:rsidR="00316016" w:rsidRPr="005E061B">
        <w:rPr>
          <w:noProof w:val="0"/>
        </w:rPr>
        <w:t xml:space="preserve"> </w:t>
      </w:r>
      <w:proofErr w:type="spellStart"/>
      <w:r w:rsidR="00316016" w:rsidRPr="005E061B">
        <w:rPr>
          <w:noProof w:val="0"/>
        </w:rPr>
        <w:t>Hempstead</w:t>
      </w:r>
      <w:proofErr w:type="gramStart"/>
      <w:r w:rsidR="00316016" w:rsidRPr="005E061B">
        <w:rPr>
          <w:noProof w:val="0"/>
        </w:rPr>
        <w:t>:Prentice</w:t>
      </w:r>
      <w:proofErr w:type="gramEnd"/>
      <w:r w:rsidR="00316016" w:rsidRPr="005E061B">
        <w:rPr>
          <w:noProof w:val="0"/>
        </w:rPr>
        <w:t>-Hall</w:t>
      </w:r>
      <w:proofErr w:type="spellEnd"/>
    </w:p>
    <w:p w:rsidR="000731D8" w:rsidRPr="005E061B" w:rsidRDefault="000731D8" w:rsidP="00F9133B">
      <w:pPr>
        <w:pStyle w:val="BodyCopy"/>
        <w:rPr>
          <w:noProof w:val="0"/>
        </w:rPr>
      </w:pPr>
      <w:proofErr w:type="gramStart"/>
      <w:r w:rsidRPr="005E061B">
        <w:rPr>
          <w:noProof w:val="0"/>
        </w:rPr>
        <w:t>Middleton</w:t>
      </w:r>
      <w:r w:rsidR="00316016" w:rsidRPr="005E061B">
        <w:rPr>
          <w:noProof w:val="0"/>
        </w:rPr>
        <w:t>;</w:t>
      </w:r>
      <w:r w:rsidRPr="005E061B">
        <w:rPr>
          <w:noProof w:val="0"/>
        </w:rPr>
        <w:t xml:space="preserve"> </w:t>
      </w:r>
      <w:r w:rsidRPr="005E061B">
        <w:rPr>
          <w:i/>
          <w:noProof w:val="0"/>
        </w:rPr>
        <w:t>V.T.C. &amp; Clarke, J. 2001.</w:t>
      </w:r>
      <w:proofErr w:type="gramEnd"/>
      <w:r w:rsidRPr="005E061B">
        <w:rPr>
          <w:i/>
          <w:noProof w:val="0"/>
        </w:rPr>
        <w:t xml:space="preserve"> Marketing in Travel and Tourism</w:t>
      </w:r>
      <w:r w:rsidR="00316016" w:rsidRPr="005E061B">
        <w:rPr>
          <w:noProof w:val="0"/>
        </w:rPr>
        <w:t>;</w:t>
      </w:r>
      <w:r w:rsidRPr="005E061B">
        <w:rPr>
          <w:noProof w:val="0"/>
        </w:rPr>
        <w:t xml:space="preserve"> 3rd Edition. Oxford:</w:t>
      </w:r>
      <w:r w:rsidR="0017473A" w:rsidRPr="005E061B">
        <w:rPr>
          <w:noProof w:val="0"/>
        </w:rPr>
        <w:t xml:space="preserve"> </w:t>
      </w:r>
      <w:r w:rsidR="00316016" w:rsidRPr="005E061B">
        <w:rPr>
          <w:noProof w:val="0"/>
        </w:rPr>
        <w:t>Butterworth-Heinemann</w:t>
      </w:r>
    </w:p>
    <w:p w:rsidR="000731D8" w:rsidRPr="005E061B" w:rsidRDefault="000731D8" w:rsidP="00F9133B">
      <w:pPr>
        <w:pStyle w:val="BodyCopy"/>
        <w:rPr>
          <w:noProof w:val="0"/>
        </w:rPr>
      </w:pPr>
      <w:proofErr w:type="gramStart"/>
      <w:r w:rsidRPr="005E061B">
        <w:rPr>
          <w:noProof w:val="0"/>
        </w:rPr>
        <w:t>Morgan</w:t>
      </w:r>
      <w:r w:rsidR="00316016" w:rsidRPr="005E061B">
        <w:rPr>
          <w:noProof w:val="0"/>
        </w:rPr>
        <w:t>;</w:t>
      </w:r>
      <w:r w:rsidRPr="005E061B">
        <w:rPr>
          <w:noProof w:val="0"/>
        </w:rPr>
        <w:t xml:space="preserve"> </w:t>
      </w:r>
      <w:r w:rsidRPr="005E061B">
        <w:rPr>
          <w:i/>
          <w:noProof w:val="0"/>
        </w:rPr>
        <w:t>M. 1996.</w:t>
      </w:r>
      <w:proofErr w:type="gramEnd"/>
      <w:r w:rsidRPr="005E061B">
        <w:rPr>
          <w:i/>
          <w:noProof w:val="0"/>
        </w:rPr>
        <w:t xml:space="preserve"> Marketing for Leisure and </w:t>
      </w:r>
      <w:r w:rsidR="00316016" w:rsidRPr="005E061B">
        <w:rPr>
          <w:i/>
          <w:noProof w:val="0"/>
        </w:rPr>
        <w:t xml:space="preserve">Tourism; </w:t>
      </w:r>
      <w:r w:rsidR="0017473A" w:rsidRPr="005E061B">
        <w:rPr>
          <w:noProof w:val="0"/>
        </w:rPr>
        <w:t xml:space="preserve">Hemel Hempstead: Prentice Hall </w:t>
      </w:r>
      <w:r w:rsidR="00316016" w:rsidRPr="005E061B">
        <w:rPr>
          <w:noProof w:val="0"/>
        </w:rPr>
        <w:t>Europe</w:t>
      </w:r>
    </w:p>
    <w:p w:rsidR="000731D8" w:rsidRPr="005E061B" w:rsidRDefault="000731D8" w:rsidP="00F9133B">
      <w:pPr>
        <w:pStyle w:val="BodyCopy"/>
        <w:rPr>
          <w:noProof w:val="0"/>
        </w:rPr>
      </w:pPr>
      <w:proofErr w:type="gramStart"/>
      <w:r w:rsidRPr="005E061B">
        <w:rPr>
          <w:noProof w:val="0"/>
        </w:rPr>
        <w:t>Murphy, P., Pritchard, M.P. &amp; Smith, B. 2000</w:t>
      </w:r>
      <w:r w:rsidR="00316016" w:rsidRPr="005E061B">
        <w:rPr>
          <w:noProof w:val="0"/>
        </w:rPr>
        <w:t>;</w:t>
      </w:r>
      <w:r w:rsidRPr="005E061B">
        <w:rPr>
          <w:noProof w:val="0"/>
        </w:rPr>
        <w:t xml:space="preserve"> </w:t>
      </w:r>
      <w:r w:rsidRPr="005E061B">
        <w:rPr>
          <w:i/>
          <w:noProof w:val="0"/>
        </w:rPr>
        <w:t>The Destination product and its impact on traveller</w:t>
      </w:r>
      <w:r w:rsidR="0017473A" w:rsidRPr="005E061B">
        <w:rPr>
          <w:i/>
          <w:noProof w:val="0"/>
        </w:rPr>
        <w:t xml:space="preserve"> </w:t>
      </w:r>
      <w:r w:rsidRPr="005E061B">
        <w:rPr>
          <w:i/>
          <w:noProof w:val="0"/>
        </w:rPr>
        <w:t>perceptions</w:t>
      </w:r>
      <w:r w:rsidR="00316016" w:rsidRPr="005E061B">
        <w:rPr>
          <w:i/>
          <w:noProof w:val="0"/>
        </w:rPr>
        <w:t>;</w:t>
      </w:r>
      <w:r w:rsidRPr="005E061B">
        <w:rPr>
          <w:noProof w:val="0"/>
        </w:rPr>
        <w:t xml:space="preserve"> Tourism </w:t>
      </w:r>
      <w:r w:rsidR="00316016" w:rsidRPr="005E061B">
        <w:rPr>
          <w:noProof w:val="0"/>
        </w:rPr>
        <w:t>Management 21 (2000).</w:t>
      </w:r>
      <w:proofErr w:type="gramEnd"/>
      <w:r w:rsidR="00316016" w:rsidRPr="005E061B">
        <w:rPr>
          <w:noProof w:val="0"/>
        </w:rPr>
        <w:t xml:space="preserve"> pp. 43</w:t>
      </w:r>
      <w:r w:rsidR="002375AD">
        <w:rPr>
          <w:noProof w:val="0"/>
        </w:rPr>
        <w:t xml:space="preserve"> – </w:t>
      </w:r>
      <w:r w:rsidR="00316016" w:rsidRPr="005E061B">
        <w:rPr>
          <w:noProof w:val="0"/>
        </w:rPr>
        <w:t>52</w:t>
      </w:r>
    </w:p>
    <w:p w:rsidR="000731D8" w:rsidRPr="005E061B" w:rsidRDefault="000731D8" w:rsidP="00F9133B">
      <w:pPr>
        <w:pStyle w:val="BodyCopy"/>
        <w:rPr>
          <w:noProof w:val="0"/>
        </w:rPr>
      </w:pPr>
      <w:proofErr w:type="gramStart"/>
      <w:r w:rsidRPr="005E061B">
        <w:rPr>
          <w:noProof w:val="0"/>
        </w:rPr>
        <w:t>Pearce, D. 1989</w:t>
      </w:r>
      <w:r w:rsidR="00316016" w:rsidRPr="005E061B">
        <w:rPr>
          <w:noProof w:val="0"/>
        </w:rPr>
        <w:t>;</w:t>
      </w:r>
      <w:r w:rsidRPr="005E061B">
        <w:rPr>
          <w:noProof w:val="0"/>
        </w:rPr>
        <w:t xml:space="preserve"> </w:t>
      </w:r>
      <w:r w:rsidRPr="005E061B">
        <w:rPr>
          <w:i/>
          <w:noProof w:val="0"/>
        </w:rPr>
        <w:t>Tourist Development</w:t>
      </w:r>
      <w:r w:rsidR="00316016" w:rsidRPr="005E061B">
        <w:rPr>
          <w:i/>
          <w:noProof w:val="0"/>
        </w:rPr>
        <w:t xml:space="preserve">; </w:t>
      </w:r>
      <w:r w:rsidRPr="005E061B">
        <w:rPr>
          <w:noProof w:val="0"/>
        </w:rPr>
        <w:t>Second Edition.</w:t>
      </w:r>
      <w:proofErr w:type="gramEnd"/>
      <w:r w:rsidRPr="005E061B">
        <w:rPr>
          <w:noProof w:val="0"/>
        </w:rPr>
        <w:t xml:space="preserve"> London: Longman Scientific and</w:t>
      </w:r>
      <w:r w:rsidR="0017473A" w:rsidRPr="005E061B">
        <w:rPr>
          <w:noProof w:val="0"/>
        </w:rPr>
        <w:t xml:space="preserve"> </w:t>
      </w:r>
      <w:r w:rsidR="00316016" w:rsidRPr="005E061B">
        <w:rPr>
          <w:noProof w:val="0"/>
        </w:rPr>
        <w:t>Technical</w:t>
      </w:r>
    </w:p>
    <w:p w:rsidR="00FE6168" w:rsidRPr="005E061B" w:rsidRDefault="00FE6168" w:rsidP="00FE6168">
      <w:pPr>
        <w:pStyle w:val="BodyCopy"/>
        <w:rPr>
          <w:noProof w:val="0"/>
        </w:rPr>
      </w:pPr>
      <w:r w:rsidRPr="005E061B">
        <w:rPr>
          <w:noProof w:val="0"/>
        </w:rPr>
        <w:t xml:space="preserve">Seaton, A.V. 1996. The marketing mix: the tourism product. In: Seaton, A.V. &amp; Bennet, M.M; </w:t>
      </w:r>
      <w:r w:rsidRPr="005E061B">
        <w:rPr>
          <w:i/>
          <w:noProof w:val="0"/>
        </w:rPr>
        <w:t>Marketing Tourism Products. Concepts, Issues, Cases</w:t>
      </w:r>
      <w:r w:rsidRPr="005E061B">
        <w:rPr>
          <w:noProof w:val="0"/>
        </w:rPr>
        <w:t xml:space="preserve">; Falmouth: International Thomson Business </w:t>
      </w:r>
      <w:r w:rsidR="002375AD">
        <w:rPr>
          <w:noProof w:val="0"/>
        </w:rPr>
        <w:t>Press</w:t>
      </w:r>
    </w:p>
    <w:p w:rsidR="000731D8" w:rsidRPr="005E061B" w:rsidRDefault="00FE6168" w:rsidP="00F9133B">
      <w:pPr>
        <w:pStyle w:val="BodyCopy"/>
        <w:rPr>
          <w:noProof w:val="0"/>
        </w:rPr>
      </w:pPr>
      <w:proofErr w:type="spellStart"/>
      <w:r w:rsidRPr="005E061B">
        <w:rPr>
          <w:noProof w:val="0"/>
        </w:rPr>
        <w:t>Shostack</w:t>
      </w:r>
      <w:proofErr w:type="spellEnd"/>
      <w:r w:rsidRPr="005E061B">
        <w:rPr>
          <w:noProof w:val="0"/>
        </w:rPr>
        <w:t>, G.L. 1984;</w:t>
      </w:r>
      <w:r w:rsidR="000731D8" w:rsidRPr="005E061B">
        <w:rPr>
          <w:noProof w:val="0"/>
        </w:rPr>
        <w:t xml:space="preserve"> </w:t>
      </w:r>
      <w:r w:rsidR="000731D8" w:rsidRPr="005E061B">
        <w:rPr>
          <w:i/>
          <w:noProof w:val="0"/>
        </w:rPr>
        <w:t>Service Design in the Operating Environment</w:t>
      </w:r>
      <w:r w:rsidRPr="005E061B">
        <w:rPr>
          <w:i/>
          <w:noProof w:val="0"/>
        </w:rPr>
        <w:t>;</w:t>
      </w:r>
      <w:r w:rsidR="000731D8" w:rsidRPr="005E061B">
        <w:rPr>
          <w:noProof w:val="0"/>
        </w:rPr>
        <w:t xml:space="preserve"> In: George, W.R. &amp; Marshall,</w:t>
      </w:r>
      <w:r w:rsidR="0017473A" w:rsidRPr="005E061B">
        <w:rPr>
          <w:noProof w:val="0"/>
        </w:rPr>
        <w:t xml:space="preserve"> </w:t>
      </w:r>
      <w:r w:rsidR="000731D8" w:rsidRPr="005E061B">
        <w:rPr>
          <w:noProof w:val="0"/>
        </w:rPr>
        <w:t>C. (eds.) Developing New Services. Chicago: American M</w:t>
      </w:r>
      <w:r w:rsidR="002375AD">
        <w:rPr>
          <w:noProof w:val="0"/>
        </w:rPr>
        <w:t>arketing Association. pp. 27 – 43</w:t>
      </w:r>
    </w:p>
    <w:p w:rsidR="000731D8" w:rsidRPr="005E061B" w:rsidRDefault="000731D8" w:rsidP="00F9133B">
      <w:pPr>
        <w:pStyle w:val="BodyCopy"/>
        <w:rPr>
          <w:noProof w:val="0"/>
        </w:rPr>
      </w:pPr>
      <w:r w:rsidRPr="005E061B">
        <w:rPr>
          <w:noProof w:val="0"/>
        </w:rPr>
        <w:t>Smith, S.L.J. 1994</w:t>
      </w:r>
      <w:r w:rsidR="00FE6168" w:rsidRPr="005E061B">
        <w:rPr>
          <w:noProof w:val="0"/>
        </w:rPr>
        <w:t>;</w:t>
      </w:r>
      <w:r w:rsidRPr="005E061B">
        <w:rPr>
          <w:noProof w:val="0"/>
        </w:rPr>
        <w:t xml:space="preserve"> </w:t>
      </w:r>
      <w:proofErr w:type="gramStart"/>
      <w:r w:rsidRPr="005E061B">
        <w:rPr>
          <w:i/>
          <w:noProof w:val="0"/>
        </w:rPr>
        <w:t>The</w:t>
      </w:r>
      <w:proofErr w:type="gramEnd"/>
      <w:r w:rsidRPr="005E061B">
        <w:rPr>
          <w:i/>
          <w:noProof w:val="0"/>
        </w:rPr>
        <w:t xml:space="preserve"> Tourism Product. </w:t>
      </w:r>
      <w:proofErr w:type="gramStart"/>
      <w:r w:rsidRPr="005E061B">
        <w:rPr>
          <w:i/>
          <w:noProof w:val="0"/>
        </w:rPr>
        <w:t>Annals of Tourism Research Vol. 21</w:t>
      </w:r>
      <w:r w:rsidR="00FE6168" w:rsidRPr="005E061B">
        <w:rPr>
          <w:noProof w:val="0"/>
        </w:rPr>
        <w:t>;</w:t>
      </w:r>
      <w:r w:rsidR="002375AD">
        <w:rPr>
          <w:noProof w:val="0"/>
        </w:rPr>
        <w:t xml:space="preserve"> 3.</w:t>
      </w:r>
      <w:proofErr w:type="gramEnd"/>
      <w:r w:rsidR="002375AD">
        <w:rPr>
          <w:noProof w:val="0"/>
        </w:rPr>
        <w:t xml:space="preserve"> pp. 582-595</w:t>
      </w:r>
    </w:p>
    <w:p w:rsidR="000731D8" w:rsidRPr="005E061B" w:rsidRDefault="000731D8" w:rsidP="00F9133B">
      <w:pPr>
        <w:pStyle w:val="BodyCopy"/>
        <w:rPr>
          <w:noProof w:val="0"/>
        </w:rPr>
      </w:pPr>
      <w:proofErr w:type="spellStart"/>
      <w:proofErr w:type="gramStart"/>
      <w:r w:rsidRPr="005E061B">
        <w:rPr>
          <w:noProof w:val="0"/>
        </w:rPr>
        <w:t>Zeitham</w:t>
      </w:r>
      <w:r w:rsidR="00FE6168" w:rsidRPr="005E061B">
        <w:rPr>
          <w:noProof w:val="0"/>
        </w:rPr>
        <w:t>l</w:t>
      </w:r>
      <w:proofErr w:type="spellEnd"/>
      <w:r w:rsidR="00FE6168" w:rsidRPr="005E061B">
        <w:rPr>
          <w:noProof w:val="0"/>
        </w:rPr>
        <w:t xml:space="preserve">, V.A. &amp; </w:t>
      </w:r>
      <w:proofErr w:type="spellStart"/>
      <w:r w:rsidR="00FE6168" w:rsidRPr="005E061B">
        <w:rPr>
          <w:noProof w:val="0"/>
        </w:rPr>
        <w:t>Bitner</w:t>
      </w:r>
      <w:proofErr w:type="spellEnd"/>
      <w:r w:rsidR="00FE6168" w:rsidRPr="005E061B">
        <w:rPr>
          <w:noProof w:val="0"/>
        </w:rPr>
        <w:t>, M.J. 1996;</w:t>
      </w:r>
      <w:r w:rsidRPr="005E061B">
        <w:rPr>
          <w:noProof w:val="0"/>
        </w:rPr>
        <w:t xml:space="preserve"> </w:t>
      </w:r>
      <w:r w:rsidRPr="005E061B">
        <w:rPr>
          <w:i/>
          <w:noProof w:val="0"/>
        </w:rPr>
        <w:t>Services Marketing.</w:t>
      </w:r>
      <w:proofErr w:type="gramEnd"/>
      <w:r w:rsidRPr="005E061B">
        <w:rPr>
          <w:i/>
          <w:noProof w:val="0"/>
        </w:rPr>
        <w:t xml:space="preserve"> In</w:t>
      </w:r>
      <w:r w:rsidR="0017473A" w:rsidRPr="005E061B">
        <w:rPr>
          <w:i/>
          <w:noProof w:val="0"/>
        </w:rPr>
        <w:t xml:space="preserve">tegrating Customer Focus </w:t>
      </w:r>
      <w:proofErr w:type="gramStart"/>
      <w:r w:rsidR="0017473A" w:rsidRPr="005E061B">
        <w:rPr>
          <w:i/>
          <w:noProof w:val="0"/>
        </w:rPr>
        <w:t>Across</w:t>
      </w:r>
      <w:proofErr w:type="gramEnd"/>
      <w:r w:rsidR="0017473A" w:rsidRPr="005E061B">
        <w:rPr>
          <w:i/>
          <w:noProof w:val="0"/>
        </w:rPr>
        <w:t xml:space="preserve"> </w:t>
      </w:r>
      <w:r w:rsidRPr="005E061B">
        <w:rPr>
          <w:i/>
          <w:noProof w:val="0"/>
        </w:rPr>
        <w:t>the</w:t>
      </w:r>
      <w:r w:rsidR="0017473A" w:rsidRPr="005E061B">
        <w:rPr>
          <w:i/>
          <w:noProof w:val="0"/>
        </w:rPr>
        <w:t xml:space="preserve"> </w:t>
      </w:r>
      <w:r w:rsidRPr="005E061B">
        <w:rPr>
          <w:i/>
          <w:noProof w:val="0"/>
        </w:rPr>
        <w:t>Firm. 2ndEdition</w:t>
      </w:r>
      <w:r w:rsidR="00FE6168" w:rsidRPr="005E061B">
        <w:rPr>
          <w:noProof w:val="0"/>
        </w:rPr>
        <w:t>;</w:t>
      </w:r>
      <w:r w:rsidRPr="005E061B">
        <w:rPr>
          <w:noProof w:val="0"/>
        </w:rPr>
        <w:t xml:space="preserve"> </w:t>
      </w:r>
      <w:proofErr w:type="spellStart"/>
      <w:r w:rsidR="002375AD">
        <w:rPr>
          <w:noProof w:val="0"/>
        </w:rPr>
        <w:t>US</w:t>
      </w:r>
      <w:proofErr w:type="gramStart"/>
      <w:r w:rsidR="002375AD">
        <w:rPr>
          <w:noProof w:val="0"/>
        </w:rPr>
        <w:t>:McCraw</w:t>
      </w:r>
      <w:proofErr w:type="gramEnd"/>
      <w:r w:rsidR="002375AD">
        <w:rPr>
          <w:noProof w:val="0"/>
        </w:rPr>
        <w:t>-Hill</w:t>
      </w:r>
      <w:proofErr w:type="spellEnd"/>
      <w:r w:rsidR="002375AD">
        <w:rPr>
          <w:noProof w:val="0"/>
        </w:rPr>
        <w:t xml:space="preserve"> Higher Education</w:t>
      </w:r>
    </w:p>
    <w:p w:rsidR="000731D8" w:rsidRPr="005E061B" w:rsidRDefault="000731D8" w:rsidP="00F9133B">
      <w:pPr>
        <w:pStyle w:val="BodyCopy"/>
        <w:rPr>
          <w:noProof w:val="0"/>
        </w:rPr>
      </w:pPr>
      <w:proofErr w:type="spellStart"/>
      <w:proofErr w:type="gramStart"/>
      <w:r w:rsidRPr="005E061B">
        <w:rPr>
          <w:noProof w:val="0"/>
        </w:rPr>
        <w:t>Zeithaml</w:t>
      </w:r>
      <w:proofErr w:type="spellEnd"/>
      <w:r w:rsidRPr="005E061B">
        <w:rPr>
          <w:noProof w:val="0"/>
        </w:rPr>
        <w:t xml:space="preserve">, V.A., </w:t>
      </w:r>
      <w:proofErr w:type="spellStart"/>
      <w:r w:rsidRPr="005E061B">
        <w:rPr>
          <w:noProof w:val="0"/>
        </w:rPr>
        <w:t>Parasuranam</w:t>
      </w:r>
      <w:proofErr w:type="spellEnd"/>
      <w:r w:rsidRPr="005E061B">
        <w:rPr>
          <w:noProof w:val="0"/>
        </w:rPr>
        <w:t>, A. &amp; Berry, L.L. 1990</w:t>
      </w:r>
      <w:r w:rsidR="00FE6168" w:rsidRPr="005E061B">
        <w:rPr>
          <w:noProof w:val="0"/>
        </w:rPr>
        <w:t>;</w:t>
      </w:r>
      <w:r w:rsidRPr="005E061B">
        <w:rPr>
          <w:noProof w:val="0"/>
        </w:rPr>
        <w:t xml:space="preserve"> </w:t>
      </w:r>
      <w:r w:rsidRPr="005E061B">
        <w:rPr>
          <w:i/>
          <w:noProof w:val="0"/>
        </w:rPr>
        <w:t>Delivering Quality Service.</w:t>
      </w:r>
      <w:proofErr w:type="gramEnd"/>
      <w:r w:rsidRPr="005E061B">
        <w:rPr>
          <w:i/>
          <w:noProof w:val="0"/>
        </w:rPr>
        <w:t xml:space="preserve"> Balancing</w:t>
      </w:r>
      <w:r w:rsidR="0017473A" w:rsidRPr="005E061B">
        <w:rPr>
          <w:i/>
          <w:noProof w:val="0"/>
        </w:rPr>
        <w:t xml:space="preserve"> </w:t>
      </w:r>
      <w:r w:rsidRPr="005E061B">
        <w:rPr>
          <w:i/>
          <w:noProof w:val="0"/>
        </w:rPr>
        <w:t>Customer Perceptions and Expectations</w:t>
      </w:r>
      <w:r w:rsidR="00FE6168" w:rsidRPr="005E061B">
        <w:rPr>
          <w:noProof w:val="0"/>
        </w:rPr>
        <w:t>;</w:t>
      </w:r>
      <w:r w:rsidR="002375AD">
        <w:rPr>
          <w:noProof w:val="0"/>
        </w:rPr>
        <w:t xml:space="preserve"> New York: The Free Press</w:t>
      </w:r>
    </w:p>
    <w:p w:rsidR="000A249F" w:rsidRPr="005E061B" w:rsidRDefault="000A249F" w:rsidP="000A249F">
      <w:pPr>
        <w:pStyle w:val="BodyCopy"/>
        <w:rPr>
          <w:noProof w:val="0"/>
        </w:rPr>
      </w:pPr>
      <w:r w:rsidRPr="005E061B">
        <w:rPr>
          <w:noProof w:val="0"/>
        </w:rPr>
        <w:br w:type="page"/>
      </w:r>
    </w:p>
    <w:p w:rsidR="009C6C06" w:rsidRPr="005E061B" w:rsidRDefault="009C6C06" w:rsidP="002D0810">
      <w:pPr>
        <w:pStyle w:val="BodyCopy"/>
        <w:rPr>
          <w:noProof w:val="0"/>
        </w:rPr>
      </w:pPr>
    </w:p>
    <w:p w:rsidR="009C6C06" w:rsidRPr="005E061B" w:rsidRDefault="009C6C06" w:rsidP="002D0810">
      <w:pPr>
        <w:pStyle w:val="BodyCopy"/>
        <w:rPr>
          <w:noProof w:val="0"/>
        </w:rPr>
      </w:pPr>
    </w:p>
    <w:p w:rsidR="00FE6168" w:rsidRPr="005E061B" w:rsidRDefault="00FE6168" w:rsidP="002D0810">
      <w:pPr>
        <w:pStyle w:val="BodyCopy"/>
        <w:rPr>
          <w:noProof w:val="0"/>
        </w:rPr>
      </w:pPr>
    </w:p>
    <w:p w:rsidR="00FE6168" w:rsidRPr="005E061B" w:rsidRDefault="00FE6168" w:rsidP="002D0810">
      <w:pPr>
        <w:pStyle w:val="BodyCopy"/>
        <w:rPr>
          <w:noProof w:val="0"/>
        </w:rPr>
      </w:pPr>
    </w:p>
    <w:p w:rsidR="00FE6168" w:rsidRPr="005E061B" w:rsidRDefault="00FE6168" w:rsidP="002D0810">
      <w:pPr>
        <w:pStyle w:val="BodyCopy"/>
        <w:rPr>
          <w:noProof w:val="0"/>
        </w:rPr>
      </w:pPr>
    </w:p>
    <w:p w:rsidR="00FE6168" w:rsidRPr="005E061B" w:rsidRDefault="00FE6168" w:rsidP="002D0810">
      <w:pPr>
        <w:pStyle w:val="BodyCopy"/>
        <w:rPr>
          <w:noProof w:val="0"/>
        </w:rPr>
        <w:sectPr w:rsidR="00FE6168" w:rsidRPr="005E061B" w:rsidSect="006F4D9B">
          <w:headerReference w:type="even" r:id="rId111"/>
          <w:headerReference w:type="default" r:id="rId112"/>
          <w:pgSz w:w="11906" w:h="16838"/>
          <w:pgMar w:top="1440" w:right="1440" w:bottom="1440" w:left="1440" w:header="708" w:footer="324" w:gutter="0"/>
          <w:cols w:space="708"/>
          <w:docGrid w:linePitch="360"/>
        </w:sectPr>
      </w:pPr>
    </w:p>
    <w:p w:rsidR="009C6C06" w:rsidRPr="005E061B" w:rsidRDefault="009C6C06" w:rsidP="009C6C06">
      <w:pPr>
        <w:pStyle w:val="Heading1"/>
      </w:pPr>
      <w:bookmarkStart w:id="53" w:name="_Toc294862969"/>
      <w:bookmarkStart w:id="54" w:name="_Toc337029863"/>
      <w:bookmarkStart w:id="55" w:name="_Toc370805500"/>
      <w:bookmarkStart w:id="56" w:name="_Toc417908506"/>
      <w:r w:rsidRPr="005E061B">
        <w:t>Trainee evaluation sheet</w:t>
      </w:r>
      <w:bookmarkEnd w:id="53"/>
      <w:bookmarkEnd w:id="54"/>
      <w:bookmarkEnd w:id="55"/>
      <w:bookmarkEnd w:id="56"/>
    </w:p>
    <w:p w:rsidR="009C6C06" w:rsidRPr="005E061B" w:rsidRDefault="00404A65" w:rsidP="009C6C06">
      <w:pPr>
        <w:pStyle w:val="Heading3"/>
      </w:pPr>
      <w:fldSimple w:instr=" REF  UnitName  \* MERGEFORMAT ">
        <w:sdt>
          <w:sdtPr>
            <w:alias w:val="Unit name "/>
            <w:tag w:val="Unit name "/>
            <w:id w:val="888226816"/>
            <w:placeholder>
              <w:docPart w:val="5C785300A2F3434EA2C096EA10F79B54"/>
            </w:placeholder>
          </w:sdtPr>
          <w:sdtEndPr>
            <w:rPr>
              <w:highlight w:val="yellow"/>
            </w:rPr>
          </w:sdtEndPr>
          <w:sdtContent>
            <w:r w:rsidR="008930A9" w:rsidRPr="005E061B">
              <w:t>Create, implement and evaluate strategic product initiatives</w:t>
            </w:r>
          </w:sdtContent>
        </w:sdt>
      </w:fldSimple>
    </w:p>
    <w:p w:rsidR="009C6C06" w:rsidRPr="005E061B" w:rsidRDefault="009C6C06" w:rsidP="009C6C06">
      <w:pPr>
        <w:pStyle w:val="BodyCopy"/>
        <w:rPr>
          <w:noProof w:val="0"/>
        </w:rPr>
      </w:pPr>
      <w:r w:rsidRPr="005E061B">
        <w:rPr>
          <w:noProof w:val="0"/>
        </w:rPr>
        <w:t xml:space="preserve">The following statements are about the competency you have just completed. </w:t>
      </w:r>
    </w:p>
    <w:tbl>
      <w:tblPr>
        <w:tblW w:w="8931" w:type="dxa"/>
        <w:tblInd w:w="57" w:type="dxa"/>
        <w:tblLayout w:type="fixed"/>
        <w:tblCellMar>
          <w:left w:w="0" w:type="dxa"/>
          <w:right w:w="0" w:type="dxa"/>
        </w:tblCellMar>
        <w:tblLook w:val="0000" w:firstRow="0" w:lastRow="0" w:firstColumn="0" w:lastColumn="0" w:noHBand="0" w:noVBand="0"/>
      </w:tblPr>
      <w:tblGrid>
        <w:gridCol w:w="4820"/>
        <w:gridCol w:w="1027"/>
        <w:gridCol w:w="1028"/>
        <w:gridCol w:w="1028"/>
        <w:gridCol w:w="1028"/>
      </w:tblGrid>
      <w:tr w:rsidR="009C6C06" w:rsidRPr="005E061B" w:rsidTr="008A650C">
        <w:trPr>
          <w:trHeight w:val="60"/>
        </w:trPr>
        <w:tc>
          <w:tcPr>
            <w:tcW w:w="4820"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9C6C06" w:rsidRPr="005E061B" w:rsidRDefault="009C6C06" w:rsidP="009C6C06">
            <w:pPr>
              <w:pStyle w:val="TableHeading"/>
              <w:rPr>
                <w:noProof w:val="0"/>
              </w:rPr>
            </w:pPr>
            <w:r w:rsidRPr="005E061B">
              <w:rPr>
                <w:rStyle w:val="BodyCopyBold0"/>
                <w:rFonts w:ascii="Helvetica" w:hAnsi="Helvetica" w:cs="Calibri"/>
                <w:b/>
                <w:bCs w:val="0"/>
                <w:noProof w:val="0"/>
              </w:rPr>
              <w:t>Please tick the appropriate box</w:t>
            </w:r>
          </w:p>
        </w:tc>
        <w:tc>
          <w:tcPr>
            <w:tcW w:w="1027"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9C6C06" w:rsidRPr="005E061B" w:rsidRDefault="009C6C06" w:rsidP="009C6C06">
            <w:pPr>
              <w:pStyle w:val="TableHeadingCentreText"/>
              <w:rPr>
                <w:noProof w:val="0"/>
              </w:rPr>
            </w:pPr>
            <w:r w:rsidRPr="005E061B">
              <w:rPr>
                <w:noProof w:val="0"/>
              </w:rPr>
              <w:t>Agree</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9C6C06" w:rsidRPr="005E061B" w:rsidRDefault="009C6C06" w:rsidP="009C6C06">
            <w:pPr>
              <w:pStyle w:val="TableHeadingCentreText"/>
              <w:rPr>
                <w:noProof w:val="0"/>
              </w:rPr>
            </w:pPr>
            <w:r w:rsidRPr="005E061B">
              <w:rPr>
                <w:noProof w:val="0"/>
              </w:rPr>
              <w:t>Don’t Know</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9C6C06" w:rsidRPr="005E061B" w:rsidRDefault="009C6C06" w:rsidP="009C6C06">
            <w:pPr>
              <w:pStyle w:val="TableHeadingCentreText"/>
              <w:rPr>
                <w:noProof w:val="0"/>
              </w:rPr>
            </w:pPr>
            <w:r w:rsidRPr="005E061B">
              <w:rPr>
                <w:noProof w:val="0"/>
              </w:rPr>
              <w:t>Do Not Agree</w:t>
            </w:r>
          </w:p>
        </w:tc>
        <w:tc>
          <w:tcPr>
            <w:tcW w:w="102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9C6C06" w:rsidRPr="005E061B" w:rsidRDefault="009C6C06" w:rsidP="009C6C06">
            <w:pPr>
              <w:pStyle w:val="TableHeadingCentreText"/>
              <w:rPr>
                <w:noProof w:val="0"/>
              </w:rPr>
            </w:pPr>
            <w:r w:rsidRPr="005E061B">
              <w:rPr>
                <w:noProof w:val="0"/>
              </w:rPr>
              <w:t>Does Not Apply</w:t>
            </w:r>
          </w:p>
        </w:tc>
      </w:tr>
      <w:tr w:rsidR="009C6C06" w:rsidRPr="005E061B" w:rsidTr="008A650C">
        <w:trPr>
          <w:trHeight w:val="60"/>
        </w:trPr>
        <w:tc>
          <w:tcPr>
            <w:tcW w:w="4820"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9C6C06" w:rsidP="00F814A5">
            <w:pPr>
              <w:pStyle w:val="TableText"/>
              <w:spacing w:before="60" w:after="60"/>
              <w:rPr>
                <w:noProof w:val="0"/>
              </w:rPr>
            </w:pPr>
            <w:r w:rsidRPr="005E061B">
              <w:rPr>
                <w:noProof w:val="0"/>
              </w:rPr>
              <w:t>There was too much in this competency to cover without rushing.</w:t>
            </w:r>
          </w:p>
        </w:tc>
        <w:tc>
          <w:tcPr>
            <w:tcW w:w="1027"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EA0BBB" w:rsidP="00F814A5">
            <w:pPr>
              <w:pStyle w:val="TrainingEval-Table"/>
              <w:spacing w:before="60" w:after="60"/>
              <w:rPr>
                <w:rFonts w:ascii="Helvetica" w:hAnsi="Helvetica"/>
                <w:sz w:val="22"/>
                <w:szCs w:val="22"/>
                <w:lang w:val="en-AU"/>
              </w:rPr>
            </w:pPr>
            <w:r w:rsidRPr="005E061B">
              <w:rPr>
                <w:rFonts w:ascii="Helvetica" w:hAnsi="Helvetica"/>
                <w:sz w:val="22"/>
                <w:szCs w:val="22"/>
                <w:lang w:val="en-AU"/>
              </w:rPr>
              <w:fldChar w:fldCharType="begin">
                <w:ffData>
                  <w:name w:val="Check1"/>
                  <w:enabled/>
                  <w:calcOnExit w:val="0"/>
                  <w:checkBox>
                    <w:sizeAuto/>
                    <w:default w:val="0"/>
                  </w:checkBox>
                </w:ffData>
              </w:fldChar>
            </w:r>
            <w:r w:rsidR="009C6C06" w:rsidRPr="005E061B">
              <w:rPr>
                <w:rFonts w:ascii="Helvetica" w:hAnsi="Helvetica"/>
                <w:sz w:val="22"/>
                <w:szCs w:val="22"/>
                <w:lang w:val="en-AU"/>
              </w:rPr>
              <w:instrText xml:space="preserve"> FORMCHECKBOX </w:instrText>
            </w:r>
            <w:r w:rsidR="00404A65">
              <w:rPr>
                <w:rFonts w:ascii="Helvetica" w:hAnsi="Helvetica"/>
                <w:sz w:val="22"/>
                <w:szCs w:val="22"/>
                <w:lang w:val="en-AU"/>
              </w:rPr>
            </w:r>
            <w:r w:rsidR="00404A65">
              <w:rPr>
                <w:rFonts w:ascii="Helvetica" w:hAnsi="Helvetica"/>
                <w:sz w:val="22"/>
                <w:szCs w:val="22"/>
                <w:lang w:val="en-AU"/>
              </w:rPr>
              <w:fldChar w:fldCharType="separate"/>
            </w:r>
            <w:r w:rsidRPr="005E061B">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EA0BBB" w:rsidP="00F814A5">
            <w:pPr>
              <w:pStyle w:val="TrainingEval-Table"/>
              <w:spacing w:before="60" w:after="60"/>
              <w:rPr>
                <w:rFonts w:ascii="Helvetica" w:hAnsi="Helvetica"/>
                <w:sz w:val="22"/>
                <w:szCs w:val="22"/>
                <w:lang w:val="en-AU"/>
              </w:rPr>
            </w:pPr>
            <w:r w:rsidRPr="005E061B">
              <w:rPr>
                <w:rFonts w:ascii="Helvetica" w:hAnsi="Helvetica"/>
                <w:sz w:val="22"/>
                <w:szCs w:val="22"/>
                <w:lang w:val="en-AU"/>
              </w:rPr>
              <w:fldChar w:fldCharType="begin">
                <w:ffData>
                  <w:name w:val="Check1"/>
                  <w:enabled/>
                  <w:calcOnExit w:val="0"/>
                  <w:checkBox>
                    <w:sizeAuto/>
                    <w:default w:val="0"/>
                  </w:checkBox>
                </w:ffData>
              </w:fldChar>
            </w:r>
            <w:r w:rsidR="009C6C06" w:rsidRPr="005E061B">
              <w:rPr>
                <w:rFonts w:ascii="Helvetica" w:hAnsi="Helvetica"/>
                <w:sz w:val="22"/>
                <w:szCs w:val="22"/>
                <w:lang w:val="en-AU"/>
              </w:rPr>
              <w:instrText xml:space="preserve"> FORMCHECKBOX </w:instrText>
            </w:r>
            <w:r w:rsidR="00404A65">
              <w:rPr>
                <w:rFonts w:ascii="Helvetica" w:hAnsi="Helvetica"/>
                <w:sz w:val="22"/>
                <w:szCs w:val="22"/>
                <w:lang w:val="en-AU"/>
              </w:rPr>
            </w:r>
            <w:r w:rsidR="00404A65">
              <w:rPr>
                <w:rFonts w:ascii="Helvetica" w:hAnsi="Helvetica"/>
                <w:sz w:val="22"/>
                <w:szCs w:val="22"/>
                <w:lang w:val="en-AU"/>
              </w:rPr>
              <w:fldChar w:fldCharType="separate"/>
            </w:r>
            <w:r w:rsidRPr="005E061B">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EA0BBB" w:rsidP="00F814A5">
            <w:pPr>
              <w:pStyle w:val="TrainingEval-Table"/>
              <w:spacing w:before="60" w:after="60"/>
              <w:rPr>
                <w:rFonts w:ascii="Helvetica" w:hAnsi="Helvetica"/>
                <w:sz w:val="22"/>
                <w:szCs w:val="22"/>
                <w:lang w:val="en-AU"/>
              </w:rPr>
            </w:pPr>
            <w:r w:rsidRPr="005E061B">
              <w:rPr>
                <w:rFonts w:ascii="Helvetica" w:hAnsi="Helvetica"/>
                <w:sz w:val="22"/>
                <w:szCs w:val="22"/>
                <w:lang w:val="en-AU"/>
              </w:rPr>
              <w:fldChar w:fldCharType="begin">
                <w:ffData>
                  <w:name w:val="Check1"/>
                  <w:enabled/>
                  <w:calcOnExit w:val="0"/>
                  <w:checkBox>
                    <w:sizeAuto/>
                    <w:default w:val="0"/>
                  </w:checkBox>
                </w:ffData>
              </w:fldChar>
            </w:r>
            <w:r w:rsidR="009C6C06" w:rsidRPr="005E061B">
              <w:rPr>
                <w:rFonts w:ascii="Helvetica" w:hAnsi="Helvetica"/>
                <w:sz w:val="22"/>
                <w:szCs w:val="22"/>
                <w:lang w:val="en-AU"/>
              </w:rPr>
              <w:instrText xml:space="preserve"> FORMCHECKBOX </w:instrText>
            </w:r>
            <w:r w:rsidR="00404A65">
              <w:rPr>
                <w:rFonts w:ascii="Helvetica" w:hAnsi="Helvetica"/>
                <w:sz w:val="22"/>
                <w:szCs w:val="22"/>
                <w:lang w:val="en-AU"/>
              </w:rPr>
            </w:r>
            <w:r w:rsidR="00404A65">
              <w:rPr>
                <w:rFonts w:ascii="Helvetica" w:hAnsi="Helvetica"/>
                <w:sz w:val="22"/>
                <w:szCs w:val="22"/>
                <w:lang w:val="en-AU"/>
              </w:rPr>
              <w:fldChar w:fldCharType="separate"/>
            </w:r>
            <w:r w:rsidRPr="005E061B">
              <w:rPr>
                <w:rFonts w:ascii="Helvetica" w:hAnsi="Helvetica"/>
                <w:sz w:val="22"/>
                <w:szCs w:val="22"/>
                <w:lang w:val="en-AU"/>
              </w:rPr>
              <w:fldChar w:fldCharType="end"/>
            </w:r>
          </w:p>
        </w:tc>
        <w:tc>
          <w:tcPr>
            <w:tcW w:w="102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EA0BBB" w:rsidP="00F814A5">
            <w:pPr>
              <w:pStyle w:val="TrainingEval-Table"/>
              <w:spacing w:before="60" w:after="60"/>
              <w:rPr>
                <w:rFonts w:ascii="Helvetica" w:hAnsi="Helvetica"/>
                <w:sz w:val="22"/>
                <w:szCs w:val="22"/>
                <w:lang w:val="en-AU"/>
              </w:rPr>
            </w:pPr>
            <w:r w:rsidRPr="005E061B">
              <w:rPr>
                <w:rFonts w:ascii="Helvetica" w:hAnsi="Helvetica"/>
                <w:sz w:val="22"/>
                <w:szCs w:val="22"/>
                <w:lang w:val="en-AU"/>
              </w:rPr>
              <w:fldChar w:fldCharType="begin">
                <w:ffData>
                  <w:name w:val="Check1"/>
                  <w:enabled/>
                  <w:calcOnExit w:val="0"/>
                  <w:checkBox>
                    <w:sizeAuto/>
                    <w:default w:val="0"/>
                  </w:checkBox>
                </w:ffData>
              </w:fldChar>
            </w:r>
            <w:r w:rsidR="009C6C06" w:rsidRPr="005E061B">
              <w:rPr>
                <w:rFonts w:ascii="Helvetica" w:hAnsi="Helvetica"/>
                <w:sz w:val="22"/>
                <w:szCs w:val="22"/>
                <w:lang w:val="en-AU"/>
              </w:rPr>
              <w:instrText xml:space="preserve"> FORMCHECKBOX </w:instrText>
            </w:r>
            <w:r w:rsidR="00404A65">
              <w:rPr>
                <w:rFonts w:ascii="Helvetica" w:hAnsi="Helvetica"/>
                <w:sz w:val="22"/>
                <w:szCs w:val="22"/>
                <w:lang w:val="en-AU"/>
              </w:rPr>
            </w:r>
            <w:r w:rsidR="00404A65">
              <w:rPr>
                <w:rFonts w:ascii="Helvetica" w:hAnsi="Helvetica"/>
                <w:sz w:val="22"/>
                <w:szCs w:val="22"/>
                <w:lang w:val="en-AU"/>
              </w:rPr>
              <w:fldChar w:fldCharType="separate"/>
            </w:r>
            <w:r w:rsidRPr="005E061B">
              <w:rPr>
                <w:rFonts w:ascii="Helvetica" w:hAnsi="Helvetica"/>
                <w:sz w:val="22"/>
                <w:szCs w:val="22"/>
                <w:lang w:val="en-AU"/>
              </w:rPr>
              <w:fldChar w:fldCharType="end"/>
            </w:r>
          </w:p>
        </w:tc>
      </w:tr>
      <w:tr w:rsidR="009C6C06" w:rsidRPr="005E061B"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9C6C06" w:rsidP="00F814A5">
            <w:pPr>
              <w:pStyle w:val="TableText"/>
              <w:spacing w:before="60" w:after="60"/>
              <w:rPr>
                <w:noProof w:val="0"/>
              </w:rPr>
            </w:pPr>
            <w:r w:rsidRPr="005E061B">
              <w:rPr>
                <w:noProof w:val="0"/>
              </w:rPr>
              <w:t>Most of the competency seemed relevant to me.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EA0BBB" w:rsidP="00F814A5">
            <w:pPr>
              <w:jc w:val="center"/>
              <w:rPr>
                <w:rFonts w:ascii="Helvetica" w:hAnsi="Helvetica"/>
              </w:rPr>
            </w:pPr>
            <w:r w:rsidRPr="005E061B">
              <w:rPr>
                <w:rFonts w:ascii="Helvetica" w:hAnsi="Helvetica"/>
              </w:rPr>
              <w:fldChar w:fldCharType="begin">
                <w:ffData>
                  <w:name w:val="Check1"/>
                  <w:enabled/>
                  <w:calcOnExit w:val="0"/>
                  <w:checkBox>
                    <w:sizeAuto/>
                    <w:default w:val="0"/>
                  </w:checkBox>
                </w:ffData>
              </w:fldChar>
            </w:r>
            <w:r w:rsidR="009C6C06" w:rsidRPr="005E061B">
              <w:rPr>
                <w:rFonts w:ascii="Helvetica" w:hAnsi="Helvetica"/>
              </w:rPr>
              <w:instrText xml:space="preserve"> FORMCHECKBOX </w:instrText>
            </w:r>
            <w:r w:rsidR="00404A65">
              <w:rPr>
                <w:rFonts w:ascii="Helvetica" w:hAnsi="Helvetica"/>
              </w:rPr>
            </w:r>
            <w:r w:rsidR="00404A65">
              <w:rPr>
                <w:rFonts w:ascii="Helvetica" w:hAnsi="Helvetica"/>
              </w:rPr>
              <w:fldChar w:fldCharType="separate"/>
            </w:r>
            <w:r w:rsidRPr="005E061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EA0BBB" w:rsidP="00F814A5">
            <w:pPr>
              <w:jc w:val="center"/>
              <w:rPr>
                <w:rFonts w:ascii="Helvetica" w:hAnsi="Helvetica"/>
              </w:rPr>
            </w:pPr>
            <w:r w:rsidRPr="005E061B">
              <w:rPr>
                <w:rFonts w:ascii="Helvetica" w:hAnsi="Helvetica"/>
              </w:rPr>
              <w:fldChar w:fldCharType="begin">
                <w:ffData>
                  <w:name w:val="Check1"/>
                  <w:enabled/>
                  <w:calcOnExit w:val="0"/>
                  <w:checkBox>
                    <w:sizeAuto/>
                    <w:default w:val="0"/>
                  </w:checkBox>
                </w:ffData>
              </w:fldChar>
            </w:r>
            <w:r w:rsidR="009C6C06" w:rsidRPr="005E061B">
              <w:rPr>
                <w:rFonts w:ascii="Helvetica" w:hAnsi="Helvetica"/>
              </w:rPr>
              <w:instrText xml:space="preserve"> FORMCHECKBOX </w:instrText>
            </w:r>
            <w:r w:rsidR="00404A65">
              <w:rPr>
                <w:rFonts w:ascii="Helvetica" w:hAnsi="Helvetica"/>
              </w:rPr>
            </w:r>
            <w:r w:rsidR="00404A65">
              <w:rPr>
                <w:rFonts w:ascii="Helvetica" w:hAnsi="Helvetica"/>
              </w:rPr>
              <w:fldChar w:fldCharType="separate"/>
            </w:r>
            <w:r w:rsidRPr="005E061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EA0BBB" w:rsidP="00F814A5">
            <w:pPr>
              <w:jc w:val="center"/>
              <w:rPr>
                <w:rFonts w:ascii="Helvetica" w:hAnsi="Helvetica"/>
              </w:rPr>
            </w:pPr>
            <w:r w:rsidRPr="005E061B">
              <w:rPr>
                <w:rFonts w:ascii="Helvetica" w:hAnsi="Helvetica"/>
              </w:rPr>
              <w:fldChar w:fldCharType="begin">
                <w:ffData>
                  <w:name w:val="Check1"/>
                  <w:enabled/>
                  <w:calcOnExit w:val="0"/>
                  <w:checkBox>
                    <w:sizeAuto/>
                    <w:default w:val="0"/>
                  </w:checkBox>
                </w:ffData>
              </w:fldChar>
            </w:r>
            <w:r w:rsidR="009C6C06" w:rsidRPr="005E061B">
              <w:rPr>
                <w:rFonts w:ascii="Helvetica" w:hAnsi="Helvetica"/>
              </w:rPr>
              <w:instrText xml:space="preserve"> FORMCHECKBOX </w:instrText>
            </w:r>
            <w:r w:rsidR="00404A65">
              <w:rPr>
                <w:rFonts w:ascii="Helvetica" w:hAnsi="Helvetica"/>
              </w:rPr>
            </w:r>
            <w:r w:rsidR="00404A65">
              <w:rPr>
                <w:rFonts w:ascii="Helvetica" w:hAnsi="Helvetica"/>
              </w:rPr>
              <w:fldChar w:fldCharType="separate"/>
            </w:r>
            <w:r w:rsidRPr="005E061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EA0BBB" w:rsidP="00F814A5">
            <w:pPr>
              <w:jc w:val="center"/>
              <w:rPr>
                <w:rFonts w:ascii="Helvetica" w:hAnsi="Helvetica"/>
              </w:rPr>
            </w:pPr>
            <w:r w:rsidRPr="005E061B">
              <w:rPr>
                <w:rFonts w:ascii="Helvetica" w:hAnsi="Helvetica"/>
              </w:rPr>
              <w:fldChar w:fldCharType="begin">
                <w:ffData>
                  <w:name w:val="Check1"/>
                  <w:enabled/>
                  <w:calcOnExit w:val="0"/>
                  <w:checkBox>
                    <w:sizeAuto/>
                    <w:default w:val="0"/>
                  </w:checkBox>
                </w:ffData>
              </w:fldChar>
            </w:r>
            <w:r w:rsidR="009C6C06" w:rsidRPr="005E061B">
              <w:rPr>
                <w:rFonts w:ascii="Helvetica" w:hAnsi="Helvetica"/>
              </w:rPr>
              <w:instrText xml:space="preserve"> FORMCHECKBOX </w:instrText>
            </w:r>
            <w:r w:rsidR="00404A65">
              <w:rPr>
                <w:rFonts w:ascii="Helvetica" w:hAnsi="Helvetica"/>
              </w:rPr>
            </w:r>
            <w:r w:rsidR="00404A65">
              <w:rPr>
                <w:rFonts w:ascii="Helvetica" w:hAnsi="Helvetica"/>
              </w:rPr>
              <w:fldChar w:fldCharType="separate"/>
            </w:r>
            <w:r w:rsidRPr="005E061B">
              <w:rPr>
                <w:rFonts w:ascii="Helvetica" w:hAnsi="Helvetica"/>
              </w:rPr>
              <w:fldChar w:fldCharType="end"/>
            </w:r>
          </w:p>
        </w:tc>
      </w:tr>
      <w:tr w:rsidR="009C6C06" w:rsidRPr="005E061B"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9C6C06" w:rsidP="00F814A5">
            <w:pPr>
              <w:pStyle w:val="TableText"/>
              <w:spacing w:before="60" w:after="60"/>
              <w:rPr>
                <w:noProof w:val="0"/>
              </w:rPr>
            </w:pPr>
            <w:r w:rsidRPr="005E061B">
              <w:rPr>
                <w:noProof w:val="0"/>
              </w:rPr>
              <w:t>The competency was at the right level for me.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EA0BBB" w:rsidP="00F814A5">
            <w:pPr>
              <w:jc w:val="center"/>
              <w:rPr>
                <w:rFonts w:ascii="Helvetica" w:hAnsi="Helvetica"/>
              </w:rPr>
            </w:pPr>
            <w:r w:rsidRPr="005E061B">
              <w:rPr>
                <w:rFonts w:ascii="Helvetica" w:hAnsi="Helvetica"/>
              </w:rPr>
              <w:fldChar w:fldCharType="begin">
                <w:ffData>
                  <w:name w:val="Check1"/>
                  <w:enabled/>
                  <w:calcOnExit w:val="0"/>
                  <w:checkBox>
                    <w:sizeAuto/>
                    <w:default w:val="0"/>
                  </w:checkBox>
                </w:ffData>
              </w:fldChar>
            </w:r>
            <w:r w:rsidR="009C6C06" w:rsidRPr="005E061B">
              <w:rPr>
                <w:rFonts w:ascii="Helvetica" w:hAnsi="Helvetica"/>
              </w:rPr>
              <w:instrText xml:space="preserve"> FORMCHECKBOX </w:instrText>
            </w:r>
            <w:r w:rsidR="00404A65">
              <w:rPr>
                <w:rFonts w:ascii="Helvetica" w:hAnsi="Helvetica"/>
              </w:rPr>
            </w:r>
            <w:r w:rsidR="00404A65">
              <w:rPr>
                <w:rFonts w:ascii="Helvetica" w:hAnsi="Helvetica"/>
              </w:rPr>
              <w:fldChar w:fldCharType="separate"/>
            </w:r>
            <w:r w:rsidRPr="005E061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EA0BBB" w:rsidP="00F814A5">
            <w:pPr>
              <w:jc w:val="center"/>
              <w:rPr>
                <w:rFonts w:ascii="Helvetica" w:hAnsi="Helvetica"/>
              </w:rPr>
            </w:pPr>
            <w:r w:rsidRPr="005E061B">
              <w:rPr>
                <w:rFonts w:ascii="Helvetica" w:hAnsi="Helvetica"/>
              </w:rPr>
              <w:fldChar w:fldCharType="begin">
                <w:ffData>
                  <w:name w:val="Check1"/>
                  <w:enabled/>
                  <w:calcOnExit w:val="0"/>
                  <w:checkBox>
                    <w:sizeAuto/>
                    <w:default w:val="0"/>
                  </w:checkBox>
                </w:ffData>
              </w:fldChar>
            </w:r>
            <w:r w:rsidR="009C6C06" w:rsidRPr="005E061B">
              <w:rPr>
                <w:rFonts w:ascii="Helvetica" w:hAnsi="Helvetica"/>
              </w:rPr>
              <w:instrText xml:space="preserve"> FORMCHECKBOX </w:instrText>
            </w:r>
            <w:r w:rsidR="00404A65">
              <w:rPr>
                <w:rFonts w:ascii="Helvetica" w:hAnsi="Helvetica"/>
              </w:rPr>
            </w:r>
            <w:r w:rsidR="00404A65">
              <w:rPr>
                <w:rFonts w:ascii="Helvetica" w:hAnsi="Helvetica"/>
              </w:rPr>
              <w:fldChar w:fldCharType="separate"/>
            </w:r>
            <w:r w:rsidRPr="005E061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EA0BBB" w:rsidP="00F814A5">
            <w:pPr>
              <w:jc w:val="center"/>
              <w:rPr>
                <w:rFonts w:ascii="Helvetica" w:hAnsi="Helvetica"/>
              </w:rPr>
            </w:pPr>
            <w:r w:rsidRPr="005E061B">
              <w:rPr>
                <w:rFonts w:ascii="Helvetica" w:hAnsi="Helvetica"/>
              </w:rPr>
              <w:fldChar w:fldCharType="begin">
                <w:ffData>
                  <w:name w:val="Check1"/>
                  <w:enabled/>
                  <w:calcOnExit w:val="0"/>
                  <w:checkBox>
                    <w:sizeAuto/>
                    <w:default w:val="0"/>
                  </w:checkBox>
                </w:ffData>
              </w:fldChar>
            </w:r>
            <w:r w:rsidR="009C6C06" w:rsidRPr="005E061B">
              <w:rPr>
                <w:rFonts w:ascii="Helvetica" w:hAnsi="Helvetica"/>
              </w:rPr>
              <w:instrText xml:space="preserve"> FORMCHECKBOX </w:instrText>
            </w:r>
            <w:r w:rsidR="00404A65">
              <w:rPr>
                <w:rFonts w:ascii="Helvetica" w:hAnsi="Helvetica"/>
              </w:rPr>
            </w:r>
            <w:r w:rsidR="00404A65">
              <w:rPr>
                <w:rFonts w:ascii="Helvetica" w:hAnsi="Helvetica"/>
              </w:rPr>
              <w:fldChar w:fldCharType="separate"/>
            </w:r>
            <w:r w:rsidRPr="005E061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EA0BBB" w:rsidP="00F814A5">
            <w:pPr>
              <w:jc w:val="center"/>
              <w:rPr>
                <w:rFonts w:ascii="Helvetica" w:hAnsi="Helvetica"/>
              </w:rPr>
            </w:pPr>
            <w:r w:rsidRPr="005E061B">
              <w:rPr>
                <w:rFonts w:ascii="Helvetica" w:hAnsi="Helvetica"/>
              </w:rPr>
              <w:fldChar w:fldCharType="begin">
                <w:ffData>
                  <w:name w:val="Check1"/>
                  <w:enabled/>
                  <w:calcOnExit w:val="0"/>
                  <w:checkBox>
                    <w:sizeAuto/>
                    <w:default w:val="0"/>
                  </w:checkBox>
                </w:ffData>
              </w:fldChar>
            </w:r>
            <w:r w:rsidR="009C6C06" w:rsidRPr="005E061B">
              <w:rPr>
                <w:rFonts w:ascii="Helvetica" w:hAnsi="Helvetica"/>
              </w:rPr>
              <w:instrText xml:space="preserve"> FORMCHECKBOX </w:instrText>
            </w:r>
            <w:r w:rsidR="00404A65">
              <w:rPr>
                <w:rFonts w:ascii="Helvetica" w:hAnsi="Helvetica"/>
              </w:rPr>
            </w:r>
            <w:r w:rsidR="00404A65">
              <w:rPr>
                <w:rFonts w:ascii="Helvetica" w:hAnsi="Helvetica"/>
              </w:rPr>
              <w:fldChar w:fldCharType="separate"/>
            </w:r>
            <w:r w:rsidRPr="005E061B">
              <w:rPr>
                <w:rFonts w:ascii="Helvetica" w:hAnsi="Helvetica"/>
              </w:rPr>
              <w:fldChar w:fldCharType="end"/>
            </w:r>
          </w:p>
        </w:tc>
      </w:tr>
      <w:tr w:rsidR="009C6C06" w:rsidRPr="005E061B"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9C6C06" w:rsidP="00F814A5">
            <w:pPr>
              <w:pStyle w:val="TableText"/>
              <w:spacing w:before="60" w:after="60"/>
              <w:rPr>
                <w:noProof w:val="0"/>
              </w:rPr>
            </w:pPr>
            <w:r w:rsidRPr="005E061B">
              <w:rPr>
                <w:noProof w:val="0"/>
              </w:rPr>
              <w:t>I got enough help from my trainer.</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EA0BBB" w:rsidP="00F814A5">
            <w:pPr>
              <w:jc w:val="center"/>
              <w:rPr>
                <w:rFonts w:ascii="Helvetica" w:hAnsi="Helvetica"/>
              </w:rPr>
            </w:pPr>
            <w:r w:rsidRPr="005E061B">
              <w:rPr>
                <w:rFonts w:ascii="Helvetica" w:hAnsi="Helvetica"/>
              </w:rPr>
              <w:fldChar w:fldCharType="begin">
                <w:ffData>
                  <w:name w:val="Check1"/>
                  <w:enabled/>
                  <w:calcOnExit w:val="0"/>
                  <w:checkBox>
                    <w:sizeAuto/>
                    <w:default w:val="0"/>
                  </w:checkBox>
                </w:ffData>
              </w:fldChar>
            </w:r>
            <w:r w:rsidR="009C6C06" w:rsidRPr="005E061B">
              <w:rPr>
                <w:rFonts w:ascii="Helvetica" w:hAnsi="Helvetica"/>
              </w:rPr>
              <w:instrText xml:space="preserve"> FORMCHECKBOX </w:instrText>
            </w:r>
            <w:r w:rsidR="00404A65">
              <w:rPr>
                <w:rFonts w:ascii="Helvetica" w:hAnsi="Helvetica"/>
              </w:rPr>
            </w:r>
            <w:r w:rsidR="00404A65">
              <w:rPr>
                <w:rFonts w:ascii="Helvetica" w:hAnsi="Helvetica"/>
              </w:rPr>
              <w:fldChar w:fldCharType="separate"/>
            </w:r>
            <w:r w:rsidRPr="005E061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EA0BBB" w:rsidP="00F814A5">
            <w:pPr>
              <w:jc w:val="center"/>
              <w:rPr>
                <w:rFonts w:ascii="Helvetica" w:hAnsi="Helvetica"/>
              </w:rPr>
            </w:pPr>
            <w:r w:rsidRPr="005E061B">
              <w:rPr>
                <w:rFonts w:ascii="Helvetica" w:hAnsi="Helvetica"/>
              </w:rPr>
              <w:fldChar w:fldCharType="begin">
                <w:ffData>
                  <w:name w:val="Check1"/>
                  <w:enabled/>
                  <w:calcOnExit w:val="0"/>
                  <w:checkBox>
                    <w:sizeAuto/>
                    <w:default w:val="0"/>
                  </w:checkBox>
                </w:ffData>
              </w:fldChar>
            </w:r>
            <w:r w:rsidR="009C6C06" w:rsidRPr="005E061B">
              <w:rPr>
                <w:rFonts w:ascii="Helvetica" w:hAnsi="Helvetica"/>
              </w:rPr>
              <w:instrText xml:space="preserve"> FORMCHECKBOX </w:instrText>
            </w:r>
            <w:r w:rsidR="00404A65">
              <w:rPr>
                <w:rFonts w:ascii="Helvetica" w:hAnsi="Helvetica"/>
              </w:rPr>
            </w:r>
            <w:r w:rsidR="00404A65">
              <w:rPr>
                <w:rFonts w:ascii="Helvetica" w:hAnsi="Helvetica"/>
              </w:rPr>
              <w:fldChar w:fldCharType="separate"/>
            </w:r>
            <w:r w:rsidRPr="005E061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EA0BBB" w:rsidP="00F814A5">
            <w:pPr>
              <w:jc w:val="center"/>
              <w:rPr>
                <w:rFonts w:ascii="Helvetica" w:hAnsi="Helvetica"/>
              </w:rPr>
            </w:pPr>
            <w:r w:rsidRPr="005E061B">
              <w:rPr>
                <w:rFonts w:ascii="Helvetica" w:hAnsi="Helvetica"/>
              </w:rPr>
              <w:fldChar w:fldCharType="begin">
                <w:ffData>
                  <w:name w:val="Check1"/>
                  <w:enabled/>
                  <w:calcOnExit w:val="0"/>
                  <w:checkBox>
                    <w:sizeAuto/>
                    <w:default w:val="0"/>
                  </w:checkBox>
                </w:ffData>
              </w:fldChar>
            </w:r>
            <w:r w:rsidR="009C6C06" w:rsidRPr="005E061B">
              <w:rPr>
                <w:rFonts w:ascii="Helvetica" w:hAnsi="Helvetica"/>
              </w:rPr>
              <w:instrText xml:space="preserve"> FORMCHECKBOX </w:instrText>
            </w:r>
            <w:r w:rsidR="00404A65">
              <w:rPr>
                <w:rFonts w:ascii="Helvetica" w:hAnsi="Helvetica"/>
              </w:rPr>
            </w:r>
            <w:r w:rsidR="00404A65">
              <w:rPr>
                <w:rFonts w:ascii="Helvetica" w:hAnsi="Helvetica"/>
              </w:rPr>
              <w:fldChar w:fldCharType="separate"/>
            </w:r>
            <w:r w:rsidRPr="005E061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EA0BBB" w:rsidP="00F814A5">
            <w:pPr>
              <w:jc w:val="center"/>
              <w:rPr>
                <w:rFonts w:ascii="Helvetica" w:hAnsi="Helvetica"/>
              </w:rPr>
            </w:pPr>
            <w:r w:rsidRPr="005E061B">
              <w:rPr>
                <w:rFonts w:ascii="Helvetica" w:hAnsi="Helvetica"/>
              </w:rPr>
              <w:fldChar w:fldCharType="begin">
                <w:ffData>
                  <w:name w:val="Check1"/>
                  <w:enabled/>
                  <w:calcOnExit w:val="0"/>
                  <w:checkBox>
                    <w:sizeAuto/>
                    <w:default w:val="0"/>
                  </w:checkBox>
                </w:ffData>
              </w:fldChar>
            </w:r>
            <w:r w:rsidR="009C6C06" w:rsidRPr="005E061B">
              <w:rPr>
                <w:rFonts w:ascii="Helvetica" w:hAnsi="Helvetica"/>
              </w:rPr>
              <w:instrText xml:space="preserve"> FORMCHECKBOX </w:instrText>
            </w:r>
            <w:r w:rsidR="00404A65">
              <w:rPr>
                <w:rFonts w:ascii="Helvetica" w:hAnsi="Helvetica"/>
              </w:rPr>
            </w:r>
            <w:r w:rsidR="00404A65">
              <w:rPr>
                <w:rFonts w:ascii="Helvetica" w:hAnsi="Helvetica"/>
              </w:rPr>
              <w:fldChar w:fldCharType="separate"/>
            </w:r>
            <w:r w:rsidRPr="005E061B">
              <w:rPr>
                <w:rFonts w:ascii="Helvetica" w:hAnsi="Helvetica"/>
              </w:rPr>
              <w:fldChar w:fldCharType="end"/>
            </w:r>
          </w:p>
        </w:tc>
      </w:tr>
      <w:tr w:rsidR="009C6C06" w:rsidRPr="005E061B"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9C6C06" w:rsidP="00F814A5">
            <w:pPr>
              <w:pStyle w:val="TableText"/>
              <w:spacing w:before="60" w:after="60"/>
              <w:rPr>
                <w:noProof w:val="0"/>
              </w:rPr>
            </w:pPr>
            <w:r w:rsidRPr="005E061B">
              <w:rPr>
                <w:noProof w:val="0"/>
              </w:rPr>
              <w:t>The amount of activities was sufficient.</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EA0BBB" w:rsidP="00F814A5">
            <w:pPr>
              <w:jc w:val="center"/>
              <w:rPr>
                <w:rFonts w:ascii="Helvetica" w:hAnsi="Helvetica"/>
              </w:rPr>
            </w:pPr>
            <w:r w:rsidRPr="005E061B">
              <w:rPr>
                <w:rFonts w:ascii="Helvetica" w:hAnsi="Helvetica"/>
              </w:rPr>
              <w:fldChar w:fldCharType="begin">
                <w:ffData>
                  <w:name w:val="Check1"/>
                  <w:enabled/>
                  <w:calcOnExit w:val="0"/>
                  <w:checkBox>
                    <w:sizeAuto/>
                    <w:default w:val="0"/>
                  </w:checkBox>
                </w:ffData>
              </w:fldChar>
            </w:r>
            <w:r w:rsidR="009C6C06" w:rsidRPr="005E061B">
              <w:rPr>
                <w:rFonts w:ascii="Helvetica" w:hAnsi="Helvetica"/>
              </w:rPr>
              <w:instrText xml:space="preserve"> FORMCHECKBOX </w:instrText>
            </w:r>
            <w:r w:rsidR="00404A65">
              <w:rPr>
                <w:rFonts w:ascii="Helvetica" w:hAnsi="Helvetica"/>
              </w:rPr>
            </w:r>
            <w:r w:rsidR="00404A65">
              <w:rPr>
                <w:rFonts w:ascii="Helvetica" w:hAnsi="Helvetica"/>
              </w:rPr>
              <w:fldChar w:fldCharType="separate"/>
            </w:r>
            <w:r w:rsidRPr="005E061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EA0BBB" w:rsidP="00F814A5">
            <w:pPr>
              <w:jc w:val="center"/>
              <w:rPr>
                <w:rFonts w:ascii="Helvetica" w:hAnsi="Helvetica"/>
              </w:rPr>
            </w:pPr>
            <w:r w:rsidRPr="005E061B">
              <w:rPr>
                <w:rFonts w:ascii="Helvetica" w:hAnsi="Helvetica"/>
              </w:rPr>
              <w:fldChar w:fldCharType="begin">
                <w:ffData>
                  <w:name w:val="Check1"/>
                  <w:enabled/>
                  <w:calcOnExit w:val="0"/>
                  <w:checkBox>
                    <w:sizeAuto/>
                    <w:default w:val="0"/>
                  </w:checkBox>
                </w:ffData>
              </w:fldChar>
            </w:r>
            <w:r w:rsidR="009C6C06" w:rsidRPr="005E061B">
              <w:rPr>
                <w:rFonts w:ascii="Helvetica" w:hAnsi="Helvetica"/>
              </w:rPr>
              <w:instrText xml:space="preserve"> FORMCHECKBOX </w:instrText>
            </w:r>
            <w:r w:rsidR="00404A65">
              <w:rPr>
                <w:rFonts w:ascii="Helvetica" w:hAnsi="Helvetica"/>
              </w:rPr>
            </w:r>
            <w:r w:rsidR="00404A65">
              <w:rPr>
                <w:rFonts w:ascii="Helvetica" w:hAnsi="Helvetica"/>
              </w:rPr>
              <w:fldChar w:fldCharType="separate"/>
            </w:r>
            <w:r w:rsidRPr="005E061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EA0BBB" w:rsidP="00F814A5">
            <w:pPr>
              <w:jc w:val="center"/>
              <w:rPr>
                <w:rFonts w:ascii="Helvetica" w:hAnsi="Helvetica"/>
              </w:rPr>
            </w:pPr>
            <w:r w:rsidRPr="005E061B">
              <w:rPr>
                <w:rFonts w:ascii="Helvetica" w:hAnsi="Helvetica"/>
              </w:rPr>
              <w:fldChar w:fldCharType="begin">
                <w:ffData>
                  <w:name w:val="Check1"/>
                  <w:enabled/>
                  <w:calcOnExit w:val="0"/>
                  <w:checkBox>
                    <w:sizeAuto/>
                    <w:default w:val="0"/>
                  </w:checkBox>
                </w:ffData>
              </w:fldChar>
            </w:r>
            <w:r w:rsidR="009C6C06" w:rsidRPr="005E061B">
              <w:rPr>
                <w:rFonts w:ascii="Helvetica" w:hAnsi="Helvetica"/>
              </w:rPr>
              <w:instrText xml:space="preserve"> FORMCHECKBOX </w:instrText>
            </w:r>
            <w:r w:rsidR="00404A65">
              <w:rPr>
                <w:rFonts w:ascii="Helvetica" w:hAnsi="Helvetica"/>
              </w:rPr>
            </w:r>
            <w:r w:rsidR="00404A65">
              <w:rPr>
                <w:rFonts w:ascii="Helvetica" w:hAnsi="Helvetica"/>
              </w:rPr>
              <w:fldChar w:fldCharType="separate"/>
            </w:r>
            <w:r w:rsidRPr="005E061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EA0BBB" w:rsidP="00F814A5">
            <w:pPr>
              <w:jc w:val="center"/>
              <w:rPr>
                <w:rFonts w:ascii="Helvetica" w:hAnsi="Helvetica"/>
              </w:rPr>
            </w:pPr>
            <w:r w:rsidRPr="005E061B">
              <w:rPr>
                <w:rFonts w:ascii="Helvetica" w:hAnsi="Helvetica"/>
              </w:rPr>
              <w:fldChar w:fldCharType="begin">
                <w:ffData>
                  <w:name w:val="Check1"/>
                  <w:enabled/>
                  <w:calcOnExit w:val="0"/>
                  <w:checkBox>
                    <w:sizeAuto/>
                    <w:default w:val="0"/>
                  </w:checkBox>
                </w:ffData>
              </w:fldChar>
            </w:r>
            <w:r w:rsidR="009C6C06" w:rsidRPr="005E061B">
              <w:rPr>
                <w:rFonts w:ascii="Helvetica" w:hAnsi="Helvetica"/>
              </w:rPr>
              <w:instrText xml:space="preserve"> FORMCHECKBOX </w:instrText>
            </w:r>
            <w:r w:rsidR="00404A65">
              <w:rPr>
                <w:rFonts w:ascii="Helvetica" w:hAnsi="Helvetica"/>
              </w:rPr>
            </w:r>
            <w:r w:rsidR="00404A65">
              <w:rPr>
                <w:rFonts w:ascii="Helvetica" w:hAnsi="Helvetica"/>
              </w:rPr>
              <w:fldChar w:fldCharType="separate"/>
            </w:r>
            <w:r w:rsidRPr="005E061B">
              <w:rPr>
                <w:rFonts w:ascii="Helvetica" w:hAnsi="Helvetica"/>
              </w:rPr>
              <w:fldChar w:fldCharType="end"/>
            </w:r>
          </w:p>
        </w:tc>
      </w:tr>
      <w:tr w:rsidR="009C6C06" w:rsidRPr="005E061B"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9C6C06" w:rsidP="00F814A5">
            <w:pPr>
              <w:pStyle w:val="TableText"/>
              <w:spacing w:before="60" w:after="60"/>
              <w:rPr>
                <w:noProof w:val="0"/>
              </w:rPr>
            </w:pPr>
            <w:r w:rsidRPr="005E061B">
              <w:rPr>
                <w:noProof w:val="0"/>
              </w:rPr>
              <w:t>The competency allowed me to use my own initiative.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EA0BBB" w:rsidP="00F814A5">
            <w:pPr>
              <w:jc w:val="center"/>
              <w:rPr>
                <w:rFonts w:ascii="Helvetica" w:hAnsi="Helvetica"/>
              </w:rPr>
            </w:pPr>
            <w:r w:rsidRPr="005E061B">
              <w:rPr>
                <w:rFonts w:ascii="Helvetica" w:hAnsi="Helvetica"/>
              </w:rPr>
              <w:fldChar w:fldCharType="begin">
                <w:ffData>
                  <w:name w:val="Check1"/>
                  <w:enabled/>
                  <w:calcOnExit w:val="0"/>
                  <w:checkBox>
                    <w:sizeAuto/>
                    <w:default w:val="0"/>
                  </w:checkBox>
                </w:ffData>
              </w:fldChar>
            </w:r>
            <w:r w:rsidR="009C6C06" w:rsidRPr="005E061B">
              <w:rPr>
                <w:rFonts w:ascii="Helvetica" w:hAnsi="Helvetica"/>
              </w:rPr>
              <w:instrText xml:space="preserve"> FORMCHECKBOX </w:instrText>
            </w:r>
            <w:r w:rsidR="00404A65">
              <w:rPr>
                <w:rFonts w:ascii="Helvetica" w:hAnsi="Helvetica"/>
              </w:rPr>
            </w:r>
            <w:r w:rsidR="00404A65">
              <w:rPr>
                <w:rFonts w:ascii="Helvetica" w:hAnsi="Helvetica"/>
              </w:rPr>
              <w:fldChar w:fldCharType="separate"/>
            </w:r>
            <w:r w:rsidRPr="005E061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EA0BBB" w:rsidP="00F814A5">
            <w:pPr>
              <w:jc w:val="center"/>
              <w:rPr>
                <w:rFonts w:ascii="Helvetica" w:hAnsi="Helvetica"/>
              </w:rPr>
            </w:pPr>
            <w:r w:rsidRPr="005E061B">
              <w:rPr>
                <w:rFonts w:ascii="Helvetica" w:hAnsi="Helvetica"/>
              </w:rPr>
              <w:fldChar w:fldCharType="begin">
                <w:ffData>
                  <w:name w:val="Check1"/>
                  <w:enabled/>
                  <w:calcOnExit w:val="0"/>
                  <w:checkBox>
                    <w:sizeAuto/>
                    <w:default w:val="0"/>
                  </w:checkBox>
                </w:ffData>
              </w:fldChar>
            </w:r>
            <w:r w:rsidR="009C6C06" w:rsidRPr="005E061B">
              <w:rPr>
                <w:rFonts w:ascii="Helvetica" w:hAnsi="Helvetica"/>
              </w:rPr>
              <w:instrText xml:space="preserve"> FORMCHECKBOX </w:instrText>
            </w:r>
            <w:r w:rsidR="00404A65">
              <w:rPr>
                <w:rFonts w:ascii="Helvetica" w:hAnsi="Helvetica"/>
              </w:rPr>
            </w:r>
            <w:r w:rsidR="00404A65">
              <w:rPr>
                <w:rFonts w:ascii="Helvetica" w:hAnsi="Helvetica"/>
              </w:rPr>
              <w:fldChar w:fldCharType="separate"/>
            </w:r>
            <w:r w:rsidRPr="005E061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EA0BBB" w:rsidP="00F814A5">
            <w:pPr>
              <w:jc w:val="center"/>
              <w:rPr>
                <w:rFonts w:ascii="Helvetica" w:hAnsi="Helvetica"/>
              </w:rPr>
            </w:pPr>
            <w:r w:rsidRPr="005E061B">
              <w:rPr>
                <w:rFonts w:ascii="Helvetica" w:hAnsi="Helvetica"/>
              </w:rPr>
              <w:fldChar w:fldCharType="begin">
                <w:ffData>
                  <w:name w:val="Check1"/>
                  <w:enabled/>
                  <w:calcOnExit w:val="0"/>
                  <w:checkBox>
                    <w:sizeAuto/>
                    <w:default w:val="0"/>
                  </w:checkBox>
                </w:ffData>
              </w:fldChar>
            </w:r>
            <w:r w:rsidR="009C6C06" w:rsidRPr="005E061B">
              <w:rPr>
                <w:rFonts w:ascii="Helvetica" w:hAnsi="Helvetica"/>
              </w:rPr>
              <w:instrText xml:space="preserve"> FORMCHECKBOX </w:instrText>
            </w:r>
            <w:r w:rsidR="00404A65">
              <w:rPr>
                <w:rFonts w:ascii="Helvetica" w:hAnsi="Helvetica"/>
              </w:rPr>
            </w:r>
            <w:r w:rsidR="00404A65">
              <w:rPr>
                <w:rFonts w:ascii="Helvetica" w:hAnsi="Helvetica"/>
              </w:rPr>
              <w:fldChar w:fldCharType="separate"/>
            </w:r>
            <w:r w:rsidRPr="005E061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EA0BBB" w:rsidP="00F814A5">
            <w:pPr>
              <w:jc w:val="center"/>
              <w:rPr>
                <w:rFonts w:ascii="Helvetica" w:hAnsi="Helvetica"/>
              </w:rPr>
            </w:pPr>
            <w:r w:rsidRPr="005E061B">
              <w:rPr>
                <w:rFonts w:ascii="Helvetica" w:hAnsi="Helvetica"/>
              </w:rPr>
              <w:fldChar w:fldCharType="begin">
                <w:ffData>
                  <w:name w:val="Check1"/>
                  <w:enabled/>
                  <w:calcOnExit w:val="0"/>
                  <w:checkBox>
                    <w:sizeAuto/>
                    <w:default w:val="0"/>
                  </w:checkBox>
                </w:ffData>
              </w:fldChar>
            </w:r>
            <w:r w:rsidR="009C6C06" w:rsidRPr="005E061B">
              <w:rPr>
                <w:rFonts w:ascii="Helvetica" w:hAnsi="Helvetica"/>
              </w:rPr>
              <w:instrText xml:space="preserve"> FORMCHECKBOX </w:instrText>
            </w:r>
            <w:r w:rsidR="00404A65">
              <w:rPr>
                <w:rFonts w:ascii="Helvetica" w:hAnsi="Helvetica"/>
              </w:rPr>
            </w:r>
            <w:r w:rsidR="00404A65">
              <w:rPr>
                <w:rFonts w:ascii="Helvetica" w:hAnsi="Helvetica"/>
              </w:rPr>
              <w:fldChar w:fldCharType="separate"/>
            </w:r>
            <w:r w:rsidRPr="005E061B">
              <w:rPr>
                <w:rFonts w:ascii="Helvetica" w:hAnsi="Helvetica"/>
              </w:rPr>
              <w:fldChar w:fldCharType="end"/>
            </w:r>
          </w:p>
        </w:tc>
      </w:tr>
      <w:tr w:rsidR="009C6C06" w:rsidRPr="005E061B"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9C6C06" w:rsidP="00EC72EE">
            <w:pPr>
              <w:pStyle w:val="TableText"/>
              <w:spacing w:before="60" w:after="60"/>
              <w:rPr>
                <w:noProof w:val="0"/>
              </w:rPr>
            </w:pPr>
            <w:r w:rsidRPr="005E061B">
              <w:rPr>
                <w:noProof w:val="0"/>
              </w:rPr>
              <w:t>My training was well-organi</w:t>
            </w:r>
            <w:r w:rsidR="00EC72EE" w:rsidRPr="005E061B">
              <w:rPr>
                <w:noProof w:val="0"/>
              </w:rPr>
              <w:t>s</w:t>
            </w:r>
            <w:r w:rsidRPr="005E061B">
              <w:rPr>
                <w:noProof w:val="0"/>
              </w:rPr>
              <w:t>ed.</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EA0BBB" w:rsidP="00F814A5">
            <w:pPr>
              <w:jc w:val="center"/>
              <w:rPr>
                <w:rFonts w:ascii="Helvetica" w:hAnsi="Helvetica"/>
              </w:rPr>
            </w:pPr>
            <w:r w:rsidRPr="005E061B">
              <w:rPr>
                <w:rFonts w:ascii="Helvetica" w:hAnsi="Helvetica"/>
              </w:rPr>
              <w:fldChar w:fldCharType="begin">
                <w:ffData>
                  <w:name w:val="Check1"/>
                  <w:enabled/>
                  <w:calcOnExit w:val="0"/>
                  <w:checkBox>
                    <w:sizeAuto/>
                    <w:default w:val="0"/>
                  </w:checkBox>
                </w:ffData>
              </w:fldChar>
            </w:r>
            <w:r w:rsidR="009C6C06" w:rsidRPr="005E061B">
              <w:rPr>
                <w:rFonts w:ascii="Helvetica" w:hAnsi="Helvetica"/>
              </w:rPr>
              <w:instrText xml:space="preserve"> FORMCHECKBOX </w:instrText>
            </w:r>
            <w:r w:rsidR="00404A65">
              <w:rPr>
                <w:rFonts w:ascii="Helvetica" w:hAnsi="Helvetica"/>
              </w:rPr>
            </w:r>
            <w:r w:rsidR="00404A65">
              <w:rPr>
                <w:rFonts w:ascii="Helvetica" w:hAnsi="Helvetica"/>
              </w:rPr>
              <w:fldChar w:fldCharType="separate"/>
            </w:r>
            <w:r w:rsidRPr="005E061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EA0BBB" w:rsidP="00F814A5">
            <w:pPr>
              <w:jc w:val="center"/>
              <w:rPr>
                <w:rFonts w:ascii="Helvetica" w:hAnsi="Helvetica"/>
              </w:rPr>
            </w:pPr>
            <w:r w:rsidRPr="005E061B">
              <w:rPr>
                <w:rFonts w:ascii="Helvetica" w:hAnsi="Helvetica"/>
              </w:rPr>
              <w:fldChar w:fldCharType="begin">
                <w:ffData>
                  <w:name w:val="Check1"/>
                  <w:enabled/>
                  <w:calcOnExit w:val="0"/>
                  <w:checkBox>
                    <w:sizeAuto/>
                    <w:default w:val="0"/>
                  </w:checkBox>
                </w:ffData>
              </w:fldChar>
            </w:r>
            <w:r w:rsidR="009C6C06" w:rsidRPr="005E061B">
              <w:rPr>
                <w:rFonts w:ascii="Helvetica" w:hAnsi="Helvetica"/>
              </w:rPr>
              <w:instrText xml:space="preserve"> FORMCHECKBOX </w:instrText>
            </w:r>
            <w:r w:rsidR="00404A65">
              <w:rPr>
                <w:rFonts w:ascii="Helvetica" w:hAnsi="Helvetica"/>
              </w:rPr>
            </w:r>
            <w:r w:rsidR="00404A65">
              <w:rPr>
                <w:rFonts w:ascii="Helvetica" w:hAnsi="Helvetica"/>
              </w:rPr>
              <w:fldChar w:fldCharType="separate"/>
            </w:r>
            <w:r w:rsidRPr="005E061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EA0BBB" w:rsidP="00F814A5">
            <w:pPr>
              <w:jc w:val="center"/>
              <w:rPr>
                <w:rFonts w:ascii="Helvetica" w:hAnsi="Helvetica"/>
              </w:rPr>
            </w:pPr>
            <w:r w:rsidRPr="005E061B">
              <w:rPr>
                <w:rFonts w:ascii="Helvetica" w:hAnsi="Helvetica"/>
              </w:rPr>
              <w:fldChar w:fldCharType="begin">
                <w:ffData>
                  <w:name w:val="Check1"/>
                  <w:enabled/>
                  <w:calcOnExit w:val="0"/>
                  <w:checkBox>
                    <w:sizeAuto/>
                    <w:default w:val="0"/>
                  </w:checkBox>
                </w:ffData>
              </w:fldChar>
            </w:r>
            <w:r w:rsidR="009C6C06" w:rsidRPr="005E061B">
              <w:rPr>
                <w:rFonts w:ascii="Helvetica" w:hAnsi="Helvetica"/>
              </w:rPr>
              <w:instrText xml:space="preserve"> FORMCHECKBOX </w:instrText>
            </w:r>
            <w:r w:rsidR="00404A65">
              <w:rPr>
                <w:rFonts w:ascii="Helvetica" w:hAnsi="Helvetica"/>
              </w:rPr>
            </w:r>
            <w:r w:rsidR="00404A65">
              <w:rPr>
                <w:rFonts w:ascii="Helvetica" w:hAnsi="Helvetica"/>
              </w:rPr>
              <w:fldChar w:fldCharType="separate"/>
            </w:r>
            <w:r w:rsidRPr="005E061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EA0BBB" w:rsidP="00F814A5">
            <w:pPr>
              <w:jc w:val="center"/>
              <w:rPr>
                <w:rFonts w:ascii="Helvetica" w:hAnsi="Helvetica"/>
              </w:rPr>
            </w:pPr>
            <w:r w:rsidRPr="005E061B">
              <w:rPr>
                <w:rFonts w:ascii="Helvetica" w:hAnsi="Helvetica"/>
              </w:rPr>
              <w:fldChar w:fldCharType="begin">
                <w:ffData>
                  <w:name w:val="Check1"/>
                  <w:enabled/>
                  <w:calcOnExit w:val="0"/>
                  <w:checkBox>
                    <w:sizeAuto/>
                    <w:default w:val="0"/>
                  </w:checkBox>
                </w:ffData>
              </w:fldChar>
            </w:r>
            <w:r w:rsidR="009C6C06" w:rsidRPr="005E061B">
              <w:rPr>
                <w:rFonts w:ascii="Helvetica" w:hAnsi="Helvetica"/>
              </w:rPr>
              <w:instrText xml:space="preserve"> FORMCHECKBOX </w:instrText>
            </w:r>
            <w:r w:rsidR="00404A65">
              <w:rPr>
                <w:rFonts w:ascii="Helvetica" w:hAnsi="Helvetica"/>
              </w:rPr>
            </w:r>
            <w:r w:rsidR="00404A65">
              <w:rPr>
                <w:rFonts w:ascii="Helvetica" w:hAnsi="Helvetica"/>
              </w:rPr>
              <w:fldChar w:fldCharType="separate"/>
            </w:r>
            <w:r w:rsidRPr="005E061B">
              <w:rPr>
                <w:rFonts w:ascii="Helvetica" w:hAnsi="Helvetica"/>
              </w:rPr>
              <w:fldChar w:fldCharType="end"/>
            </w:r>
          </w:p>
        </w:tc>
      </w:tr>
      <w:tr w:rsidR="009C6C06" w:rsidRPr="005E061B"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9C6C06" w:rsidP="00F814A5">
            <w:pPr>
              <w:pStyle w:val="TableText"/>
              <w:spacing w:before="60" w:after="60"/>
              <w:rPr>
                <w:noProof w:val="0"/>
              </w:rPr>
            </w:pPr>
            <w:r w:rsidRPr="005E061B">
              <w:rPr>
                <w:noProof w:val="0"/>
              </w:rPr>
              <w:t>My trainer had time to answer my questions.</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EA0BBB" w:rsidP="00F814A5">
            <w:pPr>
              <w:jc w:val="center"/>
              <w:rPr>
                <w:rFonts w:ascii="Helvetica" w:hAnsi="Helvetica"/>
              </w:rPr>
            </w:pPr>
            <w:r w:rsidRPr="005E061B">
              <w:rPr>
                <w:rFonts w:ascii="Helvetica" w:hAnsi="Helvetica"/>
              </w:rPr>
              <w:fldChar w:fldCharType="begin">
                <w:ffData>
                  <w:name w:val="Check1"/>
                  <w:enabled/>
                  <w:calcOnExit w:val="0"/>
                  <w:checkBox>
                    <w:sizeAuto/>
                    <w:default w:val="0"/>
                  </w:checkBox>
                </w:ffData>
              </w:fldChar>
            </w:r>
            <w:r w:rsidR="009C6C06" w:rsidRPr="005E061B">
              <w:rPr>
                <w:rFonts w:ascii="Helvetica" w:hAnsi="Helvetica"/>
              </w:rPr>
              <w:instrText xml:space="preserve"> FORMCHECKBOX </w:instrText>
            </w:r>
            <w:r w:rsidR="00404A65">
              <w:rPr>
                <w:rFonts w:ascii="Helvetica" w:hAnsi="Helvetica"/>
              </w:rPr>
            </w:r>
            <w:r w:rsidR="00404A65">
              <w:rPr>
                <w:rFonts w:ascii="Helvetica" w:hAnsi="Helvetica"/>
              </w:rPr>
              <w:fldChar w:fldCharType="separate"/>
            </w:r>
            <w:r w:rsidRPr="005E061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EA0BBB" w:rsidP="00F814A5">
            <w:pPr>
              <w:jc w:val="center"/>
              <w:rPr>
                <w:rFonts w:ascii="Helvetica" w:hAnsi="Helvetica"/>
              </w:rPr>
            </w:pPr>
            <w:r w:rsidRPr="005E061B">
              <w:rPr>
                <w:rFonts w:ascii="Helvetica" w:hAnsi="Helvetica"/>
              </w:rPr>
              <w:fldChar w:fldCharType="begin">
                <w:ffData>
                  <w:name w:val="Check1"/>
                  <w:enabled/>
                  <w:calcOnExit w:val="0"/>
                  <w:checkBox>
                    <w:sizeAuto/>
                    <w:default w:val="0"/>
                  </w:checkBox>
                </w:ffData>
              </w:fldChar>
            </w:r>
            <w:r w:rsidR="009C6C06" w:rsidRPr="005E061B">
              <w:rPr>
                <w:rFonts w:ascii="Helvetica" w:hAnsi="Helvetica"/>
              </w:rPr>
              <w:instrText xml:space="preserve"> FORMCHECKBOX </w:instrText>
            </w:r>
            <w:r w:rsidR="00404A65">
              <w:rPr>
                <w:rFonts w:ascii="Helvetica" w:hAnsi="Helvetica"/>
              </w:rPr>
            </w:r>
            <w:r w:rsidR="00404A65">
              <w:rPr>
                <w:rFonts w:ascii="Helvetica" w:hAnsi="Helvetica"/>
              </w:rPr>
              <w:fldChar w:fldCharType="separate"/>
            </w:r>
            <w:r w:rsidRPr="005E061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EA0BBB" w:rsidP="00F814A5">
            <w:pPr>
              <w:jc w:val="center"/>
              <w:rPr>
                <w:rFonts w:ascii="Helvetica" w:hAnsi="Helvetica"/>
              </w:rPr>
            </w:pPr>
            <w:r w:rsidRPr="005E061B">
              <w:rPr>
                <w:rFonts w:ascii="Helvetica" w:hAnsi="Helvetica"/>
              </w:rPr>
              <w:fldChar w:fldCharType="begin">
                <w:ffData>
                  <w:name w:val="Check1"/>
                  <w:enabled/>
                  <w:calcOnExit w:val="0"/>
                  <w:checkBox>
                    <w:sizeAuto/>
                    <w:default w:val="0"/>
                  </w:checkBox>
                </w:ffData>
              </w:fldChar>
            </w:r>
            <w:r w:rsidR="009C6C06" w:rsidRPr="005E061B">
              <w:rPr>
                <w:rFonts w:ascii="Helvetica" w:hAnsi="Helvetica"/>
              </w:rPr>
              <w:instrText xml:space="preserve"> FORMCHECKBOX </w:instrText>
            </w:r>
            <w:r w:rsidR="00404A65">
              <w:rPr>
                <w:rFonts w:ascii="Helvetica" w:hAnsi="Helvetica"/>
              </w:rPr>
            </w:r>
            <w:r w:rsidR="00404A65">
              <w:rPr>
                <w:rFonts w:ascii="Helvetica" w:hAnsi="Helvetica"/>
              </w:rPr>
              <w:fldChar w:fldCharType="separate"/>
            </w:r>
            <w:r w:rsidRPr="005E061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EA0BBB" w:rsidP="00F814A5">
            <w:pPr>
              <w:jc w:val="center"/>
              <w:rPr>
                <w:rFonts w:ascii="Helvetica" w:hAnsi="Helvetica"/>
              </w:rPr>
            </w:pPr>
            <w:r w:rsidRPr="005E061B">
              <w:rPr>
                <w:rFonts w:ascii="Helvetica" w:hAnsi="Helvetica"/>
              </w:rPr>
              <w:fldChar w:fldCharType="begin">
                <w:ffData>
                  <w:name w:val="Check1"/>
                  <w:enabled/>
                  <w:calcOnExit w:val="0"/>
                  <w:checkBox>
                    <w:sizeAuto/>
                    <w:default w:val="0"/>
                  </w:checkBox>
                </w:ffData>
              </w:fldChar>
            </w:r>
            <w:r w:rsidR="009C6C06" w:rsidRPr="005E061B">
              <w:rPr>
                <w:rFonts w:ascii="Helvetica" w:hAnsi="Helvetica"/>
              </w:rPr>
              <w:instrText xml:space="preserve"> FORMCHECKBOX </w:instrText>
            </w:r>
            <w:r w:rsidR="00404A65">
              <w:rPr>
                <w:rFonts w:ascii="Helvetica" w:hAnsi="Helvetica"/>
              </w:rPr>
            </w:r>
            <w:r w:rsidR="00404A65">
              <w:rPr>
                <w:rFonts w:ascii="Helvetica" w:hAnsi="Helvetica"/>
              </w:rPr>
              <w:fldChar w:fldCharType="separate"/>
            </w:r>
            <w:r w:rsidRPr="005E061B">
              <w:rPr>
                <w:rFonts w:ascii="Helvetica" w:hAnsi="Helvetica"/>
              </w:rPr>
              <w:fldChar w:fldCharType="end"/>
            </w:r>
          </w:p>
        </w:tc>
      </w:tr>
      <w:tr w:rsidR="009C6C06" w:rsidRPr="005E061B"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9C6C06" w:rsidP="00F814A5">
            <w:pPr>
              <w:pStyle w:val="TableText"/>
              <w:spacing w:before="60" w:after="60"/>
              <w:rPr>
                <w:noProof w:val="0"/>
              </w:rPr>
            </w:pPr>
            <w:r w:rsidRPr="005E061B">
              <w:rPr>
                <w:noProof w:val="0"/>
              </w:rPr>
              <w:t>I understood how I was going to be assessed.</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EA0BBB" w:rsidP="00F814A5">
            <w:pPr>
              <w:jc w:val="center"/>
              <w:rPr>
                <w:rFonts w:ascii="Helvetica" w:hAnsi="Helvetica"/>
              </w:rPr>
            </w:pPr>
            <w:r w:rsidRPr="005E061B">
              <w:rPr>
                <w:rFonts w:ascii="Helvetica" w:hAnsi="Helvetica"/>
              </w:rPr>
              <w:fldChar w:fldCharType="begin">
                <w:ffData>
                  <w:name w:val="Check1"/>
                  <w:enabled/>
                  <w:calcOnExit w:val="0"/>
                  <w:checkBox>
                    <w:sizeAuto/>
                    <w:default w:val="0"/>
                  </w:checkBox>
                </w:ffData>
              </w:fldChar>
            </w:r>
            <w:r w:rsidR="009C6C06" w:rsidRPr="005E061B">
              <w:rPr>
                <w:rFonts w:ascii="Helvetica" w:hAnsi="Helvetica"/>
              </w:rPr>
              <w:instrText xml:space="preserve"> FORMCHECKBOX </w:instrText>
            </w:r>
            <w:r w:rsidR="00404A65">
              <w:rPr>
                <w:rFonts w:ascii="Helvetica" w:hAnsi="Helvetica"/>
              </w:rPr>
            </w:r>
            <w:r w:rsidR="00404A65">
              <w:rPr>
                <w:rFonts w:ascii="Helvetica" w:hAnsi="Helvetica"/>
              </w:rPr>
              <w:fldChar w:fldCharType="separate"/>
            </w:r>
            <w:r w:rsidRPr="005E061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EA0BBB" w:rsidP="00F814A5">
            <w:pPr>
              <w:jc w:val="center"/>
              <w:rPr>
                <w:rFonts w:ascii="Helvetica" w:hAnsi="Helvetica"/>
              </w:rPr>
            </w:pPr>
            <w:r w:rsidRPr="005E061B">
              <w:rPr>
                <w:rFonts w:ascii="Helvetica" w:hAnsi="Helvetica"/>
              </w:rPr>
              <w:fldChar w:fldCharType="begin">
                <w:ffData>
                  <w:name w:val="Check1"/>
                  <w:enabled/>
                  <w:calcOnExit w:val="0"/>
                  <w:checkBox>
                    <w:sizeAuto/>
                    <w:default w:val="0"/>
                  </w:checkBox>
                </w:ffData>
              </w:fldChar>
            </w:r>
            <w:r w:rsidR="009C6C06" w:rsidRPr="005E061B">
              <w:rPr>
                <w:rFonts w:ascii="Helvetica" w:hAnsi="Helvetica"/>
              </w:rPr>
              <w:instrText xml:space="preserve"> FORMCHECKBOX </w:instrText>
            </w:r>
            <w:r w:rsidR="00404A65">
              <w:rPr>
                <w:rFonts w:ascii="Helvetica" w:hAnsi="Helvetica"/>
              </w:rPr>
            </w:r>
            <w:r w:rsidR="00404A65">
              <w:rPr>
                <w:rFonts w:ascii="Helvetica" w:hAnsi="Helvetica"/>
              </w:rPr>
              <w:fldChar w:fldCharType="separate"/>
            </w:r>
            <w:r w:rsidRPr="005E061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EA0BBB" w:rsidP="00F814A5">
            <w:pPr>
              <w:jc w:val="center"/>
              <w:rPr>
                <w:rFonts w:ascii="Helvetica" w:hAnsi="Helvetica"/>
              </w:rPr>
            </w:pPr>
            <w:r w:rsidRPr="005E061B">
              <w:rPr>
                <w:rFonts w:ascii="Helvetica" w:hAnsi="Helvetica"/>
              </w:rPr>
              <w:fldChar w:fldCharType="begin">
                <w:ffData>
                  <w:name w:val="Check1"/>
                  <w:enabled/>
                  <w:calcOnExit w:val="0"/>
                  <w:checkBox>
                    <w:sizeAuto/>
                    <w:default w:val="0"/>
                  </w:checkBox>
                </w:ffData>
              </w:fldChar>
            </w:r>
            <w:r w:rsidR="009C6C06" w:rsidRPr="005E061B">
              <w:rPr>
                <w:rFonts w:ascii="Helvetica" w:hAnsi="Helvetica"/>
              </w:rPr>
              <w:instrText xml:space="preserve"> FORMCHECKBOX </w:instrText>
            </w:r>
            <w:r w:rsidR="00404A65">
              <w:rPr>
                <w:rFonts w:ascii="Helvetica" w:hAnsi="Helvetica"/>
              </w:rPr>
            </w:r>
            <w:r w:rsidR="00404A65">
              <w:rPr>
                <w:rFonts w:ascii="Helvetica" w:hAnsi="Helvetica"/>
              </w:rPr>
              <w:fldChar w:fldCharType="separate"/>
            </w:r>
            <w:r w:rsidRPr="005E061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EA0BBB" w:rsidP="00F814A5">
            <w:pPr>
              <w:jc w:val="center"/>
              <w:rPr>
                <w:rFonts w:ascii="Helvetica" w:hAnsi="Helvetica"/>
              </w:rPr>
            </w:pPr>
            <w:r w:rsidRPr="005E061B">
              <w:rPr>
                <w:rFonts w:ascii="Helvetica" w:hAnsi="Helvetica"/>
              </w:rPr>
              <w:fldChar w:fldCharType="begin">
                <w:ffData>
                  <w:name w:val="Check1"/>
                  <w:enabled/>
                  <w:calcOnExit w:val="0"/>
                  <w:checkBox>
                    <w:sizeAuto/>
                    <w:default w:val="0"/>
                  </w:checkBox>
                </w:ffData>
              </w:fldChar>
            </w:r>
            <w:r w:rsidR="009C6C06" w:rsidRPr="005E061B">
              <w:rPr>
                <w:rFonts w:ascii="Helvetica" w:hAnsi="Helvetica"/>
              </w:rPr>
              <w:instrText xml:space="preserve"> FORMCHECKBOX </w:instrText>
            </w:r>
            <w:r w:rsidR="00404A65">
              <w:rPr>
                <w:rFonts w:ascii="Helvetica" w:hAnsi="Helvetica"/>
              </w:rPr>
            </w:r>
            <w:r w:rsidR="00404A65">
              <w:rPr>
                <w:rFonts w:ascii="Helvetica" w:hAnsi="Helvetica"/>
              </w:rPr>
              <w:fldChar w:fldCharType="separate"/>
            </w:r>
            <w:r w:rsidRPr="005E061B">
              <w:rPr>
                <w:rFonts w:ascii="Helvetica" w:hAnsi="Helvetica"/>
              </w:rPr>
              <w:fldChar w:fldCharType="end"/>
            </w:r>
          </w:p>
        </w:tc>
      </w:tr>
      <w:tr w:rsidR="009C6C06" w:rsidRPr="005E061B"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9C6C06" w:rsidP="00F814A5">
            <w:pPr>
              <w:pStyle w:val="TableText"/>
              <w:spacing w:before="60" w:after="60"/>
              <w:rPr>
                <w:noProof w:val="0"/>
              </w:rPr>
            </w:pPr>
            <w:r w:rsidRPr="005E061B">
              <w:rPr>
                <w:noProof w:val="0"/>
              </w:rPr>
              <w:t>I was given enough time to practice.</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EA0BBB" w:rsidP="00F814A5">
            <w:pPr>
              <w:jc w:val="center"/>
              <w:rPr>
                <w:rFonts w:ascii="Helvetica" w:hAnsi="Helvetica"/>
              </w:rPr>
            </w:pPr>
            <w:r w:rsidRPr="005E061B">
              <w:rPr>
                <w:rFonts w:ascii="Helvetica" w:hAnsi="Helvetica"/>
              </w:rPr>
              <w:fldChar w:fldCharType="begin">
                <w:ffData>
                  <w:name w:val="Check1"/>
                  <w:enabled/>
                  <w:calcOnExit w:val="0"/>
                  <w:checkBox>
                    <w:sizeAuto/>
                    <w:default w:val="0"/>
                  </w:checkBox>
                </w:ffData>
              </w:fldChar>
            </w:r>
            <w:r w:rsidR="009C6C06" w:rsidRPr="005E061B">
              <w:rPr>
                <w:rFonts w:ascii="Helvetica" w:hAnsi="Helvetica"/>
              </w:rPr>
              <w:instrText xml:space="preserve"> FORMCHECKBOX </w:instrText>
            </w:r>
            <w:r w:rsidR="00404A65">
              <w:rPr>
                <w:rFonts w:ascii="Helvetica" w:hAnsi="Helvetica"/>
              </w:rPr>
            </w:r>
            <w:r w:rsidR="00404A65">
              <w:rPr>
                <w:rFonts w:ascii="Helvetica" w:hAnsi="Helvetica"/>
              </w:rPr>
              <w:fldChar w:fldCharType="separate"/>
            </w:r>
            <w:r w:rsidRPr="005E061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EA0BBB" w:rsidP="00F814A5">
            <w:pPr>
              <w:jc w:val="center"/>
              <w:rPr>
                <w:rFonts w:ascii="Helvetica" w:hAnsi="Helvetica"/>
              </w:rPr>
            </w:pPr>
            <w:r w:rsidRPr="005E061B">
              <w:rPr>
                <w:rFonts w:ascii="Helvetica" w:hAnsi="Helvetica"/>
              </w:rPr>
              <w:fldChar w:fldCharType="begin">
                <w:ffData>
                  <w:name w:val="Check1"/>
                  <w:enabled/>
                  <w:calcOnExit w:val="0"/>
                  <w:checkBox>
                    <w:sizeAuto/>
                    <w:default w:val="0"/>
                  </w:checkBox>
                </w:ffData>
              </w:fldChar>
            </w:r>
            <w:r w:rsidR="009C6C06" w:rsidRPr="005E061B">
              <w:rPr>
                <w:rFonts w:ascii="Helvetica" w:hAnsi="Helvetica"/>
              </w:rPr>
              <w:instrText xml:space="preserve"> FORMCHECKBOX </w:instrText>
            </w:r>
            <w:r w:rsidR="00404A65">
              <w:rPr>
                <w:rFonts w:ascii="Helvetica" w:hAnsi="Helvetica"/>
              </w:rPr>
            </w:r>
            <w:r w:rsidR="00404A65">
              <w:rPr>
                <w:rFonts w:ascii="Helvetica" w:hAnsi="Helvetica"/>
              </w:rPr>
              <w:fldChar w:fldCharType="separate"/>
            </w:r>
            <w:r w:rsidRPr="005E061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EA0BBB" w:rsidP="00F814A5">
            <w:pPr>
              <w:jc w:val="center"/>
              <w:rPr>
                <w:rFonts w:ascii="Helvetica" w:hAnsi="Helvetica"/>
              </w:rPr>
            </w:pPr>
            <w:r w:rsidRPr="005E061B">
              <w:rPr>
                <w:rFonts w:ascii="Helvetica" w:hAnsi="Helvetica"/>
              </w:rPr>
              <w:fldChar w:fldCharType="begin">
                <w:ffData>
                  <w:name w:val="Check1"/>
                  <w:enabled/>
                  <w:calcOnExit w:val="0"/>
                  <w:checkBox>
                    <w:sizeAuto/>
                    <w:default w:val="0"/>
                  </w:checkBox>
                </w:ffData>
              </w:fldChar>
            </w:r>
            <w:r w:rsidR="009C6C06" w:rsidRPr="005E061B">
              <w:rPr>
                <w:rFonts w:ascii="Helvetica" w:hAnsi="Helvetica"/>
              </w:rPr>
              <w:instrText xml:space="preserve"> FORMCHECKBOX </w:instrText>
            </w:r>
            <w:r w:rsidR="00404A65">
              <w:rPr>
                <w:rFonts w:ascii="Helvetica" w:hAnsi="Helvetica"/>
              </w:rPr>
            </w:r>
            <w:r w:rsidR="00404A65">
              <w:rPr>
                <w:rFonts w:ascii="Helvetica" w:hAnsi="Helvetica"/>
              </w:rPr>
              <w:fldChar w:fldCharType="separate"/>
            </w:r>
            <w:r w:rsidRPr="005E061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EA0BBB" w:rsidP="00F814A5">
            <w:pPr>
              <w:jc w:val="center"/>
              <w:rPr>
                <w:rFonts w:ascii="Helvetica" w:hAnsi="Helvetica"/>
              </w:rPr>
            </w:pPr>
            <w:r w:rsidRPr="005E061B">
              <w:rPr>
                <w:rFonts w:ascii="Helvetica" w:hAnsi="Helvetica"/>
              </w:rPr>
              <w:fldChar w:fldCharType="begin">
                <w:ffData>
                  <w:name w:val="Check1"/>
                  <w:enabled/>
                  <w:calcOnExit w:val="0"/>
                  <w:checkBox>
                    <w:sizeAuto/>
                    <w:default w:val="0"/>
                  </w:checkBox>
                </w:ffData>
              </w:fldChar>
            </w:r>
            <w:r w:rsidR="009C6C06" w:rsidRPr="005E061B">
              <w:rPr>
                <w:rFonts w:ascii="Helvetica" w:hAnsi="Helvetica"/>
              </w:rPr>
              <w:instrText xml:space="preserve"> FORMCHECKBOX </w:instrText>
            </w:r>
            <w:r w:rsidR="00404A65">
              <w:rPr>
                <w:rFonts w:ascii="Helvetica" w:hAnsi="Helvetica"/>
              </w:rPr>
            </w:r>
            <w:r w:rsidR="00404A65">
              <w:rPr>
                <w:rFonts w:ascii="Helvetica" w:hAnsi="Helvetica"/>
              </w:rPr>
              <w:fldChar w:fldCharType="separate"/>
            </w:r>
            <w:r w:rsidRPr="005E061B">
              <w:rPr>
                <w:rFonts w:ascii="Helvetica" w:hAnsi="Helvetica"/>
              </w:rPr>
              <w:fldChar w:fldCharType="end"/>
            </w:r>
          </w:p>
        </w:tc>
      </w:tr>
      <w:tr w:rsidR="009C6C06" w:rsidRPr="005E061B"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9C6C06" w:rsidP="00F814A5">
            <w:pPr>
              <w:pStyle w:val="TableText"/>
              <w:spacing w:before="60" w:after="60"/>
              <w:rPr>
                <w:noProof w:val="0"/>
              </w:rPr>
            </w:pPr>
            <w:r w:rsidRPr="005E061B">
              <w:rPr>
                <w:noProof w:val="0"/>
              </w:rPr>
              <w:t>My trainer feedback was useful.</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EA0BBB" w:rsidP="00F814A5">
            <w:pPr>
              <w:jc w:val="center"/>
              <w:rPr>
                <w:rFonts w:ascii="Helvetica" w:hAnsi="Helvetica"/>
              </w:rPr>
            </w:pPr>
            <w:r w:rsidRPr="005E061B">
              <w:rPr>
                <w:rFonts w:ascii="Helvetica" w:hAnsi="Helvetica"/>
              </w:rPr>
              <w:fldChar w:fldCharType="begin">
                <w:ffData>
                  <w:name w:val="Check1"/>
                  <w:enabled/>
                  <w:calcOnExit w:val="0"/>
                  <w:checkBox>
                    <w:sizeAuto/>
                    <w:default w:val="0"/>
                  </w:checkBox>
                </w:ffData>
              </w:fldChar>
            </w:r>
            <w:r w:rsidR="009C6C06" w:rsidRPr="005E061B">
              <w:rPr>
                <w:rFonts w:ascii="Helvetica" w:hAnsi="Helvetica"/>
              </w:rPr>
              <w:instrText xml:space="preserve"> FORMCHECKBOX </w:instrText>
            </w:r>
            <w:r w:rsidR="00404A65">
              <w:rPr>
                <w:rFonts w:ascii="Helvetica" w:hAnsi="Helvetica"/>
              </w:rPr>
            </w:r>
            <w:r w:rsidR="00404A65">
              <w:rPr>
                <w:rFonts w:ascii="Helvetica" w:hAnsi="Helvetica"/>
              </w:rPr>
              <w:fldChar w:fldCharType="separate"/>
            </w:r>
            <w:r w:rsidRPr="005E061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EA0BBB" w:rsidP="00F814A5">
            <w:pPr>
              <w:jc w:val="center"/>
              <w:rPr>
                <w:rFonts w:ascii="Helvetica" w:hAnsi="Helvetica"/>
              </w:rPr>
            </w:pPr>
            <w:r w:rsidRPr="005E061B">
              <w:rPr>
                <w:rFonts w:ascii="Helvetica" w:hAnsi="Helvetica"/>
              </w:rPr>
              <w:fldChar w:fldCharType="begin">
                <w:ffData>
                  <w:name w:val="Check1"/>
                  <w:enabled/>
                  <w:calcOnExit w:val="0"/>
                  <w:checkBox>
                    <w:sizeAuto/>
                    <w:default w:val="0"/>
                  </w:checkBox>
                </w:ffData>
              </w:fldChar>
            </w:r>
            <w:r w:rsidR="009C6C06" w:rsidRPr="005E061B">
              <w:rPr>
                <w:rFonts w:ascii="Helvetica" w:hAnsi="Helvetica"/>
              </w:rPr>
              <w:instrText xml:space="preserve"> FORMCHECKBOX </w:instrText>
            </w:r>
            <w:r w:rsidR="00404A65">
              <w:rPr>
                <w:rFonts w:ascii="Helvetica" w:hAnsi="Helvetica"/>
              </w:rPr>
            </w:r>
            <w:r w:rsidR="00404A65">
              <w:rPr>
                <w:rFonts w:ascii="Helvetica" w:hAnsi="Helvetica"/>
              </w:rPr>
              <w:fldChar w:fldCharType="separate"/>
            </w:r>
            <w:r w:rsidRPr="005E061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EA0BBB" w:rsidP="00F814A5">
            <w:pPr>
              <w:jc w:val="center"/>
              <w:rPr>
                <w:rFonts w:ascii="Helvetica" w:hAnsi="Helvetica"/>
              </w:rPr>
            </w:pPr>
            <w:r w:rsidRPr="005E061B">
              <w:rPr>
                <w:rFonts w:ascii="Helvetica" w:hAnsi="Helvetica"/>
              </w:rPr>
              <w:fldChar w:fldCharType="begin">
                <w:ffData>
                  <w:name w:val="Check1"/>
                  <w:enabled/>
                  <w:calcOnExit w:val="0"/>
                  <w:checkBox>
                    <w:sizeAuto/>
                    <w:default w:val="0"/>
                  </w:checkBox>
                </w:ffData>
              </w:fldChar>
            </w:r>
            <w:r w:rsidR="009C6C06" w:rsidRPr="005E061B">
              <w:rPr>
                <w:rFonts w:ascii="Helvetica" w:hAnsi="Helvetica"/>
              </w:rPr>
              <w:instrText xml:space="preserve"> FORMCHECKBOX </w:instrText>
            </w:r>
            <w:r w:rsidR="00404A65">
              <w:rPr>
                <w:rFonts w:ascii="Helvetica" w:hAnsi="Helvetica"/>
              </w:rPr>
            </w:r>
            <w:r w:rsidR="00404A65">
              <w:rPr>
                <w:rFonts w:ascii="Helvetica" w:hAnsi="Helvetica"/>
              </w:rPr>
              <w:fldChar w:fldCharType="separate"/>
            </w:r>
            <w:r w:rsidRPr="005E061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EA0BBB" w:rsidP="00F814A5">
            <w:pPr>
              <w:jc w:val="center"/>
              <w:rPr>
                <w:rFonts w:ascii="Helvetica" w:hAnsi="Helvetica"/>
              </w:rPr>
            </w:pPr>
            <w:r w:rsidRPr="005E061B">
              <w:rPr>
                <w:rFonts w:ascii="Helvetica" w:hAnsi="Helvetica"/>
              </w:rPr>
              <w:fldChar w:fldCharType="begin">
                <w:ffData>
                  <w:name w:val="Check1"/>
                  <w:enabled/>
                  <w:calcOnExit w:val="0"/>
                  <w:checkBox>
                    <w:sizeAuto/>
                    <w:default w:val="0"/>
                  </w:checkBox>
                </w:ffData>
              </w:fldChar>
            </w:r>
            <w:r w:rsidR="009C6C06" w:rsidRPr="005E061B">
              <w:rPr>
                <w:rFonts w:ascii="Helvetica" w:hAnsi="Helvetica"/>
              </w:rPr>
              <w:instrText xml:space="preserve"> FORMCHECKBOX </w:instrText>
            </w:r>
            <w:r w:rsidR="00404A65">
              <w:rPr>
                <w:rFonts w:ascii="Helvetica" w:hAnsi="Helvetica"/>
              </w:rPr>
            </w:r>
            <w:r w:rsidR="00404A65">
              <w:rPr>
                <w:rFonts w:ascii="Helvetica" w:hAnsi="Helvetica"/>
              </w:rPr>
              <w:fldChar w:fldCharType="separate"/>
            </w:r>
            <w:r w:rsidRPr="005E061B">
              <w:rPr>
                <w:rFonts w:ascii="Helvetica" w:hAnsi="Helvetica"/>
              </w:rPr>
              <w:fldChar w:fldCharType="end"/>
            </w:r>
          </w:p>
        </w:tc>
      </w:tr>
      <w:tr w:rsidR="009C6C06" w:rsidRPr="005E061B" w:rsidTr="008A650C">
        <w:trPr>
          <w:trHeight w:val="60"/>
        </w:trPr>
        <w:tc>
          <w:tcPr>
            <w:tcW w:w="4820"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9C6C06" w:rsidP="00F814A5">
            <w:pPr>
              <w:pStyle w:val="TableText"/>
              <w:spacing w:before="60" w:after="60"/>
              <w:rPr>
                <w:noProof w:val="0"/>
              </w:rPr>
            </w:pPr>
            <w:r w:rsidRPr="005E061B">
              <w:rPr>
                <w:noProof w:val="0"/>
              </w:rPr>
              <w:t>Enough equipment was available and it worked well.</w:t>
            </w:r>
          </w:p>
        </w:tc>
        <w:tc>
          <w:tcPr>
            <w:tcW w:w="1027"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EA0BBB" w:rsidP="00F814A5">
            <w:pPr>
              <w:jc w:val="center"/>
              <w:rPr>
                <w:rFonts w:ascii="Helvetica" w:hAnsi="Helvetica"/>
              </w:rPr>
            </w:pPr>
            <w:r w:rsidRPr="005E061B">
              <w:rPr>
                <w:rFonts w:ascii="Helvetica" w:hAnsi="Helvetica"/>
              </w:rPr>
              <w:fldChar w:fldCharType="begin">
                <w:ffData>
                  <w:name w:val="Check1"/>
                  <w:enabled/>
                  <w:calcOnExit w:val="0"/>
                  <w:checkBox>
                    <w:sizeAuto/>
                    <w:default w:val="0"/>
                  </w:checkBox>
                </w:ffData>
              </w:fldChar>
            </w:r>
            <w:r w:rsidR="009C6C06" w:rsidRPr="005E061B">
              <w:rPr>
                <w:rFonts w:ascii="Helvetica" w:hAnsi="Helvetica"/>
              </w:rPr>
              <w:instrText xml:space="preserve"> FORMCHECKBOX </w:instrText>
            </w:r>
            <w:r w:rsidR="00404A65">
              <w:rPr>
                <w:rFonts w:ascii="Helvetica" w:hAnsi="Helvetica"/>
              </w:rPr>
            </w:r>
            <w:r w:rsidR="00404A65">
              <w:rPr>
                <w:rFonts w:ascii="Helvetica" w:hAnsi="Helvetica"/>
              </w:rPr>
              <w:fldChar w:fldCharType="separate"/>
            </w:r>
            <w:r w:rsidRPr="005E061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EA0BBB" w:rsidP="00F814A5">
            <w:pPr>
              <w:jc w:val="center"/>
              <w:rPr>
                <w:rFonts w:ascii="Helvetica" w:hAnsi="Helvetica"/>
              </w:rPr>
            </w:pPr>
            <w:r w:rsidRPr="005E061B">
              <w:rPr>
                <w:rFonts w:ascii="Helvetica" w:hAnsi="Helvetica"/>
              </w:rPr>
              <w:fldChar w:fldCharType="begin">
                <w:ffData>
                  <w:name w:val="Check1"/>
                  <w:enabled/>
                  <w:calcOnExit w:val="0"/>
                  <w:checkBox>
                    <w:sizeAuto/>
                    <w:default w:val="0"/>
                  </w:checkBox>
                </w:ffData>
              </w:fldChar>
            </w:r>
            <w:r w:rsidR="009C6C06" w:rsidRPr="005E061B">
              <w:rPr>
                <w:rFonts w:ascii="Helvetica" w:hAnsi="Helvetica"/>
              </w:rPr>
              <w:instrText xml:space="preserve"> FORMCHECKBOX </w:instrText>
            </w:r>
            <w:r w:rsidR="00404A65">
              <w:rPr>
                <w:rFonts w:ascii="Helvetica" w:hAnsi="Helvetica"/>
              </w:rPr>
            </w:r>
            <w:r w:rsidR="00404A65">
              <w:rPr>
                <w:rFonts w:ascii="Helvetica" w:hAnsi="Helvetica"/>
              </w:rPr>
              <w:fldChar w:fldCharType="separate"/>
            </w:r>
            <w:r w:rsidRPr="005E061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EA0BBB" w:rsidP="00F814A5">
            <w:pPr>
              <w:jc w:val="center"/>
              <w:rPr>
                <w:rFonts w:ascii="Helvetica" w:hAnsi="Helvetica"/>
              </w:rPr>
            </w:pPr>
            <w:r w:rsidRPr="005E061B">
              <w:rPr>
                <w:rFonts w:ascii="Helvetica" w:hAnsi="Helvetica"/>
              </w:rPr>
              <w:fldChar w:fldCharType="begin">
                <w:ffData>
                  <w:name w:val="Check1"/>
                  <w:enabled/>
                  <w:calcOnExit w:val="0"/>
                  <w:checkBox>
                    <w:sizeAuto/>
                    <w:default w:val="0"/>
                  </w:checkBox>
                </w:ffData>
              </w:fldChar>
            </w:r>
            <w:r w:rsidR="009C6C06" w:rsidRPr="005E061B">
              <w:rPr>
                <w:rFonts w:ascii="Helvetica" w:hAnsi="Helvetica"/>
              </w:rPr>
              <w:instrText xml:space="preserve"> FORMCHECKBOX </w:instrText>
            </w:r>
            <w:r w:rsidR="00404A65">
              <w:rPr>
                <w:rFonts w:ascii="Helvetica" w:hAnsi="Helvetica"/>
              </w:rPr>
            </w:r>
            <w:r w:rsidR="00404A65">
              <w:rPr>
                <w:rFonts w:ascii="Helvetica" w:hAnsi="Helvetica"/>
              </w:rPr>
              <w:fldChar w:fldCharType="separate"/>
            </w:r>
            <w:r w:rsidRPr="005E061B">
              <w:rPr>
                <w:rFonts w:ascii="Helvetica" w:hAnsi="Helvetica"/>
              </w:rPr>
              <w:fldChar w:fldCharType="end"/>
            </w:r>
          </w:p>
        </w:tc>
        <w:tc>
          <w:tcPr>
            <w:tcW w:w="102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9C6C06" w:rsidRPr="005E061B" w:rsidRDefault="00EA0BBB" w:rsidP="00F814A5">
            <w:pPr>
              <w:jc w:val="center"/>
              <w:rPr>
                <w:rFonts w:ascii="Helvetica" w:hAnsi="Helvetica"/>
              </w:rPr>
            </w:pPr>
            <w:r w:rsidRPr="005E061B">
              <w:rPr>
                <w:rFonts w:ascii="Helvetica" w:hAnsi="Helvetica"/>
              </w:rPr>
              <w:fldChar w:fldCharType="begin">
                <w:ffData>
                  <w:name w:val="Check1"/>
                  <w:enabled/>
                  <w:calcOnExit w:val="0"/>
                  <w:checkBox>
                    <w:sizeAuto/>
                    <w:default w:val="0"/>
                  </w:checkBox>
                </w:ffData>
              </w:fldChar>
            </w:r>
            <w:r w:rsidR="009C6C06" w:rsidRPr="005E061B">
              <w:rPr>
                <w:rFonts w:ascii="Helvetica" w:hAnsi="Helvetica"/>
              </w:rPr>
              <w:instrText xml:space="preserve"> FORMCHECKBOX </w:instrText>
            </w:r>
            <w:r w:rsidR="00404A65">
              <w:rPr>
                <w:rFonts w:ascii="Helvetica" w:hAnsi="Helvetica"/>
              </w:rPr>
            </w:r>
            <w:r w:rsidR="00404A65">
              <w:rPr>
                <w:rFonts w:ascii="Helvetica" w:hAnsi="Helvetica"/>
              </w:rPr>
              <w:fldChar w:fldCharType="separate"/>
            </w:r>
            <w:r w:rsidRPr="005E061B">
              <w:rPr>
                <w:rFonts w:ascii="Helvetica" w:hAnsi="Helvetica"/>
              </w:rPr>
              <w:fldChar w:fldCharType="end"/>
            </w:r>
          </w:p>
        </w:tc>
      </w:tr>
      <w:tr w:rsidR="009C6C06" w:rsidRPr="005E061B" w:rsidTr="008A650C">
        <w:trPr>
          <w:trHeight w:val="396"/>
        </w:trPr>
        <w:tc>
          <w:tcPr>
            <w:tcW w:w="4820"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5E061B" w:rsidRDefault="009C6C06" w:rsidP="00F814A5">
            <w:pPr>
              <w:pStyle w:val="TableText"/>
              <w:spacing w:before="60" w:after="60"/>
              <w:rPr>
                <w:noProof w:val="0"/>
              </w:rPr>
            </w:pPr>
            <w:r w:rsidRPr="005E061B">
              <w:rPr>
                <w:noProof w:val="0"/>
              </w:rPr>
              <w:t>The activities were too hard for me.</w:t>
            </w:r>
          </w:p>
        </w:tc>
        <w:tc>
          <w:tcPr>
            <w:tcW w:w="1027"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5E061B" w:rsidRDefault="00EA0BBB" w:rsidP="00F814A5">
            <w:pPr>
              <w:jc w:val="center"/>
              <w:rPr>
                <w:rFonts w:ascii="Helvetica" w:hAnsi="Helvetica"/>
              </w:rPr>
            </w:pPr>
            <w:r w:rsidRPr="005E061B">
              <w:rPr>
                <w:rFonts w:ascii="Helvetica" w:hAnsi="Helvetica"/>
              </w:rPr>
              <w:fldChar w:fldCharType="begin">
                <w:ffData>
                  <w:name w:val="Check1"/>
                  <w:enabled/>
                  <w:calcOnExit w:val="0"/>
                  <w:checkBox>
                    <w:sizeAuto/>
                    <w:default w:val="0"/>
                  </w:checkBox>
                </w:ffData>
              </w:fldChar>
            </w:r>
            <w:r w:rsidR="009C6C06" w:rsidRPr="005E061B">
              <w:rPr>
                <w:rFonts w:ascii="Helvetica" w:hAnsi="Helvetica"/>
              </w:rPr>
              <w:instrText xml:space="preserve"> FORMCHECKBOX </w:instrText>
            </w:r>
            <w:r w:rsidR="00404A65">
              <w:rPr>
                <w:rFonts w:ascii="Helvetica" w:hAnsi="Helvetica"/>
              </w:rPr>
            </w:r>
            <w:r w:rsidR="00404A65">
              <w:rPr>
                <w:rFonts w:ascii="Helvetica" w:hAnsi="Helvetica"/>
              </w:rPr>
              <w:fldChar w:fldCharType="separate"/>
            </w:r>
            <w:r w:rsidRPr="005E061B">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5E061B" w:rsidRDefault="00EA0BBB" w:rsidP="00F814A5">
            <w:pPr>
              <w:jc w:val="center"/>
              <w:rPr>
                <w:rFonts w:ascii="Helvetica" w:hAnsi="Helvetica"/>
              </w:rPr>
            </w:pPr>
            <w:r w:rsidRPr="005E061B">
              <w:rPr>
                <w:rFonts w:ascii="Helvetica" w:hAnsi="Helvetica"/>
              </w:rPr>
              <w:fldChar w:fldCharType="begin">
                <w:ffData>
                  <w:name w:val="Check1"/>
                  <w:enabled/>
                  <w:calcOnExit w:val="0"/>
                  <w:checkBox>
                    <w:sizeAuto/>
                    <w:default w:val="0"/>
                  </w:checkBox>
                </w:ffData>
              </w:fldChar>
            </w:r>
            <w:r w:rsidR="009C6C06" w:rsidRPr="005E061B">
              <w:rPr>
                <w:rFonts w:ascii="Helvetica" w:hAnsi="Helvetica"/>
              </w:rPr>
              <w:instrText xml:space="preserve"> FORMCHECKBOX </w:instrText>
            </w:r>
            <w:r w:rsidR="00404A65">
              <w:rPr>
                <w:rFonts w:ascii="Helvetica" w:hAnsi="Helvetica"/>
              </w:rPr>
            </w:r>
            <w:r w:rsidR="00404A65">
              <w:rPr>
                <w:rFonts w:ascii="Helvetica" w:hAnsi="Helvetica"/>
              </w:rPr>
              <w:fldChar w:fldCharType="separate"/>
            </w:r>
            <w:r w:rsidRPr="005E061B">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5E061B" w:rsidRDefault="00EA0BBB" w:rsidP="00F814A5">
            <w:pPr>
              <w:jc w:val="center"/>
              <w:rPr>
                <w:rFonts w:ascii="Helvetica" w:hAnsi="Helvetica"/>
              </w:rPr>
            </w:pPr>
            <w:r w:rsidRPr="005E061B">
              <w:rPr>
                <w:rFonts w:ascii="Helvetica" w:hAnsi="Helvetica"/>
              </w:rPr>
              <w:fldChar w:fldCharType="begin">
                <w:ffData>
                  <w:name w:val="Check1"/>
                  <w:enabled/>
                  <w:calcOnExit w:val="0"/>
                  <w:checkBox>
                    <w:sizeAuto/>
                    <w:default w:val="0"/>
                  </w:checkBox>
                </w:ffData>
              </w:fldChar>
            </w:r>
            <w:r w:rsidR="009C6C06" w:rsidRPr="005E061B">
              <w:rPr>
                <w:rFonts w:ascii="Helvetica" w:hAnsi="Helvetica"/>
              </w:rPr>
              <w:instrText xml:space="preserve"> FORMCHECKBOX </w:instrText>
            </w:r>
            <w:r w:rsidR="00404A65">
              <w:rPr>
                <w:rFonts w:ascii="Helvetica" w:hAnsi="Helvetica"/>
              </w:rPr>
            </w:r>
            <w:r w:rsidR="00404A65">
              <w:rPr>
                <w:rFonts w:ascii="Helvetica" w:hAnsi="Helvetica"/>
              </w:rPr>
              <w:fldChar w:fldCharType="separate"/>
            </w:r>
            <w:r w:rsidRPr="005E061B">
              <w:rPr>
                <w:rFonts w:ascii="Helvetica" w:hAnsi="Helvetica"/>
              </w:rPr>
              <w:fldChar w:fldCharType="end"/>
            </w:r>
          </w:p>
        </w:tc>
        <w:tc>
          <w:tcPr>
            <w:tcW w:w="102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9C6C06" w:rsidRPr="005E061B" w:rsidRDefault="00EA0BBB" w:rsidP="00F814A5">
            <w:pPr>
              <w:jc w:val="center"/>
              <w:rPr>
                <w:rFonts w:ascii="Helvetica" w:hAnsi="Helvetica"/>
              </w:rPr>
            </w:pPr>
            <w:r w:rsidRPr="005E061B">
              <w:rPr>
                <w:rFonts w:ascii="Helvetica" w:hAnsi="Helvetica"/>
              </w:rPr>
              <w:fldChar w:fldCharType="begin">
                <w:ffData>
                  <w:name w:val="Check1"/>
                  <w:enabled/>
                  <w:calcOnExit w:val="0"/>
                  <w:checkBox>
                    <w:sizeAuto/>
                    <w:default w:val="0"/>
                  </w:checkBox>
                </w:ffData>
              </w:fldChar>
            </w:r>
            <w:r w:rsidR="009C6C06" w:rsidRPr="005E061B">
              <w:rPr>
                <w:rFonts w:ascii="Helvetica" w:hAnsi="Helvetica"/>
              </w:rPr>
              <w:instrText xml:space="preserve"> FORMCHECKBOX </w:instrText>
            </w:r>
            <w:r w:rsidR="00404A65">
              <w:rPr>
                <w:rFonts w:ascii="Helvetica" w:hAnsi="Helvetica"/>
              </w:rPr>
            </w:r>
            <w:r w:rsidR="00404A65">
              <w:rPr>
                <w:rFonts w:ascii="Helvetica" w:hAnsi="Helvetica"/>
              </w:rPr>
              <w:fldChar w:fldCharType="separate"/>
            </w:r>
            <w:r w:rsidRPr="005E061B">
              <w:rPr>
                <w:rFonts w:ascii="Helvetica" w:hAnsi="Helvetica"/>
              </w:rPr>
              <w:fldChar w:fldCharType="end"/>
            </w:r>
          </w:p>
        </w:tc>
      </w:tr>
    </w:tbl>
    <w:p w:rsidR="009C6C06" w:rsidRPr="005E061B" w:rsidRDefault="009C6C06" w:rsidP="009C6C06">
      <w:pPr>
        <w:rPr>
          <w:rFonts w:ascii="Helvetica" w:eastAsia="Calibri" w:hAnsi="Helvetica" w:cs="Calibri"/>
          <w:szCs w:val="16"/>
          <w:lang w:eastAsia="ar-SA"/>
        </w:rPr>
      </w:pPr>
      <w:r w:rsidRPr="005E061B">
        <w:rPr>
          <w:rFonts w:ascii="Helvetica" w:hAnsi="Helvetica"/>
        </w:rPr>
        <w:br w:type="page"/>
      </w:r>
    </w:p>
    <w:p w:rsidR="009C6C06" w:rsidRPr="005E061B" w:rsidRDefault="009C6C06" w:rsidP="009C6C06">
      <w:pPr>
        <w:pStyle w:val="ActivityNumbered"/>
      </w:pPr>
      <w:r w:rsidRPr="005E061B">
        <w:t>The best things about this unit were:</w:t>
      </w:r>
    </w:p>
    <w:p w:rsidR="009C6C06" w:rsidRPr="005E061B" w:rsidRDefault="009C6C06" w:rsidP="009C6C06">
      <w:pPr>
        <w:pStyle w:val="ActivityRulesInsertTab"/>
        <w:ind w:left="0"/>
      </w:pPr>
      <w:r w:rsidRPr="005E061B">
        <w:tab/>
      </w:r>
    </w:p>
    <w:p w:rsidR="009C6C06" w:rsidRPr="005E061B" w:rsidRDefault="009C6C06" w:rsidP="009C6C06">
      <w:pPr>
        <w:pStyle w:val="ActivityRulesInsertTab"/>
        <w:ind w:left="0"/>
      </w:pPr>
      <w:r w:rsidRPr="005E061B">
        <w:tab/>
      </w:r>
    </w:p>
    <w:p w:rsidR="009C6C06" w:rsidRPr="005E061B" w:rsidRDefault="009C6C06" w:rsidP="009C6C06">
      <w:pPr>
        <w:pStyle w:val="ActivityRulesInsertTab"/>
        <w:ind w:left="0"/>
      </w:pPr>
      <w:r w:rsidRPr="005E061B">
        <w:tab/>
      </w:r>
    </w:p>
    <w:p w:rsidR="009C6C06" w:rsidRPr="005E061B" w:rsidRDefault="009C6C06" w:rsidP="009C6C06">
      <w:pPr>
        <w:pStyle w:val="ActivityRulesInsertTab"/>
        <w:ind w:left="0"/>
      </w:pPr>
      <w:r w:rsidRPr="005E061B">
        <w:tab/>
      </w:r>
    </w:p>
    <w:p w:rsidR="009C6C06" w:rsidRPr="005E061B" w:rsidRDefault="009C6C06" w:rsidP="009C6C06">
      <w:pPr>
        <w:pStyle w:val="ActivityNumbered"/>
      </w:pPr>
      <w:r w:rsidRPr="005E061B">
        <w:t>The worst things about this unit were:</w:t>
      </w:r>
    </w:p>
    <w:p w:rsidR="009C6C06" w:rsidRPr="005E061B" w:rsidRDefault="009C6C06" w:rsidP="009C6C06">
      <w:pPr>
        <w:pStyle w:val="ActivityRulesInsertTab"/>
        <w:ind w:left="0"/>
      </w:pPr>
      <w:r w:rsidRPr="005E061B">
        <w:tab/>
      </w:r>
    </w:p>
    <w:p w:rsidR="009C6C06" w:rsidRPr="005E061B" w:rsidRDefault="009C6C06" w:rsidP="009C6C06">
      <w:pPr>
        <w:pStyle w:val="ActivityRulesInsertTab"/>
        <w:ind w:left="0"/>
      </w:pPr>
      <w:r w:rsidRPr="005E061B">
        <w:tab/>
      </w:r>
    </w:p>
    <w:p w:rsidR="009C6C06" w:rsidRPr="005E061B" w:rsidRDefault="009C6C06" w:rsidP="009C6C06">
      <w:pPr>
        <w:pStyle w:val="ActivityRulesInsertTab"/>
        <w:ind w:left="0"/>
      </w:pPr>
      <w:r w:rsidRPr="005E061B">
        <w:tab/>
      </w:r>
    </w:p>
    <w:p w:rsidR="009C6C06" w:rsidRPr="005E061B" w:rsidRDefault="009C6C06" w:rsidP="009C6C06">
      <w:pPr>
        <w:pStyle w:val="ActivityRulesInsertTab"/>
        <w:ind w:left="0"/>
      </w:pPr>
      <w:r w:rsidRPr="005E061B">
        <w:tab/>
      </w:r>
    </w:p>
    <w:p w:rsidR="009C6C06" w:rsidRPr="005E061B" w:rsidRDefault="009C6C06" w:rsidP="009C6C06">
      <w:pPr>
        <w:pStyle w:val="ActivityNumbered"/>
      </w:pPr>
      <w:r w:rsidRPr="005E061B">
        <w:t>The things you should change in this unit are:</w:t>
      </w:r>
    </w:p>
    <w:p w:rsidR="009C6C06" w:rsidRPr="005E061B" w:rsidRDefault="009C6C06" w:rsidP="009C6C06">
      <w:pPr>
        <w:pStyle w:val="ActivityRulesInsertTab"/>
        <w:ind w:left="0"/>
      </w:pPr>
      <w:r w:rsidRPr="005E061B">
        <w:tab/>
      </w:r>
    </w:p>
    <w:p w:rsidR="009C6C06" w:rsidRPr="005E061B" w:rsidRDefault="009C6C06" w:rsidP="009C6C06">
      <w:pPr>
        <w:pStyle w:val="ActivityRulesInsertTab"/>
        <w:ind w:left="0"/>
      </w:pPr>
      <w:r w:rsidRPr="005E061B">
        <w:tab/>
      </w:r>
    </w:p>
    <w:p w:rsidR="009C6C06" w:rsidRPr="005E061B" w:rsidRDefault="009C6C06" w:rsidP="009C6C06">
      <w:pPr>
        <w:pStyle w:val="ActivityRulesInsertTab"/>
        <w:ind w:left="0"/>
      </w:pPr>
      <w:r w:rsidRPr="005E061B">
        <w:tab/>
      </w:r>
    </w:p>
    <w:p w:rsidR="009C6C06" w:rsidRPr="005E061B" w:rsidRDefault="009C6C06" w:rsidP="009C6C06">
      <w:pPr>
        <w:pStyle w:val="ActivityRulesInsertTab"/>
        <w:ind w:left="0"/>
      </w:pPr>
      <w:r w:rsidRPr="005E061B">
        <w:tab/>
      </w:r>
    </w:p>
    <w:p w:rsidR="009C6C06" w:rsidRPr="005E061B" w:rsidRDefault="009C6C06" w:rsidP="009C6C06">
      <w:pPr>
        <w:pStyle w:val="ActivityBottom"/>
        <w:rPr>
          <w:noProof w:val="0"/>
        </w:rPr>
      </w:pPr>
    </w:p>
    <w:p w:rsidR="009C6C06" w:rsidRPr="005E061B" w:rsidRDefault="009C6C06" w:rsidP="009C6C06">
      <w:pPr>
        <w:pStyle w:val="BodyCopy"/>
        <w:rPr>
          <w:noProof w:val="0"/>
        </w:rPr>
      </w:pPr>
    </w:p>
    <w:p w:rsidR="00AD7B23" w:rsidRPr="005E061B" w:rsidRDefault="00AD7B23" w:rsidP="009C6C06">
      <w:pPr>
        <w:pStyle w:val="BodyCopy"/>
        <w:rPr>
          <w:noProof w:val="0"/>
        </w:rPr>
        <w:sectPr w:rsidR="00AD7B23" w:rsidRPr="005E061B" w:rsidSect="001A29DB">
          <w:headerReference w:type="even" r:id="rId113"/>
          <w:headerReference w:type="default" r:id="rId114"/>
          <w:pgSz w:w="11906" w:h="16838" w:code="9"/>
          <w:pgMar w:top="1440" w:right="1440" w:bottom="1440" w:left="1701" w:header="709" w:footer="326" w:gutter="0"/>
          <w:cols w:space="708"/>
          <w:docGrid w:linePitch="360"/>
        </w:sectPr>
      </w:pPr>
    </w:p>
    <w:p w:rsidR="00AD7B23" w:rsidRPr="005E061B" w:rsidRDefault="00AD7B23" w:rsidP="00AD7B23">
      <w:pPr>
        <w:pStyle w:val="Heading1"/>
        <w:spacing w:before="240" w:after="240"/>
      </w:pPr>
      <w:bookmarkStart w:id="57" w:name="_Toc374547319"/>
      <w:bookmarkStart w:id="58" w:name="_Toc378619279"/>
      <w:bookmarkStart w:id="59" w:name="_Toc417908507"/>
      <w:r w:rsidRPr="005E061B">
        <w:t>Trainee self-assessment checklist</w:t>
      </w:r>
      <w:bookmarkEnd w:id="57"/>
      <w:bookmarkEnd w:id="58"/>
      <w:bookmarkEnd w:id="59"/>
    </w:p>
    <w:p w:rsidR="00AD7B23" w:rsidRPr="005E061B" w:rsidRDefault="00AD7B23" w:rsidP="00AD7B23">
      <w:pPr>
        <w:pStyle w:val="BodyCopy"/>
        <w:spacing w:after="240"/>
        <w:rPr>
          <w:noProof w:val="0"/>
        </w:rPr>
      </w:pPr>
      <w:r w:rsidRPr="005E061B">
        <w:rPr>
          <w:noProof w:val="0"/>
        </w:rPr>
        <w:t>As an indicator to your Trainer/Assessor of your readiness for assessment in this unit please complete the following and hand to your Trainer/Assessor.</w:t>
      </w:r>
    </w:p>
    <w:p w:rsidR="00AD7B23" w:rsidRPr="005E061B" w:rsidRDefault="00404A65" w:rsidP="00A838E0">
      <w:pPr>
        <w:pStyle w:val="Heading3"/>
      </w:pPr>
      <w:fldSimple w:instr=" REF  UnitName  \* MERGEFORMAT ">
        <w:sdt>
          <w:sdtPr>
            <w:alias w:val="Unit name "/>
            <w:tag w:val="Unit name "/>
            <w:id w:val="-1613440564"/>
            <w:placeholder>
              <w:docPart w:val="CFF5DAC3266742E6A5895BECEC0A90C8"/>
            </w:placeholder>
          </w:sdtPr>
          <w:sdtEndPr>
            <w:rPr>
              <w:highlight w:val="yellow"/>
            </w:rPr>
          </w:sdtEndPr>
          <w:sdtContent>
            <w:r w:rsidR="008930A9" w:rsidRPr="005E061B">
              <w:t>Create, implement and evaluate strategic product initiatives</w:t>
            </w:r>
          </w:sdtContent>
        </w:sdt>
      </w:fldSimple>
    </w:p>
    <w:tbl>
      <w:tblPr>
        <w:tblStyle w:val="TableGrid"/>
        <w:tblW w:w="0" w:type="auto"/>
        <w:tblLook w:val="04A0" w:firstRow="1" w:lastRow="0" w:firstColumn="1" w:lastColumn="0" w:noHBand="0" w:noVBand="1"/>
      </w:tblPr>
      <w:tblGrid>
        <w:gridCol w:w="606"/>
        <w:gridCol w:w="6642"/>
        <w:gridCol w:w="837"/>
        <w:gridCol w:w="896"/>
      </w:tblGrid>
      <w:tr w:rsidR="00AD7B23" w:rsidRPr="005E061B" w:rsidTr="00AD7B23">
        <w:trPr>
          <w:tblHeader/>
        </w:trPr>
        <w:tc>
          <w:tcPr>
            <w:tcW w:w="7248" w:type="dxa"/>
            <w:gridSpan w:val="2"/>
            <w:tcBorders>
              <w:top w:val="nil"/>
              <w:left w:val="nil"/>
              <w:right w:val="single" w:sz="4" w:space="0" w:color="auto"/>
            </w:tcBorders>
            <w:shd w:val="clear" w:color="auto" w:fill="auto"/>
          </w:tcPr>
          <w:p w:rsidR="00AD7B23" w:rsidRPr="005E061B" w:rsidRDefault="00AD7B23" w:rsidP="00EE3792">
            <w:pPr>
              <w:pStyle w:val="TableTextBold"/>
              <w:rPr>
                <w:noProof w:val="0"/>
              </w:rPr>
            </w:pPr>
          </w:p>
        </w:tc>
        <w:tc>
          <w:tcPr>
            <w:tcW w:w="837" w:type="dxa"/>
            <w:tcBorders>
              <w:left w:val="single" w:sz="4" w:space="0" w:color="auto"/>
            </w:tcBorders>
            <w:shd w:val="clear" w:color="auto" w:fill="E36C0A" w:themeFill="accent6" w:themeFillShade="BF"/>
            <w:vAlign w:val="center"/>
          </w:tcPr>
          <w:p w:rsidR="00AD7B23" w:rsidRPr="005E061B" w:rsidRDefault="00AD7B23" w:rsidP="00656CD3">
            <w:pPr>
              <w:pStyle w:val="TableHeadingCentreText"/>
              <w:rPr>
                <w:noProof w:val="0"/>
              </w:rPr>
            </w:pPr>
            <w:r w:rsidRPr="005E061B">
              <w:rPr>
                <w:noProof w:val="0"/>
              </w:rPr>
              <w:t>Yes</w:t>
            </w:r>
          </w:p>
        </w:tc>
        <w:tc>
          <w:tcPr>
            <w:tcW w:w="896" w:type="dxa"/>
            <w:shd w:val="clear" w:color="auto" w:fill="E36C0A" w:themeFill="accent6" w:themeFillShade="BF"/>
            <w:vAlign w:val="center"/>
          </w:tcPr>
          <w:p w:rsidR="00AD7B23" w:rsidRPr="005E061B" w:rsidRDefault="00AD7B23" w:rsidP="00656CD3">
            <w:pPr>
              <w:pStyle w:val="TableHeadingCentreText"/>
              <w:rPr>
                <w:noProof w:val="0"/>
              </w:rPr>
            </w:pPr>
            <w:r w:rsidRPr="005E061B">
              <w:rPr>
                <w:noProof w:val="0"/>
              </w:rPr>
              <w:t>No</w:t>
            </w:r>
            <w:r w:rsidRPr="005E061B">
              <w:rPr>
                <w:noProof w:val="0"/>
                <w:sz w:val="24"/>
                <w:szCs w:val="24"/>
              </w:rPr>
              <w:t>*</w:t>
            </w:r>
          </w:p>
        </w:tc>
      </w:tr>
      <w:tr w:rsidR="00AD7B23" w:rsidRPr="005E061B" w:rsidTr="00AD7B23">
        <w:tc>
          <w:tcPr>
            <w:tcW w:w="8981" w:type="dxa"/>
            <w:gridSpan w:val="4"/>
            <w:shd w:val="clear" w:color="auto" w:fill="E36C0A" w:themeFill="accent6" w:themeFillShade="BF"/>
            <w:vAlign w:val="center"/>
          </w:tcPr>
          <w:p w:rsidR="00AD7B23" w:rsidRPr="005E061B" w:rsidRDefault="00AD7B23" w:rsidP="00656CD3">
            <w:pPr>
              <w:pStyle w:val="TableHeading"/>
              <w:rPr>
                <w:noProof w:val="0"/>
              </w:rPr>
            </w:pPr>
            <w:r w:rsidRPr="005E061B">
              <w:rPr>
                <w:noProof w:val="0"/>
              </w:rPr>
              <w:t xml:space="preserve">Element 1: </w:t>
            </w:r>
            <w:r w:rsidR="00FC3B8A" w:rsidRPr="005E061B">
              <w:rPr>
                <w:noProof w:val="0"/>
              </w:rPr>
              <w:fldChar w:fldCharType="begin"/>
            </w:r>
            <w:r w:rsidR="00FC3B8A" w:rsidRPr="005E061B">
              <w:rPr>
                <w:noProof w:val="0"/>
              </w:rPr>
              <w:instrText xml:space="preserve"> REF  Element1  \* MERGEFORMAT </w:instrText>
            </w:r>
            <w:r w:rsidR="00FC3B8A" w:rsidRPr="005E061B">
              <w:rPr>
                <w:noProof w:val="0"/>
              </w:rPr>
              <w:fldChar w:fldCharType="separate"/>
            </w:r>
            <w:sdt>
              <w:sdtPr>
                <w:rPr>
                  <w:noProof w:val="0"/>
                  <w:highlight w:val="yellow"/>
                </w:rPr>
                <w:alias w:val="Element1"/>
                <w:tag w:val="Element1"/>
                <w:id w:val="1425383878"/>
                <w:placeholder>
                  <w:docPart w:val="A3433D0D36F54024A4F56F891A921EAE"/>
                </w:placeholder>
              </w:sdtPr>
              <w:sdtContent>
                <w:r w:rsidR="008930A9" w:rsidRPr="005E061B">
                  <w:rPr>
                    <w:noProof w:val="0"/>
                  </w:rPr>
                  <w:t>Create strategic product initiatives</w:t>
                </w:r>
              </w:sdtContent>
            </w:sdt>
            <w:r w:rsidR="00FC3B8A" w:rsidRPr="005E061B">
              <w:rPr>
                <w:noProof w:val="0"/>
                <w:highlight w:val="yellow"/>
              </w:rPr>
              <w:fldChar w:fldCharType="end"/>
            </w:r>
          </w:p>
        </w:tc>
      </w:tr>
      <w:tr w:rsidR="00AD7B23" w:rsidRPr="005E061B" w:rsidTr="00AD7B23">
        <w:tc>
          <w:tcPr>
            <w:tcW w:w="606" w:type="dxa"/>
            <w:vAlign w:val="center"/>
          </w:tcPr>
          <w:p w:rsidR="00AD7B23" w:rsidRPr="005E061B" w:rsidRDefault="00AD7B23" w:rsidP="00656CD3">
            <w:pPr>
              <w:pStyle w:val="TableText"/>
              <w:rPr>
                <w:noProof w:val="0"/>
              </w:rPr>
            </w:pPr>
            <w:r w:rsidRPr="005E061B">
              <w:rPr>
                <w:noProof w:val="0"/>
              </w:rPr>
              <w:t>1.1</w:t>
            </w:r>
          </w:p>
        </w:tc>
        <w:tc>
          <w:tcPr>
            <w:tcW w:w="6642" w:type="dxa"/>
          </w:tcPr>
          <w:p w:rsidR="00AD7B23" w:rsidRPr="005E061B" w:rsidRDefault="00FC3B8A" w:rsidP="00656CD3">
            <w:pPr>
              <w:pStyle w:val="TableText"/>
              <w:rPr>
                <w:noProof w:val="0"/>
              </w:rPr>
            </w:pPr>
            <w:r w:rsidRPr="005E061B">
              <w:rPr>
                <w:noProof w:val="0"/>
              </w:rPr>
              <w:fldChar w:fldCharType="begin"/>
            </w:r>
            <w:r w:rsidRPr="005E061B">
              <w:rPr>
                <w:noProof w:val="0"/>
              </w:rPr>
              <w:instrText xml:space="preserve"> REF  Criteria11  \* MERGEFORMAT </w:instrText>
            </w:r>
            <w:r w:rsidRPr="005E061B">
              <w:rPr>
                <w:noProof w:val="0"/>
              </w:rPr>
              <w:fldChar w:fldCharType="separate"/>
            </w:r>
            <w:sdt>
              <w:sdtPr>
                <w:rPr>
                  <w:noProof w:val="0"/>
                </w:rPr>
                <w:alias w:val="Criteria11"/>
                <w:tag w:val="Criteria11"/>
                <w:id w:val="1598831689"/>
                <w:placeholder>
                  <w:docPart w:val="114A5BC92CE34FCFBBA2AF0FA1D6A8FF"/>
                </w:placeholder>
              </w:sdtPr>
              <w:sdtContent>
                <w:r w:rsidR="008930A9" w:rsidRPr="005E061B">
                  <w:rPr>
                    <w:noProof w:val="0"/>
                  </w:rPr>
                  <w:t>Identify the context for product development</w:t>
                </w:r>
              </w:sdtContent>
            </w:sdt>
            <w:r w:rsidRPr="005E061B">
              <w:rPr>
                <w:noProof w:val="0"/>
              </w:rPr>
              <w:fldChar w:fldCharType="end"/>
            </w:r>
          </w:p>
        </w:tc>
        <w:tc>
          <w:tcPr>
            <w:tcW w:w="837" w:type="dxa"/>
            <w:vAlign w:val="center"/>
          </w:tcPr>
          <w:p w:rsidR="00AD7B23" w:rsidRPr="005E061B" w:rsidRDefault="00EA0BBB" w:rsidP="00EE3792">
            <w:pPr>
              <w:pStyle w:val="TrainingEval-Table"/>
              <w:spacing w:before="120" w:after="120" w:line="240" w:lineRule="auto"/>
              <w:rPr>
                <w:rStyle w:val="TrainingEval-Tickbox"/>
                <w:rFonts w:ascii="Helvetica" w:hAnsi="Helvetica"/>
                <w:lang w:val="en-AU"/>
              </w:rPr>
            </w:pPr>
            <w:r w:rsidRPr="005E061B">
              <w:rPr>
                <w:rStyle w:val="TrainingEval-Tickbox"/>
                <w:rFonts w:ascii="Helvetica" w:hAnsi="Helvetica"/>
                <w:lang w:val="en-AU"/>
              </w:rPr>
              <w:fldChar w:fldCharType="begin">
                <w:ffData>
                  <w:name w:val="Check1"/>
                  <w:enabled/>
                  <w:calcOnExit w:val="0"/>
                  <w:checkBox>
                    <w:sizeAuto/>
                    <w:default w:val="0"/>
                  </w:checkBox>
                </w:ffData>
              </w:fldChar>
            </w:r>
            <w:r w:rsidR="00AD7B23" w:rsidRPr="005E061B">
              <w:rPr>
                <w:rStyle w:val="TrainingEval-Tickbox"/>
                <w:rFonts w:ascii="Helvetica" w:hAnsi="Helvetica"/>
                <w:lang w:val="en-AU"/>
              </w:rPr>
              <w:instrText xml:space="preserve"> FORMCHECKBOX </w:instrText>
            </w:r>
            <w:r w:rsidR="00404A65">
              <w:rPr>
                <w:rStyle w:val="TrainingEval-Tickbox"/>
                <w:rFonts w:ascii="Helvetica" w:hAnsi="Helvetica"/>
                <w:lang w:val="en-AU"/>
              </w:rPr>
            </w:r>
            <w:r w:rsidR="00404A65">
              <w:rPr>
                <w:rStyle w:val="TrainingEval-Tickbox"/>
                <w:rFonts w:ascii="Helvetica" w:hAnsi="Helvetica"/>
                <w:lang w:val="en-AU"/>
              </w:rPr>
              <w:fldChar w:fldCharType="separate"/>
            </w:r>
            <w:r w:rsidRPr="005E061B">
              <w:rPr>
                <w:rStyle w:val="TrainingEval-Tickbox"/>
                <w:rFonts w:ascii="Helvetica" w:hAnsi="Helvetica"/>
                <w:lang w:val="en-AU"/>
              </w:rPr>
              <w:fldChar w:fldCharType="end"/>
            </w:r>
          </w:p>
        </w:tc>
        <w:tc>
          <w:tcPr>
            <w:tcW w:w="896" w:type="dxa"/>
            <w:vAlign w:val="center"/>
          </w:tcPr>
          <w:p w:rsidR="00AD7B23" w:rsidRPr="005E061B" w:rsidRDefault="00EA0BBB" w:rsidP="00EE3792">
            <w:pPr>
              <w:pStyle w:val="TrainingEval-Table"/>
              <w:spacing w:before="120" w:after="120" w:line="240" w:lineRule="auto"/>
              <w:rPr>
                <w:rStyle w:val="TrainingEval-Tickbox"/>
                <w:rFonts w:ascii="Helvetica" w:hAnsi="Helvetica"/>
                <w:lang w:val="en-AU"/>
              </w:rPr>
            </w:pPr>
            <w:r w:rsidRPr="005E061B">
              <w:rPr>
                <w:rStyle w:val="TrainingEval-Tickbox"/>
                <w:rFonts w:ascii="Helvetica" w:hAnsi="Helvetica"/>
                <w:lang w:val="en-AU"/>
              </w:rPr>
              <w:fldChar w:fldCharType="begin">
                <w:ffData>
                  <w:name w:val="Check1"/>
                  <w:enabled/>
                  <w:calcOnExit w:val="0"/>
                  <w:checkBox>
                    <w:sizeAuto/>
                    <w:default w:val="0"/>
                  </w:checkBox>
                </w:ffData>
              </w:fldChar>
            </w:r>
            <w:r w:rsidR="00AD7B23" w:rsidRPr="005E061B">
              <w:rPr>
                <w:rStyle w:val="TrainingEval-Tickbox"/>
                <w:rFonts w:ascii="Helvetica" w:hAnsi="Helvetica"/>
                <w:lang w:val="en-AU"/>
              </w:rPr>
              <w:instrText xml:space="preserve"> FORMCHECKBOX </w:instrText>
            </w:r>
            <w:r w:rsidR="00404A65">
              <w:rPr>
                <w:rStyle w:val="TrainingEval-Tickbox"/>
                <w:rFonts w:ascii="Helvetica" w:hAnsi="Helvetica"/>
                <w:lang w:val="en-AU"/>
              </w:rPr>
            </w:r>
            <w:r w:rsidR="00404A65">
              <w:rPr>
                <w:rStyle w:val="TrainingEval-Tickbox"/>
                <w:rFonts w:ascii="Helvetica" w:hAnsi="Helvetica"/>
                <w:lang w:val="en-AU"/>
              </w:rPr>
              <w:fldChar w:fldCharType="separate"/>
            </w:r>
            <w:r w:rsidRPr="005E061B">
              <w:rPr>
                <w:rStyle w:val="TrainingEval-Tickbox"/>
                <w:rFonts w:ascii="Helvetica" w:hAnsi="Helvetica"/>
                <w:lang w:val="en-AU"/>
              </w:rPr>
              <w:fldChar w:fldCharType="end"/>
            </w:r>
          </w:p>
        </w:tc>
      </w:tr>
      <w:tr w:rsidR="00AD7B23" w:rsidRPr="005E061B" w:rsidTr="00AD7B23">
        <w:tc>
          <w:tcPr>
            <w:tcW w:w="606" w:type="dxa"/>
            <w:vAlign w:val="center"/>
          </w:tcPr>
          <w:p w:rsidR="00AD7B23" w:rsidRPr="005E061B" w:rsidRDefault="00AD7B23" w:rsidP="00656CD3">
            <w:pPr>
              <w:pStyle w:val="TableText"/>
              <w:rPr>
                <w:noProof w:val="0"/>
              </w:rPr>
            </w:pPr>
            <w:r w:rsidRPr="005E061B">
              <w:rPr>
                <w:noProof w:val="0"/>
              </w:rPr>
              <w:t>1.2</w:t>
            </w:r>
          </w:p>
        </w:tc>
        <w:tc>
          <w:tcPr>
            <w:tcW w:w="6642" w:type="dxa"/>
          </w:tcPr>
          <w:p w:rsidR="00AD7B23" w:rsidRPr="005E061B" w:rsidRDefault="00FC3B8A" w:rsidP="00656CD3">
            <w:pPr>
              <w:pStyle w:val="TableText"/>
              <w:rPr>
                <w:noProof w:val="0"/>
              </w:rPr>
            </w:pPr>
            <w:r w:rsidRPr="005E061B">
              <w:rPr>
                <w:noProof w:val="0"/>
              </w:rPr>
              <w:fldChar w:fldCharType="begin"/>
            </w:r>
            <w:r w:rsidRPr="005E061B">
              <w:rPr>
                <w:noProof w:val="0"/>
              </w:rPr>
              <w:instrText xml:space="preserve"> REF  Criteria12  \* MERGEFORMAT </w:instrText>
            </w:r>
            <w:r w:rsidRPr="005E061B">
              <w:rPr>
                <w:noProof w:val="0"/>
              </w:rPr>
              <w:fldChar w:fldCharType="separate"/>
            </w:r>
            <w:sdt>
              <w:sdtPr>
                <w:rPr>
                  <w:noProof w:val="0"/>
                </w:rPr>
                <w:alias w:val="Criteria12"/>
                <w:tag w:val="Criteria12"/>
                <w:id w:val="333182001"/>
                <w:placeholder>
                  <w:docPart w:val="42B4AE234F6A4BF5A7AD2BDA5DB01CF0"/>
                </w:placeholder>
              </w:sdtPr>
              <w:sdtContent>
                <w:r w:rsidR="008930A9" w:rsidRPr="005E061B">
                  <w:rPr>
                    <w:noProof w:val="0"/>
                  </w:rPr>
                  <w:t>Undertake market research on identified opportunities and identified target markets</w:t>
                </w:r>
              </w:sdtContent>
            </w:sdt>
            <w:r w:rsidRPr="005E061B">
              <w:rPr>
                <w:noProof w:val="0"/>
              </w:rPr>
              <w:fldChar w:fldCharType="end"/>
            </w:r>
          </w:p>
        </w:tc>
        <w:tc>
          <w:tcPr>
            <w:tcW w:w="837" w:type="dxa"/>
            <w:vAlign w:val="center"/>
          </w:tcPr>
          <w:p w:rsidR="00AD7B23" w:rsidRPr="005E061B" w:rsidRDefault="00EA0BBB" w:rsidP="00EE3792">
            <w:pPr>
              <w:pStyle w:val="TrainingEval-Table"/>
              <w:spacing w:before="120" w:after="120" w:line="240" w:lineRule="auto"/>
              <w:rPr>
                <w:rStyle w:val="TrainingEval-Tickbox"/>
                <w:rFonts w:ascii="Helvetica" w:hAnsi="Helvetica"/>
                <w:lang w:val="en-AU"/>
              </w:rPr>
            </w:pPr>
            <w:r w:rsidRPr="005E061B">
              <w:rPr>
                <w:rStyle w:val="TrainingEval-Tickbox"/>
                <w:rFonts w:ascii="Helvetica" w:hAnsi="Helvetica"/>
                <w:lang w:val="en-AU"/>
              </w:rPr>
              <w:fldChar w:fldCharType="begin">
                <w:ffData>
                  <w:name w:val="Check1"/>
                  <w:enabled/>
                  <w:calcOnExit w:val="0"/>
                  <w:checkBox>
                    <w:sizeAuto/>
                    <w:default w:val="0"/>
                  </w:checkBox>
                </w:ffData>
              </w:fldChar>
            </w:r>
            <w:r w:rsidR="00AD7B23" w:rsidRPr="005E061B">
              <w:rPr>
                <w:rStyle w:val="TrainingEval-Tickbox"/>
                <w:rFonts w:ascii="Helvetica" w:hAnsi="Helvetica"/>
                <w:lang w:val="en-AU"/>
              </w:rPr>
              <w:instrText xml:space="preserve"> FORMCHECKBOX </w:instrText>
            </w:r>
            <w:r w:rsidR="00404A65">
              <w:rPr>
                <w:rStyle w:val="TrainingEval-Tickbox"/>
                <w:rFonts w:ascii="Helvetica" w:hAnsi="Helvetica"/>
                <w:lang w:val="en-AU"/>
              </w:rPr>
            </w:r>
            <w:r w:rsidR="00404A65">
              <w:rPr>
                <w:rStyle w:val="TrainingEval-Tickbox"/>
                <w:rFonts w:ascii="Helvetica" w:hAnsi="Helvetica"/>
                <w:lang w:val="en-AU"/>
              </w:rPr>
              <w:fldChar w:fldCharType="separate"/>
            </w:r>
            <w:r w:rsidRPr="005E061B">
              <w:rPr>
                <w:rStyle w:val="TrainingEval-Tickbox"/>
                <w:rFonts w:ascii="Helvetica" w:hAnsi="Helvetica"/>
                <w:lang w:val="en-AU"/>
              </w:rPr>
              <w:fldChar w:fldCharType="end"/>
            </w:r>
          </w:p>
        </w:tc>
        <w:tc>
          <w:tcPr>
            <w:tcW w:w="896" w:type="dxa"/>
            <w:vAlign w:val="center"/>
          </w:tcPr>
          <w:p w:rsidR="00AD7B23" w:rsidRPr="005E061B" w:rsidRDefault="00EA0BBB" w:rsidP="00EE3792">
            <w:pPr>
              <w:pStyle w:val="TrainingEval-Table"/>
              <w:spacing w:before="120" w:after="120" w:line="240" w:lineRule="auto"/>
              <w:rPr>
                <w:rStyle w:val="TrainingEval-Tickbox"/>
                <w:rFonts w:ascii="Helvetica" w:hAnsi="Helvetica"/>
                <w:lang w:val="en-AU"/>
              </w:rPr>
            </w:pPr>
            <w:r w:rsidRPr="005E061B">
              <w:rPr>
                <w:rStyle w:val="TrainingEval-Tickbox"/>
                <w:rFonts w:ascii="Helvetica" w:hAnsi="Helvetica"/>
                <w:lang w:val="en-AU"/>
              </w:rPr>
              <w:fldChar w:fldCharType="begin">
                <w:ffData>
                  <w:name w:val="Check1"/>
                  <w:enabled/>
                  <w:calcOnExit w:val="0"/>
                  <w:checkBox>
                    <w:sizeAuto/>
                    <w:default w:val="0"/>
                  </w:checkBox>
                </w:ffData>
              </w:fldChar>
            </w:r>
            <w:r w:rsidR="00AD7B23" w:rsidRPr="005E061B">
              <w:rPr>
                <w:rStyle w:val="TrainingEval-Tickbox"/>
                <w:rFonts w:ascii="Helvetica" w:hAnsi="Helvetica"/>
                <w:lang w:val="en-AU"/>
              </w:rPr>
              <w:instrText xml:space="preserve"> FORMCHECKBOX </w:instrText>
            </w:r>
            <w:r w:rsidR="00404A65">
              <w:rPr>
                <w:rStyle w:val="TrainingEval-Tickbox"/>
                <w:rFonts w:ascii="Helvetica" w:hAnsi="Helvetica"/>
                <w:lang w:val="en-AU"/>
              </w:rPr>
            </w:r>
            <w:r w:rsidR="00404A65">
              <w:rPr>
                <w:rStyle w:val="TrainingEval-Tickbox"/>
                <w:rFonts w:ascii="Helvetica" w:hAnsi="Helvetica"/>
                <w:lang w:val="en-AU"/>
              </w:rPr>
              <w:fldChar w:fldCharType="separate"/>
            </w:r>
            <w:r w:rsidRPr="005E061B">
              <w:rPr>
                <w:rStyle w:val="TrainingEval-Tickbox"/>
                <w:rFonts w:ascii="Helvetica" w:hAnsi="Helvetica"/>
                <w:lang w:val="en-AU"/>
              </w:rPr>
              <w:fldChar w:fldCharType="end"/>
            </w:r>
          </w:p>
        </w:tc>
      </w:tr>
      <w:tr w:rsidR="00AD7B23" w:rsidRPr="005E061B" w:rsidTr="00AD7B23">
        <w:tc>
          <w:tcPr>
            <w:tcW w:w="606" w:type="dxa"/>
            <w:vAlign w:val="center"/>
          </w:tcPr>
          <w:p w:rsidR="00AD7B23" w:rsidRPr="005E061B" w:rsidRDefault="00AD7B23" w:rsidP="00656CD3">
            <w:pPr>
              <w:pStyle w:val="TableText"/>
              <w:rPr>
                <w:noProof w:val="0"/>
              </w:rPr>
            </w:pPr>
            <w:r w:rsidRPr="005E061B">
              <w:rPr>
                <w:noProof w:val="0"/>
              </w:rPr>
              <w:t>1.3</w:t>
            </w:r>
          </w:p>
        </w:tc>
        <w:tc>
          <w:tcPr>
            <w:tcW w:w="6642" w:type="dxa"/>
          </w:tcPr>
          <w:p w:rsidR="00AD7B23" w:rsidRPr="005E061B" w:rsidRDefault="00FC3B8A" w:rsidP="00656CD3">
            <w:pPr>
              <w:pStyle w:val="TableText"/>
              <w:rPr>
                <w:noProof w:val="0"/>
              </w:rPr>
            </w:pPr>
            <w:r w:rsidRPr="005E061B">
              <w:rPr>
                <w:noProof w:val="0"/>
              </w:rPr>
              <w:fldChar w:fldCharType="begin"/>
            </w:r>
            <w:r w:rsidRPr="005E061B">
              <w:rPr>
                <w:noProof w:val="0"/>
              </w:rPr>
              <w:instrText xml:space="preserve"> REF  Criteria13  \* MERGEFORMAT </w:instrText>
            </w:r>
            <w:r w:rsidRPr="005E061B">
              <w:rPr>
                <w:noProof w:val="0"/>
              </w:rPr>
              <w:fldChar w:fldCharType="separate"/>
            </w:r>
            <w:sdt>
              <w:sdtPr>
                <w:rPr>
                  <w:noProof w:val="0"/>
                </w:rPr>
                <w:alias w:val="Criteria13"/>
                <w:tag w:val="Criteria13"/>
                <w:id w:val="-392121494"/>
                <w:placeholder>
                  <w:docPart w:val="0BAF7D6369B742AABC57DCAAB24829D9"/>
                </w:placeholder>
              </w:sdtPr>
              <w:sdtContent>
                <w:r w:rsidR="008930A9" w:rsidRPr="005E061B">
                  <w:rPr>
                    <w:noProof w:val="0"/>
                  </w:rPr>
                  <w:t>Determine product life cycle issues that apply to identified opportunities and products</w:t>
                </w:r>
              </w:sdtContent>
            </w:sdt>
            <w:r w:rsidRPr="005E061B">
              <w:rPr>
                <w:noProof w:val="0"/>
              </w:rPr>
              <w:fldChar w:fldCharType="end"/>
            </w:r>
          </w:p>
        </w:tc>
        <w:tc>
          <w:tcPr>
            <w:tcW w:w="837" w:type="dxa"/>
            <w:vAlign w:val="center"/>
          </w:tcPr>
          <w:p w:rsidR="00AD7B23" w:rsidRPr="005E061B" w:rsidRDefault="00EA0BBB" w:rsidP="00EE3792">
            <w:pPr>
              <w:pStyle w:val="TrainingEval-Table"/>
              <w:spacing w:before="120" w:after="120" w:line="240" w:lineRule="auto"/>
              <w:rPr>
                <w:rStyle w:val="TrainingEval-Tickbox"/>
                <w:rFonts w:ascii="Helvetica" w:hAnsi="Helvetica"/>
                <w:lang w:val="en-AU"/>
              </w:rPr>
            </w:pPr>
            <w:r w:rsidRPr="005E061B">
              <w:rPr>
                <w:rStyle w:val="TrainingEval-Tickbox"/>
                <w:rFonts w:ascii="Helvetica" w:hAnsi="Helvetica"/>
                <w:lang w:val="en-AU"/>
              </w:rPr>
              <w:fldChar w:fldCharType="begin">
                <w:ffData>
                  <w:name w:val="Check1"/>
                  <w:enabled/>
                  <w:calcOnExit w:val="0"/>
                  <w:checkBox>
                    <w:sizeAuto/>
                    <w:default w:val="0"/>
                  </w:checkBox>
                </w:ffData>
              </w:fldChar>
            </w:r>
            <w:r w:rsidR="00AD7B23" w:rsidRPr="005E061B">
              <w:rPr>
                <w:rStyle w:val="TrainingEval-Tickbox"/>
                <w:rFonts w:ascii="Helvetica" w:hAnsi="Helvetica"/>
                <w:lang w:val="en-AU"/>
              </w:rPr>
              <w:instrText xml:space="preserve"> FORMCHECKBOX </w:instrText>
            </w:r>
            <w:r w:rsidR="00404A65">
              <w:rPr>
                <w:rStyle w:val="TrainingEval-Tickbox"/>
                <w:rFonts w:ascii="Helvetica" w:hAnsi="Helvetica"/>
                <w:lang w:val="en-AU"/>
              </w:rPr>
            </w:r>
            <w:r w:rsidR="00404A65">
              <w:rPr>
                <w:rStyle w:val="TrainingEval-Tickbox"/>
                <w:rFonts w:ascii="Helvetica" w:hAnsi="Helvetica"/>
                <w:lang w:val="en-AU"/>
              </w:rPr>
              <w:fldChar w:fldCharType="separate"/>
            </w:r>
            <w:r w:rsidRPr="005E061B">
              <w:rPr>
                <w:rStyle w:val="TrainingEval-Tickbox"/>
                <w:rFonts w:ascii="Helvetica" w:hAnsi="Helvetica"/>
                <w:lang w:val="en-AU"/>
              </w:rPr>
              <w:fldChar w:fldCharType="end"/>
            </w:r>
          </w:p>
        </w:tc>
        <w:tc>
          <w:tcPr>
            <w:tcW w:w="896" w:type="dxa"/>
            <w:vAlign w:val="center"/>
          </w:tcPr>
          <w:p w:rsidR="00AD7B23" w:rsidRPr="005E061B" w:rsidRDefault="00EA0BBB" w:rsidP="00EE3792">
            <w:pPr>
              <w:pStyle w:val="TrainingEval-Table"/>
              <w:spacing w:before="120" w:after="120" w:line="240" w:lineRule="auto"/>
              <w:rPr>
                <w:rStyle w:val="TrainingEval-Tickbox"/>
                <w:rFonts w:ascii="Helvetica" w:hAnsi="Helvetica"/>
                <w:lang w:val="en-AU"/>
              </w:rPr>
            </w:pPr>
            <w:r w:rsidRPr="005E061B">
              <w:rPr>
                <w:rStyle w:val="TrainingEval-Tickbox"/>
                <w:rFonts w:ascii="Helvetica" w:hAnsi="Helvetica"/>
                <w:lang w:val="en-AU"/>
              </w:rPr>
              <w:fldChar w:fldCharType="begin">
                <w:ffData>
                  <w:name w:val="Check1"/>
                  <w:enabled/>
                  <w:calcOnExit w:val="0"/>
                  <w:checkBox>
                    <w:sizeAuto/>
                    <w:default w:val="0"/>
                  </w:checkBox>
                </w:ffData>
              </w:fldChar>
            </w:r>
            <w:r w:rsidR="00AD7B23" w:rsidRPr="005E061B">
              <w:rPr>
                <w:rStyle w:val="TrainingEval-Tickbox"/>
                <w:rFonts w:ascii="Helvetica" w:hAnsi="Helvetica"/>
                <w:lang w:val="en-AU"/>
              </w:rPr>
              <w:instrText xml:space="preserve"> FORMCHECKBOX </w:instrText>
            </w:r>
            <w:r w:rsidR="00404A65">
              <w:rPr>
                <w:rStyle w:val="TrainingEval-Tickbox"/>
                <w:rFonts w:ascii="Helvetica" w:hAnsi="Helvetica"/>
                <w:lang w:val="en-AU"/>
              </w:rPr>
            </w:r>
            <w:r w:rsidR="00404A65">
              <w:rPr>
                <w:rStyle w:val="TrainingEval-Tickbox"/>
                <w:rFonts w:ascii="Helvetica" w:hAnsi="Helvetica"/>
                <w:lang w:val="en-AU"/>
              </w:rPr>
              <w:fldChar w:fldCharType="separate"/>
            </w:r>
            <w:r w:rsidRPr="005E061B">
              <w:rPr>
                <w:rStyle w:val="TrainingEval-Tickbox"/>
                <w:rFonts w:ascii="Helvetica" w:hAnsi="Helvetica"/>
                <w:lang w:val="en-AU"/>
              </w:rPr>
              <w:fldChar w:fldCharType="end"/>
            </w:r>
          </w:p>
        </w:tc>
      </w:tr>
      <w:tr w:rsidR="00AD7B23" w:rsidRPr="005E061B" w:rsidTr="00AD7B23">
        <w:tc>
          <w:tcPr>
            <w:tcW w:w="606" w:type="dxa"/>
            <w:vAlign w:val="center"/>
          </w:tcPr>
          <w:p w:rsidR="00AD7B23" w:rsidRPr="005E061B" w:rsidRDefault="00AD7B23" w:rsidP="00656CD3">
            <w:pPr>
              <w:pStyle w:val="TableText"/>
              <w:rPr>
                <w:noProof w:val="0"/>
              </w:rPr>
            </w:pPr>
            <w:r w:rsidRPr="005E061B">
              <w:rPr>
                <w:noProof w:val="0"/>
              </w:rPr>
              <w:t>1.4</w:t>
            </w:r>
          </w:p>
        </w:tc>
        <w:tc>
          <w:tcPr>
            <w:tcW w:w="6642" w:type="dxa"/>
          </w:tcPr>
          <w:p w:rsidR="00AD7B23" w:rsidRPr="005E061B" w:rsidRDefault="00FC3B8A" w:rsidP="00656CD3">
            <w:pPr>
              <w:pStyle w:val="TableText"/>
              <w:rPr>
                <w:noProof w:val="0"/>
              </w:rPr>
            </w:pPr>
            <w:r w:rsidRPr="005E061B">
              <w:rPr>
                <w:noProof w:val="0"/>
              </w:rPr>
              <w:fldChar w:fldCharType="begin"/>
            </w:r>
            <w:r w:rsidRPr="005E061B">
              <w:rPr>
                <w:noProof w:val="0"/>
              </w:rPr>
              <w:instrText xml:space="preserve"> REF  Criteria14  \* MERGEFORMAT </w:instrText>
            </w:r>
            <w:r w:rsidRPr="005E061B">
              <w:rPr>
                <w:noProof w:val="0"/>
              </w:rPr>
              <w:fldChar w:fldCharType="separate"/>
            </w:r>
            <w:sdt>
              <w:sdtPr>
                <w:rPr>
                  <w:noProof w:val="0"/>
                </w:rPr>
                <w:alias w:val="Criteria14"/>
                <w:tag w:val="Criteria14"/>
                <w:id w:val="-839698007"/>
                <w:placeholder>
                  <w:docPart w:val="2FED8E6633364E65A334DA13E31F51BD"/>
                </w:placeholder>
              </w:sdtPr>
              <w:sdtContent>
                <w:r w:rsidR="008930A9" w:rsidRPr="005E061B">
                  <w:rPr>
                    <w:noProof w:val="0"/>
                  </w:rPr>
                  <w:t>Determine financial issues that relate to the development of product initiatives</w:t>
                </w:r>
              </w:sdtContent>
            </w:sdt>
            <w:r w:rsidRPr="005E061B">
              <w:rPr>
                <w:noProof w:val="0"/>
              </w:rPr>
              <w:fldChar w:fldCharType="end"/>
            </w:r>
          </w:p>
        </w:tc>
        <w:tc>
          <w:tcPr>
            <w:tcW w:w="837" w:type="dxa"/>
            <w:vAlign w:val="center"/>
          </w:tcPr>
          <w:p w:rsidR="00AD7B23" w:rsidRPr="005E061B" w:rsidRDefault="00EA0BBB" w:rsidP="00EE3792">
            <w:pPr>
              <w:pStyle w:val="TrainingEval-Table"/>
              <w:spacing w:before="120" w:after="120" w:line="240" w:lineRule="auto"/>
              <w:rPr>
                <w:rStyle w:val="TrainingEval-Tickbox"/>
                <w:rFonts w:ascii="Helvetica" w:hAnsi="Helvetica"/>
                <w:lang w:val="en-AU"/>
              </w:rPr>
            </w:pPr>
            <w:r w:rsidRPr="005E061B">
              <w:rPr>
                <w:rStyle w:val="TrainingEval-Tickbox"/>
                <w:rFonts w:ascii="Helvetica" w:hAnsi="Helvetica"/>
                <w:lang w:val="en-AU"/>
              </w:rPr>
              <w:fldChar w:fldCharType="begin">
                <w:ffData>
                  <w:name w:val="Check1"/>
                  <w:enabled/>
                  <w:calcOnExit w:val="0"/>
                  <w:checkBox>
                    <w:sizeAuto/>
                    <w:default w:val="0"/>
                  </w:checkBox>
                </w:ffData>
              </w:fldChar>
            </w:r>
            <w:r w:rsidR="00AD7B23" w:rsidRPr="005E061B">
              <w:rPr>
                <w:rStyle w:val="TrainingEval-Tickbox"/>
                <w:rFonts w:ascii="Helvetica" w:hAnsi="Helvetica"/>
                <w:lang w:val="en-AU"/>
              </w:rPr>
              <w:instrText xml:space="preserve"> FORMCHECKBOX </w:instrText>
            </w:r>
            <w:r w:rsidR="00404A65">
              <w:rPr>
                <w:rStyle w:val="TrainingEval-Tickbox"/>
                <w:rFonts w:ascii="Helvetica" w:hAnsi="Helvetica"/>
                <w:lang w:val="en-AU"/>
              </w:rPr>
            </w:r>
            <w:r w:rsidR="00404A65">
              <w:rPr>
                <w:rStyle w:val="TrainingEval-Tickbox"/>
                <w:rFonts w:ascii="Helvetica" w:hAnsi="Helvetica"/>
                <w:lang w:val="en-AU"/>
              </w:rPr>
              <w:fldChar w:fldCharType="separate"/>
            </w:r>
            <w:r w:rsidRPr="005E061B">
              <w:rPr>
                <w:rStyle w:val="TrainingEval-Tickbox"/>
                <w:rFonts w:ascii="Helvetica" w:hAnsi="Helvetica"/>
                <w:lang w:val="en-AU"/>
              </w:rPr>
              <w:fldChar w:fldCharType="end"/>
            </w:r>
          </w:p>
        </w:tc>
        <w:tc>
          <w:tcPr>
            <w:tcW w:w="896" w:type="dxa"/>
            <w:vAlign w:val="center"/>
          </w:tcPr>
          <w:p w:rsidR="00AD7B23" w:rsidRPr="005E061B" w:rsidRDefault="00EA0BBB" w:rsidP="00EE3792">
            <w:pPr>
              <w:pStyle w:val="TrainingEval-Table"/>
              <w:spacing w:before="120" w:after="120" w:line="240" w:lineRule="auto"/>
              <w:rPr>
                <w:rStyle w:val="TrainingEval-Tickbox"/>
                <w:rFonts w:ascii="Helvetica" w:hAnsi="Helvetica"/>
                <w:lang w:val="en-AU"/>
              </w:rPr>
            </w:pPr>
            <w:r w:rsidRPr="005E061B">
              <w:rPr>
                <w:rStyle w:val="TrainingEval-Tickbox"/>
                <w:rFonts w:ascii="Helvetica" w:hAnsi="Helvetica"/>
                <w:lang w:val="en-AU"/>
              </w:rPr>
              <w:fldChar w:fldCharType="begin">
                <w:ffData>
                  <w:name w:val="Check1"/>
                  <w:enabled/>
                  <w:calcOnExit w:val="0"/>
                  <w:checkBox>
                    <w:sizeAuto/>
                    <w:default w:val="0"/>
                  </w:checkBox>
                </w:ffData>
              </w:fldChar>
            </w:r>
            <w:r w:rsidR="00AD7B23" w:rsidRPr="005E061B">
              <w:rPr>
                <w:rStyle w:val="TrainingEval-Tickbox"/>
                <w:rFonts w:ascii="Helvetica" w:hAnsi="Helvetica"/>
                <w:lang w:val="en-AU"/>
              </w:rPr>
              <w:instrText xml:space="preserve"> FORMCHECKBOX </w:instrText>
            </w:r>
            <w:r w:rsidR="00404A65">
              <w:rPr>
                <w:rStyle w:val="TrainingEval-Tickbox"/>
                <w:rFonts w:ascii="Helvetica" w:hAnsi="Helvetica"/>
                <w:lang w:val="en-AU"/>
              </w:rPr>
            </w:r>
            <w:r w:rsidR="00404A65">
              <w:rPr>
                <w:rStyle w:val="TrainingEval-Tickbox"/>
                <w:rFonts w:ascii="Helvetica" w:hAnsi="Helvetica"/>
                <w:lang w:val="en-AU"/>
              </w:rPr>
              <w:fldChar w:fldCharType="separate"/>
            </w:r>
            <w:r w:rsidRPr="005E061B">
              <w:rPr>
                <w:rStyle w:val="TrainingEval-Tickbox"/>
                <w:rFonts w:ascii="Helvetica" w:hAnsi="Helvetica"/>
                <w:lang w:val="en-AU"/>
              </w:rPr>
              <w:fldChar w:fldCharType="end"/>
            </w:r>
          </w:p>
        </w:tc>
      </w:tr>
      <w:tr w:rsidR="00F06B58" w:rsidRPr="005E061B" w:rsidTr="00AD7B23">
        <w:tc>
          <w:tcPr>
            <w:tcW w:w="606" w:type="dxa"/>
            <w:vAlign w:val="center"/>
          </w:tcPr>
          <w:p w:rsidR="00F06B58" w:rsidRPr="005E061B" w:rsidRDefault="00656CD3" w:rsidP="00656CD3">
            <w:pPr>
              <w:pStyle w:val="TableText"/>
              <w:rPr>
                <w:noProof w:val="0"/>
              </w:rPr>
            </w:pPr>
            <w:r w:rsidRPr="005E061B">
              <w:rPr>
                <w:noProof w:val="0"/>
              </w:rPr>
              <w:t>1.5</w:t>
            </w:r>
          </w:p>
        </w:tc>
        <w:tc>
          <w:tcPr>
            <w:tcW w:w="6642" w:type="dxa"/>
          </w:tcPr>
          <w:p w:rsidR="00F06B58" w:rsidRPr="005E061B" w:rsidRDefault="00FC3B8A" w:rsidP="00656CD3">
            <w:pPr>
              <w:pStyle w:val="TableText"/>
              <w:rPr>
                <w:noProof w:val="0"/>
              </w:rPr>
            </w:pPr>
            <w:r w:rsidRPr="005E061B">
              <w:rPr>
                <w:noProof w:val="0"/>
              </w:rPr>
              <w:fldChar w:fldCharType="begin"/>
            </w:r>
            <w:r w:rsidRPr="005E061B">
              <w:rPr>
                <w:noProof w:val="0"/>
              </w:rPr>
              <w:instrText xml:space="preserve"> REF  Criteria15  \* MERGEFORMAT </w:instrText>
            </w:r>
            <w:r w:rsidRPr="005E061B">
              <w:rPr>
                <w:noProof w:val="0"/>
              </w:rPr>
              <w:fldChar w:fldCharType="separate"/>
            </w:r>
            <w:sdt>
              <w:sdtPr>
                <w:rPr>
                  <w:noProof w:val="0"/>
                </w:rPr>
                <w:alias w:val="Criteria15"/>
                <w:tag w:val="Criteria15"/>
                <w:id w:val="-1215492263"/>
                <w:placeholder>
                  <w:docPart w:val="F9B47B07762F4A16B1C98944D9B66A28"/>
                </w:placeholder>
              </w:sdtPr>
              <w:sdtContent>
                <w:r w:rsidR="008930A9" w:rsidRPr="005E061B">
                  <w:rPr>
                    <w:noProof w:val="0"/>
                  </w:rPr>
                  <w:t>Research product development opportunities that align with the context that applies</w:t>
                </w:r>
              </w:sdtContent>
            </w:sdt>
            <w:r w:rsidRPr="005E061B">
              <w:rPr>
                <w:noProof w:val="0"/>
              </w:rPr>
              <w:fldChar w:fldCharType="end"/>
            </w:r>
          </w:p>
        </w:tc>
        <w:tc>
          <w:tcPr>
            <w:tcW w:w="837" w:type="dxa"/>
            <w:vAlign w:val="center"/>
          </w:tcPr>
          <w:p w:rsidR="00F06B58" w:rsidRPr="005E061B" w:rsidRDefault="00EA0BBB" w:rsidP="00F06B58">
            <w:pPr>
              <w:pStyle w:val="TrainingEval-Table"/>
              <w:spacing w:before="120" w:after="120" w:line="240" w:lineRule="auto"/>
              <w:rPr>
                <w:rStyle w:val="TrainingEval-Tickbox"/>
                <w:rFonts w:ascii="Helvetica" w:hAnsi="Helvetica"/>
                <w:lang w:val="en-AU"/>
              </w:rPr>
            </w:pPr>
            <w:r w:rsidRPr="005E061B">
              <w:rPr>
                <w:rStyle w:val="TrainingEval-Tickbox"/>
                <w:rFonts w:ascii="Helvetica" w:hAnsi="Helvetica"/>
                <w:lang w:val="en-AU"/>
              </w:rPr>
              <w:fldChar w:fldCharType="begin">
                <w:ffData>
                  <w:name w:val="Check1"/>
                  <w:enabled/>
                  <w:calcOnExit w:val="0"/>
                  <w:checkBox>
                    <w:sizeAuto/>
                    <w:default w:val="0"/>
                  </w:checkBox>
                </w:ffData>
              </w:fldChar>
            </w:r>
            <w:r w:rsidR="00F06B58" w:rsidRPr="005E061B">
              <w:rPr>
                <w:rStyle w:val="TrainingEval-Tickbox"/>
                <w:rFonts w:ascii="Helvetica" w:hAnsi="Helvetica"/>
                <w:lang w:val="en-AU"/>
              </w:rPr>
              <w:instrText xml:space="preserve"> FORMCHECKBOX </w:instrText>
            </w:r>
            <w:r w:rsidR="00404A65">
              <w:rPr>
                <w:rStyle w:val="TrainingEval-Tickbox"/>
                <w:rFonts w:ascii="Helvetica" w:hAnsi="Helvetica"/>
                <w:lang w:val="en-AU"/>
              </w:rPr>
            </w:r>
            <w:r w:rsidR="00404A65">
              <w:rPr>
                <w:rStyle w:val="TrainingEval-Tickbox"/>
                <w:rFonts w:ascii="Helvetica" w:hAnsi="Helvetica"/>
                <w:lang w:val="en-AU"/>
              </w:rPr>
              <w:fldChar w:fldCharType="separate"/>
            </w:r>
            <w:r w:rsidRPr="005E061B">
              <w:rPr>
                <w:rStyle w:val="TrainingEval-Tickbox"/>
                <w:rFonts w:ascii="Helvetica" w:hAnsi="Helvetica"/>
                <w:lang w:val="en-AU"/>
              </w:rPr>
              <w:fldChar w:fldCharType="end"/>
            </w:r>
          </w:p>
        </w:tc>
        <w:tc>
          <w:tcPr>
            <w:tcW w:w="896" w:type="dxa"/>
            <w:vAlign w:val="center"/>
          </w:tcPr>
          <w:p w:rsidR="00F06B58" w:rsidRPr="005E061B" w:rsidRDefault="00EA0BBB" w:rsidP="00F06B58">
            <w:pPr>
              <w:pStyle w:val="TrainingEval-Table"/>
              <w:spacing w:before="120" w:after="120" w:line="240" w:lineRule="auto"/>
              <w:rPr>
                <w:rStyle w:val="TrainingEval-Tickbox"/>
                <w:rFonts w:ascii="Helvetica" w:hAnsi="Helvetica"/>
                <w:lang w:val="en-AU"/>
              </w:rPr>
            </w:pPr>
            <w:r w:rsidRPr="005E061B">
              <w:rPr>
                <w:rStyle w:val="TrainingEval-Tickbox"/>
                <w:rFonts w:ascii="Helvetica" w:hAnsi="Helvetica"/>
                <w:lang w:val="en-AU"/>
              </w:rPr>
              <w:fldChar w:fldCharType="begin">
                <w:ffData>
                  <w:name w:val="Check1"/>
                  <w:enabled/>
                  <w:calcOnExit w:val="0"/>
                  <w:checkBox>
                    <w:sizeAuto/>
                    <w:default w:val="0"/>
                  </w:checkBox>
                </w:ffData>
              </w:fldChar>
            </w:r>
            <w:r w:rsidR="00F06B58" w:rsidRPr="005E061B">
              <w:rPr>
                <w:rStyle w:val="TrainingEval-Tickbox"/>
                <w:rFonts w:ascii="Helvetica" w:hAnsi="Helvetica"/>
                <w:lang w:val="en-AU"/>
              </w:rPr>
              <w:instrText xml:space="preserve"> FORMCHECKBOX </w:instrText>
            </w:r>
            <w:r w:rsidR="00404A65">
              <w:rPr>
                <w:rStyle w:val="TrainingEval-Tickbox"/>
                <w:rFonts w:ascii="Helvetica" w:hAnsi="Helvetica"/>
                <w:lang w:val="en-AU"/>
              </w:rPr>
            </w:r>
            <w:r w:rsidR="00404A65">
              <w:rPr>
                <w:rStyle w:val="TrainingEval-Tickbox"/>
                <w:rFonts w:ascii="Helvetica" w:hAnsi="Helvetica"/>
                <w:lang w:val="en-AU"/>
              </w:rPr>
              <w:fldChar w:fldCharType="separate"/>
            </w:r>
            <w:r w:rsidRPr="005E061B">
              <w:rPr>
                <w:rStyle w:val="TrainingEval-Tickbox"/>
                <w:rFonts w:ascii="Helvetica" w:hAnsi="Helvetica"/>
                <w:lang w:val="en-AU"/>
              </w:rPr>
              <w:fldChar w:fldCharType="end"/>
            </w:r>
          </w:p>
        </w:tc>
      </w:tr>
      <w:tr w:rsidR="00F06B58" w:rsidRPr="005E061B" w:rsidTr="00AD7B23">
        <w:tc>
          <w:tcPr>
            <w:tcW w:w="606" w:type="dxa"/>
            <w:vAlign w:val="center"/>
          </w:tcPr>
          <w:p w:rsidR="00F06B58" w:rsidRPr="005E061B" w:rsidRDefault="00656CD3" w:rsidP="00656CD3">
            <w:pPr>
              <w:pStyle w:val="TableText"/>
              <w:rPr>
                <w:noProof w:val="0"/>
              </w:rPr>
            </w:pPr>
            <w:r w:rsidRPr="005E061B">
              <w:rPr>
                <w:noProof w:val="0"/>
              </w:rPr>
              <w:t>1.6</w:t>
            </w:r>
          </w:p>
        </w:tc>
        <w:tc>
          <w:tcPr>
            <w:tcW w:w="6642" w:type="dxa"/>
          </w:tcPr>
          <w:p w:rsidR="00F06B58" w:rsidRPr="005E061B" w:rsidRDefault="00FC3B8A" w:rsidP="00656CD3">
            <w:pPr>
              <w:pStyle w:val="TableText"/>
              <w:rPr>
                <w:noProof w:val="0"/>
              </w:rPr>
            </w:pPr>
            <w:r w:rsidRPr="005E061B">
              <w:rPr>
                <w:noProof w:val="0"/>
              </w:rPr>
              <w:fldChar w:fldCharType="begin"/>
            </w:r>
            <w:r w:rsidRPr="005E061B">
              <w:rPr>
                <w:noProof w:val="0"/>
              </w:rPr>
              <w:instrText xml:space="preserve"> REF  Criteria16  \* MERGEFORMAT </w:instrText>
            </w:r>
            <w:r w:rsidRPr="005E061B">
              <w:rPr>
                <w:noProof w:val="0"/>
              </w:rPr>
              <w:fldChar w:fldCharType="separate"/>
            </w:r>
            <w:sdt>
              <w:sdtPr>
                <w:rPr>
                  <w:noProof w:val="0"/>
                </w:rPr>
                <w:alias w:val="Criteria16"/>
                <w:tag w:val="Criteria16"/>
                <w:id w:val="1604372226"/>
                <w:placeholder>
                  <w:docPart w:val="B5D39E346AB44FB89CCC36ECFBFE3072"/>
                </w:placeholder>
              </w:sdtPr>
              <w:sdtContent>
                <w:r w:rsidR="008930A9" w:rsidRPr="005E061B">
                  <w:rPr>
                    <w:noProof w:val="0"/>
                  </w:rPr>
                  <w:t>Develop product development plans reflecting research information and business objectives</w:t>
                </w:r>
              </w:sdtContent>
            </w:sdt>
            <w:r w:rsidRPr="005E061B">
              <w:rPr>
                <w:noProof w:val="0"/>
              </w:rPr>
              <w:fldChar w:fldCharType="end"/>
            </w:r>
          </w:p>
        </w:tc>
        <w:tc>
          <w:tcPr>
            <w:tcW w:w="837" w:type="dxa"/>
            <w:vAlign w:val="center"/>
          </w:tcPr>
          <w:p w:rsidR="00F06B58" w:rsidRPr="005E061B" w:rsidRDefault="00EA0BBB" w:rsidP="00F06B58">
            <w:pPr>
              <w:pStyle w:val="TrainingEval-Table"/>
              <w:spacing w:before="120" w:after="120" w:line="240" w:lineRule="auto"/>
              <w:rPr>
                <w:rStyle w:val="TrainingEval-Tickbox"/>
                <w:rFonts w:ascii="Helvetica" w:hAnsi="Helvetica"/>
                <w:lang w:val="en-AU"/>
              </w:rPr>
            </w:pPr>
            <w:r w:rsidRPr="005E061B">
              <w:rPr>
                <w:rStyle w:val="TrainingEval-Tickbox"/>
                <w:rFonts w:ascii="Helvetica" w:hAnsi="Helvetica"/>
                <w:lang w:val="en-AU"/>
              </w:rPr>
              <w:fldChar w:fldCharType="begin">
                <w:ffData>
                  <w:name w:val="Check1"/>
                  <w:enabled/>
                  <w:calcOnExit w:val="0"/>
                  <w:checkBox>
                    <w:sizeAuto/>
                    <w:default w:val="0"/>
                  </w:checkBox>
                </w:ffData>
              </w:fldChar>
            </w:r>
            <w:r w:rsidR="00F06B58" w:rsidRPr="005E061B">
              <w:rPr>
                <w:rStyle w:val="TrainingEval-Tickbox"/>
                <w:rFonts w:ascii="Helvetica" w:hAnsi="Helvetica"/>
                <w:lang w:val="en-AU"/>
              </w:rPr>
              <w:instrText xml:space="preserve"> FORMCHECKBOX </w:instrText>
            </w:r>
            <w:r w:rsidR="00404A65">
              <w:rPr>
                <w:rStyle w:val="TrainingEval-Tickbox"/>
                <w:rFonts w:ascii="Helvetica" w:hAnsi="Helvetica"/>
                <w:lang w:val="en-AU"/>
              </w:rPr>
            </w:r>
            <w:r w:rsidR="00404A65">
              <w:rPr>
                <w:rStyle w:val="TrainingEval-Tickbox"/>
                <w:rFonts w:ascii="Helvetica" w:hAnsi="Helvetica"/>
                <w:lang w:val="en-AU"/>
              </w:rPr>
              <w:fldChar w:fldCharType="separate"/>
            </w:r>
            <w:r w:rsidRPr="005E061B">
              <w:rPr>
                <w:rStyle w:val="TrainingEval-Tickbox"/>
                <w:rFonts w:ascii="Helvetica" w:hAnsi="Helvetica"/>
                <w:lang w:val="en-AU"/>
              </w:rPr>
              <w:fldChar w:fldCharType="end"/>
            </w:r>
          </w:p>
        </w:tc>
        <w:tc>
          <w:tcPr>
            <w:tcW w:w="896" w:type="dxa"/>
            <w:vAlign w:val="center"/>
          </w:tcPr>
          <w:p w:rsidR="00F06B58" w:rsidRPr="005E061B" w:rsidRDefault="00EA0BBB" w:rsidP="00F06B58">
            <w:pPr>
              <w:pStyle w:val="TrainingEval-Table"/>
              <w:spacing w:before="120" w:after="120" w:line="240" w:lineRule="auto"/>
              <w:rPr>
                <w:rStyle w:val="TrainingEval-Tickbox"/>
                <w:rFonts w:ascii="Helvetica" w:hAnsi="Helvetica"/>
                <w:lang w:val="en-AU"/>
              </w:rPr>
            </w:pPr>
            <w:r w:rsidRPr="005E061B">
              <w:rPr>
                <w:rStyle w:val="TrainingEval-Tickbox"/>
                <w:rFonts w:ascii="Helvetica" w:hAnsi="Helvetica"/>
                <w:lang w:val="en-AU"/>
              </w:rPr>
              <w:fldChar w:fldCharType="begin">
                <w:ffData>
                  <w:name w:val="Check1"/>
                  <w:enabled/>
                  <w:calcOnExit w:val="0"/>
                  <w:checkBox>
                    <w:sizeAuto/>
                    <w:default w:val="0"/>
                  </w:checkBox>
                </w:ffData>
              </w:fldChar>
            </w:r>
            <w:r w:rsidR="00F06B58" w:rsidRPr="005E061B">
              <w:rPr>
                <w:rStyle w:val="TrainingEval-Tickbox"/>
                <w:rFonts w:ascii="Helvetica" w:hAnsi="Helvetica"/>
                <w:lang w:val="en-AU"/>
              </w:rPr>
              <w:instrText xml:space="preserve"> FORMCHECKBOX </w:instrText>
            </w:r>
            <w:r w:rsidR="00404A65">
              <w:rPr>
                <w:rStyle w:val="TrainingEval-Tickbox"/>
                <w:rFonts w:ascii="Helvetica" w:hAnsi="Helvetica"/>
                <w:lang w:val="en-AU"/>
              </w:rPr>
            </w:r>
            <w:r w:rsidR="00404A65">
              <w:rPr>
                <w:rStyle w:val="TrainingEval-Tickbox"/>
                <w:rFonts w:ascii="Helvetica" w:hAnsi="Helvetica"/>
                <w:lang w:val="en-AU"/>
              </w:rPr>
              <w:fldChar w:fldCharType="separate"/>
            </w:r>
            <w:r w:rsidRPr="005E061B">
              <w:rPr>
                <w:rStyle w:val="TrainingEval-Tickbox"/>
                <w:rFonts w:ascii="Helvetica" w:hAnsi="Helvetica"/>
                <w:lang w:val="en-AU"/>
              </w:rPr>
              <w:fldChar w:fldCharType="end"/>
            </w:r>
          </w:p>
        </w:tc>
      </w:tr>
      <w:tr w:rsidR="00F06B58" w:rsidRPr="005E061B" w:rsidTr="00AD7B23">
        <w:tc>
          <w:tcPr>
            <w:tcW w:w="606" w:type="dxa"/>
            <w:vAlign w:val="center"/>
          </w:tcPr>
          <w:p w:rsidR="00F06B58" w:rsidRPr="005E061B" w:rsidRDefault="00656CD3" w:rsidP="00656CD3">
            <w:pPr>
              <w:pStyle w:val="TableText"/>
              <w:rPr>
                <w:noProof w:val="0"/>
              </w:rPr>
            </w:pPr>
            <w:r w:rsidRPr="005E061B">
              <w:rPr>
                <w:noProof w:val="0"/>
              </w:rPr>
              <w:t>1.7</w:t>
            </w:r>
          </w:p>
        </w:tc>
        <w:tc>
          <w:tcPr>
            <w:tcW w:w="6642" w:type="dxa"/>
          </w:tcPr>
          <w:p w:rsidR="00F06B58" w:rsidRPr="005E061B" w:rsidRDefault="00FC3B8A" w:rsidP="00656CD3">
            <w:pPr>
              <w:pStyle w:val="TableText"/>
              <w:rPr>
                <w:noProof w:val="0"/>
              </w:rPr>
            </w:pPr>
            <w:r w:rsidRPr="005E061B">
              <w:rPr>
                <w:noProof w:val="0"/>
              </w:rPr>
              <w:fldChar w:fldCharType="begin"/>
            </w:r>
            <w:r w:rsidRPr="005E061B">
              <w:rPr>
                <w:noProof w:val="0"/>
              </w:rPr>
              <w:instrText xml:space="preserve"> REF  Criteria17  \* MERGEFORMAT </w:instrText>
            </w:r>
            <w:r w:rsidRPr="005E061B">
              <w:rPr>
                <w:noProof w:val="0"/>
              </w:rPr>
              <w:fldChar w:fldCharType="separate"/>
            </w:r>
            <w:sdt>
              <w:sdtPr>
                <w:rPr>
                  <w:noProof w:val="0"/>
                </w:rPr>
                <w:alias w:val="Criteria17"/>
                <w:tag w:val="Criteria17"/>
                <w:id w:val="1540172502"/>
                <w:placeholder>
                  <w:docPart w:val="AF08A9F0C2B74934B35BA277609851BE"/>
                </w:placeholder>
              </w:sdtPr>
              <w:sdtContent>
                <w:r w:rsidR="008930A9" w:rsidRPr="005E061B">
                  <w:rPr>
                    <w:noProof w:val="0"/>
                  </w:rPr>
                  <w:t>Produce the identified product or service initiative</w:t>
                </w:r>
              </w:sdtContent>
            </w:sdt>
            <w:r w:rsidRPr="005E061B">
              <w:rPr>
                <w:noProof w:val="0"/>
              </w:rPr>
              <w:fldChar w:fldCharType="end"/>
            </w:r>
          </w:p>
        </w:tc>
        <w:tc>
          <w:tcPr>
            <w:tcW w:w="837" w:type="dxa"/>
            <w:vAlign w:val="center"/>
          </w:tcPr>
          <w:p w:rsidR="00F06B58" w:rsidRPr="005E061B" w:rsidRDefault="00EA0BBB" w:rsidP="00F06B58">
            <w:pPr>
              <w:pStyle w:val="TrainingEval-Table"/>
              <w:spacing w:before="120" w:after="120" w:line="240" w:lineRule="auto"/>
              <w:rPr>
                <w:rStyle w:val="TrainingEval-Tickbox"/>
                <w:rFonts w:ascii="Helvetica" w:hAnsi="Helvetica"/>
                <w:lang w:val="en-AU"/>
              </w:rPr>
            </w:pPr>
            <w:r w:rsidRPr="005E061B">
              <w:rPr>
                <w:rStyle w:val="TrainingEval-Tickbox"/>
                <w:rFonts w:ascii="Helvetica" w:hAnsi="Helvetica"/>
                <w:lang w:val="en-AU"/>
              </w:rPr>
              <w:fldChar w:fldCharType="begin">
                <w:ffData>
                  <w:name w:val="Check1"/>
                  <w:enabled/>
                  <w:calcOnExit w:val="0"/>
                  <w:checkBox>
                    <w:sizeAuto/>
                    <w:default w:val="0"/>
                  </w:checkBox>
                </w:ffData>
              </w:fldChar>
            </w:r>
            <w:r w:rsidR="00F06B58" w:rsidRPr="005E061B">
              <w:rPr>
                <w:rStyle w:val="TrainingEval-Tickbox"/>
                <w:rFonts w:ascii="Helvetica" w:hAnsi="Helvetica"/>
                <w:lang w:val="en-AU"/>
              </w:rPr>
              <w:instrText xml:space="preserve"> FORMCHECKBOX </w:instrText>
            </w:r>
            <w:r w:rsidR="00404A65">
              <w:rPr>
                <w:rStyle w:val="TrainingEval-Tickbox"/>
                <w:rFonts w:ascii="Helvetica" w:hAnsi="Helvetica"/>
                <w:lang w:val="en-AU"/>
              </w:rPr>
            </w:r>
            <w:r w:rsidR="00404A65">
              <w:rPr>
                <w:rStyle w:val="TrainingEval-Tickbox"/>
                <w:rFonts w:ascii="Helvetica" w:hAnsi="Helvetica"/>
                <w:lang w:val="en-AU"/>
              </w:rPr>
              <w:fldChar w:fldCharType="separate"/>
            </w:r>
            <w:r w:rsidRPr="005E061B">
              <w:rPr>
                <w:rStyle w:val="TrainingEval-Tickbox"/>
                <w:rFonts w:ascii="Helvetica" w:hAnsi="Helvetica"/>
                <w:lang w:val="en-AU"/>
              </w:rPr>
              <w:fldChar w:fldCharType="end"/>
            </w:r>
          </w:p>
        </w:tc>
        <w:tc>
          <w:tcPr>
            <w:tcW w:w="896" w:type="dxa"/>
            <w:vAlign w:val="center"/>
          </w:tcPr>
          <w:p w:rsidR="00F06B58" w:rsidRPr="005E061B" w:rsidRDefault="00EA0BBB" w:rsidP="00F06B58">
            <w:pPr>
              <w:pStyle w:val="TrainingEval-Table"/>
              <w:spacing w:before="120" w:after="120" w:line="240" w:lineRule="auto"/>
              <w:rPr>
                <w:rStyle w:val="TrainingEval-Tickbox"/>
                <w:rFonts w:ascii="Helvetica" w:hAnsi="Helvetica"/>
                <w:lang w:val="en-AU"/>
              </w:rPr>
            </w:pPr>
            <w:r w:rsidRPr="005E061B">
              <w:rPr>
                <w:rStyle w:val="TrainingEval-Tickbox"/>
                <w:rFonts w:ascii="Helvetica" w:hAnsi="Helvetica"/>
                <w:lang w:val="en-AU"/>
              </w:rPr>
              <w:fldChar w:fldCharType="begin">
                <w:ffData>
                  <w:name w:val="Check1"/>
                  <w:enabled/>
                  <w:calcOnExit w:val="0"/>
                  <w:checkBox>
                    <w:sizeAuto/>
                    <w:default w:val="0"/>
                  </w:checkBox>
                </w:ffData>
              </w:fldChar>
            </w:r>
            <w:r w:rsidR="00F06B58" w:rsidRPr="005E061B">
              <w:rPr>
                <w:rStyle w:val="TrainingEval-Tickbox"/>
                <w:rFonts w:ascii="Helvetica" w:hAnsi="Helvetica"/>
                <w:lang w:val="en-AU"/>
              </w:rPr>
              <w:instrText xml:space="preserve"> FORMCHECKBOX </w:instrText>
            </w:r>
            <w:r w:rsidR="00404A65">
              <w:rPr>
                <w:rStyle w:val="TrainingEval-Tickbox"/>
                <w:rFonts w:ascii="Helvetica" w:hAnsi="Helvetica"/>
                <w:lang w:val="en-AU"/>
              </w:rPr>
            </w:r>
            <w:r w:rsidR="00404A65">
              <w:rPr>
                <w:rStyle w:val="TrainingEval-Tickbox"/>
                <w:rFonts w:ascii="Helvetica" w:hAnsi="Helvetica"/>
                <w:lang w:val="en-AU"/>
              </w:rPr>
              <w:fldChar w:fldCharType="separate"/>
            </w:r>
            <w:r w:rsidRPr="005E061B">
              <w:rPr>
                <w:rStyle w:val="TrainingEval-Tickbox"/>
                <w:rFonts w:ascii="Helvetica" w:hAnsi="Helvetica"/>
                <w:lang w:val="en-AU"/>
              </w:rPr>
              <w:fldChar w:fldCharType="end"/>
            </w:r>
          </w:p>
        </w:tc>
      </w:tr>
      <w:tr w:rsidR="00AD7B23" w:rsidRPr="005E061B" w:rsidTr="00AD7B23">
        <w:tc>
          <w:tcPr>
            <w:tcW w:w="8981" w:type="dxa"/>
            <w:gridSpan w:val="4"/>
            <w:shd w:val="clear" w:color="auto" w:fill="E36C0A" w:themeFill="accent6" w:themeFillShade="BF"/>
            <w:vAlign w:val="center"/>
          </w:tcPr>
          <w:p w:rsidR="00AD7B23" w:rsidRPr="005E061B" w:rsidRDefault="00AD7B23" w:rsidP="00656CD3">
            <w:pPr>
              <w:pStyle w:val="TableHeading"/>
              <w:rPr>
                <w:noProof w:val="0"/>
              </w:rPr>
            </w:pPr>
            <w:r w:rsidRPr="005E061B">
              <w:rPr>
                <w:noProof w:val="0"/>
              </w:rPr>
              <w:t xml:space="preserve">Element 2: </w:t>
            </w:r>
            <w:r w:rsidR="00FC3B8A" w:rsidRPr="005E061B">
              <w:rPr>
                <w:noProof w:val="0"/>
              </w:rPr>
              <w:fldChar w:fldCharType="begin"/>
            </w:r>
            <w:r w:rsidR="00FC3B8A" w:rsidRPr="005E061B">
              <w:rPr>
                <w:noProof w:val="0"/>
              </w:rPr>
              <w:instrText xml:space="preserve"> REF  Element2  \* MERGEFORMAT </w:instrText>
            </w:r>
            <w:r w:rsidR="00FC3B8A" w:rsidRPr="005E061B">
              <w:rPr>
                <w:noProof w:val="0"/>
              </w:rPr>
              <w:fldChar w:fldCharType="separate"/>
            </w:r>
            <w:sdt>
              <w:sdtPr>
                <w:rPr>
                  <w:noProof w:val="0"/>
                  <w:highlight w:val="yellow"/>
                </w:rPr>
                <w:alias w:val="Element2"/>
                <w:tag w:val="Element2"/>
                <w:id w:val="-915476512"/>
                <w:placeholder>
                  <w:docPart w:val="1DCAC9B6BF4B46F2BC2D24160F2ED223"/>
                </w:placeholder>
              </w:sdtPr>
              <w:sdtContent>
                <w:r w:rsidR="008930A9" w:rsidRPr="005E061B">
                  <w:rPr>
                    <w:noProof w:val="0"/>
                  </w:rPr>
                  <w:t>Implement strategic product initiatives</w:t>
                </w:r>
              </w:sdtContent>
            </w:sdt>
            <w:r w:rsidR="00FC3B8A" w:rsidRPr="005E061B">
              <w:rPr>
                <w:noProof w:val="0"/>
                <w:highlight w:val="yellow"/>
              </w:rPr>
              <w:fldChar w:fldCharType="end"/>
            </w:r>
          </w:p>
        </w:tc>
      </w:tr>
      <w:tr w:rsidR="00AD7B23" w:rsidRPr="005E061B" w:rsidTr="00AD7B23">
        <w:tc>
          <w:tcPr>
            <w:tcW w:w="606" w:type="dxa"/>
            <w:vAlign w:val="center"/>
          </w:tcPr>
          <w:p w:rsidR="00AD7B23" w:rsidRPr="005E061B" w:rsidRDefault="00AD7B23" w:rsidP="00656CD3">
            <w:pPr>
              <w:pStyle w:val="TableText"/>
              <w:rPr>
                <w:noProof w:val="0"/>
              </w:rPr>
            </w:pPr>
            <w:r w:rsidRPr="005E061B">
              <w:rPr>
                <w:noProof w:val="0"/>
              </w:rPr>
              <w:t>2.1</w:t>
            </w:r>
          </w:p>
        </w:tc>
        <w:tc>
          <w:tcPr>
            <w:tcW w:w="6642" w:type="dxa"/>
          </w:tcPr>
          <w:p w:rsidR="00AD7B23" w:rsidRPr="005E061B" w:rsidRDefault="00FC3B8A" w:rsidP="00656CD3">
            <w:pPr>
              <w:pStyle w:val="TableText"/>
              <w:rPr>
                <w:noProof w:val="0"/>
              </w:rPr>
            </w:pPr>
            <w:r w:rsidRPr="005E061B">
              <w:rPr>
                <w:noProof w:val="0"/>
              </w:rPr>
              <w:fldChar w:fldCharType="begin"/>
            </w:r>
            <w:r w:rsidRPr="005E061B">
              <w:rPr>
                <w:noProof w:val="0"/>
              </w:rPr>
              <w:instrText xml:space="preserve"> REF  Criteria21  \* MERGEFORMAT </w:instrText>
            </w:r>
            <w:r w:rsidRPr="005E061B">
              <w:rPr>
                <w:noProof w:val="0"/>
              </w:rPr>
              <w:fldChar w:fldCharType="separate"/>
            </w:r>
            <w:sdt>
              <w:sdtPr>
                <w:rPr>
                  <w:noProof w:val="0"/>
                </w:rPr>
                <w:alias w:val="Criteria21"/>
                <w:tag w:val="Criteria21"/>
                <w:id w:val="1292170484"/>
                <w:placeholder>
                  <w:docPart w:val="7768699DB78C4B2E8C43DFAC0C15C2A4"/>
                </w:placeholder>
              </w:sdtPr>
              <w:sdtContent>
                <w:r w:rsidR="008930A9" w:rsidRPr="005E061B">
                  <w:rPr>
                    <w:noProof w:val="0"/>
                  </w:rPr>
                  <w:t>Trial the initiative in accordance with established plans</w:t>
                </w:r>
              </w:sdtContent>
            </w:sdt>
            <w:r w:rsidRPr="005E061B">
              <w:rPr>
                <w:noProof w:val="0"/>
              </w:rPr>
              <w:fldChar w:fldCharType="end"/>
            </w:r>
          </w:p>
        </w:tc>
        <w:tc>
          <w:tcPr>
            <w:tcW w:w="837" w:type="dxa"/>
            <w:vAlign w:val="center"/>
          </w:tcPr>
          <w:p w:rsidR="00AD7B23" w:rsidRPr="005E061B" w:rsidRDefault="00EA0BBB" w:rsidP="00EE3792">
            <w:pPr>
              <w:pStyle w:val="TableText"/>
              <w:jc w:val="center"/>
              <w:rPr>
                <w:rStyle w:val="TrainingEval-Tickbox"/>
                <w:rFonts w:ascii="Helvetica" w:hAnsi="Helvetica"/>
                <w:noProof w:val="0"/>
              </w:rPr>
            </w:pPr>
            <w:r w:rsidRPr="005E061B">
              <w:rPr>
                <w:rStyle w:val="TrainingEval-Tickbox"/>
                <w:rFonts w:ascii="Helvetica" w:hAnsi="Helvetica"/>
                <w:noProof w:val="0"/>
              </w:rPr>
              <w:fldChar w:fldCharType="begin">
                <w:ffData>
                  <w:name w:val="Check1"/>
                  <w:enabled/>
                  <w:calcOnExit w:val="0"/>
                  <w:checkBox>
                    <w:sizeAuto/>
                    <w:default w:val="0"/>
                  </w:checkBox>
                </w:ffData>
              </w:fldChar>
            </w:r>
            <w:r w:rsidR="00AD7B23" w:rsidRPr="005E061B">
              <w:rPr>
                <w:rStyle w:val="TrainingEval-Tickbox"/>
                <w:rFonts w:ascii="Helvetica" w:hAnsi="Helvetica"/>
                <w:noProof w:val="0"/>
              </w:rPr>
              <w:instrText xml:space="preserve"> FORMCHECKBOX </w:instrText>
            </w:r>
            <w:r w:rsidR="00404A65">
              <w:rPr>
                <w:rStyle w:val="TrainingEval-Tickbox"/>
                <w:rFonts w:ascii="Helvetica" w:hAnsi="Helvetica"/>
                <w:noProof w:val="0"/>
              </w:rPr>
            </w:r>
            <w:r w:rsidR="00404A65">
              <w:rPr>
                <w:rStyle w:val="TrainingEval-Tickbox"/>
                <w:rFonts w:ascii="Helvetica" w:hAnsi="Helvetica"/>
                <w:noProof w:val="0"/>
              </w:rPr>
              <w:fldChar w:fldCharType="separate"/>
            </w:r>
            <w:r w:rsidRPr="005E061B">
              <w:rPr>
                <w:rStyle w:val="TrainingEval-Tickbox"/>
                <w:rFonts w:ascii="Helvetica" w:hAnsi="Helvetica"/>
                <w:noProof w:val="0"/>
              </w:rPr>
              <w:fldChar w:fldCharType="end"/>
            </w:r>
          </w:p>
        </w:tc>
        <w:tc>
          <w:tcPr>
            <w:tcW w:w="896" w:type="dxa"/>
            <w:vAlign w:val="center"/>
          </w:tcPr>
          <w:p w:rsidR="00AD7B23" w:rsidRPr="005E061B" w:rsidRDefault="00EA0BBB" w:rsidP="00EE3792">
            <w:pPr>
              <w:pStyle w:val="TableText"/>
              <w:jc w:val="center"/>
              <w:rPr>
                <w:rStyle w:val="TrainingEval-Tickbox"/>
                <w:rFonts w:ascii="Helvetica" w:hAnsi="Helvetica"/>
                <w:noProof w:val="0"/>
              </w:rPr>
            </w:pPr>
            <w:r w:rsidRPr="005E061B">
              <w:rPr>
                <w:rStyle w:val="TrainingEval-Tickbox"/>
                <w:rFonts w:ascii="Helvetica" w:hAnsi="Helvetica"/>
                <w:noProof w:val="0"/>
              </w:rPr>
              <w:fldChar w:fldCharType="begin">
                <w:ffData>
                  <w:name w:val="Check1"/>
                  <w:enabled/>
                  <w:calcOnExit w:val="0"/>
                  <w:checkBox>
                    <w:sizeAuto/>
                    <w:default w:val="0"/>
                  </w:checkBox>
                </w:ffData>
              </w:fldChar>
            </w:r>
            <w:r w:rsidR="00AD7B23" w:rsidRPr="005E061B">
              <w:rPr>
                <w:rStyle w:val="TrainingEval-Tickbox"/>
                <w:rFonts w:ascii="Helvetica" w:hAnsi="Helvetica"/>
                <w:noProof w:val="0"/>
              </w:rPr>
              <w:instrText xml:space="preserve"> FORMCHECKBOX </w:instrText>
            </w:r>
            <w:r w:rsidR="00404A65">
              <w:rPr>
                <w:rStyle w:val="TrainingEval-Tickbox"/>
                <w:rFonts w:ascii="Helvetica" w:hAnsi="Helvetica"/>
                <w:noProof w:val="0"/>
              </w:rPr>
            </w:r>
            <w:r w:rsidR="00404A65">
              <w:rPr>
                <w:rStyle w:val="TrainingEval-Tickbox"/>
                <w:rFonts w:ascii="Helvetica" w:hAnsi="Helvetica"/>
                <w:noProof w:val="0"/>
              </w:rPr>
              <w:fldChar w:fldCharType="separate"/>
            </w:r>
            <w:r w:rsidRPr="005E061B">
              <w:rPr>
                <w:rStyle w:val="TrainingEval-Tickbox"/>
                <w:rFonts w:ascii="Helvetica" w:hAnsi="Helvetica"/>
                <w:noProof w:val="0"/>
              </w:rPr>
              <w:fldChar w:fldCharType="end"/>
            </w:r>
          </w:p>
        </w:tc>
      </w:tr>
      <w:tr w:rsidR="00AD7B23" w:rsidRPr="005E061B" w:rsidTr="00AD7B23">
        <w:tc>
          <w:tcPr>
            <w:tcW w:w="606" w:type="dxa"/>
            <w:vAlign w:val="center"/>
          </w:tcPr>
          <w:p w:rsidR="00AD7B23" w:rsidRPr="005E061B" w:rsidRDefault="00AD7B23" w:rsidP="00656CD3">
            <w:pPr>
              <w:pStyle w:val="TableText"/>
              <w:rPr>
                <w:noProof w:val="0"/>
              </w:rPr>
            </w:pPr>
            <w:r w:rsidRPr="005E061B">
              <w:rPr>
                <w:noProof w:val="0"/>
              </w:rPr>
              <w:t>2.2</w:t>
            </w:r>
          </w:p>
        </w:tc>
        <w:tc>
          <w:tcPr>
            <w:tcW w:w="6642" w:type="dxa"/>
          </w:tcPr>
          <w:p w:rsidR="00AD7B23" w:rsidRPr="005E061B" w:rsidRDefault="00FC3B8A" w:rsidP="00656CD3">
            <w:pPr>
              <w:pStyle w:val="TableText"/>
              <w:rPr>
                <w:noProof w:val="0"/>
              </w:rPr>
            </w:pPr>
            <w:r w:rsidRPr="005E061B">
              <w:rPr>
                <w:noProof w:val="0"/>
              </w:rPr>
              <w:fldChar w:fldCharType="begin"/>
            </w:r>
            <w:r w:rsidRPr="005E061B">
              <w:rPr>
                <w:noProof w:val="0"/>
              </w:rPr>
              <w:instrText xml:space="preserve"> REF  Criteria22  \* MERGEFORMAT </w:instrText>
            </w:r>
            <w:r w:rsidRPr="005E061B">
              <w:rPr>
                <w:noProof w:val="0"/>
              </w:rPr>
              <w:fldChar w:fldCharType="separate"/>
            </w:r>
            <w:sdt>
              <w:sdtPr>
                <w:rPr>
                  <w:noProof w:val="0"/>
                </w:rPr>
                <w:alias w:val="Criteria2.2"/>
                <w:tag w:val="Criteria2.2"/>
                <w:id w:val="617570674"/>
                <w:placeholder>
                  <w:docPart w:val="E9A0F0974D1146EB95655B35C78349C1"/>
                </w:placeholder>
              </w:sdtPr>
              <w:sdtContent>
                <w:r w:rsidR="008930A9" w:rsidRPr="005E061B">
                  <w:rPr>
                    <w:noProof w:val="0"/>
                  </w:rPr>
                  <w:t>Revise the initiative as required on the basis of operational matters and customer feedback</w:t>
                </w:r>
              </w:sdtContent>
            </w:sdt>
            <w:r w:rsidRPr="005E061B">
              <w:rPr>
                <w:noProof w:val="0"/>
              </w:rPr>
              <w:fldChar w:fldCharType="end"/>
            </w:r>
          </w:p>
        </w:tc>
        <w:tc>
          <w:tcPr>
            <w:tcW w:w="837" w:type="dxa"/>
            <w:vAlign w:val="center"/>
          </w:tcPr>
          <w:p w:rsidR="00AD7B23" w:rsidRPr="005E061B" w:rsidRDefault="00EA0BBB" w:rsidP="00EE3792">
            <w:pPr>
              <w:pStyle w:val="TableText"/>
              <w:jc w:val="center"/>
              <w:rPr>
                <w:rStyle w:val="TrainingEval-Tickbox"/>
                <w:rFonts w:ascii="Helvetica" w:hAnsi="Helvetica"/>
                <w:noProof w:val="0"/>
              </w:rPr>
            </w:pPr>
            <w:r w:rsidRPr="005E061B">
              <w:rPr>
                <w:rStyle w:val="TrainingEval-Tickbox"/>
                <w:rFonts w:ascii="Helvetica" w:hAnsi="Helvetica"/>
                <w:noProof w:val="0"/>
              </w:rPr>
              <w:fldChar w:fldCharType="begin">
                <w:ffData>
                  <w:name w:val="Check1"/>
                  <w:enabled/>
                  <w:calcOnExit w:val="0"/>
                  <w:checkBox>
                    <w:sizeAuto/>
                    <w:default w:val="0"/>
                  </w:checkBox>
                </w:ffData>
              </w:fldChar>
            </w:r>
            <w:r w:rsidR="00AD7B23" w:rsidRPr="005E061B">
              <w:rPr>
                <w:rStyle w:val="TrainingEval-Tickbox"/>
                <w:rFonts w:ascii="Helvetica" w:hAnsi="Helvetica"/>
                <w:noProof w:val="0"/>
              </w:rPr>
              <w:instrText xml:space="preserve"> FORMCHECKBOX </w:instrText>
            </w:r>
            <w:r w:rsidR="00404A65">
              <w:rPr>
                <w:rStyle w:val="TrainingEval-Tickbox"/>
                <w:rFonts w:ascii="Helvetica" w:hAnsi="Helvetica"/>
                <w:noProof w:val="0"/>
              </w:rPr>
            </w:r>
            <w:r w:rsidR="00404A65">
              <w:rPr>
                <w:rStyle w:val="TrainingEval-Tickbox"/>
                <w:rFonts w:ascii="Helvetica" w:hAnsi="Helvetica"/>
                <w:noProof w:val="0"/>
              </w:rPr>
              <w:fldChar w:fldCharType="separate"/>
            </w:r>
            <w:r w:rsidRPr="005E061B">
              <w:rPr>
                <w:rStyle w:val="TrainingEval-Tickbox"/>
                <w:rFonts w:ascii="Helvetica" w:hAnsi="Helvetica"/>
                <w:noProof w:val="0"/>
              </w:rPr>
              <w:fldChar w:fldCharType="end"/>
            </w:r>
          </w:p>
        </w:tc>
        <w:tc>
          <w:tcPr>
            <w:tcW w:w="896" w:type="dxa"/>
            <w:vAlign w:val="center"/>
          </w:tcPr>
          <w:p w:rsidR="00AD7B23" w:rsidRPr="005E061B" w:rsidRDefault="00EA0BBB" w:rsidP="00EE3792">
            <w:pPr>
              <w:pStyle w:val="TableText"/>
              <w:jc w:val="center"/>
              <w:rPr>
                <w:rStyle w:val="TrainingEval-Tickbox"/>
                <w:rFonts w:ascii="Helvetica" w:hAnsi="Helvetica"/>
                <w:noProof w:val="0"/>
              </w:rPr>
            </w:pPr>
            <w:r w:rsidRPr="005E061B">
              <w:rPr>
                <w:rStyle w:val="TrainingEval-Tickbox"/>
                <w:rFonts w:ascii="Helvetica" w:hAnsi="Helvetica"/>
                <w:noProof w:val="0"/>
              </w:rPr>
              <w:fldChar w:fldCharType="begin">
                <w:ffData>
                  <w:name w:val="Check1"/>
                  <w:enabled/>
                  <w:calcOnExit w:val="0"/>
                  <w:checkBox>
                    <w:sizeAuto/>
                    <w:default w:val="0"/>
                  </w:checkBox>
                </w:ffData>
              </w:fldChar>
            </w:r>
            <w:r w:rsidR="00AD7B23" w:rsidRPr="005E061B">
              <w:rPr>
                <w:rStyle w:val="TrainingEval-Tickbox"/>
                <w:rFonts w:ascii="Helvetica" w:hAnsi="Helvetica"/>
                <w:noProof w:val="0"/>
              </w:rPr>
              <w:instrText xml:space="preserve"> FORMCHECKBOX </w:instrText>
            </w:r>
            <w:r w:rsidR="00404A65">
              <w:rPr>
                <w:rStyle w:val="TrainingEval-Tickbox"/>
                <w:rFonts w:ascii="Helvetica" w:hAnsi="Helvetica"/>
                <w:noProof w:val="0"/>
              </w:rPr>
            </w:r>
            <w:r w:rsidR="00404A65">
              <w:rPr>
                <w:rStyle w:val="TrainingEval-Tickbox"/>
                <w:rFonts w:ascii="Helvetica" w:hAnsi="Helvetica"/>
                <w:noProof w:val="0"/>
              </w:rPr>
              <w:fldChar w:fldCharType="separate"/>
            </w:r>
            <w:r w:rsidRPr="005E061B">
              <w:rPr>
                <w:rStyle w:val="TrainingEval-Tickbox"/>
                <w:rFonts w:ascii="Helvetica" w:hAnsi="Helvetica"/>
                <w:noProof w:val="0"/>
              </w:rPr>
              <w:fldChar w:fldCharType="end"/>
            </w:r>
          </w:p>
        </w:tc>
      </w:tr>
      <w:tr w:rsidR="00AD7B23" w:rsidRPr="005E061B" w:rsidTr="00AD7B23">
        <w:tc>
          <w:tcPr>
            <w:tcW w:w="606" w:type="dxa"/>
            <w:vAlign w:val="center"/>
          </w:tcPr>
          <w:p w:rsidR="00AD7B23" w:rsidRPr="005E061B" w:rsidRDefault="00AD7B23" w:rsidP="00656CD3">
            <w:pPr>
              <w:pStyle w:val="TableText"/>
              <w:rPr>
                <w:noProof w:val="0"/>
              </w:rPr>
            </w:pPr>
            <w:r w:rsidRPr="005E061B">
              <w:rPr>
                <w:noProof w:val="0"/>
              </w:rPr>
              <w:t>2.3</w:t>
            </w:r>
          </w:p>
        </w:tc>
        <w:tc>
          <w:tcPr>
            <w:tcW w:w="6642" w:type="dxa"/>
          </w:tcPr>
          <w:p w:rsidR="00AD7B23" w:rsidRPr="005E061B" w:rsidRDefault="00FC3B8A" w:rsidP="00656CD3">
            <w:pPr>
              <w:pStyle w:val="TableText"/>
              <w:rPr>
                <w:noProof w:val="0"/>
              </w:rPr>
            </w:pPr>
            <w:r w:rsidRPr="005E061B">
              <w:rPr>
                <w:noProof w:val="0"/>
              </w:rPr>
              <w:fldChar w:fldCharType="begin"/>
            </w:r>
            <w:r w:rsidRPr="005E061B">
              <w:rPr>
                <w:noProof w:val="0"/>
              </w:rPr>
              <w:instrText xml:space="preserve"> REF  Criteria23  \* MERGEFORMAT </w:instrText>
            </w:r>
            <w:r w:rsidRPr="005E061B">
              <w:rPr>
                <w:noProof w:val="0"/>
              </w:rPr>
              <w:fldChar w:fldCharType="separate"/>
            </w:r>
            <w:sdt>
              <w:sdtPr>
                <w:rPr>
                  <w:noProof w:val="0"/>
                </w:rPr>
                <w:alias w:val="Criteria23"/>
                <w:tag w:val="Criteria23"/>
                <w:id w:val="-1738465456"/>
                <w:placeholder>
                  <w:docPart w:val="981FA35833874BB6883A3B9257762A26"/>
                </w:placeholder>
              </w:sdtPr>
              <w:sdtContent>
                <w:r w:rsidR="008930A9" w:rsidRPr="005E061B">
                  <w:rPr>
                    <w:noProof w:val="0"/>
                  </w:rPr>
                  <w:t>Monitor the introduction and implementation of the initiative</w:t>
                </w:r>
              </w:sdtContent>
            </w:sdt>
            <w:r w:rsidRPr="005E061B">
              <w:rPr>
                <w:noProof w:val="0"/>
              </w:rPr>
              <w:fldChar w:fldCharType="end"/>
            </w:r>
          </w:p>
        </w:tc>
        <w:tc>
          <w:tcPr>
            <w:tcW w:w="837" w:type="dxa"/>
            <w:vAlign w:val="center"/>
          </w:tcPr>
          <w:p w:rsidR="00AD7B23" w:rsidRPr="005E061B" w:rsidRDefault="00EA0BBB" w:rsidP="00EE3792">
            <w:pPr>
              <w:pStyle w:val="TableText"/>
              <w:jc w:val="center"/>
              <w:rPr>
                <w:rStyle w:val="TrainingEval-Tickbox"/>
                <w:rFonts w:ascii="Helvetica" w:hAnsi="Helvetica"/>
                <w:noProof w:val="0"/>
              </w:rPr>
            </w:pPr>
            <w:r w:rsidRPr="005E061B">
              <w:rPr>
                <w:rStyle w:val="TrainingEval-Tickbox"/>
                <w:rFonts w:ascii="Helvetica" w:hAnsi="Helvetica"/>
                <w:noProof w:val="0"/>
              </w:rPr>
              <w:fldChar w:fldCharType="begin">
                <w:ffData>
                  <w:name w:val="Check1"/>
                  <w:enabled/>
                  <w:calcOnExit w:val="0"/>
                  <w:checkBox>
                    <w:sizeAuto/>
                    <w:default w:val="0"/>
                  </w:checkBox>
                </w:ffData>
              </w:fldChar>
            </w:r>
            <w:r w:rsidR="00AD7B23" w:rsidRPr="005E061B">
              <w:rPr>
                <w:rStyle w:val="TrainingEval-Tickbox"/>
                <w:rFonts w:ascii="Helvetica" w:hAnsi="Helvetica"/>
                <w:noProof w:val="0"/>
              </w:rPr>
              <w:instrText xml:space="preserve"> FORMCHECKBOX </w:instrText>
            </w:r>
            <w:r w:rsidR="00404A65">
              <w:rPr>
                <w:rStyle w:val="TrainingEval-Tickbox"/>
                <w:rFonts w:ascii="Helvetica" w:hAnsi="Helvetica"/>
                <w:noProof w:val="0"/>
              </w:rPr>
            </w:r>
            <w:r w:rsidR="00404A65">
              <w:rPr>
                <w:rStyle w:val="TrainingEval-Tickbox"/>
                <w:rFonts w:ascii="Helvetica" w:hAnsi="Helvetica"/>
                <w:noProof w:val="0"/>
              </w:rPr>
              <w:fldChar w:fldCharType="separate"/>
            </w:r>
            <w:r w:rsidRPr="005E061B">
              <w:rPr>
                <w:rStyle w:val="TrainingEval-Tickbox"/>
                <w:rFonts w:ascii="Helvetica" w:hAnsi="Helvetica"/>
                <w:noProof w:val="0"/>
              </w:rPr>
              <w:fldChar w:fldCharType="end"/>
            </w:r>
          </w:p>
        </w:tc>
        <w:tc>
          <w:tcPr>
            <w:tcW w:w="896" w:type="dxa"/>
            <w:vAlign w:val="center"/>
          </w:tcPr>
          <w:p w:rsidR="00AD7B23" w:rsidRPr="005E061B" w:rsidRDefault="00EA0BBB" w:rsidP="00EE3792">
            <w:pPr>
              <w:pStyle w:val="TableText"/>
              <w:jc w:val="center"/>
              <w:rPr>
                <w:rStyle w:val="TrainingEval-Tickbox"/>
                <w:rFonts w:ascii="Helvetica" w:hAnsi="Helvetica"/>
                <w:noProof w:val="0"/>
              </w:rPr>
            </w:pPr>
            <w:r w:rsidRPr="005E061B">
              <w:rPr>
                <w:rStyle w:val="TrainingEval-Tickbox"/>
                <w:rFonts w:ascii="Helvetica" w:hAnsi="Helvetica"/>
                <w:noProof w:val="0"/>
              </w:rPr>
              <w:fldChar w:fldCharType="begin">
                <w:ffData>
                  <w:name w:val="Check1"/>
                  <w:enabled/>
                  <w:calcOnExit w:val="0"/>
                  <w:checkBox>
                    <w:sizeAuto/>
                    <w:default w:val="0"/>
                  </w:checkBox>
                </w:ffData>
              </w:fldChar>
            </w:r>
            <w:r w:rsidR="00AD7B23" w:rsidRPr="005E061B">
              <w:rPr>
                <w:rStyle w:val="TrainingEval-Tickbox"/>
                <w:rFonts w:ascii="Helvetica" w:hAnsi="Helvetica"/>
                <w:noProof w:val="0"/>
              </w:rPr>
              <w:instrText xml:space="preserve"> FORMCHECKBOX </w:instrText>
            </w:r>
            <w:r w:rsidR="00404A65">
              <w:rPr>
                <w:rStyle w:val="TrainingEval-Tickbox"/>
                <w:rFonts w:ascii="Helvetica" w:hAnsi="Helvetica"/>
                <w:noProof w:val="0"/>
              </w:rPr>
            </w:r>
            <w:r w:rsidR="00404A65">
              <w:rPr>
                <w:rStyle w:val="TrainingEval-Tickbox"/>
                <w:rFonts w:ascii="Helvetica" w:hAnsi="Helvetica"/>
                <w:noProof w:val="0"/>
              </w:rPr>
              <w:fldChar w:fldCharType="separate"/>
            </w:r>
            <w:r w:rsidRPr="005E061B">
              <w:rPr>
                <w:rStyle w:val="TrainingEval-Tickbox"/>
                <w:rFonts w:ascii="Helvetica" w:hAnsi="Helvetica"/>
                <w:noProof w:val="0"/>
              </w:rPr>
              <w:fldChar w:fldCharType="end"/>
            </w:r>
          </w:p>
        </w:tc>
      </w:tr>
      <w:tr w:rsidR="00AD7B23" w:rsidRPr="005E061B" w:rsidTr="00AD7B23">
        <w:tc>
          <w:tcPr>
            <w:tcW w:w="606" w:type="dxa"/>
            <w:vAlign w:val="center"/>
          </w:tcPr>
          <w:p w:rsidR="00AD7B23" w:rsidRPr="005E061B" w:rsidRDefault="00AD7B23" w:rsidP="00656CD3">
            <w:pPr>
              <w:pStyle w:val="TableText"/>
              <w:rPr>
                <w:noProof w:val="0"/>
              </w:rPr>
            </w:pPr>
            <w:r w:rsidRPr="005E061B">
              <w:rPr>
                <w:noProof w:val="0"/>
              </w:rPr>
              <w:t>2.4</w:t>
            </w:r>
          </w:p>
        </w:tc>
        <w:tc>
          <w:tcPr>
            <w:tcW w:w="6642" w:type="dxa"/>
          </w:tcPr>
          <w:p w:rsidR="00AD7B23" w:rsidRPr="005E061B" w:rsidRDefault="00FC3B8A" w:rsidP="00656CD3">
            <w:pPr>
              <w:pStyle w:val="TableText"/>
              <w:rPr>
                <w:noProof w:val="0"/>
              </w:rPr>
            </w:pPr>
            <w:r w:rsidRPr="005E061B">
              <w:rPr>
                <w:noProof w:val="0"/>
              </w:rPr>
              <w:fldChar w:fldCharType="begin"/>
            </w:r>
            <w:r w:rsidRPr="005E061B">
              <w:rPr>
                <w:noProof w:val="0"/>
              </w:rPr>
              <w:instrText xml:space="preserve"> REF  Criteria24  \* MERGEFORMAT </w:instrText>
            </w:r>
            <w:r w:rsidRPr="005E061B">
              <w:rPr>
                <w:noProof w:val="0"/>
              </w:rPr>
              <w:fldChar w:fldCharType="separate"/>
            </w:r>
            <w:sdt>
              <w:sdtPr>
                <w:rPr>
                  <w:noProof w:val="0"/>
                </w:rPr>
                <w:alias w:val="Criteria24"/>
                <w:tag w:val="Criteria24"/>
                <w:id w:val="-44920907"/>
                <w:placeholder>
                  <w:docPart w:val="F64B92A4A8DA40AD822D7FDCCA69C449"/>
                </w:placeholder>
              </w:sdtPr>
              <w:sdtContent>
                <w:r w:rsidR="008930A9" w:rsidRPr="005E061B">
                  <w:rPr>
                    <w:noProof w:val="0"/>
                  </w:rPr>
                  <w:t>Apply change management skills to facilitate the introduction and establishment of the initiative</w:t>
                </w:r>
              </w:sdtContent>
            </w:sdt>
            <w:r w:rsidRPr="005E061B">
              <w:rPr>
                <w:noProof w:val="0"/>
              </w:rPr>
              <w:fldChar w:fldCharType="end"/>
            </w:r>
          </w:p>
        </w:tc>
        <w:tc>
          <w:tcPr>
            <w:tcW w:w="837" w:type="dxa"/>
            <w:vAlign w:val="center"/>
          </w:tcPr>
          <w:p w:rsidR="00AD7B23" w:rsidRPr="005E061B" w:rsidRDefault="00EA0BBB" w:rsidP="00EE3792">
            <w:pPr>
              <w:pStyle w:val="TableText"/>
              <w:jc w:val="center"/>
              <w:rPr>
                <w:rStyle w:val="TrainingEval-Tickbox"/>
                <w:rFonts w:ascii="Helvetica" w:hAnsi="Helvetica"/>
                <w:noProof w:val="0"/>
              </w:rPr>
            </w:pPr>
            <w:r w:rsidRPr="005E061B">
              <w:rPr>
                <w:rStyle w:val="TrainingEval-Tickbox"/>
                <w:rFonts w:ascii="Helvetica" w:hAnsi="Helvetica"/>
                <w:noProof w:val="0"/>
              </w:rPr>
              <w:fldChar w:fldCharType="begin">
                <w:ffData>
                  <w:name w:val="Check1"/>
                  <w:enabled/>
                  <w:calcOnExit w:val="0"/>
                  <w:checkBox>
                    <w:sizeAuto/>
                    <w:default w:val="0"/>
                  </w:checkBox>
                </w:ffData>
              </w:fldChar>
            </w:r>
            <w:r w:rsidR="00AD7B23" w:rsidRPr="005E061B">
              <w:rPr>
                <w:rStyle w:val="TrainingEval-Tickbox"/>
                <w:rFonts w:ascii="Helvetica" w:hAnsi="Helvetica"/>
                <w:noProof w:val="0"/>
              </w:rPr>
              <w:instrText xml:space="preserve"> FORMCHECKBOX </w:instrText>
            </w:r>
            <w:r w:rsidR="00404A65">
              <w:rPr>
                <w:rStyle w:val="TrainingEval-Tickbox"/>
                <w:rFonts w:ascii="Helvetica" w:hAnsi="Helvetica"/>
                <w:noProof w:val="0"/>
              </w:rPr>
            </w:r>
            <w:r w:rsidR="00404A65">
              <w:rPr>
                <w:rStyle w:val="TrainingEval-Tickbox"/>
                <w:rFonts w:ascii="Helvetica" w:hAnsi="Helvetica"/>
                <w:noProof w:val="0"/>
              </w:rPr>
              <w:fldChar w:fldCharType="separate"/>
            </w:r>
            <w:r w:rsidRPr="005E061B">
              <w:rPr>
                <w:rStyle w:val="TrainingEval-Tickbox"/>
                <w:rFonts w:ascii="Helvetica" w:hAnsi="Helvetica"/>
                <w:noProof w:val="0"/>
              </w:rPr>
              <w:fldChar w:fldCharType="end"/>
            </w:r>
          </w:p>
        </w:tc>
        <w:tc>
          <w:tcPr>
            <w:tcW w:w="896" w:type="dxa"/>
            <w:vAlign w:val="center"/>
          </w:tcPr>
          <w:p w:rsidR="00AD7B23" w:rsidRPr="005E061B" w:rsidRDefault="00EA0BBB" w:rsidP="00EE3792">
            <w:pPr>
              <w:pStyle w:val="TableText"/>
              <w:jc w:val="center"/>
              <w:rPr>
                <w:rStyle w:val="TrainingEval-Tickbox"/>
                <w:rFonts w:ascii="Helvetica" w:hAnsi="Helvetica"/>
                <w:noProof w:val="0"/>
              </w:rPr>
            </w:pPr>
            <w:r w:rsidRPr="005E061B">
              <w:rPr>
                <w:rStyle w:val="TrainingEval-Tickbox"/>
                <w:rFonts w:ascii="Helvetica" w:hAnsi="Helvetica"/>
                <w:noProof w:val="0"/>
              </w:rPr>
              <w:fldChar w:fldCharType="begin">
                <w:ffData>
                  <w:name w:val="Check1"/>
                  <w:enabled/>
                  <w:calcOnExit w:val="0"/>
                  <w:checkBox>
                    <w:sizeAuto/>
                    <w:default w:val="0"/>
                  </w:checkBox>
                </w:ffData>
              </w:fldChar>
            </w:r>
            <w:r w:rsidR="00AD7B23" w:rsidRPr="005E061B">
              <w:rPr>
                <w:rStyle w:val="TrainingEval-Tickbox"/>
                <w:rFonts w:ascii="Helvetica" w:hAnsi="Helvetica"/>
                <w:noProof w:val="0"/>
              </w:rPr>
              <w:instrText xml:space="preserve"> FORMCHECKBOX </w:instrText>
            </w:r>
            <w:r w:rsidR="00404A65">
              <w:rPr>
                <w:rStyle w:val="TrainingEval-Tickbox"/>
                <w:rFonts w:ascii="Helvetica" w:hAnsi="Helvetica"/>
                <w:noProof w:val="0"/>
              </w:rPr>
            </w:r>
            <w:r w:rsidR="00404A65">
              <w:rPr>
                <w:rStyle w:val="TrainingEval-Tickbox"/>
                <w:rFonts w:ascii="Helvetica" w:hAnsi="Helvetica"/>
                <w:noProof w:val="0"/>
              </w:rPr>
              <w:fldChar w:fldCharType="separate"/>
            </w:r>
            <w:r w:rsidRPr="005E061B">
              <w:rPr>
                <w:rStyle w:val="TrainingEval-Tickbox"/>
                <w:rFonts w:ascii="Helvetica" w:hAnsi="Helvetica"/>
                <w:noProof w:val="0"/>
              </w:rPr>
              <w:fldChar w:fldCharType="end"/>
            </w:r>
          </w:p>
        </w:tc>
      </w:tr>
      <w:tr w:rsidR="00656CD3" w:rsidRPr="005E061B" w:rsidTr="00AD7B23">
        <w:tc>
          <w:tcPr>
            <w:tcW w:w="606" w:type="dxa"/>
            <w:vAlign w:val="center"/>
          </w:tcPr>
          <w:p w:rsidR="00656CD3" w:rsidRPr="005E061B" w:rsidRDefault="00656CD3" w:rsidP="00656CD3">
            <w:pPr>
              <w:pStyle w:val="TableText"/>
              <w:rPr>
                <w:noProof w:val="0"/>
              </w:rPr>
            </w:pPr>
            <w:r w:rsidRPr="005E061B">
              <w:rPr>
                <w:noProof w:val="0"/>
              </w:rPr>
              <w:t>2.5</w:t>
            </w:r>
          </w:p>
        </w:tc>
        <w:tc>
          <w:tcPr>
            <w:tcW w:w="6642" w:type="dxa"/>
          </w:tcPr>
          <w:p w:rsidR="00656CD3" w:rsidRPr="005E061B" w:rsidRDefault="00FC3B8A" w:rsidP="00656CD3">
            <w:pPr>
              <w:pStyle w:val="TableText"/>
              <w:rPr>
                <w:noProof w:val="0"/>
              </w:rPr>
            </w:pPr>
            <w:r w:rsidRPr="005E061B">
              <w:rPr>
                <w:noProof w:val="0"/>
              </w:rPr>
              <w:fldChar w:fldCharType="begin"/>
            </w:r>
            <w:r w:rsidRPr="005E061B">
              <w:rPr>
                <w:noProof w:val="0"/>
              </w:rPr>
              <w:instrText xml:space="preserve"> REF  Criteria25  \* MERGEFORMAT </w:instrText>
            </w:r>
            <w:r w:rsidRPr="005E061B">
              <w:rPr>
                <w:noProof w:val="0"/>
              </w:rPr>
              <w:fldChar w:fldCharType="separate"/>
            </w:r>
            <w:sdt>
              <w:sdtPr>
                <w:rPr>
                  <w:noProof w:val="0"/>
                </w:rPr>
                <w:alias w:val="Criteria25"/>
                <w:tag w:val="Criteria25"/>
                <w:id w:val="1798718799"/>
                <w:placeholder>
                  <w:docPart w:val="E69370A426D94F14BCA42E31CBFD6600"/>
                </w:placeholder>
              </w:sdtPr>
              <w:sdtContent>
                <w:r w:rsidR="008930A9" w:rsidRPr="005E061B">
                  <w:rPr>
                    <w:noProof w:val="0"/>
                  </w:rPr>
                  <w:t>Promote the initiative to customers</w:t>
                </w:r>
              </w:sdtContent>
            </w:sdt>
            <w:r w:rsidRPr="005E061B">
              <w:rPr>
                <w:noProof w:val="0"/>
              </w:rPr>
              <w:fldChar w:fldCharType="end"/>
            </w:r>
          </w:p>
        </w:tc>
        <w:tc>
          <w:tcPr>
            <w:tcW w:w="837" w:type="dxa"/>
            <w:vAlign w:val="center"/>
          </w:tcPr>
          <w:p w:rsidR="00656CD3" w:rsidRPr="005E061B" w:rsidRDefault="00EA0BBB" w:rsidP="00656CD3">
            <w:pPr>
              <w:pStyle w:val="TableText"/>
              <w:jc w:val="center"/>
              <w:rPr>
                <w:rStyle w:val="TrainingEval-Tickbox"/>
                <w:rFonts w:ascii="Helvetica" w:hAnsi="Helvetica"/>
                <w:noProof w:val="0"/>
              </w:rPr>
            </w:pPr>
            <w:r w:rsidRPr="005E061B">
              <w:rPr>
                <w:rStyle w:val="TrainingEval-Tickbox"/>
                <w:rFonts w:ascii="Helvetica" w:hAnsi="Helvetica"/>
                <w:noProof w:val="0"/>
              </w:rPr>
              <w:fldChar w:fldCharType="begin">
                <w:ffData>
                  <w:name w:val="Check1"/>
                  <w:enabled/>
                  <w:calcOnExit w:val="0"/>
                  <w:checkBox>
                    <w:sizeAuto/>
                    <w:default w:val="0"/>
                  </w:checkBox>
                </w:ffData>
              </w:fldChar>
            </w:r>
            <w:r w:rsidR="00656CD3" w:rsidRPr="005E061B">
              <w:rPr>
                <w:rStyle w:val="TrainingEval-Tickbox"/>
                <w:rFonts w:ascii="Helvetica" w:hAnsi="Helvetica"/>
                <w:noProof w:val="0"/>
              </w:rPr>
              <w:instrText xml:space="preserve"> FORMCHECKBOX </w:instrText>
            </w:r>
            <w:r w:rsidR="00404A65">
              <w:rPr>
                <w:rStyle w:val="TrainingEval-Tickbox"/>
                <w:rFonts w:ascii="Helvetica" w:hAnsi="Helvetica"/>
                <w:noProof w:val="0"/>
              </w:rPr>
            </w:r>
            <w:r w:rsidR="00404A65">
              <w:rPr>
                <w:rStyle w:val="TrainingEval-Tickbox"/>
                <w:rFonts w:ascii="Helvetica" w:hAnsi="Helvetica"/>
                <w:noProof w:val="0"/>
              </w:rPr>
              <w:fldChar w:fldCharType="separate"/>
            </w:r>
            <w:r w:rsidRPr="005E061B">
              <w:rPr>
                <w:rStyle w:val="TrainingEval-Tickbox"/>
                <w:rFonts w:ascii="Helvetica" w:hAnsi="Helvetica"/>
                <w:noProof w:val="0"/>
              </w:rPr>
              <w:fldChar w:fldCharType="end"/>
            </w:r>
          </w:p>
        </w:tc>
        <w:tc>
          <w:tcPr>
            <w:tcW w:w="896" w:type="dxa"/>
            <w:vAlign w:val="center"/>
          </w:tcPr>
          <w:p w:rsidR="00656CD3" w:rsidRPr="005E061B" w:rsidRDefault="00EA0BBB" w:rsidP="00656CD3">
            <w:pPr>
              <w:pStyle w:val="TableText"/>
              <w:jc w:val="center"/>
              <w:rPr>
                <w:rStyle w:val="TrainingEval-Tickbox"/>
                <w:rFonts w:ascii="Helvetica" w:hAnsi="Helvetica"/>
                <w:noProof w:val="0"/>
              </w:rPr>
            </w:pPr>
            <w:r w:rsidRPr="005E061B">
              <w:rPr>
                <w:rStyle w:val="TrainingEval-Tickbox"/>
                <w:rFonts w:ascii="Helvetica" w:hAnsi="Helvetica"/>
                <w:noProof w:val="0"/>
              </w:rPr>
              <w:fldChar w:fldCharType="begin">
                <w:ffData>
                  <w:name w:val="Check1"/>
                  <w:enabled/>
                  <w:calcOnExit w:val="0"/>
                  <w:checkBox>
                    <w:sizeAuto/>
                    <w:default w:val="0"/>
                  </w:checkBox>
                </w:ffData>
              </w:fldChar>
            </w:r>
            <w:r w:rsidR="00656CD3" w:rsidRPr="005E061B">
              <w:rPr>
                <w:rStyle w:val="TrainingEval-Tickbox"/>
                <w:rFonts w:ascii="Helvetica" w:hAnsi="Helvetica"/>
                <w:noProof w:val="0"/>
              </w:rPr>
              <w:instrText xml:space="preserve"> FORMCHECKBOX </w:instrText>
            </w:r>
            <w:r w:rsidR="00404A65">
              <w:rPr>
                <w:rStyle w:val="TrainingEval-Tickbox"/>
                <w:rFonts w:ascii="Helvetica" w:hAnsi="Helvetica"/>
                <w:noProof w:val="0"/>
              </w:rPr>
            </w:r>
            <w:r w:rsidR="00404A65">
              <w:rPr>
                <w:rStyle w:val="TrainingEval-Tickbox"/>
                <w:rFonts w:ascii="Helvetica" w:hAnsi="Helvetica"/>
                <w:noProof w:val="0"/>
              </w:rPr>
              <w:fldChar w:fldCharType="separate"/>
            </w:r>
            <w:r w:rsidRPr="005E061B">
              <w:rPr>
                <w:rStyle w:val="TrainingEval-Tickbox"/>
                <w:rFonts w:ascii="Helvetica" w:hAnsi="Helvetica"/>
                <w:noProof w:val="0"/>
              </w:rPr>
              <w:fldChar w:fldCharType="end"/>
            </w:r>
          </w:p>
        </w:tc>
      </w:tr>
      <w:tr w:rsidR="00AD7B23" w:rsidRPr="005E061B" w:rsidTr="00AD7B23">
        <w:tc>
          <w:tcPr>
            <w:tcW w:w="8981" w:type="dxa"/>
            <w:gridSpan w:val="4"/>
            <w:shd w:val="clear" w:color="auto" w:fill="E36C0A" w:themeFill="accent6" w:themeFillShade="BF"/>
            <w:vAlign w:val="center"/>
          </w:tcPr>
          <w:p w:rsidR="00AD7B23" w:rsidRPr="005E061B" w:rsidRDefault="00AD7B23" w:rsidP="00791B2E">
            <w:pPr>
              <w:pStyle w:val="TableHeading"/>
              <w:keepNext/>
              <w:rPr>
                <w:noProof w:val="0"/>
              </w:rPr>
            </w:pPr>
            <w:r w:rsidRPr="005E061B">
              <w:rPr>
                <w:rFonts w:cs="Helvetica"/>
                <w:noProof w:val="0"/>
              </w:rPr>
              <w:t xml:space="preserve">Element 3: </w:t>
            </w:r>
            <w:r w:rsidR="00FC3B8A" w:rsidRPr="005E061B">
              <w:rPr>
                <w:noProof w:val="0"/>
              </w:rPr>
              <w:fldChar w:fldCharType="begin"/>
            </w:r>
            <w:r w:rsidR="00FC3B8A" w:rsidRPr="005E061B">
              <w:rPr>
                <w:noProof w:val="0"/>
              </w:rPr>
              <w:instrText xml:space="preserve"> REF  Element3  \* MERGEFORMAT </w:instrText>
            </w:r>
            <w:r w:rsidR="00FC3B8A" w:rsidRPr="005E061B">
              <w:rPr>
                <w:noProof w:val="0"/>
              </w:rPr>
              <w:fldChar w:fldCharType="separate"/>
            </w:r>
            <w:sdt>
              <w:sdtPr>
                <w:rPr>
                  <w:noProof w:val="0"/>
                  <w:highlight w:val="yellow"/>
                </w:rPr>
                <w:alias w:val="Element3"/>
                <w:tag w:val="Element3"/>
                <w:id w:val="-250588752"/>
                <w:placeholder>
                  <w:docPart w:val="C9554921BF094583A9251BB462A15DBA"/>
                </w:placeholder>
              </w:sdtPr>
              <w:sdtContent>
                <w:r w:rsidR="008930A9" w:rsidRPr="005E061B">
                  <w:rPr>
                    <w:noProof w:val="0"/>
                  </w:rPr>
                  <w:t>Evaluate strategic product initiatives</w:t>
                </w:r>
              </w:sdtContent>
            </w:sdt>
            <w:r w:rsidR="00FC3B8A" w:rsidRPr="005E061B">
              <w:rPr>
                <w:noProof w:val="0"/>
                <w:highlight w:val="yellow"/>
              </w:rPr>
              <w:fldChar w:fldCharType="end"/>
            </w:r>
          </w:p>
        </w:tc>
      </w:tr>
      <w:tr w:rsidR="00AD7B23" w:rsidRPr="005E061B" w:rsidTr="00AD7B23">
        <w:tc>
          <w:tcPr>
            <w:tcW w:w="606" w:type="dxa"/>
            <w:vAlign w:val="center"/>
          </w:tcPr>
          <w:p w:rsidR="00AD7B23" w:rsidRPr="005E061B" w:rsidRDefault="00AD7B23" w:rsidP="00791B2E">
            <w:pPr>
              <w:pStyle w:val="TableText"/>
              <w:keepNext/>
              <w:rPr>
                <w:noProof w:val="0"/>
              </w:rPr>
            </w:pPr>
            <w:r w:rsidRPr="005E061B">
              <w:rPr>
                <w:noProof w:val="0"/>
              </w:rPr>
              <w:t>3.1</w:t>
            </w:r>
          </w:p>
        </w:tc>
        <w:tc>
          <w:tcPr>
            <w:tcW w:w="6642" w:type="dxa"/>
          </w:tcPr>
          <w:p w:rsidR="00AD7B23" w:rsidRPr="005E061B" w:rsidRDefault="00FC3B8A" w:rsidP="00791B2E">
            <w:pPr>
              <w:pStyle w:val="TableText"/>
              <w:keepNext/>
              <w:rPr>
                <w:noProof w:val="0"/>
              </w:rPr>
            </w:pPr>
            <w:r w:rsidRPr="005E061B">
              <w:rPr>
                <w:noProof w:val="0"/>
              </w:rPr>
              <w:fldChar w:fldCharType="begin"/>
            </w:r>
            <w:r w:rsidRPr="005E061B">
              <w:rPr>
                <w:noProof w:val="0"/>
              </w:rPr>
              <w:instrText xml:space="preserve"> REF  Criteria31  \* MERGEFORMAT </w:instrText>
            </w:r>
            <w:r w:rsidRPr="005E061B">
              <w:rPr>
                <w:noProof w:val="0"/>
              </w:rPr>
              <w:fldChar w:fldCharType="separate"/>
            </w:r>
            <w:sdt>
              <w:sdtPr>
                <w:rPr>
                  <w:noProof w:val="0"/>
                </w:rPr>
                <w:alias w:val="Criteria31"/>
                <w:tag w:val="Criteria31"/>
                <w:id w:val="-1299844656"/>
                <w:placeholder>
                  <w:docPart w:val="BD813B2A316F46B3B1C82CC8DAEE472A"/>
                </w:placeholder>
              </w:sdtPr>
              <w:sdtContent>
                <w:r w:rsidR="008930A9" w:rsidRPr="005E061B">
                  <w:rPr>
                    <w:noProof w:val="0"/>
                  </w:rPr>
                  <w:t>Record statistical data to enable evaluation against Key Performance Indicators to occur</w:t>
                </w:r>
              </w:sdtContent>
            </w:sdt>
            <w:r w:rsidRPr="005E061B">
              <w:rPr>
                <w:noProof w:val="0"/>
              </w:rPr>
              <w:fldChar w:fldCharType="end"/>
            </w:r>
          </w:p>
        </w:tc>
        <w:tc>
          <w:tcPr>
            <w:tcW w:w="837" w:type="dxa"/>
            <w:vAlign w:val="center"/>
          </w:tcPr>
          <w:p w:rsidR="00AD7B23" w:rsidRPr="005E061B" w:rsidRDefault="00EA0BBB" w:rsidP="00791B2E">
            <w:pPr>
              <w:pStyle w:val="TableText"/>
              <w:keepNext/>
              <w:jc w:val="center"/>
              <w:rPr>
                <w:rStyle w:val="TrainingEval-Tickbox"/>
                <w:rFonts w:ascii="Helvetica" w:hAnsi="Helvetica"/>
                <w:noProof w:val="0"/>
              </w:rPr>
            </w:pPr>
            <w:r w:rsidRPr="005E061B">
              <w:rPr>
                <w:rStyle w:val="TrainingEval-Tickbox"/>
                <w:rFonts w:ascii="Helvetica" w:hAnsi="Helvetica"/>
                <w:noProof w:val="0"/>
              </w:rPr>
              <w:fldChar w:fldCharType="begin">
                <w:ffData>
                  <w:name w:val="Check1"/>
                  <w:enabled/>
                  <w:calcOnExit w:val="0"/>
                  <w:checkBox>
                    <w:sizeAuto/>
                    <w:default w:val="0"/>
                  </w:checkBox>
                </w:ffData>
              </w:fldChar>
            </w:r>
            <w:r w:rsidR="00AD7B23" w:rsidRPr="005E061B">
              <w:rPr>
                <w:rStyle w:val="TrainingEval-Tickbox"/>
                <w:rFonts w:ascii="Helvetica" w:hAnsi="Helvetica"/>
                <w:noProof w:val="0"/>
              </w:rPr>
              <w:instrText xml:space="preserve"> FORMCHECKBOX </w:instrText>
            </w:r>
            <w:r w:rsidR="00404A65">
              <w:rPr>
                <w:rStyle w:val="TrainingEval-Tickbox"/>
                <w:rFonts w:ascii="Helvetica" w:hAnsi="Helvetica"/>
                <w:noProof w:val="0"/>
              </w:rPr>
            </w:r>
            <w:r w:rsidR="00404A65">
              <w:rPr>
                <w:rStyle w:val="TrainingEval-Tickbox"/>
                <w:rFonts w:ascii="Helvetica" w:hAnsi="Helvetica"/>
                <w:noProof w:val="0"/>
              </w:rPr>
              <w:fldChar w:fldCharType="separate"/>
            </w:r>
            <w:r w:rsidRPr="005E061B">
              <w:rPr>
                <w:rStyle w:val="TrainingEval-Tickbox"/>
                <w:rFonts w:ascii="Helvetica" w:hAnsi="Helvetica"/>
                <w:noProof w:val="0"/>
              </w:rPr>
              <w:fldChar w:fldCharType="end"/>
            </w:r>
          </w:p>
        </w:tc>
        <w:tc>
          <w:tcPr>
            <w:tcW w:w="896" w:type="dxa"/>
            <w:vAlign w:val="center"/>
          </w:tcPr>
          <w:p w:rsidR="00AD7B23" w:rsidRPr="005E061B" w:rsidRDefault="00EA0BBB" w:rsidP="00791B2E">
            <w:pPr>
              <w:pStyle w:val="TableText"/>
              <w:keepNext/>
              <w:jc w:val="center"/>
              <w:rPr>
                <w:rStyle w:val="TrainingEval-Tickbox"/>
                <w:rFonts w:ascii="Helvetica" w:hAnsi="Helvetica"/>
                <w:noProof w:val="0"/>
              </w:rPr>
            </w:pPr>
            <w:r w:rsidRPr="005E061B">
              <w:rPr>
                <w:rStyle w:val="TrainingEval-Tickbox"/>
                <w:rFonts w:ascii="Helvetica" w:hAnsi="Helvetica"/>
                <w:noProof w:val="0"/>
              </w:rPr>
              <w:fldChar w:fldCharType="begin">
                <w:ffData>
                  <w:name w:val="Check1"/>
                  <w:enabled/>
                  <w:calcOnExit w:val="0"/>
                  <w:checkBox>
                    <w:sizeAuto/>
                    <w:default w:val="0"/>
                  </w:checkBox>
                </w:ffData>
              </w:fldChar>
            </w:r>
            <w:r w:rsidR="00AD7B23" w:rsidRPr="005E061B">
              <w:rPr>
                <w:rStyle w:val="TrainingEval-Tickbox"/>
                <w:rFonts w:ascii="Helvetica" w:hAnsi="Helvetica"/>
                <w:noProof w:val="0"/>
              </w:rPr>
              <w:instrText xml:space="preserve"> FORMCHECKBOX </w:instrText>
            </w:r>
            <w:r w:rsidR="00404A65">
              <w:rPr>
                <w:rStyle w:val="TrainingEval-Tickbox"/>
                <w:rFonts w:ascii="Helvetica" w:hAnsi="Helvetica"/>
                <w:noProof w:val="0"/>
              </w:rPr>
            </w:r>
            <w:r w:rsidR="00404A65">
              <w:rPr>
                <w:rStyle w:val="TrainingEval-Tickbox"/>
                <w:rFonts w:ascii="Helvetica" w:hAnsi="Helvetica"/>
                <w:noProof w:val="0"/>
              </w:rPr>
              <w:fldChar w:fldCharType="separate"/>
            </w:r>
            <w:r w:rsidRPr="005E061B">
              <w:rPr>
                <w:rStyle w:val="TrainingEval-Tickbox"/>
                <w:rFonts w:ascii="Helvetica" w:hAnsi="Helvetica"/>
                <w:noProof w:val="0"/>
              </w:rPr>
              <w:fldChar w:fldCharType="end"/>
            </w:r>
          </w:p>
        </w:tc>
      </w:tr>
      <w:tr w:rsidR="00AD7B23" w:rsidRPr="005E061B" w:rsidTr="00AD7B23">
        <w:tc>
          <w:tcPr>
            <w:tcW w:w="606" w:type="dxa"/>
            <w:vAlign w:val="center"/>
          </w:tcPr>
          <w:p w:rsidR="00AD7B23" w:rsidRPr="005E061B" w:rsidRDefault="00AD7B23" w:rsidP="00791B2E">
            <w:pPr>
              <w:pStyle w:val="TableText"/>
              <w:keepNext/>
              <w:rPr>
                <w:noProof w:val="0"/>
              </w:rPr>
            </w:pPr>
            <w:r w:rsidRPr="005E061B">
              <w:rPr>
                <w:noProof w:val="0"/>
              </w:rPr>
              <w:t>3.2</w:t>
            </w:r>
          </w:p>
        </w:tc>
        <w:tc>
          <w:tcPr>
            <w:tcW w:w="6642" w:type="dxa"/>
          </w:tcPr>
          <w:p w:rsidR="00AD7B23" w:rsidRPr="005E061B" w:rsidRDefault="00FC3B8A" w:rsidP="00791B2E">
            <w:pPr>
              <w:pStyle w:val="TableText"/>
              <w:keepNext/>
              <w:rPr>
                <w:noProof w:val="0"/>
              </w:rPr>
            </w:pPr>
            <w:r w:rsidRPr="005E061B">
              <w:rPr>
                <w:noProof w:val="0"/>
              </w:rPr>
              <w:fldChar w:fldCharType="begin"/>
            </w:r>
            <w:r w:rsidRPr="005E061B">
              <w:rPr>
                <w:noProof w:val="0"/>
              </w:rPr>
              <w:instrText xml:space="preserve"> REF  Criteria32  \* MERGEFORMAT </w:instrText>
            </w:r>
            <w:r w:rsidRPr="005E061B">
              <w:rPr>
                <w:noProof w:val="0"/>
              </w:rPr>
              <w:fldChar w:fldCharType="separate"/>
            </w:r>
            <w:sdt>
              <w:sdtPr>
                <w:rPr>
                  <w:noProof w:val="0"/>
                </w:rPr>
                <w:alias w:val="Criteria32"/>
                <w:tag w:val="Criteria32"/>
                <w:id w:val="-1051227190"/>
                <w:placeholder>
                  <w:docPart w:val="3302DF95FA2D48F4A496D2B078FF83D2"/>
                </w:placeholder>
              </w:sdtPr>
              <w:sdtContent>
                <w:r w:rsidR="008930A9" w:rsidRPr="005E061B">
                  <w:rPr>
                    <w:noProof w:val="0"/>
                  </w:rPr>
                  <w:t>Solicit and record feedback from stakeholders</w:t>
                </w:r>
              </w:sdtContent>
            </w:sdt>
            <w:r w:rsidRPr="005E061B">
              <w:rPr>
                <w:noProof w:val="0"/>
              </w:rPr>
              <w:fldChar w:fldCharType="end"/>
            </w:r>
          </w:p>
        </w:tc>
        <w:tc>
          <w:tcPr>
            <w:tcW w:w="837" w:type="dxa"/>
            <w:vAlign w:val="center"/>
          </w:tcPr>
          <w:p w:rsidR="00AD7B23" w:rsidRPr="005E061B" w:rsidRDefault="00EA0BBB" w:rsidP="00791B2E">
            <w:pPr>
              <w:pStyle w:val="TableText"/>
              <w:keepNext/>
              <w:jc w:val="center"/>
              <w:rPr>
                <w:rStyle w:val="TrainingEval-Tickbox"/>
                <w:rFonts w:ascii="Helvetica" w:hAnsi="Helvetica"/>
                <w:noProof w:val="0"/>
              </w:rPr>
            </w:pPr>
            <w:r w:rsidRPr="005E061B">
              <w:rPr>
                <w:rStyle w:val="TrainingEval-Tickbox"/>
                <w:rFonts w:ascii="Helvetica" w:hAnsi="Helvetica"/>
                <w:noProof w:val="0"/>
              </w:rPr>
              <w:fldChar w:fldCharType="begin">
                <w:ffData>
                  <w:name w:val="Check1"/>
                  <w:enabled/>
                  <w:calcOnExit w:val="0"/>
                  <w:checkBox>
                    <w:sizeAuto/>
                    <w:default w:val="0"/>
                  </w:checkBox>
                </w:ffData>
              </w:fldChar>
            </w:r>
            <w:r w:rsidR="00AD7B23" w:rsidRPr="005E061B">
              <w:rPr>
                <w:rStyle w:val="TrainingEval-Tickbox"/>
                <w:rFonts w:ascii="Helvetica" w:hAnsi="Helvetica"/>
                <w:noProof w:val="0"/>
              </w:rPr>
              <w:instrText xml:space="preserve"> FORMCHECKBOX </w:instrText>
            </w:r>
            <w:r w:rsidR="00404A65">
              <w:rPr>
                <w:rStyle w:val="TrainingEval-Tickbox"/>
                <w:rFonts w:ascii="Helvetica" w:hAnsi="Helvetica"/>
                <w:noProof w:val="0"/>
              </w:rPr>
            </w:r>
            <w:r w:rsidR="00404A65">
              <w:rPr>
                <w:rStyle w:val="TrainingEval-Tickbox"/>
                <w:rFonts w:ascii="Helvetica" w:hAnsi="Helvetica"/>
                <w:noProof w:val="0"/>
              </w:rPr>
              <w:fldChar w:fldCharType="separate"/>
            </w:r>
            <w:r w:rsidRPr="005E061B">
              <w:rPr>
                <w:rStyle w:val="TrainingEval-Tickbox"/>
                <w:rFonts w:ascii="Helvetica" w:hAnsi="Helvetica"/>
                <w:noProof w:val="0"/>
              </w:rPr>
              <w:fldChar w:fldCharType="end"/>
            </w:r>
          </w:p>
        </w:tc>
        <w:tc>
          <w:tcPr>
            <w:tcW w:w="896" w:type="dxa"/>
            <w:vAlign w:val="center"/>
          </w:tcPr>
          <w:p w:rsidR="00AD7B23" w:rsidRPr="005E061B" w:rsidRDefault="00EA0BBB" w:rsidP="00791B2E">
            <w:pPr>
              <w:pStyle w:val="TableText"/>
              <w:keepNext/>
              <w:jc w:val="center"/>
              <w:rPr>
                <w:rStyle w:val="TrainingEval-Tickbox"/>
                <w:rFonts w:ascii="Helvetica" w:hAnsi="Helvetica"/>
                <w:noProof w:val="0"/>
              </w:rPr>
            </w:pPr>
            <w:r w:rsidRPr="005E061B">
              <w:rPr>
                <w:rStyle w:val="TrainingEval-Tickbox"/>
                <w:rFonts w:ascii="Helvetica" w:hAnsi="Helvetica"/>
                <w:noProof w:val="0"/>
              </w:rPr>
              <w:fldChar w:fldCharType="begin">
                <w:ffData>
                  <w:name w:val="Check1"/>
                  <w:enabled/>
                  <w:calcOnExit w:val="0"/>
                  <w:checkBox>
                    <w:sizeAuto/>
                    <w:default w:val="0"/>
                  </w:checkBox>
                </w:ffData>
              </w:fldChar>
            </w:r>
            <w:r w:rsidR="00AD7B23" w:rsidRPr="005E061B">
              <w:rPr>
                <w:rStyle w:val="TrainingEval-Tickbox"/>
                <w:rFonts w:ascii="Helvetica" w:hAnsi="Helvetica"/>
                <w:noProof w:val="0"/>
              </w:rPr>
              <w:instrText xml:space="preserve"> FORMCHECKBOX </w:instrText>
            </w:r>
            <w:r w:rsidR="00404A65">
              <w:rPr>
                <w:rStyle w:val="TrainingEval-Tickbox"/>
                <w:rFonts w:ascii="Helvetica" w:hAnsi="Helvetica"/>
                <w:noProof w:val="0"/>
              </w:rPr>
            </w:r>
            <w:r w:rsidR="00404A65">
              <w:rPr>
                <w:rStyle w:val="TrainingEval-Tickbox"/>
                <w:rFonts w:ascii="Helvetica" w:hAnsi="Helvetica"/>
                <w:noProof w:val="0"/>
              </w:rPr>
              <w:fldChar w:fldCharType="separate"/>
            </w:r>
            <w:r w:rsidRPr="005E061B">
              <w:rPr>
                <w:rStyle w:val="TrainingEval-Tickbox"/>
                <w:rFonts w:ascii="Helvetica" w:hAnsi="Helvetica"/>
                <w:noProof w:val="0"/>
              </w:rPr>
              <w:fldChar w:fldCharType="end"/>
            </w:r>
          </w:p>
        </w:tc>
      </w:tr>
      <w:tr w:rsidR="00AD7B23" w:rsidRPr="005E061B" w:rsidTr="00AD7B23">
        <w:tc>
          <w:tcPr>
            <w:tcW w:w="606" w:type="dxa"/>
            <w:vAlign w:val="center"/>
          </w:tcPr>
          <w:p w:rsidR="00AD7B23" w:rsidRPr="005E061B" w:rsidRDefault="00AD7B23" w:rsidP="00791B2E">
            <w:pPr>
              <w:pStyle w:val="TableText"/>
              <w:keepNext/>
              <w:rPr>
                <w:noProof w:val="0"/>
              </w:rPr>
            </w:pPr>
            <w:r w:rsidRPr="005E061B">
              <w:rPr>
                <w:noProof w:val="0"/>
              </w:rPr>
              <w:t>3.3</w:t>
            </w:r>
          </w:p>
        </w:tc>
        <w:tc>
          <w:tcPr>
            <w:tcW w:w="6642" w:type="dxa"/>
          </w:tcPr>
          <w:p w:rsidR="00AD7B23" w:rsidRPr="005E061B" w:rsidRDefault="00FC3B8A" w:rsidP="00791B2E">
            <w:pPr>
              <w:pStyle w:val="TableText"/>
              <w:keepNext/>
              <w:rPr>
                <w:noProof w:val="0"/>
              </w:rPr>
            </w:pPr>
            <w:r w:rsidRPr="005E061B">
              <w:rPr>
                <w:noProof w:val="0"/>
              </w:rPr>
              <w:fldChar w:fldCharType="begin"/>
            </w:r>
            <w:r w:rsidRPr="005E061B">
              <w:rPr>
                <w:noProof w:val="0"/>
              </w:rPr>
              <w:instrText xml:space="preserve"> REF  Criteria33  \* MERGEFORMAT </w:instrText>
            </w:r>
            <w:r w:rsidRPr="005E061B">
              <w:rPr>
                <w:noProof w:val="0"/>
              </w:rPr>
              <w:fldChar w:fldCharType="separate"/>
            </w:r>
            <w:sdt>
              <w:sdtPr>
                <w:rPr>
                  <w:noProof w:val="0"/>
                </w:rPr>
                <w:alias w:val="Criteria33"/>
                <w:tag w:val="Criteria33"/>
                <w:id w:val="1877732043"/>
                <w:placeholder>
                  <w:docPart w:val="116E9A58F8BA4D51831D14143F9970D1"/>
                </w:placeholder>
              </w:sdtPr>
              <w:sdtContent>
                <w:r w:rsidR="008930A9" w:rsidRPr="005E061B">
                  <w:rPr>
                    <w:noProof w:val="0"/>
                  </w:rPr>
                  <w:t>Compare projected outcomes against actual outcomes</w:t>
                </w:r>
              </w:sdtContent>
            </w:sdt>
            <w:r w:rsidRPr="005E061B">
              <w:rPr>
                <w:noProof w:val="0"/>
              </w:rPr>
              <w:fldChar w:fldCharType="end"/>
            </w:r>
          </w:p>
        </w:tc>
        <w:tc>
          <w:tcPr>
            <w:tcW w:w="837" w:type="dxa"/>
            <w:vAlign w:val="center"/>
          </w:tcPr>
          <w:p w:rsidR="00AD7B23" w:rsidRPr="005E061B" w:rsidRDefault="00EA0BBB" w:rsidP="00791B2E">
            <w:pPr>
              <w:pStyle w:val="TableText"/>
              <w:keepNext/>
              <w:jc w:val="center"/>
              <w:rPr>
                <w:rStyle w:val="TrainingEval-Tickbox"/>
                <w:rFonts w:ascii="Helvetica" w:hAnsi="Helvetica"/>
                <w:noProof w:val="0"/>
              </w:rPr>
            </w:pPr>
            <w:r w:rsidRPr="005E061B">
              <w:rPr>
                <w:rStyle w:val="TrainingEval-Tickbox"/>
                <w:rFonts w:ascii="Helvetica" w:hAnsi="Helvetica"/>
                <w:noProof w:val="0"/>
              </w:rPr>
              <w:fldChar w:fldCharType="begin">
                <w:ffData>
                  <w:name w:val="Check1"/>
                  <w:enabled/>
                  <w:calcOnExit w:val="0"/>
                  <w:checkBox>
                    <w:sizeAuto/>
                    <w:default w:val="0"/>
                  </w:checkBox>
                </w:ffData>
              </w:fldChar>
            </w:r>
            <w:r w:rsidR="00AD7B23" w:rsidRPr="005E061B">
              <w:rPr>
                <w:rStyle w:val="TrainingEval-Tickbox"/>
                <w:rFonts w:ascii="Helvetica" w:hAnsi="Helvetica"/>
                <w:noProof w:val="0"/>
              </w:rPr>
              <w:instrText xml:space="preserve"> FORMCHECKBOX </w:instrText>
            </w:r>
            <w:r w:rsidR="00404A65">
              <w:rPr>
                <w:rStyle w:val="TrainingEval-Tickbox"/>
                <w:rFonts w:ascii="Helvetica" w:hAnsi="Helvetica"/>
                <w:noProof w:val="0"/>
              </w:rPr>
            </w:r>
            <w:r w:rsidR="00404A65">
              <w:rPr>
                <w:rStyle w:val="TrainingEval-Tickbox"/>
                <w:rFonts w:ascii="Helvetica" w:hAnsi="Helvetica"/>
                <w:noProof w:val="0"/>
              </w:rPr>
              <w:fldChar w:fldCharType="separate"/>
            </w:r>
            <w:r w:rsidRPr="005E061B">
              <w:rPr>
                <w:rStyle w:val="TrainingEval-Tickbox"/>
                <w:rFonts w:ascii="Helvetica" w:hAnsi="Helvetica"/>
                <w:noProof w:val="0"/>
              </w:rPr>
              <w:fldChar w:fldCharType="end"/>
            </w:r>
          </w:p>
        </w:tc>
        <w:tc>
          <w:tcPr>
            <w:tcW w:w="896" w:type="dxa"/>
            <w:vAlign w:val="center"/>
          </w:tcPr>
          <w:p w:rsidR="00AD7B23" w:rsidRPr="005E061B" w:rsidRDefault="00EA0BBB" w:rsidP="00791B2E">
            <w:pPr>
              <w:pStyle w:val="TableText"/>
              <w:keepNext/>
              <w:jc w:val="center"/>
              <w:rPr>
                <w:rStyle w:val="TrainingEval-Tickbox"/>
                <w:rFonts w:ascii="Helvetica" w:hAnsi="Helvetica"/>
                <w:noProof w:val="0"/>
              </w:rPr>
            </w:pPr>
            <w:r w:rsidRPr="005E061B">
              <w:rPr>
                <w:rStyle w:val="TrainingEval-Tickbox"/>
                <w:rFonts w:ascii="Helvetica" w:hAnsi="Helvetica"/>
                <w:noProof w:val="0"/>
              </w:rPr>
              <w:fldChar w:fldCharType="begin">
                <w:ffData>
                  <w:name w:val="Check1"/>
                  <w:enabled/>
                  <w:calcOnExit w:val="0"/>
                  <w:checkBox>
                    <w:sizeAuto/>
                    <w:default w:val="0"/>
                  </w:checkBox>
                </w:ffData>
              </w:fldChar>
            </w:r>
            <w:r w:rsidR="00AD7B23" w:rsidRPr="005E061B">
              <w:rPr>
                <w:rStyle w:val="TrainingEval-Tickbox"/>
                <w:rFonts w:ascii="Helvetica" w:hAnsi="Helvetica"/>
                <w:noProof w:val="0"/>
              </w:rPr>
              <w:instrText xml:space="preserve"> FORMCHECKBOX </w:instrText>
            </w:r>
            <w:r w:rsidR="00404A65">
              <w:rPr>
                <w:rStyle w:val="TrainingEval-Tickbox"/>
                <w:rFonts w:ascii="Helvetica" w:hAnsi="Helvetica"/>
                <w:noProof w:val="0"/>
              </w:rPr>
            </w:r>
            <w:r w:rsidR="00404A65">
              <w:rPr>
                <w:rStyle w:val="TrainingEval-Tickbox"/>
                <w:rFonts w:ascii="Helvetica" w:hAnsi="Helvetica"/>
                <w:noProof w:val="0"/>
              </w:rPr>
              <w:fldChar w:fldCharType="separate"/>
            </w:r>
            <w:r w:rsidRPr="005E061B">
              <w:rPr>
                <w:rStyle w:val="TrainingEval-Tickbox"/>
                <w:rFonts w:ascii="Helvetica" w:hAnsi="Helvetica"/>
                <w:noProof w:val="0"/>
              </w:rPr>
              <w:fldChar w:fldCharType="end"/>
            </w:r>
          </w:p>
        </w:tc>
      </w:tr>
      <w:tr w:rsidR="00AD7B23" w:rsidRPr="005E061B" w:rsidTr="00AD7B23">
        <w:tc>
          <w:tcPr>
            <w:tcW w:w="606" w:type="dxa"/>
            <w:vAlign w:val="center"/>
          </w:tcPr>
          <w:p w:rsidR="00AD7B23" w:rsidRPr="005E061B" w:rsidRDefault="00AD7B23" w:rsidP="00791B2E">
            <w:pPr>
              <w:pStyle w:val="TableText"/>
              <w:keepNext/>
              <w:rPr>
                <w:noProof w:val="0"/>
              </w:rPr>
            </w:pPr>
            <w:r w:rsidRPr="005E061B">
              <w:rPr>
                <w:noProof w:val="0"/>
              </w:rPr>
              <w:t>3.4</w:t>
            </w:r>
          </w:p>
        </w:tc>
        <w:tc>
          <w:tcPr>
            <w:tcW w:w="6642" w:type="dxa"/>
          </w:tcPr>
          <w:p w:rsidR="00AD7B23" w:rsidRPr="005E061B" w:rsidRDefault="00FC3B8A" w:rsidP="00791B2E">
            <w:pPr>
              <w:pStyle w:val="TableText"/>
              <w:keepNext/>
              <w:rPr>
                <w:noProof w:val="0"/>
              </w:rPr>
            </w:pPr>
            <w:r w:rsidRPr="005E061B">
              <w:rPr>
                <w:noProof w:val="0"/>
              </w:rPr>
              <w:fldChar w:fldCharType="begin"/>
            </w:r>
            <w:r w:rsidRPr="005E061B">
              <w:rPr>
                <w:noProof w:val="0"/>
              </w:rPr>
              <w:instrText xml:space="preserve"> REF  Criteria34  \* MERGEFORMAT </w:instrText>
            </w:r>
            <w:r w:rsidRPr="005E061B">
              <w:rPr>
                <w:noProof w:val="0"/>
              </w:rPr>
              <w:fldChar w:fldCharType="separate"/>
            </w:r>
            <w:sdt>
              <w:sdtPr>
                <w:rPr>
                  <w:noProof w:val="0"/>
                </w:rPr>
                <w:alias w:val="Criteria34"/>
                <w:tag w:val="Criteria34"/>
                <w:id w:val="953836632"/>
                <w:placeholder>
                  <w:docPart w:val="7AFDC3F15EBC41F1AD410DFAA22731D8"/>
                </w:placeholder>
              </w:sdtPr>
              <w:sdtContent>
                <w:r w:rsidR="008930A9" w:rsidRPr="005E061B">
                  <w:rPr>
                    <w:noProof w:val="0"/>
                  </w:rPr>
                  <w:t>Determine and implement changes, if any, that need to be made to maintain or revise the initiative</w:t>
                </w:r>
              </w:sdtContent>
            </w:sdt>
            <w:r w:rsidRPr="005E061B">
              <w:rPr>
                <w:noProof w:val="0"/>
              </w:rPr>
              <w:fldChar w:fldCharType="end"/>
            </w:r>
          </w:p>
        </w:tc>
        <w:tc>
          <w:tcPr>
            <w:tcW w:w="837" w:type="dxa"/>
            <w:vAlign w:val="center"/>
          </w:tcPr>
          <w:p w:rsidR="00AD7B23" w:rsidRPr="005E061B" w:rsidRDefault="00EA0BBB" w:rsidP="00791B2E">
            <w:pPr>
              <w:pStyle w:val="TableText"/>
              <w:keepNext/>
              <w:jc w:val="center"/>
              <w:rPr>
                <w:rStyle w:val="TrainingEval-Tickbox"/>
                <w:rFonts w:ascii="Helvetica" w:hAnsi="Helvetica"/>
                <w:noProof w:val="0"/>
              </w:rPr>
            </w:pPr>
            <w:r w:rsidRPr="005E061B">
              <w:rPr>
                <w:rStyle w:val="TrainingEval-Tickbox"/>
                <w:rFonts w:ascii="Helvetica" w:hAnsi="Helvetica"/>
                <w:noProof w:val="0"/>
              </w:rPr>
              <w:fldChar w:fldCharType="begin">
                <w:ffData>
                  <w:name w:val="Check1"/>
                  <w:enabled/>
                  <w:calcOnExit w:val="0"/>
                  <w:checkBox>
                    <w:sizeAuto/>
                    <w:default w:val="0"/>
                  </w:checkBox>
                </w:ffData>
              </w:fldChar>
            </w:r>
            <w:r w:rsidR="00AD7B23" w:rsidRPr="005E061B">
              <w:rPr>
                <w:rStyle w:val="TrainingEval-Tickbox"/>
                <w:rFonts w:ascii="Helvetica" w:hAnsi="Helvetica"/>
                <w:noProof w:val="0"/>
              </w:rPr>
              <w:instrText xml:space="preserve"> FORMCHECKBOX </w:instrText>
            </w:r>
            <w:r w:rsidR="00404A65">
              <w:rPr>
                <w:rStyle w:val="TrainingEval-Tickbox"/>
                <w:rFonts w:ascii="Helvetica" w:hAnsi="Helvetica"/>
                <w:noProof w:val="0"/>
              </w:rPr>
            </w:r>
            <w:r w:rsidR="00404A65">
              <w:rPr>
                <w:rStyle w:val="TrainingEval-Tickbox"/>
                <w:rFonts w:ascii="Helvetica" w:hAnsi="Helvetica"/>
                <w:noProof w:val="0"/>
              </w:rPr>
              <w:fldChar w:fldCharType="separate"/>
            </w:r>
            <w:r w:rsidRPr="005E061B">
              <w:rPr>
                <w:rStyle w:val="TrainingEval-Tickbox"/>
                <w:rFonts w:ascii="Helvetica" w:hAnsi="Helvetica"/>
                <w:noProof w:val="0"/>
              </w:rPr>
              <w:fldChar w:fldCharType="end"/>
            </w:r>
          </w:p>
        </w:tc>
        <w:tc>
          <w:tcPr>
            <w:tcW w:w="896" w:type="dxa"/>
            <w:vAlign w:val="center"/>
          </w:tcPr>
          <w:p w:rsidR="00AD7B23" w:rsidRPr="005E061B" w:rsidRDefault="00EA0BBB" w:rsidP="00791B2E">
            <w:pPr>
              <w:pStyle w:val="TableText"/>
              <w:keepNext/>
              <w:jc w:val="center"/>
              <w:rPr>
                <w:rStyle w:val="TrainingEval-Tickbox"/>
                <w:rFonts w:ascii="Helvetica" w:hAnsi="Helvetica"/>
                <w:noProof w:val="0"/>
              </w:rPr>
            </w:pPr>
            <w:r w:rsidRPr="005E061B">
              <w:rPr>
                <w:rStyle w:val="TrainingEval-Tickbox"/>
                <w:rFonts w:ascii="Helvetica" w:hAnsi="Helvetica"/>
                <w:noProof w:val="0"/>
              </w:rPr>
              <w:fldChar w:fldCharType="begin">
                <w:ffData>
                  <w:name w:val="Check1"/>
                  <w:enabled/>
                  <w:calcOnExit w:val="0"/>
                  <w:checkBox>
                    <w:sizeAuto/>
                    <w:default w:val="0"/>
                  </w:checkBox>
                </w:ffData>
              </w:fldChar>
            </w:r>
            <w:r w:rsidR="00AD7B23" w:rsidRPr="005E061B">
              <w:rPr>
                <w:rStyle w:val="TrainingEval-Tickbox"/>
                <w:rFonts w:ascii="Helvetica" w:hAnsi="Helvetica"/>
                <w:noProof w:val="0"/>
              </w:rPr>
              <w:instrText xml:space="preserve"> FORMCHECKBOX </w:instrText>
            </w:r>
            <w:r w:rsidR="00404A65">
              <w:rPr>
                <w:rStyle w:val="TrainingEval-Tickbox"/>
                <w:rFonts w:ascii="Helvetica" w:hAnsi="Helvetica"/>
                <w:noProof w:val="0"/>
              </w:rPr>
            </w:r>
            <w:r w:rsidR="00404A65">
              <w:rPr>
                <w:rStyle w:val="TrainingEval-Tickbox"/>
                <w:rFonts w:ascii="Helvetica" w:hAnsi="Helvetica"/>
                <w:noProof w:val="0"/>
              </w:rPr>
              <w:fldChar w:fldCharType="separate"/>
            </w:r>
            <w:r w:rsidRPr="005E061B">
              <w:rPr>
                <w:rStyle w:val="TrainingEval-Tickbox"/>
                <w:rFonts w:ascii="Helvetica" w:hAnsi="Helvetica"/>
                <w:noProof w:val="0"/>
              </w:rPr>
              <w:fldChar w:fldCharType="end"/>
            </w:r>
          </w:p>
        </w:tc>
      </w:tr>
    </w:tbl>
    <w:p w:rsidR="00F06B58" w:rsidRPr="005E061B" w:rsidRDefault="00F06B58">
      <w:pPr>
        <w:rPr>
          <w:rFonts w:ascii="Helvetica" w:eastAsia="Calibri" w:hAnsi="Helvetica" w:cs="Calibri"/>
          <w:b/>
          <w:lang w:eastAsia="ar-SA"/>
        </w:rPr>
      </w:pPr>
    </w:p>
    <w:p w:rsidR="00AD7B23" w:rsidRPr="005E061B" w:rsidRDefault="00AD7B23" w:rsidP="00AD7B23">
      <w:pPr>
        <w:pStyle w:val="BodyCopyBold"/>
        <w:rPr>
          <w:b w:val="0"/>
          <w:noProof w:val="0"/>
          <w:szCs w:val="22"/>
        </w:rPr>
      </w:pPr>
      <w:r w:rsidRPr="005E061B">
        <w:rPr>
          <w:noProof w:val="0"/>
          <w:szCs w:val="22"/>
        </w:rPr>
        <w:t>Statement by Trainee:</w:t>
      </w:r>
    </w:p>
    <w:p w:rsidR="00AD7B23" w:rsidRPr="005E061B" w:rsidRDefault="00AD7B23" w:rsidP="00AD7B23">
      <w:pPr>
        <w:pStyle w:val="BodyCopy"/>
        <w:rPr>
          <w:noProof w:val="0"/>
          <w:szCs w:val="22"/>
        </w:rPr>
      </w:pPr>
      <w:r w:rsidRPr="005E061B">
        <w:rPr>
          <w:noProof w:val="0"/>
          <w:szCs w:val="22"/>
        </w:rPr>
        <w:t>I believe I am ready to be assessed on the following as indicated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3"/>
        <w:gridCol w:w="2548"/>
      </w:tblGrid>
      <w:tr w:rsidR="00AD7B23" w:rsidRPr="005E061B" w:rsidTr="00AD7B23">
        <w:tc>
          <w:tcPr>
            <w:tcW w:w="6629" w:type="dxa"/>
          </w:tcPr>
          <w:p w:rsidR="00AD7B23" w:rsidRPr="005E061B" w:rsidRDefault="00AD7B23" w:rsidP="00AD7B23">
            <w:pPr>
              <w:pStyle w:val="BodyCopy"/>
              <w:rPr>
                <w:noProof w:val="0"/>
                <w:szCs w:val="22"/>
              </w:rPr>
            </w:pPr>
          </w:p>
          <w:p w:rsidR="00AD7B23" w:rsidRPr="005E061B" w:rsidRDefault="00AD7B23" w:rsidP="00AD7B23">
            <w:pPr>
              <w:pStyle w:val="BodyCopy"/>
              <w:rPr>
                <w:noProof w:val="0"/>
                <w:szCs w:val="22"/>
                <w:lang w:eastAsia="en-US"/>
              </w:rPr>
            </w:pPr>
            <w:r w:rsidRPr="005E061B">
              <w:rPr>
                <w:b/>
                <w:noProof w:val="0"/>
                <w:szCs w:val="22"/>
                <w:lang w:eastAsia="en-US"/>
              </w:rPr>
              <w:t>Signed:</w:t>
            </w:r>
            <w:r w:rsidRPr="005E061B">
              <w:rPr>
                <w:noProof w:val="0"/>
                <w:szCs w:val="22"/>
                <w:lang w:eastAsia="en-US"/>
              </w:rPr>
              <w:t xml:space="preserve">   _____________________________</w:t>
            </w:r>
          </w:p>
        </w:tc>
        <w:tc>
          <w:tcPr>
            <w:tcW w:w="2613" w:type="dxa"/>
          </w:tcPr>
          <w:p w:rsidR="00AD7B23" w:rsidRPr="005E061B" w:rsidRDefault="00AD7B23" w:rsidP="00AD7B23">
            <w:pPr>
              <w:pStyle w:val="BodyCopy"/>
              <w:rPr>
                <w:noProof w:val="0"/>
                <w:szCs w:val="22"/>
                <w:lang w:eastAsia="en-US"/>
              </w:rPr>
            </w:pPr>
          </w:p>
          <w:p w:rsidR="00AD7B23" w:rsidRPr="005E061B" w:rsidRDefault="00AD7B23" w:rsidP="00AD7B23">
            <w:pPr>
              <w:pStyle w:val="BodyCopy"/>
              <w:rPr>
                <w:noProof w:val="0"/>
                <w:szCs w:val="22"/>
                <w:lang w:eastAsia="en-US"/>
              </w:rPr>
            </w:pPr>
            <w:r w:rsidRPr="005E061B">
              <w:rPr>
                <w:b/>
                <w:noProof w:val="0"/>
                <w:szCs w:val="22"/>
                <w:lang w:eastAsia="en-US"/>
              </w:rPr>
              <w:t>Date:</w:t>
            </w:r>
            <w:r w:rsidRPr="005E061B">
              <w:rPr>
                <w:noProof w:val="0"/>
                <w:szCs w:val="22"/>
                <w:lang w:eastAsia="en-US"/>
              </w:rPr>
              <w:t xml:space="preserve">   ____________</w:t>
            </w:r>
          </w:p>
        </w:tc>
      </w:tr>
    </w:tbl>
    <w:p w:rsidR="00AD7B23" w:rsidRPr="005E061B" w:rsidRDefault="00AD7B23" w:rsidP="00AD7B23">
      <w:pPr>
        <w:pStyle w:val="BodyCopy"/>
        <w:rPr>
          <w:noProof w:val="0"/>
          <w:szCs w:val="22"/>
        </w:rPr>
      </w:pPr>
    </w:p>
    <w:p w:rsidR="00AD7B23" w:rsidRPr="005E061B" w:rsidRDefault="00AD7B23" w:rsidP="00AD7B23">
      <w:pPr>
        <w:pStyle w:val="BodyCopy"/>
        <w:rPr>
          <w:rFonts w:cs="Helvetica"/>
          <w:b/>
          <w:noProof w:val="0"/>
          <w:szCs w:val="22"/>
        </w:rPr>
      </w:pPr>
      <w:r w:rsidRPr="005E061B">
        <w:rPr>
          <w:rFonts w:cs="Helvetica"/>
          <w:b/>
          <w:noProof w:val="0"/>
          <w:szCs w:val="22"/>
        </w:rPr>
        <w:t>Note:</w:t>
      </w:r>
    </w:p>
    <w:p w:rsidR="00AD7B23" w:rsidRPr="005E061B" w:rsidRDefault="00AD7B23" w:rsidP="00AD7B23">
      <w:pPr>
        <w:rPr>
          <w:rFonts w:ascii="Helvetica" w:eastAsia="Calibri" w:hAnsi="Helvetica" w:cs="Calibri"/>
          <w:lang w:eastAsia="ar-SA"/>
        </w:rPr>
      </w:pPr>
      <w:r w:rsidRPr="005E061B">
        <w:rPr>
          <w:rFonts w:ascii="Helvetica" w:hAnsi="Helvetica" w:cs="Helvetica"/>
        </w:rPr>
        <w:t xml:space="preserve">For all boxes where a </w:t>
      </w:r>
      <w:r w:rsidRPr="005E061B">
        <w:rPr>
          <w:rFonts w:ascii="Helvetica" w:hAnsi="Helvetica" w:cs="Helvetica"/>
          <w:b/>
        </w:rPr>
        <w:t xml:space="preserve">No* </w:t>
      </w:r>
      <w:r w:rsidRPr="005E061B">
        <w:rPr>
          <w:rFonts w:ascii="Helvetica" w:hAnsi="Helvetica" w:cs="Helvetica"/>
        </w:rPr>
        <w:t>is ticked, please</w:t>
      </w:r>
      <w:r w:rsidR="005E061B" w:rsidRPr="005E061B">
        <w:rPr>
          <w:rFonts w:ascii="Helvetica" w:hAnsi="Helvetica" w:cs="Helvetica"/>
        </w:rPr>
        <w:t xml:space="preserve"> </w:t>
      </w:r>
      <w:r w:rsidRPr="005E061B">
        <w:rPr>
          <w:rFonts w:ascii="Helvetica" w:hAnsi="Helvetica" w:cs="Helvetica"/>
        </w:rPr>
        <w:t>provide details of the extra steps or work you need to do to become ready for assessment.</w:t>
      </w:r>
    </w:p>
    <w:p w:rsidR="00AD7B23" w:rsidRPr="005E061B" w:rsidRDefault="00AD7B23" w:rsidP="009C6C06">
      <w:pPr>
        <w:pStyle w:val="BodyCopy"/>
        <w:rPr>
          <w:noProof w:val="0"/>
        </w:rPr>
      </w:pPr>
    </w:p>
    <w:p w:rsidR="009C6C06" w:rsidRPr="005E061B" w:rsidRDefault="009C6C06" w:rsidP="009C6C06">
      <w:pPr>
        <w:rPr>
          <w:rFonts w:ascii="Helvetica" w:hAnsi="Helvetica"/>
        </w:rPr>
        <w:sectPr w:rsidR="009C6C06" w:rsidRPr="005E061B" w:rsidSect="001A29DB">
          <w:headerReference w:type="even" r:id="rId115"/>
          <w:headerReference w:type="default" r:id="rId116"/>
          <w:pgSz w:w="11906" w:h="16838" w:code="9"/>
          <w:pgMar w:top="1440" w:right="1440" w:bottom="1440" w:left="1701" w:header="709" w:footer="326" w:gutter="0"/>
          <w:cols w:space="708"/>
          <w:docGrid w:linePitch="360"/>
        </w:sectPr>
      </w:pPr>
    </w:p>
    <w:p w:rsidR="000A0C46" w:rsidRPr="005E061B" w:rsidRDefault="000A0C46" w:rsidP="009C6C06">
      <w:pPr>
        <w:pStyle w:val="BodyCopy"/>
        <w:rPr>
          <w:noProof w:val="0"/>
        </w:rPr>
      </w:pPr>
    </w:p>
    <w:p w:rsidR="009C6C06" w:rsidRPr="005E061B" w:rsidRDefault="009C6C06" w:rsidP="009C6C06">
      <w:pPr>
        <w:pStyle w:val="BodyCopy"/>
        <w:rPr>
          <w:noProof w:val="0"/>
        </w:rPr>
      </w:pPr>
    </w:p>
    <w:p w:rsidR="009C6C06" w:rsidRPr="005E061B" w:rsidRDefault="009C6C06" w:rsidP="009C6C06">
      <w:pPr>
        <w:pStyle w:val="BodyCopy"/>
        <w:rPr>
          <w:noProof w:val="0"/>
        </w:rPr>
      </w:pPr>
    </w:p>
    <w:p w:rsidR="009C6C06" w:rsidRPr="005E061B" w:rsidRDefault="009C6C06" w:rsidP="009C6C06">
      <w:pPr>
        <w:pStyle w:val="BodyCopy"/>
        <w:rPr>
          <w:noProof w:val="0"/>
        </w:rPr>
      </w:pPr>
    </w:p>
    <w:p w:rsidR="009C6C06" w:rsidRPr="005E061B" w:rsidRDefault="009C6C06">
      <w:pPr>
        <w:rPr>
          <w:rFonts w:ascii="Helvetica" w:eastAsia="Calibri" w:hAnsi="Helvetica" w:cs="Calibri"/>
          <w:szCs w:val="16"/>
          <w:lang w:eastAsia="ar-SA"/>
        </w:rPr>
      </w:pPr>
      <w:r w:rsidRPr="005E061B">
        <w:rPr>
          <w:rFonts w:ascii="Helvetica" w:hAnsi="Helvetica"/>
        </w:rPr>
        <w:br w:type="page"/>
      </w:r>
    </w:p>
    <w:p w:rsidR="009C6C06" w:rsidRPr="005E061B" w:rsidRDefault="003559D7" w:rsidP="009C6C06">
      <w:pPr>
        <w:pStyle w:val="BodyCopy"/>
        <w:rPr>
          <w:noProof w:val="0"/>
        </w:rPr>
      </w:pPr>
      <w:r w:rsidRPr="005E061B">
        <w:rPr>
          <w:lang w:eastAsia="en-AU"/>
        </w:rPr>
        <mc:AlternateContent>
          <mc:Choice Requires="wps">
            <w:drawing>
              <wp:anchor distT="0" distB="0" distL="114300" distR="114300" simplePos="0" relativeHeight="251663872" behindDoc="0" locked="0" layoutInCell="1" allowOverlap="1" wp14:anchorId="03084F0D" wp14:editId="70CD65A2">
                <wp:simplePos x="0" y="0"/>
                <wp:positionH relativeFrom="column">
                  <wp:posOffset>-923925</wp:posOffset>
                </wp:positionH>
                <wp:positionV relativeFrom="paragraph">
                  <wp:posOffset>-953770</wp:posOffset>
                </wp:positionV>
                <wp:extent cx="7576185" cy="10758805"/>
                <wp:effectExtent l="0" t="0" r="24765" b="23495"/>
                <wp:wrapNone/>
                <wp:docPr id="228"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7" o:spid="_x0000_s1026" style="position:absolute;margin-left:-72.75pt;margin-top:-75.1pt;width:596.55pt;height:847.1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" fillcolor="#5a5a5a [2109]"/>
            </w:pict>
          </mc:Fallback>
        </mc:AlternateContent>
      </w:r>
    </w:p>
    <w:p w:rsidR="009C6C06" w:rsidRPr="005E061B" w:rsidRDefault="009C6C06" w:rsidP="009C6C06">
      <w:pPr>
        <w:pStyle w:val="BodyCopy"/>
        <w:rPr>
          <w:noProof w:val="0"/>
        </w:rPr>
      </w:pPr>
    </w:p>
    <w:p w:rsidR="00EB6BAC" w:rsidRPr="005E061B" w:rsidRDefault="00EB6BAC" w:rsidP="009C6C06">
      <w:pPr>
        <w:pStyle w:val="BodyCopy"/>
        <w:rPr>
          <w:noProof w:val="0"/>
        </w:rPr>
      </w:pPr>
    </w:p>
    <w:p w:rsidR="00BD2681" w:rsidRPr="005E061B" w:rsidRDefault="00AD7B23" w:rsidP="009C6C06">
      <w:pPr>
        <w:pStyle w:val="BodyCopy"/>
        <w:rPr>
          <w:noProof w:val="0"/>
        </w:rPr>
      </w:pPr>
      <w:r w:rsidRPr="005E061B">
        <w:rPr>
          <w:lang w:eastAsia="en-AU"/>
        </w:rPr>
        <w:drawing>
          <wp:anchor distT="0" distB="0" distL="114300" distR="114300" simplePos="0" relativeHeight="251665920" behindDoc="0" locked="0" layoutInCell="1" allowOverlap="1" wp14:anchorId="12C0F5BD" wp14:editId="0F9FFDB3">
            <wp:simplePos x="0" y="0"/>
            <wp:positionH relativeFrom="column">
              <wp:posOffset>3688080</wp:posOffset>
            </wp:positionH>
            <wp:positionV relativeFrom="paragraph">
              <wp:posOffset>8021320</wp:posOffset>
            </wp:positionV>
            <wp:extent cx="1267460" cy="568960"/>
            <wp:effectExtent l="0" t="0" r="889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1267460" cy="568960"/>
                    </a:xfrm>
                    <a:prstGeom prst="rect">
                      <a:avLst/>
                    </a:prstGeom>
                  </pic:spPr>
                </pic:pic>
              </a:graphicData>
            </a:graphic>
          </wp:anchor>
        </w:drawing>
      </w:r>
      <w:r w:rsidR="008D5AFC" w:rsidRPr="005E061B">
        <w:rPr>
          <w:lang w:eastAsia="en-AU"/>
        </w:rPr>
        <w:drawing>
          <wp:anchor distT="0" distB="0" distL="114300" distR="114300" simplePos="0" relativeHeight="251666944" behindDoc="0" locked="0" layoutInCell="1" allowOverlap="1" wp14:anchorId="07D46BAF" wp14:editId="7B33E021">
            <wp:simplePos x="0" y="0"/>
            <wp:positionH relativeFrom="column">
              <wp:posOffset>758190</wp:posOffset>
            </wp:positionH>
            <wp:positionV relativeFrom="paragraph">
              <wp:posOffset>7909560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18" cstate="print"/>
                    <a:stretch>
                      <a:fillRect/>
                    </a:stretch>
                  </pic:blipFill>
                  <pic:spPr>
                    <a:xfrm>
                      <a:off x="0" y="0"/>
                      <a:ext cx="2320290" cy="758825"/>
                    </a:xfrm>
                    <a:prstGeom prst="rect">
                      <a:avLst/>
                    </a:prstGeom>
                  </pic:spPr>
                </pic:pic>
              </a:graphicData>
            </a:graphic>
          </wp:anchor>
        </w:drawing>
      </w:r>
      <w:r w:rsidR="008D5AFC" w:rsidRPr="005E061B">
        <w:rPr>
          <w:lang w:eastAsia="en-AU"/>
        </w:rPr>
        <w:drawing>
          <wp:anchor distT="0" distB="0" distL="114300" distR="114300" simplePos="0" relativeHeight="251664896" behindDoc="0" locked="0" layoutInCell="1" allowOverlap="1" wp14:anchorId="102A3DBD" wp14:editId="3F8F36C7">
            <wp:simplePos x="0" y="0"/>
            <wp:positionH relativeFrom="column">
              <wp:posOffset>2967990</wp:posOffset>
            </wp:positionH>
            <wp:positionV relativeFrom="paragraph">
              <wp:posOffset>7943850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7" cstate="print"/>
                    <a:stretch>
                      <a:fillRect/>
                    </a:stretch>
                  </pic:blipFill>
                  <pic:spPr>
                    <a:xfrm>
                      <a:off x="0" y="0"/>
                      <a:ext cx="626745" cy="646430"/>
                    </a:xfrm>
                    <a:prstGeom prst="rect">
                      <a:avLst/>
                    </a:prstGeom>
                  </pic:spPr>
                </pic:pic>
              </a:graphicData>
            </a:graphic>
          </wp:anchor>
        </w:drawing>
      </w:r>
    </w:p>
    <w:sectPr w:rsidR="00BD2681" w:rsidRPr="005E061B" w:rsidSect="00A77F3F">
      <w:headerReference w:type="even" r:id="rId119"/>
      <w:headerReference w:type="default" r:id="rId120"/>
      <w:footerReference w:type="even" r:id="rId121"/>
      <w:footerReference w:type="default" r:id="rId1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04A65" w:rsidRDefault="00404A65" w:rsidP="00BD2681">
      <w:pPr>
        <w:spacing w:after="0" w:line="240" w:lineRule="auto"/>
      </w:pPr>
      <w:r>
        <w:separator/>
      </w:r>
    </w:p>
  </w:endnote>
  <w:endnote w:type="continuationSeparator" w:id="0">
    <w:p w:rsidR="00404A65" w:rsidRDefault="00404A65" w:rsidP="00BD26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haroni">
    <w:panose1 w:val="02010803020104030203"/>
    <w:charset w:val="B1"/>
    <w:family w:val="auto"/>
    <w:pitch w:val="variable"/>
    <w:sig w:usb0="00000801" w:usb1="00000000" w:usb2="00000000" w:usb3="00000000" w:csb0="0000002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4A65" w:rsidRDefault="00404A6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4A65" w:rsidRDefault="00404A65">
    <w:pPr>
      <w:pStyle w:val="Footer"/>
    </w:pPr>
    <w:r>
      <w:rPr>
        <w:noProof/>
      </w:rPr>
      <mc:AlternateContent>
        <mc:Choice Requires="wpg">
          <w:drawing>
            <wp:anchor distT="0" distB="0" distL="114300" distR="114300" simplePos="0" relativeHeight="251659264" behindDoc="0" locked="0" layoutInCell="1" allowOverlap="1" wp14:anchorId="23D545EA" wp14:editId="47E7D7E2">
              <wp:simplePos x="0" y="0"/>
              <wp:positionH relativeFrom="column">
                <wp:posOffset>1054735</wp:posOffset>
              </wp:positionH>
              <wp:positionV relativeFrom="paragraph">
                <wp:posOffset>-494665</wp:posOffset>
              </wp:positionV>
              <wp:extent cx="4090670" cy="713105"/>
              <wp:effectExtent l="0" t="0" r="0" b="0"/>
              <wp:wrapSquare wrapText="bothSides"/>
              <wp:docPr id="224"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0670" cy="713105"/>
                        <a:chOff x="0" y="0"/>
                        <a:chExt cx="4090416" cy="713232"/>
                      </a:xfrm>
                    </wpg:grpSpPr>
                    <pic:pic xmlns:pic="http://schemas.openxmlformats.org/drawingml/2006/picture">
                      <pic:nvPicPr>
                        <pic:cNvPr id="225" name="Picture 15" descr="420px-Seal_of_ASEAN.svg.png"/>
                        <pic:cNvPicPr>
                          <a:picLocks noChangeAspect="1"/>
                        </pic:cNvPicPr>
                      </pic:nvPicPr>
                      <pic:blipFill>
                        <a:blip r:embed="rId1" cstate="print"/>
                        <a:stretch>
                          <a:fillRect/>
                        </a:stretch>
                      </pic:blipFill>
                      <pic:spPr>
                        <a:xfrm>
                          <a:off x="1322832" y="73152"/>
                          <a:ext cx="615696" cy="640080"/>
                        </a:xfrm>
                        <a:prstGeom prst="rect">
                          <a:avLst/>
                        </a:prstGeom>
                      </pic:spPr>
                    </pic:pic>
                    <pic:pic xmlns:pic="http://schemas.openxmlformats.org/drawingml/2006/picture">
                      <pic:nvPicPr>
                        <pic:cNvPr id="226" name="Picture 7" descr="Colour_Logo-lockup.png"/>
                        <pic:cNvPicPr>
                          <a:picLocks noChangeAspect="1"/>
                        </pic:cNvPicPr>
                      </pic:nvPicPr>
                      <pic:blipFill>
                        <a:blip r:embed="rId2" cstate="print"/>
                        <a:stretch>
                          <a:fillRect/>
                        </a:stretch>
                      </pic:blipFill>
                      <pic:spPr>
                        <a:xfrm>
                          <a:off x="1871472" y="0"/>
                          <a:ext cx="2218944" cy="713232"/>
                        </a:xfrm>
                        <a:prstGeom prst="rect">
                          <a:avLst/>
                        </a:prstGeom>
                      </pic:spPr>
                    </pic:pic>
                    <pic:pic xmlns:pic="http://schemas.openxmlformats.org/drawingml/2006/picture">
                      <pic:nvPicPr>
                        <pic:cNvPr id="227" name="Picture 115"/>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140208"/>
                          <a:ext cx="1267968" cy="573024"/>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26" o:spid="_x0000_s1026" style="position:absolute;margin-left:83.05pt;margin-top:-38.95pt;width:322.1pt;height:56.15pt;z-index:251659264" coordsize="40904,7132"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alt="420px-Seal_of_ASEAN.svg.png" style="position:absolute;left:13228;top:731;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rB9xnEAAAA3AAAAA8AAABkcnMvZG93bnJldi54bWxEj9FqAjEURN8L/kO4Qt9qsguVshpFREv7&#10;pFU/4LK53V27uVmSqGu/3giCj8PMnGGm89624kw+NI41ZCMFgrh0puFKw2G/fvsAESKywdYxabhS&#10;gPls8DLFwrgL/9B5FyuRIBwK1FDH2BVShrImi2HkOuLk/TpvMSbpK2k8XhLctjJXaiwtNpwWauxo&#10;WVP5tztZDdvjZ7nqGpVl240/qavcf7f/R61fh/1iAiJSH5/hR/vLaMjzd7ifSUdAzm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FrB9xnEAAAA3AAAAA8AAAAAAAAAAAAAAAAA&#10;nwIAAGRycy9kb3ducmV2LnhtbFBLBQYAAAAABAAEAPcAAACQAwAAAAA=&#10;">
                <v:imagedata r:id="rId4"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pSvZDFAAAA3AAAAA8AAABkcnMvZG93bnJldi54bWxEj0+LwjAUxO+C3yE8YW+aWhaRapQiCHVP&#10;u/4Db8/m2Rabl9Jka/32mwXB4zAzv2GW697UoqPWVZYVTCcRCOLc6ooLBcfDdjwH4TyyxtoyKXiS&#10;g/VqOFhiou2Df6jb+0IECLsEFZTeN4mULi/JoJvYhjh4N9sa9EG2hdQtPgLc1DKOopk0WHFYKLGh&#10;TUn5ff9rFGTfp68sn6bx9Xh4dp/z8+WWVjulPkZ9ugDhqffv8KudaQVxPIP/M+EIyNU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KUr2QxQAAANwAAAAPAAAAAAAAAAAAAAAA&#10;AJ8CAABkcnMvZG93bnJldi54bWxQSwUGAAAAAAQABAD3AAAAkQMAAAAA&#10;">
                <v:imagedata r:id="rId5"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epNgnEAAAA3AAAAA8AAABkcnMvZG93bnJldi54bWxEj0GLwjAUhO/C/ofwFrxpukVUukZZyi54&#10;EbR62duzebbV5qU0sdZ/bwTB4zAz3zCLVW9q0VHrKssKvsYRCOLc6ooLBYf932gOwnlkjbVlUnAn&#10;B6vlx2CBibY33lGX+UIECLsEFZTeN4mULi/JoBvbhjh4J9sa9EG2hdQt3gLc1DKOoqk0WHFYKLGh&#10;tKT8kl2NgmJ3PKfHyW+u++k5i7vt/yY9NEoNP/ufbxCeev8Ov9prrSCOZ/A8E46AXD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epNgnEAAAA3AAAAA8AAAAAAAAAAAAAAAAA&#10;nwIAAGRycy9kb3ducmV2LnhtbFBLBQYAAAAABAAEAPcAAACQAwAAAAA=&#10;">
                <v:imagedata r:id="rId6" o:title=""/>
                <v:path arrowok="t"/>
              </v:shape>
              <w10:wrap type="square"/>
            </v:group>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404A65" w:rsidTr="00404A65">
      <w:tc>
        <w:tcPr>
          <w:tcW w:w="9242" w:type="dxa"/>
        </w:tcPr>
        <w:p w:rsidR="00404A65" w:rsidRDefault="00404A65" w:rsidP="003C7CC6">
          <w:pPr>
            <w:pStyle w:val="Footer-Left"/>
          </w:pPr>
          <w:r w:rsidRPr="00D724DB">
            <w:rPr>
              <w:rFonts w:eastAsiaTheme="majorEastAsia"/>
            </w:rPr>
            <w:t xml:space="preserve">© ASEAN </w:t>
          </w:r>
          <w:r>
            <w:rPr>
              <w:rFonts w:eastAsiaTheme="majorEastAsia"/>
            </w:rPr>
            <w:t>2015</w:t>
          </w:r>
          <w:r>
            <w:rPr>
              <w:rFonts w:eastAsiaTheme="majorEastAsia"/>
            </w:rPr>
            <w:br/>
          </w:r>
          <w:r>
            <w:t>Trainee Manual</w:t>
          </w:r>
          <w:r>
            <w:br/>
          </w:r>
          <w:fldSimple w:instr=" REF  UnitName ">
            <w:sdt>
              <w:sdtPr>
                <w:alias w:val="Unit name "/>
                <w:tag w:val="Unit name "/>
                <w:id w:val="1083726700"/>
                <w:placeholder>
                  <w:docPart w:val="DA8E788B9E044413A4C39867B480858C"/>
                </w:placeholder>
              </w:sdtPr>
              <w:sdtEndPr>
                <w:rPr>
                  <w:highlight w:val="yellow"/>
                </w:rPr>
              </w:sdtEndPr>
              <w:sdtContent>
                <w:r w:rsidR="008930A9" w:rsidRPr="005E061B">
                  <w:t>Create, implement and evaluate strategic product initiatives</w:t>
                </w:r>
              </w:sdtContent>
            </w:sdt>
          </w:fldSimple>
        </w:p>
      </w:tc>
    </w:tr>
  </w:tbl>
  <w:p w:rsidR="00404A65" w:rsidRDefault="00404A65" w:rsidP="00C13A31">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404A65" w:rsidTr="00404A65">
      <w:tc>
        <w:tcPr>
          <w:tcW w:w="9242" w:type="dxa"/>
        </w:tcPr>
        <w:p w:rsidR="00404A65" w:rsidRDefault="00404A65" w:rsidP="00C61250">
          <w:pPr>
            <w:pStyle w:val="Footer-Righ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fldSimple w:instr=" REF  UnitName ">
            <w:sdt>
              <w:sdtPr>
                <w:alias w:val="Unit name "/>
                <w:tag w:val="Unit name "/>
                <w:id w:val="-2127921278"/>
                <w:placeholder>
                  <w:docPart w:val="CB7C456116D94373825011FDC3ECD858"/>
                </w:placeholder>
              </w:sdtPr>
              <w:sdtEndPr>
                <w:rPr>
                  <w:highlight w:val="yellow"/>
                </w:rPr>
              </w:sdtEndPr>
              <w:sdtContent>
                <w:r w:rsidR="008930A9" w:rsidRPr="005E061B">
                  <w:t>Create, implement and evaluate strategic product initiatives</w:t>
                </w:r>
              </w:sdtContent>
            </w:sdt>
          </w:fldSimple>
        </w:p>
      </w:tc>
    </w:tr>
  </w:tbl>
  <w:p w:rsidR="00404A65" w:rsidRDefault="00404A65" w:rsidP="00EB6BAC">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404A65" w:rsidTr="00404A65">
      <w:trPr>
        <w:trHeight w:hRule="exact" w:val="709"/>
      </w:trPr>
      <w:tc>
        <w:tcPr>
          <w:tcW w:w="959" w:type="dxa"/>
          <w:shd w:val="clear" w:color="auto" w:fill="45545F"/>
          <w:vAlign w:val="center"/>
        </w:tcPr>
        <w:p w:rsidR="00404A65" w:rsidRPr="00F66B06" w:rsidRDefault="00404A65" w:rsidP="00F66B06">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8930A9">
            <w:rPr>
              <w:b/>
              <w:noProof/>
              <w:color w:val="FFFFFF" w:themeColor="background1"/>
            </w:rPr>
            <w:t>54</w:t>
          </w:r>
          <w:r w:rsidRPr="00F66B06">
            <w:rPr>
              <w:b/>
              <w:color w:val="FFFFFF" w:themeColor="background1"/>
            </w:rPr>
            <w:fldChar w:fldCharType="end"/>
          </w:r>
        </w:p>
      </w:tc>
      <w:tc>
        <w:tcPr>
          <w:tcW w:w="8283" w:type="dxa"/>
        </w:tcPr>
        <w:p w:rsidR="00404A65" w:rsidRDefault="00404A65" w:rsidP="00C61250">
          <w:pPr>
            <w:pStyle w:val="Footer-Lef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fldSimple w:instr=" REF  UnitName ">
            <w:sdt>
              <w:sdtPr>
                <w:alias w:val="Unit name "/>
                <w:tag w:val="Unit name "/>
                <w:id w:val="1044636015"/>
                <w:placeholder>
                  <w:docPart w:val="264ADB2E6AA54ED59CEE241F94C5BCD9"/>
                </w:placeholder>
              </w:sdtPr>
              <w:sdtEndPr>
                <w:rPr>
                  <w:highlight w:val="yellow"/>
                </w:rPr>
              </w:sdtEndPr>
              <w:sdtContent>
                <w:r w:rsidR="008930A9" w:rsidRPr="005E061B">
                  <w:t>Create, implement and evaluate strategic product initiatives</w:t>
                </w:r>
              </w:sdtContent>
            </w:sdt>
          </w:fldSimple>
        </w:p>
      </w:tc>
    </w:tr>
  </w:tbl>
  <w:p w:rsidR="00404A65" w:rsidRDefault="00404A65" w:rsidP="00C13A31">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404A65" w:rsidTr="00964FF5">
      <w:trPr>
        <w:trHeight w:hRule="exact" w:val="709"/>
      </w:trPr>
      <w:tc>
        <w:tcPr>
          <w:tcW w:w="8188" w:type="dxa"/>
        </w:tcPr>
        <w:p w:rsidR="00404A65" w:rsidRDefault="00404A65" w:rsidP="00C61250">
          <w:pPr>
            <w:pStyle w:val="Footer-Right"/>
          </w:pPr>
          <w:r w:rsidRPr="000D3B99">
            <w:rPr>
              <w:rFonts w:eastAsiaTheme="majorEastAsia"/>
            </w:rPr>
            <w:t xml:space="preserve">© ASEAN </w:t>
          </w:r>
          <w:r>
            <w:rPr>
              <w:rFonts w:eastAsiaTheme="majorEastAsia"/>
            </w:rPr>
            <w:t>2015</w:t>
          </w:r>
          <w:r>
            <w:rPr>
              <w:rFonts w:eastAsiaTheme="majorEastAsia"/>
            </w:rPr>
            <w:br/>
          </w:r>
          <w:r w:rsidRPr="000D3B99">
            <w:t>Trainee Manua</w:t>
          </w:r>
          <w:r>
            <w:t>l</w:t>
          </w:r>
          <w:r>
            <w:br/>
          </w:r>
          <w:fldSimple w:instr=" REF  UnitName ">
            <w:sdt>
              <w:sdtPr>
                <w:alias w:val="Unit name "/>
                <w:tag w:val="Unit name "/>
                <w:id w:val="-1965340283"/>
                <w:placeholder>
                  <w:docPart w:val="2945D1100AEB42D7967AD7F5BFF32612"/>
                </w:placeholder>
              </w:sdtPr>
              <w:sdtEndPr>
                <w:rPr>
                  <w:highlight w:val="yellow"/>
                </w:rPr>
              </w:sdtEndPr>
              <w:sdtContent>
                <w:r w:rsidR="008930A9" w:rsidRPr="005E061B">
                  <w:t>Create, implement and evaluate strategic product initiatives</w:t>
                </w:r>
              </w:sdtContent>
            </w:sdt>
          </w:fldSimple>
        </w:p>
      </w:tc>
      <w:tc>
        <w:tcPr>
          <w:tcW w:w="958" w:type="dxa"/>
          <w:shd w:val="clear" w:color="auto" w:fill="45545F"/>
          <w:vAlign w:val="center"/>
        </w:tcPr>
        <w:p w:rsidR="00404A65" w:rsidRPr="00F66B06" w:rsidRDefault="00404A65" w:rsidP="00F66B06">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8930A9">
            <w:rPr>
              <w:b/>
              <w:noProof/>
              <w:color w:val="FFFFFF" w:themeColor="background1"/>
            </w:rPr>
            <w:t>53</w:t>
          </w:r>
          <w:r w:rsidRPr="00F66B06">
            <w:rPr>
              <w:b/>
              <w:color w:val="FFFFFF" w:themeColor="background1"/>
            </w:rPr>
            <w:fldChar w:fldCharType="end"/>
          </w:r>
        </w:p>
      </w:tc>
    </w:tr>
  </w:tbl>
  <w:p w:rsidR="00404A65" w:rsidRPr="00F77AA8" w:rsidRDefault="00404A65" w:rsidP="00F77AA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4A65" w:rsidRDefault="00404A65" w:rsidP="00C13A31">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4A65" w:rsidRPr="00F77AA8" w:rsidRDefault="00404A65" w:rsidP="00F77AA8">
    <w:pPr>
      <w:pStyle w:val="Footer-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04A65" w:rsidRDefault="00404A65" w:rsidP="00BD2681">
      <w:pPr>
        <w:spacing w:after="0" w:line="240" w:lineRule="auto"/>
      </w:pPr>
      <w:r>
        <w:separator/>
      </w:r>
    </w:p>
  </w:footnote>
  <w:footnote w:type="continuationSeparator" w:id="0">
    <w:p w:rsidR="00404A65" w:rsidRDefault="00404A65" w:rsidP="00BD268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4A65" w:rsidRDefault="00404A6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4A65" w:rsidRDefault="00404A6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4A65" w:rsidRDefault="00404A65">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4A65" w:rsidRDefault="00404A65">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15"/>
      <w:gridCol w:w="6157"/>
    </w:tblGrid>
    <w:tr w:rsidR="00404A65" w:rsidTr="00404A65">
      <w:trPr>
        <w:trHeight w:val="550"/>
      </w:trPr>
      <w:tc>
        <w:tcPr>
          <w:tcW w:w="2835" w:type="dxa"/>
          <w:shd w:val="clear" w:color="auto" w:fill="45545F"/>
          <w:vAlign w:val="center"/>
        </w:tcPr>
        <w:p w:rsidR="00404A65" w:rsidRDefault="00404A65" w:rsidP="00E83E16">
          <w:pPr>
            <w:pStyle w:val="HeaderLeft"/>
          </w:pPr>
          <w:r w:rsidRPr="004F633F">
            <w:t>Introduction</w:t>
          </w:r>
          <w:r>
            <w:t xml:space="preserve"> to trainee manual</w:t>
          </w:r>
        </w:p>
      </w:tc>
      <w:tc>
        <w:tcPr>
          <w:tcW w:w="5987" w:type="dxa"/>
        </w:tcPr>
        <w:p w:rsidR="00404A65" w:rsidRDefault="00404A65">
          <w:pPr>
            <w:pStyle w:val="Header"/>
          </w:pPr>
        </w:p>
      </w:tc>
    </w:tr>
  </w:tbl>
  <w:p w:rsidR="00404A65" w:rsidRDefault="00404A65" w:rsidP="00C13A31">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81"/>
      <w:gridCol w:w="2891"/>
    </w:tblGrid>
    <w:tr w:rsidR="00404A65" w:rsidTr="00404A65">
      <w:trPr>
        <w:trHeight w:val="550"/>
      </w:trPr>
      <w:tc>
        <w:tcPr>
          <w:tcW w:w="6062" w:type="dxa"/>
        </w:tcPr>
        <w:p w:rsidR="00404A65" w:rsidRDefault="00404A65">
          <w:pPr>
            <w:pStyle w:val="Header"/>
          </w:pPr>
        </w:p>
      </w:tc>
      <w:tc>
        <w:tcPr>
          <w:tcW w:w="2835" w:type="dxa"/>
          <w:shd w:val="clear" w:color="auto" w:fill="45545F"/>
          <w:vAlign w:val="center"/>
        </w:tcPr>
        <w:p w:rsidR="00404A65" w:rsidRDefault="00404A65" w:rsidP="00E83E16">
          <w:pPr>
            <w:pStyle w:val="HeaderRight"/>
          </w:pPr>
          <w:r w:rsidRPr="004F633F">
            <w:t>Introduction</w:t>
          </w:r>
          <w:r>
            <w:t xml:space="preserve"> to trainee manual</w:t>
          </w:r>
        </w:p>
      </w:tc>
    </w:tr>
  </w:tbl>
  <w:p w:rsidR="00404A65" w:rsidRDefault="00404A65" w:rsidP="00C13A31">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49"/>
      <w:gridCol w:w="7323"/>
    </w:tblGrid>
    <w:tr w:rsidR="00404A65" w:rsidTr="00404A65">
      <w:trPr>
        <w:trHeight w:val="550"/>
      </w:trPr>
      <w:tc>
        <w:tcPr>
          <w:tcW w:w="1701" w:type="dxa"/>
          <w:shd w:val="clear" w:color="auto" w:fill="45545F"/>
          <w:vAlign w:val="center"/>
        </w:tcPr>
        <w:p w:rsidR="00404A65" w:rsidRDefault="00404A65" w:rsidP="00E83E16">
          <w:pPr>
            <w:pStyle w:val="HeaderLeft"/>
          </w:pPr>
          <w:r>
            <w:t>Unit descriptor</w:t>
          </w:r>
        </w:p>
      </w:tc>
      <w:tc>
        <w:tcPr>
          <w:tcW w:w="7121" w:type="dxa"/>
        </w:tcPr>
        <w:p w:rsidR="00404A65" w:rsidRDefault="00404A65">
          <w:pPr>
            <w:pStyle w:val="Header"/>
          </w:pPr>
        </w:p>
      </w:tc>
    </w:tr>
  </w:tbl>
  <w:p w:rsidR="00404A65" w:rsidRDefault="00404A65" w:rsidP="00C13A31">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38"/>
      <w:gridCol w:w="1734"/>
    </w:tblGrid>
    <w:tr w:rsidR="00404A65" w:rsidTr="00404A65">
      <w:trPr>
        <w:trHeight w:val="550"/>
      </w:trPr>
      <w:tc>
        <w:tcPr>
          <w:tcW w:w="7196" w:type="dxa"/>
        </w:tcPr>
        <w:p w:rsidR="00404A65" w:rsidRDefault="00404A65">
          <w:pPr>
            <w:pStyle w:val="Header"/>
          </w:pPr>
        </w:p>
      </w:tc>
      <w:tc>
        <w:tcPr>
          <w:tcW w:w="1701" w:type="dxa"/>
          <w:shd w:val="clear" w:color="auto" w:fill="45545F"/>
          <w:vAlign w:val="center"/>
        </w:tcPr>
        <w:p w:rsidR="00404A65" w:rsidRDefault="00404A65" w:rsidP="00E83E16">
          <w:pPr>
            <w:pStyle w:val="HeaderRight"/>
          </w:pPr>
          <w:r>
            <w:t>Unit descriptor</w:t>
          </w:r>
        </w:p>
      </w:tc>
    </w:tr>
  </w:tbl>
  <w:p w:rsidR="00404A65" w:rsidRDefault="00404A65" w:rsidP="00C13A31">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29"/>
      <w:gridCol w:w="7143"/>
    </w:tblGrid>
    <w:tr w:rsidR="00404A65" w:rsidTr="00404A65">
      <w:trPr>
        <w:trHeight w:val="550"/>
      </w:trPr>
      <w:tc>
        <w:tcPr>
          <w:tcW w:w="1929" w:type="dxa"/>
          <w:shd w:val="clear" w:color="auto" w:fill="45545F"/>
          <w:vAlign w:val="center"/>
        </w:tcPr>
        <w:p w:rsidR="00404A65" w:rsidRDefault="00404A65" w:rsidP="00E83E16">
          <w:pPr>
            <w:pStyle w:val="HeaderLeft"/>
          </w:pPr>
          <w:r>
            <w:t>Assessment matrix</w:t>
          </w:r>
        </w:p>
      </w:tc>
      <w:tc>
        <w:tcPr>
          <w:tcW w:w="7143" w:type="dxa"/>
        </w:tcPr>
        <w:p w:rsidR="00404A65" w:rsidRDefault="00404A65">
          <w:pPr>
            <w:pStyle w:val="Header"/>
          </w:pPr>
        </w:p>
      </w:tc>
    </w:tr>
  </w:tbl>
  <w:p w:rsidR="00404A65" w:rsidRDefault="00404A65" w:rsidP="00C13A31">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1876"/>
    </w:tblGrid>
    <w:tr w:rsidR="00404A65" w:rsidTr="00404A65">
      <w:trPr>
        <w:trHeight w:val="550"/>
      </w:trPr>
      <w:tc>
        <w:tcPr>
          <w:tcW w:w="7196" w:type="dxa"/>
        </w:tcPr>
        <w:p w:rsidR="00404A65" w:rsidRDefault="00404A65">
          <w:pPr>
            <w:pStyle w:val="Header"/>
          </w:pPr>
        </w:p>
      </w:tc>
      <w:tc>
        <w:tcPr>
          <w:tcW w:w="1876" w:type="dxa"/>
          <w:shd w:val="clear" w:color="auto" w:fill="45545F"/>
          <w:vAlign w:val="center"/>
        </w:tcPr>
        <w:p w:rsidR="00404A65" w:rsidRDefault="00404A65" w:rsidP="00E83E16">
          <w:pPr>
            <w:pStyle w:val="HeaderRight"/>
          </w:pPr>
          <w:r>
            <w:t>Assessment matrix</w:t>
          </w:r>
        </w:p>
      </w:tc>
    </w:tr>
  </w:tbl>
  <w:p w:rsidR="00404A65" w:rsidRDefault="00404A65" w:rsidP="00C13A31">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2"/>
      <w:gridCol w:w="7830"/>
    </w:tblGrid>
    <w:tr w:rsidR="00404A65" w:rsidTr="00404A65">
      <w:trPr>
        <w:trHeight w:val="550"/>
      </w:trPr>
      <w:tc>
        <w:tcPr>
          <w:tcW w:w="1242" w:type="dxa"/>
          <w:shd w:val="clear" w:color="auto" w:fill="45545F"/>
          <w:vAlign w:val="center"/>
        </w:tcPr>
        <w:p w:rsidR="00404A65" w:rsidRDefault="00404A65" w:rsidP="00E83E16">
          <w:pPr>
            <w:pStyle w:val="HeaderLeft"/>
          </w:pPr>
          <w:r>
            <w:t>Glossary</w:t>
          </w:r>
        </w:p>
      </w:tc>
      <w:tc>
        <w:tcPr>
          <w:tcW w:w="7830" w:type="dxa"/>
        </w:tcPr>
        <w:p w:rsidR="00404A65" w:rsidRDefault="00404A65">
          <w:pPr>
            <w:pStyle w:val="Header"/>
          </w:pPr>
        </w:p>
      </w:tc>
    </w:tr>
  </w:tbl>
  <w:p w:rsidR="00404A65" w:rsidRDefault="00404A65" w:rsidP="00C13A31">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905"/>
      <w:gridCol w:w="1167"/>
    </w:tblGrid>
    <w:tr w:rsidR="00404A65" w:rsidTr="00404A65">
      <w:trPr>
        <w:trHeight w:val="550"/>
      </w:trPr>
      <w:tc>
        <w:tcPr>
          <w:tcW w:w="7905" w:type="dxa"/>
        </w:tcPr>
        <w:p w:rsidR="00404A65" w:rsidRDefault="00404A65">
          <w:pPr>
            <w:pStyle w:val="Header"/>
          </w:pPr>
        </w:p>
      </w:tc>
      <w:tc>
        <w:tcPr>
          <w:tcW w:w="1167" w:type="dxa"/>
          <w:shd w:val="clear" w:color="auto" w:fill="45545F"/>
          <w:vAlign w:val="center"/>
        </w:tcPr>
        <w:p w:rsidR="00404A65" w:rsidRDefault="00404A65" w:rsidP="00E83E16">
          <w:pPr>
            <w:pStyle w:val="HeaderRight"/>
          </w:pPr>
          <w:r>
            <w:t>Glossary</w:t>
          </w:r>
        </w:p>
      </w:tc>
    </w:tr>
  </w:tbl>
  <w:p w:rsidR="00404A65" w:rsidRDefault="00404A65" w:rsidP="00C13A31">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7"/>
      <w:gridCol w:w="5845"/>
    </w:tblGrid>
    <w:tr w:rsidR="00404A65" w:rsidTr="00404A65">
      <w:trPr>
        <w:trHeight w:val="550"/>
      </w:trPr>
      <w:tc>
        <w:tcPr>
          <w:tcW w:w="3227" w:type="dxa"/>
          <w:shd w:val="clear" w:color="auto" w:fill="45545F"/>
          <w:vAlign w:val="center"/>
        </w:tcPr>
        <w:p w:rsidR="00404A65" w:rsidRDefault="00404A65" w:rsidP="00E83E16">
          <w:pPr>
            <w:pStyle w:val="HeaderLeft"/>
          </w:pPr>
          <w:fldSimple w:instr=" REF  Element1  \* MERGEFORMAT ">
            <w:sdt>
              <w:sdtPr>
                <w:alias w:val="Element1"/>
                <w:tag w:val="Element1"/>
                <w:id w:val="-1072197101"/>
                <w:placeholder>
                  <w:docPart w:val="851E80EBAFEE4E4195CA98037FC5CDEC"/>
                </w:placeholder>
              </w:sdtPr>
              <w:sdtContent>
                <w:r w:rsidR="008930A9" w:rsidRPr="005E061B">
                  <w:t>Create strategic product initiatives</w:t>
                </w:r>
              </w:sdtContent>
            </w:sdt>
          </w:fldSimple>
        </w:p>
      </w:tc>
      <w:tc>
        <w:tcPr>
          <w:tcW w:w="5845" w:type="dxa"/>
        </w:tcPr>
        <w:p w:rsidR="00404A65" w:rsidRDefault="00404A65">
          <w:pPr>
            <w:pStyle w:val="Header"/>
          </w:pPr>
        </w:p>
      </w:tc>
    </w:tr>
  </w:tbl>
  <w:p w:rsidR="00404A65" w:rsidRDefault="00404A65" w:rsidP="00C13A31">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62"/>
      <w:gridCol w:w="3010"/>
    </w:tblGrid>
    <w:tr w:rsidR="00404A65" w:rsidTr="00404A65">
      <w:trPr>
        <w:trHeight w:val="550"/>
      </w:trPr>
      <w:tc>
        <w:tcPr>
          <w:tcW w:w="6062" w:type="dxa"/>
        </w:tcPr>
        <w:p w:rsidR="00404A65" w:rsidRDefault="00404A65">
          <w:pPr>
            <w:pStyle w:val="Header"/>
          </w:pPr>
        </w:p>
      </w:tc>
      <w:tc>
        <w:tcPr>
          <w:tcW w:w="3010" w:type="dxa"/>
          <w:shd w:val="clear" w:color="auto" w:fill="45545F"/>
          <w:vAlign w:val="center"/>
        </w:tcPr>
        <w:p w:rsidR="00404A65" w:rsidRDefault="00404A65" w:rsidP="00E83E16">
          <w:pPr>
            <w:pStyle w:val="HeaderRight"/>
          </w:pPr>
          <w:fldSimple w:instr=" REF  Element1 ">
            <w:sdt>
              <w:sdtPr>
                <w:rPr>
                  <w:highlight w:val="yellow"/>
                </w:rPr>
                <w:alias w:val="Element1"/>
                <w:tag w:val="Element1"/>
                <w:id w:val="748616677"/>
                <w:placeholder>
                  <w:docPart w:val="C7F21A70D0EC4D09A4E099CABA41CD4B"/>
                </w:placeholder>
              </w:sdtPr>
              <w:sdtContent>
                <w:r w:rsidR="008930A9" w:rsidRPr="005E061B">
                  <w:t>Create strategic product initiatives</w:t>
                </w:r>
              </w:sdtContent>
            </w:sdt>
          </w:fldSimple>
        </w:p>
      </w:tc>
    </w:tr>
  </w:tbl>
  <w:p w:rsidR="00404A65" w:rsidRDefault="00404A65" w:rsidP="00C13A31">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10"/>
      <w:gridCol w:w="5562"/>
    </w:tblGrid>
    <w:tr w:rsidR="00404A65" w:rsidTr="00404A65">
      <w:trPr>
        <w:trHeight w:val="550"/>
      </w:trPr>
      <w:tc>
        <w:tcPr>
          <w:tcW w:w="3510" w:type="dxa"/>
          <w:shd w:val="clear" w:color="auto" w:fill="45545F"/>
          <w:vAlign w:val="center"/>
        </w:tcPr>
        <w:p w:rsidR="00404A65" w:rsidRDefault="00404A65" w:rsidP="00E83E16">
          <w:pPr>
            <w:pStyle w:val="HeaderLeft"/>
          </w:pPr>
          <w:fldSimple w:instr=" REF  Element2  \* MERGEFORMAT ">
            <w:sdt>
              <w:sdtPr>
                <w:rPr>
                  <w:highlight w:val="yellow"/>
                </w:rPr>
                <w:alias w:val="Element2"/>
                <w:tag w:val="Element2"/>
                <w:id w:val="694728861"/>
                <w:placeholder>
                  <w:docPart w:val="3DA4D9B44450464D9E73FAFCA83369FC"/>
                </w:placeholder>
              </w:sdtPr>
              <w:sdtContent>
                <w:r w:rsidR="008930A9" w:rsidRPr="005E061B">
                  <w:t>Implement strategic product initiatives</w:t>
                </w:r>
              </w:sdtContent>
            </w:sdt>
          </w:fldSimple>
        </w:p>
      </w:tc>
      <w:tc>
        <w:tcPr>
          <w:tcW w:w="5562" w:type="dxa"/>
        </w:tcPr>
        <w:p w:rsidR="00404A65" w:rsidRDefault="00404A65">
          <w:pPr>
            <w:pStyle w:val="Header"/>
          </w:pPr>
        </w:p>
      </w:tc>
    </w:tr>
  </w:tbl>
  <w:p w:rsidR="00404A65" w:rsidRDefault="00404A65" w:rsidP="00C13A31">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37"/>
      <w:gridCol w:w="3435"/>
    </w:tblGrid>
    <w:tr w:rsidR="00404A65" w:rsidTr="00404A65">
      <w:trPr>
        <w:trHeight w:val="550"/>
      </w:trPr>
      <w:tc>
        <w:tcPr>
          <w:tcW w:w="5637" w:type="dxa"/>
        </w:tcPr>
        <w:p w:rsidR="00404A65" w:rsidRDefault="00404A65">
          <w:pPr>
            <w:pStyle w:val="Header"/>
          </w:pPr>
        </w:p>
      </w:tc>
      <w:tc>
        <w:tcPr>
          <w:tcW w:w="3435" w:type="dxa"/>
          <w:shd w:val="clear" w:color="auto" w:fill="45545F"/>
          <w:vAlign w:val="center"/>
        </w:tcPr>
        <w:p w:rsidR="00404A65" w:rsidRDefault="00404A65" w:rsidP="00E83E16">
          <w:pPr>
            <w:pStyle w:val="HeaderRight"/>
          </w:pPr>
          <w:fldSimple w:instr=" REF  Element2 ">
            <w:sdt>
              <w:sdtPr>
                <w:rPr>
                  <w:highlight w:val="yellow"/>
                </w:rPr>
                <w:alias w:val="Element2"/>
                <w:tag w:val="Element2"/>
                <w:id w:val="-1969816139"/>
                <w:placeholder>
                  <w:docPart w:val="0F4122E041BC4BA6B9E5031005C84F82"/>
                </w:placeholder>
              </w:sdtPr>
              <w:sdtContent>
                <w:r w:rsidR="008930A9" w:rsidRPr="005E061B">
                  <w:t>Implement strategic product initiatives</w:t>
                </w:r>
              </w:sdtContent>
            </w:sdt>
          </w:fldSimple>
        </w:p>
      </w:tc>
    </w:tr>
  </w:tbl>
  <w:p w:rsidR="00404A65" w:rsidRDefault="00404A65" w:rsidP="00C13A31">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69"/>
      <w:gridCol w:w="5703"/>
    </w:tblGrid>
    <w:tr w:rsidR="00404A65" w:rsidTr="00404A65">
      <w:trPr>
        <w:trHeight w:val="550"/>
      </w:trPr>
      <w:tc>
        <w:tcPr>
          <w:tcW w:w="3369" w:type="dxa"/>
          <w:shd w:val="clear" w:color="auto" w:fill="45545F"/>
          <w:vAlign w:val="center"/>
        </w:tcPr>
        <w:p w:rsidR="00404A65" w:rsidRDefault="00404A65" w:rsidP="00E83E16">
          <w:pPr>
            <w:pStyle w:val="HeaderLeft"/>
          </w:pPr>
          <w:fldSimple w:instr=" REF  Element3  \* MERGEFORMAT ">
            <w:sdt>
              <w:sdtPr>
                <w:alias w:val="Element3"/>
                <w:tag w:val="Element3"/>
                <w:id w:val="-1155594762"/>
                <w:placeholder>
                  <w:docPart w:val="8EF2F551EFA245C283DBCDC7BBBE538B"/>
                </w:placeholder>
              </w:sdtPr>
              <w:sdtContent>
                <w:r w:rsidR="008930A9" w:rsidRPr="005E061B">
                  <w:t>Evaluate strategic product initiatives</w:t>
                </w:r>
              </w:sdtContent>
            </w:sdt>
          </w:fldSimple>
        </w:p>
      </w:tc>
      <w:tc>
        <w:tcPr>
          <w:tcW w:w="5703" w:type="dxa"/>
        </w:tcPr>
        <w:p w:rsidR="00404A65" w:rsidRDefault="00404A65">
          <w:pPr>
            <w:pStyle w:val="Header"/>
          </w:pPr>
        </w:p>
      </w:tc>
    </w:tr>
  </w:tbl>
  <w:p w:rsidR="00404A65" w:rsidRDefault="00404A65" w:rsidP="00C13A31">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78"/>
      <w:gridCol w:w="3294"/>
    </w:tblGrid>
    <w:tr w:rsidR="00404A65" w:rsidTr="00404A65">
      <w:trPr>
        <w:trHeight w:val="550"/>
      </w:trPr>
      <w:tc>
        <w:tcPr>
          <w:tcW w:w="5778" w:type="dxa"/>
        </w:tcPr>
        <w:p w:rsidR="00404A65" w:rsidRDefault="00404A65">
          <w:pPr>
            <w:pStyle w:val="Header"/>
          </w:pPr>
        </w:p>
      </w:tc>
      <w:tc>
        <w:tcPr>
          <w:tcW w:w="3294" w:type="dxa"/>
          <w:shd w:val="clear" w:color="auto" w:fill="45545F"/>
          <w:vAlign w:val="center"/>
        </w:tcPr>
        <w:p w:rsidR="00404A65" w:rsidRDefault="00404A65" w:rsidP="00E83E16">
          <w:pPr>
            <w:pStyle w:val="HeaderRight"/>
          </w:pPr>
          <w:fldSimple w:instr=" REF  Element3 ">
            <w:sdt>
              <w:sdtPr>
                <w:rPr>
                  <w:highlight w:val="yellow"/>
                </w:rPr>
                <w:alias w:val="Element3"/>
                <w:tag w:val="Element3"/>
                <w:id w:val="-1842312941"/>
                <w:placeholder>
                  <w:docPart w:val="7C0E726B676C4E83A1B666A422029ED3"/>
                </w:placeholder>
              </w:sdtPr>
              <w:sdtContent>
                <w:r w:rsidR="008930A9" w:rsidRPr="005E061B">
                  <w:t>Evaluate strategic product initiatives</w:t>
                </w:r>
              </w:sdtContent>
            </w:sdt>
          </w:fldSimple>
        </w:p>
      </w:tc>
    </w:tr>
  </w:tbl>
  <w:p w:rsidR="00404A65" w:rsidRDefault="00404A65" w:rsidP="00C13A31">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62"/>
      <w:gridCol w:w="6210"/>
    </w:tblGrid>
    <w:tr w:rsidR="00404A65" w:rsidTr="00404A65">
      <w:trPr>
        <w:trHeight w:val="550"/>
      </w:trPr>
      <w:tc>
        <w:tcPr>
          <w:tcW w:w="2835" w:type="dxa"/>
          <w:shd w:val="clear" w:color="auto" w:fill="45545F"/>
          <w:vAlign w:val="center"/>
        </w:tcPr>
        <w:p w:rsidR="00404A65" w:rsidRPr="005B7C2F" w:rsidRDefault="00404A65" w:rsidP="005B7C2F">
          <w:pPr>
            <w:pStyle w:val="HeaderLeft"/>
          </w:pPr>
          <w:r>
            <w:t>Presentation of written work</w:t>
          </w:r>
        </w:p>
      </w:tc>
      <w:tc>
        <w:tcPr>
          <w:tcW w:w="6151" w:type="dxa"/>
        </w:tcPr>
        <w:p w:rsidR="00404A65" w:rsidRDefault="00404A65">
          <w:pPr>
            <w:pStyle w:val="Header"/>
          </w:pPr>
        </w:p>
      </w:tc>
    </w:tr>
  </w:tbl>
  <w:p w:rsidR="00404A65" w:rsidRDefault="00404A65" w:rsidP="00C13A31">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69"/>
      <w:gridCol w:w="2803"/>
    </w:tblGrid>
    <w:tr w:rsidR="00404A65" w:rsidTr="00404A65">
      <w:trPr>
        <w:trHeight w:val="550"/>
      </w:trPr>
      <w:tc>
        <w:tcPr>
          <w:tcW w:w="6345" w:type="dxa"/>
        </w:tcPr>
        <w:p w:rsidR="00404A65" w:rsidRDefault="00404A65">
          <w:pPr>
            <w:pStyle w:val="Header"/>
          </w:pPr>
        </w:p>
      </w:tc>
      <w:tc>
        <w:tcPr>
          <w:tcW w:w="2835" w:type="dxa"/>
          <w:shd w:val="clear" w:color="auto" w:fill="45545F"/>
          <w:vAlign w:val="center"/>
        </w:tcPr>
        <w:p w:rsidR="00404A65" w:rsidRPr="00785EE9" w:rsidRDefault="00404A65" w:rsidP="00785EE9">
          <w:pPr>
            <w:pStyle w:val="HeaderRight"/>
          </w:pPr>
          <w:r>
            <w:t>Presentation of written work</w:t>
          </w:r>
        </w:p>
      </w:tc>
    </w:tr>
  </w:tbl>
  <w:p w:rsidR="00404A65" w:rsidRDefault="00404A65" w:rsidP="00C13A31">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32"/>
      <w:gridCol w:w="6740"/>
    </w:tblGrid>
    <w:tr w:rsidR="00404A65" w:rsidTr="00404A65">
      <w:trPr>
        <w:trHeight w:val="550"/>
      </w:trPr>
      <w:tc>
        <w:tcPr>
          <w:tcW w:w="2268" w:type="dxa"/>
          <w:shd w:val="clear" w:color="auto" w:fill="45545F"/>
          <w:vAlign w:val="center"/>
        </w:tcPr>
        <w:p w:rsidR="00404A65" w:rsidRPr="005B7C2F" w:rsidRDefault="00404A65" w:rsidP="005B7C2F">
          <w:pPr>
            <w:pStyle w:val="HeaderLeft"/>
          </w:pPr>
          <w:r>
            <w:t>Recommended reading</w:t>
          </w:r>
        </w:p>
      </w:tc>
      <w:tc>
        <w:tcPr>
          <w:tcW w:w="6554" w:type="dxa"/>
        </w:tcPr>
        <w:p w:rsidR="00404A65" w:rsidRDefault="00404A65">
          <w:pPr>
            <w:pStyle w:val="Header"/>
          </w:pPr>
        </w:p>
      </w:tc>
    </w:tr>
  </w:tbl>
  <w:p w:rsidR="00404A65" w:rsidRDefault="00404A65" w:rsidP="00C13A31">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683"/>
      <w:gridCol w:w="2389"/>
    </w:tblGrid>
    <w:tr w:rsidR="00404A65" w:rsidTr="00404A65">
      <w:trPr>
        <w:trHeight w:val="550"/>
      </w:trPr>
      <w:tc>
        <w:tcPr>
          <w:tcW w:w="6345" w:type="dxa"/>
          <w:tcBorders>
            <w:bottom w:val="single" w:sz="4" w:space="0" w:color="auto"/>
          </w:tcBorders>
        </w:tcPr>
        <w:p w:rsidR="00404A65" w:rsidRDefault="00404A65">
          <w:pPr>
            <w:pStyle w:val="Header"/>
          </w:pPr>
        </w:p>
      </w:tc>
      <w:tc>
        <w:tcPr>
          <w:tcW w:w="2268" w:type="dxa"/>
          <w:shd w:val="clear" w:color="auto" w:fill="45545F"/>
          <w:vAlign w:val="center"/>
        </w:tcPr>
        <w:p w:rsidR="00404A65" w:rsidRPr="00785EE9" w:rsidRDefault="00404A65" w:rsidP="00785EE9">
          <w:pPr>
            <w:pStyle w:val="HeaderRight"/>
          </w:pPr>
          <w:r>
            <w:t>Recommended reading</w:t>
          </w:r>
        </w:p>
      </w:tc>
    </w:tr>
  </w:tbl>
  <w:p w:rsidR="00404A65" w:rsidRDefault="00404A65" w:rsidP="00C13A31">
    <w:pPr>
      <w:pStyle w:val="HeaderRight"/>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43"/>
      <w:gridCol w:w="6529"/>
    </w:tblGrid>
    <w:tr w:rsidR="00404A65" w:rsidTr="00404A65">
      <w:trPr>
        <w:trHeight w:val="550"/>
      </w:trPr>
      <w:tc>
        <w:tcPr>
          <w:tcW w:w="2552" w:type="dxa"/>
          <w:shd w:val="clear" w:color="auto" w:fill="45545F"/>
          <w:vAlign w:val="center"/>
        </w:tcPr>
        <w:p w:rsidR="00404A65" w:rsidRPr="005B7C2F" w:rsidRDefault="00404A65" w:rsidP="005B7C2F">
          <w:pPr>
            <w:pStyle w:val="HeaderLeft"/>
          </w:pPr>
          <w:r>
            <w:t>Trainee evaluation sheet</w:t>
          </w:r>
        </w:p>
      </w:tc>
      <w:tc>
        <w:tcPr>
          <w:tcW w:w="6554" w:type="dxa"/>
        </w:tcPr>
        <w:p w:rsidR="00404A65" w:rsidRDefault="00404A65">
          <w:pPr>
            <w:pStyle w:val="Header"/>
          </w:pPr>
        </w:p>
      </w:tc>
    </w:tr>
  </w:tbl>
  <w:p w:rsidR="00404A65" w:rsidRDefault="00404A65" w:rsidP="00C13A31">
    <w:pPr>
      <w:pStyle w:val="HeaderLeft"/>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70"/>
      <w:gridCol w:w="2602"/>
    </w:tblGrid>
    <w:tr w:rsidR="00404A65" w:rsidTr="00404A65">
      <w:trPr>
        <w:trHeight w:val="550"/>
      </w:trPr>
      <w:tc>
        <w:tcPr>
          <w:tcW w:w="6345" w:type="dxa"/>
        </w:tcPr>
        <w:p w:rsidR="00404A65" w:rsidRDefault="00404A65">
          <w:pPr>
            <w:pStyle w:val="Header"/>
          </w:pPr>
        </w:p>
      </w:tc>
      <w:tc>
        <w:tcPr>
          <w:tcW w:w="2552" w:type="dxa"/>
          <w:shd w:val="clear" w:color="auto" w:fill="45545F"/>
          <w:vAlign w:val="center"/>
        </w:tcPr>
        <w:p w:rsidR="00404A65" w:rsidRPr="00785EE9" w:rsidRDefault="00404A65" w:rsidP="00785EE9">
          <w:pPr>
            <w:pStyle w:val="HeaderRight"/>
          </w:pPr>
          <w:r>
            <w:t>Trainee evaluation sheet</w:t>
          </w:r>
        </w:p>
      </w:tc>
    </w:tr>
  </w:tbl>
  <w:p w:rsidR="00404A65" w:rsidRDefault="00404A65" w:rsidP="00C13A31">
    <w:pPr>
      <w:pStyle w:val="HeaderRight"/>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07"/>
      <w:gridCol w:w="5965"/>
    </w:tblGrid>
    <w:tr w:rsidR="00404A65" w:rsidTr="00404A65">
      <w:trPr>
        <w:trHeight w:val="550"/>
      </w:trPr>
      <w:tc>
        <w:tcPr>
          <w:tcW w:w="3402" w:type="dxa"/>
          <w:shd w:val="clear" w:color="auto" w:fill="45545F"/>
          <w:vAlign w:val="center"/>
        </w:tcPr>
        <w:p w:rsidR="00404A65" w:rsidRPr="005B7C2F" w:rsidRDefault="00404A65" w:rsidP="005B7C2F">
          <w:pPr>
            <w:pStyle w:val="HeaderLeft"/>
          </w:pPr>
          <w:r w:rsidRPr="00EB092C">
            <w:t>Trainee self-assessment checklist</w:t>
          </w:r>
        </w:p>
      </w:tc>
      <w:tc>
        <w:tcPr>
          <w:tcW w:w="6554" w:type="dxa"/>
        </w:tcPr>
        <w:p w:rsidR="00404A65" w:rsidRDefault="00404A65">
          <w:pPr>
            <w:pStyle w:val="Header"/>
          </w:pPr>
        </w:p>
      </w:tc>
    </w:tr>
  </w:tbl>
  <w:p w:rsidR="00404A65" w:rsidRDefault="00404A65" w:rsidP="00C13A31">
    <w:pPr>
      <w:pStyle w:val="HeaderLeft"/>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00"/>
      <w:gridCol w:w="3172"/>
    </w:tblGrid>
    <w:tr w:rsidR="00404A65" w:rsidTr="00404A65">
      <w:trPr>
        <w:trHeight w:val="550"/>
      </w:trPr>
      <w:tc>
        <w:tcPr>
          <w:tcW w:w="6345" w:type="dxa"/>
        </w:tcPr>
        <w:p w:rsidR="00404A65" w:rsidRDefault="00404A65">
          <w:pPr>
            <w:pStyle w:val="Header"/>
          </w:pPr>
        </w:p>
      </w:tc>
      <w:tc>
        <w:tcPr>
          <w:tcW w:w="3402" w:type="dxa"/>
          <w:shd w:val="clear" w:color="auto" w:fill="45545F"/>
          <w:vAlign w:val="center"/>
        </w:tcPr>
        <w:p w:rsidR="00404A65" w:rsidRPr="00785EE9" w:rsidRDefault="00404A65" w:rsidP="00785EE9">
          <w:pPr>
            <w:pStyle w:val="HeaderRight"/>
          </w:pPr>
          <w:r w:rsidRPr="00EB092C">
            <w:t>Trainee self-assessment checklist</w:t>
          </w:r>
        </w:p>
      </w:tc>
    </w:tr>
  </w:tbl>
  <w:p w:rsidR="00404A65" w:rsidRDefault="00404A65" w:rsidP="00C13A31">
    <w:pPr>
      <w:pStyle w:val="HeaderRight"/>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4A65" w:rsidRDefault="00404A65">
    <w:pPr>
      <w:pStyle w:val="Header"/>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4A65" w:rsidRDefault="00404A6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A2AB9C4"/>
    <w:lvl w:ilvl="0">
      <w:start w:val="1"/>
      <w:numFmt w:val="decimal"/>
      <w:lvlText w:val="%1."/>
      <w:lvlJc w:val="left"/>
      <w:pPr>
        <w:tabs>
          <w:tab w:val="num" w:pos="1492"/>
        </w:tabs>
        <w:ind w:left="1492" w:hanging="360"/>
      </w:pPr>
    </w:lvl>
  </w:abstractNum>
  <w:abstractNum w:abstractNumId="1">
    <w:nsid w:val="FFFFFF7D"/>
    <w:multiLevelType w:val="singleLevel"/>
    <w:tmpl w:val="F9E4433A"/>
    <w:lvl w:ilvl="0">
      <w:start w:val="1"/>
      <w:numFmt w:val="decimal"/>
      <w:lvlText w:val="%1."/>
      <w:lvlJc w:val="left"/>
      <w:pPr>
        <w:tabs>
          <w:tab w:val="num" w:pos="1209"/>
        </w:tabs>
        <w:ind w:left="1209" w:hanging="360"/>
      </w:pPr>
    </w:lvl>
  </w:abstractNum>
  <w:abstractNum w:abstractNumId="2">
    <w:nsid w:val="FFFFFF7E"/>
    <w:multiLevelType w:val="singleLevel"/>
    <w:tmpl w:val="E0E66CF0"/>
    <w:lvl w:ilvl="0">
      <w:start w:val="1"/>
      <w:numFmt w:val="decimal"/>
      <w:lvlText w:val="%1."/>
      <w:lvlJc w:val="left"/>
      <w:pPr>
        <w:tabs>
          <w:tab w:val="num" w:pos="926"/>
        </w:tabs>
        <w:ind w:left="926" w:hanging="360"/>
      </w:pPr>
    </w:lvl>
  </w:abstractNum>
  <w:abstractNum w:abstractNumId="3">
    <w:nsid w:val="FFFFFF7F"/>
    <w:multiLevelType w:val="singleLevel"/>
    <w:tmpl w:val="8630832C"/>
    <w:lvl w:ilvl="0">
      <w:start w:val="1"/>
      <w:numFmt w:val="decimal"/>
      <w:lvlText w:val="%1."/>
      <w:lvlJc w:val="left"/>
      <w:pPr>
        <w:tabs>
          <w:tab w:val="num" w:pos="643"/>
        </w:tabs>
        <w:ind w:left="643" w:hanging="360"/>
      </w:pPr>
    </w:lvl>
  </w:abstractNum>
  <w:abstractNum w:abstractNumId="4">
    <w:nsid w:val="FFFFFF80"/>
    <w:multiLevelType w:val="singleLevel"/>
    <w:tmpl w:val="F0628E08"/>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0D502C16"/>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DAB287C8"/>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86866CA2"/>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F3B02BA4"/>
    <w:lvl w:ilvl="0">
      <w:start w:val="1"/>
      <w:numFmt w:val="decimal"/>
      <w:lvlText w:val="%1."/>
      <w:lvlJc w:val="left"/>
      <w:pPr>
        <w:tabs>
          <w:tab w:val="num" w:pos="360"/>
        </w:tabs>
        <w:ind w:left="360" w:hanging="360"/>
      </w:pPr>
    </w:lvl>
  </w:abstractNum>
  <w:abstractNum w:abstractNumId="9">
    <w:nsid w:val="FFFFFF89"/>
    <w:multiLevelType w:val="singleLevel"/>
    <w:tmpl w:val="AAC0118E"/>
    <w:lvl w:ilvl="0">
      <w:start w:val="1"/>
      <w:numFmt w:val="bullet"/>
      <w:lvlText w:val=""/>
      <w:lvlJc w:val="left"/>
      <w:pPr>
        <w:tabs>
          <w:tab w:val="num" w:pos="360"/>
        </w:tabs>
        <w:ind w:left="360" w:hanging="360"/>
      </w:pPr>
      <w:rPr>
        <w:rFonts w:ascii="Symbol" w:hAnsi="Symbol" w:hint="default"/>
      </w:rPr>
    </w:lvl>
  </w:abstractNum>
  <w:abstractNum w:abstractNumId="10">
    <w:nsid w:val="06E527F6"/>
    <w:multiLevelType w:val="multilevel"/>
    <w:tmpl w:val="8B42F9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2">
    <w:nsid w:val="17C05DE1"/>
    <w:multiLevelType w:val="hybridMultilevel"/>
    <w:tmpl w:val="F0C2FF8C"/>
    <w:lvl w:ilvl="0" w:tplc="3072D800">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3">
    <w:nsid w:val="22623FF6"/>
    <w:multiLevelType w:val="multilevel"/>
    <w:tmpl w:val="0F14DDA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nsid w:val="3E046627"/>
    <w:multiLevelType w:val="hybridMultilevel"/>
    <w:tmpl w:val="896EAB2E"/>
    <w:lvl w:ilvl="0" w:tplc="DBCCC030">
      <w:start w:val="1"/>
      <w:numFmt w:val="bullet"/>
      <w:pStyle w:val="TableBullet1"/>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56985619"/>
    <w:multiLevelType w:val="multilevel"/>
    <w:tmpl w:val="87A2EC3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nsid w:val="58933FCB"/>
    <w:multiLevelType w:val="hybridMultilevel"/>
    <w:tmpl w:val="D30C0E5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6624477A"/>
    <w:multiLevelType w:val="multilevel"/>
    <w:tmpl w:val="AA6A1652"/>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nsid w:val="71CE3CDF"/>
    <w:multiLevelType w:val="hybridMultilevel"/>
    <w:tmpl w:val="30A46F1E"/>
    <w:lvl w:ilvl="0" w:tplc="6AB89E1C">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9">
    <w:nsid w:val="767C53E5"/>
    <w:multiLevelType w:val="multilevel"/>
    <w:tmpl w:val="79EC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EFC683C"/>
    <w:multiLevelType w:val="hybridMultilevel"/>
    <w:tmpl w:val="B862336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nsid w:val="7F7A4CC0"/>
    <w:multiLevelType w:val="hybridMultilevel"/>
    <w:tmpl w:val="38D6FA98"/>
    <w:lvl w:ilvl="0" w:tplc="87B0D0DC">
      <w:start w:val="1"/>
      <w:numFmt w:val="bullet"/>
      <w:pStyle w:val="ActivityBullet1"/>
      <w:lvlText w:val=""/>
      <w:lvlJc w:val="left"/>
      <w:pPr>
        <w:ind w:left="1230" w:hanging="360"/>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num w:numId="1">
    <w:abstractNumId w:val="18"/>
  </w:num>
  <w:num w:numId="2">
    <w:abstractNumId w:val="9"/>
  </w:num>
  <w:num w:numId="3">
    <w:abstractNumId w:val="7"/>
  </w:num>
  <w:num w:numId="4">
    <w:abstractNumId w:val="6"/>
  </w:num>
  <w:num w:numId="5">
    <w:abstractNumId w:val="5"/>
  </w:num>
  <w:num w:numId="6">
    <w:abstractNumId w:val="12"/>
  </w:num>
  <w:num w:numId="7">
    <w:abstractNumId w:val="11"/>
  </w:num>
  <w:num w:numId="8">
    <w:abstractNumId w:val="17"/>
  </w:num>
  <w:num w:numId="9">
    <w:abstractNumId w:val="21"/>
  </w:num>
  <w:num w:numId="10">
    <w:abstractNumId w:val="14"/>
  </w:num>
  <w:num w:numId="11">
    <w:abstractNumId w:val="15"/>
  </w:num>
  <w:num w:numId="12">
    <w:abstractNumId w:val="10"/>
  </w:num>
  <w:num w:numId="13">
    <w:abstractNumId w:val="13"/>
  </w:num>
  <w:num w:numId="14">
    <w:abstractNumId w:val="20"/>
  </w:num>
  <w:num w:numId="15">
    <w:abstractNumId w:val="16"/>
  </w:num>
  <w:num w:numId="16">
    <w:abstractNumId w:val="19"/>
  </w:num>
  <w:num w:numId="17">
    <w:abstractNumId w:val="4"/>
  </w:num>
  <w:num w:numId="18">
    <w:abstractNumId w:val="8"/>
  </w:num>
  <w:num w:numId="19">
    <w:abstractNumId w:val="3"/>
  </w:num>
  <w:num w:numId="20">
    <w:abstractNumId w:val="2"/>
  </w:num>
  <w:num w:numId="21">
    <w:abstractNumId w:val="1"/>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62C0"/>
    <w:rsid w:val="00007512"/>
    <w:rsid w:val="000076ED"/>
    <w:rsid w:val="000132E4"/>
    <w:rsid w:val="00036292"/>
    <w:rsid w:val="00037A6F"/>
    <w:rsid w:val="00056201"/>
    <w:rsid w:val="00057387"/>
    <w:rsid w:val="00063EB7"/>
    <w:rsid w:val="000731D8"/>
    <w:rsid w:val="0007752A"/>
    <w:rsid w:val="00092351"/>
    <w:rsid w:val="0009281F"/>
    <w:rsid w:val="00095235"/>
    <w:rsid w:val="000A0C46"/>
    <w:rsid w:val="000A249F"/>
    <w:rsid w:val="000B34CF"/>
    <w:rsid w:val="000C65E3"/>
    <w:rsid w:val="000D10F6"/>
    <w:rsid w:val="000D4ACF"/>
    <w:rsid w:val="000E6BE7"/>
    <w:rsid w:val="0010067C"/>
    <w:rsid w:val="00101EFF"/>
    <w:rsid w:val="00103E9F"/>
    <w:rsid w:val="00116020"/>
    <w:rsid w:val="0012258E"/>
    <w:rsid w:val="001461E2"/>
    <w:rsid w:val="00152557"/>
    <w:rsid w:val="00162E90"/>
    <w:rsid w:val="0017473A"/>
    <w:rsid w:val="0018662C"/>
    <w:rsid w:val="00187009"/>
    <w:rsid w:val="001A29DB"/>
    <w:rsid w:val="001D2C31"/>
    <w:rsid w:val="001E4DDD"/>
    <w:rsid w:val="001F2512"/>
    <w:rsid w:val="002014F9"/>
    <w:rsid w:val="002140CC"/>
    <w:rsid w:val="00233E9B"/>
    <w:rsid w:val="002375AD"/>
    <w:rsid w:val="00242EB2"/>
    <w:rsid w:val="002465BB"/>
    <w:rsid w:val="00265D3F"/>
    <w:rsid w:val="0027240D"/>
    <w:rsid w:val="00284257"/>
    <w:rsid w:val="002867FB"/>
    <w:rsid w:val="00291B8C"/>
    <w:rsid w:val="00293657"/>
    <w:rsid w:val="002B0A73"/>
    <w:rsid w:val="002D0810"/>
    <w:rsid w:val="002D13CA"/>
    <w:rsid w:val="002E3940"/>
    <w:rsid w:val="002F119D"/>
    <w:rsid w:val="00306000"/>
    <w:rsid w:val="003115C3"/>
    <w:rsid w:val="0031291B"/>
    <w:rsid w:val="00316016"/>
    <w:rsid w:val="003214DB"/>
    <w:rsid w:val="00322F24"/>
    <w:rsid w:val="003231C4"/>
    <w:rsid w:val="0034262E"/>
    <w:rsid w:val="003440FF"/>
    <w:rsid w:val="003559D7"/>
    <w:rsid w:val="003605AF"/>
    <w:rsid w:val="003624A1"/>
    <w:rsid w:val="00362A5D"/>
    <w:rsid w:val="003A2B54"/>
    <w:rsid w:val="003B4F4B"/>
    <w:rsid w:val="003C7CC6"/>
    <w:rsid w:val="003D13A4"/>
    <w:rsid w:val="003D187A"/>
    <w:rsid w:val="003D6B36"/>
    <w:rsid w:val="003D78F9"/>
    <w:rsid w:val="003F026E"/>
    <w:rsid w:val="004020CB"/>
    <w:rsid w:val="00404A65"/>
    <w:rsid w:val="0040653E"/>
    <w:rsid w:val="00431FA3"/>
    <w:rsid w:val="00442B8E"/>
    <w:rsid w:val="004461A7"/>
    <w:rsid w:val="004462C0"/>
    <w:rsid w:val="004603F9"/>
    <w:rsid w:val="004806FF"/>
    <w:rsid w:val="0049548F"/>
    <w:rsid w:val="004A0FCC"/>
    <w:rsid w:val="004C7C4F"/>
    <w:rsid w:val="004F13CC"/>
    <w:rsid w:val="00500DBA"/>
    <w:rsid w:val="00502E46"/>
    <w:rsid w:val="005119DE"/>
    <w:rsid w:val="00512926"/>
    <w:rsid w:val="005402B7"/>
    <w:rsid w:val="00556FEB"/>
    <w:rsid w:val="00564722"/>
    <w:rsid w:val="005704C6"/>
    <w:rsid w:val="005732DB"/>
    <w:rsid w:val="005751C0"/>
    <w:rsid w:val="00582102"/>
    <w:rsid w:val="005A604A"/>
    <w:rsid w:val="005B7C2F"/>
    <w:rsid w:val="005C4A53"/>
    <w:rsid w:val="005D5084"/>
    <w:rsid w:val="005E061B"/>
    <w:rsid w:val="005E6DAD"/>
    <w:rsid w:val="005F0071"/>
    <w:rsid w:val="00605290"/>
    <w:rsid w:val="006073B9"/>
    <w:rsid w:val="006161A1"/>
    <w:rsid w:val="00616ABC"/>
    <w:rsid w:val="00623DDE"/>
    <w:rsid w:val="006328F9"/>
    <w:rsid w:val="00645C79"/>
    <w:rsid w:val="006464B2"/>
    <w:rsid w:val="00650BB2"/>
    <w:rsid w:val="006531CC"/>
    <w:rsid w:val="00656CD3"/>
    <w:rsid w:val="00671F9F"/>
    <w:rsid w:val="00675966"/>
    <w:rsid w:val="00676E09"/>
    <w:rsid w:val="00693890"/>
    <w:rsid w:val="00696A2C"/>
    <w:rsid w:val="006A2191"/>
    <w:rsid w:val="006B0030"/>
    <w:rsid w:val="006B710F"/>
    <w:rsid w:val="006C004E"/>
    <w:rsid w:val="006C26AC"/>
    <w:rsid w:val="006C7695"/>
    <w:rsid w:val="006F4D9B"/>
    <w:rsid w:val="00700EC1"/>
    <w:rsid w:val="007031D0"/>
    <w:rsid w:val="00713C41"/>
    <w:rsid w:val="00716863"/>
    <w:rsid w:val="00730ACA"/>
    <w:rsid w:val="00735096"/>
    <w:rsid w:val="00736FF2"/>
    <w:rsid w:val="007430F4"/>
    <w:rsid w:val="00745B79"/>
    <w:rsid w:val="00750789"/>
    <w:rsid w:val="007759D7"/>
    <w:rsid w:val="00785EE9"/>
    <w:rsid w:val="00791B2E"/>
    <w:rsid w:val="007942D4"/>
    <w:rsid w:val="007A1A3F"/>
    <w:rsid w:val="007A3533"/>
    <w:rsid w:val="007A4409"/>
    <w:rsid w:val="007B0EFA"/>
    <w:rsid w:val="007B6124"/>
    <w:rsid w:val="007C1CAA"/>
    <w:rsid w:val="007E0A20"/>
    <w:rsid w:val="007E2911"/>
    <w:rsid w:val="007F7759"/>
    <w:rsid w:val="007F7853"/>
    <w:rsid w:val="0080028D"/>
    <w:rsid w:val="00823558"/>
    <w:rsid w:val="00831893"/>
    <w:rsid w:val="00846447"/>
    <w:rsid w:val="008630B7"/>
    <w:rsid w:val="00867AA2"/>
    <w:rsid w:val="00874266"/>
    <w:rsid w:val="008758EB"/>
    <w:rsid w:val="00880366"/>
    <w:rsid w:val="00882210"/>
    <w:rsid w:val="00883622"/>
    <w:rsid w:val="00884C4F"/>
    <w:rsid w:val="008930A9"/>
    <w:rsid w:val="008A3577"/>
    <w:rsid w:val="008A3BA3"/>
    <w:rsid w:val="008A650C"/>
    <w:rsid w:val="008B1B90"/>
    <w:rsid w:val="008D5AFC"/>
    <w:rsid w:val="008E449A"/>
    <w:rsid w:val="008E5275"/>
    <w:rsid w:val="008F4A3F"/>
    <w:rsid w:val="00914DC7"/>
    <w:rsid w:val="00917F38"/>
    <w:rsid w:val="00920BF5"/>
    <w:rsid w:val="00930906"/>
    <w:rsid w:val="009343EE"/>
    <w:rsid w:val="009375CD"/>
    <w:rsid w:val="009456E0"/>
    <w:rsid w:val="009533CE"/>
    <w:rsid w:val="00964FF5"/>
    <w:rsid w:val="00967E12"/>
    <w:rsid w:val="0097092E"/>
    <w:rsid w:val="00976293"/>
    <w:rsid w:val="009834E3"/>
    <w:rsid w:val="009A13B9"/>
    <w:rsid w:val="009B2A8C"/>
    <w:rsid w:val="009B2DA4"/>
    <w:rsid w:val="009B3A4B"/>
    <w:rsid w:val="009C1640"/>
    <w:rsid w:val="009C6C06"/>
    <w:rsid w:val="009C795E"/>
    <w:rsid w:val="009D4E52"/>
    <w:rsid w:val="009F07F3"/>
    <w:rsid w:val="009F4E0F"/>
    <w:rsid w:val="009F78BE"/>
    <w:rsid w:val="00A152E9"/>
    <w:rsid w:val="00A30A4E"/>
    <w:rsid w:val="00A33C24"/>
    <w:rsid w:val="00A33D69"/>
    <w:rsid w:val="00A42C9F"/>
    <w:rsid w:val="00A5005D"/>
    <w:rsid w:val="00A63749"/>
    <w:rsid w:val="00A6658A"/>
    <w:rsid w:val="00A728D0"/>
    <w:rsid w:val="00A7641A"/>
    <w:rsid w:val="00A77F3F"/>
    <w:rsid w:val="00A838E0"/>
    <w:rsid w:val="00A8424C"/>
    <w:rsid w:val="00A85840"/>
    <w:rsid w:val="00AB7592"/>
    <w:rsid w:val="00AC5E37"/>
    <w:rsid w:val="00AC68C1"/>
    <w:rsid w:val="00AD1A89"/>
    <w:rsid w:val="00AD26B9"/>
    <w:rsid w:val="00AD3A74"/>
    <w:rsid w:val="00AD7B23"/>
    <w:rsid w:val="00B02460"/>
    <w:rsid w:val="00B229C9"/>
    <w:rsid w:val="00B23FB0"/>
    <w:rsid w:val="00B521B3"/>
    <w:rsid w:val="00B530BE"/>
    <w:rsid w:val="00B72F81"/>
    <w:rsid w:val="00B73487"/>
    <w:rsid w:val="00B862CC"/>
    <w:rsid w:val="00B92FDE"/>
    <w:rsid w:val="00B96198"/>
    <w:rsid w:val="00BA7820"/>
    <w:rsid w:val="00BB6412"/>
    <w:rsid w:val="00BC7D98"/>
    <w:rsid w:val="00BD2681"/>
    <w:rsid w:val="00BD6CB7"/>
    <w:rsid w:val="00BF5A76"/>
    <w:rsid w:val="00C05737"/>
    <w:rsid w:val="00C1052A"/>
    <w:rsid w:val="00C112AE"/>
    <w:rsid w:val="00C13A31"/>
    <w:rsid w:val="00C31828"/>
    <w:rsid w:val="00C57C70"/>
    <w:rsid w:val="00C61250"/>
    <w:rsid w:val="00C65798"/>
    <w:rsid w:val="00C75405"/>
    <w:rsid w:val="00CA32A2"/>
    <w:rsid w:val="00CA5D62"/>
    <w:rsid w:val="00CB546F"/>
    <w:rsid w:val="00CB5571"/>
    <w:rsid w:val="00CB69B9"/>
    <w:rsid w:val="00CC55AE"/>
    <w:rsid w:val="00CD0302"/>
    <w:rsid w:val="00CD4176"/>
    <w:rsid w:val="00CD7877"/>
    <w:rsid w:val="00CE0BC0"/>
    <w:rsid w:val="00CE6040"/>
    <w:rsid w:val="00CF3437"/>
    <w:rsid w:val="00CF4A54"/>
    <w:rsid w:val="00D03593"/>
    <w:rsid w:val="00D23CF3"/>
    <w:rsid w:val="00D3144A"/>
    <w:rsid w:val="00D33919"/>
    <w:rsid w:val="00D35715"/>
    <w:rsid w:val="00D4005D"/>
    <w:rsid w:val="00D4448F"/>
    <w:rsid w:val="00D5589C"/>
    <w:rsid w:val="00D6790F"/>
    <w:rsid w:val="00DA2C75"/>
    <w:rsid w:val="00DA3908"/>
    <w:rsid w:val="00DB5863"/>
    <w:rsid w:val="00DF2EBA"/>
    <w:rsid w:val="00E12C4A"/>
    <w:rsid w:val="00E35221"/>
    <w:rsid w:val="00E457EA"/>
    <w:rsid w:val="00E51760"/>
    <w:rsid w:val="00E56AE8"/>
    <w:rsid w:val="00E61E0B"/>
    <w:rsid w:val="00E83E16"/>
    <w:rsid w:val="00E9163F"/>
    <w:rsid w:val="00EA0BBB"/>
    <w:rsid w:val="00EB1266"/>
    <w:rsid w:val="00EB6BAC"/>
    <w:rsid w:val="00EC49C9"/>
    <w:rsid w:val="00EC72EE"/>
    <w:rsid w:val="00ED3265"/>
    <w:rsid w:val="00ED45A6"/>
    <w:rsid w:val="00EE3792"/>
    <w:rsid w:val="00EE574B"/>
    <w:rsid w:val="00EF31AE"/>
    <w:rsid w:val="00F06B58"/>
    <w:rsid w:val="00F07FD6"/>
    <w:rsid w:val="00F13583"/>
    <w:rsid w:val="00F37288"/>
    <w:rsid w:val="00F414A2"/>
    <w:rsid w:val="00F5113C"/>
    <w:rsid w:val="00F61B54"/>
    <w:rsid w:val="00F61BA5"/>
    <w:rsid w:val="00F66B06"/>
    <w:rsid w:val="00F66DC6"/>
    <w:rsid w:val="00F77AA8"/>
    <w:rsid w:val="00F814A5"/>
    <w:rsid w:val="00F84543"/>
    <w:rsid w:val="00F9133B"/>
    <w:rsid w:val="00FB0F42"/>
    <w:rsid w:val="00FB50AB"/>
    <w:rsid w:val="00FC316B"/>
    <w:rsid w:val="00FC3B8A"/>
    <w:rsid w:val="00FD0C6E"/>
    <w:rsid w:val="00FE6168"/>
    <w:rsid w:val="00FF0AC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65BB"/>
  </w:style>
  <w:style w:type="paragraph" w:styleId="Heading1">
    <w:name w:val="heading 1"/>
    <w:basedOn w:val="Normal"/>
    <w:next w:val="BodyCopy"/>
    <w:link w:val="Heading1Char"/>
    <w:uiPriority w:val="9"/>
    <w:qFormat/>
    <w:rsid w:val="0034262E"/>
    <w:pPr>
      <w:spacing w:before="360" w:after="360" w:line="240" w:lineRule="auto"/>
      <w:outlineLvl w:val="0"/>
    </w:pPr>
    <w:rPr>
      <w:rFonts w:ascii="Helvetica" w:eastAsiaTheme="majorEastAsia" w:hAnsi="Helvetica" w:cstheme="majorBidi"/>
      <w:b/>
      <w:bCs/>
      <w:color w:val="45545F"/>
      <w:sz w:val="48"/>
      <w:szCs w:val="28"/>
    </w:rPr>
  </w:style>
  <w:style w:type="paragraph" w:styleId="Heading2">
    <w:name w:val="heading 2"/>
    <w:basedOn w:val="Normal"/>
    <w:next w:val="BodyCopy"/>
    <w:link w:val="Heading2Char"/>
    <w:uiPriority w:val="9"/>
    <w:qFormat/>
    <w:rsid w:val="00CD030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BD2681"/>
    <w:pPr>
      <w:spacing w:before="240" w:after="240" w:line="240" w:lineRule="auto"/>
      <w:ind w:left="1474" w:hanging="1474"/>
      <w:outlineLvl w:val="2"/>
    </w:pPr>
    <w:rPr>
      <w:rFonts w:ascii="Helvetica" w:eastAsiaTheme="majorEastAsia" w:hAnsi="Helvetica" w:cstheme="majorBidi"/>
      <w:b/>
      <w:bCs/>
      <w:color w:val="45545F"/>
      <w:sz w:val="28"/>
    </w:rPr>
  </w:style>
  <w:style w:type="paragraph" w:styleId="Heading4">
    <w:name w:val="heading 4"/>
    <w:basedOn w:val="Normal"/>
    <w:next w:val="Normal"/>
    <w:link w:val="Heading4Char"/>
    <w:uiPriority w:val="9"/>
    <w:unhideWhenUsed/>
    <w:qFormat/>
    <w:rsid w:val="00B72F81"/>
    <w:pPr>
      <w:spacing w:before="160" w:after="120" w:line="240" w:lineRule="auto"/>
      <w:outlineLvl w:val="3"/>
    </w:pPr>
    <w:rPr>
      <w:rFonts w:ascii="Helvetica" w:eastAsiaTheme="majorEastAsia" w:hAnsi="Helvetica" w:cstheme="majorBidi"/>
      <w:b/>
      <w:bCs/>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42E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2EB2"/>
    <w:rPr>
      <w:rFonts w:ascii="Tahoma" w:hAnsi="Tahoma" w:cs="Tahoma"/>
      <w:sz w:val="16"/>
      <w:szCs w:val="16"/>
    </w:rPr>
  </w:style>
  <w:style w:type="paragraph" w:styleId="NoSpacing">
    <w:name w:val="No Spacing"/>
    <w:link w:val="NoSpacingChar"/>
    <w:uiPriority w:val="1"/>
    <w:qFormat/>
    <w:rsid w:val="00F61BA5"/>
    <w:pPr>
      <w:spacing w:after="0" w:line="240" w:lineRule="auto"/>
    </w:pPr>
    <w:rPr>
      <w:lang w:val="en-US" w:eastAsia="ja-JP"/>
    </w:rPr>
  </w:style>
  <w:style w:type="character" w:customStyle="1" w:styleId="NoSpacingChar">
    <w:name w:val="No Spacing Char"/>
    <w:basedOn w:val="DefaultParagraphFont"/>
    <w:link w:val="NoSpacing"/>
    <w:uiPriority w:val="1"/>
    <w:rsid w:val="00F61BA5"/>
    <w:rPr>
      <w:lang w:val="en-US" w:eastAsia="ja-JP"/>
    </w:rPr>
  </w:style>
  <w:style w:type="character" w:styleId="PlaceholderText">
    <w:name w:val="Placeholder Text"/>
    <w:basedOn w:val="DefaultParagraphFont"/>
    <w:uiPriority w:val="99"/>
    <w:semiHidden/>
    <w:rsid w:val="00F61BA5"/>
    <w:rPr>
      <w:color w:val="808080"/>
    </w:rPr>
  </w:style>
  <w:style w:type="paragraph" w:customStyle="1" w:styleId="UnitNameCoverPage">
    <w:name w:val="Unit Name Cover Page"/>
    <w:basedOn w:val="Normal"/>
    <w:qFormat/>
    <w:rsid w:val="00A6658A"/>
    <w:pPr>
      <w:spacing w:after="0" w:line="240" w:lineRule="auto"/>
      <w:jc w:val="right"/>
    </w:pPr>
    <w:rPr>
      <w:rFonts w:ascii="Helvetica" w:hAnsi="Helvetica"/>
      <w:b/>
      <w:color w:val="FFFFFF" w:themeColor="background1"/>
      <w:sz w:val="44"/>
    </w:rPr>
  </w:style>
  <w:style w:type="paragraph" w:customStyle="1" w:styleId="UnitCodeCoverPage">
    <w:name w:val="Unit Code Cover Page"/>
    <w:basedOn w:val="UnitNameCoverPage"/>
    <w:qFormat/>
    <w:rsid w:val="00A6658A"/>
    <w:pPr>
      <w:spacing w:before="240" w:after="240"/>
    </w:pPr>
    <w:rPr>
      <w:sz w:val="36"/>
    </w:rPr>
  </w:style>
  <w:style w:type="paragraph" w:customStyle="1" w:styleId="TraineeManualCoverPage">
    <w:name w:val="Trainee Manual Cover Page"/>
    <w:basedOn w:val="UnitCodeCoverPage"/>
    <w:qFormat/>
    <w:rsid w:val="009343EE"/>
    <w:pPr>
      <w:spacing w:before="0" w:after="0"/>
    </w:pPr>
  </w:style>
  <w:style w:type="paragraph" w:customStyle="1" w:styleId="UnitNameTitlePage">
    <w:name w:val="Unit Name Title Page"/>
    <w:basedOn w:val="Normal"/>
    <w:qFormat/>
    <w:rsid w:val="00E83E16"/>
    <w:pPr>
      <w:spacing w:before="3200" w:after="800" w:line="240" w:lineRule="auto"/>
      <w:jc w:val="center"/>
    </w:pPr>
    <w:rPr>
      <w:rFonts w:ascii="Helvetica" w:hAnsi="Helvetica"/>
      <w:b/>
      <w:color w:val="45545F"/>
      <w:sz w:val="80"/>
    </w:rPr>
  </w:style>
  <w:style w:type="paragraph" w:customStyle="1" w:styleId="UnitCodeTitlePage">
    <w:name w:val="Unit Code Title Page"/>
    <w:basedOn w:val="UnitNameTitlePage"/>
    <w:qFormat/>
    <w:rsid w:val="00E83E16"/>
    <w:pPr>
      <w:spacing w:before="800" w:after="0"/>
    </w:pPr>
    <w:rPr>
      <w:sz w:val="60"/>
    </w:rPr>
  </w:style>
  <w:style w:type="paragraph" w:customStyle="1" w:styleId="BodyCopy">
    <w:name w:val="Body Copy"/>
    <w:basedOn w:val="Normal"/>
    <w:link w:val="BodyCopyChar1"/>
    <w:qFormat/>
    <w:rsid w:val="00BD2681"/>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BD2681"/>
    <w:rPr>
      <w:rFonts w:ascii="Helvetica" w:eastAsia="Calibri" w:hAnsi="Helvetica" w:cs="Calibri"/>
      <w:noProof/>
      <w:szCs w:val="16"/>
      <w:lang w:eastAsia="ar-SA"/>
    </w:rPr>
  </w:style>
  <w:style w:type="paragraph" w:customStyle="1" w:styleId="BodyCopyBold">
    <w:name w:val="Body Copy Bold"/>
    <w:basedOn w:val="BodyCopy"/>
    <w:link w:val="BodyCopyBoldChar1"/>
    <w:qFormat/>
    <w:rsid w:val="00BD2681"/>
    <w:rPr>
      <w:b/>
    </w:rPr>
  </w:style>
  <w:style w:type="character" w:customStyle="1" w:styleId="BodyCopyBoldChar1">
    <w:name w:val="Body Copy Bold Char1"/>
    <w:basedOn w:val="BodyCopyChar1"/>
    <w:link w:val="BodyCopyBold"/>
    <w:rsid w:val="00BD2681"/>
    <w:rPr>
      <w:rFonts w:ascii="Helvetica" w:eastAsia="Calibri" w:hAnsi="Helvetica" w:cs="Calibri"/>
      <w:b/>
      <w:noProof/>
      <w:szCs w:val="16"/>
      <w:lang w:eastAsia="ar-SA"/>
    </w:rPr>
  </w:style>
  <w:style w:type="character" w:customStyle="1" w:styleId="Heading1Char">
    <w:name w:val="Heading 1 Char"/>
    <w:basedOn w:val="DefaultParagraphFont"/>
    <w:link w:val="Heading1"/>
    <w:uiPriority w:val="9"/>
    <w:rsid w:val="0034262E"/>
    <w:rPr>
      <w:rFonts w:ascii="Helvetica" w:eastAsiaTheme="majorEastAsia" w:hAnsi="Helvetica" w:cstheme="majorBidi"/>
      <w:b/>
      <w:bCs/>
      <w:color w:val="45545F"/>
      <w:sz w:val="48"/>
      <w:szCs w:val="28"/>
    </w:rPr>
  </w:style>
  <w:style w:type="character" w:customStyle="1" w:styleId="Heading2Char">
    <w:name w:val="Heading 2 Char"/>
    <w:basedOn w:val="DefaultParagraphFont"/>
    <w:link w:val="Heading2"/>
    <w:uiPriority w:val="9"/>
    <w:rsid w:val="00CD0302"/>
    <w:rPr>
      <w:rFonts w:ascii="Helvetica" w:eastAsiaTheme="majorEastAsia" w:hAnsi="Helvetica" w:cstheme="majorBidi"/>
      <w:b/>
      <w:bCs/>
      <w:color w:val="45545F"/>
      <w:sz w:val="36"/>
      <w:szCs w:val="26"/>
    </w:rPr>
  </w:style>
  <w:style w:type="character" w:customStyle="1" w:styleId="Heading3Char">
    <w:name w:val="Heading 3 Char"/>
    <w:basedOn w:val="DefaultParagraphFont"/>
    <w:link w:val="Heading3"/>
    <w:uiPriority w:val="9"/>
    <w:rsid w:val="00BD2681"/>
    <w:rPr>
      <w:rFonts w:ascii="Helvetica" w:eastAsiaTheme="majorEastAsia" w:hAnsi="Helvetica" w:cstheme="majorBidi"/>
      <w:b/>
      <w:bCs/>
      <w:color w:val="45545F"/>
      <w:sz w:val="28"/>
    </w:rPr>
  </w:style>
  <w:style w:type="paragraph" w:styleId="Header">
    <w:name w:val="header"/>
    <w:basedOn w:val="Normal"/>
    <w:link w:val="HeaderChar"/>
    <w:uiPriority w:val="99"/>
    <w:unhideWhenUsed/>
    <w:rsid w:val="00BD26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2681"/>
  </w:style>
  <w:style w:type="paragraph" w:styleId="Footer">
    <w:name w:val="footer"/>
    <w:basedOn w:val="Normal"/>
    <w:link w:val="FooterChar"/>
    <w:uiPriority w:val="99"/>
    <w:unhideWhenUsed/>
    <w:rsid w:val="00BD26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2681"/>
  </w:style>
  <w:style w:type="table" w:styleId="TableGrid">
    <w:name w:val="Table Grid"/>
    <w:basedOn w:val="TableNormal"/>
    <w:rsid w:val="00BD2681"/>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BD2681"/>
    <w:rPr>
      <w:rFonts w:ascii="Helvetica" w:hAnsi="Helvetica"/>
      <w:color w:val="0000FF" w:themeColor="hyperlink"/>
      <w:u w:val="single"/>
    </w:rPr>
  </w:style>
  <w:style w:type="paragraph" w:customStyle="1" w:styleId="BodyCopy-Introduction">
    <w:name w:val="Body Copy - Introduction"/>
    <w:basedOn w:val="BodyCopy"/>
    <w:qFormat/>
    <w:rsid w:val="00BD2681"/>
    <w:pPr>
      <w:spacing w:before="60"/>
      <w:ind w:left="567"/>
    </w:pPr>
    <w:rPr>
      <w:sz w:val="18"/>
    </w:rPr>
  </w:style>
  <w:style w:type="paragraph" w:customStyle="1" w:styleId="AcknowledgementsImprint">
    <w:name w:val="Acknowledgements &amp; Imprint"/>
    <w:basedOn w:val="Normal"/>
    <w:rsid w:val="00BD2681"/>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BD2681"/>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D5589C"/>
    <w:rPr>
      <w:b/>
      <w:sz w:val="21"/>
    </w:rPr>
  </w:style>
  <w:style w:type="paragraph" w:customStyle="1" w:styleId="TableofContents">
    <w:name w:val="Table of Contents"/>
    <w:basedOn w:val="Heading1"/>
    <w:qFormat/>
    <w:rsid w:val="00D5589C"/>
    <w:pPr>
      <w:spacing w:before="960"/>
    </w:pPr>
    <w:rPr>
      <w:sz w:val="52"/>
    </w:rPr>
  </w:style>
  <w:style w:type="paragraph" w:customStyle="1" w:styleId="Footer-Right">
    <w:name w:val="Footer - Right"/>
    <w:basedOn w:val="Normal"/>
    <w:semiHidden/>
    <w:qFormat/>
    <w:rsid w:val="00F5113C"/>
    <w:pPr>
      <w:tabs>
        <w:tab w:val="center" w:pos="4513"/>
        <w:tab w:val="right" w:pos="9026"/>
      </w:tabs>
      <w:spacing w:after="0" w:line="240" w:lineRule="auto"/>
      <w:jc w:val="right"/>
    </w:pPr>
    <w:rPr>
      <w:rFonts w:ascii="Helvetica" w:eastAsia="Times New Roman" w:hAnsi="Helvetica" w:cs="Times New Roman"/>
      <w:color w:val="45545F"/>
      <w:sz w:val="18"/>
      <w:szCs w:val="20"/>
    </w:rPr>
  </w:style>
  <w:style w:type="paragraph" w:customStyle="1" w:styleId="Footer-Left">
    <w:name w:val="Footer - Left"/>
    <w:basedOn w:val="Normal"/>
    <w:semiHidden/>
    <w:rsid w:val="00F5113C"/>
    <w:pPr>
      <w:tabs>
        <w:tab w:val="center" w:pos="4513"/>
        <w:tab w:val="right" w:pos="9026"/>
      </w:tabs>
      <w:spacing w:after="0" w:line="240" w:lineRule="auto"/>
    </w:pPr>
    <w:rPr>
      <w:rFonts w:ascii="Helvetica" w:eastAsia="Times New Roman" w:hAnsi="Helvetica" w:cs="Times New Roman"/>
      <w:color w:val="45545F"/>
      <w:sz w:val="18"/>
      <w:szCs w:val="20"/>
    </w:rPr>
  </w:style>
  <w:style w:type="paragraph" w:customStyle="1" w:styleId="Bullet1">
    <w:name w:val="Bullet 1"/>
    <w:basedOn w:val="Normal"/>
    <w:qFormat/>
    <w:rsid w:val="00E83E16"/>
    <w:pPr>
      <w:numPr>
        <w:numId w:val="1"/>
      </w:numPr>
      <w:spacing w:before="60" w:after="120" w:line="240" w:lineRule="auto"/>
      <w:ind w:left="357" w:hanging="357"/>
    </w:pPr>
    <w:rPr>
      <w:rFonts w:ascii="Helvetica" w:eastAsiaTheme="minorHAnsi" w:hAnsi="Helvetica"/>
      <w:lang w:eastAsia="en-US"/>
    </w:rPr>
  </w:style>
  <w:style w:type="paragraph" w:customStyle="1" w:styleId="HeaderRight">
    <w:name w:val="Header Right"/>
    <w:basedOn w:val="Header"/>
    <w:qFormat/>
    <w:rsid w:val="00E83E16"/>
    <w:pPr>
      <w:jc w:val="right"/>
    </w:pPr>
    <w:rPr>
      <w:rFonts w:ascii="Helvetica" w:eastAsia="Times New Roman" w:hAnsi="Helvetica" w:cs="Times New Roman"/>
      <w:color w:val="FFFFFF" w:themeColor="background1"/>
      <w:sz w:val="18"/>
      <w:szCs w:val="20"/>
    </w:rPr>
  </w:style>
  <w:style w:type="paragraph" w:customStyle="1" w:styleId="HeaderLeft">
    <w:name w:val="Header Left"/>
    <w:basedOn w:val="Header"/>
    <w:qFormat/>
    <w:rsid w:val="00E83E16"/>
    <w:rPr>
      <w:rFonts w:ascii="Helvetica" w:eastAsia="Times New Roman" w:hAnsi="Helvetica" w:cs="Times New Roman"/>
      <w:color w:val="FFFFFF" w:themeColor="background1"/>
      <w:sz w:val="18"/>
      <w:szCs w:val="20"/>
    </w:rPr>
  </w:style>
  <w:style w:type="paragraph" w:customStyle="1" w:styleId="BodyCopyIndent">
    <w:name w:val="Body Copy Indent"/>
    <w:basedOn w:val="BodyCopy"/>
    <w:qFormat/>
    <w:rsid w:val="00C13A31"/>
    <w:pPr>
      <w:ind w:left="510" w:hanging="510"/>
    </w:pPr>
  </w:style>
  <w:style w:type="paragraph" w:styleId="TOC1">
    <w:name w:val="toc 1"/>
    <w:basedOn w:val="Normal"/>
    <w:next w:val="Normal"/>
    <w:autoRedefine/>
    <w:uiPriority w:val="39"/>
    <w:unhideWhenUsed/>
    <w:rsid w:val="00EC72EE"/>
    <w:pPr>
      <w:spacing w:after="100"/>
    </w:pPr>
    <w:rPr>
      <w:rFonts w:ascii="Helvetica" w:hAnsi="Helvetica"/>
    </w:rPr>
  </w:style>
  <w:style w:type="paragraph" w:customStyle="1" w:styleId="TableTextBold">
    <w:name w:val="Table Text Bold"/>
    <w:basedOn w:val="TableText"/>
    <w:link w:val="TableTextBoldChar"/>
    <w:qFormat/>
    <w:rsid w:val="00F84543"/>
    <w:rPr>
      <w:b/>
      <w:color w:val="000000" w:themeColor="text1"/>
    </w:rPr>
  </w:style>
  <w:style w:type="paragraph" w:customStyle="1" w:styleId="TableText">
    <w:name w:val="Table Text"/>
    <w:basedOn w:val="BodyCopy"/>
    <w:link w:val="TableTextChar"/>
    <w:autoRedefine/>
    <w:qFormat/>
    <w:rsid w:val="00F84543"/>
    <w:pPr>
      <w:spacing w:before="120" w:after="120"/>
    </w:pPr>
    <w:rPr>
      <w:sz w:val="20"/>
      <w:szCs w:val="22"/>
    </w:rPr>
  </w:style>
  <w:style w:type="character" w:customStyle="1" w:styleId="TableTextBoldChar">
    <w:name w:val="Table Text Bold Char"/>
    <w:basedOn w:val="DefaultParagraphFont"/>
    <w:link w:val="TableTextBold"/>
    <w:rsid w:val="00F84543"/>
    <w:rPr>
      <w:rFonts w:ascii="Helvetica" w:eastAsia="Calibri" w:hAnsi="Helvetica" w:cs="Calibri"/>
      <w:b/>
      <w:noProof/>
      <w:color w:val="000000" w:themeColor="text1"/>
      <w:sz w:val="20"/>
      <w:lang w:eastAsia="ar-SA"/>
    </w:rPr>
  </w:style>
  <w:style w:type="paragraph" w:customStyle="1" w:styleId="Bullet2">
    <w:name w:val="Bullet 2"/>
    <w:qFormat/>
    <w:rsid w:val="00F84543"/>
    <w:pPr>
      <w:numPr>
        <w:numId w:val="6"/>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9B2DA4"/>
    <w:pPr>
      <w:numPr>
        <w:numId w:val="10"/>
      </w:numPr>
      <w:spacing w:after="80"/>
      <w:ind w:left="357" w:hanging="357"/>
    </w:pPr>
    <w:rPr>
      <w:rFonts w:eastAsia="Calibri" w:cs="Calibri"/>
      <w:noProof/>
      <w:sz w:val="20"/>
      <w:szCs w:val="16"/>
      <w:lang w:eastAsia="ar-SA"/>
    </w:rPr>
  </w:style>
  <w:style w:type="paragraph" w:customStyle="1" w:styleId="TableBullet2">
    <w:name w:val="Table Bullet 2"/>
    <w:basedOn w:val="Bullet2"/>
    <w:qFormat/>
    <w:rsid w:val="00F84543"/>
    <w:pPr>
      <w:spacing w:after="80"/>
    </w:pPr>
    <w:rPr>
      <w:sz w:val="20"/>
    </w:rPr>
  </w:style>
  <w:style w:type="paragraph" w:customStyle="1" w:styleId="Bullet3">
    <w:name w:val="Bullet 3"/>
    <w:basedOn w:val="Bullet2"/>
    <w:qFormat/>
    <w:rsid w:val="00F84543"/>
    <w:pPr>
      <w:numPr>
        <w:numId w:val="7"/>
      </w:numPr>
      <w:ind w:left="1071" w:hanging="357"/>
    </w:pPr>
  </w:style>
  <w:style w:type="paragraph" w:customStyle="1" w:styleId="ActivityHead">
    <w:name w:val="Activity Head"/>
    <w:basedOn w:val="BodyCopy"/>
    <w:next w:val="BodyCopy"/>
    <w:semiHidden/>
    <w:rsid w:val="00F84543"/>
    <w:pPr>
      <w:shd w:val="clear" w:color="auto" w:fill="000000"/>
      <w:spacing w:before="240"/>
      <w:ind w:right="227"/>
    </w:pPr>
    <w:rPr>
      <w:b/>
      <w:sz w:val="32"/>
      <w:szCs w:val="28"/>
    </w:rPr>
  </w:style>
  <w:style w:type="paragraph" w:customStyle="1" w:styleId="ActivityNumbered">
    <w:name w:val="Activity Numbered"/>
    <w:basedOn w:val="BodyCopy"/>
    <w:semiHidden/>
    <w:rsid w:val="00F84543"/>
    <w:pPr>
      <w:spacing w:before="240" w:after="240"/>
      <w:ind w:left="510" w:hanging="510"/>
    </w:pPr>
    <w:rPr>
      <w:noProof w:val="0"/>
    </w:rPr>
  </w:style>
  <w:style w:type="paragraph" w:customStyle="1" w:styleId="ActivityBullet1">
    <w:name w:val="Activity Bullet 1"/>
    <w:basedOn w:val="Bullet1"/>
    <w:qFormat/>
    <w:rsid w:val="00F84543"/>
    <w:pPr>
      <w:numPr>
        <w:numId w:val="9"/>
      </w:numPr>
      <w:ind w:left="867" w:hanging="357"/>
    </w:pPr>
  </w:style>
  <w:style w:type="paragraph" w:customStyle="1" w:styleId="SumaryHeading3">
    <w:name w:val="Sumary Heading 3"/>
    <w:basedOn w:val="Heading3"/>
    <w:qFormat/>
    <w:rsid w:val="00F84543"/>
    <w:rPr>
      <w:sz w:val="24"/>
      <w:szCs w:val="20"/>
    </w:rPr>
  </w:style>
  <w:style w:type="paragraph" w:customStyle="1" w:styleId="ActivityBottom">
    <w:name w:val="Activity Bottom"/>
    <w:basedOn w:val="BodyCopy"/>
    <w:semiHidden/>
    <w:rsid w:val="00A85840"/>
    <w:pPr>
      <w:pBdr>
        <w:bottom w:val="single" w:sz="20" w:space="1" w:color="000000"/>
      </w:pBdr>
      <w:tabs>
        <w:tab w:val="left" w:pos="851"/>
      </w:tabs>
      <w:ind w:firstLine="720"/>
    </w:pPr>
    <w:rPr>
      <w:sz w:val="18"/>
      <w:szCs w:val="18"/>
    </w:rPr>
  </w:style>
  <w:style w:type="paragraph" w:customStyle="1" w:styleId="Header-Right">
    <w:name w:val="Header - Right"/>
    <w:basedOn w:val="Header"/>
    <w:semiHidden/>
    <w:qFormat/>
    <w:rsid w:val="009C6C06"/>
    <w:pPr>
      <w:jc w:val="right"/>
    </w:pPr>
    <w:rPr>
      <w:rFonts w:ascii="Helvetica" w:hAnsi="Helvetica" w:cs="Times New Roman"/>
      <w:color w:val="FFFFFF" w:themeColor="background1"/>
      <w:sz w:val="18"/>
    </w:rPr>
  </w:style>
  <w:style w:type="paragraph" w:customStyle="1" w:styleId="Header-Left">
    <w:name w:val="Header - Left"/>
    <w:basedOn w:val="Header-Right"/>
    <w:semiHidden/>
    <w:qFormat/>
    <w:rsid w:val="009C6C06"/>
    <w:pPr>
      <w:jc w:val="left"/>
    </w:pPr>
    <w:rPr>
      <w:rFonts w:eastAsia="Times New Roman"/>
      <w:szCs w:val="20"/>
    </w:rPr>
  </w:style>
  <w:style w:type="paragraph" w:customStyle="1" w:styleId="ActivityRulesInsertTab">
    <w:name w:val="Activity Rules (Insert Tab)"/>
    <w:basedOn w:val="BodyCopy"/>
    <w:semiHidden/>
    <w:qFormat/>
    <w:rsid w:val="009C6C06"/>
    <w:pPr>
      <w:tabs>
        <w:tab w:val="right" w:leader="underscore" w:pos="8280"/>
      </w:tabs>
      <w:suppressAutoHyphens w:val="0"/>
      <w:ind w:left="1134"/>
    </w:pPr>
    <w:rPr>
      <w:rFonts w:cs="Times New Roman"/>
      <w:noProof w:val="0"/>
      <w:szCs w:val="22"/>
      <w:lang w:eastAsia="en-AU"/>
    </w:rPr>
  </w:style>
  <w:style w:type="paragraph" w:customStyle="1" w:styleId="TrainingEval-Table">
    <w:name w:val="Training Eval - Table"/>
    <w:basedOn w:val="BodyCopy"/>
    <w:rsid w:val="009C6C06"/>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ableHeading">
    <w:name w:val="Table Heading"/>
    <w:basedOn w:val="TableTextBold"/>
    <w:qFormat/>
    <w:rsid w:val="009C6C06"/>
    <w:rPr>
      <w:color w:val="FFFFFF" w:themeColor="background1"/>
    </w:rPr>
  </w:style>
  <w:style w:type="paragraph" w:customStyle="1" w:styleId="TableHeadingCentreText">
    <w:name w:val="Table Heading Centre Text"/>
    <w:basedOn w:val="TableHeading"/>
    <w:qFormat/>
    <w:rsid w:val="009C6C06"/>
    <w:pPr>
      <w:jc w:val="center"/>
    </w:pPr>
  </w:style>
  <w:style w:type="character" w:customStyle="1" w:styleId="Heading4Char">
    <w:name w:val="Heading 4 Char"/>
    <w:basedOn w:val="DefaultParagraphFont"/>
    <w:link w:val="Heading4"/>
    <w:uiPriority w:val="9"/>
    <w:rsid w:val="00B72F81"/>
    <w:rPr>
      <w:rFonts w:ascii="Helvetica" w:eastAsiaTheme="majorEastAsia" w:hAnsi="Helvetica" w:cstheme="majorBidi"/>
      <w:b/>
      <w:bCs/>
      <w:i/>
      <w:iCs/>
      <w:sz w:val="24"/>
    </w:rPr>
  </w:style>
  <w:style w:type="character" w:customStyle="1" w:styleId="TrainingEval-Tickbox">
    <w:name w:val="Training Eval - Tickbox"/>
    <w:basedOn w:val="DefaultParagraphFont"/>
    <w:rsid w:val="00AD7B23"/>
    <w:rPr>
      <w:rFonts w:ascii="Wingdings" w:hAnsi="Wingdings" w:cs="Wingdings"/>
      <w:sz w:val="22"/>
      <w:szCs w:val="22"/>
    </w:rPr>
  </w:style>
  <w:style w:type="character" w:customStyle="1" w:styleId="TableTextChar">
    <w:name w:val="Table Text Char"/>
    <w:basedOn w:val="DefaultParagraphFont"/>
    <w:link w:val="TableText"/>
    <w:rsid w:val="00AD7B23"/>
    <w:rPr>
      <w:rFonts w:ascii="Helvetica" w:eastAsia="Calibri" w:hAnsi="Helvetica" w:cs="Calibri"/>
      <w:noProof/>
      <w:sz w:val="20"/>
      <w:lang w:eastAsia="ar-SA"/>
    </w:rPr>
  </w:style>
  <w:style w:type="character" w:styleId="Emphasis">
    <w:name w:val="Emphasis"/>
    <w:basedOn w:val="DefaultParagraphFont"/>
    <w:uiPriority w:val="20"/>
    <w:qFormat/>
    <w:rsid w:val="005F0071"/>
    <w:rPr>
      <w:i/>
      <w:iCs/>
    </w:rPr>
  </w:style>
  <w:style w:type="paragraph" w:styleId="NormalWeb">
    <w:name w:val="Normal (Web)"/>
    <w:basedOn w:val="Normal"/>
    <w:uiPriority w:val="99"/>
    <w:semiHidden/>
    <w:unhideWhenUsed/>
    <w:rsid w:val="00E61E0B"/>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E61E0B"/>
    <w:rPr>
      <w:b/>
      <w:bCs/>
    </w:rPr>
  </w:style>
  <w:style w:type="paragraph" w:styleId="z-TopofForm">
    <w:name w:val="HTML Top of Form"/>
    <w:basedOn w:val="Normal"/>
    <w:next w:val="Normal"/>
    <w:link w:val="z-TopofFormChar"/>
    <w:hidden/>
    <w:uiPriority w:val="99"/>
    <w:semiHidden/>
    <w:unhideWhenUsed/>
    <w:rsid w:val="00E35221"/>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E35221"/>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E35221"/>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E35221"/>
    <w:rPr>
      <w:rFonts w:ascii="Arial" w:hAnsi="Arial" w:cs="Arial"/>
      <w:vanish/>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65BB"/>
  </w:style>
  <w:style w:type="paragraph" w:styleId="Heading1">
    <w:name w:val="heading 1"/>
    <w:basedOn w:val="Normal"/>
    <w:next w:val="BodyCopy"/>
    <w:link w:val="Heading1Char"/>
    <w:uiPriority w:val="9"/>
    <w:qFormat/>
    <w:rsid w:val="0034262E"/>
    <w:pPr>
      <w:spacing w:before="360" w:after="360" w:line="240" w:lineRule="auto"/>
      <w:outlineLvl w:val="0"/>
    </w:pPr>
    <w:rPr>
      <w:rFonts w:ascii="Helvetica" w:eastAsiaTheme="majorEastAsia" w:hAnsi="Helvetica" w:cstheme="majorBidi"/>
      <w:b/>
      <w:bCs/>
      <w:color w:val="45545F"/>
      <w:sz w:val="48"/>
      <w:szCs w:val="28"/>
    </w:rPr>
  </w:style>
  <w:style w:type="paragraph" w:styleId="Heading2">
    <w:name w:val="heading 2"/>
    <w:basedOn w:val="Normal"/>
    <w:next w:val="BodyCopy"/>
    <w:link w:val="Heading2Char"/>
    <w:uiPriority w:val="9"/>
    <w:qFormat/>
    <w:rsid w:val="00CD0302"/>
    <w:pPr>
      <w:spacing w:before="240" w:after="240" w:line="240" w:lineRule="auto"/>
      <w:ind w:left="765" w:hanging="765"/>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BD2681"/>
    <w:pPr>
      <w:spacing w:before="240" w:after="240" w:line="240" w:lineRule="auto"/>
      <w:ind w:left="1474" w:hanging="1474"/>
      <w:outlineLvl w:val="2"/>
    </w:pPr>
    <w:rPr>
      <w:rFonts w:ascii="Helvetica" w:eastAsiaTheme="majorEastAsia" w:hAnsi="Helvetica" w:cstheme="majorBidi"/>
      <w:b/>
      <w:bCs/>
      <w:color w:val="45545F"/>
      <w:sz w:val="28"/>
    </w:rPr>
  </w:style>
  <w:style w:type="paragraph" w:styleId="Heading4">
    <w:name w:val="heading 4"/>
    <w:basedOn w:val="Normal"/>
    <w:next w:val="Normal"/>
    <w:link w:val="Heading4Char"/>
    <w:uiPriority w:val="9"/>
    <w:unhideWhenUsed/>
    <w:qFormat/>
    <w:rsid w:val="00B72F81"/>
    <w:pPr>
      <w:spacing w:before="160" w:after="120" w:line="240" w:lineRule="auto"/>
      <w:outlineLvl w:val="3"/>
    </w:pPr>
    <w:rPr>
      <w:rFonts w:ascii="Helvetica" w:eastAsiaTheme="majorEastAsia" w:hAnsi="Helvetica" w:cstheme="majorBidi"/>
      <w:b/>
      <w:bCs/>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42E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2EB2"/>
    <w:rPr>
      <w:rFonts w:ascii="Tahoma" w:hAnsi="Tahoma" w:cs="Tahoma"/>
      <w:sz w:val="16"/>
      <w:szCs w:val="16"/>
    </w:rPr>
  </w:style>
  <w:style w:type="paragraph" w:styleId="NoSpacing">
    <w:name w:val="No Spacing"/>
    <w:link w:val="NoSpacingChar"/>
    <w:uiPriority w:val="1"/>
    <w:qFormat/>
    <w:rsid w:val="00F61BA5"/>
    <w:pPr>
      <w:spacing w:after="0" w:line="240" w:lineRule="auto"/>
    </w:pPr>
    <w:rPr>
      <w:lang w:val="en-US" w:eastAsia="ja-JP"/>
    </w:rPr>
  </w:style>
  <w:style w:type="character" w:customStyle="1" w:styleId="NoSpacingChar">
    <w:name w:val="No Spacing Char"/>
    <w:basedOn w:val="DefaultParagraphFont"/>
    <w:link w:val="NoSpacing"/>
    <w:uiPriority w:val="1"/>
    <w:rsid w:val="00F61BA5"/>
    <w:rPr>
      <w:lang w:val="en-US" w:eastAsia="ja-JP"/>
    </w:rPr>
  </w:style>
  <w:style w:type="character" w:styleId="PlaceholderText">
    <w:name w:val="Placeholder Text"/>
    <w:basedOn w:val="DefaultParagraphFont"/>
    <w:uiPriority w:val="99"/>
    <w:semiHidden/>
    <w:rsid w:val="00F61BA5"/>
    <w:rPr>
      <w:color w:val="808080"/>
    </w:rPr>
  </w:style>
  <w:style w:type="paragraph" w:customStyle="1" w:styleId="UnitNameCoverPage">
    <w:name w:val="Unit Name Cover Page"/>
    <w:basedOn w:val="Normal"/>
    <w:qFormat/>
    <w:rsid w:val="00A6658A"/>
    <w:pPr>
      <w:spacing w:after="0" w:line="240" w:lineRule="auto"/>
      <w:jc w:val="right"/>
    </w:pPr>
    <w:rPr>
      <w:rFonts w:ascii="Helvetica" w:hAnsi="Helvetica"/>
      <w:b/>
      <w:color w:val="FFFFFF" w:themeColor="background1"/>
      <w:sz w:val="44"/>
    </w:rPr>
  </w:style>
  <w:style w:type="paragraph" w:customStyle="1" w:styleId="UnitCodeCoverPage">
    <w:name w:val="Unit Code Cover Page"/>
    <w:basedOn w:val="UnitNameCoverPage"/>
    <w:qFormat/>
    <w:rsid w:val="00A6658A"/>
    <w:pPr>
      <w:spacing w:before="240" w:after="240"/>
    </w:pPr>
    <w:rPr>
      <w:sz w:val="36"/>
    </w:rPr>
  </w:style>
  <w:style w:type="paragraph" w:customStyle="1" w:styleId="TraineeManualCoverPage">
    <w:name w:val="Trainee Manual Cover Page"/>
    <w:basedOn w:val="UnitCodeCoverPage"/>
    <w:qFormat/>
    <w:rsid w:val="009343EE"/>
    <w:pPr>
      <w:spacing w:before="0" w:after="0"/>
    </w:pPr>
  </w:style>
  <w:style w:type="paragraph" w:customStyle="1" w:styleId="UnitNameTitlePage">
    <w:name w:val="Unit Name Title Page"/>
    <w:basedOn w:val="Normal"/>
    <w:qFormat/>
    <w:rsid w:val="00E83E16"/>
    <w:pPr>
      <w:spacing w:before="3200" w:after="800" w:line="240" w:lineRule="auto"/>
      <w:jc w:val="center"/>
    </w:pPr>
    <w:rPr>
      <w:rFonts w:ascii="Helvetica" w:hAnsi="Helvetica"/>
      <w:b/>
      <w:color w:val="45545F"/>
      <w:sz w:val="80"/>
    </w:rPr>
  </w:style>
  <w:style w:type="paragraph" w:customStyle="1" w:styleId="UnitCodeTitlePage">
    <w:name w:val="Unit Code Title Page"/>
    <w:basedOn w:val="UnitNameTitlePage"/>
    <w:qFormat/>
    <w:rsid w:val="00E83E16"/>
    <w:pPr>
      <w:spacing w:before="800" w:after="0"/>
    </w:pPr>
    <w:rPr>
      <w:sz w:val="60"/>
    </w:rPr>
  </w:style>
  <w:style w:type="paragraph" w:customStyle="1" w:styleId="BodyCopy">
    <w:name w:val="Body Copy"/>
    <w:basedOn w:val="Normal"/>
    <w:link w:val="BodyCopyChar1"/>
    <w:qFormat/>
    <w:rsid w:val="00BD2681"/>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BD2681"/>
    <w:rPr>
      <w:rFonts w:ascii="Helvetica" w:eastAsia="Calibri" w:hAnsi="Helvetica" w:cs="Calibri"/>
      <w:noProof/>
      <w:szCs w:val="16"/>
      <w:lang w:eastAsia="ar-SA"/>
    </w:rPr>
  </w:style>
  <w:style w:type="paragraph" w:customStyle="1" w:styleId="BodyCopyBold">
    <w:name w:val="Body Copy Bold"/>
    <w:basedOn w:val="BodyCopy"/>
    <w:link w:val="BodyCopyBoldChar1"/>
    <w:qFormat/>
    <w:rsid w:val="00BD2681"/>
    <w:rPr>
      <w:b/>
    </w:rPr>
  </w:style>
  <w:style w:type="character" w:customStyle="1" w:styleId="BodyCopyBoldChar1">
    <w:name w:val="Body Copy Bold Char1"/>
    <w:basedOn w:val="BodyCopyChar1"/>
    <w:link w:val="BodyCopyBold"/>
    <w:rsid w:val="00BD2681"/>
    <w:rPr>
      <w:rFonts w:ascii="Helvetica" w:eastAsia="Calibri" w:hAnsi="Helvetica" w:cs="Calibri"/>
      <w:b/>
      <w:noProof/>
      <w:szCs w:val="16"/>
      <w:lang w:eastAsia="ar-SA"/>
    </w:rPr>
  </w:style>
  <w:style w:type="character" w:customStyle="1" w:styleId="Heading1Char">
    <w:name w:val="Heading 1 Char"/>
    <w:basedOn w:val="DefaultParagraphFont"/>
    <w:link w:val="Heading1"/>
    <w:uiPriority w:val="9"/>
    <w:rsid w:val="0034262E"/>
    <w:rPr>
      <w:rFonts w:ascii="Helvetica" w:eastAsiaTheme="majorEastAsia" w:hAnsi="Helvetica" w:cstheme="majorBidi"/>
      <w:b/>
      <w:bCs/>
      <w:color w:val="45545F"/>
      <w:sz w:val="48"/>
      <w:szCs w:val="28"/>
    </w:rPr>
  </w:style>
  <w:style w:type="character" w:customStyle="1" w:styleId="Heading2Char">
    <w:name w:val="Heading 2 Char"/>
    <w:basedOn w:val="DefaultParagraphFont"/>
    <w:link w:val="Heading2"/>
    <w:uiPriority w:val="9"/>
    <w:rsid w:val="00CD0302"/>
    <w:rPr>
      <w:rFonts w:ascii="Helvetica" w:eastAsiaTheme="majorEastAsia" w:hAnsi="Helvetica" w:cstheme="majorBidi"/>
      <w:b/>
      <w:bCs/>
      <w:color w:val="45545F"/>
      <w:sz w:val="36"/>
      <w:szCs w:val="26"/>
    </w:rPr>
  </w:style>
  <w:style w:type="character" w:customStyle="1" w:styleId="Heading3Char">
    <w:name w:val="Heading 3 Char"/>
    <w:basedOn w:val="DefaultParagraphFont"/>
    <w:link w:val="Heading3"/>
    <w:uiPriority w:val="9"/>
    <w:rsid w:val="00BD2681"/>
    <w:rPr>
      <w:rFonts w:ascii="Helvetica" w:eastAsiaTheme="majorEastAsia" w:hAnsi="Helvetica" w:cstheme="majorBidi"/>
      <w:b/>
      <w:bCs/>
      <w:color w:val="45545F"/>
      <w:sz w:val="28"/>
    </w:rPr>
  </w:style>
  <w:style w:type="paragraph" w:styleId="Header">
    <w:name w:val="header"/>
    <w:basedOn w:val="Normal"/>
    <w:link w:val="HeaderChar"/>
    <w:uiPriority w:val="99"/>
    <w:unhideWhenUsed/>
    <w:rsid w:val="00BD26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2681"/>
  </w:style>
  <w:style w:type="paragraph" w:styleId="Footer">
    <w:name w:val="footer"/>
    <w:basedOn w:val="Normal"/>
    <w:link w:val="FooterChar"/>
    <w:uiPriority w:val="99"/>
    <w:unhideWhenUsed/>
    <w:rsid w:val="00BD26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2681"/>
  </w:style>
  <w:style w:type="table" w:styleId="TableGrid">
    <w:name w:val="Table Grid"/>
    <w:basedOn w:val="TableNormal"/>
    <w:rsid w:val="00BD2681"/>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BD2681"/>
    <w:rPr>
      <w:rFonts w:ascii="Helvetica" w:hAnsi="Helvetica"/>
      <w:color w:val="0000FF" w:themeColor="hyperlink"/>
      <w:u w:val="single"/>
    </w:rPr>
  </w:style>
  <w:style w:type="paragraph" w:customStyle="1" w:styleId="BodyCopy-Introduction">
    <w:name w:val="Body Copy - Introduction"/>
    <w:basedOn w:val="BodyCopy"/>
    <w:qFormat/>
    <w:rsid w:val="00BD2681"/>
    <w:pPr>
      <w:spacing w:before="60"/>
      <w:ind w:left="567"/>
    </w:pPr>
    <w:rPr>
      <w:sz w:val="18"/>
    </w:rPr>
  </w:style>
  <w:style w:type="paragraph" w:customStyle="1" w:styleId="AcknowledgementsImprint">
    <w:name w:val="Acknowledgements &amp; Imprint"/>
    <w:basedOn w:val="Normal"/>
    <w:rsid w:val="00BD2681"/>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BD2681"/>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D5589C"/>
    <w:rPr>
      <w:b/>
      <w:sz w:val="21"/>
    </w:rPr>
  </w:style>
  <w:style w:type="paragraph" w:customStyle="1" w:styleId="TableofContents">
    <w:name w:val="Table of Contents"/>
    <w:basedOn w:val="Heading1"/>
    <w:qFormat/>
    <w:rsid w:val="00D5589C"/>
    <w:pPr>
      <w:spacing w:before="960"/>
    </w:pPr>
    <w:rPr>
      <w:sz w:val="52"/>
    </w:rPr>
  </w:style>
  <w:style w:type="paragraph" w:customStyle="1" w:styleId="Footer-Right">
    <w:name w:val="Footer - Right"/>
    <w:basedOn w:val="Normal"/>
    <w:semiHidden/>
    <w:qFormat/>
    <w:rsid w:val="00F5113C"/>
    <w:pPr>
      <w:tabs>
        <w:tab w:val="center" w:pos="4513"/>
        <w:tab w:val="right" w:pos="9026"/>
      </w:tabs>
      <w:spacing w:after="0" w:line="240" w:lineRule="auto"/>
      <w:jc w:val="right"/>
    </w:pPr>
    <w:rPr>
      <w:rFonts w:ascii="Helvetica" w:eastAsia="Times New Roman" w:hAnsi="Helvetica" w:cs="Times New Roman"/>
      <w:color w:val="45545F"/>
      <w:sz w:val="18"/>
      <w:szCs w:val="20"/>
    </w:rPr>
  </w:style>
  <w:style w:type="paragraph" w:customStyle="1" w:styleId="Footer-Left">
    <w:name w:val="Footer - Left"/>
    <w:basedOn w:val="Normal"/>
    <w:semiHidden/>
    <w:rsid w:val="00F5113C"/>
    <w:pPr>
      <w:tabs>
        <w:tab w:val="center" w:pos="4513"/>
        <w:tab w:val="right" w:pos="9026"/>
      </w:tabs>
      <w:spacing w:after="0" w:line="240" w:lineRule="auto"/>
    </w:pPr>
    <w:rPr>
      <w:rFonts w:ascii="Helvetica" w:eastAsia="Times New Roman" w:hAnsi="Helvetica" w:cs="Times New Roman"/>
      <w:color w:val="45545F"/>
      <w:sz w:val="18"/>
      <w:szCs w:val="20"/>
    </w:rPr>
  </w:style>
  <w:style w:type="paragraph" w:customStyle="1" w:styleId="Bullet1">
    <w:name w:val="Bullet 1"/>
    <w:basedOn w:val="Normal"/>
    <w:qFormat/>
    <w:rsid w:val="00E83E16"/>
    <w:pPr>
      <w:numPr>
        <w:numId w:val="1"/>
      </w:numPr>
      <w:spacing w:before="60" w:after="120" w:line="240" w:lineRule="auto"/>
      <w:ind w:left="357" w:hanging="357"/>
    </w:pPr>
    <w:rPr>
      <w:rFonts w:ascii="Helvetica" w:eastAsiaTheme="minorHAnsi" w:hAnsi="Helvetica"/>
      <w:lang w:eastAsia="en-US"/>
    </w:rPr>
  </w:style>
  <w:style w:type="paragraph" w:customStyle="1" w:styleId="HeaderRight">
    <w:name w:val="Header Right"/>
    <w:basedOn w:val="Header"/>
    <w:qFormat/>
    <w:rsid w:val="00E83E16"/>
    <w:pPr>
      <w:jc w:val="right"/>
    </w:pPr>
    <w:rPr>
      <w:rFonts w:ascii="Helvetica" w:eastAsia="Times New Roman" w:hAnsi="Helvetica" w:cs="Times New Roman"/>
      <w:color w:val="FFFFFF" w:themeColor="background1"/>
      <w:sz w:val="18"/>
      <w:szCs w:val="20"/>
    </w:rPr>
  </w:style>
  <w:style w:type="paragraph" w:customStyle="1" w:styleId="HeaderLeft">
    <w:name w:val="Header Left"/>
    <w:basedOn w:val="Header"/>
    <w:qFormat/>
    <w:rsid w:val="00E83E16"/>
    <w:rPr>
      <w:rFonts w:ascii="Helvetica" w:eastAsia="Times New Roman" w:hAnsi="Helvetica" w:cs="Times New Roman"/>
      <w:color w:val="FFFFFF" w:themeColor="background1"/>
      <w:sz w:val="18"/>
      <w:szCs w:val="20"/>
    </w:rPr>
  </w:style>
  <w:style w:type="paragraph" w:customStyle="1" w:styleId="BodyCopyIndent">
    <w:name w:val="Body Copy Indent"/>
    <w:basedOn w:val="BodyCopy"/>
    <w:qFormat/>
    <w:rsid w:val="00C13A31"/>
    <w:pPr>
      <w:ind w:left="510" w:hanging="510"/>
    </w:pPr>
  </w:style>
  <w:style w:type="paragraph" w:styleId="TOC1">
    <w:name w:val="toc 1"/>
    <w:basedOn w:val="Normal"/>
    <w:next w:val="Normal"/>
    <w:autoRedefine/>
    <w:uiPriority w:val="39"/>
    <w:unhideWhenUsed/>
    <w:rsid w:val="00EC72EE"/>
    <w:pPr>
      <w:spacing w:after="100"/>
    </w:pPr>
    <w:rPr>
      <w:rFonts w:ascii="Helvetica" w:hAnsi="Helvetica"/>
    </w:rPr>
  </w:style>
  <w:style w:type="paragraph" w:customStyle="1" w:styleId="TableTextBold">
    <w:name w:val="Table Text Bold"/>
    <w:basedOn w:val="TableText"/>
    <w:link w:val="TableTextBoldChar"/>
    <w:qFormat/>
    <w:rsid w:val="00F84543"/>
    <w:rPr>
      <w:b/>
      <w:color w:val="000000" w:themeColor="text1"/>
    </w:rPr>
  </w:style>
  <w:style w:type="paragraph" w:customStyle="1" w:styleId="TableText">
    <w:name w:val="Table Text"/>
    <w:basedOn w:val="BodyCopy"/>
    <w:link w:val="TableTextChar"/>
    <w:autoRedefine/>
    <w:qFormat/>
    <w:rsid w:val="00F84543"/>
    <w:pPr>
      <w:spacing w:before="120" w:after="120"/>
    </w:pPr>
    <w:rPr>
      <w:sz w:val="20"/>
      <w:szCs w:val="22"/>
    </w:rPr>
  </w:style>
  <w:style w:type="character" w:customStyle="1" w:styleId="TableTextBoldChar">
    <w:name w:val="Table Text Bold Char"/>
    <w:basedOn w:val="DefaultParagraphFont"/>
    <w:link w:val="TableTextBold"/>
    <w:rsid w:val="00F84543"/>
    <w:rPr>
      <w:rFonts w:ascii="Helvetica" w:eastAsia="Calibri" w:hAnsi="Helvetica" w:cs="Calibri"/>
      <w:b/>
      <w:noProof/>
      <w:color w:val="000000" w:themeColor="text1"/>
      <w:sz w:val="20"/>
      <w:lang w:eastAsia="ar-SA"/>
    </w:rPr>
  </w:style>
  <w:style w:type="paragraph" w:customStyle="1" w:styleId="Bullet2">
    <w:name w:val="Bullet 2"/>
    <w:qFormat/>
    <w:rsid w:val="00F84543"/>
    <w:pPr>
      <w:numPr>
        <w:numId w:val="6"/>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9B2DA4"/>
    <w:pPr>
      <w:numPr>
        <w:numId w:val="10"/>
      </w:numPr>
      <w:spacing w:after="80"/>
      <w:ind w:left="357" w:hanging="357"/>
    </w:pPr>
    <w:rPr>
      <w:rFonts w:eastAsia="Calibri" w:cs="Calibri"/>
      <w:noProof/>
      <w:sz w:val="20"/>
      <w:szCs w:val="16"/>
      <w:lang w:eastAsia="ar-SA"/>
    </w:rPr>
  </w:style>
  <w:style w:type="paragraph" w:customStyle="1" w:styleId="TableBullet2">
    <w:name w:val="Table Bullet 2"/>
    <w:basedOn w:val="Bullet2"/>
    <w:qFormat/>
    <w:rsid w:val="00F84543"/>
    <w:pPr>
      <w:spacing w:after="80"/>
    </w:pPr>
    <w:rPr>
      <w:sz w:val="20"/>
    </w:rPr>
  </w:style>
  <w:style w:type="paragraph" w:customStyle="1" w:styleId="Bullet3">
    <w:name w:val="Bullet 3"/>
    <w:basedOn w:val="Bullet2"/>
    <w:qFormat/>
    <w:rsid w:val="00F84543"/>
    <w:pPr>
      <w:numPr>
        <w:numId w:val="7"/>
      </w:numPr>
      <w:ind w:left="1071" w:hanging="357"/>
    </w:pPr>
  </w:style>
  <w:style w:type="paragraph" w:customStyle="1" w:styleId="ActivityHead">
    <w:name w:val="Activity Head"/>
    <w:basedOn w:val="BodyCopy"/>
    <w:next w:val="BodyCopy"/>
    <w:semiHidden/>
    <w:rsid w:val="00F84543"/>
    <w:pPr>
      <w:shd w:val="clear" w:color="auto" w:fill="000000"/>
      <w:spacing w:before="240"/>
      <w:ind w:right="227"/>
    </w:pPr>
    <w:rPr>
      <w:b/>
      <w:sz w:val="32"/>
      <w:szCs w:val="28"/>
    </w:rPr>
  </w:style>
  <w:style w:type="paragraph" w:customStyle="1" w:styleId="ActivityNumbered">
    <w:name w:val="Activity Numbered"/>
    <w:basedOn w:val="BodyCopy"/>
    <w:semiHidden/>
    <w:rsid w:val="00F84543"/>
    <w:pPr>
      <w:spacing w:before="240" w:after="240"/>
      <w:ind w:left="510" w:hanging="510"/>
    </w:pPr>
    <w:rPr>
      <w:noProof w:val="0"/>
    </w:rPr>
  </w:style>
  <w:style w:type="paragraph" w:customStyle="1" w:styleId="ActivityBullet1">
    <w:name w:val="Activity Bullet 1"/>
    <w:basedOn w:val="Bullet1"/>
    <w:qFormat/>
    <w:rsid w:val="00F84543"/>
    <w:pPr>
      <w:numPr>
        <w:numId w:val="9"/>
      </w:numPr>
      <w:ind w:left="867" w:hanging="357"/>
    </w:pPr>
  </w:style>
  <w:style w:type="paragraph" w:customStyle="1" w:styleId="SumaryHeading3">
    <w:name w:val="Sumary Heading 3"/>
    <w:basedOn w:val="Heading3"/>
    <w:qFormat/>
    <w:rsid w:val="00F84543"/>
    <w:rPr>
      <w:sz w:val="24"/>
      <w:szCs w:val="20"/>
    </w:rPr>
  </w:style>
  <w:style w:type="paragraph" w:customStyle="1" w:styleId="ActivityBottom">
    <w:name w:val="Activity Bottom"/>
    <w:basedOn w:val="BodyCopy"/>
    <w:semiHidden/>
    <w:rsid w:val="00A85840"/>
    <w:pPr>
      <w:pBdr>
        <w:bottom w:val="single" w:sz="20" w:space="1" w:color="000000"/>
      </w:pBdr>
      <w:tabs>
        <w:tab w:val="left" w:pos="851"/>
      </w:tabs>
      <w:ind w:firstLine="720"/>
    </w:pPr>
    <w:rPr>
      <w:sz w:val="18"/>
      <w:szCs w:val="18"/>
    </w:rPr>
  </w:style>
  <w:style w:type="paragraph" w:customStyle="1" w:styleId="Header-Right">
    <w:name w:val="Header - Right"/>
    <w:basedOn w:val="Header"/>
    <w:semiHidden/>
    <w:qFormat/>
    <w:rsid w:val="009C6C06"/>
    <w:pPr>
      <w:jc w:val="right"/>
    </w:pPr>
    <w:rPr>
      <w:rFonts w:ascii="Helvetica" w:hAnsi="Helvetica" w:cs="Times New Roman"/>
      <w:color w:val="FFFFFF" w:themeColor="background1"/>
      <w:sz w:val="18"/>
    </w:rPr>
  </w:style>
  <w:style w:type="paragraph" w:customStyle="1" w:styleId="Header-Left">
    <w:name w:val="Header - Left"/>
    <w:basedOn w:val="Header-Right"/>
    <w:semiHidden/>
    <w:qFormat/>
    <w:rsid w:val="009C6C06"/>
    <w:pPr>
      <w:jc w:val="left"/>
    </w:pPr>
    <w:rPr>
      <w:rFonts w:eastAsia="Times New Roman"/>
      <w:szCs w:val="20"/>
    </w:rPr>
  </w:style>
  <w:style w:type="paragraph" w:customStyle="1" w:styleId="ActivityRulesInsertTab">
    <w:name w:val="Activity Rules (Insert Tab)"/>
    <w:basedOn w:val="BodyCopy"/>
    <w:semiHidden/>
    <w:qFormat/>
    <w:rsid w:val="009C6C06"/>
    <w:pPr>
      <w:tabs>
        <w:tab w:val="right" w:leader="underscore" w:pos="8280"/>
      </w:tabs>
      <w:suppressAutoHyphens w:val="0"/>
      <w:ind w:left="1134"/>
    </w:pPr>
    <w:rPr>
      <w:rFonts w:cs="Times New Roman"/>
      <w:noProof w:val="0"/>
      <w:szCs w:val="22"/>
      <w:lang w:eastAsia="en-AU"/>
    </w:rPr>
  </w:style>
  <w:style w:type="paragraph" w:customStyle="1" w:styleId="TrainingEval-Table">
    <w:name w:val="Training Eval - Table"/>
    <w:basedOn w:val="BodyCopy"/>
    <w:rsid w:val="009C6C06"/>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ableHeading">
    <w:name w:val="Table Heading"/>
    <w:basedOn w:val="TableTextBold"/>
    <w:qFormat/>
    <w:rsid w:val="009C6C06"/>
    <w:rPr>
      <w:color w:val="FFFFFF" w:themeColor="background1"/>
    </w:rPr>
  </w:style>
  <w:style w:type="paragraph" w:customStyle="1" w:styleId="TableHeadingCentreText">
    <w:name w:val="Table Heading Centre Text"/>
    <w:basedOn w:val="TableHeading"/>
    <w:qFormat/>
    <w:rsid w:val="009C6C06"/>
    <w:pPr>
      <w:jc w:val="center"/>
    </w:pPr>
  </w:style>
  <w:style w:type="character" w:customStyle="1" w:styleId="Heading4Char">
    <w:name w:val="Heading 4 Char"/>
    <w:basedOn w:val="DefaultParagraphFont"/>
    <w:link w:val="Heading4"/>
    <w:uiPriority w:val="9"/>
    <w:rsid w:val="00B72F81"/>
    <w:rPr>
      <w:rFonts w:ascii="Helvetica" w:eastAsiaTheme="majorEastAsia" w:hAnsi="Helvetica" w:cstheme="majorBidi"/>
      <w:b/>
      <w:bCs/>
      <w:i/>
      <w:iCs/>
      <w:sz w:val="24"/>
    </w:rPr>
  </w:style>
  <w:style w:type="character" w:customStyle="1" w:styleId="TrainingEval-Tickbox">
    <w:name w:val="Training Eval - Tickbox"/>
    <w:basedOn w:val="DefaultParagraphFont"/>
    <w:rsid w:val="00AD7B23"/>
    <w:rPr>
      <w:rFonts w:ascii="Wingdings" w:hAnsi="Wingdings" w:cs="Wingdings"/>
      <w:sz w:val="22"/>
      <w:szCs w:val="22"/>
    </w:rPr>
  </w:style>
  <w:style w:type="character" w:customStyle="1" w:styleId="TableTextChar">
    <w:name w:val="Table Text Char"/>
    <w:basedOn w:val="DefaultParagraphFont"/>
    <w:link w:val="TableText"/>
    <w:rsid w:val="00AD7B23"/>
    <w:rPr>
      <w:rFonts w:ascii="Helvetica" w:eastAsia="Calibri" w:hAnsi="Helvetica" w:cs="Calibri"/>
      <w:noProof/>
      <w:sz w:val="20"/>
      <w:lang w:eastAsia="ar-SA"/>
    </w:rPr>
  </w:style>
  <w:style w:type="character" w:styleId="Emphasis">
    <w:name w:val="Emphasis"/>
    <w:basedOn w:val="DefaultParagraphFont"/>
    <w:uiPriority w:val="20"/>
    <w:qFormat/>
    <w:rsid w:val="005F0071"/>
    <w:rPr>
      <w:i/>
      <w:iCs/>
    </w:rPr>
  </w:style>
  <w:style w:type="paragraph" w:styleId="NormalWeb">
    <w:name w:val="Normal (Web)"/>
    <w:basedOn w:val="Normal"/>
    <w:uiPriority w:val="99"/>
    <w:semiHidden/>
    <w:unhideWhenUsed/>
    <w:rsid w:val="00E61E0B"/>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E61E0B"/>
    <w:rPr>
      <w:b/>
      <w:bCs/>
    </w:rPr>
  </w:style>
  <w:style w:type="paragraph" w:styleId="z-TopofForm">
    <w:name w:val="HTML Top of Form"/>
    <w:basedOn w:val="Normal"/>
    <w:next w:val="Normal"/>
    <w:link w:val="z-TopofFormChar"/>
    <w:hidden/>
    <w:uiPriority w:val="99"/>
    <w:semiHidden/>
    <w:unhideWhenUsed/>
    <w:rsid w:val="00E35221"/>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E35221"/>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E35221"/>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E35221"/>
    <w:rPr>
      <w:rFonts w:ascii="Arial"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6781600">
      <w:bodyDiv w:val="1"/>
      <w:marLeft w:val="0"/>
      <w:marRight w:val="0"/>
      <w:marTop w:val="0"/>
      <w:marBottom w:val="0"/>
      <w:divBdr>
        <w:top w:val="none" w:sz="0" w:space="0" w:color="auto"/>
        <w:left w:val="none" w:sz="0" w:space="0" w:color="auto"/>
        <w:bottom w:val="none" w:sz="0" w:space="0" w:color="auto"/>
        <w:right w:val="none" w:sz="0" w:space="0" w:color="auto"/>
      </w:divBdr>
    </w:div>
    <w:div w:id="553857646">
      <w:bodyDiv w:val="1"/>
      <w:marLeft w:val="0"/>
      <w:marRight w:val="0"/>
      <w:marTop w:val="0"/>
      <w:marBottom w:val="0"/>
      <w:divBdr>
        <w:top w:val="none" w:sz="0" w:space="0" w:color="auto"/>
        <w:left w:val="none" w:sz="0" w:space="0" w:color="auto"/>
        <w:bottom w:val="none" w:sz="0" w:space="0" w:color="auto"/>
        <w:right w:val="none" w:sz="0" w:space="0" w:color="auto"/>
      </w:divBdr>
    </w:div>
    <w:div w:id="2114670781">
      <w:bodyDiv w:val="1"/>
      <w:marLeft w:val="0"/>
      <w:marRight w:val="0"/>
      <w:marTop w:val="0"/>
      <w:marBottom w:val="0"/>
      <w:divBdr>
        <w:top w:val="none" w:sz="0" w:space="0" w:color="auto"/>
        <w:left w:val="none" w:sz="0" w:space="0" w:color="auto"/>
        <w:bottom w:val="none" w:sz="0" w:space="0" w:color="auto"/>
        <w:right w:val="none" w:sz="0" w:space="0" w:color="auto"/>
      </w:divBdr>
      <w:divsChild>
        <w:div w:id="159662725">
          <w:marLeft w:val="0"/>
          <w:marRight w:val="0"/>
          <w:marTop w:val="0"/>
          <w:marBottom w:val="0"/>
          <w:divBdr>
            <w:top w:val="none" w:sz="0" w:space="0" w:color="auto"/>
            <w:left w:val="none" w:sz="0" w:space="0" w:color="auto"/>
            <w:bottom w:val="none" w:sz="0" w:space="0" w:color="auto"/>
            <w:right w:val="none" w:sz="0" w:space="0" w:color="auto"/>
          </w:divBdr>
          <w:divsChild>
            <w:div w:id="300233505">
              <w:marLeft w:val="0"/>
              <w:marRight w:val="0"/>
              <w:marTop w:val="0"/>
              <w:marBottom w:val="0"/>
              <w:divBdr>
                <w:top w:val="none" w:sz="0" w:space="0" w:color="auto"/>
                <w:left w:val="none" w:sz="0" w:space="0" w:color="auto"/>
                <w:bottom w:val="none" w:sz="0" w:space="0" w:color="auto"/>
                <w:right w:val="none" w:sz="0" w:space="0" w:color="auto"/>
              </w:divBdr>
            </w:div>
            <w:div w:id="325940156">
              <w:marLeft w:val="0"/>
              <w:marRight w:val="0"/>
              <w:marTop w:val="0"/>
              <w:marBottom w:val="0"/>
              <w:divBdr>
                <w:top w:val="none" w:sz="0" w:space="0" w:color="auto"/>
                <w:left w:val="none" w:sz="0" w:space="0" w:color="auto"/>
                <w:bottom w:val="none" w:sz="0" w:space="0" w:color="auto"/>
                <w:right w:val="none" w:sz="0" w:space="0" w:color="auto"/>
              </w:divBdr>
            </w:div>
            <w:div w:id="372576953">
              <w:marLeft w:val="0"/>
              <w:marRight w:val="0"/>
              <w:marTop w:val="0"/>
              <w:marBottom w:val="0"/>
              <w:divBdr>
                <w:top w:val="none" w:sz="0" w:space="0" w:color="auto"/>
                <w:left w:val="none" w:sz="0" w:space="0" w:color="auto"/>
                <w:bottom w:val="none" w:sz="0" w:space="0" w:color="auto"/>
                <w:right w:val="none" w:sz="0" w:space="0" w:color="auto"/>
              </w:divBdr>
            </w:div>
            <w:div w:id="380441504">
              <w:marLeft w:val="0"/>
              <w:marRight w:val="0"/>
              <w:marTop w:val="0"/>
              <w:marBottom w:val="0"/>
              <w:divBdr>
                <w:top w:val="none" w:sz="0" w:space="0" w:color="auto"/>
                <w:left w:val="none" w:sz="0" w:space="0" w:color="auto"/>
                <w:bottom w:val="none" w:sz="0" w:space="0" w:color="auto"/>
                <w:right w:val="none" w:sz="0" w:space="0" w:color="auto"/>
              </w:divBdr>
            </w:div>
            <w:div w:id="430207385">
              <w:marLeft w:val="0"/>
              <w:marRight w:val="0"/>
              <w:marTop w:val="0"/>
              <w:marBottom w:val="0"/>
              <w:divBdr>
                <w:top w:val="none" w:sz="0" w:space="0" w:color="auto"/>
                <w:left w:val="none" w:sz="0" w:space="0" w:color="auto"/>
                <w:bottom w:val="none" w:sz="0" w:space="0" w:color="auto"/>
                <w:right w:val="none" w:sz="0" w:space="0" w:color="auto"/>
              </w:divBdr>
            </w:div>
            <w:div w:id="486479549">
              <w:marLeft w:val="0"/>
              <w:marRight w:val="0"/>
              <w:marTop w:val="0"/>
              <w:marBottom w:val="0"/>
              <w:divBdr>
                <w:top w:val="none" w:sz="0" w:space="0" w:color="auto"/>
                <w:left w:val="none" w:sz="0" w:space="0" w:color="auto"/>
                <w:bottom w:val="none" w:sz="0" w:space="0" w:color="auto"/>
                <w:right w:val="none" w:sz="0" w:space="0" w:color="auto"/>
              </w:divBdr>
            </w:div>
            <w:div w:id="522716840">
              <w:marLeft w:val="0"/>
              <w:marRight w:val="0"/>
              <w:marTop w:val="0"/>
              <w:marBottom w:val="0"/>
              <w:divBdr>
                <w:top w:val="none" w:sz="0" w:space="0" w:color="auto"/>
                <w:left w:val="none" w:sz="0" w:space="0" w:color="auto"/>
                <w:bottom w:val="none" w:sz="0" w:space="0" w:color="auto"/>
                <w:right w:val="none" w:sz="0" w:space="0" w:color="auto"/>
              </w:divBdr>
            </w:div>
            <w:div w:id="532422060">
              <w:marLeft w:val="0"/>
              <w:marRight w:val="0"/>
              <w:marTop w:val="0"/>
              <w:marBottom w:val="0"/>
              <w:divBdr>
                <w:top w:val="none" w:sz="0" w:space="0" w:color="auto"/>
                <w:left w:val="none" w:sz="0" w:space="0" w:color="auto"/>
                <w:bottom w:val="none" w:sz="0" w:space="0" w:color="auto"/>
                <w:right w:val="none" w:sz="0" w:space="0" w:color="auto"/>
              </w:divBdr>
            </w:div>
            <w:div w:id="567425198">
              <w:marLeft w:val="0"/>
              <w:marRight w:val="0"/>
              <w:marTop w:val="0"/>
              <w:marBottom w:val="0"/>
              <w:divBdr>
                <w:top w:val="none" w:sz="0" w:space="0" w:color="auto"/>
                <w:left w:val="none" w:sz="0" w:space="0" w:color="auto"/>
                <w:bottom w:val="none" w:sz="0" w:space="0" w:color="auto"/>
                <w:right w:val="none" w:sz="0" w:space="0" w:color="auto"/>
              </w:divBdr>
            </w:div>
            <w:div w:id="605894486">
              <w:marLeft w:val="0"/>
              <w:marRight w:val="0"/>
              <w:marTop w:val="0"/>
              <w:marBottom w:val="0"/>
              <w:divBdr>
                <w:top w:val="none" w:sz="0" w:space="0" w:color="auto"/>
                <w:left w:val="none" w:sz="0" w:space="0" w:color="auto"/>
                <w:bottom w:val="none" w:sz="0" w:space="0" w:color="auto"/>
                <w:right w:val="none" w:sz="0" w:space="0" w:color="auto"/>
              </w:divBdr>
            </w:div>
            <w:div w:id="671612984">
              <w:marLeft w:val="0"/>
              <w:marRight w:val="0"/>
              <w:marTop w:val="0"/>
              <w:marBottom w:val="0"/>
              <w:divBdr>
                <w:top w:val="none" w:sz="0" w:space="0" w:color="auto"/>
                <w:left w:val="none" w:sz="0" w:space="0" w:color="auto"/>
                <w:bottom w:val="none" w:sz="0" w:space="0" w:color="auto"/>
                <w:right w:val="none" w:sz="0" w:space="0" w:color="auto"/>
              </w:divBdr>
            </w:div>
            <w:div w:id="831795759">
              <w:marLeft w:val="0"/>
              <w:marRight w:val="0"/>
              <w:marTop w:val="0"/>
              <w:marBottom w:val="0"/>
              <w:divBdr>
                <w:top w:val="none" w:sz="0" w:space="0" w:color="auto"/>
                <w:left w:val="none" w:sz="0" w:space="0" w:color="auto"/>
                <w:bottom w:val="none" w:sz="0" w:space="0" w:color="auto"/>
                <w:right w:val="none" w:sz="0" w:space="0" w:color="auto"/>
              </w:divBdr>
            </w:div>
            <w:div w:id="856692817">
              <w:marLeft w:val="0"/>
              <w:marRight w:val="0"/>
              <w:marTop w:val="0"/>
              <w:marBottom w:val="0"/>
              <w:divBdr>
                <w:top w:val="none" w:sz="0" w:space="0" w:color="auto"/>
                <w:left w:val="none" w:sz="0" w:space="0" w:color="auto"/>
                <w:bottom w:val="none" w:sz="0" w:space="0" w:color="auto"/>
                <w:right w:val="none" w:sz="0" w:space="0" w:color="auto"/>
              </w:divBdr>
            </w:div>
            <w:div w:id="1053651153">
              <w:marLeft w:val="0"/>
              <w:marRight w:val="0"/>
              <w:marTop w:val="0"/>
              <w:marBottom w:val="0"/>
              <w:divBdr>
                <w:top w:val="none" w:sz="0" w:space="0" w:color="auto"/>
                <w:left w:val="none" w:sz="0" w:space="0" w:color="auto"/>
                <w:bottom w:val="none" w:sz="0" w:space="0" w:color="auto"/>
                <w:right w:val="none" w:sz="0" w:space="0" w:color="auto"/>
              </w:divBdr>
            </w:div>
            <w:div w:id="1135218403">
              <w:marLeft w:val="0"/>
              <w:marRight w:val="0"/>
              <w:marTop w:val="0"/>
              <w:marBottom w:val="0"/>
              <w:divBdr>
                <w:top w:val="none" w:sz="0" w:space="0" w:color="auto"/>
                <w:left w:val="none" w:sz="0" w:space="0" w:color="auto"/>
                <w:bottom w:val="none" w:sz="0" w:space="0" w:color="auto"/>
                <w:right w:val="none" w:sz="0" w:space="0" w:color="auto"/>
              </w:divBdr>
            </w:div>
            <w:div w:id="1244023030">
              <w:marLeft w:val="0"/>
              <w:marRight w:val="0"/>
              <w:marTop w:val="0"/>
              <w:marBottom w:val="0"/>
              <w:divBdr>
                <w:top w:val="none" w:sz="0" w:space="0" w:color="auto"/>
                <w:left w:val="none" w:sz="0" w:space="0" w:color="auto"/>
                <w:bottom w:val="none" w:sz="0" w:space="0" w:color="auto"/>
                <w:right w:val="none" w:sz="0" w:space="0" w:color="auto"/>
              </w:divBdr>
            </w:div>
            <w:div w:id="1261720247">
              <w:marLeft w:val="0"/>
              <w:marRight w:val="0"/>
              <w:marTop w:val="0"/>
              <w:marBottom w:val="0"/>
              <w:divBdr>
                <w:top w:val="none" w:sz="0" w:space="0" w:color="auto"/>
                <w:left w:val="none" w:sz="0" w:space="0" w:color="auto"/>
                <w:bottom w:val="none" w:sz="0" w:space="0" w:color="auto"/>
                <w:right w:val="none" w:sz="0" w:space="0" w:color="auto"/>
              </w:divBdr>
            </w:div>
            <w:div w:id="1282802104">
              <w:marLeft w:val="0"/>
              <w:marRight w:val="0"/>
              <w:marTop w:val="0"/>
              <w:marBottom w:val="0"/>
              <w:divBdr>
                <w:top w:val="none" w:sz="0" w:space="0" w:color="auto"/>
                <w:left w:val="none" w:sz="0" w:space="0" w:color="auto"/>
                <w:bottom w:val="none" w:sz="0" w:space="0" w:color="auto"/>
                <w:right w:val="none" w:sz="0" w:space="0" w:color="auto"/>
              </w:divBdr>
            </w:div>
            <w:div w:id="1401441671">
              <w:marLeft w:val="0"/>
              <w:marRight w:val="0"/>
              <w:marTop w:val="0"/>
              <w:marBottom w:val="0"/>
              <w:divBdr>
                <w:top w:val="none" w:sz="0" w:space="0" w:color="auto"/>
                <w:left w:val="none" w:sz="0" w:space="0" w:color="auto"/>
                <w:bottom w:val="none" w:sz="0" w:space="0" w:color="auto"/>
                <w:right w:val="none" w:sz="0" w:space="0" w:color="auto"/>
              </w:divBdr>
            </w:div>
            <w:div w:id="1427649679">
              <w:marLeft w:val="0"/>
              <w:marRight w:val="0"/>
              <w:marTop w:val="0"/>
              <w:marBottom w:val="0"/>
              <w:divBdr>
                <w:top w:val="none" w:sz="0" w:space="0" w:color="auto"/>
                <w:left w:val="none" w:sz="0" w:space="0" w:color="auto"/>
                <w:bottom w:val="none" w:sz="0" w:space="0" w:color="auto"/>
                <w:right w:val="none" w:sz="0" w:space="0" w:color="auto"/>
              </w:divBdr>
            </w:div>
            <w:div w:id="1460997270">
              <w:marLeft w:val="0"/>
              <w:marRight w:val="0"/>
              <w:marTop w:val="0"/>
              <w:marBottom w:val="0"/>
              <w:divBdr>
                <w:top w:val="none" w:sz="0" w:space="0" w:color="auto"/>
                <w:left w:val="none" w:sz="0" w:space="0" w:color="auto"/>
                <w:bottom w:val="none" w:sz="0" w:space="0" w:color="auto"/>
                <w:right w:val="none" w:sz="0" w:space="0" w:color="auto"/>
              </w:divBdr>
            </w:div>
            <w:div w:id="1462453521">
              <w:marLeft w:val="0"/>
              <w:marRight w:val="0"/>
              <w:marTop w:val="0"/>
              <w:marBottom w:val="0"/>
              <w:divBdr>
                <w:top w:val="none" w:sz="0" w:space="0" w:color="auto"/>
                <w:left w:val="none" w:sz="0" w:space="0" w:color="auto"/>
                <w:bottom w:val="none" w:sz="0" w:space="0" w:color="auto"/>
                <w:right w:val="none" w:sz="0" w:space="0" w:color="auto"/>
              </w:divBdr>
            </w:div>
            <w:div w:id="1536498386">
              <w:marLeft w:val="0"/>
              <w:marRight w:val="0"/>
              <w:marTop w:val="0"/>
              <w:marBottom w:val="0"/>
              <w:divBdr>
                <w:top w:val="none" w:sz="0" w:space="0" w:color="auto"/>
                <w:left w:val="none" w:sz="0" w:space="0" w:color="auto"/>
                <w:bottom w:val="none" w:sz="0" w:space="0" w:color="auto"/>
                <w:right w:val="none" w:sz="0" w:space="0" w:color="auto"/>
              </w:divBdr>
            </w:div>
            <w:div w:id="1560238630">
              <w:marLeft w:val="0"/>
              <w:marRight w:val="0"/>
              <w:marTop w:val="0"/>
              <w:marBottom w:val="0"/>
              <w:divBdr>
                <w:top w:val="none" w:sz="0" w:space="0" w:color="auto"/>
                <w:left w:val="none" w:sz="0" w:space="0" w:color="auto"/>
                <w:bottom w:val="none" w:sz="0" w:space="0" w:color="auto"/>
                <w:right w:val="none" w:sz="0" w:space="0" w:color="auto"/>
              </w:divBdr>
            </w:div>
            <w:div w:id="1625114827">
              <w:marLeft w:val="0"/>
              <w:marRight w:val="0"/>
              <w:marTop w:val="0"/>
              <w:marBottom w:val="0"/>
              <w:divBdr>
                <w:top w:val="none" w:sz="0" w:space="0" w:color="auto"/>
                <w:left w:val="none" w:sz="0" w:space="0" w:color="auto"/>
                <w:bottom w:val="none" w:sz="0" w:space="0" w:color="auto"/>
                <w:right w:val="none" w:sz="0" w:space="0" w:color="auto"/>
              </w:divBdr>
            </w:div>
            <w:div w:id="1765109574">
              <w:marLeft w:val="0"/>
              <w:marRight w:val="0"/>
              <w:marTop w:val="0"/>
              <w:marBottom w:val="0"/>
              <w:divBdr>
                <w:top w:val="none" w:sz="0" w:space="0" w:color="auto"/>
                <w:left w:val="none" w:sz="0" w:space="0" w:color="auto"/>
                <w:bottom w:val="none" w:sz="0" w:space="0" w:color="auto"/>
                <w:right w:val="none" w:sz="0" w:space="0" w:color="auto"/>
              </w:divBdr>
            </w:div>
            <w:div w:id="1798984644">
              <w:marLeft w:val="0"/>
              <w:marRight w:val="0"/>
              <w:marTop w:val="0"/>
              <w:marBottom w:val="0"/>
              <w:divBdr>
                <w:top w:val="none" w:sz="0" w:space="0" w:color="auto"/>
                <w:left w:val="none" w:sz="0" w:space="0" w:color="auto"/>
                <w:bottom w:val="none" w:sz="0" w:space="0" w:color="auto"/>
                <w:right w:val="none" w:sz="0" w:space="0" w:color="auto"/>
              </w:divBdr>
            </w:div>
            <w:div w:id="1844592162">
              <w:marLeft w:val="0"/>
              <w:marRight w:val="0"/>
              <w:marTop w:val="0"/>
              <w:marBottom w:val="0"/>
              <w:divBdr>
                <w:top w:val="none" w:sz="0" w:space="0" w:color="auto"/>
                <w:left w:val="none" w:sz="0" w:space="0" w:color="auto"/>
                <w:bottom w:val="none" w:sz="0" w:space="0" w:color="auto"/>
                <w:right w:val="none" w:sz="0" w:space="0" w:color="auto"/>
              </w:divBdr>
            </w:div>
            <w:div w:id="1916354859">
              <w:marLeft w:val="0"/>
              <w:marRight w:val="0"/>
              <w:marTop w:val="0"/>
              <w:marBottom w:val="0"/>
              <w:divBdr>
                <w:top w:val="none" w:sz="0" w:space="0" w:color="auto"/>
                <w:left w:val="none" w:sz="0" w:space="0" w:color="auto"/>
                <w:bottom w:val="none" w:sz="0" w:space="0" w:color="auto"/>
                <w:right w:val="none" w:sz="0" w:space="0" w:color="auto"/>
              </w:divBdr>
            </w:div>
            <w:div w:id="1919821531">
              <w:marLeft w:val="0"/>
              <w:marRight w:val="0"/>
              <w:marTop w:val="0"/>
              <w:marBottom w:val="0"/>
              <w:divBdr>
                <w:top w:val="none" w:sz="0" w:space="0" w:color="auto"/>
                <w:left w:val="none" w:sz="0" w:space="0" w:color="auto"/>
                <w:bottom w:val="none" w:sz="0" w:space="0" w:color="auto"/>
                <w:right w:val="none" w:sz="0" w:space="0" w:color="auto"/>
              </w:divBdr>
            </w:div>
            <w:div w:id="1936549617">
              <w:marLeft w:val="0"/>
              <w:marRight w:val="0"/>
              <w:marTop w:val="0"/>
              <w:marBottom w:val="0"/>
              <w:divBdr>
                <w:top w:val="none" w:sz="0" w:space="0" w:color="auto"/>
                <w:left w:val="none" w:sz="0" w:space="0" w:color="auto"/>
                <w:bottom w:val="none" w:sz="0" w:space="0" w:color="auto"/>
                <w:right w:val="none" w:sz="0" w:space="0" w:color="auto"/>
              </w:divBdr>
            </w:div>
            <w:div w:id="1961102970">
              <w:marLeft w:val="0"/>
              <w:marRight w:val="0"/>
              <w:marTop w:val="0"/>
              <w:marBottom w:val="0"/>
              <w:divBdr>
                <w:top w:val="none" w:sz="0" w:space="0" w:color="auto"/>
                <w:left w:val="none" w:sz="0" w:space="0" w:color="auto"/>
                <w:bottom w:val="none" w:sz="0" w:space="0" w:color="auto"/>
                <w:right w:val="none" w:sz="0" w:space="0" w:color="auto"/>
              </w:divBdr>
            </w:div>
            <w:div w:id="2019770510">
              <w:marLeft w:val="0"/>
              <w:marRight w:val="0"/>
              <w:marTop w:val="0"/>
              <w:marBottom w:val="0"/>
              <w:divBdr>
                <w:top w:val="none" w:sz="0" w:space="0" w:color="auto"/>
                <w:left w:val="none" w:sz="0" w:space="0" w:color="auto"/>
                <w:bottom w:val="none" w:sz="0" w:space="0" w:color="auto"/>
                <w:right w:val="none" w:sz="0" w:space="0" w:color="auto"/>
              </w:divBdr>
            </w:div>
            <w:div w:id="2070031012">
              <w:marLeft w:val="0"/>
              <w:marRight w:val="0"/>
              <w:marTop w:val="0"/>
              <w:marBottom w:val="0"/>
              <w:divBdr>
                <w:top w:val="none" w:sz="0" w:space="0" w:color="auto"/>
                <w:left w:val="none" w:sz="0" w:space="0" w:color="auto"/>
                <w:bottom w:val="none" w:sz="0" w:space="0" w:color="auto"/>
                <w:right w:val="none" w:sz="0" w:space="0" w:color="auto"/>
              </w:divBdr>
            </w:div>
            <w:div w:id="2128117322">
              <w:marLeft w:val="0"/>
              <w:marRight w:val="0"/>
              <w:marTop w:val="0"/>
              <w:marBottom w:val="0"/>
              <w:divBdr>
                <w:top w:val="none" w:sz="0" w:space="0" w:color="auto"/>
                <w:left w:val="none" w:sz="0" w:space="0" w:color="auto"/>
                <w:bottom w:val="none" w:sz="0" w:space="0" w:color="auto"/>
                <w:right w:val="none" w:sz="0" w:space="0" w:color="auto"/>
              </w:divBdr>
            </w:div>
            <w:div w:id="213544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634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xml"/><Relationship Id="rId117" Type="http://schemas.openxmlformats.org/officeDocument/2006/relationships/image" Target="media/image51.png"/><Relationship Id="rId21" Type="http://schemas.openxmlformats.org/officeDocument/2006/relationships/image" Target="media/image13.png"/><Relationship Id="rId42" Type="http://schemas.openxmlformats.org/officeDocument/2006/relationships/header" Target="header11.xml"/><Relationship Id="rId47" Type="http://schemas.openxmlformats.org/officeDocument/2006/relationships/diagramQuickStyle" Target="diagrams/quickStyle1.xml"/><Relationship Id="rId63" Type="http://schemas.openxmlformats.org/officeDocument/2006/relationships/image" Target="media/image22.jpeg"/><Relationship Id="rId68" Type="http://schemas.openxmlformats.org/officeDocument/2006/relationships/image" Target="media/image27.jpeg"/><Relationship Id="rId84" Type="http://schemas.openxmlformats.org/officeDocument/2006/relationships/header" Target="header14.xml"/><Relationship Id="rId89" Type="http://schemas.openxmlformats.org/officeDocument/2006/relationships/image" Target="media/image36.jpeg"/><Relationship Id="rId112" Type="http://schemas.openxmlformats.org/officeDocument/2006/relationships/header" Target="header22.xml"/><Relationship Id="rId16" Type="http://schemas.openxmlformats.org/officeDocument/2006/relationships/image" Target="media/image8.jpeg"/><Relationship Id="rId107" Type="http://schemas.openxmlformats.org/officeDocument/2006/relationships/image" Target="media/image49.jpeg"/><Relationship Id="rId11" Type="http://schemas.openxmlformats.org/officeDocument/2006/relationships/image" Target="media/image3.jpeg"/><Relationship Id="rId32" Type="http://schemas.openxmlformats.org/officeDocument/2006/relationships/footer" Target="footer3.xml"/><Relationship Id="rId37" Type="http://schemas.openxmlformats.org/officeDocument/2006/relationships/footer" Target="footer6.xml"/><Relationship Id="rId58" Type="http://schemas.openxmlformats.org/officeDocument/2006/relationships/image" Target="media/image15.jpeg"/><Relationship Id="rId74" Type="http://schemas.openxmlformats.org/officeDocument/2006/relationships/diagramColors" Target="diagrams/colors2.xml"/><Relationship Id="rId79" Type="http://schemas.openxmlformats.org/officeDocument/2006/relationships/diagramQuickStyle" Target="diagrams/quickStyle3.xml"/><Relationship Id="rId102" Type="http://schemas.openxmlformats.org/officeDocument/2006/relationships/image" Target="media/image46.jpeg"/><Relationship Id="rId123"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18.jpeg"/><Relationship Id="rId82" Type="http://schemas.openxmlformats.org/officeDocument/2006/relationships/image" Target="media/image31.jpeg"/><Relationship Id="rId90" Type="http://schemas.openxmlformats.org/officeDocument/2006/relationships/image" Target="media/image37.jpeg"/><Relationship Id="rId95" Type="http://schemas.openxmlformats.org/officeDocument/2006/relationships/image" Target="media/image41.jpeg"/><Relationship Id="rId19" Type="http://schemas.openxmlformats.org/officeDocument/2006/relationships/image" Target="media/image7.gif"/><Relationship Id="rId14" Type="http://schemas.openxmlformats.org/officeDocument/2006/relationships/image" Target="media/image6.jpeg"/><Relationship Id="rId22" Type="http://schemas.openxmlformats.org/officeDocument/2006/relationships/image" Target="media/image14.gif"/><Relationship Id="rId27" Type="http://schemas.openxmlformats.org/officeDocument/2006/relationships/header" Target="header2.xml"/><Relationship Id="rId30" Type="http://schemas.openxmlformats.org/officeDocument/2006/relationships/header" Target="header3.xml"/><Relationship Id="rId35" Type="http://schemas.openxmlformats.org/officeDocument/2006/relationships/header" Target="header6.xml"/><Relationship Id="rId43" Type="http://schemas.openxmlformats.org/officeDocument/2006/relationships/header" Target="header12.xml"/><Relationship Id="rId48" Type="http://schemas.openxmlformats.org/officeDocument/2006/relationships/diagramColors" Target="diagrams/colors1.xml"/><Relationship Id="rId56" Type="http://schemas.openxmlformats.org/officeDocument/2006/relationships/image" Target="media/image21.jpeg"/><Relationship Id="rId64" Type="http://schemas.openxmlformats.org/officeDocument/2006/relationships/image" Target="media/image23.png"/><Relationship Id="rId69" Type="http://schemas.openxmlformats.org/officeDocument/2006/relationships/image" Target="media/image28.jpeg"/><Relationship Id="rId77" Type="http://schemas.openxmlformats.org/officeDocument/2006/relationships/diagramData" Target="diagrams/data3.xml"/><Relationship Id="rId100" Type="http://schemas.openxmlformats.org/officeDocument/2006/relationships/image" Target="media/image44.jpeg"/><Relationship Id="rId105" Type="http://schemas.openxmlformats.org/officeDocument/2006/relationships/header" Target="header17.xml"/><Relationship Id="rId113" Type="http://schemas.openxmlformats.org/officeDocument/2006/relationships/header" Target="header23.xml"/><Relationship Id="rId118" Type="http://schemas.openxmlformats.org/officeDocument/2006/relationships/image" Target="media/image52.png"/><Relationship Id="rId8" Type="http://schemas.openxmlformats.org/officeDocument/2006/relationships/endnotes" Target="endnotes.xml"/><Relationship Id="rId51" Type="http://schemas.openxmlformats.org/officeDocument/2006/relationships/image" Target="media/image11.jpeg"/><Relationship Id="rId72" Type="http://schemas.openxmlformats.org/officeDocument/2006/relationships/diagramLayout" Target="diagrams/layout2.xml"/><Relationship Id="rId80" Type="http://schemas.openxmlformats.org/officeDocument/2006/relationships/diagramColors" Target="diagrams/colors3.xml"/><Relationship Id="rId85" Type="http://schemas.openxmlformats.org/officeDocument/2006/relationships/image" Target="media/image32.png"/><Relationship Id="rId93" Type="http://schemas.openxmlformats.org/officeDocument/2006/relationships/image" Target="media/image39.png"/><Relationship Id="rId98" Type="http://schemas.openxmlformats.org/officeDocument/2006/relationships/image" Target="media/image42.jpeg"/><Relationship Id="rId121" Type="http://schemas.openxmlformats.org/officeDocument/2006/relationships/footer" Target="footer7.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5.png"/><Relationship Id="rId25" Type="http://schemas.openxmlformats.org/officeDocument/2006/relationships/hyperlink" Target="http://creativecommons.org/licenses/by/2.0/deed.en" TargetMode="External"/><Relationship Id="rId33" Type="http://schemas.openxmlformats.org/officeDocument/2006/relationships/footer" Target="footer4.xml"/><Relationship Id="rId38" Type="http://schemas.openxmlformats.org/officeDocument/2006/relationships/header" Target="header7.xml"/><Relationship Id="rId46" Type="http://schemas.openxmlformats.org/officeDocument/2006/relationships/diagramLayout" Target="diagrams/layout1.xml"/><Relationship Id="rId59" Type="http://schemas.openxmlformats.org/officeDocument/2006/relationships/image" Target="media/image16.jpeg"/><Relationship Id="rId67" Type="http://schemas.openxmlformats.org/officeDocument/2006/relationships/image" Target="media/image26.jpeg"/><Relationship Id="rId103" Type="http://schemas.openxmlformats.org/officeDocument/2006/relationships/image" Target="media/image47.jpeg"/><Relationship Id="rId108" Type="http://schemas.openxmlformats.org/officeDocument/2006/relationships/image" Target="media/image50.wmf"/><Relationship Id="rId116" Type="http://schemas.openxmlformats.org/officeDocument/2006/relationships/header" Target="header26.xml"/><Relationship Id="rId124" Type="http://schemas.openxmlformats.org/officeDocument/2006/relationships/glossaryDocument" Target="glossary/document.xml"/><Relationship Id="rId20" Type="http://schemas.openxmlformats.org/officeDocument/2006/relationships/image" Target="media/image12.png"/><Relationship Id="rId41" Type="http://schemas.openxmlformats.org/officeDocument/2006/relationships/header" Target="header10.xml"/><Relationship Id="rId62" Type="http://schemas.openxmlformats.org/officeDocument/2006/relationships/image" Target="media/image19.gif"/><Relationship Id="rId70" Type="http://schemas.openxmlformats.org/officeDocument/2006/relationships/image" Target="media/image29.jpeg"/><Relationship Id="rId75" Type="http://schemas.microsoft.com/office/2007/relationships/diagramDrawing" Target="diagrams/drawing2.xml"/><Relationship Id="rId83" Type="http://schemas.openxmlformats.org/officeDocument/2006/relationships/header" Target="header13.xml"/><Relationship Id="rId88" Type="http://schemas.openxmlformats.org/officeDocument/2006/relationships/image" Target="media/image35.jpeg"/><Relationship Id="rId91" Type="http://schemas.openxmlformats.org/officeDocument/2006/relationships/image" Target="media/image38.jpeg"/><Relationship Id="rId96" Type="http://schemas.openxmlformats.org/officeDocument/2006/relationships/header" Target="header15.xml"/><Relationship Id="rId111" Type="http://schemas.openxmlformats.org/officeDocument/2006/relationships/header" Target="header2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8.emf"/><Relationship Id="rId28" Type="http://schemas.openxmlformats.org/officeDocument/2006/relationships/footer" Target="footer1.xml"/><Relationship Id="rId36" Type="http://schemas.openxmlformats.org/officeDocument/2006/relationships/footer" Target="footer5.xml"/><Relationship Id="rId49" Type="http://schemas.microsoft.com/office/2007/relationships/diagramDrawing" Target="diagrams/drawing1.xml"/><Relationship Id="rId57" Type="http://schemas.openxmlformats.org/officeDocument/2006/relationships/image" Target="media/image14.png"/><Relationship Id="rId106" Type="http://schemas.openxmlformats.org/officeDocument/2006/relationships/header" Target="header18.xml"/><Relationship Id="rId114" Type="http://schemas.openxmlformats.org/officeDocument/2006/relationships/header" Target="header24.xml"/><Relationship Id="rId119" Type="http://schemas.openxmlformats.org/officeDocument/2006/relationships/header" Target="header27.xml"/><Relationship Id="rId10" Type="http://schemas.openxmlformats.org/officeDocument/2006/relationships/image" Target="media/image2.jpeg"/><Relationship Id="rId31" Type="http://schemas.openxmlformats.org/officeDocument/2006/relationships/header" Target="header4.xml"/><Relationship Id="rId44" Type="http://schemas.openxmlformats.org/officeDocument/2006/relationships/image" Target="media/image9.png"/><Relationship Id="rId52" Type="http://schemas.openxmlformats.org/officeDocument/2006/relationships/image" Target="media/image12.jpeg"/><Relationship Id="rId60" Type="http://schemas.openxmlformats.org/officeDocument/2006/relationships/image" Target="media/image17.jpeg"/><Relationship Id="rId65" Type="http://schemas.openxmlformats.org/officeDocument/2006/relationships/image" Target="media/image24.jpeg"/><Relationship Id="rId73" Type="http://schemas.openxmlformats.org/officeDocument/2006/relationships/diagramQuickStyle" Target="diagrams/quickStyle2.xml"/><Relationship Id="rId78" Type="http://schemas.openxmlformats.org/officeDocument/2006/relationships/diagramLayout" Target="diagrams/layout3.xml"/><Relationship Id="rId81" Type="http://schemas.microsoft.com/office/2007/relationships/diagramDrawing" Target="diagrams/drawing3.xml"/><Relationship Id="rId86" Type="http://schemas.openxmlformats.org/officeDocument/2006/relationships/image" Target="media/image33.jpeg"/><Relationship Id="rId94" Type="http://schemas.openxmlformats.org/officeDocument/2006/relationships/image" Target="media/image40.jpeg"/><Relationship Id="rId99" Type="http://schemas.openxmlformats.org/officeDocument/2006/relationships/image" Target="media/image43.jpeg"/><Relationship Id="rId101" Type="http://schemas.openxmlformats.org/officeDocument/2006/relationships/image" Target="media/image45.jpeg"/><Relationship Id="rId122" Type="http://schemas.openxmlformats.org/officeDocument/2006/relationships/footer" Target="footer8.xml"/><Relationship Id="rId4" Type="http://schemas.microsoft.com/office/2007/relationships/stylesWithEffects" Target="stylesWithEffects.xml"/><Relationship Id="rId9"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6.png"/><Relationship Id="rId39" Type="http://schemas.openxmlformats.org/officeDocument/2006/relationships/header" Target="header8.xml"/><Relationship Id="rId109" Type="http://schemas.openxmlformats.org/officeDocument/2006/relationships/header" Target="header19.xml"/><Relationship Id="rId34" Type="http://schemas.openxmlformats.org/officeDocument/2006/relationships/header" Target="header5.xml"/><Relationship Id="rId50" Type="http://schemas.openxmlformats.org/officeDocument/2006/relationships/image" Target="media/image10.jpeg"/><Relationship Id="rId55" Type="http://schemas.openxmlformats.org/officeDocument/2006/relationships/image" Target="media/image20.jpeg"/><Relationship Id="rId76" Type="http://schemas.openxmlformats.org/officeDocument/2006/relationships/image" Target="media/image30.jpeg"/><Relationship Id="rId97" Type="http://schemas.openxmlformats.org/officeDocument/2006/relationships/header" Target="header16.xml"/><Relationship Id="rId104" Type="http://schemas.openxmlformats.org/officeDocument/2006/relationships/image" Target="media/image48.png"/><Relationship Id="rId120" Type="http://schemas.openxmlformats.org/officeDocument/2006/relationships/header" Target="header28.xml"/><Relationship Id="rId125"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diagramData" Target="diagrams/data2.xml"/><Relationship Id="rId92" Type="http://schemas.openxmlformats.org/officeDocument/2006/relationships/hyperlink" Target="http://www.kotterinternational.com" TargetMode="External"/><Relationship Id="rId2" Type="http://schemas.openxmlformats.org/officeDocument/2006/relationships/numbering" Target="numbering.xml"/><Relationship Id="rId29" Type="http://schemas.openxmlformats.org/officeDocument/2006/relationships/footer" Target="footer2.xml"/><Relationship Id="rId24" Type="http://schemas.openxmlformats.org/officeDocument/2006/relationships/hyperlink" Target="http://www.asean.org" TargetMode="External"/><Relationship Id="rId40" Type="http://schemas.openxmlformats.org/officeDocument/2006/relationships/header" Target="header9.xml"/><Relationship Id="rId45" Type="http://schemas.openxmlformats.org/officeDocument/2006/relationships/diagramData" Target="diagrams/data1.xml"/><Relationship Id="rId66" Type="http://schemas.openxmlformats.org/officeDocument/2006/relationships/image" Target="media/image25.jpeg"/><Relationship Id="rId87" Type="http://schemas.openxmlformats.org/officeDocument/2006/relationships/image" Target="media/image34.jpeg"/><Relationship Id="rId110" Type="http://schemas.openxmlformats.org/officeDocument/2006/relationships/header" Target="header20.xml"/><Relationship Id="rId115" Type="http://schemas.openxmlformats.org/officeDocument/2006/relationships/header" Target="header25.xml"/></Relationships>
</file>

<file path=word/_rels/footer2.xml.rels><?xml version="1.0" encoding="UTF-8" standalone="yes"?>
<Relationships xmlns="http://schemas.openxmlformats.org/package/2006/relationships"><Relationship Id="rId3" Type="http://schemas.openxmlformats.org/officeDocument/2006/relationships/image" Target="media/image7.gif"/><Relationship Id="rId2" Type="http://schemas.openxmlformats.org/officeDocument/2006/relationships/image" Target="media/image6.png"/><Relationship Id="rId1" Type="http://schemas.openxmlformats.org/officeDocument/2006/relationships/image" Target="media/image5.png"/><Relationship Id="rId6" Type="http://schemas.openxmlformats.org/officeDocument/2006/relationships/image" Target="media/image14.gif"/><Relationship Id="rId5" Type="http://schemas.openxmlformats.org/officeDocument/2006/relationships/image" Target="media/image13.png"/><Relationship Id="rId4"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c\Desktop\To%20do%203_new\25.%20Create,%20implement%20and%20evaluate%20strategic%20product%20initiatives\TM_Tour_operation_&amp;_travel_agencies_template_170314.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F79241F-8070-40AD-A819-D8FC3D6B7351}" type="doc">
      <dgm:prSet loTypeId="urn:microsoft.com/office/officeart/2005/8/layout/matrix1" loCatId="matrix" qsTypeId="urn:microsoft.com/office/officeart/2005/8/quickstyle/simple1" qsCatId="simple" csTypeId="urn:microsoft.com/office/officeart/2005/8/colors/accent1_2" csCatId="accent1" phldr="1"/>
      <dgm:spPr/>
      <dgm:t>
        <a:bodyPr/>
        <a:lstStyle/>
        <a:p>
          <a:endParaRPr lang="en-US"/>
        </a:p>
      </dgm:t>
    </dgm:pt>
    <dgm:pt modelId="{11E85C1E-466F-49F4-BC49-2EBD51674998}">
      <dgm:prSet phldrT="[Text]"/>
      <dgm:spPr/>
      <dgm:t>
        <a:bodyPr/>
        <a:lstStyle/>
        <a:p>
          <a:r>
            <a:rPr lang="en-US">
              <a:latin typeface="Aharoni" panose="02010803020104030203" pitchFamily="2" charset="-79"/>
              <a:cs typeface="Aharoni" panose="02010803020104030203" pitchFamily="2" charset="-79"/>
            </a:rPr>
            <a:t>Target Market</a:t>
          </a:r>
        </a:p>
      </dgm:t>
    </dgm:pt>
    <dgm:pt modelId="{2A744CD2-1FBA-45B9-9FD6-B759E3F76066}" type="parTrans" cxnId="{160C6319-72BE-4E96-8EB3-11DB3579EEB5}">
      <dgm:prSet/>
      <dgm:spPr/>
      <dgm:t>
        <a:bodyPr/>
        <a:lstStyle/>
        <a:p>
          <a:endParaRPr lang="en-US"/>
        </a:p>
      </dgm:t>
    </dgm:pt>
    <dgm:pt modelId="{C298071F-E968-4289-9961-7AF204F7BBBE}" type="sibTrans" cxnId="{160C6319-72BE-4E96-8EB3-11DB3579EEB5}">
      <dgm:prSet/>
      <dgm:spPr/>
      <dgm:t>
        <a:bodyPr/>
        <a:lstStyle/>
        <a:p>
          <a:endParaRPr lang="en-US"/>
        </a:p>
      </dgm:t>
    </dgm:pt>
    <dgm:pt modelId="{D0BABB30-0276-48D5-A7AE-5652A7C48EB5}">
      <dgm:prSet phldrT="[Text]" custT="1"/>
      <dgm:spPr/>
      <dgm:t>
        <a:bodyPr/>
        <a:lstStyle/>
        <a:p>
          <a:r>
            <a:rPr lang="en-US" sz="1300" b="1">
              <a:latin typeface="Aharoni" panose="02010803020104030203" pitchFamily="2" charset="-79"/>
              <a:cs typeface="Aharoni" panose="02010803020104030203" pitchFamily="2" charset="-79"/>
            </a:rPr>
            <a:t>Product</a:t>
          </a:r>
        </a:p>
      </dgm:t>
    </dgm:pt>
    <dgm:pt modelId="{A6CD9C7A-D303-4DE8-8FA8-9A72B1725FB9}" type="parTrans" cxnId="{A8662C9B-40E0-4E4D-A634-7A0C22F90C22}">
      <dgm:prSet/>
      <dgm:spPr/>
      <dgm:t>
        <a:bodyPr/>
        <a:lstStyle/>
        <a:p>
          <a:endParaRPr lang="en-US"/>
        </a:p>
      </dgm:t>
    </dgm:pt>
    <dgm:pt modelId="{F4A128BE-DE70-4299-B975-20E487029907}" type="sibTrans" cxnId="{A8662C9B-40E0-4E4D-A634-7A0C22F90C22}">
      <dgm:prSet/>
      <dgm:spPr/>
      <dgm:t>
        <a:bodyPr/>
        <a:lstStyle/>
        <a:p>
          <a:endParaRPr lang="en-US"/>
        </a:p>
      </dgm:t>
    </dgm:pt>
    <dgm:pt modelId="{F3F6ED05-0C26-4955-A7D9-73D52F17176B}">
      <dgm:prSet phldrT="[Text]" custT="1"/>
      <dgm:spPr/>
      <dgm:t>
        <a:bodyPr/>
        <a:lstStyle/>
        <a:p>
          <a:r>
            <a:rPr lang="en-US" sz="1300">
              <a:latin typeface="Aharoni" panose="02010803020104030203" pitchFamily="2" charset="-79"/>
              <a:cs typeface="Aharoni" panose="02010803020104030203" pitchFamily="2" charset="-79"/>
            </a:rPr>
            <a:t>Price</a:t>
          </a:r>
        </a:p>
      </dgm:t>
    </dgm:pt>
    <dgm:pt modelId="{8C21FCE2-2E34-4B17-95EA-E29D1DB70294}" type="parTrans" cxnId="{3740C737-1981-42E9-98C3-ABFD2E02394A}">
      <dgm:prSet/>
      <dgm:spPr/>
      <dgm:t>
        <a:bodyPr/>
        <a:lstStyle/>
        <a:p>
          <a:endParaRPr lang="en-US"/>
        </a:p>
      </dgm:t>
    </dgm:pt>
    <dgm:pt modelId="{CC3F6B89-C075-4B0B-B1CB-CF39D3347AA9}" type="sibTrans" cxnId="{3740C737-1981-42E9-98C3-ABFD2E02394A}">
      <dgm:prSet/>
      <dgm:spPr/>
      <dgm:t>
        <a:bodyPr/>
        <a:lstStyle/>
        <a:p>
          <a:endParaRPr lang="en-US"/>
        </a:p>
      </dgm:t>
    </dgm:pt>
    <dgm:pt modelId="{689D1BCB-2E10-41FA-98BF-972B3FC01BBE}">
      <dgm:prSet phldrT="[Text]" custT="1"/>
      <dgm:spPr/>
      <dgm:t>
        <a:bodyPr/>
        <a:lstStyle/>
        <a:p>
          <a:r>
            <a:rPr lang="en-US" sz="1300">
              <a:latin typeface="Aharoni" panose="02010803020104030203" pitchFamily="2" charset="-79"/>
              <a:cs typeface="Aharoni" panose="02010803020104030203" pitchFamily="2" charset="-79"/>
            </a:rPr>
            <a:t>Place</a:t>
          </a:r>
        </a:p>
      </dgm:t>
    </dgm:pt>
    <dgm:pt modelId="{42413484-1079-48C2-B605-7A319380AF8B}" type="parTrans" cxnId="{865BD565-B210-4A7A-8B95-E8DE2A01C22A}">
      <dgm:prSet/>
      <dgm:spPr/>
      <dgm:t>
        <a:bodyPr/>
        <a:lstStyle/>
        <a:p>
          <a:endParaRPr lang="en-US"/>
        </a:p>
      </dgm:t>
    </dgm:pt>
    <dgm:pt modelId="{D37C5BB5-6DEA-479A-A19E-48A5F6E5EE57}" type="sibTrans" cxnId="{865BD565-B210-4A7A-8B95-E8DE2A01C22A}">
      <dgm:prSet/>
      <dgm:spPr/>
      <dgm:t>
        <a:bodyPr/>
        <a:lstStyle/>
        <a:p>
          <a:endParaRPr lang="en-US"/>
        </a:p>
      </dgm:t>
    </dgm:pt>
    <dgm:pt modelId="{37F13B44-E1FE-4E8D-9A8E-7F01EC3C3B24}">
      <dgm:prSet phldrT="[Text]" custT="1"/>
      <dgm:spPr/>
      <dgm:t>
        <a:bodyPr/>
        <a:lstStyle/>
        <a:p>
          <a:r>
            <a:rPr lang="en-US" sz="1300">
              <a:latin typeface="Aharoni" panose="02010803020104030203" pitchFamily="2" charset="-79"/>
              <a:cs typeface="Aharoni" panose="02010803020104030203" pitchFamily="2" charset="-79"/>
            </a:rPr>
            <a:t>Promotion</a:t>
          </a:r>
        </a:p>
      </dgm:t>
    </dgm:pt>
    <dgm:pt modelId="{D18C92B8-C21D-4A6C-8615-837FB7A4C31A}" type="parTrans" cxnId="{A8CE55C7-8F2D-4123-B53A-FEE5317AAF59}">
      <dgm:prSet/>
      <dgm:spPr/>
      <dgm:t>
        <a:bodyPr/>
        <a:lstStyle/>
        <a:p>
          <a:endParaRPr lang="en-US"/>
        </a:p>
      </dgm:t>
    </dgm:pt>
    <dgm:pt modelId="{09490744-88B4-4EAE-A742-E3438FC49CEE}" type="sibTrans" cxnId="{A8CE55C7-8F2D-4123-B53A-FEE5317AAF59}">
      <dgm:prSet/>
      <dgm:spPr/>
      <dgm:t>
        <a:bodyPr/>
        <a:lstStyle/>
        <a:p>
          <a:endParaRPr lang="en-US"/>
        </a:p>
      </dgm:t>
    </dgm:pt>
    <dgm:pt modelId="{8C52D640-9E9B-4218-BBFB-AFE91712A41D}" type="pres">
      <dgm:prSet presAssocID="{2F79241F-8070-40AD-A819-D8FC3D6B7351}" presName="diagram" presStyleCnt="0">
        <dgm:presLayoutVars>
          <dgm:chMax val="1"/>
          <dgm:dir/>
          <dgm:animLvl val="ctr"/>
          <dgm:resizeHandles val="exact"/>
        </dgm:presLayoutVars>
      </dgm:prSet>
      <dgm:spPr/>
      <dgm:t>
        <a:bodyPr/>
        <a:lstStyle/>
        <a:p>
          <a:endParaRPr lang="en-US"/>
        </a:p>
      </dgm:t>
    </dgm:pt>
    <dgm:pt modelId="{EBC04E02-EA1A-4326-A422-29524089872A}" type="pres">
      <dgm:prSet presAssocID="{2F79241F-8070-40AD-A819-D8FC3D6B7351}" presName="matrix" presStyleCnt="0"/>
      <dgm:spPr/>
    </dgm:pt>
    <dgm:pt modelId="{C65266C9-371B-4246-9AD2-8E988CB1D7B0}" type="pres">
      <dgm:prSet presAssocID="{2F79241F-8070-40AD-A819-D8FC3D6B7351}" presName="tile1" presStyleLbl="node1" presStyleIdx="0" presStyleCnt="4"/>
      <dgm:spPr/>
      <dgm:t>
        <a:bodyPr/>
        <a:lstStyle/>
        <a:p>
          <a:endParaRPr lang="en-US"/>
        </a:p>
      </dgm:t>
    </dgm:pt>
    <dgm:pt modelId="{A91DF31A-DEFF-4EF7-AB1F-7A7F90B75F37}" type="pres">
      <dgm:prSet presAssocID="{2F79241F-8070-40AD-A819-D8FC3D6B7351}" presName="tile1text" presStyleLbl="node1" presStyleIdx="0" presStyleCnt="4">
        <dgm:presLayoutVars>
          <dgm:chMax val="0"/>
          <dgm:chPref val="0"/>
          <dgm:bulletEnabled val="1"/>
        </dgm:presLayoutVars>
      </dgm:prSet>
      <dgm:spPr/>
      <dgm:t>
        <a:bodyPr/>
        <a:lstStyle/>
        <a:p>
          <a:endParaRPr lang="en-US"/>
        </a:p>
      </dgm:t>
    </dgm:pt>
    <dgm:pt modelId="{74A5BE57-7035-4459-8392-24620DFCEE99}" type="pres">
      <dgm:prSet presAssocID="{2F79241F-8070-40AD-A819-D8FC3D6B7351}" presName="tile2" presStyleLbl="node1" presStyleIdx="1" presStyleCnt="4"/>
      <dgm:spPr/>
      <dgm:t>
        <a:bodyPr/>
        <a:lstStyle/>
        <a:p>
          <a:endParaRPr lang="en-US"/>
        </a:p>
      </dgm:t>
    </dgm:pt>
    <dgm:pt modelId="{25A87BA0-9EB2-4D30-B173-32A035236FAC}" type="pres">
      <dgm:prSet presAssocID="{2F79241F-8070-40AD-A819-D8FC3D6B7351}" presName="tile2text" presStyleLbl="node1" presStyleIdx="1" presStyleCnt="4">
        <dgm:presLayoutVars>
          <dgm:chMax val="0"/>
          <dgm:chPref val="0"/>
          <dgm:bulletEnabled val="1"/>
        </dgm:presLayoutVars>
      </dgm:prSet>
      <dgm:spPr/>
      <dgm:t>
        <a:bodyPr/>
        <a:lstStyle/>
        <a:p>
          <a:endParaRPr lang="en-US"/>
        </a:p>
      </dgm:t>
    </dgm:pt>
    <dgm:pt modelId="{AEC4FF82-ADA8-449C-ADC8-DF9F9A283E48}" type="pres">
      <dgm:prSet presAssocID="{2F79241F-8070-40AD-A819-D8FC3D6B7351}" presName="tile3" presStyleLbl="node1" presStyleIdx="2" presStyleCnt="4"/>
      <dgm:spPr/>
      <dgm:t>
        <a:bodyPr/>
        <a:lstStyle/>
        <a:p>
          <a:endParaRPr lang="en-US"/>
        </a:p>
      </dgm:t>
    </dgm:pt>
    <dgm:pt modelId="{0249CB62-CD47-41BC-A0BB-103C28A6A03E}" type="pres">
      <dgm:prSet presAssocID="{2F79241F-8070-40AD-A819-D8FC3D6B7351}" presName="tile3text" presStyleLbl="node1" presStyleIdx="2" presStyleCnt="4">
        <dgm:presLayoutVars>
          <dgm:chMax val="0"/>
          <dgm:chPref val="0"/>
          <dgm:bulletEnabled val="1"/>
        </dgm:presLayoutVars>
      </dgm:prSet>
      <dgm:spPr/>
      <dgm:t>
        <a:bodyPr/>
        <a:lstStyle/>
        <a:p>
          <a:endParaRPr lang="en-US"/>
        </a:p>
      </dgm:t>
    </dgm:pt>
    <dgm:pt modelId="{585FF03C-EEDF-4043-B117-7AEE4E32C5A8}" type="pres">
      <dgm:prSet presAssocID="{2F79241F-8070-40AD-A819-D8FC3D6B7351}" presName="tile4" presStyleLbl="node1" presStyleIdx="3" presStyleCnt="4"/>
      <dgm:spPr/>
      <dgm:t>
        <a:bodyPr/>
        <a:lstStyle/>
        <a:p>
          <a:endParaRPr lang="en-US"/>
        </a:p>
      </dgm:t>
    </dgm:pt>
    <dgm:pt modelId="{8411462F-13B0-48E1-9B7F-8F2EFA6840D8}" type="pres">
      <dgm:prSet presAssocID="{2F79241F-8070-40AD-A819-D8FC3D6B7351}" presName="tile4text" presStyleLbl="node1" presStyleIdx="3" presStyleCnt="4">
        <dgm:presLayoutVars>
          <dgm:chMax val="0"/>
          <dgm:chPref val="0"/>
          <dgm:bulletEnabled val="1"/>
        </dgm:presLayoutVars>
      </dgm:prSet>
      <dgm:spPr/>
      <dgm:t>
        <a:bodyPr/>
        <a:lstStyle/>
        <a:p>
          <a:endParaRPr lang="en-US"/>
        </a:p>
      </dgm:t>
    </dgm:pt>
    <dgm:pt modelId="{F4F80F0F-3E44-426D-BC30-52E7B1F30D07}" type="pres">
      <dgm:prSet presAssocID="{2F79241F-8070-40AD-A819-D8FC3D6B7351}" presName="centerTile" presStyleLbl="fgShp" presStyleIdx="0" presStyleCnt="1">
        <dgm:presLayoutVars>
          <dgm:chMax val="0"/>
          <dgm:chPref val="0"/>
        </dgm:presLayoutVars>
      </dgm:prSet>
      <dgm:spPr/>
      <dgm:t>
        <a:bodyPr/>
        <a:lstStyle/>
        <a:p>
          <a:endParaRPr lang="en-US"/>
        </a:p>
      </dgm:t>
    </dgm:pt>
  </dgm:ptLst>
  <dgm:cxnLst>
    <dgm:cxn modelId="{C2F850D5-B853-448D-8B00-CBF575F3BA7E}" type="presOf" srcId="{37F13B44-E1FE-4E8D-9A8E-7F01EC3C3B24}" destId="{585FF03C-EEDF-4043-B117-7AEE4E32C5A8}" srcOrd="0" destOrd="0" presId="urn:microsoft.com/office/officeart/2005/8/layout/matrix1"/>
    <dgm:cxn modelId="{B0161924-D8F0-48E2-A3F6-177DA3DF0711}" type="presOf" srcId="{F3F6ED05-0C26-4955-A7D9-73D52F17176B}" destId="{25A87BA0-9EB2-4D30-B173-32A035236FAC}" srcOrd="1" destOrd="0" presId="urn:microsoft.com/office/officeart/2005/8/layout/matrix1"/>
    <dgm:cxn modelId="{9C824B38-BEA8-4DC3-950D-0F853622F1F9}" type="presOf" srcId="{F3F6ED05-0C26-4955-A7D9-73D52F17176B}" destId="{74A5BE57-7035-4459-8392-24620DFCEE99}" srcOrd="0" destOrd="0" presId="urn:microsoft.com/office/officeart/2005/8/layout/matrix1"/>
    <dgm:cxn modelId="{07464440-2BFC-40F3-83AD-2CC5EE5068D9}" type="presOf" srcId="{689D1BCB-2E10-41FA-98BF-972B3FC01BBE}" destId="{AEC4FF82-ADA8-449C-ADC8-DF9F9A283E48}" srcOrd="0" destOrd="0" presId="urn:microsoft.com/office/officeart/2005/8/layout/matrix1"/>
    <dgm:cxn modelId="{A8CE55C7-8F2D-4123-B53A-FEE5317AAF59}" srcId="{11E85C1E-466F-49F4-BC49-2EBD51674998}" destId="{37F13B44-E1FE-4E8D-9A8E-7F01EC3C3B24}" srcOrd="3" destOrd="0" parTransId="{D18C92B8-C21D-4A6C-8615-837FB7A4C31A}" sibTransId="{09490744-88B4-4EAE-A742-E3438FC49CEE}"/>
    <dgm:cxn modelId="{160C6319-72BE-4E96-8EB3-11DB3579EEB5}" srcId="{2F79241F-8070-40AD-A819-D8FC3D6B7351}" destId="{11E85C1E-466F-49F4-BC49-2EBD51674998}" srcOrd="0" destOrd="0" parTransId="{2A744CD2-1FBA-45B9-9FD6-B759E3F76066}" sibTransId="{C298071F-E968-4289-9961-7AF204F7BBBE}"/>
    <dgm:cxn modelId="{9E5847B1-4C5C-4BBC-8DCC-DF85CDB44725}" type="presOf" srcId="{D0BABB30-0276-48D5-A7AE-5652A7C48EB5}" destId="{C65266C9-371B-4246-9AD2-8E988CB1D7B0}" srcOrd="0" destOrd="0" presId="urn:microsoft.com/office/officeart/2005/8/layout/matrix1"/>
    <dgm:cxn modelId="{A8662C9B-40E0-4E4D-A634-7A0C22F90C22}" srcId="{11E85C1E-466F-49F4-BC49-2EBD51674998}" destId="{D0BABB30-0276-48D5-A7AE-5652A7C48EB5}" srcOrd="0" destOrd="0" parTransId="{A6CD9C7A-D303-4DE8-8FA8-9A72B1725FB9}" sibTransId="{F4A128BE-DE70-4299-B975-20E487029907}"/>
    <dgm:cxn modelId="{3740C737-1981-42E9-98C3-ABFD2E02394A}" srcId="{11E85C1E-466F-49F4-BC49-2EBD51674998}" destId="{F3F6ED05-0C26-4955-A7D9-73D52F17176B}" srcOrd="1" destOrd="0" parTransId="{8C21FCE2-2E34-4B17-95EA-E29D1DB70294}" sibTransId="{CC3F6B89-C075-4B0B-B1CB-CF39D3347AA9}"/>
    <dgm:cxn modelId="{748BC3C9-8DBA-453B-A103-1398B0F87CFA}" type="presOf" srcId="{689D1BCB-2E10-41FA-98BF-972B3FC01BBE}" destId="{0249CB62-CD47-41BC-A0BB-103C28A6A03E}" srcOrd="1" destOrd="0" presId="urn:microsoft.com/office/officeart/2005/8/layout/matrix1"/>
    <dgm:cxn modelId="{7A3399F8-7351-4917-B03F-E2FDF856D4D9}" type="presOf" srcId="{11E85C1E-466F-49F4-BC49-2EBD51674998}" destId="{F4F80F0F-3E44-426D-BC30-52E7B1F30D07}" srcOrd="0" destOrd="0" presId="urn:microsoft.com/office/officeart/2005/8/layout/matrix1"/>
    <dgm:cxn modelId="{B2D56F42-36FC-4252-B573-CF17506AA5ED}" type="presOf" srcId="{2F79241F-8070-40AD-A819-D8FC3D6B7351}" destId="{8C52D640-9E9B-4218-BBFB-AFE91712A41D}" srcOrd="0" destOrd="0" presId="urn:microsoft.com/office/officeart/2005/8/layout/matrix1"/>
    <dgm:cxn modelId="{7281517B-385C-4D11-977D-6F9A194ED113}" type="presOf" srcId="{37F13B44-E1FE-4E8D-9A8E-7F01EC3C3B24}" destId="{8411462F-13B0-48E1-9B7F-8F2EFA6840D8}" srcOrd="1" destOrd="0" presId="urn:microsoft.com/office/officeart/2005/8/layout/matrix1"/>
    <dgm:cxn modelId="{865BD565-B210-4A7A-8B95-E8DE2A01C22A}" srcId="{11E85C1E-466F-49F4-BC49-2EBD51674998}" destId="{689D1BCB-2E10-41FA-98BF-972B3FC01BBE}" srcOrd="2" destOrd="0" parTransId="{42413484-1079-48C2-B605-7A319380AF8B}" sibTransId="{D37C5BB5-6DEA-479A-A19E-48A5F6E5EE57}"/>
    <dgm:cxn modelId="{A1857F5E-0531-433C-9C24-E7C1C4DB0E0E}" type="presOf" srcId="{D0BABB30-0276-48D5-A7AE-5652A7C48EB5}" destId="{A91DF31A-DEFF-4EF7-AB1F-7A7F90B75F37}" srcOrd="1" destOrd="0" presId="urn:microsoft.com/office/officeart/2005/8/layout/matrix1"/>
    <dgm:cxn modelId="{2363F6C5-50B8-4E7F-914A-52BA81B3BC24}" type="presParOf" srcId="{8C52D640-9E9B-4218-BBFB-AFE91712A41D}" destId="{EBC04E02-EA1A-4326-A422-29524089872A}" srcOrd="0" destOrd="0" presId="urn:microsoft.com/office/officeart/2005/8/layout/matrix1"/>
    <dgm:cxn modelId="{2CA8907C-1FAA-4855-A85C-25AA52433FF4}" type="presParOf" srcId="{EBC04E02-EA1A-4326-A422-29524089872A}" destId="{C65266C9-371B-4246-9AD2-8E988CB1D7B0}" srcOrd="0" destOrd="0" presId="urn:microsoft.com/office/officeart/2005/8/layout/matrix1"/>
    <dgm:cxn modelId="{1CFAC54A-562A-47F0-9D9E-7689ECB355D3}" type="presParOf" srcId="{EBC04E02-EA1A-4326-A422-29524089872A}" destId="{A91DF31A-DEFF-4EF7-AB1F-7A7F90B75F37}" srcOrd="1" destOrd="0" presId="urn:microsoft.com/office/officeart/2005/8/layout/matrix1"/>
    <dgm:cxn modelId="{BBC8FC10-80FF-4794-B681-E75EF14681FD}" type="presParOf" srcId="{EBC04E02-EA1A-4326-A422-29524089872A}" destId="{74A5BE57-7035-4459-8392-24620DFCEE99}" srcOrd="2" destOrd="0" presId="urn:microsoft.com/office/officeart/2005/8/layout/matrix1"/>
    <dgm:cxn modelId="{ECF5A404-7CB4-4B87-9FE0-02193E48AAA6}" type="presParOf" srcId="{EBC04E02-EA1A-4326-A422-29524089872A}" destId="{25A87BA0-9EB2-4D30-B173-32A035236FAC}" srcOrd="3" destOrd="0" presId="urn:microsoft.com/office/officeart/2005/8/layout/matrix1"/>
    <dgm:cxn modelId="{6162604B-A562-4CB6-A147-C36A4DC9FE7E}" type="presParOf" srcId="{EBC04E02-EA1A-4326-A422-29524089872A}" destId="{AEC4FF82-ADA8-449C-ADC8-DF9F9A283E48}" srcOrd="4" destOrd="0" presId="urn:microsoft.com/office/officeart/2005/8/layout/matrix1"/>
    <dgm:cxn modelId="{B2717BD1-20AE-4656-AEAC-1CBC2BF94C0D}" type="presParOf" srcId="{EBC04E02-EA1A-4326-A422-29524089872A}" destId="{0249CB62-CD47-41BC-A0BB-103C28A6A03E}" srcOrd="5" destOrd="0" presId="urn:microsoft.com/office/officeart/2005/8/layout/matrix1"/>
    <dgm:cxn modelId="{F6A15018-232F-4D1B-A7D3-D3D3DB8AEFDF}" type="presParOf" srcId="{EBC04E02-EA1A-4326-A422-29524089872A}" destId="{585FF03C-EEDF-4043-B117-7AEE4E32C5A8}" srcOrd="6" destOrd="0" presId="urn:microsoft.com/office/officeart/2005/8/layout/matrix1"/>
    <dgm:cxn modelId="{D92606A7-09D2-47C7-9F93-B74F3A4AD14B}" type="presParOf" srcId="{EBC04E02-EA1A-4326-A422-29524089872A}" destId="{8411462F-13B0-48E1-9B7F-8F2EFA6840D8}" srcOrd="7" destOrd="0" presId="urn:microsoft.com/office/officeart/2005/8/layout/matrix1"/>
    <dgm:cxn modelId="{DC9E7A19-3130-47DC-B0A0-6558A1853764}" type="presParOf" srcId="{8C52D640-9E9B-4218-BBFB-AFE91712A41D}" destId="{F4F80F0F-3E44-426D-BC30-52E7B1F30D07}" srcOrd="1" destOrd="0" presId="urn:microsoft.com/office/officeart/2005/8/layout/matrix1"/>
  </dgm:cxnLst>
  <dgm:bg/>
  <dgm:whole/>
  <dgm:extLst>
    <a:ext uri="http://schemas.microsoft.com/office/drawing/2008/diagram">
      <dsp:dataModelExt xmlns:dsp="http://schemas.microsoft.com/office/drawing/2008/diagram" relId="rId4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742C65CC-88FA-4E43-B731-96A8E57B3381}" type="doc">
      <dgm:prSet loTypeId="urn:microsoft.com/office/officeart/2005/8/layout/process2" loCatId="process" qsTypeId="urn:microsoft.com/office/officeart/2005/8/quickstyle/simple1" qsCatId="simple" csTypeId="urn:microsoft.com/office/officeart/2005/8/colors/accent0_3" csCatId="mainScheme" phldr="1"/>
      <dgm:spPr/>
    </dgm:pt>
    <dgm:pt modelId="{2FA62FFF-EE80-4BF7-9078-6D73DE9875CD}">
      <dgm:prSet phldrT="[Text]" custT="1"/>
      <dgm:spPr/>
      <dgm:t>
        <a:bodyPr/>
        <a:lstStyle/>
        <a:p>
          <a:r>
            <a:rPr lang="en-US" sz="1200">
              <a:latin typeface="Aharoni" panose="02010803020104030203" pitchFamily="2" charset="-79"/>
              <a:cs typeface="Aharoni" panose="02010803020104030203" pitchFamily="2" charset="-79"/>
            </a:rPr>
            <a:t>Generate idea</a:t>
          </a:r>
        </a:p>
      </dgm:t>
    </dgm:pt>
    <dgm:pt modelId="{3FF0B707-7E18-421A-ABDE-A4517F7BEBFA}" type="parTrans" cxnId="{571CFAFB-F238-460F-ACFB-147305C6106B}">
      <dgm:prSet/>
      <dgm:spPr/>
      <dgm:t>
        <a:bodyPr/>
        <a:lstStyle/>
        <a:p>
          <a:endParaRPr lang="en-US" sz="1200">
            <a:latin typeface="Aharoni" panose="02010803020104030203" pitchFamily="2" charset="-79"/>
            <a:cs typeface="Aharoni" panose="02010803020104030203" pitchFamily="2" charset="-79"/>
          </a:endParaRPr>
        </a:p>
      </dgm:t>
    </dgm:pt>
    <dgm:pt modelId="{38EE6793-12F2-43C5-AFF1-60B7B637B8C4}" type="sibTrans" cxnId="{571CFAFB-F238-460F-ACFB-147305C6106B}">
      <dgm:prSet custT="1"/>
      <dgm:spPr/>
      <dgm:t>
        <a:bodyPr/>
        <a:lstStyle/>
        <a:p>
          <a:endParaRPr lang="en-US" sz="1200">
            <a:latin typeface="Aharoni" panose="02010803020104030203" pitchFamily="2" charset="-79"/>
            <a:cs typeface="Aharoni" panose="02010803020104030203" pitchFamily="2" charset="-79"/>
          </a:endParaRPr>
        </a:p>
      </dgm:t>
    </dgm:pt>
    <dgm:pt modelId="{9102147C-C997-4F34-A934-D6ED8A367660}">
      <dgm:prSet phldrT="[Text]" custT="1"/>
      <dgm:spPr/>
      <dgm:t>
        <a:bodyPr/>
        <a:lstStyle/>
        <a:p>
          <a:r>
            <a:rPr lang="en-US" sz="1200">
              <a:latin typeface="Aharoni" panose="02010803020104030203" pitchFamily="2" charset="-79"/>
              <a:cs typeface="Aharoni" panose="02010803020104030203" pitchFamily="2" charset="-79"/>
            </a:rPr>
            <a:t>Screen product or service</a:t>
          </a:r>
        </a:p>
      </dgm:t>
    </dgm:pt>
    <dgm:pt modelId="{E676490D-12E2-4E87-A4F0-768170D01243}" type="parTrans" cxnId="{5581056D-68E0-4EB0-8736-56D54852D352}">
      <dgm:prSet/>
      <dgm:spPr/>
      <dgm:t>
        <a:bodyPr/>
        <a:lstStyle/>
        <a:p>
          <a:endParaRPr lang="en-US" sz="1200">
            <a:latin typeface="Aharoni" panose="02010803020104030203" pitchFamily="2" charset="-79"/>
            <a:cs typeface="Aharoni" panose="02010803020104030203" pitchFamily="2" charset="-79"/>
          </a:endParaRPr>
        </a:p>
      </dgm:t>
    </dgm:pt>
    <dgm:pt modelId="{7B00BD4E-8C97-460B-8B7F-F01028D33581}" type="sibTrans" cxnId="{5581056D-68E0-4EB0-8736-56D54852D352}">
      <dgm:prSet custT="1"/>
      <dgm:spPr/>
      <dgm:t>
        <a:bodyPr/>
        <a:lstStyle/>
        <a:p>
          <a:endParaRPr lang="en-US" sz="1200">
            <a:latin typeface="Aharoni" panose="02010803020104030203" pitchFamily="2" charset="-79"/>
            <a:cs typeface="Aharoni" panose="02010803020104030203" pitchFamily="2" charset="-79"/>
          </a:endParaRPr>
        </a:p>
      </dgm:t>
    </dgm:pt>
    <dgm:pt modelId="{3584D226-F986-45AF-BAB5-B4EA1BB98697}">
      <dgm:prSet phldrT="[Text]" custT="1"/>
      <dgm:spPr/>
      <dgm:t>
        <a:bodyPr/>
        <a:lstStyle/>
        <a:p>
          <a:r>
            <a:rPr lang="en-US" sz="1200">
              <a:latin typeface="Aharoni" panose="02010803020104030203" pitchFamily="2" charset="-79"/>
              <a:cs typeface="Aharoni" panose="02010803020104030203" pitchFamily="2" charset="-79"/>
            </a:rPr>
            <a:t>Outline and test the concept</a:t>
          </a:r>
        </a:p>
      </dgm:t>
    </dgm:pt>
    <dgm:pt modelId="{5BE3E3C1-4BA6-477A-A880-1B14908C0109}" type="parTrans" cxnId="{2E21CC48-B4C4-45EB-83C1-5AD1975B9E49}">
      <dgm:prSet/>
      <dgm:spPr/>
      <dgm:t>
        <a:bodyPr/>
        <a:lstStyle/>
        <a:p>
          <a:endParaRPr lang="en-US" sz="1200">
            <a:latin typeface="Aharoni" panose="02010803020104030203" pitchFamily="2" charset="-79"/>
            <a:cs typeface="Aharoni" panose="02010803020104030203" pitchFamily="2" charset="-79"/>
          </a:endParaRPr>
        </a:p>
      </dgm:t>
    </dgm:pt>
    <dgm:pt modelId="{F92A9DB4-6D82-4806-BEB3-A21E062E8333}" type="sibTrans" cxnId="{2E21CC48-B4C4-45EB-83C1-5AD1975B9E49}">
      <dgm:prSet custT="1"/>
      <dgm:spPr/>
      <dgm:t>
        <a:bodyPr/>
        <a:lstStyle/>
        <a:p>
          <a:endParaRPr lang="en-US" sz="1200">
            <a:latin typeface="Aharoni" panose="02010803020104030203" pitchFamily="2" charset="-79"/>
            <a:cs typeface="Aharoni" panose="02010803020104030203" pitchFamily="2" charset="-79"/>
          </a:endParaRPr>
        </a:p>
      </dgm:t>
    </dgm:pt>
    <dgm:pt modelId="{540EC5AC-E494-4485-B46D-670826780439}">
      <dgm:prSet custT="1"/>
      <dgm:spPr/>
      <dgm:t>
        <a:bodyPr/>
        <a:lstStyle/>
        <a:p>
          <a:r>
            <a:rPr lang="en-US" sz="1200">
              <a:latin typeface="Aharoni" panose="02010803020104030203" pitchFamily="2" charset="-79"/>
              <a:cs typeface="Aharoni" panose="02010803020104030203" pitchFamily="2" charset="-79"/>
            </a:rPr>
            <a:t>Analyse business potential</a:t>
          </a:r>
        </a:p>
      </dgm:t>
    </dgm:pt>
    <dgm:pt modelId="{00C6840B-5076-4338-9412-2AD257B7444E}" type="parTrans" cxnId="{4D0B998B-2C77-4E78-8456-229A2180D50A}">
      <dgm:prSet/>
      <dgm:spPr/>
      <dgm:t>
        <a:bodyPr/>
        <a:lstStyle/>
        <a:p>
          <a:endParaRPr lang="en-US" sz="1200">
            <a:latin typeface="Aharoni" panose="02010803020104030203" pitchFamily="2" charset="-79"/>
            <a:cs typeface="Aharoni" panose="02010803020104030203" pitchFamily="2" charset="-79"/>
          </a:endParaRPr>
        </a:p>
      </dgm:t>
    </dgm:pt>
    <dgm:pt modelId="{9B35FA5A-4CE1-47EF-9A6D-D1000D2D599F}" type="sibTrans" cxnId="{4D0B998B-2C77-4E78-8456-229A2180D50A}">
      <dgm:prSet custT="1"/>
      <dgm:spPr/>
      <dgm:t>
        <a:bodyPr/>
        <a:lstStyle/>
        <a:p>
          <a:endParaRPr lang="en-US" sz="1200">
            <a:latin typeface="Aharoni" panose="02010803020104030203" pitchFamily="2" charset="-79"/>
            <a:cs typeface="Aharoni" panose="02010803020104030203" pitchFamily="2" charset="-79"/>
          </a:endParaRPr>
        </a:p>
      </dgm:t>
    </dgm:pt>
    <dgm:pt modelId="{02B9C02C-5C60-49D2-AD07-1DE4DA0B88FA}">
      <dgm:prSet custT="1"/>
      <dgm:spPr/>
      <dgm:t>
        <a:bodyPr/>
        <a:lstStyle/>
        <a:p>
          <a:r>
            <a:rPr lang="en-US" sz="1200">
              <a:latin typeface="Aharoni" panose="02010803020104030203" pitchFamily="2" charset="-79"/>
              <a:cs typeface="Aharoni" panose="02010803020104030203" pitchFamily="2" charset="-79"/>
            </a:rPr>
            <a:t>Market test the product or service</a:t>
          </a:r>
        </a:p>
      </dgm:t>
    </dgm:pt>
    <dgm:pt modelId="{56BC4B65-9488-4C25-98FC-6A54442A9366}" type="parTrans" cxnId="{F8A92A7D-AA4B-4C18-97DC-A14CA8F6C371}">
      <dgm:prSet/>
      <dgm:spPr/>
      <dgm:t>
        <a:bodyPr/>
        <a:lstStyle/>
        <a:p>
          <a:endParaRPr lang="en-US" sz="1200">
            <a:latin typeface="Aharoni" panose="02010803020104030203" pitchFamily="2" charset="-79"/>
            <a:cs typeface="Aharoni" panose="02010803020104030203" pitchFamily="2" charset="-79"/>
          </a:endParaRPr>
        </a:p>
      </dgm:t>
    </dgm:pt>
    <dgm:pt modelId="{00926F73-A11C-4E4D-89D3-3862198D3D22}" type="sibTrans" cxnId="{F8A92A7D-AA4B-4C18-97DC-A14CA8F6C371}">
      <dgm:prSet custT="1"/>
      <dgm:spPr/>
      <dgm:t>
        <a:bodyPr/>
        <a:lstStyle/>
        <a:p>
          <a:endParaRPr lang="en-US" sz="1200">
            <a:latin typeface="Aharoni" panose="02010803020104030203" pitchFamily="2" charset="-79"/>
            <a:cs typeface="Aharoni" panose="02010803020104030203" pitchFamily="2" charset="-79"/>
          </a:endParaRPr>
        </a:p>
      </dgm:t>
    </dgm:pt>
    <dgm:pt modelId="{904B21BF-4676-481D-B7BD-946D410ECEBE}">
      <dgm:prSet custT="1"/>
      <dgm:spPr/>
      <dgm:t>
        <a:bodyPr/>
        <a:lstStyle/>
        <a:p>
          <a:r>
            <a:rPr lang="en-US" sz="1200">
              <a:latin typeface="Aharoni" panose="02010803020104030203" pitchFamily="2" charset="-79"/>
              <a:cs typeface="Aharoni" panose="02010803020104030203" pitchFamily="2" charset="-79"/>
            </a:rPr>
            <a:t>Introduce to the market</a:t>
          </a:r>
        </a:p>
      </dgm:t>
    </dgm:pt>
    <dgm:pt modelId="{42B93FCD-17B4-40FB-8EF6-9F5734496582}" type="parTrans" cxnId="{FE42859D-3B99-43D5-90CA-A29E7A49332A}">
      <dgm:prSet/>
      <dgm:spPr/>
      <dgm:t>
        <a:bodyPr/>
        <a:lstStyle/>
        <a:p>
          <a:endParaRPr lang="en-US" sz="1200">
            <a:latin typeface="Aharoni" panose="02010803020104030203" pitchFamily="2" charset="-79"/>
            <a:cs typeface="Aharoni" panose="02010803020104030203" pitchFamily="2" charset="-79"/>
          </a:endParaRPr>
        </a:p>
      </dgm:t>
    </dgm:pt>
    <dgm:pt modelId="{E4D67861-2387-4A83-90B7-23D5B9574FD6}" type="sibTrans" cxnId="{FE42859D-3B99-43D5-90CA-A29E7A49332A}">
      <dgm:prSet/>
      <dgm:spPr/>
      <dgm:t>
        <a:bodyPr/>
        <a:lstStyle/>
        <a:p>
          <a:endParaRPr lang="en-US" sz="1200">
            <a:latin typeface="Aharoni" panose="02010803020104030203" pitchFamily="2" charset="-79"/>
            <a:cs typeface="Aharoni" panose="02010803020104030203" pitchFamily="2" charset="-79"/>
          </a:endParaRPr>
        </a:p>
      </dgm:t>
    </dgm:pt>
    <dgm:pt modelId="{2821B4CD-7AC0-401F-958F-2102B7BD55C6}" type="pres">
      <dgm:prSet presAssocID="{742C65CC-88FA-4E43-B731-96A8E57B3381}" presName="linearFlow" presStyleCnt="0">
        <dgm:presLayoutVars>
          <dgm:resizeHandles val="exact"/>
        </dgm:presLayoutVars>
      </dgm:prSet>
      <dgm:spPr/>
    </dgm:pt>
    <dgm:pt modelId="{F9BD3010-4BA6-4778-A7FD-95317CEA41EA}" type="pres">
      <dgm:prSet presAssocID="{2FA62FFF-EE80-4BF7-9078-6D73DE9875CD}" presName="node" presStyleLbl="node1" presStyleIdx="0" presStyleCnt="6" custScaleX="127221">
        <dgm:presLayoutVars>
          <dgm:bulletEnabled val="1"/>
        </dgm:presLayoutVars>
      </dgm:prSet>
      <dgm:spPr/>
      <dgm:t>
        <a:bodyPr/>
        <a:lstStyle/>
        <a:p>
          <a:endParaRPr lang="en-US"/>
        </a:p>
      </dgm:t>
    </dgm:pt>
    <dgm:pt modelId="{9D40CAB7-67C4-4A62-9EE7-9DDE923CF742}" type="pres">
      <dgm:prSet presAssocID="{38EE6793-12F2-43C5-AFF1-60B7B637B8C4}" presName="sibTrans" presStyleLbl="sibTrans2D1" presStyleIdx="0" presStyleCnt="5"/>
      <dgm:spPr/>
      <dgm:t>
        <a:bodyPr/>
        <a:lstStyle/>
        <a:p>
          <a:endParaRPr lang="en-US"/>
        </a:p>
      </dgm:t>
    </dgm:pt>
    <dgm:pt modelId="{C4DD216C-30E2-44EB-A40F-203AEAD858D6}" type="pres">
      <dgm:prSet presAssocID="{38EE6793-12F2-43C5-AFF1-60B7B637B8C4}" presName="connectorText" presStyleLbl="sibTrans2D1" presStyleIdx="0" presStyleCnt="5"/>
      <dgm:spPr/>
      <dgm:t>
        <a:bodyPr/>
        <a:lstStyle/>
        <a:p>
          <a:endParaRPr lang="en-US"/>
        </a:p>
      </dgm:t>
    </dgm:pt>
    <dgm:pt modelId="{CF85C81F-6BCB-4B67-A315-FD5ECB39E349}" type="pres">
      <dgm:prSet presAssocID="{9102147C-C997-4F34-A934-D6ED8A367660}" presName="node" presStyleLbl="node1" presStyleIdx="1" presStyleCnt="6" custScaleX="127221">
        <dgm:presLayoutVars>
          <dgm:bulletEnabled val="1"/>
        </dgm:presLayoutVars>
      </dgm:prSet>
      <dgm:spPr/>
      <dgm:t>
        <a:bodyPr/>
        <a:lstStyle/>
        <a:p>
          <a:endParaRPr lang="en-US"/>
        </a:p>
      </dgm:t>
    </dgm:pt>
    <dgm:pt modelId="{339D50F6-85ED-4C4D-B6F5-587859CFA5C7}" type="pres">
      <dgm:prSet presAssocID="{7B00BD4E-8C97-460B-8B7F-F01028D33581}" presName="sibTrans" presStyleLbl="sibTrans2D1" presStyleIdx="1" presStyleCnt="5"/>
      <dgm:spPr/>
      <dgm:t>
        <a:bodyPr/>
        <a:lstStyle/>
        <a:p>
          <a:endParaRPr lang="en-US"/>
        </a:p>
      </dgm:t>
    </dgm:pt>
    <dgm:pt modelId="{80F81FC0-B42F-41C3-AFFA-7BB2A1A6C488}" type="pres">
      <dgm:prSet presAssocID="{7B00BD4E-8C97-460B-8B7F-F01028D33581}" presName="connectorText" presStyleLbl="sibTrans2D1" presStyleIdx="1" presStyleCnt="5"/>
      <dgm:spPr/>
      <dgm:t>
        <a:bodyPr/>
        <a:lstStyle/>
        <a:p>
          <a:endParaRPr lang="en-US"/>
        </a:p>
      </dgm:t>
    </dgm:pt>
    <dgm:pt modelId="{68C52D1F-36DC-4C36-9253-42158A044FE0}" type="pres">
      <dgm:prSet presAssocID="{3584D226-F986-45AF-BAB5-B4EA1BB98697}" presName="node" presStyleLbl="node1" presStyleIdx="2" presStyleCnt="6" custScaleX="127221">
        <dgm:presLayoutVars>
          <dgm:bulletEnabled val="1"/>
        </dgm:presLayoutVars>
      </dgm:prSet>
      <dgm:spPr/>
      <dgm:t>
        <a:bodyPr/>
        <a:lstStyle/>
        <a:p>
          <a:endParaRPr lang="en-US"/>
        </a:p>
      </dgm:t>
    </dgm:pt>
    <dgm:pt modelId="{717D68F5-965C-4C3E-9DEB-F5120E3E54C1}" type="pres">
      <dgm:prSet presAssocID="{F92A9DB4-6D82-4806-BEB3-A21E062E8333}" presName="sibTrans" presStyleLbl="sibTrans2D1" presStyleIdx="2" presStyleCnt="5"/>
      <dgm:spPr/>
      <dgm:t>
        <a:bodyPr/>
        <a:lstStyle/>
        <a:p>
          <a:endParaRPr lang="en-US"/>
        </a:p>
      </dgm:t>
    </dgm:pt>
    <dgm:pt modelId="{47277382-A648-4182-AE4B-99B965009A8F}" type="pres">
      <dgm:prSet presAssocID="{F92A9DB4-6D82-4806-BEB3-A21E062E8333}" presName="connectorText" presStyleLbl="sibTrans2D1" presStyleIdx="2" presStyleCnt="5"/>
      <dgm:spPr/>
      <dgm:t>
        <a:bodyPr/>
        <a:lstStyle/>
        <a:p>
          <a:endParaRPr lang="en-US"/>
        </a:p>
      </dgm:t>
    </dgm:pt>
    <dgm:pt modelId="{EFB685A2-4F8C-4E1D-BBE6-59FA3EFD8973}" type="pres">
      <dgm:prSet presAssocID="{540EC5AC-E494-4485-B46D-670826780439}" presName="node" presStyleLbl="node1" presStyleIdx="3" presStyleCnt="6" custScaleX="127221">
        <dgm:presLayoutVars>
          <dgm:bulletEnabled val="1"/>
        </dgm:presLayoutVars>
      </dgm:prSet>
      <dgm:spPr/>
      <dgm:t>
        <a:bodyPr/>
        <a:lstStyle/>
        <a:p>
          <a:endParaRPr lang="en-US"/>
        </a:p>
      </dgm:t>
    </dgm:pt>
    <dgm:pt modelId="{9EA2EF43-9688-4D1A-98CA-02B74DDEE082}" type="pres">
      <dgm:prSet presAssocID="{9B35FA5A-4CE1-47EF-9A6D-D1000D2D599F}" presName="sibTrans" presStyleLbl="sibTrans2D1" presStyleIdx="3" presStyleCnt="5"/>
      <dgm:spPr/>
      <dgm:t>
        <a:bodyPr/>
        <a:lstStyle/>
        <a:p>
          <a:endParaRPr lang="en-US"/>
        </a:p>
      </dgm:t>
    </dgm:pt>
    <dgm:pt modelId="{4CEF228A-4C6E-4DD2-8C6E-C27F3862F2C5}" type="pres">
      <dgm:prSet presAssocID="{9B35FA5A-4CE1-47EF-9A6D-D1000D2D599F}" presName="connectorText" presStyleLbl="sibTrans2D1" presStyleIdx="3" presStyleCnt="5"/>
      <dgm:spPr/>
      <dgm:t>
        <a:bodyPr/>
        <a:lstStyle/>
        <a:p>
          <a:endParaRPr lang="en-US"/>
        </a:p>
      </dgm:t>
    </dgm:pt>
    <dgm:pt modelId="{A1C8A426-D3EB-4408-AA9C-0ECD2092DC9C}" type="pres">
      <dgm:prSet presAssocID="{02B9C02C-5C60-49D2-AD07-1DE4DA0B88FA}" presName="node" presStyleLbl="node1" presStyleIdx="4" presStyleCnt="6" custScaleX="127221">
        <dgm:presLayoutVars>
          <dgm:bulletEnabled val="1"/>
        </dgm:presLayoutVars>
      </dgm:prSet>
      <dgm:spPr/>
      <dgm:t>
        <a:bodyPr/>
        <a:lstStyle/>
        <a:p>
          <a:endParaRPr lang="en-US"/>
        </a:p>
      </dgm:t>
    </dgm:pt>
    <dgm:pt modelId="{B2C05542-42A1-4FC4-99B6-85CE1567AB54}" type="pres">
      <dgm:prSet presAssocID="{00926F73-A11C-4E4D-89D3-3862198D3D22}" presName="sibTrans" presStyleLbl="sibTrans2D1" presStyleIdx="4" presStyleCnt="5"/>
      <dgm:spPr/>
      <dgm:t>
        <a:bodyPr/>
        <a:lstStyle/>
        <a:p>
          <a:endParaRPr lang="en-US"/>
        </a:p>
      </dgm:t>
    </dgm:pt>
    <dgm:pt modelId="{15292883-F0E9-4275-87E2-EBA9E243F711}" type="pres">
      <dgm:prSet presAssocID="{00926F73-A11C-4E4D-89D3-3862198D3D22}" presName="connectorText" presStyleLbl="sibTrans2D1" presStyleIdx="4" presStyleCnt="5"/>
      <dgm:spPr/>
      <dgm:t>
        <a:bodyPr/>
        <a:lstStyle/>
        <a:p>
          <a:endParaRPr lang="en-US"/>
        </a:p>
      </dgm:t>
    </dgm:pt>
    <dgm:pt modelId="{4A369DBA-3EA5-441C-91E9-20428BC16288}" type="pres">
      <dgm:prSet presAssocID="{904B21BF-4676-481D-B7BD-946D410ECEBE}" presName="node" presStyleLbl="node1" presStyleIdx="5" presStyleCnt="6" custScaleX="127221">
        <dgm:presLayoutVars>
          <dgm:bulletEnabled val="1"/>
        </dgm:presLayoutVars>
      </dgm:prSet>
      <dgm:spPr/>
      <dgm:t>
        <a:bodyPr/>
        <a:lstStyle/>
        <a:p>
          <a:endParaRPr lang="en-US"/>
        </a:p>
      </dgm:t>
    </dgm:pt>
  </dgm:ptLst>
  <dgm:cxnLst>
    <dgm:cxn modelId="{68905FBF-32A5-4946-880A-B8A1E7AA454D}" type="presOf" srcId="{540EC5AC-E494-4485-B46D-670826780439}" destId="{EFB685A2-4F8C-4E1D-BBE6-59FA3EFD8973}" srcOrd="0" destOrd="0" presId="urn:microsoft.com/office/officeart/2005/8/layout/process2"/>
    <dgm:cxn modelId="{2F87F5CB-B37C-47DB-B8E9-A0926CCA869A}" type="presOf" srcId="{3584D226-F986-45AF-BAB5-B4EA1BB98697}" destId="{68C52D1F-36DC-4C36-9253-42158A044FE0}" srcOrd="0" destOrd="0" presId="urn:microsoft.com/office/officeart/2005/8/layout/process2"/>
    <dgm:cxn modelId="{6461D4C5-199D-438F-A621-D500A8322131}" type="presOf" srcId="{2FA62FFF-EE80-4BF7-9078-6D73DE9875CD}" destId="{F9BD3010-4BA6-4778-A7FD-95317CEA41EA}" srcOrd="0" destOrd="0" presId="urn:microsoft.com/office/officeart/2005/8/layout/process2"/>
    <dgm:cxn modelId="{FE42859D-3B99-43D5-90CA-A29E7A49332A}" srcId="{742C65CC-88FA-4E43-B731-96A8E57B3381}" destId="{904B21BF-4676-481D-B7BD-946D410ECEBE}" srcOrd="5" destOrd="0" parTransId="{42B93FCD-17B4-40FB-8EF6-9F5734496582}" sibTransId="{E4D67861-2387-4A83-90B7-23D5B9574FD6}"/>
    <dgm:cxn modelId="{3ADAB6E8-2BA1-4EE2-A06F-4D761C0CEE1A}" type="presOf" srcId="{38EE6793-12F2-43C5-AFF1-60B7B637B8C4}" destId="{C4DD216C-30E2-44EB-A40F-203AEAD858D6}" srcOrd="1" destOrd="0" presId="urn:microsoft.com/office/officeart/2005/8/layout/process2"/>
    <dgm:cxn modelId="{CE62A96C-2D13-4443-9B2B-CD856FF4CEA8}" type="presOf" srcId="{7B00BD4E-8C97-460B-8B7F-F01028D33581}" destId="{339D50F6-85ED-4C4D-B6F5-587859CFA5C7}" srcOrd="0" destOrd="0" presId="urn:microsoft.com/office/officeart/2005/8/layout/process2"/>
    <dgm:cxn modelId="{03759354-52F0-4E48-A1B3-DBD80C41FBFD}" type="presOf" srcId="{38EE6793-12F2-43C5-AFF1-60B7B637B8C4}" destId="{9D40CAB7-67C4-4A62-9EE7-9DDE923CF742}" srcOrd="0" destOrd="0" presId="urn:microsoft.com/office/officeart/2005/8/layout/process2"/>
    <dgm:cxn modelId="{2D64FE0F-FA9A-4841-8131-CE880C1B226D}" type="presOf" srcId="{F92A9DB4-6D82-4806-BEB3-A21E062E8333}" destId="{47277382-A648-4182-AE4B-99B965009A8F}" srcOrd="1" destOrd="0" presId="urn:microsoft.com/office/officeart/2005/8/layout/process2"/>
    <dgm:cxn modelId="{5581056D-68E0-4EB0-8736-56D54852D352}" srcId="{742C65CC-88FA-4E43-B731-96A8E57B3381}" destId="{9102147C-C997-4F34-A934-D6ED8A367660}" srcOrd="1" destOrd="0" parTransId="{E676490D-12E2-4E87-A4F0-768170D01243}" sibTransId="{7B00BD4E-8C97-460B-8B7F-F01028D33581}"/>
    <dgm:cxn modelId="{F8A92A7D-AA4B-4C18-97DC-A14CA8F6C371}" srcId="{742C65CC-88FA-4E43-B731-96A8E57B3381}" destId="{02B9C02C-5C60-49D2-AD07-1DE4DA0B88FA}" srcOrd="4" destOrd="0" parTransId="{56BC4B65-9488-4C25-98FC-6A54442A9366}" sibTransId="{00926F73-A11C-4E4D-89D3-3862198D3D22}"/>
    <dgm:cxn modelId="{5AEA8C02-21E5-41BA-AB6B-1810E514F214}" type="presOf" srcId="{02B9C02C-5C60-49D2-AD07-1DE4DA0B88FA}" destId="{A1C8A426-D3EB-4408-AA9C-0ECD2092DC9C}" srcOrd="0" destOrd="0" presId="urn:microsoft.com/office/officeart/2005/8/layout/process2"/>
    <dgm:cxn modelId="{EBFBF02F-0CDF-4E09-9558-E80E6C5C8690}" type="presOf" srcId="{9B35FA5A-4CE1-47EF-9A6D-D1000D2D599F}" destId="{9EA2EF43-9688-4D1A-98CA-02B74DDEE082}" srcOrd="0" destOrd="0" presId="urn:microsoft.com/office/officeart/2005/8/layout/process2"/>
    <dgm:cxn modelId="{4575A205-E0BB-47B4-B08D-4C41C028343F}" type="presOf" srcId="{9102147C-C997-4F34-A934-D6ED8A367660}" destId="{CF85C81F-6BCB-4B67-A315-FD5ECB39E349}" srcOrd="0" destOrd="0" presId="urn:microsoft.com/office/officeart/2005/8/layout/process2"/>
    <dgm:cxn modelId="{571CFAFB-F238-460F-ACFB-147305C6106B}" srcId="{742C65CC-88FA-4E43-B731-96A8E57B3381}" destId="{2FA62FFF-EE80-4BF7-9078-6D73DE9875CD}" srcOrd="0" destOrd="0" parTransId="{3FF0B707-7E18-421A-ABDE-A4517F7BEBFA}" sibTransId="{38EE6793-12F2-43C5-AFF1-60B7B637B8C4}"/>
    <dgm:cxn modelId="{EADE34AB-C3FE-485D-8DDE-ABA457A7B476}" type="presOf" srcId="{00926F73-A11C-4E4D-89D3-3862198D3D22}" destId="{B2C05542-42A1-4FC4-99B6-85CE1567AB54}" srcOrd="0" destOrd="0" presId="urn:microsoft.com/office/officeart/2005/8/layout/process2"/>
    <dgm:cxn modelId="{2E21CC48-B4C4-45EB-83C1-5AD1975B9E49}" srcId="{742C65CC-88FA-4E43-B731-96A8E57B3381}" destId="{3584D226-F986-45AF-BAB5-B4EA1BB98697}" srcOrd="2" destOrd="0" parTransId="{5BE3E3C1-4BA6-477A-A880-1B14908C0109}" sibTransId="{F92A9DB4-6D82-4806-BEB3-A21E062E8333}"/>
    <dgm:cxn modelId="{4D0B998B-2C77-4E78-8456-229A2180D50A}" srcId="{742C65CC-88FA-4E43-B731-96A8E57B3381}" destId="{540EC5AC-E494-4485-B46D-670826780439}" srcOrd="3" destOrd="0" parTransId="{00C6840B-5076-4338-9412-2AD257B7444E}" sibTransId="{9B35FA5A-4CE1-47EF-9A6D-D1000D2D599F}"/>
    <dgm:cxn modelId="{5B78E22F-B18F-46EA-927E-41C9AB5ED534}" type="presOf" srcId="{904B21BF-4676-481D-B7BD-946D410ECEBE}" destId="{4A369DBA-3EA5-441C-91E9-20428BC16288}" srcOrd="0" destOrd="0" presId="urn:microsoft.com/office/officeart/2005/8/layout/process2"/>
    <dgm:cxn modelId="{82B7A2C3-B4D6-4BC1-80B4-EBCB13F1E219}" type="presOf" srcId="{742C65CC-88FA-4E43-B731-96A8E57B3381}" destId="{2821B4CD-7AC0-401F-958F-2102B7BD55C6}" srcOrd="0" destOrd="0" presId="urn:microsoft.com/office/officeart/2005/8/layout/process2"/>
    <dgm:cxn modelId="{BE921D2B-FBD2-4F8E-9F18-37C78E29B3EA}" type="presOf" srcId="{F92A9DB4-6D82-4806-BEB3-A21E062E8333}" destId="{717D68F5-965C-4C3E-9DEB-F5120E3E54C1}" srcOrd="0" destOrd="0" presId="urn:microsoft.com/office/officeart/2005/8/layout/process2"/>
    <dgm:cxn modelId="{25AF5ACB-0BED-45EA-B5F9-1DE24147D41A}" type="presOf" srcId="{00926F73-A11C-4E4D-89D3-3862198D3D22}" destId="{15292883-F0E9-4275-87E2-EBA9E243F711}" srcOrd="1" destOrd="0" presId="urn:microsoft.com/office/officeart/2005/8/layout/process2"/>
    <dgm:cxn modelId="{008C1903-997C-4B6B-86CA-08567496106B}" type="presOf" srcId="{9B35FA5A-4CE1-47EF-9A6D-D1000D2D599F}" destId="{4CEF228A-4C6E-4DD2-8C6E-C27F3862F2C5}" srcOrd="1" destOrd="0" presId="urn:microsoft.com/office/officeart/2005/8/layout/process2"/>
    <dgm:cxn modelId="{DCC17F50-04E0-4BE1-B311-9BE83841796A}" type="presOf" srcId="{7B00BD4E-8C97-460B-8B7F-F01028D33581}" destId="{80F81FC0-B42F-41C3-AFFA-7BB2A1A6C488}" srcOrd="1" destOrd="0" presId="urn:microsoft.com/office/officeart/2005/8/layout/process2"/>
    <dgm:cxn modelId="{2FDCA4CE-19A3-4A8F-880C-DD30293D59F5}" type="presParOf" srcId="{2821B4CD-7AC0-401F-958F-2102B7BD55C6}" destId="{F9BD3010-4BA6-4778-A7FD-95317CEA41EA}" srcOrd="0" destOrd="0" presId="urn:microsoft.com/office/officeart/2005/8/layout/process2"/>
    <dgm:cxn modelId="{39213AB6-19EF-4703-AFA3-1946F7898977}" type="presParOf" srcId="{2821B4CD-7AC0-401F-958F-2102B7BD55C6}" destId="{9D40CAB7-67C4-4A62-9EE7-9DDE923CF742}" srcOrd="1" destOrd="0" presId="urn:microsoft.com/office/officeart/2005/8/layout/process2"/>
    <dgm:cxn modelId="{C981C00C-8044-42BA-B172-DE5C2D499D85}" type="presParOf" srcId="{9D40CAB7-67C4-4A62-9EE7-9DDE923CF742}" destId="{C4DD216C-30E2-44EB-A40F-203AEAD858D6}" srcOrd="0" destOrd="0" presId="urn:microsoft.com/office/officeart/2005/8/layout/process2"/>
    <dgm:cxn modelId="{DE6CACB8-7E86-476F-AA23-17D61BB435E1}" type="presParOf" srcId="{2821B4CD-7AC0-401F-958F-2102B7BD55C6}" destId="{CF85C81F-6BCB-4B67-A315-FD5ECB39E349}" srcOrd="2" destOrd="0" presId="urn:microsoft.com/office/officeart/2005/8/layout/process2"/>
    <dgm:cxn modelId="{6CDD9140-DCE2-4A69-86A3-85AD476801AE}" type="presParOf" srcId="{2821B4CD-7AC0-401F-958F-2102B7BD55C6}" destId="{339D50F6-85ED-4C4D-B6F5-587859CFA5C7}" srcOrd="3" destOrd="0" presId="urn:microsoft.com/office/officeart/2005/8/layout/process2"/>
    <dgm:cxn modelId="{94C51650-BA02-4EB5-A78F-4899652C9054}" type="presParOf" srcId="{339D50F6-85ED-4C4D-B6F5-587859CFA5C7}" destId="{80F81FC0-B42F-41C3-AFFA-7BB2A1A6C488}" srcOrd="0" destOrd="0" presId="urn:microsoft.com/office/officeart/2005/8/layout/process2"/>
    <dgm:cxn modelId="{B8154F03-0F6E-4169-91DC-23AA150B5686}" type="presParOf" srcId="{2821B4CD-7AC0-401F-958F-2102B7BD55C6}" destId="{68C52D1F-36DC-4C36-9253-42158A044FE0}" srcOrd="4" destOrd="0" presId="urn:microsoft.com/office/officeart/2005/8/layout/process2"/>
    <dgm:cxn modelId="{D6711B43-8E29-47C9-A962-9CD88AD2F05C}" type="presParOf" srcId="{2821B4CD-7AC0-401F-958F-2102B7BD55C6}" destId="{717D68F5-965C-4C3E-9DEB-F5120E3E54C1}" srcOrd="5" destOrd="0" presId="urn:microsoft.com/office/officeart/2005/8/layout/process2"/>
    <dgm:cxn modelId="{37853DB6-F420-4DF3-BF0A-F60436B38A0A}" type="presParOf" srcId="{717D68F5-965C-4C3E-9DEB-F5120E3E54C1}" destId="{47277382-A648-4182-AE4B-99B965009A8F}" srcOrd="0" destOrd="0" presId="urn:microsoft.com/office/officeart/2005/8/layout/process2"/>
    <dgm:cxn modelId="{06E93152-2F19-40FE-96D1-AC9A81AA619B}" type="presParOf" srcId="{2821B4CD-7AC0-401F-958F-2102B7BD55C6}" destId="{EFB685A2-4F8C-4E1D-BBE6-59FA3EFD8973}" srcOrd="6" destOrd="0" presId="urn:microsoft.com/office/officeart/2005/8/layout/process2"/>
    <dgm:cxn modelId="{EADF79A2-3213-42E3-A337-8D5E2D17015B}" type="presParOf" srcId="{2821B4CD-7AC0-401F-958F-2102B7BD55C6}" destId="{9EA2EF43-9688-4D1A-98CA-02B74DDEE082}" srcOrd="7" destOrd="0" presId="urn:microsoft.com/office/officeart/2005/8/layout/process2"/>
    <dgm:cxn modelId="{10B3585B-2BD7-44F9-8AFA-22A0DACAC1B4}" type="presParOf" srcId="{9EA2EF43-9688-4D1A-98CA-02B74DDEE082}" destId="{4CEF228A-4C6E-4DD2-8C6E-C27F3862F2C5}" srcOrd="0" destOrd="0" presId="urn:microsoft.com/office/officeart/2005/8/layout/process2"/>
    <dgm:cxn modelId="{A6C82230-FCB9-4108-BEBE-7039B106E468}" type="presParOf" srcId="{2821B4CD-7AC0-401F-958F-2102B7BD55C6}" destId="{A1C8A426-D3EB-4408-AA9C-0ECD2092DC9C}" srcOrd="8" destOrd="0" presId="urn:microsoft.com/office/officeart/2005/8/layout/process2"/>
    <dgm:cxn modelId="{16B185C0-5229-4A04-B45A-F5A038F19BE0}" type="presParOf" srcId="{2821B4CD-7AC0-401F-958F-2102B7BD55C6}" destId="{B2C05542-42A1-4FC4-99B6-85CE1567AB54}" srcOrd="9" destOrd="0" presId="urn:microsoft.com/office/officeart/2005/8/layout/process2"/>
    <dgm:cxn modelId="{963C6DE9-8B01-463B-BD0C-F684CB6AA621}" type="presParOf" srcId="{B2C05542-42A1-4FC4-99B6-85CE1567AB54}" destId="{15292883-F0E9-4275-87E2-EBA9E243F711}" srcOrd="0" destOrd="0" presId="urn:microsoft.com/office/officeart/2005/8/layout/process2"/>
    <dgm:cxn modelId="{B0223368-1F03-4C9F-80DD-3E9D6B6395FC}" type="presParOf" srcId="{2821B4CD-7AC0-401F-958F-2102B7BD55C6}" destId="{4A369DBA-3EA5-441C-91E9-20428BC16288}" srcOrd="10" destOrd="0" presId="urn:microsoft.com/office/officeart/2005/8/layout/process2"/>
  </dgm:cxnLst>
  <dgm:bg/>
  <dgm:whole/>
  <dgm:extLst>
    <a:ext uri="http://schemas.microsoft.com/office/drawing/2008/diagram">
      <dsp:dataModelExt xmlns:dsp="http://schemas.microsoft.com/office/drawing/2008/diagram" relId="rId75"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742C65CC-88FA-4E43-B731-96A8E57B3381}" type="doc">
      <dgm:prSet loTypeId="urn:microsoft.com/office/officeart/2005/8/layout/process2" loCatId="process" qsTypeId="urn:microsoft.com/office/officeart/2005/8/quickstyle/simple1" qsCatId="simple" csTypeId="urn:microsoft.com/office/officeart/2005/8/colors/accent0_3" csCatId="mainScheme" phldr="1"/>
      <dgm:spPr/>
    </dgm:pt>
    <dgm:pt modelId="{2FA62FFF-EE80-4BF7-9078-6D73DE9875CD}">
      <dgm:prSet phldrT="[Text]" custT="1"/>
      <dgm:spPr>
        <a:solidFill>
          <a:srgbClr val="6D207C"/>
        </a:solidFill>
        <a:ln w="38100">
          <a:solidFill>
            <a:schemeClr val="bg1">
              <a:lumMod val="85000"/>
            </a:schemeClr>
          </a:solidFill>
        </a:ln>
        <a:effectLst>
          <a:outerShdw blurRad="50800" dist="38100" dir="2700000" algn="tl" rotWithShape="0">
            <a:prstClr val="black">
              <a:alpha val="40000"/>
            </a:prstClr>
          </a:outerShdw>
        </a:effectLst>
      </dgm:spPr>
      <dgm:t>
        <a:bodyPr/>
        <a:lstStyle/>
        <a:p>
          <a:r>
            <a:rPr lang="en-US" sz="1200">
              <a:latin typeface="Aharoni" panose="02010803020104030203" pitchFamily="2" charset="-79"/>
              <a:cs typeface="Aharoni" panose="02010803020104030203" pitchFamily="2" charset="-79"/>
            </a:rPr>
            <a:t>Executive summary</a:t>
          </a:r>
        </a:p>
      </dgm:t>
    </dgm:pt>
    <dgm:pt modelId="{3FF0B707-7E18-421A-ABDE-A4517F7BEBFA}" type="parTrans" cxnId="{571CFAFB-F238-460F-ACFB-147305C6106B}">
      <dgm:prSet/>
      <dgm:spPr/>
      <dgm:t>
        <a:bodyPr/>
        <a:lstStyle/>
        <a:p>
          <a:endParaRPr lang="en-US" sz="1200">
            <a:latin typeface="Aharoni" panose="02010803020104030203" pitchFamily="2" charset="-79"/>
            <a:cs typeface="Aharoni" panose="02010803020104030203" pitchFamily="2" charset="-79"/>
          </a:endParaRPr>
        </a:p>
      </dgm:t>
    </dgm:pt>
    <dgm:pt modelId="{38EE6793-12F2-43C5-AFF1-60B7B637B8C4}" type="sibTrans" cxnId="{571CFAFB-F238-460F-ACFB-147305C6106B}">
      <dgm:prSet custT="1"/>
      <dgm:spPr/>
      <dgm:t>
        <a:bodyPr/>
        <a:lstStyle/>
        <a:p>
          <a:endParaRPr lang="en-US" sz="1200">
            <a:latin typeface="Aharoni" panose="02010803020104030203" pitchFamily="2" charset="-79"/>
            <a:cs typeface="Aharoni" panose="02010803020104030203" pitchFamily="2" charset="-79"/>
          </a:endParaRPr>
        </a:p>
      </dgm:t>
    </dgm:pt>
    <dgm:pt modelId="{9102147C-C997-4F34-A934-D6ED8A367660}">
      <dgm:prSet phldrT="[Text]" custT="1"/>
      <dgm:spPr>
        <a:solidFill>
          <a:srgbClr val="6D207C"/>
        </a:solidFill>
        <a:ln w="38100">
          <a:solidFill>
            <a:schemeClr val="bg1">
              <a:lumMod val="85000"/>
            </a:schemeClr>
          </a:solidFill>
        </a:ln>
        <a:effectLst>
          <a:outerShdw blurRad="50800" dist="38100" dir="2700000" algn="tl" rotWithShape="0">
            <a:prstClr val="black">
              <a:alpha val="40000"/>
            </a:prstClr>
          </a:outerShdw>
        </a:effectLst>
      </dgm:spPr>
      <dgm:t>
        <a:bodyPr/>
        <a:lstStyle/>
        <a:p>
          <a:r>
            <a:rPr lang="en-US" sz="1200">
              <a:latin typeface="Aharoni" panose="02010803020104030203" pitchFamily="2" charset="-79"/>
              <a:cs typeface="Aharoni" panose="02010803020104030203" pitchFamily="2" charset="-79"/>
            </a:rPr>
            <a:t>Vision and mission</a:t>
          </a:r>
        </a:p>
      </dgm:t>
    </dgm:pt>
    <dgm:pt modelId="{E676490D-12E2-4E87-A4F0-768170D01243}" type="parTrans" cxnId="{5581056D-68E0-4EB0-8736-56D54852D352}">
      <dgm:prSet/>
      <dgm:spPr/>
      <dgm:t>
        <a:bodyPr/>
        <a:lstStyle/>
        <a:p>
          <a:endParaRPr lang="en-US" sz="1200">
            <a:latin typeface="Aharoni" panose="02010803020104030203" pitchFamily="2" charset="-79"/>
            <a:cs typeface="Aharoni" panose="02010803020104030203" pitchFamily="2" charset="-79"/>
          </a:endParaRPr>
        </a:p>
      </dgm:t>
    </dgm:pt>
    <dgm:pt modelId="{7B00BD4E-8C97-460B-8B7F-F01028D33581}" type="sibTrans" cxnId="{5581056D-68E0-4EB0-8736-56D54852D352}">
      <dgm:prSet custT="1"/>
      <dgm:spPr/>
      <dgm:t>
        <a:bodyPr/>
        <a:lstStyle/>
        <a:p>
          <a:endParaRPr lang="en-US" sz="1200">
            <a:latin typeface="Aharoni" panose="02010803020104030203" pitchFamily="2" charset="-79"/>
            <a:cs typeface="Aharoni" panose="02010803020104030203" pitchFamily="2" charset="-79"/>
          </a:endParaRPr>
        </a:p>
      </dgm:t>
    </dgm:pt>
    <dgm:pt modelId="{3584D226-F986-45AF-BAB5-B4EA1BB98697}">
      <dgm:prSet phldrT="[Text]" custT="1"/>
      <dgm:spPr>
        <a:solidFill>
          <a:srgbClr val="6D207C"/>
        </a:solidFill>
        <a:ln w="38100">
          <a:solidFill>
            <a:schemeClr val="bg1">
              <a:lumMod val="85000"/>
            </a:schemeClr>
          </a:solidFill>
        </a:ln>
        <a:effectLst>
          <a:outerShdw blurRad="50800" dist="38100" dir="2700000" algn="tl" rotWithShape="0">
            <a:prstClr val="black">
              <a:alpha val="40000"/>
            </a:prstClr>
          </a:outerShdw>
        </a:effectLst>
      </dgm:spPr>
      <dgm:t>
        <a:bodyPr/>
        <a:lstStyle/>
        <a:p>
          <a:r>
            <a:rPr lang="en-US" sz="1200">
              <a:latin typeface="Aharoni" panose="02010803020104030203" pitchFamily="2" charset="-79"/>
              <a:cs typeface="Aharoni" panose="02010803020104030203" pitchFamily="2" charset="-79"/>
            </a:rPr>
            <a:t>Situation analysis</a:t>
          </a:r>
        </a:p>
      </dgm:t>
    </dgm:pt>
    <dgm:pt modelId="{5BE3E3C1-4BA6-477A-A880-1B14908C0109}" type="parTrans" cxnId="{2E21CC48-B4C4-45EB-83C1-5AD1975B9E49}">
      <dgm:prSet/>
      <dgm:spPr/>
      <dgm:t>
        <a:bodyPr/>
        <a:lstStyle/>
        <a:p>
          <a:endParaRPr lang="en-US" sz="1200">
            <a:latin typeface="Aharoni" panose="02010803020104030203" pitchFamily="2" charset="-79"/>
            <a:cs typeface="Aharoni" panose="02010803020104030203" pitchFamily="2" charset="-79"/>
          </a:endParaRPr>
        </a:p>
      </dgm:t>
    </dgm:pt>
    <dgm:pt modelId="{F92A9DB4-6D82-4806-BEB3-A21E062E8333}" type="sibTrans" cxnId="{2E21CC48-B4C4-45EB-83C1-5AD1975B9E49}">
      <dgm:prSet custT="1"/>
      <dgm:spPr/>
      <dgm:t>
        <a:bodyPr/>
        <a:lstStyle/>
        <a:p>
          <a:endParaRPr lang="en-US" sz="1200">
            <a:latin typeface="Aharoni" panose="02010803020104030203" pitchFamily="2" charset="-79"/>
            <a:cs typeface="Aharoni" panose="02010803020104030203" pitchFamily="2" charset="-79"/>
          </a:endParaRPr>
        </a:p>
      </dgm:t>
    </dgm:pt>
    <dgm:pt modelId="{540EC5AC-E494-4485-B46D-670826780439}">
      <dgm:prSet custT="1"/>
      <dgm:spPr>
        <a:solidFill>
          <a:srgbClr val="6D207C"/>
        </a:solidFill>
        <a:ln w="38100">
          <a:solidFill>
            <a:schemeClr val="bg1">
              <a:lumMod val="85000"/>
            </a:schemeClr>
          </a:solidFill>
        </a:ln>
        <a:effectLst>
          <a:outerShdw blurRad="50800" dist="38100" dir="2700000" algn="tl" rotWithShape="0">
            <a:prstClr val="black">
              <a:alpha val="40000"/>
            </a:prstClr>
          </a:outerShdw>
        </a:effectLst>
      </dgm:spPr>
      <dgm:t>
        <a:bodyPr/>
        <a:lstStyle/>
        <a:p>
          <a:r>
            <a:rPr lang="en-US" sz="1200">
              <a:latin typeface="Aharoni" panose="02010803020104030203" pitchFamily="2" charset="-79"/>
              <a:cs typeface="Aharoni" panose="02010803020104030203" pitchFamily="2" charset="-79"/>
            </a:rPr>
            <a:t>Marketing objectives</a:t>
          </a:r>
        </a:p>
      </dgm:t>
    </dgm:pt>
    <dgm:pt modelId="{00C6840B-5076-4338-9412-2AD257B7444E}" type="parTrans" cxnId="{4D0B998B-2C77-4E78-8456-229A2180D50A}">
      <dgm:prSet/>
      <dgm:spPr/>
      <dgm:t>
        <a:bodyPr/>
        <a:lstStyle/>
        <a:p>
          <a:endParaRPr lang="en-US" sz="1200">
            <a:latin typeface="Aharoni" panose="02010803020104030203" pitchFamily="2" charset="-79"/>
            <a:cs typeface="Aharoni" panose="02010803020104030203" pitchFamily="2" charset="-79"/>
          </a:endParaRPr>
        </a:p>
      </dgm:t>
    </dgm:pt>
    <dgm:pt modelId="{9B35FA5A-4CE1-47EF-9A6D-D1000D2D599F}" type="sibTrans" cxnId="{4D0B998B-2C77-4E78-8456-229A2180D50A}">
      <dgm:prSet custT="1"/>
      <dgm:spPr/>
      <dgm:t>
        <a:bodyPr/>
        <a:lstStyle/>
        <a:p>
          <a:endParaRPr lang="en-US" sz="1200">
            <a:latin typeface="Aharoni" panose="02010803020104030203" pitchFamily="2" charset="-79"/>
            <a:cs typeface="Aharoni" panose="02010803020104030203" pitchFamily="2" charset="-79"/>
          </a:endParaRPr>
        </a:p>
      </dgm:t>
    </dgm:pt>
    <dgm:pt modelId="{02B9C02C-5C60-49D2-AD07-1DE4DA0B88FA}">
      <dgm:prSet custT="1"/>
      <dgm:spPr>
        <a:solidFill>
          <a:srgbClr val="6D207C"/>
        </a:solidFill>
        <a:ln w="38100">
          <a:solidFill>
            <a:schemeClr val="bg1">
              <a:lumMod val="85000"/>
            </a:schemeClr>
          </a:solidFill>
        </a:ln>
        <a:effectLst>
          <a:outerShdw blurRad="50800" dist="38100" dir="2700000" algn="tl" rotWithShape="0">
            <a:prstClr val="black">
              <a:alpha val="40000"/>
            </a:prstClr>
          </a:outerShdw>
        </a:effectLst>
      </dgm:spPr>
      <dgm:t>
        <a:bodyPr/>
        <a:lstStyle/>
        <a:p>
          <a:r>
            <a:rPr lang="en-US" sz="1200">
              <a:latin typeface="Aharoni" panose="02010803020104030203" pitchFamily="2" charset="-79"/>
              <a:cs typeface="Aharoni" panose="02010803020104030203" pitchFamily="2" charset="-79"/>
            </a:rPr>
            <a:t>Financials</a:t>
          </a:r>
        </a:p>
      </dgm:t>
    </dgm:pt>
    <dgm:pt modelId="{56BC4B65-9488-4C25-98FC-6A54442A9366}" type="parTrans" cxnId="{F8A92A7D-AA4B-4C18-97DC-A14CA8F6C371}">
      <dgm:prSet/>
      <dgm:spPr/>
      <dgm:t>
        <a:bodyPr/>
        <a:lstStyle/>
        <a:p>
          <a:endParaRPr lang="en-US" sz="1200">
            <a:latin typeface="Aharoni" panose="02010803020104030203" pitchFamily="2" charset="-79"/>
            <a:cs typeface="Aharoni" panose="02010803020104030203" pitchFamily="2" charset="-79"/>
          </a:endParaRPr>
        </a:p>
      </dgm:t>
    </dgm:pt>
    <dgm:pt modelId="{00926F73-A11C-4E4D-89D3-3862198D3D22}" type="sibTrans" cxnId="{F8A92A7D-AA4B-4C18-97DC-A14CA8F6C371}">
      <dgm:prSet custT="1"/>
      <dgm:spPr/>
      <dgm:t>
        <a:bodyPr/>
        <a:lstStyle/>
        <a:p>
          <a:endParaRPr lang="en-US" sz="1200">
            <a:latin typeface="Aharoni" panose="02010803020104030203" pitchFamily="2" charset="-79"/>
            <a:cs typeface="Aharoni" panose="02010803020104030203" pitchFamily="2" charset="-79"/>
          </a:endParaRPr>
        </a:p>
      </dgm:t>
    </dgm:pt>
    <dgm:pt modelId="{904B21BF-4676-481D-B7BD-946D410ECEBE}">
      <dgm:prSet custT="1"/>
      <dgm:spPr>
        <a:solidFill>
          <a:srgbClr val="6D207C"/>
        </a:solidFill>
        <a:ln w="38100">
          <a:solidFill>
            <a:schemeClr val="bg1">
              <a:lumMod val="85000"/>
            </a:schemeClr>
          </a:solidFill>
        </a:ln>
        <a:effectLst>
          <a:outerShdw blurRad="50800" dist="38100" dir="2700000" algn="tl" rotWithShape="0">
            <a:prstClr val="black">
              <a:alpha val="40000"/>
            </a:prstClr>
          </a:outerShdw>
        </a:effectLst>
      </dgm:spPr>
      <dgm:t>
        <a:bodyPr/>
        <a:lstStyle/>
        <a:p>
          <a:r>
            <a:rPr lang="en-US" sz="1200">
              <a:latin typeface="Aharoni" panose="02010803020104030203" pitchFamily="2" charset="-79"/>
              <a:cs typeface="Aharoni" panose="02010803020104030203" pitchFamily="2" charset="-79"/>
            </a:rPr>
            <a:t>Implementation,l evaluation, and control</a:t>
          </a:r>
        </a:p>
      </dgm:t>
    </dgm:pt>
    <dgm:pt modelId="{42B93FCD-17B4-40FB-8EF6-9F5734496582}" type="parTrans" cxnId="{FE42859D-3B99-43D5-90CA-A29E7A49332A}">
      <dgm:prSet/>
      <dgm:spPr/>
      <dgm:t>
        <a:bodyPr/>
        <a:lstStyle/>
        <a:p>
          <a:endParaRPr lang="en-US" sz="1200">
            <a:latin typeface="Aharoni" panose="02010803020104030203" pitchFamily="2" charset="-79"/>
            <a:cs typeface="Aharoni" panose="02010803020104030203" pitchFamily="2" charset="-79"/>
          </a:endParaRPr>
        </a:p>
      </dgm:t>
    </dgm:pt>
    <dgm:pt modelId="{E4D67861-2387-4A83-90B7-23D5B9574FD6}" type="sibTrans" cxnId="{FE42859D-3B99-43D5-90CA-A29E7A49332A}">
      <dgm:prSet/>
      <dgm:spPr/>
      <dgm:t>
        <a:bodyPr/>
        <a:lstStyle/>
        <a:p>
          <a:endParaRPr lang="en-US" sz="1200">
            <a:latin typeface="Aharoni" panose="02010803020104030203" pitchFamily="2" charset="-79"/>
            <a:cs typeface="Aharoni" panose="02010803020104030203" pitchFamily="2" charset="-79"/>
          </a:endParaRPr>
        </a:p>
      </dgm:t>
    </dgm:pt>
    <dgm:pt modelId="{76D91312-7859-41B7-96CA-9B6EB97E56E2}">
      <dgm:prSet custT="1"/>
      <dgm:spPr>
        <a:solidFill>
          <a:srgbClr val="6D207C"/>
        </a:solidFill>
        <a:ln w="38100">
          <a:solidFill>
            <a:schemeClr val="bg1">
              <a:lumMod val="85000"/>
            </a:schemeClr>
          </a:solidFill>
        </a:ln>
        <a:effectLst>
          <a:outerShdw blurRad="50800" dist="38100" dir="2700000" algn="tl" rotWithShape="0">
            <a:prstClr val="black">
              <a:alpha val="40000"/>
            </a:prstClr>
          </a:outerShdw>
        </a:effectLst>
      </dgm:spPr>
      <dgm:t>
        <a:bodyPr/>
        <a:lstStyle/>
        <a:p>
          <a:r>
            <a:rPr lang="en-US" sz="1200">
              <a:latin typeface="Aharoni" panose="02010803020104030203" pitchFamily="2" charset="-79"/>
              <a:cs typeface="Aharoni" panose="02010803020104030203" pitchFamily="2" charset="-79"/>
            </a:rPr>
            <a:t>Marketing strategy</a:t>
          </a:r>
        </a:p>
      </dgm:t>
    </dgm:pt>
    <dgm:pt modelId="{1D657630-723F-41BB-8F92-B800B82E544A}" type="parTrans" cxnId="{62A80F93-DD92-4008-B33D-5557864C237E}">
      <dgm:prSet/>
      <dgm:spPr/>
      <dgm:t>
        <a:bodyPr/>
        <a:lstStyle/>
        <a:p>
          <a:endParaRPr lang="en-AU"/>
        </a:p>
      </dgm:t>
    </dgm:pt>
    <dgm:pt modelId="{429395FC-1A03-40A5-A3EE-70A207F8CA14}" type="sibTrans" cxnId="{62A80F93-DD92-4008-B33D-5557864C237E}">
      <dgm:prSet/>
      <dgm:spPr/>
      <dgm:t>
        <a:bodyPr/>
        <a:lstStyle/>
        <a:p>
          <a:endParaRPr lang="en-AU"/>
        </a:p>
      </dgm:t>
    </dgm:pt>
    <dgm:pt modelId="{2821B4CD-7AC0-401F-958F-2102B7BD55C6}" type="pres">
      <dgm:prSet presAssocID="{742C65CC-88FA-4E43-B731-96A8E57B3381}" presName="linearFlow" presStyleCnt="0">
        <dgm:presLayoutVars>
          <dgm:resizeHandles val="exact"/>
        </dgm:presLayoutVars>
      </dgm:prSet>
      <dgm:spPr/>
    </dgm:pt>
    <dgm:pt modelId="{F9BD3010-4BA6-4778-A7FD-95317CEA41EA}" type="pres">
      <dgm:prSet presAssocID="{2FA62FFF-EE80-4BF7-9078-6D73DE9875CD}" presName="node" presStyleLbl="node1" presStyleIdx="0" presStyleCnt="7" custScaleX="250305">
        <dgm:presLayoutVars>
          <dgm:bulletEnabled val="1"/>
        </dgm:presLayoutVars>
      </dgm:prSet>
      <dgm:spPr>
        <a:prstGeom prst="roundRect">
          <a:avLst/>
        </a:prstGeom>
      </dgm:spPr>
      <dgm:t>
        <a:bodyPr/>
        <a:lstStyle/>
        <a:p>
          <a:endParaRPr lang="en-US"/>
        </a:p>
      </dgm:t>
    </dgm:pt>
    <dgm:pt modelId="{9D40CAB7-67C4-4A62-9EE7-9DDE923CF742}" type="pres">
      <dgm:prSet presAssocID="{38EE6793-12F2-43C5-AFF1-60B7B637B8C4}" presName="sibTrans" presStyleLbl="sibTrans2D1" presStyleIdx="0" presStyleCnt="6"/>
      <dgm:spPr/>
      <dgm:t>
        <a:bodyPr/>
        <a:lstStyle/>
        <a:p>
          <a:endParaRPr lang="en-US"/>
        </a:p>
      </dgm:t>
    </dgm:pt>
    <dgm:pt modelId="{C4DD216C-30E2-44EB-A40F-203AEAD858D6}" type="pres">
      <dgm:prSet presAssocID="{38EE6793-12F2-43C5-AFF1-60B7B637B8C4}" presName="connectorText" presStyleLbl="sibTrans2D1" presStyleIdx="0" presStyleCnt="6"/>
      <dgm:spPr/>
      <dgm:t>
        <a:bodyPr/>
        <a:lstStyle/>
        <a:p>
          <a:endParaRPr lang="en-US"/>
        </a:p>
      </dgm:t>
    </dgm:pt>
    <dgm:pt modelId="{CF85C81F-6BCB-4B67-A315-FD5ECB39E349}" type="pres">
      <dgm:prSet presAssocID="{9102147C-C997-4F34-A934-D6ED8A367660}" presName="node" presStyleLbl="node1" presStyleIdx="1" presStyleCnt="7" custScaleX="250305">
        <dgm:presLayoutVars>
          <dgm:bulletEnabled val="1"/>
        </dgm:presLayoutVars>
      </dgm:prSet>
      <dgm:spPr>
        <a:prstGeom prst="roundRect">
          <a:avLst/>
        </a:prstGeom>
      </dgm:spPr>
      <dgm:t>
        <a:bodyPr/>
        <a:lstStyle/>
        <a:p>
          <a:endParaRPr lang="en-US"/>
        </a:p>
      </dgm:t>
    </dgm:pt>
    <dgm:pt modelId="{339D50F6-85ED-4C4D-B6F5-587859CFA5C7}" type="pres">
      <dgm:prSet presAssocID="{7B00BD4E-8C97-460B-8B7F-F01028D33581}" presName="sibTrans" presStyleLbl="sibTrans2D1" presStyleIdx="1" presStyleCnt="6"/>
      <dgm:spPr/>
      <dgm:t>
        <a:bodyPr/>
        <a:lstStyle/>
        <a:p>
          <a:endParaRPr lang="en-US"/>
        </a:p>
      </dgm:t>
    </dgm:pt>
    <dgm:pt modelId="{80F81FC0-B42F-41C3-AFFA-7BB2A1A6C488}" type="pres">
      <dgm:prSet presAssocID="{7B00BD4E-8C97-460B-8B7F-F01028D33581}" presName="connectorText" presStyleLbl="sibTrans2D1" presStyleIdx="1" presStyleCnt="6"/>
      <dgm:spPr/>
      <dgm:t>
        <a:bodyPr/>
        <a:lstStyle/>
        <a:p>
          <a:endParaRPr lang="en-US"/>
        </a:p>
      </dgm:t>
    </dgm:pt>
    <dgm:pt modelId="{68C52D1F-36DC-4C36-9253-42158A044FE0}" type="pres">
      <dgm:prSet presAssocID="{3584D226-F986-45AF-BAB5-B4EA1BB98697}" presName="node" presStyleLbl="node1" presStyleIdx="2" presStyleCnt="7" custScaleX="250305">
        <dgm:presLayoutVars>
          <dgm:bulletEnabled val="1"/>
        </dgm:presLayoutVars>
      </dgm:prSet>
      <dgm:spPr>
        <a:prstGeom prst="roundRect">
          <a:avLst/>
        </a:prstGeom>
      </dgm:spPr>
      <dgm:t>
        <a:bodyPr/>
        <a:lstStyle/>
        <a:p>
          <a:endParaRPr lang="en-US"/>
        </a:p>
      </dgm:t>
    </dgm:pt>
    <dgm:pt modelId="{717D68F5-965C-4C3E-9DEB-F5120E3E54C1}" type="pres">
      <dgm:prSet presAssocID="{F92A9DB4-6D82-4806-BEB3-A21E062E8333}" presName="sibTrans" presStyleLbl="sibTrans2D1" presStyleIdx="2" presStyleCnt="6"/>
      <dgm:spPr/>
      <dgm:t>
        <a:bodyPr/>
        <a:lstStyle/>
        <a:p>
          <a:endParaRPr lang="en-US"/>
        </a:p>
      </dgm:t>
    </dgm:pt>
    <dgm:pt modelId="{47277382-A648-4182-AE4B-99B965009A8F}" type="pres">
      <dgm:prSet presAssocID="{F92A9DB4-6D82-4806-BEB3-A21E062E8333}" presName="connectorText" presStyleLbl="sibTrans2D1" presStyleIdx="2" presStyleCnt="6"/>
      <dgm:spPr/>
      <dgm:t>
        <a:bodyPr/>
        <a:lstStyle/>
        <a:p>
          <a:endParaRPr lang="en-US"/>
        </a:p>
      </dgm:t>
    </dgm:pt>
    <dgm:pt modelId="{EFB685A2-4F8C-4E1D-BBE6-59FA3EFD8973}" type="pres">
      <dgm:prSet presAssocID="{540EC5AC-E494-4485-B46D-670826780439}" presName="node" presStyleLbl="node1" presStyleIdx="3" presStyleCnt="7" custScaleX="250305">
        <dgm:presLayoutVars>
          <dgm:bulletEnabled val="1"/>
        </dgm:presLayoutVars>
      </dgm:prSet>
      <dgm:spPr>
        <a:prstGeom prst="roundRect">
          <a:avLst/>
        </a:prstGeom>
      </dgm:spPr>
      <dgm:t>
        <a:bodyPr/>
        <a:lstStyle/>
        <a:p>
          <a:endParaRPr lang="en-US"/>
        </a:p>
      </dgm:t>
    </dgm:pt>
    <dgm:pt modelId="{9EA2EF43-9688-4D1A-98CA-02B74DDEE082}" type="pres">
      <dgm:prSet presAssocID="{9B35FA5A-4CE1-47EF-9A6D-D1000D2D599F}" presName="sibTrans" presStyleLbl="sibTrans2D1" presStyleIdx="3" presStyleCnt="6"/>
      <dgm:spPr/>
      <dgm:t>
        <a:bodyPr/>
        <a:lstStyle/>
        <a:p>
          <a:endParaRPr lang="en-US"/>
        </a:p>
      </dgm:t>
    </dgm:pt>
    <dgm:pt modelId="{4CEF228A-4C6E-4DD2-8C6E-C27F3862F2C5}" type="pres">
      <dgm:prSet presAssocID="{9B35FA5A-4CE1-47EF-9A6D-D1000D2D599F}" presName="connectorText" presStyleLbl="sibTrans2D1" presStyleIdx="3" presStyleCnt="6"/>
      <dgm:spPr/>
      <dgm:t>
        <a:bodyPr/>
        <a:lstStyle/>
        <a:p>
          <a:endParaRPr lang="en-US"/>
        </a:p>
      </dgm:t>
    </dgm:pt>
    <dgm:pt modelId="{02028183-944C-4E7C-A87C-C07F2B6983D1}" type="pres">
      <dgm:prSet presAssocID="{76D91312-7859-41B7-96CA-9B6EB97E56E2}" presName="node" presStyleLbl="node1" presStyleIdx="4" presStyleCnt="7" custScaleX="250305">
        <dgm:presLayoutVars>
          <dgm:bulletEnabled val="1"/>
        </dgm:presLayoutVars>
      </dgm:prSet>
      <dgm:spPr>
        <a:prstGeom prst="roundRect">
          <a:avLst/>
        </a:prstGeom>
      </dgm:spPr>
      <dgm:t>
        <a:bodyPr/>
        <a:lstStyle/>
        <a:p>
          <a:endParaRPr lang="en-AU"/>
        </a:p>
      </dgm:t>
    </dgm:pt>
    <dgm:pt modelId="{99DAB717-416D-4484-A724-1B820DC8FF5A}" type="pres">
      <dgm:prSet presAssocID="{429395FC-1A03-40A5-A3EE-70A207F8CA14}" presName="sibTrans" presStyleLbl="sibTrans2D1" presStyleIdx="4" presStyleCnt="6"/>
      <dgm:spPr/>
      <dgm:t>
        <a:bodyPr/>
        <a:lstStyle/>
        <a:p>
          <a:endParaRPr lang="en-AU"/>
        </a:p>
      </dgm:t>
    </dgm:pt>
    <dgm:pt modelId="{7391848F-234A-48D2-AA73-7F8D0F70F311}" type="pres">
      <dgm:prSet presAssocID="{429395FC-1A03-40A5-A3EE-70A207F8CA14}" presName="connectorText" presStyleLbl="sibTrans2D1" presStyleIdx="4" presStyleCnt="6"/>
      <dgm:spPr/>
      <dgm:t>
        <a:bodyPr/>
        <a:lstStyle/>
        <a:p>
          <a:endParaRPr lang="en-AU"/>
        </a:p>
      </dgm:t>
    </dgm:pt>
    <dgm:pt modelId="{A1C8A426-D3EB-4408-AA9C-0ECD2092DC9C}" type="pres">
      <dgm:prSet presAssocID="{02B9C02C-5C60-49D2-AD07-1DE4DA0B88FA}" presName="node" presStyleLbl="node1" presStyleIdx="5" presStyleCnt="7" custScaleX="250305">
        <dgm:presLayoutVars>
          <dgm:bulletEnabled val="1"/>
        </dgm:presLayoutVars>
      </dgm:prSet>
      <dgm:spPr>
        <a:prstGeom prst="roundRect">
          <a:avLst/>
        </a:prstGeom>
      </dgm:spPr>
      <dgm:t>
        <a:bodyPr/>
        <a:lstStyle/>
        <a:p>
          <a:endParaRPr lang="en-US"/>
        </a:p>
      </dgm:t>
    </dgm:pt>
    <dgm:pt modelId="{B2C05542-42A1-4FC4-99B6-85CE1567AB54}" type="pres">
      <dgm:prSet presAssocID="{00926F73-A11C-4E4D-89D3-3862198D3D22}" presName="sibTrans" presStyleLbl="sibTrans2D1" presStyleIdx="5" presStyleCnt="6"/>
      <dgm:spPr/>
      <dgm:t>
        <a:bodyPr/>
        <a:lstStyle/>
        <a:p>
          <a:endParaRPr lang="en-US"/>
        </a:p>
      </dgm:t>
    </dgm:pt>
    <dgm:pt modelId="{15292883-F0E9-4275-87E2-EBA9E243F711}" type="pres">
      <dgm:prSet presAssocID="{00926F73-A11C-4E4D-89D3-3862198D3D22}" presName="connectorText" presStyleLbl="sibTrans2D1" presStyleIdx="5" presStyleCnt="6"/>
      <dgm:spPr/>
      <dgm:t>
        <a:bodyPr/>
        <a:lstStyle/>
        <a:p>
          <a:endParaRPr lang="en-US"/>
        </a:p>
      </dgm:t>
    </dgm:pt>
    <dgm:pt modelId="{4A369DBA-3EA5-441C-91E9-20428BC16288}" type="pres">
      <dgm:prSet presAssocID="{904B21BF-4676-481D-B7BD-946D410ECEBE}" presName="node" presStyleLbl="node1" presStyleIdx="6" presStyleCnt="7" custScaleX="250305">
        <dgm:presLayoutVars>
          <dgm:bulletEnabled val="1"/>
        </dgm:presLayoutVars>
      </dgm:prSet>
      <dgm:spPr>
        <a:prstGeom prst="roundRect">
          <a:avLst/>
        </a:prstGeom>
      </dgm:spPr>
      <dgm:t>
        <a:bodyPr/>
        <a:lstStyle/>
        <a:p>
          <a:endParaRPr lang="en-US"/>
        </a:p>
      </dgm:t>
    </dgm:pt>
  </dgm:ptLst>
  <dgm:cxnLst>
    <dgm:cxn modelId="{B7A78E67-97B8-441F-8454-3F6853A27BA8}" type="presOf" srcId="{429395FC-1A03-40A5-A3EE-70A207F8CA14}" destId="{7391848F-234A-48D2-AA73-7F8D0F70F311}" srcOrd="1" destOrd="0" presId="urn:microsoft.com/office/officeart/2005/8/layout/process2"/>
    <dgm:cxn modelId="{ED4BF84C-D8E1-4727-8EC3-2043DCFF56ED}" type="presOf" srcId="{2FA62FFF-EE80-4BF7-9078-6D73DE9875CD}" destId="{F9BD3010-4BA6-4778-A7FD-95317CEA41EA}" srcOrd="0" destOrd="0" presId="urn:microsoft.com/office/officeart/2005/8/layout/process2"/>
    <dgm:cxn modelId="{FE42859D-3B99-43D5-90CA-A29E7A49332A}" srcId="{742C65CC-88FA-4E43-B731-96A8E57B3381}" destId="{904B21BF-4676-481D-B7BD-946D410ECEBE}" srcOrd="6" destOrd="0" parTransId="{42B93FCD-17B4-40FB-8EF6-9F5734496582}" sibTransId="{E4D67861-2387-4A83-90B7-23D5B9574FD6}"/>
    <dgm:cxn modelId="{ED8AE77A-906A-45E7-A473-AC4919AC938E}" type="presOf" srcId="{9B35FA5A-4CE1-47EF-9A6D-D1000D2D599F}" destId="{4CEF228A-4C6E-4DD2-8C6E-C27F3862F2C5}" srcOrd="1" destOrd="0" presId="urn:microsoft.com/office/officeart/2005/8/layout/process2"/>
    <dgm:cxn modelId="{571CFAFB-F238-460F-ACFB-147305C6106B}" srcId="{742C65CC-88FA-4E43-B731-96A8E57B3381}" destId="{2FA62FFF-EE80-4BF7-9078-6D73DE9875CD}" srcOrd="0" destOrd="0" parTransId="{3FF0B707-7E18-421A-ABDE-A4517F7BEBFA}" sibTransId="{38EE6793-12F2-43C5-AFF1-60B7B637B8C4}"/>
    <dgm:cxn modelId="{D4F08371-11A9-499F-A151-B312BF810BEC}" type="presOf" srcId="{F92A9DB4-6D82-4806-BEB3-A21E062E8333}" destId="{717D68F5-965C-4C3E-9DEB-F5120E3E54C1}" srcOrd="0" destOrd="0" presId="urn:microsoft.com/office/officeart/2005/8/layout/process2"/>
    <dgm:cxn modelId="{62A80F93-DD92-4008-B33D-5557864C237E}" srcId="{742C65CC-88FA-4E43-B731-96A8E57B3381}" destId="{76D91312-7859-41B7-96CA-9B6EB97E56E2}" srcOrd="4" destOrd="0" parTransId="{1D657630-723F-41BB-8F92-B800B82E544A}" sibTransId="{429395FC-1A03-40A5-A3EE-70A207F8CA14}"/>
    <dgm:cxn modelId="{133FAEC3-9358-42F2-945B-0E6E53DE2C94}" type="presOf" srcId="{9102147C-C997-4F34-A934-D6ED8A367660}" destId="{CF85C81F-6BCB-4B67-A315-FD5ECB39E349}" srcOrd="0" destOrd="0" presId="urn:microsoft.com/office/officeart/2005/8/layout/process2"/>
    <dgm:cxn modelId="{2D7EC39B-17F8-4C74-A6B7-30DC5378EFF3}" type="presOf" srcId="{02B9C02C-5C60-49D2-AD07-1DE4DA0B88FA}" destId="{A1C8A426-D3EB-4408-AA9C-0ECD2092DC9C}" srcOrd="0" destOrd="0" presId="urn:microsoft.com/office/officeart/2005/8/layout/process2"/>
    <dgm:cxn modelId="{58BC40C8-6EAC-456A-9C4B-420ADAA577D4}" type="presOf" srcId="{7B00BD4E-8C97-460B-8B7F-F01028D33581}" destId="{80F81FC0-B42F-41C3-AFFA-7BB2A1A6C488}" srcOrd="1" destOrd="0" presId="urn:microsoft.com/office/officeart/2005/8/layout/process2"/>
    <dgm:cxn modelId="{5581056D-68E0-4EB0-8736-56D54852D352}" srcId="{742C65CC-88FA-4E43-B731-96A8E57B3381}" destId="{9102147C-C997-4F34-A934-D6ED8A367660}" srcOrd="1" destOrd="0" parTransId="{E676490D-12E2-4E87-A4F0-768170D01243}" sibTransId="{7B00BD4E-8C97-460B-8B7F-F01028D33581}"/>
    <dgm:cxn modelId="{5A0BA833-C2C3-4846-845E-96D526B0A9AC}" type="presOf" srcId="{F92A9DB4-6D82-4806-BEB3-A21E062E8333}" destId="{47277382-A648-4182-AE4B-99B965009A8F}" srcOrd="1" destOrd="0" presId="urn:microsoft.com/office/officeart/2005/8/layout/process2"/>
    <dgm:cxn modelId="{4CDC9B9D-7378-4BA6-ABC6-D6188CBD3BB5}" type="presOf" srcId="{9B35FA5A-4CE1-47EF-9A6D-D1000D2D599F}" destId="{9EA2EF43-9688-4D1A-98CA-02B74DDEE082}" srcOrd="0" destOrd="0" presId="urn:microsoft.com/office/officeart/2005/8/layout/process2"/>
    <dgm:cxn modelId="{C8B3191E-522F-4B97-97F6-32832ED144A0}" type="presOf" srcId="{429395FC-1A03-40A5-A3EE-70A207F8CA14}" destId="{99DAB717-416D-4484-A724-1B820DC8FF5A}" srcOrd="0" destOrd="0" presId="urn:microsoft.com/office/officeart/2005/8/layout/process2"/>
    <dgm:cxn modelId="{B172FCB1-A94C-49F0-86F0-974DCE5DC36A}" type="presOf" srcId="{00926F73-A11C-4E4D-89D3-3862198D3D22}" destId="{15292883-F0E9-4275-87E2-EBA9E243F711}" srcOrd="1" destOrd="0" presId="urn:microsoft.com/office/officeart/2005/8/layout/process2"/>
    <dgm:cxn modelId="{2E21CC48-B4C4-45EB-83C1-5AD1975B9E49}" srcId="{742C65CC-88FA-4E43-B731-96A8E57B3381}" destId="{3584D226-F986-45AF-BAB5-B4EA1BB98697}" srcOrd="2" destOrd="0" parTransId="{5BE3E3C1-4BA6-477A-A880-1B14908C0109}" sibTransId="{F92A9DB4-6D82-4806-BEB3-A21E062E8333}"/>
    <dgm:cxn modelId="{18B15B60-4E25-4DA5-8584-6732F987CDCF}" type="presOf" srcId="{76D91312-7859-41B7-96CA-9B6EB97E56E2}" destId="{02028183-944C-4E7C-A87C-C07F2B6983D1}" srcOrd="0" destOrd="0" presId="urn:microsoft.com/office/officeart/2005/8/layout/process2"/>
    <dgm:cxn modelId="{83BE67E1-7115-453D-8A7E-CC731A92FE00}" type="presOf" srcId="{904B21BF-4676-481D-B7BD-946D410ECEBE}" destId="{4A369DBA-3EA5-441C-91E9-20428BC16288}" srcOrd="0" destOrd="0" presId="urn:microsoft.com/office/officeart/2005/8/layout/process2"/>
    <dgm:cxn modelId="{5872907A-DEE0-4DE0-80FC-4EB77690257C}" type="presOf" srcId="{00926F73-A11C-4E4D-89D3-3862198D3D22}" destId="{B2C05542-42A1-4FC4-99B6-85CE1567AB54}" srcOrd="0" destOrd="0" presId="urn:microsoft.com/office/officeart/2005/8/layout/process2"/>
    <dgm:cxn modelId="{781BDE03-DE8A-4E6D-8FF4-ED390C5F3D2E}" type="presOf" srcId="{3584D226-F986-45AF-BAB5-B4EA1BB98697}" destId="{68C52D1F-36DC-4C36-9253-42158A044FE0}" srcOrd="0" destOrd="0" presId="urn:microsoft.com/office/officeart/2005/8/layout/process2"/>
    <dgm:cxn modelId="{02A6B75A-80AA-4A78-9750-63FCBB9AB103}" type="presOf" srcId="{38EE6793-12F2-43C5-AFF1-60B7B637B8C4}" destId="{C4DD216C-30E2-44EB-A40F-203AEAD858D6}" srcOrd="1" destOrd="0" presId="urn:microsoft.com/office/officeart/2005/8/layout/process2"/>
    <dgm:cxn modelId="{90AEA803-CDEE-4FBF-A534-535A11E49682}" type="presOf" srcId="{7B00BD4E-8C97-460B-8B7F-F01028D33581}" destId="{339D50F6-85ED-4C4D-B6F5-587859CFA5C7}" srcOrd="0" destOrd="0" presId="urn:microsoft.com/office/officeart/2005/8/layout/process2"/>
    <dgm:cxn modelId="{E59A26A5-477A-4B49-B9A8-B7DFB9F2156B}" type="presOf" srcId="{38EE6793-12F2-43C5-AFF1-60B7B637B8C4}" destId="{9D40CAB7-67C4-4A62-9EE7-9DDE923CF742}" srcOrd="0" destOrd="0" presId="urn:microsoft.com/office/officeart/2005/8/layout/process2"/>
    <dgm:cxn modelId="{9FD3818E-FFD9-4609-AB1E-A3F43307D7C3}" type="presOf" srcId="{742C65CC-88FA-4E43-B731-96A8E57B3381}" destId="{2821B4CD-7AC0-401F-958F-2102B7BD55C6}" srcOrd="0" destOrd="0" presId="urn:microsoft.com/office/officeart/2005/8/layout/process2"/>
    <dgm:cxn modelId="{F8A92A7D-AA4B-4C18-97DC-A14CA8F6C371}" srcId="{742C65CC-88FA-4E43-B731-96A8E57B3381}" destId="{02B9C02C-5C60-49D2-AD07-1DE4DA0B88FA}" srcOrd="5" destOrd="0" parTransId="{56BC4B65-9488-4C25-98FC-6A54442A9366}" sibTransId="{00926F73-A11C-4E4D-89D3-3862198D3D22}"/>
    <dgm:cxn modelId="{599765BF-A86A-49BD-B747-55715C0DC2E1}" type="presOf" srcId="{540EC5AC-E494-4485-B46D-670826780439}" destId="{EFB685A2-4F8C-4E1D-BBE6-59FA3EFD8973}" srcOrd="0" destOrd="0" presId="urn:microsoft.com/office/officeart/2005/8/layout/process2"/>
    <dgm:cxn modelId="{4D0B998B-2C77-4E78-8456-229A2180D50A}" srcId="{742C65CC-88FA-4E43-B731-96A8E57B3381}" destId="{540EC5AC-E494-4485-B46D-670826780439}" srcOrd="3" destOrd="0" parTransId="{00C6840B-5076-4338-9412-2AD257B7444E}" sibTransId="{9B35FA5A-4CE1-47EF-9A6D-D1000D2D599F}"/>
    <dgm:cxn modelId="{8204B192-5E76-4226-A798-DC4D68679469}" type="presParOf" srcId="{2821B4CD-7AC0-401F-958F-2102B7BD55C6}" destId="{F9BD3010-4BA6-4778-A7FD-95317CEA41EA}" srcOrd="0" destOrd="0" presId="urn:microsoft.com/office/officeart/2005/8/layout/process2"/>
    <dgm:cxn modelId="{6737B1A4-C677-4894-9FBA-555C3E1C8281}" type="presParOf" srcId="{2821B4CD-7AC0-401F-958F-2102B7BD55C6}" destId="{9D40CAB7-67C4-4A62-9EE7-9DDE923CF742}" srcOrd="1" destOrd="0" presId="urn:microsoft.com/office/officeart/2005/8/layout/process2"/>
    <dgm:cxn modelId="{D43528FA-0889-4BFC-B99A-01BDEB0E908E}" type="presParOf" srcId="{9D40CAB7-67C4-4A62-9EE7-9DDE923CF742}" destId="{C4DD216C-30E2-44EB-A40F-203AEAD858D6}" srcOrd="0" destOrd="0" presId="urn:microsoft.com/office/officeart/2005/8/layout/process2"/>
    <dgm:cxn modelId="{B39A2304-C255-48B2-8206-2C381F4B50ED}" type="presParOf" srcId="{2821B4CD-7AC0-401F-958F-2102B7BD55C6}" destId="{CF85C81F-6BCB-4B67-A315-FD5ECB39E349}" srcOrd="2" destOrd="0" presId="urn:microsoft.com/office/officeart/2005/8/layout/process2"/>
    <dgm:cxn modelId="{FEA212C8-E775-47B3-9582-FA01E0AD5302}" type="presParOf" srcId="{2821B4CD-7AC0-401F-958F-2102B7BD55C6}" destId="{339D50F6-85ED-4C4D-B6F5-587859CFA5C7}" srcOrd="3" destOrd="0" presId="urn:microsoft.com/office/officeart/2005/8/layout/process2"/>
    <dgm:cxn modelId="{F12C1813-FF87-4B2D-9949-DFCB1379FDF2}" type="presParOf" srcId="{339D50F6-85ED-4C4D-B6F5-587859CFA5C7}" destId="{80F81FC0-B42F-41C3-AFFA-7BB2A1A6C488}" srcOrd="0" destOrd="0" presId="urn:microsoft.com/office/officeart/2005/8/layout/process2"/>
    <dgm:cxn modelId="{014D26B8-BDB3-4443-A971-4F16824DA0D4}" type="presParOf" srcId="{2821B4CD-7AC0-401F-958F-2102B7BD55C6}" destId="{68C52D1F-36DC-4C36-9253-42158A044FE0}" srcOrd="4" destOrd="0" presId="urn:microsoft.com/office/officeart/2005/8/layout/process2"/>
    <dgm:cxn modelId="{AA183242-06DA-4426-8CFB-EB7C274DA0DB}" type="presParOf" srcId="{2821B4CD-7AC0-401F-958F-2102B7BD55C6}" destId="{717D68F5-965C-4C3E-9DEB-F5120E3E54C1}" srcOrd="5" destOrd="0" presId="urn:microsoft.com/office/officeart/2005/8/layout/process2"/>
    <dgm:cxn modelId="{57D510BC-B502-4B66-88AD-94E1A48578F0}" type="presParOf" srcId="{717D68F5-965C-4C3E-9DEB-F5120E3E54C1}" destId="{47277382-A648-4182-AE4B-99B965009A8F}" srcOrd="0" destOrd="0" presId="urn:microsoft.com/office/officeart/2005/8/layout/process2"/>
    <dgm:cxn modelId="{E485AD32-BD49-4393-8BB4-D3D2A840D065}" type="presParOf" srcId="{2821B4CD-7AC0-401F-958F-2102B7BD55C6}" destId="{EFB685A2-4F8C-4E1D-BBE6-59FA3EFD8973}" srcOrd="6" destOrd="0" presId="urn:microsoft.com/office/officeart/2005/8/layout/process2"/>
    <dgm:cxn modelId="{B912DC18-E367-459F-A1D6-108D9B611C18}" type="presParOf" srcId="{2821B4CD-7AC0-401F-958F-2102B7BD55C6}" destId="{9EA2EF43-9688-4D1A-98CA-02B74DDEE082}" srcOrd="7" destOrd="0" presId="urn:microsoft.com/office/officeart/2005/8/layout/process2"/>
    <dgm:cxn modelId="{8A8B652E-D79E-4E26-8B36-589AC6CDDEFB}" type="presParOf" srcId="{9EA2EF43-9688-4D1A-98CA-02B74DDEE082}" destId="{4CEF228A-4C6E-4DD2-8C6E-C27F3862F2C5}" srcOrd="0" destOrd="0" presId="urn:microsoft.com/office/officeart/2005/8/layout/process2"/>
    <dgm:cxn modelId="{0E2EED7D-5988-4E65-B673-73A633404396}" type="presParOf" srcId="{2821B4CD-7AC0-401F-958F-2102B7BD55C6}" destId="{02028183-944C-4E7C-A87C-C07F2B6983D1}" srcOrd="8" destOrd="0" presId="urn:microsoft.com/office/officeart/2005/8/layout/process2"/>
    <dgm:cxn modelId="{6728310F-119A-4A7C-8C6D-323D6536B5C9}" type="presParOf" srcId="{2821B4CD-7AC0-401F-958F-2102B7BD55C6}" destId="{99DAB717-416D-4484-A724-1B820DC8FF5A}" srcOrd="9" destOrd="0" presId="urn:microsoft.com/office/officeart/2005/8/layout/process2"/>
    <dgm:cxn modelId="{1CB7C91C-38FB-416A-96C1-B7A892166548}" type="presParOf" srcId="{99DAB717-416D-4484-A724-1B820DC8FF5A}" destId="{7391848F-234A-48D2-AA73-7F8D0F70F311}" srcOrd="0" destOrd="0" presId="urn:microsoft.com/office/officeart/2005/8/layout/process2"/>
    <dgm:cxn modelId="{B44F98A6-7B24-4557-BFDF-C51F5ED99EAA}" type="presParOf" srcId="{2821B4CD-7AC0-401F-958F-2102B7BD55C6}" destId="{A1C8A426-D3EB-4408-AA9C-0ECD2092DC9C}" srcOrd="10" destOrd="0" presId="urn:microsoft.com/office/officeart/2005/8/layout/process2"/>
    <dgm:cxn modelId="{F45A8298-E4D6-4F24-9CE4-526D58E96A03}" type="presParOf" srcId="{2821B4CD-7AC0-401F-958F-2102B7BD55C6}" destId="{B2C05542-42A1-4FC4-99B6-85CE1567AB54}" srcOrd="11" destOrd="0" presId="urn:microsoft.com/office/officeart/2005/8/layout/process2"/>
    <dgm:cxn modelId="{450E3835-FDBE-4DD6-8EE2-D3BDB6D4C9BE}" type="presParOf" srcId="{B2C05542-42A1-4FC4-99B6-85CE1567AB54}" destId="{15292883-F0E9-4275-87E2-EBA9E243F711}" srcOrd="0" destOrd="0" presId="urn:microsoft.com/office/officeart/2005/8/layout/process2"/>
    <dgm:cxn modelId="{32CCCC23-2A8B-4E10-AC54-DE3B39A4CC1D}" type="presParOf" srcId="{2821B4CD-7AC0-401F-958F-2102B7BD55C6}" destId="{4A369DBA-3EA5-441C-91E9-20428BC16288}" srcOrd="12" destOrd="0" presId="urn:microsoft.com/office/officeart/2005/8/layout/process2"/>
  </dgm:cxnLst>
  <dgm:bg/>
  <dgm:whole/>
  <dgm:extLst>
    <a:ext uri="http://schemas.microsoft.com/office/drawing/2008/diagram">
      <dsp:dataModelExt xmlns:dsp="http://schemas.microsoft.com/office/drawing/2008/diagram" relId="rId8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65266C9-371B-4246-9AD2-8E988CB1D7B0}">
      <dsp:nvSpPr>
        <dsp:cNvPr id="0" name=""/>
        <dsp:cNvSpPr/>
      </dsp:nvSpPr>
      <dsp:spPr>
        <a:xfrm rot="16200000">
          <a:off x="261937" y="-261937"/>
          <a:ext cx="1042987" cy="1566862"/>
        </a:xfrm>
        <a:prstGeom prst="round1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pPr>
          <a:r>
            <a:rPr lang="en-US" sz="1300" b="1" kern="1200">
              <a:latin typeface="Aharoni" panose="02010803020104030203" pitchFamily="2" charset="-79"/>
              <a:cs typeface="Aharoni" panose="02010803020104030203" pitchFamily="2" charset="-79"/>
            </a:rPr>
            <a:t>Product</a:t>
          </a:r>
        </a:p>
      </dsp:txBody>
      <dsp:txXfrm rot="5400000">
        <a:off x="-1" y="1"/>
        <a:ext cx="1566862" cy="782240"/>
      </dsp:txXfrm>
    </dsp:sp>
    <dsp:sp modelId="{74A5BE57-7035-4459-8392-24620DFCEE99}">
      <dsp:nvSpPr>
        <dsp:cNvPr id="0" name=""/>
        <dsp:cNvSpPr/>
      </dsp:nvSpPr>
      <dsp:spPr>
        <a:xfrm>
          <a:off x="1566862" y="0"/>
          <a:ext cx="1566862" cy="1042987"/>
        </a:xfrm>
        <a:prstGeom prst="round1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pPr>
          <a:r>
            <a:rPr lang="en-US" sz="1300" kern="1200">
              <a:latin typeface="Aharoni" panose="02010803020104030203" pitchFamily="2" charset="-79"/>
              <a:cs typeface="Aharoni" panose="02010803020104030203" pitchFamily="2" charset="-79"/>
            </a:rPr>
            <a:t>Price</a:t>
          </a:r>
        </a:p>
      </dsp:txBody>
      <dsp:txXfrm>
        <a:off x="1566862" y="0"/>
        <a:ext cx="1566862" cy="782240"/>
      </dsp:txXfrm>
    </dsp:sp>
    <dsp:sp modelId="{AEC4FF82-ADA8-449C-ADC8-DF9F9A283E48}">
      <dsp:nvSpPr>
        <dsp:cNvPr id="0" name=""/>
        <dsp:cNvSpPr/>
      </dsp:nvSpPr>
      <dsp:spPr>
        <a:xfrm rot="10800000">
          <a:off x="0" y="1042987"/>
          <a:ext cx="1566862" cy="1042987"/>
        </a:xfrm>
        <a:prstGeom prst="round1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pPr>
          <a:r>
            <a:rPr lang="en-US" sz="1300" kern="1200">
              <a:latin typeface="Aharoni" panose="02010803020104030203" pitchFamily="2" charset="-79"/>
              <a:cs typeface="Aharoni" panose="02010803020104030203" pitchFamily="2" charset="-79"/>
            </a:rPr>
            <a:t>Place</a:t>
          </a:r>
        </a:p>
      </dsp:txBody>
      <dsp:txXfrm rot="10800000">
        <a:off x="0" y="1303734"/>
        <a:ext cx="1566862" cy="782240"/>
      </dsp:txXfrm>
    </dsp:sp>
    <dsp:sp modelId="{585FF03C-EEDF-4043-B117-7AEE4E32C5A8}">
      <dsp:nvSpPr>
        <dsp:cNvPr id="0" name=""/>
        <dsp:cNvSpPr/>
      </dsp:nvSpPr>
      <dsp:spPr>
        <a:xfrm rot="5400000">
          <a:off x="1828799" y="781049"/>
          <a:ext cx="1042987" cy="1566862"/>
        </a:xfrm>
        <a:prstGeom prst="round1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pPr>
          <a:r>
            <a:rPr lang="en-US" sz="1300" kern="1200">
              <a:latin typeface="Aharoni" panose="02010803020104030203" pitchFamily="2" charset="-79"/>
              <a:cs typeface="Aharoni" panose="02010803020104030203" pitchFamily="2" charset="-79"/>
            </a:rPr>
            <a:t>Promotion</a:t>
          </a:r>
        </a:p>
      </dsp:txBody>
      <dsp:txXfrm rot="-5400000">
        <a:off x="1566862" y="1303734"/>
        <a:ext cx="1566862" cy="782240"/>
      </dsp:txXfrm>
    </dsp:sp>
    <dsp:sp modelId="{F4F80F0F-3E44-426D-BC30-52E7B1F30D07}">
      <dsp:nvSpPr>
        <dsp:cNvPr id="0" name=""/>
        <dsp:cNvSpPr/>
      </dsp:nvSpPr>
      <dsp:spPr>
        <a:xfrm>
          <a:off x="1096803" y="782240"/>
          <a:ext cx="940117" cy="521493"/>
        </a:xfrm>
        <a:prstGeom prst="roundRect">
          <a:avLst/>
        </a:prstGeom>
        <a:solidFill>
          <a:schemeClr val="accent1">
            <a:tint val="6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n-US" sz="1500" kern="1200">
              <a:latin typeface="Aharoni" panose="02010803020104030203" pitchFamily="2" charset="-79"/>
              <a:cs typeface="Aharoni" panose="02010803020104030203" pitchFamily="2" charset="-79"/>
            </a:rPr>
            <a:t>Target Market</a:t>
          </a:r>
        </a:p>
      </dsp:txBody>
      <dsp:txXfrm>
        <a:off x="1122260" y="807697"/>
        <a:ext cx="889203" cy="47057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9BD3010-4BA6-4778-A7FD-95317CEA41EA}">
      <dsp:nvSpPr>
        <dsp:cNvPr id="0" name=""/>
        <dsp:cNvSpPr/>
      </dsp:nvSpPr>
      <dsp:spPr>
        <a:xfrm>
          <a:off x="1918737" y="1589"/>
          <a:ext cx="1800000" cy="471091"/>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latin typeface="Aharoni" panose="02010803020104030203" pitchFamily="2" charset="-79"/>
              <a:cs typeface="Aharoni" panose="02010803020104030203" pitchFamily="2" charset="-79"/>
            </a:rPr>
            <a:t>Generate idea</a:t>
          </a:r>
        </a:p>
      </dsp:txBody>
      <dsp:txXfrm>
        <a:off x="1932535" y="15387"/>
        <a:ext cx="1772404" cy="443495"/>
      </dsp:txXfrm>
    </dsp:sp>
    <dsp:sp modelId="{9D40CAB7-67C4-4A62-9EE7-9DDE923CF742}">
      <dsp:nvSpPr>
        <dsp:cNvPr id="0" name=""/>
        <dsp:cNvSpPr/>
      </dsp:nvSpPr>
      <dsp:spPr>
        <a:xfrm rot="5400000">
          <a:off x="2730407" y="484458"/>
          <a:ext cx="176659" cy="211991"/>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pPr>
          <a:endParaRPr lang="en-US" sz="1200" kern="1200">
            <a:latin typeface="Aharoni" panose="02010803020104030203" pitchFamily="2" charset="-79"/>
            <a:cs typeface="Aharoni" panose="02010803020104030203" pitchFamily="2" charset="-79"/>
          </a:endParaRPr>
        </a:p>
      </dsp:txBody>
      <dsp:txXfrm rot="-5400000">
        <a:off x="2755139" y="502124"/>
        <a:ext cx="127195" cy="123661"/>
      </dsp:txXfrm>
    </dsp:sp>
    <dsp:sp modelId="{CF85C81F-6BCB-4B67-A315-FD5ECB39E349}">
      <dsp:nvSpPr>
        <dsp:cNvPr id="0" name=""/>
        <dsp:cNvSpPr/>
      </dsp:nvSpPr>
      <dsp:spPr>
        <a:xfrm>
          <a:off x="1918737" y="708227"/>
          <a:ext cx="1800000" cy="471091"/>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latin typeface="Aharoni" panose="02010803020104030203" pitchFamily="2" charset="-79"/>
              <a:cs typeface="Aharoni" panose="02010803020104030203" pitchFamily="2" charset="-79"/>
            </a:rPr>
            <a:t>Screen product or service</a:t>
          </a:r>
        </a:p>
      </dsp:txBody>
      <dsp:txXfrm>
        <a:off x="1932535" y="722025"/>
        <a:ext cx="1772404" cy="443495"/>
      </dsp:txXfrm>
    </dsp:sp>
    <dsp:sp modelId="{339D50F6-85ED-4C4D-B6F5-587859CFA5C7}">
      <dsp:nvSpPr>
        <dsp:cNvPr id="0" name=""/>
        <dsp:cNvSpPr/>
      </dsp:nvSpPr>
      <dsp:spPr>
        <a:xfrm rot="5400000">
          <a:off x="2730407" y="1191095"/>
          <a:ext cx="176659" cy="211991"/>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pPr>
          <a:endParaRPr lang="en-US" sz="1200" kern="1200">
            <a:latin typeface="Aharoni" panose="02010803020104030203" pitchFamily="2" charset="-79"/>
            <a:cs typeface="Aharoni" panose="02010803020104030203" pitchFamily="2" charset="-79"/>
          </a:endParaRPr>
        </a:p>
      </dsp:txBody>
      <dsp:txXfrm rot="-5400000">
        <a:off x="2755139" y="1208761"/>
        <a:ext cx="127195" cy="123661"/>
      </dsp:txXfrm>
    </dsp:sp>
    <dsp:sp modelId="{68C52D1F-36DC-4C36-9253-42158A044FE0}">
      <dsp:nvSpPr>
        <dsp:cNvPr id="0" name=""/>
        <dsp:cNvSpPr/>
      </dsp:nvSpPr>
      <dsp:spPr>
        <a:xfrm>
          <a:off x="1918737" y="1414864"/>
          <a:ext cx="1800000" cy="471091"/>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latin typeface="Aharoni" panose="02010803020104030203" pitchFamily="2" charset="-79"/>
              <a:cs typeface="Aharoni" panose="02010803020104030203" pitchFamily="2" charset="-79"/>
            </a:rPr>
            <a:t>Outline and test the concept</a:t>
          </a:r>
        </a:p>
      </dsp:txBody>
      <dsp:txXfrm>
        <a:off x="1932535" y="1428662"/>
        <a:ext cx="1772404" cy="443495"/>
      </dsp:txXfrm>
    </dsp:sp>
    <dsp:sp modelId="{717D68F5-965C-4C3E-9DEB-F5120E3E54C1}">
      <dsp:nvSpPr>
        <dsp:cNvPr id="0" name=""/>
        <dsp:cNvSpPr/>
      </dsp:nvSpPr>
      <dsp:spPr>
        <a:xfrm rot="5400000">
          <a:off x="2730407" y="1897732"/>
          <a:ext cx="176659" cy="211991"/>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pPr>
          <a:endParaRPr lang="en-US" sz="1200" kern="1200">
            <a:latin typeface="Aharoni" panose="02010803020104030203" pitchFamily="2" charset="-79"/>
            <a:cs typeface="Aharoni" panose="02010803020104030203" pitchFamily="2" charset="-79"/>
          </a:endParaRPr>
        </a:p>
      </dsp:txBody>
      <dsp:txXfrm rot="-5400000">
        <a:off x="2755139" y="1915398"/>
        <a:ext cx="127195" cy="123661"/>
      </dsp:txXfrm>
    </dsp:sp>
    <dsp:sp modelId="{EFB685A2-4F8C-4E1D-BBE6-59FA3EFD8973}">
      <dsp:nvSpPr>
        <dsp:cNvPr id="0" name=""/>
        <dsp:cNvSpPr/>
      </dsp:nvSpPr>
      <dsp:spPr>
        <a:xfrm>
          <a:off x="1918737" y="2121501"/>
          <a:ext cx="1800000" cy="471091"/>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latin typeface="Aharoni" panose="02010803020104030203" pitchFamily="2" charset="-79"/>
              <a:cs typeface="Aharoni" panose="02010803020104030203" pitchFamily="2" charset="-79"/>
            </a:rPr>
            <a:t>Analyse business potential</a:t>
          </a:r>
        </a:p>
      </dsp:txBody>
      <dsp:txXfrm>
        <a:off x="1932535" y="2135299"/>
        <a:ext cx="1772404" cy="443495"/>
      </dsp:txXfrm>
    </dsp:sp>
    <dsp:sp modelId="{9EA2EF43-9688-4D1A-98CA-02B74DDEE082}">
      <dsp:nvSpPr>
        <dsp:cNvPr id="0" name=""/>
        <dsp:cNvSpPr/>
      </dsp:nvSpPr>
      <dsp:spPr>
        <a:xfrm rot="5400000">
          <a:off x="2730407" y="2604370"/>
          <a:ext cx="176659" cy="211991"/>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pPr>
          <a:endParaRPr lang="en-US" sz="1200" kern="1200">
            <a:latin typeface="Aharoni" panose="02010803020104030203" pitchFamily="2" charset="-79"/>
            <a:cs typeface="Aharoni" panose="02010803020104030203" pitchFamily="2" charset="-79"/>
          </a:endParaRPr>
        </a:p>
      </dsp:txBody>
      <dsp:txXfrm rot="-5400000">
        <a:off x="2755139" y="2622036"/>
        <a:ext cx="127195" cy="123661"/>
      </dsp:txXfrm>
    </dsp:sp>
    <dsp:sp modelId="{A1C8A426-D3EB-4408-AA9C-0ECD2092DC9C}">
      <dsp:nvSpPr>
        <dsp:cNvPr id="0" name=""/>
        <dsp:cNvSpPr/>
      </dsp:nvSpPr>
      <dsp:spPr>
        <a:xfrm>
          <a:off x="1918737" y="2828138"/>
          <a:ext cx="1800000" cy="471091"/>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latin typeface="Aharoni" panose="02010803020104030203" pitchFamily="2" charset="-79"/>
              <a:cs typeface="Aharoni" panose="02010803020104030203" pitchFamily="2" charset="-79"/>
            </a:rPr>
            <a:t>Market test the product or service</a:t>
          </a:r>
        </a:p>
      </dsp:txBody>
      <dsp:txXfrm>
        <a:off x="1932535" y="2841936"/>
        <a:ext cx="1772404" cy="443495"/>
      </dsp:txXfrm>
    </dsp:sp>
    <dsp:sp modelId="{B2C05542-42A1-4FC4-99B6-85CE1567AB54}">
      <dsp:nvSpPr>
        <dsp:cNvPr id="0" name=""/>
        <dsp:cNvSpPr/>
      </dsp:nvSpPr>
      <dsp:spPr>
        <a:xfrm rot="5400000">
          <a:off x="2730407" y="3311007"/>
          <a:ext cx="176659" cy="211991"/>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pPr>
          <a:endParaRPr lang="en-US" sz="1200" kern="1200">
            <a:latin typeface="Aharoni" panose="02010803020104030203" pitchFamily="2" charset="-79"/>
            <a:cs typeface="Aharoni" panose="02010803020104030203" pitchFamily="2" charset="-79"/>
          </a:endParaRPr>
        </a:p>
      </dsp:txBody>
      <dsp:txXfrm rot="-5400000">
        <a:off x="2755139" y="3328673"/>
        <a:ext cx="127195" cy="123661"/>
      </dsp:txXfrm>
    </dsp:sp>
    <dsp:sp modelId="{4A369DBA-3EA5-441C-91E9-20428BC16288}">
      <dsp:nvSpPr>
        <dsp:cNvPr id="0" name=""/>
        <dsp:cNvSpPr/>
      </dsp:nvSpPr>
      <dsp:spPr>
        <a:xfrm>
          <a:off x="1918737" y="3534775"/>
          <a:ext cx="1800000" cy="471091"/>
        </a:xfrm>
        <a:prstGeom prst="roundRect">
          <a:avLst>
            <a:gd name="adj" fmla="val 10000"/>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latin typeface="Aharoni" panose="02010803020104030203" pitchFamily="2" charset="-79"/>
              <a:cs typeface="Aharoni" panose="02010803020104030203" pitchFamily="2" charset="-79"/>
            </a:rPr>
            <a:t>Introduce to the market</a:t>
          </a:r>
        </a:p>
      </dsp:txBody>
      <dsp:txXfrm>
        <a:off x="1932535" y="3548573"/>
        <a:ext cx="1772404" cy="443495"/>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9BD3010-4BA6-4778-A7FD-95317CEA41EA}">
      <dsp:nvSpPr>
        <dsp:cNvPr id="0" name=""/>
        <dsp:cNvSpPr/>
      </dsp:nvSpPr>
      <dsp:spPr>
        <a:xfrm>
          <a:off x="815012" y="2445"/>
          <a:ext cx="4007449" cy="400256"/>
        </a:xfrm>
        <a:prstGeom prst="roundRect">
          <a:avLst/>
        </a:prstGeom>
        <a:solidFill>
          <a:srgbClr val="6D207C"/>
        </a:solidFill>
        <a:ln w="38100" cap="flat" cmpd="sng" algn="ctr">
          <a:solidFill>
            <a:schemeClr val="bg1">
              <a:lumMod val="85000"/>
            </a:schemeClr>
          </a:solidFill>
          <a:prstDash val="solid"/>
        </a:ln>
        <a:effectLst>
          <a:outerShdw blurRad="50800" dist="38100" dir="2700000" algn="tl"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latin typeface="Aharoni" panose="02010803020104030203" pitchFamily="2" charset="-79"/>
              <a:cs typeface="Aharoni" panose="02010803020104030203" pitchFamily="2" charset="-79"/>
            </a:rPr>
            <a:t>Executive summary</a:t>
          </a:r>
        </a:p>
      </dsp:txBody>
      <dsp:txXfrm>
        <a:off x="834551" y="21984"/>
        <a:ext cx="3968371" cy="361178"/>
      </dsp:txXfrm>
    </dsp:sp>
    <dsp:sp modelId="{9D40CAB7-67C4-4A62-9EE7-9DDE923CF742}">
      <dsp:nvSpPr>
        <dsp:cNvPr id="0" name=""/>
        <dsp:cNvSpPr/>
      </dsp:nvSpPr>
      <dsp:spPr>
        <a:xfrm rot="5400000">
          <a:off x="2743689" y="412708"/>
          <a:ext cx="150096" cy="18011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pPr>
          <a:endParaRPr lang="en-US" sz="1200" kern="1200">
            <a:latin typeface="Aharoni" panose="02010803020104030203" pitchFamily="2" charset="-79"/>
            <a:cs typeface="Aharoni" panose="02010803020104030203" pitchFamily="2" charset="-79"/>
          </a:endParaRPr>
        </a:p>
      </dsp:txBody>
      <dsp:txXfrm rot="-5400000">
        <a:off x="2764703" y="427718"/>
        <a:ext cx="108069" cy="105067"/>
      </dsp:txXfrm>
    </dsp:sp>
    <dsp:sp modelId="{CF85C81F-6BCB-4B67-A315-FD5ECB39E349}">
      <dsp:nvSpPr>
        <dsp:cNvPr id="0" name=""/>
        <dsp:cNvSpPr/>
      </dsp:nvSpPr>
      <dsp:spPr>
        <a:xfrm>
          <a:off x="815012" y="602830"/>
          <a:ext cx="4007449" cy="400256"/>
        </a:xfrm>
        <a:prstGeom prst="roundRect">
          <a:avLst/>
        </a:prstGeom>
        <a:solidFill>
          <a:srgbClr val="6D207C"/>
        </a:solidFill>
        <a:ln w="38100" cap="flat" cmpd="sng" algn="ctr">
          <a:solidFill>
            <a:schemeClr val="bg1">
              <a:lumMod val="85000"/>
            </a:schemeClr>
          </a:solidFill>
          <a:prstDash val="solid"/>
        </a:ln>
        <a:effectLst>
          <a:outerShdw blurRad="50800" dist="38100" dir="2700000" algn="tl"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latin typeface="Aharoni" panose="02010803020104030203" pitchFamily="2" charset="-79"/>
              <a:cs typeface="Aharoni" panose="02010803020104030203" pitchFamily="2" charset="-79"/>
            </a:rPr>
            <a:t>Vision and mission</a:t>
          </a:r>
        </a:p>
      </dsp:txBody>
      <dsp:txXfrm>
        <a:off x="834551" y="622369"/>
        <a:ext cx="3968371" cy="361178"/>
      </dsp:txXfrm>
    </dsp:sp>
    <dsp:sp modelId="{339D50F6-85ED-4C4D-B6F5-587859CFA5C7}">
      <dsp:nvSpPr>
        <dsp:cNvPr id="0" name=""/>
        <dsp:cNvSpPr/>
      </dsp:nvSpPr>
      <dsp:spPr>
        <a:xfrm rot="5400000">
          <a:off x="2743689" y="1013093"/>
          <a:ext cx="150096" cy="18011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pPr>
          <a:endParaRPr lang="en-US" sz="1200" kern="1200">
            <a:latin typeface="Aharoni" panose="02010803020104030203" pitchFamily="2" charset="-79"/>
            <a:cs typeface="Aharoni" panose="02010803020104030203" pitchFamily="2" charset="-79"/>
          </a:endParaRPr>
        </a:p>
      </dsp:txBody>
      <dsp:txXfrm rot="-5400000">
        <a:off x="2764703" y="1028103"/>
        <a:ext cx="108069" cy="105067"/>
      </dsp:txXfrm>
    </dsp:sp>
    <dsp:sp modelId="{68C52D1F-36DC-4C36-9253-42158A044FE0}">
      <dsp:nvSpPr>
        <dsp:cNvPr id="0" name=""/>
        <dsp:cNvSpPr/>
      </dsp:nvSpPr>
      <dsp:spPr>
        <a:xfrm>
          <a:off x="815012" y="1203215"/>
          <a:ext cx="4007449" cy="400256"/>
        </a:xfrm>
        <a:prstGeom prst="roundRect">
          <a:avLst/>
        </a:prstGeom>
        <a:solidFill>
          <a:srgbClr val="6D207C"/>
        </a:solidFill>
        <a:ln w="38100" cap="flat" cmpd="sng" algn="ctr">
          <a:solidFill>
            <a:schemeClr val="bg1">
              <a:lumMod val="85000"/>
            </a:schemeClr>
          </a:solidFill>
          <a:prstDash val="solid"/>
        </a:ln>
        <a:effectLst>
          <a:outerShdw blurRad="50800" dist="38100" dir="2700000" algn="tl"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latin typeface="Aharoni" panose="02010803020104030203" pitchFamily="2" charset="-79"/>
              <a:cs typeface="Aharoni" panose="02010803020104030203" pitchFamily="2" charset="-79"/>
            </a:rPr>
            <a:t>Situation analysis</a:t>
          </a:r>
        </a:p>
      </dsp:txBody>
      <dsp:txXfrm>
        <a:off x="834551" y="1222754"/>
        <a:ext cx="3968371" cy="361178"/>
      </dsp:txXfrm>
    </dsp:sp>
    <dsp:sp modelId="{717D68F5-965C-4C3E-9DEB-F5120E3E54C1}">
      <dsp:nvSpPr>
        <dsp:cNvPr id="0" name=""/>
        <dsp:cNvSpPr/>
      </dsp:nvSpPr>
      <dsp:spPr>
        <a:xfrm rot="5400000">
          <a:off x="2743689" y="1613478"/>
          <a:ext cx="150096" cy="18011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pPr>
          <a:endParaRPr lang="en-US" sz="1200" kern="1200">
            <a:latin typeface="Aharoni" panose="02010803020104030203" pitchFamily="2" charset="-79"/>
            <a:cs typeface="Aharoni" panose="02010803020104030203" pitchFamily="2" charset="-79"/>
          </a:endParaRPr>
        </a:p>
      </dsp:txBody>
      <dsp:txXfrm rot="-5400000">
        <a:off x="2764703" y="1628488"/>
        <a:ext cx="108069" cy="105067"/>
      </dsp:txXfrm>
    </dsp:sp>
    <dsp:sp modelId="{EFB685A2-4F8C-4E1D-BBE6-59FA3EFD8973}">
      <dsp:nvSpPr>
        <dsp:cNvPr id="0" name=""/>
        <dsp:cNvSpPr/>
      </dsp:nvSpPr>
      <dsp:spPr>
        <a:xfrm>
          <a:off x="815012" y="1803600"/>
          <a:ext cx="4007449" cy="400256"/>
        </a:xfrm>
        <a:prstGeom prst="roundRect">
          <a:avLst/>
        </a:prstGeom>
        <a:solidFill>
          <a:srgbClr val="6D207C"/>
        </a:solidFill>
        <a:ln w="38100" cap="flat" cmpd="sng" algn="ctr">
          <a:solidFill>
            <a:schemeClr val="bg1">
              <a:lumMod val="85000"/>
            </a:schemeClr>
          </a:solidFill>
          <a:prstDash val="solid"/>
        </a:ln>
        <a:effectLst>
          <a:outerShdw blurRad="50800" dist="38100" dir="2700000" algn="tl"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latin typeface="Aharoni" panose="02010803020104030203" pitchFamily="2" charset="-79"/>
              <a:cs typeface="Aharoni" panose="02010803020104030203" pitchFamily="2" charset="-79"/>
            </a:rPr>
            <a:t>Marketing objectives</a:t>
          </a:r>
        </a:p>
      </dsp:txBody>
      <dsp:txXfrm>
        <a:off x="834551" y="1823139"/>
        <a:ext cx="3968371" cy="361178"/>
      </dsp:txXfrm>
    </dsp:sp>
    <dsp:sp modelId="{9EA2EF43-9688-4D1A-98CA-02B74DDEE082}">
      <dsp:nvSpPr>
        <dsp:cNvPr id="0" name=""/>
        <dsp:cNvSpPr/>
      </dsp:nvSpPr>
      <dsp:spPr>
        <a:xfrm rot="5400000">
          <a:off x="2743689" y="2213863"/>
          <a:ext cx="150096" cy="18011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pPr>
          <a:endParaRPr lang="en-US" sz="1200" kern="1200">
            <a:latin typeface="Aharoni" panose="02010803020104030203" pitchFamily="2" charset="-79"/>
            <a:cs typeface="Aharoni" panose="02010803020104030203" pitchFamily="2" charset="-79"/>
          </a:endParaRPr>
        </a:p>
      </dsp:txBody>
      <dsp:txXfrm rot="-5400000">
        <a:off x="2764703" y="2228873"/>
        <a:ext cx="108069" cy="105067"/>
      </dsp:txXfrm>
    </dsp:sp>
    <dsp:sp modelId="{02028183-944C-4E7C-A87C-C07F2B6983D1}">
      <dsp:nvSpPr>
        <dsp:cNvPr id="0" name=""/>
        <dsp:cNvSpPr/>
      </dsp:nvSpPr>
      <dsp:spPr>
        <a:xfrm>
          <a:off x="815012" y="2403985"/>
          <a:ext cx="4007449" cy="400256"/>
        </a:xfrm>
        <a:prstGeom prst="roundRect">
          <a:avLst/>
        </a:prstGeom>
        <a:solidFill>
          <a:srgbClr val="6D207C"/>
        </a:solidFill>
        <a:ln w="38100" cap="flat" cmpd="sng" algn="ctr">
          <a:solidFill>
            <a:schemeClr val="bg1">
              <a:lumMod val="85000"/>
            </a:schemeClr>
          </a:solidFill>
          <a:prstDash val="solid"/>
        </a:ln>
        <a:effectLst>
          <a:outerShdw blurRad="50800" dist="38100" dir="2700000" algn="tl"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latin typeface="Aharoni" panose="02010803020104030203" pitchFamily="2" charset="-79"/>
              <a:cs typeface="Aharoni" panose="02010803020104030203" pitchFamily="2" charset="-79"/>
            </a:rPr>
            <a:t>Marketing strategy</a:t>
          </a:r>
        </a:p>
      </dsp:txBody>
      <dsp:txXfrm>
        <a:off x="834551" y="2423524"/>
        <a:ext cx="3968371" cy="361178"/>
      </dsp:txXfrm>
    </dsp:sp>
    <dsp:sp modelId="{99DAB717-416D-4484-A724-1B820DC8FF5A}">
      <dsp:nvSpPr>
        <dsp:cNvPr id="0" name=""/>
        <dsp:cNvSpPr/>
      </dsp:nvSpPr>
      <dsp:spPr>
        <a:xfrm rot="5400000">
          <a:off x="2743689" y="2814248"/>
          <a:ext cx="150096" cy="18011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11150">
            <a:lnSpc>
              <a:spcPct val="90000"/>
            </a:lnSpc>
            <a:spcBef>
              <a:spcPct val="0"/>
            </a:spcBef>
            <a:spcAft>
              <a:spcPct val="35000"/>
            </a:spcAft>
          </a:pPr>
          <a:endParaRPr lang="en-AU" sz="700" kern="1200"/>
        </a:p>
      </dsp:txBody>
      <dsp:txXfrm rot="-5400000">
        <a:off x="2764703" y="2829258"/>
        <a:ext cx="108069" cy="105067"/>
      </dsp:txXfrm>
    </dsp:sp>
    <dsp:sp modelId="{A1C8A426-D3EB-4408-AA9C-0ECD2092DC9C}">
      <dsp:nvSpPr>
        <dsp:cNvPr id="0" name=""/>
        <dsp:cNvSpPr/>
      </dsp:nvSpPr>
      <dsp:spPr>
        <a:xfrm>
          <a:off x="815012" y="3004370"/>
          <a:ext cx="4007449" cy="400256"/>
        </a:xfrm>
        <a:prstGeom prst="roundRect">
          <a:avLst/>
        </a:prstGeom>
        <a:solidFill>
          <a:srgbClr val="6D207C"/>
        </a:solidFill>
        <a:ln w="38100" cap="flat" cmpd="sng" algn="ctr">
          <a:solidFill>
            <a:schemeClr val="bg1">
              <a:lumMod val="85000"/>
            </a:schemeClr>
          </a:solidFill>
          <a:prstDash val="solid"/>
        </a:ln>
        <a:effectLst>
          <a:outerShdw blurRad="50800" dist="38100" dir="2700000" algn="tl"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latin typeface="Aharoni" panose="02010803020104030203" pitchFamily="2" charset="-79"/>
              <a:cs typeface="Aharoni" panose="02010803020104030203" pitchFamily="2" charset="-79"/>
            </a:rPr>
            <a:t>Financials</a:t>
          </a:r>
        </a:p>
      </dsp:txBody>
      <dsp:txXfrm>
        <a:off x="834551" y="3023909"/>
        <a:ext cx="3968371" cy="361178"/>
      </dsp:txXfrm>
    </dsp:sp>
    <dsp:sp modelId="{B2C05542-42A1-4FC4-99B6-85CE1567AB54}">
      <dsp:nvSpPr>
        <dsp:cNvPr id="0" name=""/>
        <dsp:cNvSpPr/>
      </dsp:nvSpPr>
      <dsp:spPr>
        <a:xfrm rot="5400000">
          <a:off x="2743689" y="3414633"/>
          <a:ext cx="150096" cy="180115"/>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a:lnSpc>
              <a:spcPct val="90000"/>
            </a:lnSpc>
            <a:spcBef>
              <a:spcPct val="0"/>
            </a:spcBef>
            <a:spcAft>
              <a:spcPct val="35000"/>
            </a:spcAft>
          </a:pPr>
          <a:endParaRPr lang="en-US" sz="1200" kern="1200">
            <a:latin typeface="Aharoni" panose="02010803020104030203" pitchFamily="2" charset="-79"/>
            <a:cs typeface="Aharoni" panose="02010803020104030203" pitchFamily="2" charset="-79"/>
          </a:endParaRPr>
        </a:p>
      </dsp:txBody>
      <dsp:txXfrm rot="-5400000">
        <a:off x="2764703" y="3429643"/>
        <a:ext cx="108069" cy="105067"/>
      </dsp:txXfrm>
    </dsp:sp>
    <dsp:sp modelId="{4A369DBA-3EA5-441C-91E9-20428BC16288}">
      <dsp:nvSpPr>
        <dsp:cNvPr id="0" name=""/>
        <dsp:cNvSpPr/>
      </dsp:nvSpPr>
      <dsp:spPr>
        <a:xfrm>
          <a:off x="815012" y="3604754"/>
          <a:ext cx="4007449" cy="400256"/>
        </a:xfrm>
        <a:prstGeom prst="roundRect">
          <a:avLst/>
        </a:prstGeom>
        <a:solidFill>
          <a:srgbClr val="6D207C"/>
        </a:solidFill>
        <a:ln w="38100" cap="flat" cmpd="sng" algn="ctr">
          <a:solidFill>
            <a:schemeClr val="bg1">
              <a:lumMod val="85000"/>
            </a:schemeClr>
          </a:solidFill>
          <a:prstDash val="solid"/>
        </a:ln>
        <a:effectLst>
          <a:outerShdw blurRad="50800" dist="38100" dir="2700000" algn="tl" rotWithShape="0">
            <a:prstClr val="black">
              <a:alpha val="40000"/>
            </a:prstClr>
          </a:outerShdw>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latin typeface="Aharoni" panose="02010803020104030203" pitchFamily="2" charset="-79"/>
              <a:cs typeface="Aharoni" panose="02010803020104030203" pitchFamily="2" charset="-79"/>
            </a:rPr>
            <a:t>Implementation,l evaluation, and control</a:t>
          </a:r>
        </a:p>
      </dsp:txBody>
      <dsp:txXfrm>
        <a:off x="834551" y="3624293"/>
        <a:ext cx="3968371" cy="361178"/>
      </dsp:txXfrm>
    </dsp:sp>
  </dsp:spTree>
</dsp:drawing>
</file>

<file path=word/diagrams/layout1.xml><?xml version="1.0" encoding="utf-8"?>
<dgm:layoutDef xmlns:dgm="http://schemas.openxmlformats.org/drawingml/2006/diagram" xmlns:a="http://schemas.openxmlformats.org/drawingml/2006/main" uniqueId="urn:microsoft.com/office/officeart/2005/8/layout/matrix1">
  <dgm:title val=""/>
  <dgm:desc val=""/>
  <dgm:catLst>
    <dgm:cat type="matrix" pri="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3" destOrd="0"/>
      </dgm:cxnLst>
      <dgm:bg/>
      <dgm:whole/>
    </dgm:dataModel>
  </dgm:styleData>
  <dgm:clrData>
    <dgm:dataModel>
      <dgm:ptLst>
        <dgm:pt modelId="0" type="doc"/>
        <dgm:pt modelId="1"/>
        <dgm:pt modelId="11"/>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3" destOrd="0"/>
      </dgm:cxnLst>
      <dgm:bg/>
      <dgm:whole/>
    </dgm:dataModel>
  </dgm:clrData>
  <dgm:layoutNode name="diagram">
    <dgm:varLst>
      <dgm:chMax val="1"/>
      <dgm:dir/>
      <dgm:animLvl val="ctr"/>
      <dgm:resizeHandles val="exact"/>
    </dgm:varLst>
    <dgm:alg type="composite"/>
    <dgm:shape xmlns:r="http://schemas.openxmlformats.org/officeDocument/2006/relationships" r:blip="">
      <dgm:adjLst/>
    </dgm:shape>
    <dgm:presOf/>
    <dgm:constrLst>
      <dgm:constr type="ctrX" for="ch" forName="matrix" refType="w" fact="0.5"/>
      <dgm:constr type="ctrY" for="ch" forName="matrix" refType="h" fact="0.5"/>
      <dgm:constr type="w" for="ch" forName="matrix" refType="w"/>
      <dgm:constr type="h" for="ch" forName="matrix" refType="h"/>
      <dgm:constr type="ctrX" for="ch" forName="centerTile" refType="w" fact="0.5"/>
      <dgm:constr type="ctrY" for="ch" forName="centerTile" refType="h" fact="0.5"/>
      <dgm:constr type="w" for="ch" forName="centerTile" refType="w" fact="0.3"/>
      <dgm:constr type="h" for="ch" forName="centerTile" refType="h" fact="0.25"/>
      <dgm:constr type="primFontSz" for="des" ptType="node" op="equ" val="65"/>
    </dgm:constrLst>
    <dgm:ruleLst/>
    <dgm:choose name="Name0">
      <dgm:if name="Name1" axis="ch" ptType="node" func="cnt" op="gte" val="1">
        <dgm:layoutNode name="matrix">
          <dgm:alg type="composite"/>
          <dgm:shape xmlns:r="http://schemas.openxmlformats.org/officeDocument/2006/relationships" r:blip="">
            <dgm:adjLst/>
          </dgm:shape>
          <dgm:presOf/>
          <dgm:constrLst>
            <dgm:constr type="l" for="ch" forName="tile1"/>
            <dgm:constr type="t" for="ch" forName="tile1"/>
            <dgm:constr type="r" for="ch" forName="tile1" refType="w" fact="0.5"/>
            <dgm:constr type="b" for="ch" forName="tile1" refType="h" fact="0.5"/>
            <dgm:constr type="l" for="ch" forName="tile1text" refType="l" refFor="ch" refForName="tile1"/>
            <dgm:constr type="t" for="ch" forName="tile1text" refType="t" refFor="ch" refForName="tile1"/>
            <dgm:constr type="w" for="ch" forName="tile1text" refType="w" refFor="ch" refForName="tile1"/>
            <dgm:constr type="h" for="ch" forName="tile1text" refType="h" refFor="ch" refForName="tile1" fact="0.75"/>
            <dgm:constr type="r" for="ch" forName="tile2" refType="w"/>
            <dgm:constr type="t" for="ch" forName="tile2"/>
            <dgm:constr type="l" for="ch" forName="tile2" refType="w" fact="0.5"/>
            <dgm:constr type="b" for="ch" forName="tile2" refType="h" fact="0.5"/>
            <dgm:constr type="r" for="ch" forName="tile2text" refType="r" refFor="ch" refForName="tile2"/>
            <dgm:constr type="t" for="ch" forName="tile2text" refType="t" refFor="ch" refForName="tile2"/>
            <dgm:constr type="w" for="ch" forName="tile2text" refType="w" refFor="ch" refForName="tile2"/>
            <dgm:constr type="h" for="ch" forName="tile2text" refType="h" refFor="ch" refForName="tile2" fact="0.75"/>
            <dgm:constr type="l" for="ch" forName="tile3"/>
            <dgm:constr type="b" for="ch" forName="tile3" refType="h"/>
            <dgm:constr type="r" for="ch" forName="tile3" refType="w" fact="0.5"/>
            <dgm:constr type="t" for="ch" forName="tile3" refType="h" fact="0.5"/>
            <dgm:constr type="l" for="ch" forName="tile3text" refType="l" refFor="ch" refForName="tile3"/>
            <dgm:constr type="b" for="ch" forName="tile3text" refType="b" refFor="ch" refForName="tile3"/>
            <dgm:constr type="w" for="ch" forName="tile3text" refType="w" refFor="ch" refForName="tile3"/>
            <dgm:constr type="h" for="ch" forName="tile3text" refType="h" refFor="ch" refForName="tile3" fact="0.75"/>
            <dgm:constr type="r" for="ch" forName="tile4" refType="w"/>
            <dgm:constr type="b" for="ch" forName="tile4" refType="h"/>
            <dgm:constr type="l" for="ch" forName="tile4" refType="w" fact="0.5"/>
            <dgm:constr type="t" for="ch" forName="tile4" refType="h" fact="0.5"/>
            <dgm:constr type="r" for="ch" forName="tile4text" refType="r" refFor="ch" refForName="tile4"/>
            <dgm:constr type="b" for="ch" forName="tile4text" refType="b" refFor="ch" refForName="tile4"/>
            <dgm:constr type="w" for="ch" forName="tile4text" refType="w" refFor="ch" refForName="tile4"/>
            <dgm:constr type="h" for="ch" forName="tile4text" refType="h" refFor="ch" refForName="tile4" fact="0.75"/>
          </dgm:constrLst>
          <dgm:ruleLst/>
          <dgm:layoutNode name="tile1" styleLbl="node1">
            <dgm:alg type="sp"/>
            <dgm:shape xmlns:r="http://schemas.openxmlformats.org/officeDocument/2006/relationships" rot="270" type="round1Rect" r:blip="">
              <dgm:adjLst/>
            </dgm:shape>
            <dgm:choose name="Name2">
              <dgm:if name="Name3" func="var" arg="dir" op="equ" val="norm">
                <dgm:presOf axis="ch ch desOrSelf" ptType="node node node" st="1 1 1" cnt="1 1 0"/>
              </dgm:if>
              <dgm:else name="Name4">
                <dgm:presOf axis="ch ch desOrSelf" ptType="node node node" st="1 2 1" cnt="1 1 0"/>
              </dgm:else>
            </dgm:choose>
            <dgm:constrLst/>
            <dgm:ruleLst/>
          </dgm:layoutNode>
          <dgm:layoutNode name="tile1text" styleLbl="node1">
            <dgm:varLst>
              <dgm:chMax val="0"/>
              <dgm:chPref val="0"/>
              <dgm:bulletEnabled val="1"/>
            </dgm:varLst>
            <dgm:choose name="Name5">
              <dgm:if name="Name6" axis="root des" func="maxDepth" op="gte" val="3">
                <dgm:alg type="tx">
                  <dgm:param type="txAnchorVert" val="t"/>
                  <dgm:param type="parTxLTRAlign" val="l"/>
                  <dgm:param type="parTxRTLAlign" val="r"/>
                </dgm:alg>
              </dgm:if>
              <dgm:else name="Name7">
                <dgm:alg type="tx"/>
              </dgm:else>
            </dgm:choose>
            <dgm:shape xmlns:r="http://schemas.openxmlformats.org/officeDocument/2006/relationships" rot="270" type="rect" r:blip="" hideGeom="1">
              <dgm:adjLst>
                <dgm:adj idx="1" val="0.2"/>
              </dgm:adjLst>
            </dgm:shape>
            <dgm:choose name="Name8">
              <dgm:if name="Name9" func="var" arg="dir" op="equ" val="norm">
                <dgm:presOf axis="ch ch desOrSelf" ptType="node node node" st="1 1 1" cnt="1 1 0"/>
              </dgm:if>
              <dgm:else name="Name10">
                <dgm:presOf axis="ch ch desOrSelf" ptType="node node node" st="1 2 1" cnt="1 1 0"/>
              </dgm:else>
            </dgm:choose>
            <dgm:constrLst/>
            <dgm:ruleLst>
              <dgm:rule type="primFontSz" val="5" fact="NaN" max="NaN"/>
            </dgm:ruleLst>
          </dgm:layoutNode>
          <dgm:layoutNode name="tile2" styleLbl="node1">
            <dgm:alg type="sp"/>
            <dgm:shape xmlns:r="http://schemas.openxmlformats.org/officeDocument/2006/relationships" type="round1Rect" r:blip="">
              <dgm:adjLst/>
            </dgm:shape>
            <dgm:choose name="Name11">
              <dgm:if name="Name12" func="var" arg="dir" op="equ" val="norm">
                <dgm:presOf axis="ch ch desOrSelf" ptType="node node node" st="1 2 1" cnt="1 1 0"/>
              </dgm:if>
              <dgm:else name="Name13">
                <dgm:presOf axis="ch ch desOrSelf" ptType="node node node" st="1 1 1" cnt="1 1 0"/>
              </dgm:else>
            </dgm:choose>
            <dgm:constrLst/>
            <dgm:ruleLst/>
          </dgm:layoutNode>
          <dgm:layoutNode name="tile2text" styleLbl="node1">
            <dgm:varLst>
              <dgm:chMax val="0"/>
              <dgm:chPref val="0"/>
              <dgm:bulletEnabled val="1"/>
            </dgm:varLst>
            <dgm:choose name="Name14">
              <dgm:if name="Name15" axis="root des" func="maxDepth" op="gte" val="3">
                <dgm:alg type="tx">
                  <dgm:param type="txAnchorVert" val="t"/>
                  <dgm:param type="parTxLTRAlign" val="l"/>
                  <dgm:param type="parTxRTLAlign" val="r"/>
                </dgm:alg>
              </dgm:if>
              <dgm:else name="Name16">
                <dgm:alg type="tx"/>
              </dgm:else>
            </dgm:choose>
            <dgm:shape xmlns:r="http://schemas.openxmlformats.org/officeDocument/2006/relationships" type="rect" r:blip="" hideGeom="1">
              <dgm:adjLst/>
            </dgm:shape>
            <dgm:choose name="Name17">
              <dgm:if name="Name18" func="var" arg="dir" op="equ" val="norm">
                <dgm:presOf axis="ch ch desOrSelf" ptType="node node node" st="1 2 1" cnt="1 1 0"/>
              </dgm:if>
              <dgm:else name="Name19">
                <dgm:presOf axis="ch ch desOrSelf" ptType="node node node" st="1 1 1" cnt="1 1 0"/>
              </dgm:else>
            </dgm:choose>
            <dgm:constrLst/>
            <dgm:ruleLst>
              <dgm:rule type="primFontSz" val="5" fact="NaN" max="NaN"/>
            </dgm:ruleLst>
          </dgm:layoutNode>
          <dgm:layoutNode name="tile3" styleLbl="node1">
            <dgm:alg type="sp"/>
            <dgm:shape xmlns:r="http://schemas.openxmlformats.org/officeDocument/2006/relationships" rot="180" type="round1Rect" r:blip="">
              <dgm:adjLst/>
            </dgm:shape>
            <dgm:choose name="Name20">
              <dgm:if name="Name21" func="var" arg="dir" op="equ" val="norm">
                <dgm:presOf axis="ch ch desOrSelf" ptType="node node node" st="1 3 1" cnt="1 1 0"/>
              </dgm:if>
              <dgm:else name="Name22">
                <dgm:presOf axis="ch ch desOrSelf" ptType="node node node" st="1 4 1" cnt="1 1 0"/>
              </dgm:else>
            </dgm:choose>
            <dgm:constrLst/>
            <dgm:ruleLst/>
          </dgm:layoutNode>
          <dgm:layoutNode name="tile3text" styleLbl="node1">
            <dgm:varLst>
              <dgm:chMax val="0"/>
              <dgm:chPref val="0"/>
              <dgm:bulletEnabled val="1"/>
            </dgm:varLst>
            <dgm:choose name="Name23">
              <dgm:if name="Name24" axis="root des" func="maxDepth" op="gte" val="3">
                <dgm:alg type="tx">
                  <dgm:param type="txAnchorVert" val="t"/>
                  <dgm:param type="parTxLTRAlign" val="l"/>
                  <dgm:param type="parTxRTLAlign" val="r"/>
                </dgm:alg>
              </dgm:if>
              <dgm:else name="Name25">
                <dgm:alg type="tx"/>
              </dgm:else>
            </dgm:choose>
            <dgm:shape xmlns:r="http://schemas.openxmlformats.org/officeDocument/2006/relationships" rot="180" type="rect" r:blip="" hideGeom="1">
              <dgm:adjLst/>
            </dgm:shape>
            <dgm:choose name="Name26">
              <dgm:if name="Name27" func="var" arg="dir" op="equ" val="norm">
                <dgm:presOf axis="ch ch desOrSelf" ptType="node node node" st="1 3 1" cnt="1 1 0"/>
              </dgm:if>
              <dgm:else name="Name28">
                <dgm:presOf axis="ch ch desOrSelf" ptType="node node node" st="1 4 1" cnt="1 1 0"/>
              </dgm:else>
            </dgm:choose>
            <dgm:constrLst/>
            <dgm:ruleLst>
              <dgm:rule type="primFontSz" val="5" fact="NaN" max="NaN"/>
            </dgm:ruleLst>
          </dgm:layoutNode>
          <dgm:layoutNode name="tile4" styleLbl="node1">
            <dgm:alg type="sp"/>
            <dgm:shape xmlns:r="http://schemas.openxmlformats.org/officeDocument/2006/relationships" rot="90" type="round1Rect" r:blip="">
              <dgm:adjLst/>
            </dgm:shape>
            <dgm:choose name="Name29">
              <dgm:if name="Name30" func="var" arg="dir" op="equ" val="norm">
                <dgm:presOf axis="ch ch desOrSelf" ptType="node node node" st="1 4 1" cnt="1 1 0"/>
              </dgm:if>
              <dgm:else name="Name31">
                <dgm:presOf axis="ch ch desOrSelf" ptType="node node node" st="1 3 1" cnt="1 1 0"/>
              </dgm:else>
            </dgm:choose>
            <dgm:constrLst/>
            <dgm:ruleLst/>
          </dgm:layoutNode>
          <dgm:layoutNode name="tile4text" styleLbl="node1">
            <dgm:varLst>
              <dgm:chMax val="0"/>
              <dgm:chPref val="0"/>
              <dgm:bulletEnabled val="1"/>
            </dgm:varLst>
            <dgm:choose name="Name32">
              <dgm:if name="Name33" axis="root des" func="maxDepth" op="gte" val="3">
                <dgm:alg type="tx">
                  <dgm:param type="txAnchorVert" val="t"/>
                  <dgm:param type="parTxLTRAlign" val="l"/>
                  <dgm:param type="parTxRTLAlign" val="r"/>
                </dgm:alg>
              </dgm:if>
              <dgm:else name="Name34">
                <dgm:alg type="tx"/>
              </dgm:else>
            </dgm:choose>
            <dgm:shape xmlns:r="http://schemas.openxmlformats.org/officeDocument/2006/relationships" rot="90" type="rect" r:blip="" hideGeom="1">
              <dgm:adjLst/>
            </dgm:shape>
            <dgm:choose name="Name35">
              <dgm:if name="Name36" func="var" arg="dir" op="equ" val="norm">
                <dgm:presOf axis="ch ch desOrSelf" ptType="node node node" st="1 4 1" cnt="1 1 0"/>
              </dgm:if>
              <dgm:else name="Name37">
                <dgm:presOf axis="ch ch desOrSelf" ptType="node node node" st="1 3 1" cnt="1 1 0"/>
              </dgm:else>
            </dgm:choose>
            <dgm:constrLst/>
            <dgm:ruleLst>
              <dgm:rule type="primFontSz" val="5" fact="NaN" max="NaN"/>
            </dgm:ruleLst>
          </dgm:layoutNode>
        </dgm:layoutNode>
        <dgm:layoutNode name="centerTile" styleLbl="fgShp">
          <dgm:varLst>
            <dgm:chMax val="0"/>
            <dgm:chPref val="0"/>
          </dgm:varLst>
          <dgm:alg type="tx"/>
          <dgm:shape xmlns:r="http://schemas.openxmlformats.org/officeDocument/2006/relationships" type="roundRect" r:blip="">
            <dgm:adjLst/>
          </dgm:shape>
          <dgm:presOf axis="ch" ptType="node" cnt="1"/>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38"/>
    </dgm:choose>
  </dgm:layoutNode>
</dgm:layoutDef>
</file>

<file path=word/diagrams/layout2.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AD36E11BA5B54ABCAB93747AD7D376CD"/>
        <w:category>
          <w:name w:val="General"/>
          <w:gallery w:val="placeholder"/>
        </w:category>
        <w:types>
          <w:type w:val="bbPlcHdr"/>
        </w:types>
        <w:behaviors>
          <w:behavior w:val="content"/>
        </w:behaviors>
        <w:guid w:val="{6CB0C47A-47CB-4DA6-818F-BF752B1A5CAB}"/>
      </w:docPartPr>
      <w:docPartBody>
        <w:p w:rsidR="005713F2" w:rsidRDefault="00601DB5">
          <w:pPr>
            <w:pStyle w:val="AD36E11BA5B54ABCAB93747AD7D376CD"/>
          </w:pPr>
          <w:r w:rsidRPr="00BB6517">
            <w:rPr>
              <w:rStyle w:val="PlaceholderText"/>
            </w:rPr>
            <w:t>Click here to enter text.</w:t>
          </w:r>
        </w:p>
      </w:docPartBody>
    </w:docPart>
    <w:docPart>
      <w:docPartPr>
        <w:name w:val="DA8E788B9E044413A4C39867B480858C"/>
        <w:category>
          <w:name w:val="General"/>
          <w:gallery w:val="placeholder"/>
        </w:category>
        <w:types>
          <w:type w:val="bbPlcHdr"/>
        </w:types>
        <w:behaviors>
          <w:behavior w:val="content"/>
        </w:behaviors>
        <w:guid w:val="{51BD30F5-A526-4E91-9F70-D77F16D4EA1C}"/>
      </w:docPartPr>
      <w:docPartBody>
        <w:p w:rsidR="00000000" w:rsidRDefault="00B24D88" w:rsidP="00B24D88">
          <w:pPr>
            <w:pStyle w:val="DA8E788B9E044413A4C39867B480858C"/>
          </w:pPr>
          <w:r w:rsidRPr="00BB6517">
            <w:rPr>
              <w:rStyle w:val="PlaceholderText"/>
            </w:rPr>
            <w:t>Click here to enter text.</w:t>
          </w:r>
        </w:p>
      </w:docPartBody>
    </w:docPart>
    <w:docPart>
      <w:docPartPr>
        <w:name w:val="8EBBF229AE4B4D5C9CEFE70D3E546FB3"/>
        <w:category>
          <w:name w:val="General"/>
          <w:gallery w:val="placeholder"/>
        </w:category>
        <w:types>
          <w:type w:val="bbPlcHdr"/>
        </w:types>
        <w:behaviors>
          <w:behavior w:val="content"/>
        </w:behaviors>
        <w:guid w:val="{DC24AF86-8205-4990-BABC-6874E825710F}"/>
      </w:docPartPr>
      <w:docPartBody>
        <w:p w:rsidR="00000000" w:rsidRDefault="00B24D88" w:rsidP="00B24D88">
          <w:pPr>
            <w:pStyle w:val="8EBBF229AE4B4D5C9CEFE70D3E546FB3"/>
          </w:pPr>
          <w:r w:rsidRPr="00BB6517">
            <w:rPr>
              <w:rStyle w:val="PlaceholderText"/>
            </w:rPr>
            <w:t>Click here to enter text.</w:t>
          </w:r>
        </w:p>
      </w:docPartBody>
    </w:docPart>
    <w:docPart>
      <w:docPartPr>
        <w:name w:val="EEAD3CD6C7064BAE9722166E579DE35F"/>
        <w:category>
          <w:name w:val="General"/>
          <w:gallery w:val="placeholder"/>
        </w:category>
        <w:types>
          <w:type w:val="bbPlcHdr"/>
        </w:types>
        <w:behaviors>
          <w:behavior w:val="content"/>
        </w:behaviors>
        <w:guid w:val="{A14EE164-16D0-46F4-9529-410E2E364D4E}"/>
      </w:docPartPr>
      <w:docPartBody>
        <w:p w:rsidR="00000000" w:rsidRDefault="00B24D88" w:rsidP="00B24D88">
          <w:pPr>
            <w:pStyle w:val="EEAD3CD6C7064BAE9722166E579DE35F"/>
          </w:pPr>
          <w:r w:rsidRPr="00BB6517">
            <w:rPr>
              <w:rStyle w:val="PlaceholderText"/>
            </w:rPr>
            <w:t>Click here to enter text.</w:t>
          </w:r>
        </w:p>
      </w:docPartBody>
    </w:docPart>
    <w:docPart>
      <w:docPartPr>
        <w:name w:val="D511044433A94E0E956D3A6276237CD6"/>
        <w:category>
          <w:name w:val="General"/>
          <w:gallery w:val="placeholder"/>
        </w:category>
        <w:types>
          <w:type w:val="bbPlcHdr"/>
        </w:types>
        <w:behaviors>
          <w:behavior w:val="content"/>
        </w:behaviors>
        <w:guid w:val="{6068B38F-7198-4C53-91D0-EF8066AB75CE}"/>
      </w:docPartPr>
      <w:docPartBody>
        <w:p w:rsidR="00000000" w:rsidRDefault="00B24D88" w:rsidP="00B24D88">
          <w:pPr>
            <w:pStyle w:val="D511044433A94E0E956D3A6276237CD6"/>
          </w:pPr>
          <w:r w:rsidRPr="00BB6517">
            <w:rPr>
              <w:rStyle w:val="PlaceholderText"/>
            </w:rPr>
            <w:t>Click here to enter text.</w:t>
          </w:r>
        </w:p>
      </w:docPartBody>
    </w:docPart>
    <w:docPart>
      <w:docPartPr>
        <w:name w:val="34B22C3394E94DE3840225CF37E88F1A"/>
        <w:category>
          <w:name w:val="General"/>
          <w:gallery w:val="placeholder"/>
        </w:category>
        <w:types>
          <w:type w:val="bbPlcHdr"/>
        </w:types>
        <w:behaviors>
          <w:behavior w:val="content"/>
        </w:behaviors>
        <w:guid w:val="{7D0DBEEA-6676-40F3-94C1-D4E1172B5A81}"/>
      </w:docPartPr>
      <w:docPartBody>
        <w:p w:rsidR="00000000" w:rsidRDefault="00B24D88" w:rsidP="00B24D88">
          <w:pPr>
            <w:pStyle w:val="34B22C3394E94DE3840225CF37E88F1A"/>
          </w:pPr>
          <w:r w:rsidRPr="00BB6517">
            <w:rPr>
              <w:rStyle w:val="PlaceholderText"/>
            </w:rPr>
            <w:t>Click here to enter text.</w:t>
          </w:r>
        </w:p>
      </w:docPartBody>
    </w:docPart>
    <w:docPart>
      <w:docPartPr>
        <w:name w:val="491C53A6280E42C48B81FAC3E82D1376"/>
        <w:category>
          <w:name w:val="General"/>
          <w:gallery w:val="placeholder"/>
        </w:category>
        <w:types>
          <w:type w:val="bbPlcHdr"/>
        </w:types>
        <w:behaviors>
          <w:behavior w:val="content"/>
        </w:behaviors>
        <w:guid w:val="{4DAC5238-DB8E-442B-95FB-516096D50C37}"/>
      </w:docPartPr>
      <w:docPartBody>
        <w:p w:rsidR="00000000" w:rsidRDefault="00B24D88" w:rsidP="00B24D88">
          <w:pPr>
            <w:pStyle w:val="491C53A6280E42C48B81FAC3E82D1376"/>
          </w:pPr>
          <w:r w:rsidRPr="00BB6517">
            <w:rPr>
              <w:rStyle w:val="PlaceholderText"/>
            </w:rPr>
            <w:t>Click here to enter text.</w:t>
          </w:r>
        </w:p>
      </w:docPartBody>
    </w:docPart>
    <w:docPart>
      <w:docPartPr>
        <w:name w:val="D8EAD0FFB9C441C6B116642245146306"/>
        <w:category>
          <w:name w:val="General"/>
          <w:gallery w:val="placeholder"/>
        </w:category>
        <w:types>
          <w:type w:val="bbPlcHdr"/>
        </w:types>
        <w:behaviors>
          <w:behavior w:val="content"/>
        </w:behaviors>
        <w:guid w:val="{4AC318A7-D1FB-48E6-9071-ACD7D151E8C8}"/>
      </w:docPartPr>
      <w:docPartBody>
        <w:p w:rsidR="00000000" w:rsidRDefault="00B24D88" w:rsidP="00B24D88">
          <w:pPr>
            <w:pStyle w:val="D8EAD0FFB9C441C6B116642245146306"/>
          </w:pPr>
          <w:r w:rsidRPr="00BB6517">
            <w:rPr>
              <w:rStyle w:val="PlaceholderText"/>
            </w:rPr>
            <w:t>Click here to enter text.</w:t>
          </w:r>
        </w:p>
      </w:docPartBody>
    </w:docPart>
    <w:docPart>
      <w:docPartPr>
        <w:name w:val="EDE4F3AD3F6A4B919B0FB86CBB3E3398"/>
        <w:category>
          <w:name w:val="General"/>
          <w:gallery w:val="placeholder"/>
        </w:category>
        <w:types>
          <w:type w:val="bbPlcHdr"/>
        </w:types>
        <w:behaviors>
          <w:behavior w:val="content"/>
        </w:behaviors>
        <w:guid w:val="{506618A4-3749-4D32-9BE5-9AF2BD03E324}"/>
      </w:docPartPr>
      <w:docPartBody>
        <w:p w:rsidR="00000000" w:rsidRDefault="00B24D88" w:rsidP="00B24D88">
          <w:pPr>
            <w:pStyle w:val="EDE4F3AD3F6A4B919B0FB86CBB3E3398"/>
          </w:pPr>
          <w:r w:rsidRPr="00BB6517">
            <w:rPr>
              <w:rStyle w:val="PlaceholderText"/>
            </w:rPr>
            <w:t>Click here to enter text.</w:t>
          </w:r>
        </w:p>
      </w:docPartBody>
    </w:docPart>
    <w:docPart>
      <w:docPartPr>
        <w:name w:val="0489765541D24ED8AD7B4246434DF93E"/>
        <w:category>
          <w:name w:val="General"/>
          <w:gallery w:val="placeholder"/>
        </w:category>
        <w:types>
          <w:type w:val="bbPlcHdr"/>
        </w:types>
        <w:behaviors>
          <w:behavior w:val="content"/>
        </w:behaviors>
        <w:guid w:val="{EFA3E9C5-71FF-4B8F-9D16-69B9F7B03297}"/>
      </w:docPartPr>
      <w:docPartBody>
        <w:p w:rsidR="00000000" w:rsidRDefault="00B24D88" w:rsidP="00B24D88">
          <w:pPr>
            <w:pStyle w:val="0489765541D24ED8AD7B4246434DF93E"/>
          </w:pPr>
          <w:r w:rsidRPr="00BB6517">
            <w:rPr>
              <w:rStyle w:val="PlaceholderText"/>
            </w:rPr>
            <w:t>Click here to enter text.</w:t>
          </w:r>
        </w:p>
      </w:docPartBody>
    </w:docPart>
    <w:docPart>
      <w:docPartPr>
        <w:name w:val="2AF5B602D9CF4E189E963C58D573CBAC"/>
        <w:category>
          <w:name w:val="General"/>
          <w:gallery w:val="placeholder"/>
        </w:category>
        <w:types>
          <w:type w:val="bbPlcHdr"/>
        </w:types>
        <w:behaviors>
          <w:behavior w:val="content"/>
        </w:behaviors>
        <w:guid w:val="{50668E6D-5754-4163-A2A3-B71993925619}"/>
      </w:docPartPr>
      <w:docPartBody>
        <w:p w:rsidR="00000000" w:rsidRDefault="00B24D88" w:rsidP="00B24D88">
          <w:pPr>
            <w:pStyle w:val="2AF5B602D9CF4E189E963C58D573CBAC"/>
          </w:pPr>
          <w:r w:rsidRPr="00BB6517">
            <w:rPr>
              <w:rStyle w:val="PlaceholderText"/>
            </w:rPr>
            <w:t>Click here to enter text.</w:t>
          </w:r>
        </w:p>
      </w:docPartBody>
    </w:docPart>
    <w:docPart>
      <w:docPartPr>
        <w:name w:val="3614937F79EC4EC08E8DC7A5AC51D74D"/>
        <w:category>
          <w:name w:val="General"/>
          <w:gallery w:val="placeholder"/>
        </w:category>
        <w:types>
          <w:type w:val="bbPlcHdr"/>
        </w:types>
        <w:behaviors>
          <w:behavior w:val="content"/>
        </w:behaviors>
        <w:guid w:val="{F3C8B339-9DDA-4448-ACA7-EE1B3F5BFC31}"/>
      </w:docPartPr>
      <w:docPartBody>
        <w:p w:rsidR="00000000" w:rsidRDefault="00B24D88" w:rsidP="00B24D88">
          <w:pPr>
            <w:pStyle w:val="3614937F79EC4EC08E8DC7A5AC51D74D"/>
          </w:pPr>
          <w:r w:rsidRPr="00BB6517">
            <w:rPr>
              <w:rStyle w:val="PlaceholderText"/>
            </w:rPr>
            <w:t>Click here to enter text.</w:t>
          </w:r>
        </w:p>
      </w:docPartBody>
    </w:docPart>
    <w:docPart>
      <w:docPartPr>
        <w:name w:val="D685BBA1F6D74CA8ABABFEFD661A88AC"/>
        <w:category>
          <w:name w:val="General"/>
          <w:gallery w:val="placeholder"/>
        </w:category>
        <w:types>
          <w:type w:val="bbPlcHdr"/>
        </w:types>
        <w:behaviors>
          <w:behavior w:val="content"/>
        </w:behaviors>
        <w:guid w:val="{BE04B9A1-5EC8-4577-A4F9-39B47CC23D1F}"/>
      </w:docPartPr>
      <w:docPartBody>
        <w:p w:rsidR="00000000" w:rsidRDefault="00B24D88" w:rsidP="00B24D88">
          <w:pPr>
            <w:pStyle w:val="D685BBA1F6D74CA8ABABFEFD661A88AC"/>
          </w:pPr>
          <w:r w:rsidRPr="00BB6517">
            <w:rPr>
              <w:rStyle w:val="PlaceholderText"/>
            </w:rPr>
            <w:t>Click here to enter text.</w:t>
          </w:r>
        </w:p>
      </w:docPartBody>
    </w:docPart>
    <w:docPart>
      <w:docPartPr>
        <w:name w:val="5191B7E4A10A401C95635FB765F43DA5"/>
        <w:category>
          <w:name w:val="General"/>
          <w:gallery w:val="placeholder"/>
        </w:category>
        <w:types>
          <w:type w:val="bbPlcHdr"/>
        </w:types>
        <w:behaviors>
          <w:behavior w:val="content"/>
        </w:behaviors>
        <w:guid w:val="{F8107BE4-E8A5-44B9-97DA-41722AA8EFB4}"/>
      </w:docPartPr>
      <w:docPartBody>
        <w:p w:rsidR="00000000" w:rsidRDefault="00B24D88" w:rsidP="00B24D88">
          <w:pPr>
            <w:pStyle w:val="5191B7E4A10A401C95635FB765F43DA5"/>
          </w:pPr>
          <w:r w:rsidRPr="00BB6517">
            <w:rPr>
              <w:rStyle w:val="PlaceholderText"/>
            </w:rPr>
            <w:t>Click here to enter text.</w:t>
          </w:r>
        </w:p>
      </w:docPartBody>
    </w:docPart>
    <w:docPart>
      <w:docPartPr>
        <w:name w:val="4E604097A7AB444A8135D40698D69F53"/>
        <w:category>
          <w:name w:val="General"/>
          <w:gallery w:val="placeholder"/>
        </w:category>
        <w:types>
          <w:type w:val="bbPlcHdr"/>
        </w:types>
        <w:behaviors>
          <w:behavior w:val="content"/>
        </w:behaviors>
        <w:guid w:val="{146475D4-E8C9-42CE-8218-6BBDE0AD190D}"/>
      </w:docPartPr>
      <w:docPartBody>
        <w:p w:rsidR="00000000" w:rsidRDefault="00B24D88" w:rsidP="00B24D88">
          <w:pPr>
            <w:pStyle w:val="4E604097A7AB444A8135D40698D69F53"/>
          </w:pPr>
          <w:r w:rsidRPr="00BB6517">
            <w:rPr>
              <w:rStyle w:val="PlaceholderText"/>
            </w:rPr>
            <w:t>Click here to enter text.</w:t>
          </w:r>
        </w:p>
      </w:docPartBody>
    </w:docPart>
    <w:docPart>
      <w:docPartPr>
        <w:name w:val="FCC4955CC2AC46958E9E961F814EDE56"/>
        <w:category>
          <w:name w:val="General"/>
          <w:gallery w:val="placeholder"/>
        </w:category>
        <w:types>
          <w:type w:val="bbPlcHdr"/>
        </w:types>
        <w:behaviors>
          <w:behavior w:val="content"/>
        </w:behaviors>
        <w:guid w:val="{6B7D486A-0D3D-4782-A168-D45BAB24C748}"/>
      </w:docPartPr>
      <w:docPartBody>
        <w:p w:rsidR="00000000" w:rsidRDefault="00B24D88" w:rsidP="00B24D88">
          <w:pPr>
            <w:pStyle w:val="FCC4955CC2AC46958E9E961F814EDE56"/>
          </w:pPr>
          <w:r w:rsidRPr="00BB6517">
            <w:rPr>
              <w:rStyle w:val="PlaceholderText"/>
            </w:rPr>
            <w:t>Click here to enter text.</w:t>
          </w:r>
        </w:p>
      </w:docPartBody>
    </w:docPart>
    <w:docPart>
      <w:docPartPr>
        <w:name w:val="B163487FC3ED4557BF9BBF0AA6823114"/>
        <w:category>
          <w:name w:val="General"/>
          <w:gallery w:val="placeholder"/>
        </w:category>
        <w:types>
          <w:type w:val="bbPlcHdr"/>
        </w:types>
        <w:behaviors>
          <w:behavior w:val="content"/>
        </w:behaviors>
        <w:guid w:val="{DD8A433F-81B5-4C92-AFA7-174CE95E0D8C}"/>
      </w:docPartPr>
      <w:docPartBody>
        <w:p w:rsidR="00000000" w:rsidRDefault="00B24D88" w:rsidP="00B24D88">
          <w:pPr>
            <w:pStyle w:val="B163487FC3ED4557BF9BBF0AA6823114"/>
          </w:pPr>
          <w:r w:rsidRPr="00BB6517">
            <w:rPr>
              <w:rStyle w:val="PlaceholderText"/>
            </w:rPr>
            <w:t>Click here to enter text.</w:t>
          </w:r>
        </w:p>
      </w:docPartBody>
    </w:docPart>
    <w:docPart>
      <w:docPartPr>
        <w:name w:val="E05D56D195C8460FBA275A3AE8193457"/>
        <w:category>
          <w:name w:val="General"/>
          <w:gallery w:val="placeholder"/>
        </w:category>
        <w:types>
          <w:type w:val="bbPlcHdr"/>
        </w:types>
        <w:behaviors>
          <w:behavior w:val="content"/>
        </w:behaviors>
        <w:guid w:val="{A17CE57D-1884-4D5F-A7F8-F5C3B8A7ED12}"/>
      </w:docPartPr>
      <w:docPartBody>
        <w:p w:rsidR="00000000" w:rsidRDefault="00B24D88" w:rsidP="00B24D88">
          <w:pPr>
            <w:pStyle w:val="E05D56D195C8460FBA275A3AE8193457"/>
          </w:pPr>
          <w:r w:rsidRPr="00BB6517">
            <w:rPr>
              <w:rStyle w:val="PlaceholderText"/>
            </w:rPr>
            <w:t>Click here to enter text.</w:t>
          </w:r>
        </w:p>
      </w:docPartBody>
    </w:docPart>
    <w:docPart>
      <w:docPartPr>
        <w:name w:val="B35C617E00E14669897691D920C10344"/>
        <w:category>
          <w:name w:val="General"/>
          <w:gallery w:val="placeholder"/>
        </w:category>
        <w:types>
          <w:type w:val="bbPlcHdr"/>
        </w:types>
        <w:behaviors>
          <w:behavior w:val="content"/>
        </w:behaviors>
        <w:guid w:val="{C549CA4F-0F9A-49F5-BD4F-4B74C2A911E8}"/>
      </w:docPartPr>
      <w:docPartBody>
        <w:p w:rsidR="00000000" w:rsidRDefault="00B24D88" w:rsidP="00B24D88">
          <w:pPr>
            <w:pStyle w:val="B35C617E00E14669897691D920C10344"/>
          </w:pPr>
          <w:r w:rsidRPr="00BB6517">
            <w:rPr>
              <w:rStyle w:val="PlaceholderText"/>
            </w:rPr>
            <w:t>Click here to enter text.</w:t>
          </w:r>
        </w:p>
      </w:docPartBody>
    </w:docPart>
    <w:docPart>
      <w:docPartPr>
        <w:name w:val="40992E47E41F47F4BEFC58681D1E4504"/>
        <w:category>
          <w:name w:val="General"/>
          <w:gallery w:val="placeholder"/>
        </w:category>
        <w:types>
          <w:type w:val="bbPlcHdr"/>
        </w:types>
        <w:behaviors>
          <w:behavior w:val="content"/>
        </w:behaviors>
        <w:guid w:val="{F1336A0D-B5C4-43E0-9C1E-6F876F0A82A5}"/>
      </w:docPartPr>
      <w:docPartBody>
        <w:p w:rsidR="00000000" w:rsidRDefault="00B24D88" w:rsidP="00B24D88">
          <w:pPr>
            <w:pStyle w:val="40992E47E41F47F4BEFC58681D1E4504"/>
          </w:pPr>
          <w:r w:rsidRPr="00BB6517">
            <w:rPr>
              <w:rStyle w:val="PlaceholderText"/>
            </w:rPr>
            <w:t>Click here to enter text.</w:t>
          </w:r>
        </w:p>
      </w:docPartBody>
    </w:docPart>
    <w:docPart>
      <w:docPartPr>
        <w:name w:val="06618C51D54B48A3B350B621F0901376"/>
        <w:category>
          <w:name w:val="General"/>
          <w:gallery w:val="placeholder"/>
        </w:category>
        <w:types>
          <w:type w:val="bbPlcHdr"/>
        </w:types>
        <w:behaviors>
          <w:behavior w:val="content"/>
        </w:behaviors>
        <w:guid w:val="{D9DFDBBD-53F4-4591-92E6-B737E4AC5360}"/>
      </w:docPartPr>
      <w:docPartBody>
        <w:p w:rsidR="00000000" w:rsidRDefault="00B24D88" w:rsidP="00B24D88">
          <w:pPr>
            <w:pStyle w:val="06618C51D54B48A3B350B621F0901376"/>
          </w:pPr>
          <w:r w:rsidRPr="00BB6517">
            <w:rPr>
              <w:rStyle w:val="PlaceholderText"/>
            </w:rPr>
            <w:t>Click here to enter text.</w:t>
          </w:r>
        </w:p>
      </w:docPartBody>
    </w:docPart>
    <w:docPart>
      <w:docPartPr>
        <w:name w:val="9EEC7ABCB9444410BD25568445220CA7"/>
        <w:category>
          <w:name w:val="General"/>
          <w:gallery w:val="placeholder"/>
        </w:category>
        <w:types>
          <w:type w:val="bbPlcHdr"/>
        </w:types>
        <w:behaviors>
          <w:behavior w:val="content"/>
        </w:behaviors>
        <w:guid w:val="{04894CE4-47DD-41F1-8E25-4DDD9D0C76E8}"/>
      </w:docPartPr>
      <w:docPartBody>
        <w:p w:rsidR="00000000" w:rsidRDefault="00B24D88" w:rsidP="00B24D88">
          <w:pPr>
            <w:pStyle w:val="9EEC7ABCB9444410BD25568445220CA7"/>
          </w:pPr>
          <w:r w:rsidRPr="00BB6517">
            <w:rPr>
              <w:rStyle w:val="PlaceholderText"/>
            </w:rPr>
            <w:t>Click here to enter text.</w:t>
          </w:r>
        </w:p>
      </w:docPartBody>
    </w:docPart>
    <w:docPart>
      <w:docPartPr>
        <w:name w:val="266EFCF3B68544F685A811D132CFB918"/>
        <w:category>
          <w:name w:val="General"/>
          <w:gallery w:val="placeholder"/>
        </w:category>
        <w:types>
          <w:type w:val="bbPlcHdr"/>
        </w:types>
        <w:behaviors>
          <w:behavior w:val="content"/>
        </w:behaviors>
        <w:guid w:val="{5DDB8B7C-EF0F-44AB-98E5-5A531DEADBDD}"/>
      </w:docPartPr>
      <w:docPartBody>
        <w:p w:rsidR="00000000" w:rsidRDefault="00B24D88" w:rsidP="00B24D88">
          <w:pPr>
            <w:pStyle w:val="266EFCF3B68544F685A811D132CFB918"/>
          </w:pPr>
          <w:r w:rsidRPr="00BB6517">
            <w:rPr>
              <w:rStyle w:val="PlaceholderText"/>
            </w:rPr>
            <w:t>Click here to enter text.</w:t>
          </w:r>
        </w:p>
      </w:docPartBody>
    </w:docPart>
    <w:docPart>
      <w:docPartPr>
        <w:name w:val="ADBD9626F269467CB6F947A7D626E278"/>
        <w:category>
          <w:name w:val="General"/>
          <w:gallery w:val="placeholder"/>
        </w:category>
        <w:types>
          <w:type w:val="bbPlcHdr"/>
        </w:types>
        <w:behaviors>
          <w:behavior w:val="content"/>
        </w:behaviors>
        <w:guid w:val="{0FBC2EA3-198D-4E02-B6D1-C862685BA550}"/>
      </w:docPartPr>
      <w:docPartBody>
        <w:p w:rsidR="00000000" w:rsidRDefault="00B24D88" w:rsidP="00B24D88">
          <w:pPr>
            <w:pStyle w:val="ADBD9626F269467CB6F947A7D626E278"/>
          </w:pPr>
          <w:r w:rsidRPr="00BB6517">
            <w:rPr>
              <w:rStyle w:val="PlaceholderText"/>
            </w:rPr>
            <w:t>Click here to enter text.</w:t>
          </w:r>
        </w:p>
      </w:docPartBody>
    </w:docPart>
    <w:docPart>
      <w:docPartPr>
        <w:name w:val="9352EBE2B1864ADEAEDA14BB5345EFB9"/>
        <w:category>
          <w:name w:val="General"/>
          <w:gallery w:val="placeholder"/>
        </w:category>
        <w:types>
          <w:type w:val="bbPlcHdr"/>
        </w:types>
        <w:behaviors>
          <w:behavior w:val="content"/>
        </w:behaviors>
        <w:guid w:val="{D33B63A8-BC4D-4D43-9188-A677F941814B}"/>
      </w:docPartPr>
      <w:docPartBody>
        <w:p w:rsidR="00000000" w:rsidRDefault="00B24D88" w:rsidP="00B24D88">
          <w:pPr>
            <w:pStyle w:val="9352EBE2B1864ADEAEDA14BB5345EFB9"/>
          </w:pPr>
          <w:r w:rsidRPr="00BB6517">
            <w:rPr>
              <w:rStyle w:val="PlaceholderText"/>
            </w:rPr>
            <w:t>Click here to enter text.</w:t>
          </w:r>
        </w:p>
      </w:docPartBody>
    </w:docPart>
    <w:docPart>
      <w:docPartPr>
        <w:name w:val="DC11D5AE0F1D4F2C8D076CB47ADAE365"/>
        <w:category>
          <w:name w:val="General"/>
          <w:gallery w:val="placeholder"/>
        </w:category>
        <w:types>
          <w:type w:val="bbPlcHdr"/>
        </w:types>
        <w:behaviors>
          <w:behavior w:val="content"/>
        </w:behaviors>
        <w:guid w:val="{D2F1B8CC-B35F-4F0D-9D01-E06059F22D55}"/>
      </w:docPartPr>
      <w:docPartBody>
        <w:p w:rsidR="00000000" w:rsidRDefault="00B24D88" w:rsidP="00B24D88">
          <w:pPr>
            <w:pStyle w:val="DC11D5AE0F1D4F2C8D076CB47ADAE365"/>
          </w:pPr>
          <w:r w:rsidRPr="00BB6517">
            <w:rPr>
              <w:rStyle w:val="PlaceholderText"/>
            </w:rPr>
            <w:t>Click here to enter text.</w:t>
          </w:r>
        </w:p>
      </w:docPartBody>
    </w:docPart>
    <w:docPart>
      <w:docPartPr>
        <w:name w:val="3AEDA6EE205644F59156C66D99B728BE"/>
        <w:category>
          <w:name w:val="General"/>
          <w:gallery w:val="placeholder"/>
        </w:category>
        <w:types>
          <w:type w:val="bbPlcHdr"/>
        </w:types>
        <w:behaviors>
          <w:behavior w:val="content"/>
        </w:behaviors>
        <w:guid w:val="{2C01BC4E-15EF-432F-9DCD-CB4B10C91574}"/>
      </w:docPartPr>
      <w:docPartBody>
        <w:p w:rsidR="00000000" w:rsidRDefault="00B24D88" w:rsidP="00B24D88">
          <w:pPr>
            <w:pStyle w:val="3AEDA6EE205644F59156C66D99B728BE"/>
          </w:pPr>
          <w:r w:rsidRPr="00BB6517">
            <w:rPr>
              <w:rStyle w:val="PlaceholderText"/>
            </w:rPr>
            <w:t>Click here to enter text.</w:t>
          </w:r>
        </w:p>
      </w:docPartBody>
    </w:docPart>
    <w:docPart>
      <w:docPartPr>
        <w:name w:val="7C3ED1384C714BE299814B818CD9F7D5"/>
        <w:category>
          <w:name w:val="General"/>
          <w:gallery w:val="placeholder"/>
        </w:category>
        <w:types>
          <w:type w:val="bbPlcHdr"/>
        </w:types>
        <w:behaviors>
          <w:behavior w:val="content"/>
        </w:behaviors>
        <w:guid w:val="{0242563E-BD84-424B-9827-669B121DCA40}"/>
      </w:docPartPr>
      <w:docPartBody>
        <w:p w:rsidR="00000000" w:rsidRDefault="00B24D88" w:rsidP="00B24D88">
          <w:pPr>
            <w:pStyle w:val="7C3ED1384C714BE299814B818CD9F7D5"/>
          </w:pPr>
          <w:r w:rsidRPr="00BB6517">
            <w:rPr>
              <w:rStyle w:val="PlaceholderText"/>
            </w:rPr>
            <w:t>Click here to enter text.</w:t>
          </w:r>
        </w:p>
      </w:docPartBody>
    </w:docPart>
    <w:docPart>
      <w:docPartPr>
        <w:name w:val="E12A98083AA24644BF9545A33733AD87"/>
        <w:category>
          <w:name w:val="General"/>
          <w:gallery w:val="placeholder"/>
        </w:category>
        <w:types>
          <w:type w:val="bbPlcHdr"/>
        </w:types>
        <w:behaviors>
          <w:behavior w:val="content"/>
        </w:behaviors>
        <w:guid w:val="{401E8307-6DFD-40D3-8D23-EA258BB32214}"/>
      </w:docPartPr>
      <w:docPartBody>
        <w:p w:rsidR="00000000" w:rsidRDefault="00B24D88" w:rsidP="00B24D88">
          <w:pPr>
            <w:pStyle w:val="E12A98083AA24644BF9545A33733AD87"/>
          </w:pPr>
          <w:r w:rsidRPr="00BB6517">
            <w:rPr>
              <w:rStyle w:val="PlaceholderText"/>
            </w:rPr>
            <w:t>Click here to enter text.</w:t>
          </w:r>
        </w:p>
      </w:docPartBody>
    </w:docPart>
    <w:docPart>
      <w:docPartPr>
        <w:name w:val="EB054F5204794ABAB964CD9F4CB93C97"/>
        <w:category>
          <w:name w:val="General"/>
          <w:gallery w:val="placeholder"/>
        </w:category>
        <w:types>
          <w:type w:val="bbPlcHdr"/>
        </w:types>
        <w:behaviors>
          <w:behavior w:val="content"/>
        </w:behaviors>
        <w:guid w:val="{1DD9B4B1-C213-41CC-91CB-749E13EF07C1}"/>
      </w:docPartPr>
      <w:docPartBody>
        <w:p w:rsidR="00000000" w:rsidRDefault="00B24D88" w:rsidP="00B24D88">
          <w:pPr>
            <w:pStyle w:val="EB054F5204794ABAB964CD9F4CB93C97"/>
          </w:pPr>
          <w:r w:rsidRPr="00BB6517">
            <w:rPr>
              <w:rStyle w:val="PlaceholderText"/>
            </w:rPr>
            <w:t>Click here to enter text.</w:t>
          </w:r>
        </w:p>
      </w:docPartBody>
    </w:docPart>
    <w:docPart>
      <w:docPartPr>
        <w:name w:val="63A6E37CBBBC4A54A91F7A9E48128266"/>
        <w:category>
          <w:name w:val="General"/>
          <w:gallery w:val="placeholder"/>
        </w:category>
        <w:types>
          <w:type w:val="bbPlcHdr"/>
        </w:types>
        <w:behaviors>
          <w:behavior w:val="content"/>
        </w:behaviors>
        <w:guid w:val="{A512E0D6-8A07-4BEF-9CD6-8DE358DA8D1B}"/>
      </w:docPartPr>
      <w:docPartBody>
        <w:p w:rsidR="00000000" w:rsidRDefault="00B24D88" w:rsidP="00B24D88">
          <w:pPr>
            <w:pStyle w:val="63A6E37CBBBC4A54A91F7A9E48128266"/>
          </w:pPr>
          <w:r w:rsidRPr="00BB6517">
            <w:rPr>
              <w:rStyle w:val="PlaceholderText"/>
            </w:rPr>
            <w:t>Click here to enter text.</w:t>
          </w:r>
        </w:p>
      </w:docPartBody>
    </w:docPart>
    <w:docPart>
      <w:docPartPr>
        <w:name w:val="0B83980AE5214AC59DF64306AFD6EF94"/>
        <w:category>
          <w:name w:val="General"/>
          <w:gallery w:val="placeholder"/>
        </w:category>
        <w:types>
          <w:type w:val="bbPlcHdr"/>
        </w:types>
        <w:behaviors>
          <w:behavior w:val="content"/>
        </w:behaviors>
        <w:guid w:val="{8915C6AA-259C-4235-8D3E-68D890284CE2}"/>
      </w:docPartPr>
      <w:docPartBody>
        <w:p w:rsidR="00000000" w:rsidRDefault="00B24D88" w:rsidP="00B24D88">
          <w:pPr>
            <w:pStyle w:val="0B83980AE5214AC59DF64306AFD6EF94"/>
          </w:pPr>
          <w:r w:rsidRPr="00BB6517">
            <w:rPr>
              <w:rStyle w:val="PlaceholderText"/>
            </w:rPr>
            <w:t>Click here to enter text.</w:t>
          </w:r>
        </w:p>
      </w:docPartBody>
    </w:docPart>
    <w:docPart>
      <w:docPartPr>
        <w:name w:val="ED43E37D2F794B7C9021E97AFC6B5EB0"/>
        <w:category>
          <w:name w:val="General"/>
          <w:gallery w:val="placeholder"/>
        </w:category>
        <w:types>
          <w:type w:val="bbPlcHdr"/>
        </w:types>
        <w:behaviors>
          <w:behavior w:val="content"/>
        </w:behaviors>
        <w:guid w:val="{1FC9594F-4E0B-41AB-8F1F-52576C2A7C1A}"/>
      </w:docPartPr>
      <w:docPartBody>
        <w:p w:rsidR="00000000" w:rsidRDefault="00B24D88" w:rsidP="00B24D88">
          <w:pPr>
            <w:pStyle w:val="ED43E37D2F794B7C9021E97AFC6B5EB0"/>
          </w:pPr>
          <w:r w:rsidRPr="00BB6517">
            <w:rPr>
              <w:rStyle w:val="PlaceholderText"/>
            </w:rPr>
            <w:t>Click here to enter text.</w:t>
          </w:r>
        </w:p>
      </w:docPartBody>
    </w:docPart>
    <w:docPart>
      <w:docPartPr>
        <w:name w:val="54146A58D755468D8D5623A8DEA4A7D6"/>
        <w:category>
          <w:name w:val="General"/>
          <w:gallery w:val="placeholder"/>
        </w:category>
        <w:types>
          <w:type w:val="bbPlcHdr"/>
        </w:types>
        <w:behaviors>
          <w:behavior w:val="content"/>
        </w:behaviors>
        <w:guid w:val="{EEB7C156-B31C-4670-A07C-16E172A781F7}"/>
      </w:docPartPr>
      <w:docPartBody>
        <w:p w:rsidR="00000000" w:rsidRDefault="00B24D88" w:rsidP="00B24D88">
          <w:pPr>
            <w:pStyle w:val="54146A58D755468D8D5623A8DEA4A7D6"/>
          </w:pPr>
          <w:r w:rsidRPr="00BB6517">
            <w:rPr>
              <w:rStyle w:val="PlaceholderText"/>
            </w:rPr>
            <w:t>Click here to enter text.</w:t>
          </w:r>
        </w:p>
      </w:docPartBody>
    </w:docPart>
    <w:docPart>
      <w:docPartPr>
        <w:name w:val="EFEA3A823D5E4C8EAC2A61370D75CCDF"/>
        <w:category>
          <w:name w:val="General"/>
          <w:gallery w:val="placeholder"/>
        </w:category>
        <w:types>
          <w:type w:val="bbPlcHdr"/>
        </w:types>
        <w:behaviors>
          <w:behavior w:val="content"/>
        </w:behaviors>
        <w:guid w:val="{1B28D7FC-C4C7-489D-BFEC-D75CB1D3B8A5}"/>
      </w:docPartPr>
      <w:docPartBody>
        <w:p w:rsidR="00000000" w:rsidRDefault="00B24D88" w:rsidP="00B24D88">
          <w:pPr>
            <w:pStyle w:val="EFEA3A823D5E4C8EAC2A61370D75CCDF"/>
          </w:pPr>
          <w:r w:rsidRPr="00BB6517">
            <w:rPr>
              <w:rStyle w:val="PlaceholderText"/>
            </w:rPr>
            <w:t>Click here to enter text.</w:t>
          </w:r>
        </w:p>
      </w:docPartBody>
    </w:docPart>
    <w:docPart>
      <w:docPartPr>
        <w:name w:val="06BDE2B26CA841319420F0950E6226E7"/>
        <w:category>
          <w:name w:val="General"/>
          <w:gallery w:val="placeholder"/>
        </w:category>
        <w:types>
          <w:type w:val="bbPlcHdr"/>
        </w:types>
        <w:behaviors>
          <w:behavior w:val="content"/>
        </w:behaviors>
        <w:guid w:val="{3E863E9F-9B78-48BA-B4F3-F73DB72DE35F}"/>
      </w:docPartPr>
      <w:docPartBody>
        <w:p w:rsidR="00000000" w:rsidRDefault="00B24D88" w:rsidP="00B24D88">
          <w:pPr>
            <w:pStyle w:val="06BDE2B26CA841319420F0950E6226E7"/>
          </w:pPr>
          <w:r w:rsidRPr="00BB6517">
            <w:rPr>
              <w:rStyle w:val="PlaceholderText"/>
            </w:rPr>
            <w:t>Click here to enter text.</w:t>
          </w:r>
        </w:p>
      </w:docPartBody>
    </w:docPart>
    <w:docPart>
      <w:docPartPr>
        <w:name w:val="E6E95492E9DD4E108577156134E320AA"/>
        <w:category>
          <w:name w:val="General"/>
          <w:gallery w:val="placeholder"/>
        </w:category>
        <w:types>
          <w:type w:val="bbPlcHdr"/>
        </w:types>
        <w:behaviors>
          <w:behavior w:val="content"/>
        </w:behaviors>
        <w:guid w:val="{CF5F96FA-3B4C-4839-A614-E514DEFC2DA3}"/>
      </w:docPartPr>
      <w:docPartBody>
        <w:p w:rsidR="00000000" w:rsidRDefault="00B24D88" w:rsidP="00B24D88">
          <w:pPr>
            <w:pStyle w:val="E6E95492E9DD4E108577156134E320AA"/>
          </w:pPr>
          <w:r w:rsidRPr="00BB6517">
            <w:rPr>
              <w:rStyle w:val="PlaceholderText"/>
            </w:rPr>
            <w:t>Click here to enter text.</w:t>
          </w:r>
        </w:p>
      </w:docPartBody>
    </w:docPart>
    <w:docPart>
      <w:docPartPr>
        <w:name w:val="99357286B2C94613BBF89833FAD481C2"/>
        <w:category>
          <w:name w:val="General"/>
          <w:gallery w:val="placeholder"/>
        </w:category>
        <w:types>
          <w:type w:val="bbPlcHdr"/>
        </w:types>
        <w:behaviors>
          <w:behavior w:val="content"/>
        </w:behaviors>
        <w:guid w:val="{5E471DEF-4F2F-4918-8C6F-D04C4CEC6A1C}"/>
      </w:docPartPr>
      <w:docPartBody>
        <w:p w:rsidR="00000000" w:rsidRDefault="00B24D88" w:rsidP="00B24D88">
          <w:pPr>
            <w:pStyle w:val="99357286B2C94613BBF89833FAD481C2"/>
          </w:pPr>
          <w:r w:rsidRPr="00BB6517">
            <w:rPr>
              <w:rStyle w:val="PlaceholderText"/>
            </w:rPr>
            <w:t>Click here to enter text.</w:t>
          </w:r>
        </w:p>
      </w:docPartBody>
    </w:docPart>
    <w:docPart>
      <w:docPartPr>
        <w:name w:val="3E2AC0DDF2D148818BC42C6816374784"/>
        <w:category>
          <w:name w:val="General"/>
          <w:gallery w:val="placeholder"/>
        </w:category>
        <w:types>
          <w:type w:val="bbPlcHdr"/>
        </w:types>
        <w:behaviors>
          <w:behavior w:val="content"/>
        </w:behaviors>
        <w:guid w:val="{D2DE7CA7-9B30-4400-8657-AA84928B40B7}"/>
      </w:docPartPr>
      <w:docPartBody>
        <w:p w:rsidR="00000000" w:rsidRDefault="00B24D88" w:rsidP="00B24D88">
          <w:pPr>
            <w:pStyle w:val="3E2AC0DDF2D148818BC42C6816374784"/>
          </w:pPr>
          <w:r w:rsidRPr="00BB6517">
            <w:rPr>
              <w:rStyle w:val="PlaceholderText"/>
            </w:rPr>
            <w:t>Click here to enter text.</w:t>
          </w:r>
        </w:p>
      </w:docPartBody>
    </w:docPart>
    <w:docPart>
      <w:docPartPr>
        <w:name w:val="6B2099B695D0401AA647CC5D27FD69F0"/>
        <w:category>
          <w:name w:val="General"/>
          <w:gallery w:val="placeholder"/>
        </w:category>
        <w:types>
          <w:type w:val="bbPlcHdr"/>
        </w:types>
        <w:behaviors>
          <w:behavior w:val="content"/>
        </w:behaviors>
        <w:guid w:val="{0613C2A9-86A3-48B9-8E2D-3454F9C11C97}"/>
      </w:docPartPr>
      <w:docPartBody>
        <w:p w:rsidR="00000000" w:rsidRDefault="00B24D88" w:rsidP="00B24D88">
          <w:pPr>
            <w:pStyle w:val="6B2099B695D0401AA647CC5D27FD69F0"/>
          </w:pPr>
          <w:r w:rsidRPr="00BB6517">
            <w:rPr>
              <w:rStyle w:val="PlaceholderText"/>
            </w:rPr>
            <w:t>Click here to enter text.</w:t>
          </w:r>
        </w:p>
      </w:docPartBody>
    </w:docPart>
    <w:docPart>
      <w:docPartPr>
        <w:name w:val="7F1F5B8020934057A0EAF3EBF55A181D"/>
        <w:category>
          <w:name w:val="General"/>
          <w:gallery w:val="placeholder"/>
        </w:category>
        <w:types>
          <w:type w:val="bbPlcHdr"/>
        </w:types>
        <w:behaviors>
          <w:behavior w:val="content"/>
        </w:behaviors>
        <w:guid w:val="{85F19D67-C5CB-4146-813F-C43263EB3C40}"/>
      </w:docPartPr>
      <w:docPartBody>
        <w:p w:rsidR="00000000" w:rsidRDefault="00B24D88" w:rsidP="00B24D88">
          <w:pPr>
            <w:pStyle w:val="7F1F5B8020934057A0EAF3EBF55A181D"/>
          </w:pPr>
          <w:r w:rsidRPr="00BB6517">
            <w:rPr>
              <w:rStyle w:val="PlaceholderText"/>
            </w:rPr>
            <w:t>Click here to enter text.</w:t>
          </w:r>
        </w:p>
      </w:docPartBody>
    </w:docPart>
    <w:docPart>
      <w:docPartPr>
        <w:name w:val="BBAF6BE3FF9B4A9FBE80DB135A01A960"/>
        <w:category>
          <w:name w:val="General"/>
          <w:gallery w:val="placeholder"/>
        </w:category>
        <w:types>
          <w:type w:val="bbPlcHdr"/>
        </w:types>
        <w:behaviors>
          <w:behavior w:val="content"/>
        </w:behaviors>
        <w:guid w:val="{486EA5EB-C4BD-49CE-8373-04F649834512}"/>
      </w:docPartPr>
      <w:docPartBody>
        <w:p w:rsidR="00000000" w:rsidRDefault="00B24D88" w:rsidP="00B24D88">
          <w:pPr>
            <w:pStyle w:val="BBAF6BE3FF9B4A9FBE80DB135A01A960"/>
          </w:pPr>
          <w:r w:rsidRPr="00BB6517">
            <w:rPr>
              <w:rStyle w:val="PlaceholderText"/>
            </w:rPr>
            <w:t>Click here to enter text.</w:t>
          </w:r>
        </w:p>
      </w:docPartBody>
    </w:docPart>
    <w:docPart>
      <w:docPartPr>
        <w:name w:val="0098EAD60470466F9B725DD22FCD5E57"/>
        <w:category>
          <w:name w:val="General"/>
          <w:gallery w:val="placeholder"/>
        </w:category>
        <w:types>
          <w:type w:val="bbPlcHdr"/>
        </w:types>
        <w:behaviors>
          <w:behavior w:val="content"/>
        </w:behaviors>
        <w:guid w:val="{3F0CF9CA-3F09-4962-BCCB-8AD6D7465F8E}"/>
      </w:docPartPr>
      <w:docPartBody>
        <w:p w:rsidR="00000000" w:rsidRDefault="00B24D88" w:rsidP="00B24D88">
          <w:pPr>
            <w:pStyle w:val="0098EAD60470466F9B725DD22FCD5E57"/>
          </w:pPr>
          <w:r w:rsidRPr="00BB6517">
            <w:rPr>
              <w:rStyle w:val="PlaceholderText"/>
            </w:rPr>
            <w:t>Click here to enter text.</w:t>
          </w:r>
        </w:p>
      </w:docPartBody>
    </w:docPart>
    <w:docPart>
      <w:docPartPr>
        <w:name w:val="A4901D0A7967486CA72216EB62D921B7"/>
        <w:category>
          <w:name w:val="General"/>
          <w:gallery w:val="placeholder"/>
        </w:category>
        <w:types>
          <w:type w:val="bbPlcHdr"/>
        </w:types>
        <w:behaviors>
          <w:behavior w:val="content"/>
        </w:behaviors>
        <w:guid w:val="{35DD12DD-AC14-4D92-939F-8C4CB1DD0331}"/>
      </w:docPartPr>
      <w:docPartBody>
        <w:p w:rsidR="00000000" w:rsidRDefault="00B24D88" w:rsidP="00B24D88">
          <w:pPr>
            <w:pStyle w:val="A4901D0A7967486CA72216EB62D921B7"/>
          </w:pPr>
          <w:r w:rsidRPr="00BB6517">
            <w:rPr>
              <w:rStyle w:val="PlaceholderText"/>
            </w:rPr>
            <w:t>Click here to enter text.</w:t>
          </w:r>
        </w:p>
      </w:docPartBody>
    </w:docPart>
    <w:docPart>
      <w:docPartPr>
        <w:name w:val="10943E1654A34D2A848F9FBFC5D1BF0F"/>
        <w:category>
          <w:name w:val="General"/>
          <w:gallery w:val="placeholder"/>
        </w:category>
        <w:types>
          <w:type w:val="bbPlcHdr"/>
        </w:types>
        <w:behaviors>
          <w:behavior w:val="content"/>
        </w:behaviors>
        <w:guid w:val="{EE9D6806-B347-46E3-84B5-C736334DBB38}"/>
      </w:docPartPr>
      <w:docPartBody>
        <w:p w:rsidR="00000000" w:rsidRDefault="00B24D88" w:rsidP="00B24D88">
          <w:pPr>
            <w:pStyle w:val="10943E1654A34D2A848F9FBFC5D1BF0F"/>
          </w:pPr>
          <w:r w:rsidRPr="00BB6517">
            <w:rPr>
              <w:rStyle w:val="PlaceholderText"/>
            </w:rPr>
            <w:t>Click here to enter text.</w:t>
          </w:r>
        </w:p>
      </w:docPartBody>
    </w:docPart>
    <w:docPart>
      <w:docPartPr>
        <w:name w:val="35D26CEC8AD446C594CA1CB3B0925282"/>
        <w:category>
          <w:name w:val="General"/>
          <w:gallery w:val="placeholder"/>
        </w:category>
        <w:types>
          <w:type w:val="bbPlcHdr"/>
        </w:types>
        <w:behaviors>
          <w:behavior w:val="content"/>
        </w:behaviors>
        <w:guid w:val="{EA8DABDE-280D-4E26-B726-D6D0CDD73D68}"/>
      </w:docPartPr>
      <w:docPartBody>
        <w:p w:rsidR="00000000" w:rsidRDefault="00B24D88" w:rsidP="00B24D88">
          <w:pPr>
            <w:pStyle w:val="35D26CEC8AD446C594CA1CB3B0925282"/>
          </w:pPr>
          <w:r w:rsidRPr="00BB6517">
            <w:rPr>
              <w:rStyle w:val="PlaceholderText"/>
            </w:rPr>
            <w:t>Click here to enter text.</w:t>
          </w:r>
        </w:p>
      </w:docPartBody>
    </w:docPart>
    <w:docPart>
      <w:docPartPr>
        <w:name w:val="5C785300A2F3434EA2C096EA10F79B54"/>
        <w:category>
          <w:name w:val="General"/>
          <w:gallery w:val="placeholder"/>
        </w:category>
        <w:types>
          <w:type w:val="bbPlcHdr"/>
        </w:types>
        <w:behaviors>
          <w:behavior w:val="content"/>
        </w:behaviors>
        <w:guid w:val="{74B637EB-3CF4-401A-A753-FAB33B3F29B8}"/>
      </w:docPartPr>
      <w:docPartBody>
        <w:p w:rsidR="00000000" w:rsidRDefault="00B24D88" w:rsidP="00B24D88">
          <w:pPr>
            <w:pStyle w:val="5C785300A2F3434EA2C096EA10F79B54"/>
          </w:pPr>
          <w:r w:rsidRPr="00BB6517">
            <w:rPr>
              <w:rStyle w:val="PlaceholderText"/>
            </w:rPr>
            <w:t>Click here to enter text.</w:t>
          </w:r>
        </w:p>
      </w:docPartBody>
    </w:docPart>
    <w:docPart>
      <w:docPartPr>
        <w:name w:val="CFF5DAC3266742E6A5895BECEC0A90C8"/>
        <w:category>
          <w:name w:val="General"/>
          <w:gallery w:val="placeholder"/>
        </w:category>
        <w:types>
          <w:type w:val="bbPlcHdr"/>
        </w:types>
        <w:behaviors>
          <w:behavior w:val="content"/>
        </w:behaviors>
        <w:guid w:val="{7976AE97-EB2C-4EC6-BFB8-C0A6EBED21F6}"/>
      </w:docPartPr>
      <w:docPartBody>
        <w:p w:rsidR="00000000" w:rsidRDefault="00B24D88" w:rsidP="00B24D88">
          <w:pPr>
            <w:pStyle w:val="CFF5DAC3266742E6A5895BECEC0A90C8"/>
          </w:pPr>
          <w:r w:rsidRPr="00BB6517">
            <w:rPr>
              <w:rStyle w:val="PlaceholderText"/>
            </w:rPr>
            <w:t>Click here to enter text.</w:t>
          </w:r>
        </w:p>
      </w:docPartBody>
    </w:docPart>
    <w:docPart>
      <w:docPartPr>
        <w:name w:val="A3433D0D36F54024A4F56F891A921EAE"/>
        <w:category>
          <w:name w:val="General"/>
          <w:gallery w:val="placeholder"/>
        </w:category>
        <w:types>
          <w:type w:val="bbPlcHdr"/>
        </w:types>
        <w:behaviors>
          <w:behavior w:val="content"/>
        </w:behaviors>
        <w:guid w:val="{A0765038-82FC-4CE1-BCED-DF3B8920C2C6}"/>
      </w:docPartPr>
      <w:docPartBody>
        <w:p w:rsidR="00000000" w:rsidRDefault="00B24D88" w:rsidP="00B24D88">
          <w:pPr>
            <w:pStyle w:val="A3433D0D36F54024A4F56F891A921EAE"/>
          </w:pPr>
          <w:r w:rsidRPr="00BB6517">
            <w:rPr>
              <w:rStyle w:val="PlaceholderText"/>
            </w:rPr>
            <w:t>Click here to enter text.</w:t>
          </w:r>
        </w:p>
      </w:docPartBody>
    </w:docPart>
    <w:docPart>
      <w:docPartPr>
        <w:name w:val="114A5BC92CE34FCFBBA2AF0FA1D6A8FF"/>
        <w:category>
          <w:name w:val="General"/>
          <w:gallery w:val="placeholder"/>
        </w:category>
        <w:types>
          <w:type w:val="bbPlcHdr"/>
        </w:types>
        <w:behaviors>
          <w:behavior w:val="content"/>
        </w:behaviors>
        <w:guid w:val="{08B59186-D4F9-491C-BABC-E958542D7828}"/>
      </w:docPartPr>
      <w:docPartBody>
        <w:p w:rsidR="00000000" w:rsidRDefault="00B24D88" w:rsidP="00B24D88">
          <w:pPr>
            <w:pStyle w:val="114A5BC92CE34FCFBBA2AF0FA1D6A8FF"/>
          </w:pPr>
          <w:r w:rsidRPr="00BB6517">
            <w:rPr>
              <w:rStyle w:val="PlaceholderText"/>
            </w:rPr>
            <w:t>Click here to enter text.</w:t>
          </w:r>
        </w:p>
      </w:docPartBody>
    </w:docPart>
    <w:docPart>
      <w:docPartPr>
        <w:name w:val="42B4AE234F6A4BF5A7AD2BDA5DB01CF0"/>
        <w:category>
          <w:name w:val="General"/>
          <w:gallery w:val="placeholder"/>
        </w:category>
        <w:types>
          <w:type w:val="bbPlcHdr"/>
        </w:types>
        <w:behaviors>
          <w:behavior w:val="content"/>
        </w:behaviors>
        <w:guid w:val="{C70F8992-82B8-475E-832E-FFA9A4CCA707}"/>
      </w:docPartPr>
      <w:docPartBody>
        <w:p w:rsidR="00000000" w:rsidRDefault="00B24D88" w:rsidP="00B24D88">
          <w:pPr>
            <w:pStyle w:val="42B4AE234F6A4BF5A7AD2BDA5DB01CF0"/>
          </w:pPr>
          <w:r w:rsidRPr="00BB6517">
            <w:rPr>
              <w:rStyle w:val="PlaceholderText"/>
            </w:rPr>
            <w:t>Click here to enter text.</w:t>
          </w:r>
        </w:p>
      </w:docPartBody>
    </w:docPart>
    <w:docPart>
      <w:docPartPr>
        <w:name w:val="0BAF7D6369B742AABC57DCAAB24829D9"/>
        <w:category>
          <w:name w:val="General"/>
          <w:gallery w:val="placeholder"/>
        </w:category>
        <w:types>
          <w:type w:val="bbPlcHdr"/>
        </w:types>
        <w:behaviors>
          <w:behavior w:val="content"/>
        </w:behaviors>
        <w:guid w:val="{7AB79147-DB33-43B9-AD1B-645B7C8D2165}"/>
      </w:docPartPr>
      <w:docPartBody>
        <w:p w:rsidR="00000000" w:rsidRDefault="00B24D88" w:rsidP="00B24D88">
          <w:pPr>
            <w:pStyle w:val="0BAF7D6369B742AABC57DCAAB24829D9"/>
          </w:pPr>
          <w:r w:rsidRPr="00BB6517">
            <w:rPr>
              <w:rStyle w:val="PlaceholderText"/>
            </w:rPr>
            <w:t>Click here to enter text.</w:t>
          </w:r>
        </w:p>
      </w:docPartBody>
    </w:docPart>
    <w:docPart>
      <w:docPartPr>
        <w:name w:val="2FED8E6633364E65A334DA13E31F51BD"/>
        <w:category>
          <w:name w:val="General"/>
          <w:gallery w:val="placeholder"/>
        </w:category>
        <w:types>
          <w:type w:val="bbPlcHdr"/>
        </w:types>
        <w:behaviors>
          <w:behavior w:val="content"/>
        </w:behaviors>
        <w:guid w:val="{EEBF0877-2E28-409A-946A-DF8773011B56}"/>
      </w:docPartPr>
      <w:docPartBody>
        <w:p w:rsidR="00000000" w:rsidRDefault="00B24D88" w:rsidP="00B24D88">
          <w:pPr>
            <w:pStyle w:val="2FED8E6633364E65A334DA13E31F51BD"/>
          </w:pPr>
          <w:r w:rsidRPr="00BB6517">
            <w:rPr>
              <w:rStyle w:val="PlaceholderText"/>
            </w:rPr>
            <w:t>Click here to enter text.</w:t>
          </w:r>
        </w:p>
      </w:docPartBody>
    </w:docPart>
    <w:docPart>
      <w:docPartPr>
        <w:name w:val="F9B47B07762F4A16B1C98944D9B66A28"/>
        <w:category>
          <w:name w:val="General"/>
          <w:gallery w:val="placeholder"/>
        </w:category>
        <w:types>
          <w:type w:val="bbPlcHdr"/>
        </w:types>
        <w:behaviors>
          <w:behavior w:val="content"/>
        </w:behaviors>
        <w:guid w:val="{05865D9B-8EF7-42BB-A935-B6E408EF8F6C}"/>
      </w:docPartPr>
      <w:docPartBody>
        <w:p w:rsidR="00000000" w:rsidRDefault="00B24D88" w:rsidP="00B24D88">
          <w:pPr>
            <w:pStyle w:val="F9B47B07762F4A16B1C98944D9B66A28"/>
          </w:pPr>
          <w:r w:rsidRPr="00BB6517">
            <w:rPr>
              <w:rStyle w:val="PlaceholderText"/>
            </w:rPr>
            <w:t>Click here to enter text.</w:t>
          </w:r>
        </w:p>
      </w:docPartBody>
    </w:docPart>
    <w:docPart>
      <w:docPartPr>
        <w:name w:val="B5D39E346AB44FB89CCC36ECFBFE3072"/>
        <w:category>
          <w:name w:val="General"/>
          <w:gallery w:val="placeholder"/>
        </w:category>
        <w:types>
          <w:type w:val="bbPlcHdr"/>
        </w:types>
        <w:behaviors>
          <w:behavior w:val="content"/>
        </w:behaviors>
        <w:guid w:val="{75D27691-1F4A-4EFD-84B6-6BF58F24B2D8}"/>
      </w:docPartPr>
      <w:docPartBody>
        <w:p w:rsidR="00000000" w:rsidRDefault="00B24D88" w:rsidP="00B24D88">
          <w:pPr>
            <w:pStyle w:val="B5D39E346AB44FB89CCC36ECFBFE3072"/>
          </w:pPr>
          <w:r w:rsidRPr="00BB6517">
            <w:rPr>
              <w:rStyle w:val="PlaceholderText"/>
            </w:rPr>
            <w:t>Click here to enter text.</w:t>
          </w:r>
        </w:p>
      </w:docPartBody>
    </w:docPart>
    <w:docPart>
      <w:docPartPr>
        <w:name w:val="AF08A9F0C2B74934B35BA277609851BE"/>
        <w:category>
          <w:name w:val="General"/>
          <w:gallery w:val="placeholder"/>
        </w:category>
        <w:types>
          <w:type w:val="bbPlcHdr"/>
        </w:types>
        <w:behaviors>
          <w:behavior w:val="content"/>
        </w:behaviors>
        <w:guid w:val="{A8CE3168-E9E6-4814-8A9F-93B47E4E22BD}"/>
      </w:docPartPr>
      <w:docPartBody>
        <w:p w:rsidR="00000000" w:rsidRDefault="00B24D88" w:rsidP="00B24D88">
          <w:pPr>
            <w:pStyle w:val="AF08A9F0C2B74934B35BA277609851BE"/>
          </w:pPr>
          <w:r w:rsidRPr="00BB6517">
            <w:rPr>
              <w:rStyle w:val="PlaceholderText"/>
            </w:rPr>
            <w:t>Click here to enter text.</w:t>
          </w:r>
        </w:p>
      </w:docPartBody>
    </w:docPart>
    <w:docPart>
      <w:docPartPr>
        <w:name w:val="1DCAC9B6BF4B46F2BC2D24160F2ED223"/>
        <w:category>
          <w:name w:val="General"/>
          <w:gallery w:val="placeholder"/>
        </w:category>
        <w:types>
          <w:type w:val="bbPlcHdr"/>
        </w:types>
        <w:behaviors>
          <w:behavior w:val="content"/>
        </w:behaviors>
        <w:guid w:val="{17DC8546-0128-43BB-9DC2-838387A6EE8B}"/>
      </w:docPartPr>
      <w:docPartBody>
        <w:p w:rsidR="00000000" w:rsidRDefault="00B24D88" w:rsidP="00B24D88">
          <w:pPr>
            <w:pStyle w:val="1DCAC9B6BF4B46F2BC2D24160F2ED223"/>
          </w:pPr>
          <w:r w:rsidRPr="00BB6517">
            <w:rPr>
              <w:rStyle w:val="PlaceholderText"/>
            </w:rPr>
            <w:t>Click here to enter text.</w:t>
          </w:r>
        </w:p>
      </w:docPartBody>
    </w:docPart>
    <w:docPart>
      <w:docPartPr>
        <w:name w:val="7768699DB78C4B2E8C43DFAC0C15C2A4"/>
        <w:category>
          <w:name w:val="General"/>
          <w:gallery w:val="placeholder"/>
        </w:category>
        <w:types>
          <w:type w:val="bbPlcHdr"/>
        </w:types>
        <w:behaviors>
          <w:behavior w:val="content"/>
        </w:behaviors>
        <w:guid w:val="{39EE8B81-D408-4571-9902-AD4DF498C644}"/>
      </w:docPartPr>
      <w:docPartBody>
        <w:p w:rsidR="00000000" w:rsidRDefault="00B24D88" w:rsidP="00B24D88">
          <w:pPr>
            <w:pStyle w:val="7768699DB78C4B2E8C43DFAC0C15C2A4"/>
          </w:pPr>
          <w:r w:rsidRPr="00BB6517">
            <w:rPr>
              <w:rStyle w:val="PlaceholderText"/>
            </w:rPr>
            <w:t>Click here to enter text.</w:t>
          </w:r>
        </w:p>
      </w:docPartBody>
    </w:docPart>
    <w:docPart>
      <w:docPartPr>
        <w:name w:val="E9A0F0974D1146EB95655B35C78349C1"/>
        <w:category>
          <w:name w:val="General"/>
          <w:gallery w:val="placeholder"/>
        </w:category>
        <w:types>
          <w:type w:val="bbPlcHdr"/>
        </w:types>
        <w:behaviors>
          <w:behavior w:val="content"/>
        </w:behaviors>
        <w:guid w:val="{FEC2CF25-141A-4FC3-97D5-F22FCB012C49}"/>
      </w:docPartPr>
      <w:docPartBody>
        <w:p w:rsidR="00000000" w:rsidRDefault="00B24D88" w:rsidP="00B24D88">
          <w:pPr>
            <w:pStyle w:val="E9A0F0974D1146EB95655B35C78349C1"/>
          </w:pPr>
          <w:r w:rsidRPr="00BB6517">
            <w:rPr>
              <w:rStyle w:val="PlaceholderText"/>
            </w:rPr>
            <w:t>Click here to enter text.</w:t>
          </w:r>
        </w:p>
      </w:docPartBody>
    </w:docPart>
    <w:docPart>
      <w:docPartPr>
        <w:name w:val="981FA35833874BB6883A3B9257762A26"/>
        <w:category>
          <w:name w:val="General"/>
          <w:gallery w:val="placeholder"/>
        </w:category>
        <w:types>
          <w:type w:val="bbPlcHdr"/>
        </w:types>
        <w:behaviors>
          <w:behavior w:val="content"/>
        </w:behaviors>
        <w:guid w:val="{F38A469A-1E07-4350-B6AE-D91CDB43E7AD}"/>
      </w:docPartPr>
      <w:docPartBody>
        <w:p w:rsidR="00000000" w:rsidRDefault="00B24D88" w:rsidP="00B24D88">
          <w:pPr>
            <w:pStyle w:val="981FA35833874BB6883A3B9257762A26"/>
          </w:pPr>
          <w:r w:rsidRPr="00BB6517">
            <w:rPr>
              <w:rStyle w:val="PlaceholderText"/>
            </w:rPr>
            <w:t>Click here to enter text.</w:t>
          </w:r>
        </w:p>
      </w:docPartBody>
    </w:docPart>
    <w:docPart>
      <w:docPartPr>
        <w:name w:val="F64B92A4A8DA40AD822D7FDCCA69C449"/>
        <w:category>
          <w:name w:val="General"/>
          <w:gallery w:val="placeholder"/>
        </w:category>
        <w:types>
          <w:type w:val="bbPlcHdr"/>
        </w:types>
        <w:behaviors>
          <w:behavior w:val="content"/>
        </w:behaviors>
        <w:guid w:val="{6D389C8E-F555-4ACC-BE3C-15C44BBA591C}"/>
      </w:docPartPr>
      <w:docPartBody>
        <w:p w:rsidR="00000000" w:rsidRDefault="00B24D88" w:rsidP="00B24D88">
          <w:pPr>
            <w:pStyle w:val="F64B92A4A8DA40AD822D7FDCCA69C449"/>
          </w:pPr>
          <w:r w:rsidRPr="00BB6517">
            <w:rPr>
              <w:rStyle w:val="PlaceholderText"/>
            </w:rPr>
            <w:t>Click here to enter text.</w:t>
          </w:r>
        </w:p>
      </w:docPartBody>
    </w:docPart>
    <w:docPart>
      <w:docPartPr>
        <w:name w:val="E69370A426D94F14BCA42E31CBFD6600"/>
        <w:category>
          <w:name w:val="General"/>
          <w:gallery w:val="placeholder"/>
        </w:category>
        <w:types>
          <w:type w:val="bbPlcHdr"/>
        </w:types>
        <w:behaviors>
          <w:behavior w:val="content"/>
        </w:behaviors>
        <w:guid w:val="{C053AC01-E3BC-458D-A778-624DD105C097}"/>
      </w:docPartPr>
      <w:docPartBody>
        <w:p w:rsidR="00000000" w:rsidRDefault="00B24D88" w:rsidP="00B24D88">
          <w:pPr>
            <w:pStyle w:val="E69370A426D94F14BCA42E31CBFD6600"/>
          </w:pPr>
          <w:r w:rsidRPr="00BB6517">
            <w:rPr>
              <w:rStyle w:val="PlaceholderText"/>
            </w:rPr>
            <w:t>Click here to enter text.</w:t>
          </w:r>
        </w:p>
      </w:docPartBody>
    </w:docPart>
    <w:docPart>
      <w:docPartPr>
        <w:name w:val="C9554921BF094583A9251BB462A15DBA"/>
        <w:category>
          <w:name w:val="General"/>
          <w:gallery w:val="placeholder"/>
        </w:category>
        <w:types>
          <w:type w:val="bbPlcHdr"/>
        </w:types>
        <w:behaviors>
          <w:behavior w:val="content"/>
        </w:behaviors>
        <w:guid w:val="{ED58433E-2620-4DD9-B447-9A97667B552D}"/>
      </w:docPartPr>
      <w:docPartBody>
        <w:p w:rsidR="00000000" w:rsidRDefault="00B24D88" w:rsidP="00B24D88">
          <w:pPr>
            <w:pStyle w:val="C9554921BF094583A9251BB462A15DBA"/>
          </w:pPr>
          <w:r w:rsidRPr="00BB6517">
            <w:rPr>
              <w:rStyle w:val="PlaceholderText"/>
            </w:rPr>
            <w:t>Click here to enter text.</w:t>
          </w:r>
        </w:p>
      </w:docPartBody>
    </w:docPart>
    <w:docPart>
      <w:docPartPr>
        <w:name w:val="BD813B2A316F46B3B1C82CC8DAEE472A"/>
        <w:category>
          <w:name w:val="General"/>
          <w:gallery w:val="placeholder"/>
        </w:category>
        <w:types>
          <w:type w:val="bbPlcHdr"/>
        </w:types>
        <w:behaviors>
          <w:behavior w:val="content"/>
        </w:behaviors>
        <w:guid w:val="{8A664633-C674-4704-BAEC-F9F7D1BD867B}"/>
      </w:docPartPr>
      <w:docPartBody>
        <w:p w:rsidR="00000000" w:rsidRDefault="00B24D88" w:rsidP="00B24D88">
          <w:pPr>
            <w:pStyle w:val="BD813B2A316F46B3B1C82CC8DAEE472A"/>
          </w:pPr>
          <w:r w:rsidRPr="00BB6517">
            <w:rPr>
              <w:rStyle w:val="PlaceholderText"/>
            </w:rPr>
            <w:t>Click here to enter text.</w:t>
          </w:r>
        </w:p>
      </w:docPartBody>
    </w:docPart>
    <w:docPart>
      <w:docPartPr>
        <w:name w:val="3302DF95FA2D48F4A496D2B078FF83D2"/>
        <w:category>
          <w:name w:val="General"/>
          <w:gallery w:val="placeholder"/>
        </w:category>
        <w:types>
          <w:type w:val="bbPlcHdr"/>
        </w:types>
        <w:behaviors>
          <w:behavior w:val="content"/>
        </w:behaviors>
        <w:guid w:val="{4AE62B97-C0F4-432C-8E19-4DCC83A72B67}"/>
      </w:docPartPr>
      <w:docPartBody>
        <w:p w:rsidR="00000000" w:rsidRDefault="00B24D88" w:rsidP="00B24D88">
          <w:pPr>
            <w:pStyle w:val="3302DF95FA2D48F4A496D2B078FF83D2"/>
          </w:pPr>
          <w:r w:rsidRPr="00BB6517">
            <w:rPr>
              <w:rStyle w:val="PlaceholderText"/>
            </w:rPr>
            <w:t>Click here to enter text.</w:t>
          </w:r>
        </w:p>
      </w:docPartBody>
    </w:docPart>
    <w:docPart>
      <w:docPartPr>
        <w:name w:val="116E9A58F8BA4D51831D14143F9970D1"/>
        <w:category>
          <w:name w:val="General"/>
          <w:gallery w:val="placeholder"/>
        </w:category>
        <w:types>
          <w:type w:val="bbPlcHdr"/>
        </w:types>
        <w:behaviors>
          <w:behavior w:val="content"/>
        </w:behaviors>
        <w:guid w:val="{452FBFFC-904A-4646-9859-003756233AD8}"/>
      </w:docPartPr>
      <w:docPartBody>
        <w:p w:rsidR="00000000" w:rsidRDefault="00B24D88" w:rsidP="00B24D88">
          <w:pPr>
            <w:pStyle w:val="116E9A58F8BA4D51831D14143F9970D1"/>
          </w:pPr>
          <w:r w:rsidRPr="00BB6517">
            <w:rPr>
              <w:rStyle w:val="PlaceholderText"/>
            </w:rPr>
            <w:t>Click here to enter text.</w:t>
          </w:r>
        </w:p>
      </w:docPartBody>
    </w:docPart>
    <w:docPart>
      <w:docPartPr>
        <w:name w:val="7AFDC3F15EBC41F1AD410DFAA22731D8"/>
        <w:category>
          <w:name w:val="General"/>
          <w:gallery w:val="placeholder"/>
        </w:category>
        <w:types>
          <w:type w:val="bbPlcHdr"/>
        </w:types>
        <w:behaviors>
          <w:behavior w:val="content"/>
        </w:behaviors>
        <w:guid w:val="{4ABD2F98-9A64-4D44-8CD5-14460BA4C73C}"/>
      </w:docPartPr>
      <w:docPartBody>
        <w:p w:rsidR="00000000" w:rsidRDefault="00B24D88" w:rsidP="00B24D88">
          <w:pPr>
            <w:pStyle w:val="7AFDC3F15EBC41F1AD410DFAA22731D8"/>
          </w:pPr>
          <w:r w:rsidRPr="00BB6517">
            <w:rPr>
              <w:rStyle w:val="PlaceholderText"/>
            </w:rPr>
            <w:t>Click here to enter text.</w:t>
          </w:r>
        </w:p>
      </w:docPartBody>
    </w:docPart>
    <w:docPart>
      <w:docPartPr>
        <w:name w:val="986C860ED01C480486D1734063354F10"/>
        <w:category>
          <w:name w:val="General"/>
          <w:gallery w:val="placeholder"/>
        </w:category>
        <w:types>
          <w:type w:val="bbPlcHdr"/>
        </w:types>
        <w:behaviors>
          <w:behavior w:val="content"/>
        </w:behaviors>
        <w:guid w:val="{43BBD48F-0FAC-49DD-924C-447A27851EE7}"/>
      </w:docPartPr>
      <w:docPartBody>
        <w:p w:rsidR="00000000" w:rsidRDefault="00B24D88" w:rsidP="00B24D88">
          <w:pPr>
            <w:pStyle w:val="986C860ED01C480486D1734063354F10"/>
          </w:pPr>
          <w:r w:rsidRPr="00BB6517">
            <w:rPr>
              <w:rStyle w:val="PlaceholderText"/>
            </w:rPr>
            <w:t>Click here to enter text.</w:t>
          </w:r>
        </w:p>
      </w:docPartBody>
    </w:docPart>
    <w:docPart>
      <w:docPartPr>
        <w:name w:val="1522CFFAE30049BFA582679C641D37FD"/>
        <w:category>
          <w:name w:val="General"/>
          <w:gallery w:val="placeholder"/>
        </w:category>
        <w:types>
          <w:type w:val="bbPlcHdr"/>
        </w:types>
        <w:behaviors>
          <w:behavior w:val="content"/>
        </w:behaviors>
        <w:guid w:val="{BF24982C-0E59-4BD6-82DB-82482AF2A649}"/>
      </w:docPartPr>
      <w:docPartBody>
        <w:p w:rsidR="00000000" w:rsidRDefault="00B24D88" w:rsidP="00B24D88">
          <w:pPr>
            <w:pStyle w:val="1522CFFAE30049BFA582679C641D37FD"/>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haroni">
    <w:panose1 w:val="02010803020104030203"/>
    <w:charset w:val="B1"/>
    <w:family w:val="auto"/>
    <w:pitch w:val="variable"/>
    <w:sig w:usb0="00000801" w:usb1="00000000" w:usb2="00000000" w:usb3="00000000" w:csb0="00000020"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markup="0" w:comments="0" w:insDel="0" w:formatting="0" w:inkAnnotations="0"/>
  <w:defaultTabStop w:val="720"/>
  <w:characterSpacingControl w:val="doNotCompress"/>
  <w:compat>
    <w:useFELayout/>
    <w:compatSetting w:name="compatibilityMode" w:uri="http://schemas.microsoft.com/office/word" w:val="12"/>
  </w:compat>
  <w:rsids>
    <w:rsidRoot w:val="000D0382"/>
    <w:rsid w:val="000D0382"/>
    <w:rsid w:val="00270624"/>
    <w:rsid w:val="002A1B13"/>
    <w:rsid w:val="005713F2"/>
    <w:rsid w:val="00601DB5"/>
    <w:rsid w:val="006B2ECA"/>
    <w:rsid w:val="00747067"/>
    <w:rsid w:val="007B7F18"/>
    <w:rsid w:val="009304B5"/>
    <w:rsid w:val="00982014"/>
    <w:rsid w:val="009A65B1"/>
    <w:rsid w:val="00A9024F"/>
    <w:rsid w:val="00A9641F"/>
    <w:rsid w:val="00B24D88"/>
    <w:rsid w:val="00B71FE9"/>
    <w:rsid w:val="00BF6FF3"/>
    <w:rsid w:val="00C7616B"/>
    <w:rsid w:val="00E77F2E"/>
    <w:rsid w:val="00FE6C1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616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24D88"/>
    <w:rPr>
      <w:color w:val="808080"/>
    </w:rPr>
  </w:style>
  <w:style w:type="paragraph" w:customStyle="1" w:styleId="AD36E11BA5B54ABCAB93747AD7D376CD">
    <w:name w:val="AD36E11BA5B54ABCAB93747AD7D376CD"/>
    <w:rsid w:val="00C7616B"/>
  </w:style>
  <w:style w:type="paragraph" w:customStyle="1" w:styleId="F4B4F9DF004E4517AEA5C548531AC31D">
    <w:name w:val="F4B4F9DF004E4517AEA5C548531AC31D"/>
    <w:rsid w:val="00C7616B"/>
  </w:style>
  <w:style w:type="paragraph" w:customStyle="1" w:styleId="83D64CB6E4754B4BB7ACD3CF5363CADF">
    <w:name w:val="83D64CB6E4754B4BB7ACD3CF5363CADF"/>
    <w:rsid w:val="00C7616B"/>
  </w:style>
  <w:style w:type="paragraph" w:customStyle="1" w:styleId="6105653CAC294A98B9767575CC42F870">
    <w:name w:val="6105653CAC294A98B9767575CC42F870"/>
    <w:rsid w:val="00C7616B"/>
  </w:style>
  <w:style w:type="paragraph" w:customStyle="1" w:styleId="7AA8F0F5BA04424D8843A748D80E25A4">
    <w:name w:val="7AA8F0F5BA04424D8843A748D80E25A4"/>
    <w:rsid w:val="00C7616B"/>
  </w:style>
  <w:style w:type="paragraph" w:customStyle="1" w:styleId="E654BD85804D497D8F2C38393A0D9032">
    <w:name w:val="E654BD85804D497D8F2C38393A0D9032"/>
    <w:rsid w:val="00C7616B"/>
  </w:style>
  <w:style w:type="paragraph" w:customStyle="1" w:styleId="A259461060DB45DCB0E6280BF6789DB2">
    <w:name w:val="A259461060DB45DCB0E6280BF6789DB2"/>
    <w:rsid w:val="00C7616B"/>
  </w:style>
  <w:style w:type="paragraph" w:customStyle="1" w:styleId="981888A1F9934BC0B962B85C25283098">
    <w:name w:val="981888A1F9934BC0B962B85C25283098"/>
    <w:rsid w:val="00C7616B"/>
  </w:style>
  <w:style w:type="paragraph" w:customStyle="1" w:styleId="A24150AECC0946BBBE98D8436EED982E">
    <w:name w:val="A24150AECC0946BBBE98D8436EED982E"/>
    <w:rsid w:val="00C7616B"/>
  </w:style>
  <w:style w:type="paragraph" w:customStyle="1" w:styleId="18BA4C65772243C4A1EEA7DD2844050E">
    <w:name w:val="18BA4C65772243C4A1EEA7DD2844050E"/>
    <w:rsid w:val="00C7616B"/>
  </w:style>
  <w:style w:type="paragraph" w:customStyle="1" w:styleId="2DCF380B20A24AC4939C547919D0D88C">
    <w:name w:val="2DCF380B20A24AC4939C547919D0D88C"/>
    <w:rsid w:val="00C7616B"/>
  </w:style>
  <w:style w:type="paragraph" w:customStyle="1" w:styleId="843D86EFF28E4F43A51359DF4301F072">
    <w:name w:val="843D86EFF28E4F43A51359DF4301F072"/>
    <w:rsid w:val="00C7616B"/>
  </w:style>
  <w:style w:type="paragraph" w:customStyle="1" w:styleId="77AADC84331A459E8F7F624C5DD2AF0D">
    <w:name w:val="77AADC84331A459E8F7F624C5DD2AF0D"/>
    <w:rsid w:val="00C7616B"/>
  </w:style>
  <w:style w:type="paragraph" w:customStyle="1" w:styleId="2AAEBE98351F48A3AC4F2F01D8054F99">
    <w:name w:val="2AAEBE98351F48A3AC4F2F01D8054F99"/>
    <w:rsid w:val="00C7616B"/>
  </w:style>
  <w:style w:type="paragraph" w:customStyle="1" w:styleId="484634EAC3004EE1AB8BD1339A21C905">
    <w:name w:val="484634EAC3004EE1AB8BD1339A21C905"/>
    <w:rsid w:val="00C7616B"/>
  </w:style>
  <w:style w:type="paragraph" w:customStyle="1" w:styleId="7C58AE8758F54F5BAB007C5FF0A86DBB">
    <w:name w:val="7C58AE8758F54F5BAB007C5FF0A86DBB"/>
    <w:rsid w:val="00C7616B"/>
  </w:style>
  <w:style w:type="paragraph" w:customStyle="1" w:styleId="7E8910BDFCE74827930E5342F87D7C5E">
    <w:name w:val="7E8910BDFCE74827930E5342F87D7C5E"/>
    <w:rsid w:val="00C7616B"/>
  </w:style>
  <w:style w:type="paragraph" w:customStyle="1" w:styleId="865E9C8579CD4E62AD6D26F3D7960AEF">
    <w:name w:val="865E9C8579CD4E62AD6D26F3D7960AEF"/>
    <w:rsid w:val="00C7616B"/>
  </w:style>
  <w:style w:type="paragraph" w:customStyle="1" w:styleId="8EA686A913E8430C94ED67DC538493D6">
    <w:name w:val="8EA686A913E8430C94ED67DC538493D6"/>
    <w:rsid w:val="00C7616B"/>
  </w:style>
  <w:style w:type="paragraph" w:customStyle="1" w:styleId="3A4D608378C5447592A934D52F503B87">
    <w:name w:val="3A4D608378C5447592A934D52F503B87"/>
    <w:rsid w:val="00C7616B"/>
  </w:style>
  <w:style w:type="paragraph" w:customStyle="1" w:styleId="7CE2256C23754BD688313D6C7C1D62CB">
    <w:name w:val="7CE2256C23754BD688313D6C7C1D62CB"/>
    <w:rsid w:val="00C7616B"/>
  </w:style>
  <w:style w:type="paragraph" w:customStyle="1" w:styleId="D5F048C696DD46BBA468D917FA73C9DA">
    <w:name w:val="D5F048C696DD46BBA468D917FA73C9DA"/>
    <w:rsid w:val="00C7616B"/>
  </w:style>
  <w:style w:type="paragraph" w:customStyle="1" w:styleId="D45C212945C14F4B83195219178C89DE">
    <w:name w:val="D45C212945C14F4B83195219178C89DE"/>
    <w:rsid w:val="00C7616B"/>
  </w:style>
  <w:style w:type="paragraph" w:customStyle="1" w:styleId="76789BC8344F420196D4031BF0CA4F80">
    <w:name w:val="76789BC8344F420196D4031BF0CA4F80"/>
    <w:rsid w:val="00C7616B"/>
  </w:style>
  <w:style w:type="paragraph" w:customStyle="1" w:styleId="E7D5C37419AD4FBAA72FC8164549EAB0">
    <w:name w:val="E7D5C37419AD4FBAA72FC8164549EAB0"/>
    <w:rsid w:val="00C7616B"/>
  </w:style>
  <w:style w:type="paragraph" w:customStyle="1" w:styleId="B88E17F5C3EC48069D97C224A37C621D">
    <w:name w:val="B88E17F5C3EC48069D97C224A37C621D"/>
    <w:rsid w:val="00C7616B"/>
  </w:style>
  <w:style w:type="paragraph" w:customStyle="1" w:styleId="4A91DE38ADDE445F9D959F0B75E62192">
    <w:name w:val="4A91DE38ADDE445F9D959F0B75E62192"/>
    <w:rsid w:val="00C7616B"/>
  </w:style>
  <w:style w:type="paragraph" w:customStyle="1" w:styleId="1018F774AF2447758C8E537C92BD8B06">
    <w:name w:val="1018F774AF2447758C8E537C92BD8B06"/>
    <w:rsid w:val="00C7616B"/>
  </w:style>
  <w:style w:type="paragraph" w:customStyle="1" w:styleId="3FEFE8504062488BBFD5D46478AAFF12">
    <w:name w:val="3FEFE8504062488BBFD5D46478AAFF12"/>
    <w:rsid w:val="00C7616B"/>
  </w:style>
  <w:style w:type="paragraph" w:customStyle="1" w:styleId="0A5752BF76794C0F8122CDF468BE0B3A">
    <w:name w:val="0A5752BF76794C0F8122CDF468BE0B3A"/>
    <w:rsid w:val="00C7616B"/>
  </w:style>
  <w:style w:type="paragraph" w:customStyle="1" w:styleId="E609264AB769468C9E8C5259AC753E89">
    <w:name w:val="E609264AB769468C9E8C5259AC753E89"/>
    <w:rsid w:val="00C7616B"/>
  </w:style>
  <w:style w:type="paragraph" w:customStyle="1" w:styleId="1C4420AE12DD4A26957243818A286412">
    <w:name w:val="1C4420AE12DD4A26957243818A286412"/>
    <w:rsid w:val="00C7616B"/>
  </w:style>
  <w:style w:type="paragraph" w:customStyle="1" w:styleId="6A20B7B043F7493B8E11C3828D15F55B">
    <w:name w:val="6A20B7B043F7493B8E11C3828D15F55B"/>
    <w:rsid w:val="00C7616B"/>
  </w:style>
  <w:style w:type="paragraph" w:customStyle="1" w:styleId="6F50E82EAFF14D73AF7908C4C06CC923">
    <w:name w:val="6F50E82EAFF14D73AF7908C4C06CC923"/>
    <w:rsid w:val="00C7616B"/>
  </w:style>
  <w:style w:type="paragraph" w:customStyle="1" w:styleId="772EB3C2BD1E4BD188C6F72071D41252">
    <w:name w:val="772EB3C2BD1E4BD188C6F72071D41252"/>
    <w:rsid w:val="00C7616B"/>
  </w:style>
  <w:style w:type="paragraph" w:customStyle="1" w:styleId="A0410E0C26234960A4A086EF03ED2684">
    <w:name w:val="A0410E0C26234960A4A086EF03ED2684"/>
    <w:rsid w:val="00C7616B"/>
  </w:style>
  <w:style w:type="paragraph" w:customStyle="1" w:styleId="7A43F88EBD614BD48A2B62A86E9284BD">
    <w:name w:val="7A43F88EBD614BD48A2B62A86E9284BD"/>
    <w:rsid w:val="00C7616B"/>
  </w:style>
  <w:style w:type="paragraph" w:customStyle="1" w:styleId="D533B478DB464422AC11A27A314C6FA5">
    <w:name w:val="D533B478DB464422AC11A27A314C6FA5"/>
    <w:rsid w:val="00C7616B"/>
  </w:style>
  <w:style w:type="paragraph" w:customStyle="1" w:styleId="136BB9D58CF748A3BEDF8117D5D819C2">
    <w:name w:val="136BB9D58CF748A3BEDF8117D5D819C2"/>
    <w:rsid w:val="00C7616B"/>
  </w:style>
  <w:style w:type="paragraph" w:customStyle="1" w:styleId="945DA6A4719447BCB3B249087D29AE20">
    <w:name w:val="945DA6A4719447BCB3B249087D29AE20"/>
    <w:rsid w:val="00C7616B"/>
  </w:style>
  <w:style w:type="paragraph" w:customStyle="1" w:styleId="4CD0B2BB1B4F4F19B8CC4E27FB31C645">
    <w:name w:val="4CD0B2BB1B4F4F19B8CC4E27FB31C645"/>
    <w:rsid w:val="00C7616B"/>
  </w:style>
  <w:style w:type="paragraph" w:customStyle="1" w:styleId="70D534DCD08844EFB66B5F61DBF4AEFA">
    <w:name w:val="70D534DCD08844EFB66B5F61DBF4AEFA"/>
    <w:rsid w:val="00C7616B"/>
  </w:style>
  <w:style w:type="paragraph" w:customStyle="1" w:styleId="244177DA061B49CEA43B26F62215DC11">
    <w:name w:val="244177DA061B49CEA43B26F62215DC11"/>
    <w:rsid w:val="00C7616B"/>
  </w:style>
  <w:style w:type="paragraph" w:customStyle="1" w:styleId="925EC9033A0E4795B73111D7527C2C0E">
    <w:name w:val="925EC9033A0E4795B73111D7527C2C0E"/>
    <w:rsid w:val="00C7616B"/>
  </w:style>
  <w:style w:type="paragraph" w:customStyle="1" w:styleId="F875497147DB45DDA8EC26E70E362186">
    <w:name w:val="F875497147DB45DDA8EC26E70E362186"/>
    <w:rsid w:val="00C7616B"/>
  </w:style>
  <w:style w:type="paragraph" w:customStyle="1" w:styleId="05412F74E0254E90B3950EFF540BCE8D">
    <w:name w:val="05412F74E0254E90B3950EFF540BCE8D"/>
    <w:rsid w:val="00C7616B"/>
  </w:style>
  <w:style w:type="paragraph" w:customStyle="1" w:styleId="40E41134E7D2463E82ECE5E138979F76">
    <w:name w:val="40E41134E7D2463E82ECE5E138979F76"/>
    <w:rsid w:val="00C7616B"/>
  </w:style>
  <w:style w:type="paragraph" w:customStyle="1" w:styleId="1C085B19F5ED4D7BAFC2BA0AA6AA66D6">
    <w:name w:val="1C085B19F5ED4D7BAFC2BA0AA6AA66D6"/>
    <w:rsid w:val="00C7616B"/>
  </w:style>
  <w:style w:type="paragraph" w:customStyle="1" w:styleId="5E9F14ECF1FB4E399C1F12D633FDB427">
    <w:name w:val="5E9F14ECF1FB4E399C1F12D633FDB427"/>
    <w:rsid w:val="00C7616B"/>
  </w:style>
  <w:style w:type="paragraph" w:customStyle="1" w:styleId="C4F2ED5DF65C4980A3C247F5D0BF6301">
    <w:name w:val="C4F2ED5DF65C4980A3C247F5D0BF6301"/>
    <w:rsid w:val="00C7616B"/>
  </w:style>
  <w:style w:type="paragraph" w:customStyle="1" w:styleId="AFB723350F954BE5ACF3288E9B5906F6">
    <w:name w:val="AFB723350F954BE5ACF3288E9B5906F6"/>
    <w:rsid w:val="00C7616B"/>
  </w:style>
  <w:style w:type="paragraph" w:customStyle="1" w:styleId="B26A21835A124CCABFF47B2A252F202B">
    <w:name w:val="B26A21835A124CCABFF47B2A252F202B"/>
    <w:rsid w:val="00C7616B"/>
  </w:style>
  <w:style w:type="paragraph" w:customStyle="1" w:styleId="8E205FCECE8146C8B5E134CAFF6D1BC0">
    <w:name w:val="8E205FCECE8146C8B5E134CAFF6D1BC0"/>
    <w:rsid w:val="00C7616B"/>
  </w:style>
  <w:style w:type="paragraph" w:customStyle="1" w:styleId="53460446B97E4DA4A33B30AD2DF1E491">
    <w:name w:val="53460446B97E4DA4A33B30AD2DF1E491"/>
    <w:rsid w:val="00C7616B"/>
  </w:style>
  <w:style w:type="paragraph" w:customStyle="1" w:styleId="B59B193000AE43339D909ADC304589EB">
    <w:name w:val="B59B193000AE43339D909ADC304589EB"/>
    <w:rsid w:val="00C7616B"/>
  </w:style>
  <w:style w:type="paragraph" w:customStyle="1" w:styleId="0ED9FDC470BC4BFF8DD9B157C68FDC97">
    <w:name w:val="0ED9FDC470BC4BFF8DD9B157C68FDC97"/>
    <w:rsid w:val="00C7616B"/>
  </w:style>
  <w:style w:type="paragraph" w:customStyle="1" w:styleId="CAD8F8805C104BFDA729AC78DEFEA316">
    <w:name w:val="CAD8F8805C104BFDA729AC78DEFEA316"/>
    <w:rsid w:val="00C7616B"/>
  </w:style>
  <w:style w:type="paragraph" w:customStyle="1" w:styleId="B222E15FAADA46C9B1A7941CA6AA3C87">
    <w:name w:val="B222E15FAADA46C9B1A7941CA6AA3C87"/>
    <w:rsid w:val="00C7616B"/>
  </w:style>
  <w:style w:type="paragraph" w:customStyle="1" w:styleId="2AE26A5D713E4F29AF54B406002BB0EC">
    <w:name w:val="2AE26A5D713E4F29AF54B406002BB0EC"/>
    <w:rsid w:val="00C7616B"/>
  </w:style>
  <w:style w:type="paragraph" w:customStyle="1" w:styleId="046525DAA3FD4258BD0D9D4212B188ED">
    <w:name w:val="046525DAA3FD4258BD0D9D4212B188ED"/>
    <w:rsid w:val="00C7616B"/>
  </w:style>
  <w:style w:type="paragraph" w:customStyle="1" w:styleId="A64C90A625674DE58E14A236286348B6">
    <w:name w:val="A64C90A625674DE58E14A236286348B6"/>
    <w:rsid w:val="00C7616B"/>
  </w:style>
  <w:style w:type="paragraph" w:customStyle="1" w:styleId="96C8A9AAC37F4187AD4866DE14885BF9">
    <w:name w:val="96C8A9AAC37F4187AD4866DE14885BF9"/>
    <w:rsid w:val="00C7616B"/>
  </w:style>
  <w:style w:type="paragraph" w:customStyle="1" w:styleId="C2EED62D32134ACCB19E759A5C3C47AA">
    <w:name w:val="C2EED62D32134ACCB19E759A5C3C47AA"/>
    <w:rsid w:val="00C7616B"/>
  </w:style>
  <w:style w:type="paragraph" w:customStyle="1" w:styleId="B59EA60B45A3479B86C1A9B026F3674B">
    <w:name w:val="B59EA60B45A3479B86C1A9B026F3674B"/>
    <w:rsid w:val="00C7616B"/>
  </w:style>
  <w:style w:type="paragraph" w:customStyle="1" w:styleId="39C66B34DCD0410886E2A21E1FD31314">
    <w:name w:val="39C66B34DCD0410886E2A21E1FD31314"/>
    <w:rsid w:val="00C7616B"/>
  </w:style>
  <w:style w:type="paragraph" w:customStyle="1" w:styleId="88FA2B5FADFB4BE1BDB92D237A80424E">
    <w:name w:val="88FA2B5FADFB4BE1BDB92D237A80424E"/>
    <w:rsid w:val="00C7616B"/>
  </w:style>
  <w:style w:type="paragraph" w:customStyle="1" w:styleId="5E393943737B44D98A3D789C9A0C1F90">
    <w:name w:val="5E393943737B44D98A3D789C9A0C1F90"/>
    <w:rsid w:val="00C7616B"/>
  </w:style>
  <w:style w:type="paragraph" w:customStyle="1" w:styleId="8D773DDDF335447CB4E42E45200935D7">
    <w:name w:val="8D773DDDF335447CB4E42E45200935D7"/>
    <w:rsid w:val="00C7616B"/>
  </w:style>
  <w:style w:type="paragraph" w:customStyle="1" w:styleId="87AAF4A0F97D4D10A4FE4BD4BD70671B">
    <w:name w:val="87AAF4A0F97D4D10A4FE4BD4BD70671B"/>
    <w:rsid w:val="00C7616B"/>
  </w:style>
  <w:style w:type="paragraph" w:customStyle="1" w:styleId="86409DD8381D4BC09C9D81DD15851008">
    <w:name w:val="86409DD8381D4BC09C9D81DD15851008"/>
    <w:rsid w:val="00C7616B"/>
  </w:style>
  <w:style w:type="paragraph" w:customStyle="1" w:styleId="0D4D9E91E302474395685FC6BDAAAEA1">
    <w:name w:val="0D4D9E91E302474395685FC6BDAAAEA1"/>
    <w:rsid w:val="00C7616B"/>
  </w:style>
  <w:style w:type="paragraph" w:customStyle="1" w:styleId="0DA1EC37CAD24C9791B7CE85805B142D">
    <w:name w:val="0DA1EC37CAD24C9791B7CE85805B142D"/>
    <w:rsid w:val="00C7616B"/>
  </w:style>
  <w:style w:type="paragraph" w:customStyle="1" w:styleId="C8C04AB2EDDA45929B2FE5402F25F81B">
    <w:name w:val="C8C04AB2EDDA45929B2FE5402F25F81B"/>
    <w:rsid w:val="00C7616B"/>
  </w:style>
  <w:style w:type="paragraph" w:customStyle="1" w:styleId="1904EE5C308146BCB5D73A9BB16B5C92">
    <w:name w:val="1904EE5C308146BCB5D73A9BB16B5C92"/>
    <w:rsid w:val="00C7616B"/>
  </w:style>
  <w:style w:type="paragraph" w:customStyle="1" w:styleId="4BE641FF2A84457596E8327E3ED5496D">
    <w:name w:val="4BE641FF2A84457596E8327E3ED5496D"/>
    <w:rsid w:val="00C7616B"/>
  </w:style>
  <w:style w:type="paragraph" w:customStyle="1" w:styleId="4A781D2D80824D51AAE0A0CB968B68BE">
    <w:name w:val="4A781D2D80824D51AAE0A0CB968B68BE"/>
    <w:rsid w:val="00C7616B"/>
  </w:style>
  <w:style w:type="paragraph" w:customStyle="1" w:styleId="9D8DEE5905414F98ABE184F49BD70D4D">
    <w:name w:val="9D8DEE5905414F98ABE184F49BD70D4D"/>
    <w:rsid w:val="00C7616B"/>
  </w:style>
  <w:style w:type="paragraph" w:customStyle="1" w:styleId="1B67B9467B214593AFF9D5E18C6774F2">
    <w:name w:val="1B67B9467B214593AFF9D5E18C6774F2"/>
    <w:rsid w:val="00C7616B"/>
  </w:style>
  <w:style w:type="paragraph" w:customStyle="1" w:styleId="213F3A47C521415B9E5603CA42B19DA9">
    <w:name w:val="213F3A47C521415B9E5603CA42B19DA9"/>
    <w:rsid w:val="00C7616B"/>
  </w:style>
  <w:style w:type="paragraph" w:customStyle="1" w:styleId="E99A3DF477CB43EB94D2CCFE1A336BEA">
    <w:name w:val="E99A3DF477CB43EB94D2CCFE1A336BEA"/>
    <w:rsid w:val="00C7616B"/>
  </w:style>
  <w:style w:type="paragraph" w:customStyle="1" w:styleId="1E9F68175E9A49D38D04CA110D838D8A">
    <w:name w:val="1E9F68175E9A49D38D04CA110D838D8A"/>
    <w:rsid w:val="00C7616B"/>
  </w:style>
  <w:style w:type="paragraph" w:customStyle="1" w:styleId="829D1319E6444D15BD80F42866B7A8A6">
    <w:name w:val="829D1319E6444D15BD80F42866B7A8A6"/>
    <w:rsid w:val="00C7616B"/>
  </w:style>
  <w:style w:type="paragraph" w:customStyle="1" w:styleId="28A2689AAF584B88AA1B2BE201D4A3A4">
    <w:name w:val="28A2689AAF584B88AA1B2BE201D4A3A4"/>
    <w:rsid w:val="00C7616B"/>
  </w:style>
  <w:style w:type="paragraph" w:customStyle="1" w:styleId="FCF250F8CC7344C1BFF50BBB93686B36">
    <w:name w:val="FCF250F8CC7344C1BFF50BBB93686B36"/>
    <w:rsid w:val="00C7616B"/>
  </w:style>
  <w:style w:type="paragraph" w:customStyle="1" w:styleId="4C51D727B22B48FC84B04352B9085757">
    <w:name w:val="4C51D727B22B48FC84B04352B9085757"/>
    <w:rsid w:val="00C7616B"/>
  </w:style>
  <w:style w:type="paragraph" w:customStyle="1" w:styleId="27769783D0714ED2B2ADA060FED96C64">
    <w:name w:val="27769783D0714ED2B2ADA060FED96C64"/>
    <w:rsid w:val="00C7616B"/>
  </w:style>
  <w:style w:type="paragraph" w:customStyle="1" w:styleId="403598383AC44E94B5503CAA7590412B">
    <w:name w:val="403598383AC44E94B5503CAA7590412B"/>
    <w:rsid w:val="00C7616B"/>
  </w:style>
  <w:style w:type="paragraph" w:customStyle="1" w:styleId="2B065C5B77564071BEFFB8413546E9FA">
    <w:name w:val="2B065C5B77564071BEFFB8413546E9FA"/>
    <w:rsid w:val="00C7616B"/>
  </w:style>
  <w:style w:type="paragraph" w:customStyle="1" w:styleId="A5039C7E86A449EEBE34102636EB4375">
    <w:name w:val="A5039C7E86A449EEBE34102636EB4375"/>
    <w:rsid w:val="00C7616B"/>
  </w:style>
  <w:style w:type="paragraph" w:customStyle="1" w:styleId="50A1F03E2FFA44B8967FD73185395C4F">
    <w:name w:val="50A1F03E2FFA44B8967FD73185395C4F"/>
    <w:rsid w:val="00C7616B"/>
  </w:style>
  <w:style w:type="paragraph" w:customStyle="1" w:styleId="84B236DEA23F4FFE8B284118179CCA9B">
    <w:name w:val="84B236DEA23F4FFE8B284118179CCA9B"/>
    <w:rsid w:val="00C7616B"/>
  </w:style>
  <w:style w:type="paragraph" w:customStyle="1" w:styleId="798C937B4E264AD2B83AFFB8DC8E5958">
    <w:name w:val="798C937B4E264AD2B83AFFB8DC8E5958"/>
    <w:rsid w:val="00C7616B"/>
  </w:style>
  <w:style w:type="paragraph" w:customStyle="1" w:styleId="0429031F1DFD4595ACB4C21F1F287C13">
    <w:name w:val="0429031F1DFD4595ACB4C21F1F287C13"/>
    <w:rsid w:val="00C7616B"/>
  </w:style>
  <w:style w:type="paragraph" w:customStyle="1" w:styleId="F6B105ECFF1A45CE9B0DE3874E66CDFF">
    <w:name w:val="F6B105ECFF1A45CE9B0DE3874E66CDFF"/>
    <w:rsid w:val="00C7616B"/>
  </w:style>
  <w:style w:type="paragraph" w:customStyle="1" w:styleId="8DDD4630F5DD40F5BBDE2F8617B939EB">
    <w:name w:val="8DDD4630F5DD40F5BBDE2F8617B939EB"/>
    <w:rsid w:val="00C7616B"/>
  </w:style>
  <w:style w:type="paragraph" w:customStyle="1" w:styleId="863B64584D2D4281A384AB88F1530719">
    <w:name w:val="863B64584D2D4281A384AB88F1530719"/>
    <w:rsid w:val="00C7616B"/>
  </w:style>
  <w:style w:type="paragraph" w:customStyle="1" w:styleId="7973B0CC9ED147BDA3DA4BEFF5924EBA">
    <w:name w:val="7973B0CC9ED147BDA3DA4BEFF5924EBA"/>
    <w:rsid w:val="00C7616B"/>
  </w:style>
  <w:style w:type="paragraph" w:customStyle="1" w:styleId="464A700B02D34073AC34A634F68DC525">
    <w:name w:val="464A700B02D34073AC34A634F68DC525"/>
    <w:rsid w:val="00C7616B"/>
  </w:style>
  <w:style w:type="paragraph" w:customStyle="1" w:styleId="A5E35370A9D6417ABFEF6B9DADB792E9">
    <w:name w:val="A5E35370A9D6417ABFEF6B9DADB792E9"/>
    <w:rsid w:val="00C7616B"/>
  </w:style>
  <w:style w:type="paragraph" w:customStyle="1" w:styleId="759045ECFFB645A4B7FD6494C1DA3FC9">
    <w:name w:val="759045ECFFB645A4B7FD6494C1DA3FC9"/>
    <w:rsid w:val="00C7616B"/>
  </w:style>
  <w:style w:type="paragraph" w:customStyle="1" w:styleId="47BC10977FE2436B93E20AF87A09B737">
    <w:name w:val="47BC10977FE2436B93E20AF87A09B737"/>
    <w:rsid w:val="00C7616B"/>
  </w:style>
  <w:style w:type="paragraph" w:customStyle="1" w:styleId="A898434FFF734251A9A30D4E2650EE80">
    <w:name w:val="A898434FFF734251A9A30D4E2650EE80"/>
    <w:rsid w:val="00C7616B"/>
  </w:style>
  <w:style w:type="paragraph" w:customStyle="1" w:styleId="05CC975DA15546DD82ABF4A29FB4B3C2">
    <w:name w:val="05CC975DA15546DD82ABF4A29FB4B3C2"/>
    <w:rsid w:val="00C7616B"/>
  </w:style>
  <w:style w:type="paragraph" w:customStyle="1" w:styleId="CD872CC098F04CF58C7ECF37ADFE9D23">
    <w:name w:val="CD872CC098F04CF58C7ECF37ADFE9D23"/>
    <w:rsid w:val="00C7616B"/>
  </w:style>
  <w:style w:type="paragraph" w:customStyle="1" w:styleId="88B7991E7F1E4B2684589A5E0D833907">
    <w:name w:val="88B7991E7F1E4B2684589A5E0D833907"/>
    <w:rsid w:val="00C7616B"/>
  </w:style>
  <w:style w:type="paragraph" w:customStyle="1" w:styleId="A5C26174AD1B4991BF1B0F3C170AA541">
    <w:name w:val="A5C26174AD1B4991BF1B0F3C170AA541"/>
    <w:rsid w:val="00C7616B"/>
  </w:style>
  <w:style w:type="paragraph" w:customStyle="1" w:styleId="B273C43601244FFF9B30AE32C7423DD3">
    <w:name w:val="B273C43601244FFF9B30AE32C7423DD3"/>
    <w:rsid w:val="00C7616B"/>
  </w:style>
  <w:style w:type="paragraph" w:customStyle="1" w:styleId="83E9F6BBBF2C4023B7E718D4C7DD4A47">
    <w:name w:val="83E9F6BBBF2C4023B7E718D4C7DD4A47"/>
    <w:rsid w:val="00C7616B"/>
  </w:style>
  <w:style w:type="paragraph" w:customStyle="1" w:styleId="356F47272BBA42019305D62A8F86F9B3">
    <w:name w:val="356F47272BBA42019305D62A8F86F9B3"/>
    <w:rsid w:val="00C7616B"/>
  </w:style>
  <w:style w:type="paragraph" w:customStyle="1" w:styleId="96668C185A584D958941716E0E2F3432">
    <w:name w:val="96668C185A584D958941716E0E2F3432"/>
    <w:rsid w:val="00C7616B"/>
  </w:style>
  <w:style w:type="paragraph" w:customStyle="1" w:styleId="8785A307687040E5997D45508D0F3189">
    <w:name w:val="8785A307687040E5997D45508D0F3189"/>
    <w:rsid w:val="00C7616B"/>
  </w:style>
  <w:style w:type="paragraph" w:customStyle="1" w:styleId="1181053B11184F9584D59A2BAFFBD7B3">
    <w:name w:val="1181053B11184F9584D59A2BAFFBD7B3"/>
    <w:rsid w:val="00C7616B"/>
  </w:style>
  <w:style w:type="paragraph" w:customStyle="1" w:styleId="E521034DD8EB4F67AA8C2B457690EB9D">
    <w:name w:val="E521034DD8EB4F67AA8C2B457690EB9D"/>
    <w:rsid w:val="00C7616B"/>
  </w:style>
  <w:style w:type="paragraph" w:customStyle="1" w:styleId="4F848513ABDC4C2E953D0EDCD2D989CA">
    <w:name w:val="4F848513ABDC4C2E953D0EDCD2D989CA"/>
    <w:rsid w:val="00C7616B"/>
  </w:style>
  <w:style w:type="paragraph" w:customStyle="1" w:styleId="2A9A77688F6D49F7B03B9CC1EFD15217">
    <w:name w:val="2A9A77688F6D49F7B03B9CC1EFD15217"/>
    <w:rsid w:val="00C7616B"/>
  </w:style>
  <w:style w:type="paragraph" w:customStyle="1" w:styleId="C01DED89196F4277B0BCC2E5FE0CD3B4">
    <w:name w:val="C01DED89196F4277B0BCC2E5FE0CD3B4"/>
    <w:rsid w:val="00C7616B"/>
  </w:style>
  <w:style w:type="paragraph" w:customStyle="1" w:styleId="4F01DD9925DB433785BC097B684A67EC">
    <w:name w:val="4F01DD9925DB433785BC097B684A67EC"/>
    <w:rsid w:val="00C7616B"/>
  </w:style>
  <w:style w:type="paragraph" w:customStyle="1" w:styleId="128159F946A04142A15915EB87C11DF5">
    <w:name w:val="128159F946A04142A15915EB87C11DF5"/>
    <w:rsid w:val="00C7616B"/>
  </w:style>
  <w:style w:type="paragraph" w:customStyle="1" w:styleId="34D4B71D6E1B4965944F96ADE47BDEB2">
    <w:name w:val="34D4B71D6E1B4965944F96ADE47BDEB2"/>
    <w:rsid w:val="00C7616B"/>
  </w:style>
  <w:style w:type="paragraph" w:customStyle="1" w:styleId="2C24ED3D83A4476BB0A80AE6BBB0FD79">
    <w:name w:val="2C24ED3D83A4476BB0A80AE6BBB0FD79"/>
    <w:rsid w:val="00C7616B"/>
  </w:style>
  <w:style w:type="paragraph" w:customStyle="1" w:styleId="F5D2C43B7858465E90A08E7742CEE0DA">
    <w:name w:val="F5D2C43B7858465E90A08E7742CEE0DA"/>
    <w:rsid w:val="00C7616B"/>
  </w:style>
  <w:style w:type="paragraph" w:customStyle="1" w:styleId="CF8CEADF4D4D4CA78C7DC2A0D0FBC1DE">
    <w:name w:val="CF8CEADF4D4D4CA78C7DC2A0D0FBC1DE"/>
    <w:rsid w:val="00C7616B"/>
  </w:style>
  <w:style w:type="paragraph" w:customStyle="1" w:styleId="32C7A3AE925343B287323FEED7EEF9B9">
    <w:name w:val="32C7A3AE925343B287323FEED7EEF9B9"/>
    <w:rsid w:val="00C7616B"/>
  </w:style>
  <w:style w:type="paragraph" w:customStyle="1" w:styleId="97CDC63028134217B59FB4E02E5E0B5E">
    <w:name w:val="97CDC63028134217B59FB4E02E5E0B5E"/>
    <w:rsid w:val="00C7616B"/>
  </w:style>
  <w:style w:type="paragraph" w:customStyle="1" w:styleId="40D9C524DAED4FE0B15C1A952ACCEED7">
    <w:name w:val="40D9C524DAED4FE0B15C1A952ACCEED7"/>
    <w:rsid w:val="00C7616B"/>
  </w:style>
  <w:style w:type="paragraph" w:customStyle="1" w:styleId="AA6F987A5F474EAB93DB3FB443514209">
    <w:name w:val="AA6F987A5F474EAB93DB3FB443514209"/>
    <w:rsid w:val="00C7616B"/>
  </w:style>
  <w:style w:type="paragraph" w:customStyle="1" w:styleId="BA1AF2032D234818A6F82181D22B816E">
    <w:name w:val="BA1AF2032D234818A6F82181D22B816E"/>
    <w:rsid w:val="00C7616B"/>
  </w:style>
  <w:style w:type="paragraph" w:customStyle="1" w:styleId="EC02684ADF91425B94F390B6E19A737F">
    <w:name w:val="EC02684ADF91425B94F390B6E19A737F"/>
    <w:rsid w:val="00C7616B"/>
  </w:style>
  <w:style w:type="paragraph" w:customStyle="1" w:styleId="7451D48FF157481D843EF83843F0BDF1">
    <w:name w:val="7451D48FF157481D843EF83843F0BDF1"/>
    <w:rsid w:val="00C7616B"/>
  </w:style>
  <w:style w:type="paragraph" w:customStyle="1" w:styleId="791B806EFF2549809689EA8B08F71AF2">
    <w:name w:val="791B806EFF2549809689EA8B08F71AF2"/>
    <w:rsid w:val="00C7616B"/>
  </w:style>
  <w:style w:type="paragraph" w:customStyle="1" w:styleId="6FFF84AE06AA47B69484B57CA7B0674C">
    <w:name w:val="6FFF84AE06AA47B69484B57CA7B0674C"/>
    <w:rsid w:val="00C7616B"/>
  </w:style>
  <w:style w:type="paragraph" w:customStyle="1" w:styleId="FBDF482F3A4B4B569B85C7A762EEED2A">
    <w:name w:val="FBDF482F3A4B4B569B85C7A762EEED2A"/>
    <w:rsid w:val="00C7616B"/>
  </w:style>
  <w:style w:type="paragraph" w:customStyle="1" w:styleId="F8E2DB5A35D241F0827072F4ADB2433F">
    <w:name w:val="F8E2DB5A35D241F0827072F4ADB2433F"/>
    <w:rsid w:val="00C7616B"/>
  </w:style>
  <w:style w:type="paragraph" w:customStyle="1" w:styleId="5DE95EFD10AA4026B53BFD2313CCB7FD">
    <w:name w:val="5DE95EFD10AA4026B53BFD2313CCB7FD"/>
    <w:rsid w:val="00C7616B"/>
  </w:style>
  <w:style w:type="paragraph" w:customStyle="1" w:styleId="FE1C2D35007547B2B1E0C61E5B6F84F8">
    <w:name w:val="FE1C2D35007547B2B1E0C61E5B6F84F8"/>
    <w:rsid w:val="00C7616B"/>
  </w:style>
  <w:style w:type="paragraph" w:customStyle="1" w:styleId="735148C3869144DA87762CB2894270C5">
    <w:name w:val="735148C3869144DA87762CB2894270C5"/>
    <w:rsid w:val="00C7616B"/>
  </w:style>
  <w:style w:type="paragraph" w:customStyle="1" w:styleId="18E19BB463F3443B92AF0F9914A06F7E">
    <w:name w:val="18E19BB463F3443B92AF0F9914A06F7E"/>
    <w:rsid w:val="00C7616B"/>
  </w:style>
  <w:style w:type="paragraph" w:customStyle="1" w:styleId="1BAF52E02A3D46778EDCE62D2A615B87">
    <w:name w:val="1BAF52E02A3D46778EDCE62D2A615B87"/>
    <w:rsid w:val="00C7616B"/>
  </w:style>
  <w:style w:type="paragraph" w:customStyle="1" w:styleId="CBB0D70F458E4565AC1FB4A3D20B00AB">
    <w:name w:val="CBB0D70F458E4565AC1FB4A3D20B00AB"/>
    <w:rsid w:val="00C7616B"/>
  </w:style>
  <w:style w:type="paragraph" w:customStyle="1" w:styleId="E0D506E781314C879820EBF05801D5CC">
    <w:name w:val="E0D506E781314C879820EBF05801D5CC"/>
    <w:rsid w:val="00C7616B"/>
  </w:style>
  <w:style w:type="paragraph" w:customStyle="1" w:styleId="D1593ED3510B4CF3A1A9DF48A29B9093">
    <w:name w:val="D1593ED3510B4CF3A1A9DF48A29B9093"/>
    <w:rsid w:val="00C7616B"/>
  </w:style>
  <w:style w:type="paragraph" w:customStyle="1" w:styleId="B2B9BD0FDFCF4391874D00200336F4FC">
    <w:name w:val="B2B9BD0FDFCF4391874D00200336F4FC"/>
    <w:rsid w:val="00C7616B"/>
  </w:style>
  <w:style w:type="paragraph" w:customStyle="1" w:styleId="4D95BE00568A4981BCF3F5F0624169C1">
    <w:name w:val="4D95BE00568A4981BCF3F5F0624169C1"/>
    <w:rsid w:val="00C7616B"/>
  </w:style>
  <w:style w:type="paragraph" w:customStyle="1" w:styleId="260419D9DE574DE48DAAB25AD39C03AD">
    <w:name w:val="260419D9DE574DE48DAAB25AD39C03AD"/>
    <w:rsid w:val="00C7616B"/>
  </w:style>
  <w:style w:type="paragraph" w:customStyle="1" w:styleId="14DCD3B79670415CBEB1727C04E786EB">
    <w:name w:val="14DCD3B79670415CBEB1727C04E786EB"/>
    <w:rsid w:val="00C7616B"/>
  </w:style>
  <w:style w:type="paragraph" w:customStyle="1" w:styleId="CFA8503D041C4048A565F119DC38F9CD">
    <w:name w:val="CFA8503D041C4048A565F119DC38F9CD"/>
    <w:rsid w:val="00C7616B"/>
  </w:style>
  <w:style w:type="paragraph" w:customStyle="1" w:styleId="BB33D423029540408FA0270DB020D6A7">
    <w:name w:val="BB33D423029540408FA0270DB020D6A7"/>
    <w:rsid w:val="00C7616B"/>
  </w:style>
  <w:style w:type="paragraph" w:customStyle="1" w:styleId="9A0EEF49B30E403D843D38D5EA853F00">
    <w:name w:val="9A0EEF49B30E403D843D38D5EA853F00"/>
    <w:rsid w:val="00C7616B"/>
  </w:style>
  <w:style w:type="paragraph" w:customStyle="1" w:styleId="7070C678291043CC9A6EEAA7CD588604">
    <w:name w:val="7070C678291043CC9A6EEAA7CD588604"/>
    <w:rsid w:val="00C7616B"/>
  </w:style>
  <w:style w:type="paragraph" w:customStyle="1" w:styleId="D26E4FFC941542ED828CFD3C851B53EA">
    <w:name w:val="D26E4FFC941542ED828CFD3C851B53EA"/>
    <w:rsid w:val="00C7616B"/>
  </w:style>
  <w:style w:type="paragraph" w:customStyle="1" w:styleId="89AC087BEF2C4E9782D20C4E8C9984A6">
    <w:name w:val="89AC087BEF2C4E9782D20C4E8C9984A6"/>
    <w:rsid w:val="00C7616B"/>
  </w:style>
  <w:style w:type="paragraph" w:customStyle="1" w:styleId="3BCF189C31D74B238385F5A4BFF624CC">
    <w:name w:val="3BCF189C31D74B238385F5A4BFF624CC"/>
    <w:rsid w:val="00C7616B"/>
  </w:style>
  <w:style w:type="paragraph" w:customStyle="1" w:styleId="439467A69F8D45CD820235DE771DAA19">
    <w:name w:val="439467A69F8D45CD820235DE771DAA19"/>
    <w:rsid w:val="00C7616B"/>
  </w:style>
  <w:style w:type="paragraph" w:customStyle="1" w:styleId="A10D27A7D65740BFAF31BE34A2869803">
    <w:name w:val="A10D27A7D65740BFAF31BE34A2869803"/>
    <w:rsid w:val="00C7616B"/>
  </w:style>
  <w:style w:type="paragraph" w:customStyle="1" w:styleId="C510C189A88D4C36988C515A7E490171">
    <w:name w:val="C510C189A88D4C36988C515A7E490171"/>
    <w:rsid w:val="00C7616B"/>
  </w:style>
  <w:style w:type="paragraph" w:customStyle="1" w:styleId="EC7AAE494D284E689E26829F3B33A154">
    <w:name w:val="EC7AAE494D284E689E26829F3B33A154"/>
    <w:rsid w:val="00C7616B"/>
  </w:style>
  <w:style w:type="paragraph" w:customStyle="1" w:styleId="F40812BB2CF24EE48BD7043DAC754E04">
    <w:name w:val="F40812BB2CF24EE48BD7043DAC754E04"/>
    <w:rsid w:val="00C7616B"/>
  </w:style>
  <w:style w:type="paragraph" w:customStyle="1" w:styleId="CAFB8E66FEBA4225820EA339E386816B">
    <w:name w:val="CAFB8E66FEBA4225820EA339E386816B"/>
    <w:rsid w:val="00C7616B"/>
  </w:style>
  <w:style w:type="paragraph" w:customStyle="1" w:styleId="9D1D48DE88184ED3B0226C26EF11A67C">
    <w:name w:val="9D1D48DE88184ED3B0226C26EF11A67C"/>
    <w:rsid w:val="00C7616B"/>
  </w:style>
  <w:style w:type="paragraph" w:customStyle="1" w:styleId="98919452157F49E5ACBC6701E5BCA8C5">
    <w:name w:val="98919452157F49E5ACBC6701E5BCA8C5"/>
    <w:rsid w:val="00C7616B"/>
  </w:style>
  <w:style w:type="paragraph" w:customStyle="1" w:styleId="5E5B3C7A37124793B0011AD9F9A75094">
    <w:name w:val="5E5B3C7A37124793B0011AD9F9A75094"/>
    <w:rsid w:val="00C7616B"/>
  </w:style>
  <w:style w:type="paragraph" w:customStyle="1" w:styleId="C514D3B569C9456FAB06D5AD7E5BE47F">
    <w:name w:val="C514D3B569C9456FAB06D5AD7E5BE47F"/>
    <w:rsid w:val="00C7616B"/>
  </w:style>
  <w:style w:type="paragraph" w:customStyle="1" w:styleId="42FA5FB971CF45F38E5AB08FFC227EE2">
    <w:name w:val="42FA5FB971CF45F38E5AB08FFC227EE2"/>
    <w:rsid w:val="00C7616B"/>
  </w:style>
  <w:style w:type="paragraph" w:customStyle="1" w:styleId="5DA1882B2A6E484D9272DC9584DB582B">
    <w:name w:val="5DA1882B2A6E484D9272DC9584DB582B"/>
    <w:rsid w:val="00C7616B"/>
  </w:style>
  <w:style w:type="paragraph" w:customStyle="1" w:styleId="8052E53B00664D01B464E78B6ECCC352">
    <w:name w:val="8052E53B00664D01B464E78B6ECCC352"/>
    <w:rsid w:val="00C7616B"/>
  </w:style>
  <w:style w:type="paragraph" w:customStyle="1" w:styleId="B26DB4800CE0450BAFBAA6DC266410A5">
    <w:name w:val="B26DB4800CE0450BAFBAA6DC266410A5"/>
    <w:rsid w:val="00C7616B"/>
  </w:style>
  <w:style w:type="paragraph" w:customStyle="1" w:styleId="14B2CABD417E4958B07E31F3E8E88B16">
    <w:name w:val="14B2CABD417E4958B07E31F3E8E88B16"/>
    <w:rsid w:val="00C7616B"/>
  </w:style>
  <w:style w:type="paragraph" w:customStyle="1" w:styleId="B9FE87C272FD4AD4AC3C7D401879C421">
    <w:name w:val="B9FE87C272FD4AD4AC3C7D401879C421"/>
    <w:rsid w:val="00C7616B"/>
  </w:style>
  <w:style w:type="paragraph" w:customStyle="1" w:styleId="D6A3C252E4F646108F68B6A962687FFD">
    <w:name w:val="D6A3C252E4F646108F68B6A962687FFD"/>
    <w:rsid w:val="00C7616B"/>
  </w:style>
  <w:style w:type="paragraph" w:customStyle="1" w:styleId="4FE608266E9A429792FE45D72582E8EC">
    <w:name w:val="4FE608266E9A429792FE45D72582E8EC"/>
    <w:rsid w:val="00C7616B"/>
  </w:style>
  <w:style w:type="paragraph" w:customStyle="1" w:styleId="52653CD592DD475BB4FD3C3B8C2317B8">
    <w:name w:val="52653CD592DD475BB4FD3C3B8C2317B8"/>
    <w:rsid w:val="00C7616B"/>
  </w:style>
  <w:style w:type="paragraph" w:customStyle="1" w:styleId="92E3C4C9BD40415790482BED12F7864F">
    <w:name w:val="92E3C4C9BD40415790482BED12F7864F"/>
    <w:rsid w:val="00C7616B"/>
  </w:style>
  <w:style w:type="paragraph" w:customStyle="1" w:styleId="6007DAF036E44FBEAD20D328D8E08A45">
    <w:name w:val="6007DAF036E44FBEAD20D328D8E08A45"/>
    <w:rsid w:val="00C7616B"/>
  </w:style>
  <w:style w:type="paragraph" w:customStyle="1" w:styleId="C29E3AEF406841058227CBC07768E568">
    <w:name w:val="C29E3AEF406841058227CBC07768E568"/>
    <w:rsid w:val="00C7616B"/>
  </w:style>
  <w:style w:type="paragraph" w:customStyle="1" w:styleId="F50A8996FFA947B595E9D0F7B24A4121">
    <w:name w:val="F50A8996FFA947B595E9D0F7B24A4121"/>
    <w:rsid w:val="00C7616B"/>
  </w:style>
  <w:style w:type="paragraph" w:customStyle="1" w:styleId="06D529C421044921B2A030E58EC21A0F">
    <w:name w:val="06D529C421044921B2A030E58EC21A0F"/>
    <w:rsid w:val="00C7616B"/>
  </w:style>
  <w:style w:type="paragraph" w:customStyle="1" w:styleId="CE21895A66474D0EAB5730510BE59A03">
    <w:name w:val="CE21895A66474D0EAB5730510BE59A03"/>
    <w:rsid w:val="00C7616B"/>
  </w:style>
  <w:style w:type="paragraph" w:customStyle="1" w:styleId="DDA23DD37E714527B61E09CF464702FA">
    <w:name w:val="DDA23DD37E714527B61E09CF464702FA"/>
    <w:rsid w:val="00C7616B"/>
  </w:style>
  <w:style w:type="paragraph" w:customStyle="1" w:styleId="BF5A4F0B8D6E48FCAF301FCFE0B2C690">
    <w:name w:val="BF5A4F0B8D6E48FCAF301FCFE0B2C690"/>
    <w:rsid w:val="00C7616B"/>
  </w:style>
  <w:style w:type="paragraph" w:customStyle="1" w:styleId="F880AB5656314524A5F347482D20B6ED">
    <w:name w:val="F880AB5656314524A5F347482D20B6ED"/>
    <w:rsid w:val="00C7616B"/>
  </w:style>
  <w:style w:type="paragraph" w:customStyle="1" w:styleId="C08F41B8B30D491D8C2A1DBFC26AA802">
    <w:name w:val="C08F41B8B30D491D8C2A1DBFC26AA802"/>
    <w:rsid w:val="00C7616B"/>
  </w:style>
  <w:style w:type="paragraph" w:customStyle="1" w:styleId="8A14248E04694F40A772995145704ABE">
    <w:name w:val="8A14248E04694F40A772995145704ABE"/>
    <w:rsid w:val="00C7616B"/>
  </w:style>
  <w:style w:type="paragraph" w:customStyle="1" w:styleId="FEA4AA1186094480BABB7E8924AEFEC3">
    <w:name w:val="FEA4AA1186094480BABB7E8924AEFEC3"/>
    <w:rsid w:val="00C7616B"/>
  </w:style>
  <w:style w:type="paragraph" w:customStyle="1" w:styleId="0B5C030214774B0F8CCBE523C2364AD1">
    <w:name w:val="0B5C030214774B0F8CCBE523C2364AD1"/>
    <w:rsid w:val="00C7616B"/>
  </w:style>
  <w:style w:type="paragraph" w:customStyle="1" w:styleId="C9A9F83CB3EB4602831554147E7CFFCF">
    <w:name w:val="C9A9F83CB3EB4602831554147E7CFFCF"/>
    <w:rsid w:val="00C7616B"/>
  </w:style>
  <w:style w:type="paragraph" w:customStyle="1" w:styleId="708146F1066B4E15A16D9A36C43E6245">
    <w:name w:val="708146F1066B4E15A16D9A36C43E6245"/>
    <w:rsid w:val="00C7616B"/>
  </w:style>
  <w:style w:type="paragraph" w:customStyle="1" w:styleId="182FEA665DE44B96B1B82F93C3063D25">
    <w:name w:val="182FEA665DE44B96B1B82F93C3063D25"/>
    <w:rsid w:val="00C7616B"/>
  </w:style>
  <w:style w:type="paragraph" w:customStyle="1" w:styleId="5B76BF93169D492794C3749348141F08">
    <w:name w:val="5B76BF93169D492794C3749348141F08"/>
    <w:rsid w:val="00C7616B"/>
  </w:style>
  <w:style w:type="paragraph" w:customStyle="1" w:styleId="ABD52957EA8447928440C38DF46C3F7A">
    <w:name w:val="ABD52957EA8447928440C38DF46C3F7A"/>
    <w:rsid w:val="00C7616B"/>
  </w:style>
  <w:style w:type="paragraph" w:customStyle="1" w:styleId="7465474FA28A4D74BF25B4E90FD96BB9">
    <w:name w:val="7465474FA28A4D74BF25B4E90FD96BB9"/>
    <w:rsid w:val="00C7616B"/>
  </w:style>
  <w:style w:type="paragraph" w:customStyle="1" w:styleId="1579AF2C21E94276AB38282DE9206027">
    <w:name w:val="1579AF2C21E94276AB38282DE9206027"/>
    <w:rsid w:val="00C7616B"/>
  </w:style>
  <w:style w:type="paragraph" w:customStyle="1" w:styleId="1F1ECFDB4EEF437E9B71CDB548F73E15">
    <w:name w:val="1F1ECFDB4EEF437E9B71CDB548F73E15"/>
    <w:rsid w:val="00C7616B"/>
  </w:style>
  <w:style w:type="paragraph" w:customStyle="1" w:styleId="5F2EB72B251645CBAF20B6C8F9A3BD6B">
    <w:name w:val="5F2EB72B251645CBAF20B6C8F9A3BD6B"/>
    <w:rsid w:val="00C7616B"/>
  </w:style>
  <w:style w:type="paragraph" w:customStyle="1" w:styleId="D0469AE294854F2EBE0E15B1840B1DBA">
    <w:name w:val="D0469AE294854F2EBE0E15B1840B1DBA"/>
    <w:rsid w:val="00C7616B"/>
  </w:style>
  <w:style w:type="paragraph" w:customStyle="1" w:styleId="7469B166D6894BC8A884C3B140CF37C3">
    <w:name w:val="7469B166D6894BC8A884C3B140CF37C3"/>
    <w:rsid w:val="00C7616B"/>
  </w:style>
  <w:style w:type="paragraph" w:customStyle="1" w:styleId="CCB06633CAC446719983DE1A25E5E17A">
    <w:name w:val="CCB06633CAC446719983DE1A25E5E17A"/>
    <w:rsid w:val="00C7616B"/>
  </w:style>
  <w:style w:type="paragraph" w:customStyle="1" w:styleId="CBC0B390DBE24CD6BB253F76FBF8817A">
    <w:name w:val="CBC0B390DBE24CD6BB253F76FBF8817A"/>
    <w:rsid w:val="00C7616B"/>
  </w:style>
  <w:style w:type="paragraph" w:customStyle="1" w:styleId="CD63F86B95A44DFCB81F722241D24A4E">
    <w:name w:val="CD63F86B95A44DFCB81F722241D24A4E"/>
    <w:rsid w:val="00C7616B"/>
  </w:style>
  <w:style w:type="paragraph" w:customStyle="1" w:styleId="32823BF370534F20BB2339DC62211FED">
    <w:name w:val="32823BF370534F20BB2339DC62211FED"/>
    <w:rsid w:val="00C7616B"/>
  </w:style>
  <w:style w:type="paragraph" w:customStyle="1" w:styleId="0C5C9490BA7B49ECB7627E1C3B4A5727">
    <w:name w:val="0C5C9490BA7B49ECB7627E1C3B4A5727"/>
    <w:rsid w:val="00C7616B"/>
  </w:style>
  <w:style w:type="paragraph" w:customStyle="1" w:styleId="20CA778758C1402EAE383552B73319B0">
    <w:name w:val="20CA778758C1402EAE383552B73319B0"/>
    <w:rsid w:val="00C7616B"/>
  </w:style>
  <w:style w:type="paragraph" w:customStyle="1" w:styleId="7BF0059FE43E4996A35831939A2425C9">
    <w:name w:val="7BF0059FE43E4996A35831939A2425C9"/>
    <w:rsid w:val="00C7616B"/>
  </w:style>
  <w:style w:type="paragraph" w:customStyle="1" w:styleId="316224F0B1DB4496BD7827E4AA10A7A6">
    <w:name w:val="316224F0B1DB4496BD7827E4AA10A7A6"/>
    <w:rsid w:val="00C7616B"/>
  </w:style>
  <w:style w:type="paragraph" w:customStyle="1" w:styleId="D6295287987343DD9D6A609CF1F50AD3">
    <w:name w:val="D6295287987343DD9D6A609CF1F50AD3"/>
    <w:rsid w:val="00C7616B"/>
  </w:style>
  <w:style w:type="paragraph" w:customStyle="1" w:styleId="15FAD83CEC584DC3AEBC73C238EE2EE7">
    <w:name w:val="15FAD83CEC584DC3AEBC73C238EE2EE7"/>
    <w:rsid w:val="00C7616B"/>
  </w:style>
  <w:style w:type="paragraph" w:customStyle="1" w:styleId="2A9A835BA89845E1A65883A258AA9328">
    <w:name w:val="2A9A835BA89845E1A65883A258AA9328"/>
    <w:rsid w:val="00C7616B"/>
  </w:style>
  <w:style w:type="paragraph" w:customStyle="1" w:styleId="CB44A190CDF14E66A7003F2A4D3BDB94">
    <w:name w:val="CB44A190CDF14E66A7003F2A4D3BDB94"/>
    <w:rsid w:val="00C7616B"/>
  </w:style>
  <w:style w:type="paragraph" w:customStyle="1" w:styleId="4AE53F56402E44CF9AED3D36B893E94E">
    <w:name w:val="4AE53F56402E44CF9AED3D36B893E94E"/>
    <w:rsid w:val="00C7616B"/>
  </w:style>
  <w:style w:type="paragraph" w:customStyle="1" w:styleId="546F88FC116A4B2498B139ACFE72A63D">
    <w:name w:val="546F88FC116A4B2498B139ACFE72A63D"/>
    <w:rsid w:val="00C7616B"/>
  </w:style>
  <w:style w:type="paragraph" w:customStyle="1" w:styleId="1AEF5EDF773F4437A9089A58C86A35F5">
    <w:name w:val="1AEF5EDF773F4437A9089A58C86A35F5"/>
    <w:rsid w:val="00C7616B"/>
  </w:style>
  <w:style w:type="paragraph" w:customStyle="1" w:styleId="5C16A94B52AB45AFBDEC61EF6EBB545D">
    <w:name w:val="5C16A94B52AB45AFBDEC61EF6EBB545D"/>
    <w:rsid w:val="00C7616B"/>
  </w:style>
  <w:style w:type="paragraph" w:customStyle="1" w:styleId="9E98AE7EEEF248E69BC919C853D2CC4C">
    <w:name w:val="9E98AE7EEEF248E69BC919C853D2CC4C"/>
    <w:rsid w:val="00C7616B"/>
  </w:style>
  <w:style w:type="paragraph" w:customStyle="1" w:styleId="60DA0881E4AF44EB9320DE57AE511578">
    <w:name w:val="60DA0881E4AF44EB9320DE57AE511578"/>
    <w:rsid w:val="00C7616B"/>
  </w:style>
  <w:style w:type="paragraph" w:customStyle="1" w:styleId="398730D49EFF4548910D9DA57DC7826B">
    <w:name w:val="398730D49EFF4548910D9DA57DC7826B"/>
    <w:rsid w:val="00C7616B"/>
  </w:style>
  <w:style w:type="paragraph" w:customStyle="1" w:styleId="40D88890749E455FA6EC4206F5CCF204">
    <w:name w:val="40D88890749E455FA6EC4206F5CCF204"/>
    <w:rsid w:val="00C7616B"/>
  </w:style>
  <w:style w:type="paragraph" w:customStyle="1" w:styleId="7BF2284600954689B30D052892A444FA">
    <w:name w:val="7BF2284600954689B30D052892A444FA"/>
    <w:rsid w:val="00C7616B"/>
  </w:style>
  <w:style w:type="paragraph" w:customStyle="1" w:styleId="25CCF66A96984305AEC85A67EC2D4AA8">
    <w:name w:val="25CCF66A96984305AEC85A67EC2D4AA8"/>
    <w:rsid w:val="00C7616B"/>
  </w:style>
  <w:style w:type="paragraph" w:customStyle="1" w:styleId="A17C65997BD14C4D81A53B5F3386C0AC">
    <w:name w:val="A17C65997BD14C4D81A53B5F3386C0AC"/>
    <w:rsid w:val="00C7616B"/>
  </w:style>
  <w:style w:type="paragraph" w:customStyle="1" w:styleId="B1B5211D19B64188A014E4065737776E">
    <w:name w:val="B1B5211D19B64188A014E4065737776E"/>
    <w:rsid w:val="00C7616B"/>
  </w:style>
  <w:style w:type="paragraph" w:customStyle="1" w:styleId="3C2B9BA4344546B4B204242878B33B10">
    <w:name w:val="3C2B9BA4344546B4B204242878B33B10"/>
    <w:rsid w:val="00C7616B"/>
  </w:style>
  <w:style w:type="paragraph" w:customStyle="1" w:styleId="30E6C151931A4E908CD81FAB9469E9E7">
    <w:name w:val="30E6C151931A4E908CD81FAB9469E9E7"/>
    <w:rsid w:val="00C7616B"/>
  </w:style>
  <w:style w:type="paragraph" w:customStyle="1" w:styleId="C3A21EBCCDEC47B5AB19B7C3F5A7B758">
    <w:name w:val="C3A21EBCCDEC47B5AB19B7C3F5A7B758"/>
    <w:rsid w:val="00C7616B"/>
  </w:style>
  <w:style w:type="paragraph" w:customStyle="1" w:styleId="EAB912984D654CCE86AEBBA19C060CA2">
    <w:name w:val="EAB912984D654CCE86AEBBA19C060CA2"/>
    <w:rsid w:val="00C7616B"/>
  </w:style>
  <w:style w:type="paragraph" w:customStyle="1" w:styleId="02C3D5532E95418BB5CE57B46DD0B10E">
    <w:name w:val="02C3D5532E95418BB5CE57B46DD0B10E"/>
    <w:rsid w:val="00C7616B"/>
  </w:style>
  <w:style w:type="paragraph" w:customStyle="1" w:styleId="EA67CAABB1444C3A99716AB053BC2039">
    <w:name w:val="EA67CAABB1444C3A99716AB053BC2039"/>
    <w:rsid w:val="00C7616B"/>
  </w:style>
  <w:style w:type="paragraph" w:customStyle="1" w:styleId="FEB2B07289C046029EA576CF49BDC8F9">
    <w:name w:val="FEB2B07289C046029EA576CF49BDC8F9"/>
    <w:rsid w:val="00C7616B"/>
  </w:style>
  <w:style w:type="paragraph" w:customStyle="1" w:styleId="CF1A0C685EE647E4AD89EA8EF457B050">
    <w:name w:val="CF1A0C685EE647E4AD89EA8EF457B050"/>
    <w:rsid w:val="00C7616B"/>
  </w:style>
  <w:style w:type="paragraph" w:customStyle="1" w:styleId="1AE6DA92BEB240E7AD877F8ABF926B86">
    <w:name w:val="1AE6DA92BEB240E7AD877F8ABF926B86"/>
    <w:rsid w:val="00C7616B"/>
  </w:style>
  <w:style w:type="paragraph" w:customStyle="1" w:styleId="920FBC3F0E02499992275EE6DB0D7BC6">
    <w:name w:val="920FBC3F0E02499992275EE6DB0D7BC6"/>
    <w:rsid w:val="00C7616B"/>
  </w:style>
  <w:style w:type="paragraph" w:customStyle="1" w:styleId="597ACCDE13034EA689973D06FD1892E8">
    <w:name w:val="597ACCDE13034EA689973D06FD1892E8"/>
    <w:rsid w:val="00C7616B"/>
  </w:style>
  <w:style w:type="paragraph" w:customStyle="1" w:styleId="4FAD8223D5E647FD93907138B7580ED3">
    <w:name w:val="4FAD8223D5E647FD93907138B7580ED3"/>
    <w:rsid w:val="00C7616B"/>
  </w:style>
  <w:style w:type="paragraph" w:customStyle="1" w:styleId="DE440152AA4541EB8FC49C57133CAE54">
    <w:name w:val="DE440152AA4541EB8FC49C57133CAE54"/>
    <w:rsid w:val="00C7616B"/>
  </w:style>
  <w:style w:type="paragraph" w:customStyle="1" w:styleId="FB403EEA97744332BAF16CBD8CE2646C">
    <w:name w:val="FB403EEA97744332BAF16CBD8CE2646C"/>
    <w:rsid w:val="00C7616B"/>
  </w:style>
  <w:style w:type="paragraph" w:customStyle="1" w:styleId="1FB3BB7DCFCC49A79193B282C509B874">
    <w:name w:val="1FB3BB7DCFCC49A79193B282C509B874"/>
    <w:rsid w:val="00C7616B"/>
  </w:style>
  <w:style w:type="paragraph" w:customStyle="1" w:styleId="4782E33A88D94A399F557A2D1631DA02">
    <w:name w:val="4782E33A88D94A399F557A2D1631DA02"/>
    <w:rsid w:val="00C7616B"/>
  </w:style>
  <w:style w:type="paragraph" w:customStyle="1" w:styleId="2B25F62F63094D4EBA7BB03557CD6236">
    <w:name w:val="2B25F62F63094D4EBA7BB03557CD6236"/>
    <w:rsid w:val="00C7616B"/>
  </w:style>
  <w:style w:type="paragraph" w:customStyle="1" w:styleId="36595817208D43CA8DA4A8E150408781">
    <w:name w:val="36595817208D43CA8DA4A8E150408781"/>
    <w:rsid w:val="00C7616B"/>
  </w:style>
  <w:style w:type="paragraph" w:customStyle="1" w:styleId="3C9764F520C54FFAA8979BDA020F36B1">
    <w:name w:val="3C9764F520C54FFAA8979BDA020F36B1"/>
    <w:rsid w:val="00C7616B"/>
  </w:style>
  <w:style w:type="paragraph" w:customStyle="1" w:styleId="8E65758173C94CEE8300949FC7485CAD">
    <w:name w:val="8E65758173C94CEE8300949FC7485CAD"/>
    <w:rsid w:val="00C7616B"/>
  </w:style>
  <w:style w:type="paragraph" w:customStyle="1" w:styleId="72398FE444B842608A4929827C4D19EC">
    <w:name w:val="72398FE444B842608A4929827C4D19EC"/>
    <w:rsid w:val="00C7616B"/>
  </w:style>
  <w:style w:type="paragraph" w:customStyle="1" w:styleId="610F4697A6324FEF9D603538DFF91598">
    <w:name w:val="610F4697A6324FEF9D603538DFF91598"/>
    <w:rsid w:val="00C7616B"/>
  </w:style>
  <w:style w:type="paragraph" w:customStyle="1" w:styleId="69BDFDA9DB5F4CFF84D3AE2F34AF518F">
    <w:name w:val="69BDFDA9DB5F4CFF84D3AE2F34AF518F"/>
    <w:rsid w:val="00C7616B"/>
  </w:style>
  <w:style w:type="paragraph" w:customStyle="1" w:styleId="739FD687A756434AA9A21075CCE1514C">
    <w:name w:val="739FD687A756434AA9A21075CCE1514C"/>
    <w:rsid w:val="00C7616B"/>
  </w:style>
  <w:style w:type="paragraph" w:customStyle="1" w:styleId="52E94BA14C854A4E8ED8529E3C86DC70">
    <w:name w:val="52E94BA14C854A4E8ED8529E3C86DC70"/>
    <w:rsid w:val="00C7616B"/>
  </w:style>
  <w:style w:type="paragraph" w:customStyle="1" w:styleId="985C5197B7844926A536E9C0306FA90F">
    <w:name w:val="985C5197B7844926A536E9C0306FA90F"/>
    <w:rsid w:val="00C7616B"/>
  </w:style>
  <w:style w:type="paragraph" w:customStyle="1" w:styleId="7C7EECACBD864D8B89D4AB240AF364D0">
    <w:name w:val="7C7EECACBD864D8B89D4AB240AF364D0"/>
    <w:rsid w:val="00C7616B"/>
  </w:style>
  <w:style w:type="paragraph" w:customStyle="1" w:styleId="A7377F9C9AFE40B99E37D886C6CE6C40">
    <w:name w:val="A7377F9C9AFE40B99E37D886C6CE6C40"/>
    <w:rsid w:val="00C7616B"/>
  </w:style>
  <w:style w:type="paragraph" w:customStyle="1" w:styleId="E3335010046F4CD18256E6644A918BE7">
    <w:name w:val="E3335010046F4CD18256E6644A918BE7"/>
    <w:rsid w:val="00C7616B"/>
  </w:style>
  <w:style w:type="paragraph" w:customStyle="1" w:styleId="53E1EA5603B34FFA891E1BF96E9B47F1">
    <w:name w:val="53E1EA5603B34FFA891E1BF96E9B47F1"/>
    <w:rsid w:val="00C7616B"/>
  </w:style>
  <w:style w:type="paragraph" w:customStyle="1" w:styleId="5D7829E0247744899265005D417EDF5A">
    <w:name w:val="5D7829E0247744899265005D417EDF5A"/>
    <w:rsid w:val="00C7616B"/>
  </w:style>
  <w:style w:type="paragraph" w:customStyle="1" w:styleId="F87241B3666444FFA5D42FADB904DACE">
    <w:name w:val="F87241B3666444FFA5D42FADB904DACE"/>
    <w:rsid w:val="00C7616B"/>
  </w:style>
  <w:style w:type="paragraph" w:customStyle="1" w:styleId="43522A47B86C45E4A18550E90BAF4299">
    <w:name w:val="43522A47B86C45E4A18550E90BAF4299"/>
    <w:rsid w:val="00C7616B"/>
  </w:style>
  <w:style w:type="paragraph" w:customStyle="1" w:styleId="93210411B950415391B295EB89A92B46">
    <w:name w:val="93210411B950415391B295EB89A92B46"/>
    <w:rsid w:val="00C7616B"/>
  </w:style>
  <w:style w:type="paragraph" w:customStyle="1" w:styleId="237E46B84E0A4C8DBAC85E28ADE17195">
    <w:name w:val="237E46B84E0A4C8DBAC85E28ADE17195"/>
    <w:rsid w:val="00C7616B"/>
  </w:style>
  <w:style w:type="paragraph" w:customStyle="1" w:styleId="0317977FF4644391A3B2817646F5CBBB">
    <w:name w:val="0317977FF4644391A3B2817646F5CBBB"/>
    <w:rsid w:val="00C7616B"/>
  </w:style>
  <w:style w:type="paragraph" w:customStyle="1" w:styleId="6BDF965C228E4BFB9529E554F524341A">
    <w:name w:val="6BDF965C228E4BFB9529E554F524341A"/>
    <w:rsid w:val="00C7616B"/>
  </w:style>
  <w:style w:type="paragraph" w:customStyle="1" w:styleId="422CB2C66E794ADA9DFA7E93A2E38AFE">
    <w:name w:val="422CB2C66E794ADA9DFA7E93A2E38AFE"/>
    <w:rsid w:val="00C7616B"/>
  </w:style>
  <w:style w:type="paragraph" w:customStyle="1" w:styleId="3AE0A94047F341DE85E22F9EB1B811B2">
    <w:name w:val="3AE0A94047F341DE85E22F9EB1B811B2"/>
    <w:rsid w:val="00C7616B"/>
  </w:style>
  <w:style w:type="paragraph" w:customStyle="1" w:styleId="EC65932BDFE944F093B41C58F0FB2E11">
    <w:name w:val="EC65932BDFE944F093B41C58F0FB2E11"/>
    <w:rsid w:val="00C7616B"/>
  </w:style>
  <w:style w:type="paragraph" w:customStyle="1" w:styleId="2A1C70F339174FE7AD42F9DD3F28C12A">
    <w:name w:val="2A1C70F339174FE7AD42F9DD3F28C12A"/>
    <w:rsid w:val="00C7616B"/>
  </w:style>
  <w:style w:type="paragraph" w:customStyle="1" w:styleId="4C45971567BD4D3FB173F3E626C2369F">
    <w:name w:val="4C45971567BD4D3FB173F3E626C2369F"/>
    <w:rsid w:val="00C7616B"/>
  </w:style>
  <w:style w:type="paragraph" w:customStyle="1" w:styleId="C413CC02471A411B892CFC87B4BA40B0">
    <w:name w:val="C413CC02471A411B892CFC87B4BA40B0"/>
    <w:rsid w:val="00C7616B"/>
  </w:style>
  <w:style w:type="paragraph" w:customStyle="1" w:styleId="21916B5D599E46CFA36302FD5B36E2A6">
    <w:name w:val="21916B5D599E46CFA36302FD5B36E2A6"/>
    <w:rsid w:val="00C7616B"/>
  </w:style>
  <w:style w:type="paragraph" w:customStyle="1" w:styleId="75235EE8E1884DD4B369AE8C8556A222">
    <w:name w:val="75235EE8E1884DD4B369AE8C8556A222"/>
    <w:rsid w:val="00C7616B"/>
  </w:style>
  <w:style w:type="paragraph" w:customStyle="1" w:styleId="155A9A1654CE46FDB589D3315B9DCCDE">
    <w:name w:val="155A9A1654CE46FDB589D3315B9DCCDE"/>
    <w:rsid w:val="00C7616B"/>
  </w:style>
  <w:style w:type="paragraph" w:customStyle="1" w:styleId="4684D0680CE34CC9A29BD0EAB203C6E1">
    <w:name w:val="4684D0680CE34CC9A29BD0EAB203C6E1"/>
    <w:rsid w:val="00C7616B"/>
  </w:style>
  <w:style w:type="paragraph" w:customStyle="1" w:styleId="716141091941471E92945E916C02200C">
    <w:name w:val="716141091941471E92945E916C02200C"/>
    <w:rsid w:val="00C7616B"/>
  </w:style>
  <w:style w:type="paragraph" w:customStyle="1" w:styleId="A3A6E834D3C34F2E9BA5C10A0A70FC06">
    <w:name w:val="A3A6E834D3C34F2E9BA5C10A0A70FC06"/>
    <w:rsid w:val="00C7616B"/>
  </w:style>
  <w:style w:type="paragraph" w:customStyle="1" w:styleId="AFBA7CACA7B24C3C8E280E7430874DF3">
    <w:name w:val="AFBA7CACA7B24C3C8E280E7430874DF3"/>
    <w:rsid w:val="00C7616B"/>
  </w:style>
  <w:style w:type="paragraph" w:customStyle="1" w:styleId="A116CA19FC03434689AAC49E4CD22916">
    <w:name w:val="A116CA19FC03434689AAC49E4CD22916"/>
    <w:rsid w:val="00C7616B"/>
  </w:style>
  <w:style w:type="paragraph" w:customStyle="1" w:styleId="A6B2C2A8685C4A5EBAFCC5CF0B20C81B">
    <w:name w:val="A6B2C2A8685C4A5EBAFCC5CF0B20C81B"/>
    <w:rsid w:val="00C7616B"/>
  </w:style>
  <w:style w:type="paragraph" w:customStyle="1" w:styleId="0F8885DF19C84958B45C47DD0C518A37">
    <w:name w:val="0F8885DF19C84958B45C47DD0C518A37"/>
    <w:rsid w:val="00C7616B"/>
  </w:style>
  <w:style w:type="paragraph" w:customStyle="1" w:styleId="DC8FCD86F4614BDDA3F41D3638D21C1D">
    <w:name w:val="DC8FCD86F4614BDDA3F41D3638D21C1D"/>
    <w:rsid w:val="00C7616B"/>
  </w:style>
  <w:style w:type="paragraph" w:customStyle="1" w:styleId="D3A7713D1EFD4533994F63F727E2FCDF">
    <w:name w:val="D3A7713D1EFD4533994F63F727E2FCDF"/>
    <w:rsid w:val="00C7616B"/>
  </w:style>
  <w:style w:type="paragraph" w:customStyle="1" w:styleId="82B2C80BA85E4534ACF3E95B547C2AD0">
    <w:name w:val="82B2C80BA85E4534ACF3E95B547C2AD0"/>
    <w:rsid w:val="00C7616B"/>
  </w:style>
  <w:style w:type="paragraph" w:customStyle="1" w:styleId="8ED4D4F619C34DD88BD11388FFC9B964">
    <w:name w:val="8ED4D4F619C34DD88BD11388FFC9B964"/>
    <w:rsid w:val="00C7616B"/>
  </w:style>
  <w:style w:type="paragraph" w:customStyle="1" w:styleId="BC7A9B0378D84CA6B7E225B9CA3D062C">
    <w:name w:val="BC7A9B0378D84CA6B7E225B9CA3D062C"/>
    <w:rsid w:val="00C7616B"/>
  </w:style>
  <w:style w:type="paragraph" w:customStyle="1" w:styleId="2C4699969C3044C59C944B8C64719A43">
    <w:name w:val="2C4699969C3044C59C944B8C64719A43"/>
    <w:rsid w:val="00C7616B"/>
  </w:style>
  <w:style w:type="paragraph" w:customStyle="1" w:styleId="7C013734678F4A49B76D1C260D1BAC63">
    <w:name w:val="7C013734678F4A49B76D1C260D1BAC63"/>
    <w:rsid w:val="00C7616B"/>
  </w:style>
  <w:style w:type="paragraph" w:customStyle="1" w:styleId="7D3A4928A3B1418E85944CE2C9FAC91D">
    <w:name w:val="7D3A4928A3B1418E85944CE2C9FAC91D"/>
    <w:rsid w:val="00C7616B"/>
  </w:style>
  <w:style w:type="paragraph" w:customStyle="1" w:styleId="3F3689F24918411D8B830F47C3E5E9D2">
    <w:name w:val="3F3689F24918411D8B830F47C3E5E9D2"/>
    <w:rsid w:val="00C7616B"/>
  </w:style>
  <w:style w:type="paragraph" w:customStyle="1" w:styleId="955E314E0067447BAE88968E3B255141">
    <w:name w:val="955E314E0067447BAE88968E3B255141"/>
    <w:rsid w:val="000D0382"/>
  </w:style>
  <w:style w:type="paragraph" w:customStyle="1" w:styleId="8D02F940987C44C0B6B406B19EB208C0">
    <w:name w:val="8D02F940987C44C0B6B406B19EB208C0"/>
    <w:rsid w:val="000D0382"/>
  </w:style>
  <w:style w:type="paragraph" w:customStyle="1" w:styleId="61B5FC41BF4E4F81913CEA3F33F76DB3">
    <w:name w:val="61B5FC41BF4E4F81913CEA3F33F76DB3"/>
    <w:rsid w:val="000D0382"/>
  </w:style>
  <w:style w:type="paragraph" w:customStyle="1" w:styleId="FA51D498BDA84D7098FA25467764FFCE">
    <w:name w:val="FA51D498BDA84D7098FA25467764FFCE"/>
    <w:rsid w:val="000D0382"/>
  </w:style>
  <w:style w:type="paragraph" w:customStyle="1" w:styleId="CBB129BA929F4DD596C9104E3D5C8334">
    <w:name w:val="CBB129BA929F4DD596C9104E3D5C8334"/>
    <w:rsid w:val="000D0382"/>
  </w:style>
  <w:style w:type="paragraph" w:customStyle="1" w:styleId="B314AF521EEB467AA94D346A5EC2F19E">
    <w:name w:val="B314AF521EEB467AA94D346A5EC2F19E"/>
    <w:rsid w:val="000D0382"/>
  </w:style>
  <w:style w:type="paragraph" w:customStyle="1" w:styleId="741864729DF7407785B6F07A69EB5D58">
    <w:name w:val="741864729DF7407785B6F07A69EB5D58"/>
    <w:rsid w:val="000D0382"/>
  </w:style>
  <w:style w:type="paragraph" w:customStyle="1" w:styleId="3EC2C8C93E5D438089336DF106E7D05D">
    <w:name w:val="3EC2C8C93E5D438089336DF106E7D05D"/>
    <w:rsid w:val="000D0382"/>
  </w:style>
  <w:style w:type="paragraph" w:customStyle="1" w:styleId="C8DC6451E71645B488041BB6722FCB60">
    <w:name w:val="C8DC6451E71645B488041BB6722FCB60"/>
    <w:rsid w:val="000D0382"/>
  </w:style>
  <w:style w:type="paragraph" w:customStyle="1" w:styleId="A080529EF780491CAC76F4FAAB71536D">
    <w:name w:val="A080529EF780491CAC76F4FAAB71536D"/>
    <w:rsid w:val="000D0382"/>
  </w:style>
  <w:style w:type="paragraph" w:customStyle="1" w:styleId="AA36796B758D44DCB5A34568FE0EAE72">
    <w:name w:val="AA36796B758D44DCB5A34568FE0EAE72"/>
    <w:rsid w:val="000D0382"/>
  </w:style>
  <w:style w:type="paragraph" w:customStyle="1" w:styleId="4F00811C969E40A6B2D6594FA1FBA180">
    <w:name w:val="4F00811C969E40A6B2D6594FA1FBA180"/>
    <w:rsid w:val="000D0382"/>
  </w:style>
  <w:style w:type="paragraph" w:customStyle="1" w:styleId="2ADB4E3E4BE441C3B628B086A5E457E2">
    <w:name w:val="2ADB4E3E4BE441C3B628B086A5E457E2"/>
    <w:rsid w:val="000D0382"/>
  </w:style>
  <w:style w:type="paragraph" w:customStyle="1" w:styleId="E5F258CF8878447B82111C6AE8E83307">
    <w:name w:val="E5F258CF8878447B82111C6AE8E83307"/>
    <w:rsid w:val="000D0382"/>
  </w:style>
  <w:style w:type="paragraph" w:customStyle="1" w:styleId="5884455022CD42E59AFA551B46F1ED57">
    <w:name w:val="5884455022CD42E59AFA551B46F1ED57"/>
    <w:rsid w:val="000D0382"/>
  </w:style>
  <w:style w:type="paragraph" w:customStyle="1" w:styleId="8B6B69F71095425FA4414DD457E636A0">
    <w:name w:val="8B6B69F71095425FA4414DD457E636A0"/>
    <w:rsid w:val="000D0382"/>
  </w:style>
  <w:style w:type="paragraph" w:customStyle="1" w:styleId="DE64444C257D4D288C9573A7F0A8CF9A">
    <w:name w:val="DE64444C257D4D288C9573A7F0A8CF9A"/>
    <w:rsid w:val="000D0382"/>
  </w:style>
  <w:style w:type="paragraph" w:customStyle="1" w:styleId="0CAD93D24CEA490D8A232455BA892511">
    <w:name w:val="0CAD93D24CEA490D8A232455BA892511"/>
    <w:rsid w:val="000D0382"/>
  </w:style>
  <w:style w:type="paragraph" w:customStyle="1" w:styleId="936E40F2EEA74A00BB9A7ED190EFD081">
    <w:name w:val="936E40F2EEA74A00BB9A7ED190EFD081"/>
    <w:rsid w:val="000D0382"/>
  </w:style>
  <w:style w:type="paragraph" w:customStyle="1" w:styleId="747D0804C5B44D06B41C9D84DE235EF4">
    <w:name w:val="747D0804C5B44D06B41C9D84DE235EF4"/>
    <w:rsid w:val="000D0382"/>
  </w:style>
  <w:style w:type="paragraph" w:customStyle="1" w:styleId="196F66DA33DE40D38046C6C2F8A9D814">
    <w:name w:val="196F66DA33DE40D38046C6C2F8A9D814"/>
    <w:rsid w:val="000D0382"/>
  </w:style>
  <w:style w:type="paragraph" w:customStyle="1" w:styleId="372B4ECCBCE045B7B6BE4905E3129F8A">
    <w:name w:val="372B4ECCBCE045B7B6BE4905E3129F8A"/>
    <w:rsid w:val="000D0382"/>
  </w:style>
  <w:style w:type="paragraph" w:customStyle="1" w:styleId="6D9C1D0E414E4C34AF333E614698BD96">
    <w:name w:val="6D9C1D0E414E4C34AF333E614698BD96"/>
    <w:rsid w:val="000D0382"/>
  </w:style>
  <w:style w:type="paragraph" w:customStyle="1" w:styleId="86FD35DF47DC45E39BE7E714E41D52A5">
    <w:name w:val="86FD35DF47DC45E39BE7E714E41D52A5"/>
    <w:rsid w:val="000D0382"/>
  </w:style>
  <w:style w:type="paragraph" w:customStyle="1" w:styleId="FB978724F0B44265B331B24738B3B743">
    <w:name w:val="FB978724F0B44265B331B24738B3B743"/>
    <w:rsid w:val="000D0382"/>
  </w:style>
  <w:style w:type="paragraph" w:customStyle="1" w:styleId="35A594EB0F3841F591C01BC311E4F506">
    <w:name w:val="35A594EB0F3841F591C01BC311E4F506"/>
    <w:rsid w:val="000D0382"/>
  </w:style>
  <w:style w:type="paragraph" w:customStyle="1" w:styleId="17A9794DA718458EB73361E95E4F979E">
    <w:name w:val="17A9794DA718458EB73361E95E4F979E"/>
    <w:rsid w:val="000D0382"/>
  </w:style>
  <w:style w:type="paragraph" w:customStyle="1" w:styleId="323B38451A444D91A285A0E1A919613E">
    <w:name w:val="323B38451A444D91A285A0E1A919613E"/>
    <w:rsid w:val="000D0382"/>
  </w:style>
  <w:style w:type="paragraph" w:customStyle="1" w:styleId="6A90347570324FEA8C2AAC544906DF6B">
    <w:name w:val="6A90347570324FEA8C2AAC544906DF6B"/>
    <w:rsid w:val="000D0382"/>
  </w:style>
  <w:style w:type="paragraph" w:customStyle="1" w:styleId="A38AD7BFC73F4891B5B565084099455C">
    <w:name w:val="A38AD7BFC73F4891B5B565084099455C"/>
    <w:rsid w:val="000D0382"/>
  </w:style>
  <w:style w:type="paragraph" w:customStyle="1" w:styleId="351B5FA1D436409E94CC80B981884421">
    <w:name w:val="351B5FA1D436409E94CC80B981884421"/>
    <w:rsid w:val="000D0382"/>
  </w:style>
  <w:style w:type="paragraph" w:customStyle="1" w:styleId="3D541CB5B5B6491A85FCFF76BC65F452">
    <w:name w:val="3D541CB5B5B6491A85FCFF76BC65F452"/>
    <w:rsid w:val="000D0382"/>
  </w:style>
  <w:style w:type="paragraph" w:customStyle="1" w:styleId="92B37C47B9B7492BBC185ABF3982B1C8">
    <w:name w:val="92B37C47B9B7492BBC185ABF3982B1C8"/>
    <w:rsid w:val="000D0382"/>
  </w:style>
  <w:style w:type="paragraph" w:customStyle="1" w:styleId="53D8C3F151694B5D8147323C68B93378">
    <w:name w:val="53D8C3F151694B5D8147323C68B93378"/>
    <w:rsid w:val="000D0382"/>
  </w:style>
  <w:style w:type="paragraph" w:customStyle="1" w:styleId="AAA0D2457DB3448EB0EF2DB60AC3AE2C">
    <w:name w:val="AAA0D2457DB3448EB0EF2DB60AC3AE2C"/>
    <w:rsid w:val="000D0382"/>
  </w:style>
  <w:style w:type="paragraph" w:customStyle="1" w:styleId="16C5D5C95ACF479C9048BAAF0387D993">
    <w:name w:val="16C5D5C95ACF479C9048BAAF0387D993"/>
    <w:rsid w:val="000D0382"/>
  </w:style>
  <w:style w:type="paragraph" w:customStyle="1" w:styleId="4EFAE48A485B451C904D68328AC66858">
    <w:name w:val="4EFAE48A485B451C904D68328AC66858"/>
    <w:rsid w:val="000D0382"/>
  </w:style>
  <w:style w:type="paragraph" w:customStyle="1" w:styleId="1D2F14EFBF344225BB413654E1FE8E38">
    <w:name w:val="1D2F14EFBF344225BB413654E1FE8E38"/>
    <w:rsid w:val="000D0382"/>
  </w:style>
  <w:style w:type="paragraph" w:customStyle="1" w:styleId="535A65D6E4664628BFD1BE23DB2676EB">
    <w:name w:val="535A65D6E4664628BFD1BE23DB2676EB"/>
    <w:rsid w:val="000D0382"/>
  </w:style>
  <w:style w:type="paragraph" w:customStyle="1" w:styleId="E713849CAB19482F9D6D62227B3D50A5">
    <w:name w:val="E713849CAB19482F9D6D62227B3D50A5"/>
    <w:rsid w:val="000D0382"/>
  </w:style>
  <w:style w:type="paragraph" w:customStyle="1" w:styleId="5754AEFF4CFC458085DC48EB04ECB0C0">
    <w:name w:val="5754AEFF4CFC458085DC48EB04ECB0C0"/>
    <w:rsid w:val="000D0382"/>
  </w:style>
  <w:style w:type="paragraph" w:customStyle="1" w:styleId="157B33F4D9DF4D459705252771C97A55">
    <w:name w:val="157B33F4D9DF4D459705252771C97A55"/>
    <w:rsid w:val="000D0382"/>
  </w:style>
  <w:style w:type="paragraph" w:customStyle="1" w:styleId="B069FE63E4E8453A95B79D8A79E68B2F">
    <w:name w:val="B069FE63E4E8453A95B79D8A79E68B2F"/>
    <w:rsid w:val="000D0382"/>
  </w:style>
  <w:style w:type="paragraph" w:customStyle="1" w:styleId="65ACEDCC20B9402B85740F663EF74876">
    <w:name w:val="65ACEDCC20B9402B85740F663EF74876"/>
    <w:rsid w:val="000D0382"/>
  </w:style>
  <w:style w:type="paragraph" w:customStyle="1" w:styleId="AD300CB5CDD8436EB2ED6BD408327007">
    <w:name w:val="AD300CB5CDD8436EB2ED6BD408327007"/>
    <w:rsid w:val="000D0382"/>
  </w:style>
  <w:style w:type="paragraph" w:customStyle="1" w:styleId="926B08B81EEB49869D218A592575BBA2">
    <w:name w:val="926B08B81EEB49869D218A592575BBA2"/>
    <w:rsid w:val="000D0382"/>
  </w:style>
  <w:style w:type="paragraph" w:customStyle="1" w:styleId="72CC5F3147364307835B9249C81209C6">
    <w:name w:val="72CC5F3147364307835B9249C81209C6"/>
    <w:rsid w:val="000D0382"/>
  </w:style>
  <w:style w:type="paragraph" w:customStyle="1" w:styleId="34E9D071B9224A5F8DB3B3856F7EAD1D">
    <w:name w:val="34E9D071B9224A5F8DB3B3856F7EAD1D"/>
    <w:rsid w:val="000D0382"/>
  </w:style>
  <w:style w:type="paragraph" w:customStyle="1" w:styleId="D8D9B9ACFA54447CA209CDC32AA4D9BB">
    <w:name w:val="D8D9B9ACFA54447CA209CDC32AA4D9BB"/>
    <w:rsid w:val="000D0382"/>
  </w:style>
  <w:style w:type="paragraph" w:customStyle="1" w:styleId="2DD77675554E4C9D9F97F587BA593629">
    <w:name w:val="2DD77675554E4C9D9F97F587BA593629"/>
    <w:rsid w:val="000D0382"/>
  </w:style>
  <w:style w:type="paragraph" w:customStyle="1" w:styleId="ABEAA0BA65EC4E2B9A2A37607AAC784B">
    <w:name w:val="ABEAA0BA65EC4E2B9A2A37607AAC784B"/>
    <w:rsid w:val="000D0382"/>
  </w:style>
  <w:style w:type="paragraph" w:customStyle="1" w:styleId="8795E2BBF6894F88AFA47D680F9AAA65">
    <w:name w:val="8795E2BBF6894F88AFA47D680F9AAA65"/>
    <w:rsid w:val="000D0382"/>
  </w:style>
  <w:style w:type="paragraph" w:customStyle="1" w:styleId="0E2080F82A824F1A93434C4DE5CC6ABB">
    <w:name w:val="0E2080F82A824F1A93434C4DE5CC6ABB"/>
    <w:rsid w:val="000D0382"/>
  </w:style>
  <w:style w:type="paragraph" w:customStyle="1" w:styleId="146126CF43E544E19371F65A7F736D30">
    <w:name w:val="146126CF43E544E19371F65A7F736D30"/>
    <w:rsid w:val="000D0382"/>
  </w:style>
  <w:style w:type="paragraph" w:customStyle="1" w:styleId="E66BBCF44631447AAB76172BCAF227EB">
    <w:name w:val="E66BBCF44631447AAB76172BCAF227EB"/>
    <w:rsid w:val="000D0382"/>
  </w:style>
  <w:style w:type="paragraph" w:customStyle="1" w:styleId="258C93788A0A4C56ACFD2B0DD62A828B">
    <w:name w:val="258C93788A0A4C56ACFD2B0DD62A828B"/>
    <w:rsid w:val="000D0382"/>
  </w:style>
  <w:style w:type="paragraph" w:customStyle="1" w:styleId="CCAF07DA4E694C8486BCC86FFEF23952">
    <w:name w:val="CCAF07DA4E694C8486BCC86FFEF23952"/>
    <w:rsid w:val="000D0382"/>
  </w:style>
  <w:style w:type="paragraph" w:customStyle="1" w:styleId="D23CEC01371147D88ECBF03D992F5FB3">
    <w:name w:val="D23CEC01371147D88ECBF03D992F5FB3"/>
    <w:rsid w:val="000D0382"/>
  </w:style>
  <w:style w:type="paragraph" w:customStyle="1" w:styleId="57094E5F53B749FB8BB3C37CE8E6FB07">
    <w:name w:val="57094E5F53B749FB8BB3C37CE8E6FB07"/>
    <w:rsid w:val="000D0382"/>
  </w:style>
  <w:style w:type="paragraph" w:customStyle="1" w:styleId="6BF31D7C52844795975D6A37EC3C2331">
    <w:name w:val="6BF31D7C52844795975D6A37EC3C2331"/>
    <w:rsid w:val="000D0382"/>
  </w:style>
  <w:style w:type="paragraph" w:customStyle="1" w:styleId="94679068D9CC488D98584C2B44AB6D98">
    <w:name w:val="94679068D9CC488D98584C2B44AB6D98"/>
    <w:rsid w:val="000D0382"/>
  </w:style>
  <w:style w:type="paragraph" w:customStyle="1" w:styleId="907AF5A8DAC64D5092F610B9F8E20C8C">
    <w:name w:val="907AF5A8DAC64D5092F610B9F8E20C8C"/>
    <w:rsid w:val="000D0382"/>
  </w:style>
  <w:style w:type="paragraph" w:customStyle="1" w:styleId="021026835ED74CC6B25B4CD446312B7E">
    <w:name w:val="021026835ED74CC6B25B4CD446312B7E"/>
    <w:rsid w:val="000D0382"/>
  </w:style>
  <w:style w:type="paragraph" w:customStyle="1" w:styleId="0CD7136AC46F4FF7B25F34186A253B8C">
    <w:name w:val="0CD7136AC46F4FF7B25F34186A253B8C"/>
    <w:rsid w:val="000D0382"/>
  </w:style>
  <w:style w:type="paragraph" w:customStyle="1" w:styleId="2D00E1684A9741CA963E09AD75AD9DA7">
    <w:name w:val="2D00E1684A9741CA963E09AD75AD9DA7"/>
    <w:rsid w:val="000D0382"/>
  </w:style>
  <w:style w:type="paragraph" w:customStyle="1" w:styleId="0263342FF4234290A26DECE1B66A5962">
    <w:name w:val="0263342FF4234290A26DECE1B66A5962"/>
    <w:rsid w:val="000D0382"/>
  </w:style>
  <w:style w:type="paragraph" w:customStyle="1" w:styleId="4329B1A108C841438B3DFCB8F9E40D62">
    <w:name w:val="4329B1A108C841438B3DFCB8F9E40D62"/>
    <w:rsid w:val="000D0382"/>
  </w:style>
  <w:style w:type="paragraph" w:customStyle="1" w:styleId="9522E878B00C4682BD140F780432784F">
    <w:name w:val="9522E878B00C4682BD140F780432784F"/>
    <w:rsid w:val="000D0382"/>
  </w:style>
  <w:style w:type="paragraph" w:customStyle="1" w:styleId="FBDC0DD5310D40DCA68CB4C1F0EB352B">
    <w:name w:val="FBDC0DD5310D40DCA68CB4C1F0EB352B"/>
    <w:rsid w:val="000D0382"/>
  </w:style>
  <w:style w:type="paragraph" w:customStyle="1" w:styleId="E19EBDAF8800456BB28E9EF4DFEEDB31">
    <w:name w:val="E19EBDAF8800456BB28E9EF4DFEEDB31"/>
    <w:rsid w:val="000D0382"/>
  </w:style>
  <w:style w:type="paragraph" w:customStyle="1" w:styleId="A3A3DF447DDC41C8A9856F1F26E8A848">
    <w:name w:val="A3A3DF447DDC41C8A9856F1F26E8A848"/>
    <w:rsid w:val="000D0382"/>
  </w:style>
  <w:style w:type="paragraph" w:customStyle="1" w:styleId="58F02CFB64F445DAABE259C4AFD5E7DB">
    <w:name w:val="58F02CFB64F445DAABE259C4AFD5E7DB"/>
    <w:rsid w:val="000D0382"/>
  </w:style>
  <w:style w:type="paragraph" w:customStyle="1" w:styleId="DC1FE072E9C14995B9389578998EF91F">
    <w:name w:val="DC1FE072E9C14995B9389578998EF91F"/>
    <w:rsid w:val="000D0382"/>
  </w:style>
  <w:style w:type="paragraph" w:customStyle="1" w:styleId="977BF92492E64F13AD0A58F2D0098F75">
    <w:name w:val="977BF92492E64F13AD0A58F2D0098F75"/>
    <w:rsid w:val="000D0382"/>
  </w:style>
  <w:style w:type="paragraph" w:customStyle="1" w:styleId="A5F5EDD91995424AA800652017ED12B8">
    <w:name w:val="A5F5EDD91995424AA800652017ED12B8"/>
    <w:rsid w:val="000D0382"/>
  </w:style>
  <w:style w:type="paragraph" w:customStyle="1" w:styleId="5B9475E2683C4496BEDDEB50D6C639EC">
    <w:name w:val="5B9475E2683C4496BEDDEB50D6C639EC"/>
    <w:rsid w:val="000D0382"/>
  </w:style>
  <w:style w:type="paragraph" w:customStyle="1" w:styleId="59CBB280BC334138A9785048801709D8">
    <w:name w:val="59CBB280BC334138A9785048801709D8"/>
    <w:rsid w:val="000D0382"/>
  </w:style>
  <w:style w:type="paragraph" w:customStyle="1" w:styleId="DBBDBD4B6CFE4FEBBE24DB0518DA2BC7">
    <w:name w:val="DBBDBD4B6CFE4FEBBE24DB0518DA2BC7"/>
    <w:rsid w:val="000D0382"/>
  </w:style>
  <w:style w:type="paragraph" w:customStyle="1" w:styleId="43D5EAF11FBF4DDEA1ED78E95BCD0093">
    <w:name w:val="43D5EAF11FBF4DDEA1ED78E95BCD0093"/>
    <w:rsid w:val="000D0382"/>
  </w:style>
  <w:style w:type="paragraph" w:customStyle="1" w:styleId="2967B7155B174412AD3F9DEEC33F5196">
    <w:name w:val="2967B7155B174412AD3F9DEEC33F5196"/>
    <w:rsid w:val="000D0382"/>
  </w:style>
  <w:style w:type="paragraph" w:customStyle="1" w:styleId="CC2AD662F63F4A02B2C741439180D15E">
    <w:name w:val="CC2AD662F63F4A02B2C741439180D15E"/>
    <w:rsid w:val="000D0382"/>
  </w:style>
  <w:style w:type="paragraph" w:customStyle="1" w:styleId="165DE6CADA5A4E3AA32685CE85B5BD1C">
    <w:name w:val="165DE6CADA5A4E3AA32685CE85B5BD1C"/>
    <w:rsid w:val="000D0382"/>
  </w:style>
  <w:style w:type="paragraph" w:customStyle="1" w:styleId="01292E1533774B46BBD053A94D00AC47">
    <w:name w:val="01292E1533774B46BBD053A94D00AC47"/>
    <w:rsid w:val="000D0382"/>
  </w:style>
  <w:style w:type="paragraph" w:customStyle="1" w:styleId="60764EF85E1D4A919612E3E36321CB6B">
    <w:name w:val="60764EF85E1D4A919612E3E36321CB6B"/>
    <w:rsid w:val="000D0382"/>
  </w:style>
  <w:style w:type="paragraph" w:customStyle="1" w:styleId="990043DC3641464F8A96806F0E80AD7E">
    <w:name w:val="990043DC3641464F8A96806F0E80AD7E"/>
    <w:rsid w:val="000D0382"/>
  </w:style>
  <w:style w:type="paragraph" w:customStyle="1" w:styleId="41179376DC2F4D5E99E33A252791E332">
    <w:name w:val="41179376DC2F4D5E99E33A252791E332"/>
    <w:rsid w:val="000D0382"/>
  </w:style>
  <w:style w:type="paragraph" w:customStyle="1" w:styleId="A4AD729434B245BC9AE428F85C4AFE36">
    <w:name w:val="A4AD729434B245BC9AE428F85C4AFE36"/>
    <w:rsid w:val="000D0382"/>
  </w:style>
  <w:style w:type="paragraph" w:customStyle="1" w:styleId="7A6C4D028E6D4D50B11CF0322EEC6787">
    <w:name w:val="7A6C4D028E6D4D50B11CF0322EEC6787"/>
    <w:rsid w:val="000D0382"/>
  </w:style>
  <w:style w:type="paragraph" w:customStyle="1" w:styleId="ADCFE0BEDB454A918D7030AA94C5991B">
    <w:name w:val="ADCFE0BEDB454A918D7030AA94C5991B"/>
    <w:rsid w:val="000D0382"/>
  </w:style>
  <w:style w:type="paragraph" w:customStyle="1" w:styleId="03848AE2013A4B7F9FC9C7D13C635C55">
    <w:name w:val="03848AE2013A4B7F9FC9C7D13C635C55"/>
    <w:rsid w:val="000D0382"/>
  </w:style>
  <w:style w:type="paragraph" w:customStyle="1" w:styleId="3DB3F9AA16694DDFB212A4007E98D8F7">
    <w:name w:val="3DB3F9AA16694DDFB212A4007E98D8F7"/>
    <w:rsid w:val="000D0382"/>
  </w:style>
  <w:style w:type="paragraph" w:customStyle="1" w:styleId="5FAF1603FC994F348F80B3F7ADFD1440">
    <w:name w:val="5FAF1603FC994F348F80B3F7ADFD1440"/>
    <w:rsid w:val="000D0382"/>
  </w:style>
  <w:style w:type="paragraph" w:customStyle="1" w:styleId="8A67CADB8F764D668C2ED3EF56BDD479">
    <w:name w:val="8A67CADB8F764D668C2ED3EF56BDD479"/>
    <w:rsid w:val="000D0382"/>
  </w:style>
  <w:style w:type="paragraph" w:customStyle="1" w:styleId="F897862CAC8F48DD85A13AC01F2ADA21">
    <w:name w:val="F897862CAC8F48DD85A13AC01F2ADA21"/>
    <w:rsid w:val="000D0382"/>
  </w:style>
  <w:style w:type="paragraph" w:customStyle="1" w:styleId="451A777B3EF3454C9239F5F984DC88AA">
    <w:name w:val="451A777B3EF3454C9239F5F984DC88AA"/>
    <w:rsid w:val="000D0382"/>
  </w:style>
  <w:style w:type="paragraph" w:customStyle="1" w:styleId="C157C4A17AB54CB7AAD6C6EE2C3B4738">
    <w:name w:val="C157C4A17AB54CB7AAD6C6EE2C3B4738"/>
    <w:rsid w:val="000D0382"/>
  </w:style>
  <w:style w:type="paragraph" w:customStyle="1" w:styleId="757BA21D9A71477FB8726078A84BC3CA">
    <w:name w:val="757BA21D9A71477FB8726078A84BC3CA"/>
    <w:rsid w:val="000D0382"/>
  </w:style>
  <w:style w:type="paragraph" w:customStyle="1" w:styleId="562C3E589681411BA86DC6A5CF24B5EB">
    <w:name w:val="562C3E589681411BA86DC6A5CF24B5EB"/>
    <w:rsid w:val="000D0382"/>
  </w:style>
  <w:style w:type="paragraph" w:customStyle="1" w:styleId="EDF684482AF04869A0AA7EB40D8D0223">
    <w:name w:val="EDF684482AF04869A0AA7EB40D8D0223"/>
    <w:rsid w:val="000D0382"/>
  </w:style>
  <w:style w:type="paragraph" w:customStyle="1" w:styleId="A21BCB6FF50F4E3E819FDFD25B485609">
    <w:name w:val="A21BCB6FF50F4E3E819FDFD25B485609"/>
    <w:rsid w:val="000D0382"/>
  </w:style>
  <w:style w:type="paragraph" w:customStyle="1" w:styleId="554A9B5154AA4717B68D8155C728A825">
    <w:name w:val="554A9B5154AA4717B68D8155C728A825"/>
    <w:rsid w:val="000D0382"/>
  </w:style>
  <w:style w:type="paragraph" w:customStyle="1" w:styleId="DF16DF949E134D7CB4570CA252E29F74">
    <w:name w:val="DF16DF949E134D7CB4570CA252E29F74"/>
    <w:rsid w:val="000D0382"/>
  </w:style>
  <w:style w:type="paragraph" w:customStyle="1" w:styleId="3E9C24A4AB184B8D94842058EA53C0B3">
    <w:name w:val="3E9C24A4AB184B8D94842058EA53C0B3"/>
    <w:rsid w:val="000D0382"/>
  </w:style>
  <w:style w:type="paragraph" w:customStyle="1" w:styleId="BB5EEC7E6DB142658110A83E8EF50FFB">
    <w:name w:val="BB5EEC7E6DB142658110A83E8EF50FFB"/>
    <w:rsid w:val="000D0382"/>
  </w:style>
  <w:style w:type="paragraph" w:customStyle="1" w:styleId="88A9736C85434A628ECCB46CEBF6DD0D">
    <w:name w:val="88A9736C85434A628ECCB46CEBF6DD0D"/>
    <w:rsid w:val="000D0382"/>
  </w:style>
  <w:style w:type="paragraph" w:customStyle="1" w:styleId="A5E25C7F0AA84C8E90F84FD3651FE929">
    <w:name w:val="A5E25C7F0AA84C8E90F84FD3651FE929"/>
    <w:rsid w:val="000D0382"/>
  </w:style>
  <w:style w:type="paragraph" w:customStyle="1" w:styleId="A4909A514F454C74BAF1F34F85E96A73">
    <w:name w:val="A4909A514F454C74BAF1F34F85E96A73"/>
    <w:rsid w:val="000D0382"/>
  </w:style>
  <w:style w:type="paragraph" w:customStyle="1" w:styleId="91968302BF594F94A6E5ED9BD69E9EDA">
    <w:name w:val="91968302BF594F94A6E5ED9BD69E9EDA"/>
    <w:rsid w:val="000D0382"/>
  </w:style>
  <w:style w:type="paragraph" w:customStyle="1" w:styleId="73EC88651730419F863231A5D251D25C">
    <w:name w:val="73EC88651730419F863231A5D251D25C"/>
    <w:rsid w:val="000D0382"/>
  </w:style>
  <w:style w:type="paragraph" w:customStyle="1" w:styleId="E147D77600824B388000B4FCCC0F6EE0">
    <w:name w:val="E147D77600824B388000B4FCCC0F6EE0"/>
    <w:rsid w:val="000D0382"/>
  </w:style>
  <w:style w:type="paragraph" w:customStyle="1" w:styleId="9DAD15B5FBA147ACB4B6227C4C01CA04">
    <w:name w:val="9DAD15B5FBA147ACB4B6227C4C01CA04"/>
    <w:rsid w:val="000D0382"/>
  </w:style>
  <w:style w:type="paragraph" w:customStyle="1" w:styleId="CDAEC63074324E85BAA6EBF84CFE0827">
    <w:name w:val="CDAEC63074324E85BAA6EBF84CFE0827"/>
    <w:rsid w:val="000D0382"/>
  </w:style>
  <w:style w:type="paragraph" w:customStyle="1" w:styleId="47A6FA135F61418B89FF03EEE182DEF9">
    <w:name w:val="47A6FA135F61418B89FF03EEE182DEF9"/>
    <w:rsid w:val="000D0382"/>
  </w:style>
  <w:style w:type="paragraph" w:customStyle="1" w:styleId="7686E7124FC4404EBEA09B15B6E268BB">
    <w:name w:val="7686E7124FC4404EBEA09B15B6E268BB"/>
    <w:rsid w:val="000D0382"/>
  </w:style>
  <w:style w:type="paragraph" w:customStyle="1" w:styleId="D97440F1DDBE426AAEF1284AFDFBC4C5">
    <w:name w:val="D97440F1DDBE426AAEF1284AFDFBC4C5"/>
    <w:rsid w:val="000D0382"/>
  </w:style>
  <w:style w:type="paragraph" w:customStyle="1" w:styleId="9EA250CBB90142F6A01427438CD3DFFA">
    <w:name w:val="9EA250CBB90142F6A01427438CD3DFFA"/>
    <w:rsid w:val="000D0382"/>
  </w:style>
  <w:style w:type="paragraph" w:customStyle="1" w:styleId="B99AE4A03C344289B907F7C3D59C48B1">
    <w:name w:val="B99AE4A03C344289B907F7C3D59C48B1"/>
    <w:rsid w:val="000D0382"/>
  </w:style>
  <w:style w:type="paragraph" w:customStyle="1" w:styleId="E66D42D233CC4C99B233FD9344C7A6DF">
    <w:name w:val="E66D42D233CC4C99B233FD9344C7A6DF"/>
    <w:rsid w:val="000D0382"/>
  </w:style>
  <w:style w:type="paragraph" w:customStyle="1" w:styleId="51D29BF360F14C438DA29C7E38F28400">
    <w:name w:val="51D29BF360F14C438DA29C7E38F28400"/>
    <w:rsid w:val="000D0382"/>
  </w:style>
  <w:style w:type="paragraph" w:customStyle="1" w:styleId="467F49AAD04B44AE84B503C56B040DBD">
    <w:name w:val="467F49AAD04B44AE84B503C56B040DBD"/>
    <w:rsid w:val="000D0382"/>
  </w:style>
  <w:style w:type="paragraph" w:customStyle="1" w:styleId="F202DC22BB3D43F8A06DEC682D644305">
    <w:name w:val="F202DC22BB3D43F8A06DEC682D644305"/>
    <w:rsid w:val="000D0382"/>
  </w:style>
  <w:style w:type="paragraph" w:customStyle="1" w:styleId="2914FC0F19544EBC93D8AF29255FDD3A">
    <w:name w:val="2914FC0F19544EBC93D8AF29255FDD3A"/>
    <w:rsid w:val="000D0382"/>
  </w:style>
  <w:style w:type="paragraph" w:customStyle="1" w:styleId="3E7490C7CFED48B9BA498D782EADA139">
    <w:name w:val="3E7490C7CFED48B9BA498D782EADA139"/>
    <w:rsid w:val="000D0382"/>
  </w:style>
  <w:style w:type="paragraph" w:customStyle="1" w:styleId="BF12723151384963A413E1BA91D191B2">
    <w:name w:val="BF12723151384963A413E1BA91D191B2"/>
    <w:rsid w:val="000D0382"/>
  </w:style>
  <w:style w:type="paragraph" w:customStyle="1" w:styleId="D2FA9CF0FD054D168EB2CBCABC6A2F21">
    <w:name w:val="D2FA9CF0FD054D168EB2CBCABC6A2F21"/>
    <w:rsid w:val="000D0382"/>
  </w:style>
  <w:style w:type="paragraph" w:customStyle="1" w:styleId="7665D4190ED042339F1019AA7464A2EF">
    <w:name w:val="7665D4190ED042339F1019AA7464A2EF"/>
    <w:rsid w:val="000D0382"/>
  </w:style>
  <w:style w:type="paragraph" w:customStyle="1" w:styleId="6B8E879C24F04BA5850FF613C07469EB">
    <w:name w:val="6B8E879C24F04BA5850FF613C07469EB"/>
    <w:rsid w:val="000D0382"/>
  </w:style>
  <w:style w:type="paragraph" w:customStyle="1" w:styleId="FE0F92735A284BD0B111B34DBE36C404">
    <w:name w:val="FE0F92735A284BD0B111B34DBE36C404"/>
    <w:rsid w:val="000D0382"/>
  </w:style>
  <w:style w:type="paragraph" w:customStyle="1" w:styleId="EA74D3428D4B4C19B5482C549F13AED1">
    <w:name w:val="EA74D3428D4B4C19B5482C549F13AED1"/>
    <w:rsid w:val="000D0382"/>
  </w:style>
  <w:style w:type="paragraph" w:customStyle="1" w:styleId="70AAE4C3D35D480BB0571761825FF3E9">
    <w:name w:val="70AAE4C3D35D480BB0571761825FF3E9"/>
    <w:rsid w:val="000D0382"/>
  </w:style>
  <w:style w:type="paragraph" w:customStyle="1" w:styleId="688DEBF79D014F62BEE1A52C890E0679">
    <w:name w:val="688DEBF79D014F62BEE1A52C890E0679"/>
    <w:rsid w:val="000D0382"/>
  </w:style>
  <w:style w:type="paragraph" w:customStyle="1" w:styleId="C6111BB5BE8F48DAA32CCE86282ECEB1">
    <w:name w:val="C6111BB5BE8F48DAA32CCE86282ECEB1"/>
    <w:rsid w:val="000D0382"/>
  </w:style>
  <w:style w:type="paragraph" w:customStyle="1" w:styleId="E6AD99FCD73347218F09434544363FC8">
    <w:name w:val="E6AD99FCD73347218F09434544363FC8"/>
    <w:rsid w:val="000D0382"/>
  </w:style>
  <w:style w:type="paragraph" w:customStyle="1" w:styleId="81E729B942F04F4D981D8CEB69217952">
    <w:name w:val="81E729B942F04F4D981D8CEB69217952"/>
    <w:rsid w:val="000D0382"/>
  </w:style>
  <w:style w:type="paragraph" w:customStyle="1" w:styleId="5F473602A8624539AC9075B0317E1E56">
    <w:name w:val="5F473602A8624539AC9075B0317E1E56"/>
    <w:rsid w:val="000D0382"/>
  </w:style>
  <w:style w:type="paragraph" w:customStyle="1" w:styleId="AEDBC490DC164A6182240579050E23D5">
    <w:name w:val="AEDBC490DC164A6182240579050E23D5"/>
    <w:rsid w:val="000D0382"/>
  </w:style>
  <w:style w:type="paragraph" w:customStyle="1" w:styleId="445E9D29219047C8BC083289607C628E">
    <w:name w:val="445E9D29219047C8BC083289607C628E"/>
    <w:rsid w:val="000D0382"/>
  </w:style>
  <w:style w:type="paragraph" w:customStyle="1" w:styleId="BCD86D96D9BA409BBB47C6C7293CCA92">
    <w:name w:val="BCD86D96D9BA409BBB47C6C7293CCA92"/>
    <w:rsid w:val="000D0382"/>
  </w:style>
  <w:style w:type="paragraph" w:customStyle="1" w:styleId="EB1BE631CFC942E49E7E98A84DED6782">
    <w:name w:val="EB1BE631CFC942E49E7E98A84DED6782"/>
    <w:rsid w:val="000D0382"/>
  </w:style>
  <w:style w:type="paragraph" w:customStyle="1" w:styleId="A68221C56BCD4AA1A6E1494105421F71">
    <w:name w:val="A68221C56BCD4AA1A6E1494105421F71"/>
    <w:rsid w:val="000D0382"/>
  </w:style>
  <w:style w:type="paragraph" w:customStyle="1" w:styleId="2591C7B6E4CF49A1A835DD94CD402D16">
    <w:name w:val="2591C7B6E4CF49A1A835DD94CD402D16"/>
    <w:rsid w:val="000D0382"/>
  </w:style>
  <w:style w:type="paragraph" w:customStyle="1" w:styleId="0844EE030F8540628EA90916B221E3DF">
    <w:name w:val="0844EE030F8540628EA90916B221E3DF"/>
    <w:rsid w:val="000D0382"/>
  </w:style>
  <w:style w:type="paragraph" w:customStyle="1" w:styleId="BDB71497A31C4425A01201A24A687BB2">
    <w:name w:val="BDB71497A31C4425A01201A24A687BB2"/>
    <w:rsid w:val="000D0382"/>
  </w:style>
  <w:style w:type="paragraph" w:customStyle="1" w:styleId="7B230DB812BF4813BBD10649B70AA438">
    <w:name w:val="7B230DB812BF4813BBD10649B70AA438"/>
    <w:rsid w:val="000D0382"/>
  </w:style>
  <w:style w:type="paragraph" w:customStyle="1" w:styleId="48159C329170492287A0A588AF78E7C2">
    <w:name w:val="48159C329170492287A0A588AF78E7C2"/>
    <w:rsid w:val="000D0382"/>
  </w:style>
  <w:style w:type="paragraph" w:customStyle="1" w:styleId="2B8FF9B9A0BF4CA5AE7F921C944B83F2">
    <w:name w:val="2B8FF9B9A0BF4CA5AE7F921C944B83F2"/>
    <w:rsid w:val="000D0382"/>
  </w:style>
  <w:style w:type="paragraph" w:customStyle="1" w:styleId="731E2B5DC911446485630A670979DD8E">
    <w:name w:val="731E2B5DC911446485630A670979DD8E"/>
    <w:rsid w:val="000D0382"/>
  </w:style>
  <w:style w:type="paragraph" w:customStyle="1" w:styleId="9E71504BAA8A4D89A86495D4E2348AFA">
    <w:name w:val="9E71504BAA8A4D89A86495D4E2348AFA"/>
    <w:rsid w:val="000D0382"/>
  </w:style>
  <w:style w:type="paragraph" w:customStyle="1" w:styleId="1A5A24C7667E49EBA90301534155E64B">
    <w:name w:val="1A5A24C7667E49EBA90301534155E64B"/>
    <w:rsid w:val="000D0382"/>
  </w:style>
  <w:style w:type="paragraph" w:customStyle="1" w:styleId="6F5F995CC43C4B2C908DB35186F1BC74">
    <w:name w:val="6F5F995CC43C4B2C908DB35186F1BC74"/>
    <w:rsid w:val="000D0382"/>
  </w:style>
  <w:style w:type="paragraph" w:customStyle="1" w:styleId="C26E737574214718B699A6A63C4B228E">
    <w:name w:val="C26E737574214718B699A6A63C4B228E"/>
    <w:rsid w:val="000D0382"/>
  </w:style>
  <w:style w:type="paragraph" w:customStyle="1" w:styleId="6BEB71B778474106988339032CAD822C">
    <w:name w:val="6BEB71B778474106988339032CAD822C"/>
    <w:rsid w:val="000D0382"/>
  </w:style>
  <w:style w:type="paragraph" w:customStyle="1" w:styleId="173FA99E9C78482FAFEC447C84856083">
    <w:name w:val="173FA99E9C78482FAFEC447C84856083"/>
    <w:rsid w:val="000D0382"/>
  </w:style>
  <w:style w:type="paragraph" w:customStyle="1" w:styleId="CC2246ED7F6940F89E0D67BF11CE7951">
    <w:name w:val="CC2246ED7F6940F89E0D67BF11CE7951"/>
    <w:rsid w:val="000D0382"/>
  </w:style>
  <w:style w:type="paragraph" w:customStyle="1" w:styleId="E5C4D9CB7F0C4D41B7209617BB38589A">
    <w:name w:val="E5C4D9CB7F0C4D41B7209617BB38589A"/>
    <w:rsid w:val="000D0382"/>
  </w:style>
  <w:style w:type="paragraph" w:customStyle="1" w:styleId="9AF83F1E4CC14E499B0E9AE846C478FF">
    <w:name w:val="9AF83F1E4CC14E499B0E9AE846C478FF"/>
    <w:rsid w:val="000D0382"/>
  </w:style>
  <w:style w:type="paragraph" w:customStyle="1" w:styleId="645572E3DB184B3EA366264543F8B15A">
    <w:name w:val="645572E3DB184B3EA366264543F8B15A"/>
    <w:rsid w:val="000D0382"/>
  </w:style>
  <w:style w:type="paragraph" w:customStyle="1" w:styleId="490388F5D0E14C9DB0695E8894D89682">
    <w:name w:val="490388F5D0E14C9DB0695E8894D89682"/>
    <w:rsid w:val="000D0382"/>
  </w:style>
  <w:style w:type="paragraph" w:customStyle="1" w:styleId="6A039D7BF2F0411C9BBEE60B2516ED39">
    <w:name w:val="6A039D7BF2F0411C9BBEE60B2516ED39"/>
    <w:rsid w:val="000D0382"/>
  </w:style>
  <w:style w:type="paragraph" w:customStyle="1" w:styleId="48AE769F2EB24140A0BA48CF0DE72294">
    <w:name w:val="48AE769F2EB24140A0BA48CF0DE72294"/>
    <w:rsid w:val="000D0382"/>
  </w:style>
  <w:style w:type="paragraph" w:customStyle="1" w:styleId="ECF9A6D45A9F4FAC8E10BF241FBFE6BF">
    <w:name w:val="ECF9A6D45A9F4FAC8E10BF241FBFE6BF"/>
    <w:rsid w:val="000D0382"/>
  </w:style>
  <w:style w:type="paragraph" w:customStyle="1" w:styleId="F8A4DF368DBE48F8BF137E4F3EBE904A">
    <w:name w:val="F8A4DF368DBE48F8BF137E4F3EBE904A"/>
    <w:rsid w:val="000D0382"/>
  </w:style>
  <w:style w:type="paragraph" w:customStyle="1" w:styleId="EEAC19411F854168B94315F4AB9B6B5E">
    <w:name w:val="EEAC19411F854168B94315F4AB9B6B5E"/>
    <w:rsid w:val="000D0382"/>
  </w:style>
  <w:style w:type="paragraph" w:customStyle="1" w:styleId="C64F2B0295984C09AE9695D0A85F9025">
    <w:name w:val="C64F2B0295984C09AE9695D0A85F9025"/>
    <w:rsid w:val="000D0382"/>
  </w:style>
  <w:style w:type="paragraph" w:customStyle="1" w:styleId="4979850A8FD64015BC0D54C2EEE9B98B">
    <w:name w:val="4979850A8FD64015BC0D54C2EEE9B98B"/>
    <w:rsid w:val="000D0382"/>
  </w:style>
  <w:style w:type="paragraph" w:customStyle="1" w:styleId="895A7774C808466EB04D630310347969">
    <w:name w:val="895A7774C808466EB04D630310347969"/>
    <w:rsid w:val="000D0382"/>
  </w:style>
  <w:style w:type="paragraph" w:customStyle="1" w:styleId="2F3970092310441C8B248F1683B69CB9">
    <w:name w:val="2F3970092310441C8B248F1683B69CB9"/>
    <w:rsid w:val="000D0382"/>
  </w:style>
  <w:style w:type="paragraph" w:customStyle="1" w:styleId="763C768500A149B8AA5A5ED90AC4FFF4">
    <w:name w:val="763C768500A149B8AA5A5ED90AC4FFF4"/>
    <w:rsid w:val="000D0382"/>
  </w:style>
  <w:style w:type="paragraph" w:customStyle="1" w:styleId="B05B55E6539D4F4F94211669FCD3DB93">
    <w:name w:val="B05B55E6539D4F4F94211669FCD3DB93"/>
    <w:rsid w:val="000D0382"/>
  </w:style>
  <w:style w:type="paragraph" w:customStyle="1" w:styleId="9D533FFD2AA2428A8618876CF8F94618">
    <w:name w:val="9D533FFD2AA2428A8618876CF8F94618"/>
    <w:rsid w:val="000D0382"/>
  </w:style>
  <w:style w:type="paragraph" w:customStyle="1" w:styleId="02DB23584C0645BCAB9E7C7D0C786034">
    <w:name w:val="02DB23584C0645BCAB9E7C7D0C786034"/>
    <w:rsid w:val="000D0382"/>
  </w:style>
  <w:style w:type="paragraph" w:customStyle="1" w:styleId="652676FECFED40A7A6D37423CD646BCF">
    <w:name w:val="652676FECFED40A7A6D37423CD646BCF"/>
    <w:rsid w:val="000D0382"/>
  </w:style>
  <w:style w:type="paragraph" w:customStyle="1" w:styleId="D0E655B8B05646F4BE9B1A1FA21A3A02">
    <w:name w:val="D0E655B8B05646F4BE9B1A1FA21A3A02"/>
    <w:rsid w:val="000D0382"/>
  </w:style>
  <w:style w:type="paragraph" w:customStyle="1" w:styleId="0FC896605B44448C829B52C125A03C22">
    <w:name w:val="0FC896605B44448C829B52C125A03C22"/>
    <w:rsid w:val="000D0382"/>
  </w:style>
  <w:style w:type="paragraph" w:customStyle="1" w:styleId="A53080E479674818B3EA1FFF68E75A13">
    <w:name w:val="A53080E479674818B3EA1FFF68E75A13"/>
    <w:rsid w:val="000D0382"/>
  </w:style>
  <w:style w:type="paragraph" w:customStyle="1" w:styleId="EB97B919087846A98F0F446F744798BB">
    <w:name w:val="EB97B919087846A98F0F446F744798BB"/>
    <w:rsid w:val="000D0382"/>
  </w:style>
  <w:style w:type="paragraph" w:customStyle="1" w:styleId="D285C6051731454E8FEE2E99B9780A56">
    <w:name w:val="D285C6051731454E8FEE2E99B9780A56"/>
    <w:rsid w:val="000D0382"/>
  </w:style>
  <w:style w:type="paragraph" w:customStyle="1" w:styleId="4AC3B3C699834BABAF7ABC2D8043845A">
    <w:name w:val="4AC3B3C699834BABAF7ABC2D8043845A"/>
    <w:rsid w:val="000D0382"/>
  </w:style>
  <w:style w:type="paragraph" w:customStyle="1" w:styleId="A6DD697480FA484F800AF85629069A25">
    <w:name w:val="A6DD697480FA484F800AF85629069A25"/>
    <w:rsid w:val="000D0382"/>
  </w:style>
  <w:style w:type="paragraph" w:customStyle="1" w:styleId="7FEE5D81A89745E6BB684331D027E64B">
    <w:name w:val="7FEE5D81A89745E6BB684331D027E64B"/>
    <w:rsid w:val="000D0382"/>
  </w:style>
  <w:style w:type="paragraph" w:customStyle="1" w:styleId="121CA9B5D1464E5BB57D32DF7BC94296">
    <w:name w:val="121CA9B5D1464E5BB57D32DF7BC94296"/>
    <w:rsid w:val="000D0382"/>
  </w:style>
  <w:style w:type="paragraph" w:customStyle="1" w:styleId="7F1E9E53252E467A99AF45A19F24E0D0">
    <w:name w:val="7F1E9E53252E467A99AF45A19F24E0D0"/>
    <w:rsid w:val="000D0382"/>
  </w:style>
  <w:style w:type="paragraph" w:customStyle="1" w:styleId="A4EAAF49A9704A84B25A321594BDF26B">
    <w:name w:val="A4EAAF49A9704A84B25A321594BDF26B"/>
    <w:rsid w:val="000D0382"/>
  </w:style>
  <w:style w:type="paragraph" w:customStyle="1" w:styleId="EDCAA89D254F45DEAB81664C449FCD7B">
    <w:name w:val="EDCAA89D254F45DEAB81664C449FCD7B"/>
    <w:rsid w:val="000D0382"/>
  </w:style>
  <w:style w:type="paragraph" w:customStyle="1" w:styleId="A676DA00E52F49398663A557EE8DA24B">
    <w:name w:val="A676DA00E52F49398663A557EE8DA24B"/>
    <w:rsid w:val="000D0382"/>
  </w:style>
  <w:style w:type="paragraph" w:customStyle="1" w:styleId="A4FA7E757F1C4E59846D4369A558BC63">
    <w:name w:val="A4FA7E757F1C4E59846D4369A558BC63"/>
    <w:rsid w:val="000D0382"/>
  </w:style>
  <w:style w:type="paragraph" w:customStyle="1" w:styleId="5287BAE41488437EBDCB205C763C6139">
    <w:name w:val="5287BAE41488437EBDCB205C763C6139"/>
    <w:rsid w:val="000D0382"/>
  </w:style>
  <w:style w:type="paragraph" w:customStyle="1" w:styleId="192838AE72954DC5BFB36127D6EA124B">
    <w:name w:val="192838AE72954DC5BFB36127D6EA124B"/>
    <w:rsid w:val="000D0382"/>
  </w:style>
  <w:style w:type="paragraph" w:customStyle="1" w:styleId="DB5225A27D4C453DB1439E50C7AA5053">
    <w:name w:val="DB5225A27D4C453DB1439E50C7AA5053"/>
    <w:rsid w:val="000D0382"/>
  </w:style>
  <w:style w:type="paragraph" w:customStyle="1" w:styleId="A40F12346B2D463AA6D407F42AA7BDA0">
    <w:name w:val="A40F12346B2D463AA6D407F42AA7BDA0"/>
    <w:rsid w:val="000D0382"/>
  </w:style>
  <w:style w:type="paragraph" w:customStyle="1" w:styleId="21E6FB61D5604CF7A4BF8727DABC5491">
    <w:name w:val="21E6FB61D5604CF7A4BF8727DABC5491"/>
    <w:rsid w:val="000D0382"/>
  </w:style>
  <w:style w:type="paragraph" w:customStyle="1" w:styleId="78349C59F6EE43949B98E99A3DDF79BA">
    <w:name w:val="78349C59F6EE43949B98E99A3DDF79BA"/>
    <w:rsid w:val="000D0382"/>
  </w:style>
  <w:style w:type="paragraph" w:customStyle="1" w:styleId="60F7577825554944A90AAEF46B4D4EC1">
    <w:name w:val="60F7577825554944A90AAEF46B4D4EC1"/>
    <w:rsid w:val="000D0382"/>
  </w:style>
  <w:style w:type="paragraph" w:customStyle="1" w:styleId="E13A5C2483FB4129A71CC249BBD1B03C">
    <w:name w:val="E13A5C2483FB4129A71CC249BBD1B03C"/>
    <w:rsid w:val="000D0382"/>
  </w:style>
  <w:style w:type="paragraph" w:customStyle="1" w:styleId="551921C0B14143018D9554C3E62601F6">
    <w:name w:val="551921C0B14143018D9554C3E62601F6"/>
    <w:rsid w:val="000D0382"/>
  </w:style>
  <w:style w:type="paragraph" w:customStyle="1" w:styleId="EB3F2BB307314DDB8E8F7D4C2D86BD17">
    <w:name w:val="EB3F2BB307314DDB8E8F7D4C2D86BD17"/>
    <w:rsid w:val="000D0382"/>
  </w:style>
  <w:style w:type="paragraph" w:customStyle="1" w:styleId="0BECE40E98B34C04BFEA5E1D4CBDC1E2">
    <w:name w:val="0BECE40E98B34C04BFEA5E1D4CBDC1E2"/>
    <w:rsid w:val="000D0382"/>
  </w:style>
  <w:style w:type="paragraph" w:customStyle="1" w:styleId="917F25132F174915B654F7E0A96D372D">
    <w:name w:val="917F25132F174915B654F7E0A96D372D"/>
    <w:rsid w:val="000D0382"/>
  </w:style>
  <w:style w:type="paragraph" w:customStyle="1" w:styleId="7685BF5A991D45629B484F62F71DABE5">
    <w:name w:val="7685BF5A991D45629B484F62F71DABE5"/>
    <w:rsid w:val="000D0382"/>
  </w:style>
  <w:style w:type="paragraph" w:customStyle="1" w:styleId="DAD7D74603434B198CE4F99787B9883D">
    <w:name w:val="DAD7D74603434B198CE4F99787B9883D"/>
    <w:rsid w:val="000D0382"/>
  </w:style>
  <w:style w:type="paragraph" w:customStyle="1" w:styleId="F39AB382AD3C492B959201AB7DE1B170">
    <w:name w:val="F39AB382AD3C492B959201AB7DE1B170"/>
    <w:rsid w:val="000D0382"/>
  </w:style>
  <w:style w:type="paragraph" w:customStyle="1" w:styleId="B3CCC7B7C93E4FDF8AB03A0723E8643F">
    <w:name w:val="B3CCC7B7C93E4FDF8AB03A0723E8643F"/>
    <w:rsid w:val="000D0382"/>
  </w:style>
  <w:style w:type="paragraph" w:customStyle="1" w:styleId="B43D1B0EDDE0497A97C798371A2A8C3D">
    <w:name w:val="B43D1B0EDDE0497A97C798371A2A8C3D"/>
    <w:rsid w:val="000D0382"/>
  </w:style>
  <w:style w:type="paragraph" w:customStyle="1" w:styleId="A7A8CBAA4A7440BDBAE9260EF42729AA">
    <w:name w:val="A7A8CBAA4A7440BDBAE9260EF42729AA"/>
    <w:rsid w:val="000D0382"/>
  </w:style>
  <w:style w:type="paragraph" w:customStyle="1" w:styleId="E0BAA15C0DB3418B87C567CA444E2862">
    <w:name w:val="E0BAA15C0DB3418B87C567CA444E2862"/>
    <w:rsid w:val="000D0382"/>
  </w:style>
  <w:style w:type="paragraph" w:customStyle="1" w:styleId="572394F46BEC4F1EA249ACB150BF48C7">
    <w:name w:val="572394F46BEC4F1EA249ACB150BF48C7"/>
    <w:rsid w:val="000D0382"/>
  </w:style>
  <w:style w:type="paragraph" w:customStyle="1" w:styleId="5E7DCD855DB14E71A4478C0130ABE590">
    <w:name w:val="5E7DCD855DB14E71A4478C0130ABE590"/>
    <w:rsid w:val="000D0382"/>
  </w:style>
  <w:style w:type="paragraph" w:customStyle="1" w:styleId="0E16B7A5EA4746E69AD9EDD38FFEFB83">
    <w:name w:val="0E16B7A5EA4746E69AD9EDD38FFEFB83"/>
    <w:rsid w:val="000D0382"/>
  </w:style>
  <w:style w:type="paragraph" w:customStyle="1" w:styleId="319FD6A26E3742DE9B4D9450A5210B73">
    <w:name w:val="319FD6A26E3742DE9B4D9450A5210B73"/>
    <w:rsid w:val="000D0382"/>
  </w:style>
  <w:style w:type="paragraph" w:customStyle="1" w:styleId="AACBA24D2D0A4F40B8D12E63C469AB23">
    <w:name w:val="AACBA24D2D0A4F40B8D12E63C469AB23"/>
    <w:rsid w:val="000D0382"/>
  </w:style>
  <w:style w:type="paragraph" w:customStyle="1" w:styleId="C43D2586DE8D44DAA90B588B8F0ED946">
    <w:name w:val="C43D2586DE8D44DAA90B588B8F0ED946"/>
    <w:rsid w:val="000D0382"/>
  </w:style>
  <w:style w:type="paragraph" w:customStyle="1" w:styleId="23584CBE6E844B36AD7D8F9A23EA393E">
    <w:name w:val="23584CBE6E844B36AD7D8F9A23EA393E"/>
    <w:rsid w:val="000D0382"/>
  </w:style>
  <w:style w:type="paragraph" w:customStyle="1" w:styleId="2EEE3240ABCC48CC8D120D2215759786">
    <w:name w:val="2EEE3240ABCC48CC8D120D2215759786"/>
    <w:rsid w:val="000D0382"/>
  </w:style>
  <w:style w:type="paragraph" w:customStyle="1" w:styleId="D9D1D410715240BAAC71566EE79D7DE1">
    <w:name w:val="D9D1D410715240BAAC71566EE79D7DE1"/>
    <w:rsid w:val="000D0382"/>
  </w:style>
  <w:style w:type="paragraph" w:customStyle="1" w:styleId="CAB5DCCDC297476291A409BE03038D06">
    <w:name w:val="CAB5DCCDC297476291A409BE03038D06"/>
    <w:rsid w:val="000D0382"/>
  </w:style>
  <w:style w:type="paragraph" w:customStyle="1" w:styleId="5E0C97CD01B24DD588536D91FEF94735">
    <w:name w:val="5E0C97CD01B24DD588536D91FEF94735"/>
    <w:rsid w:val="000D0382"/>
  </w:style>
  <w:style w:type="paragraph" w:customStyle="1" w:styleId="1662B3CA246642758DC973E7F917CAFF">
    <w:name w:val="1662B3CA246642758DC973E7F917CAFF"/>
    <w:rsid w:val="000D0382"/>
  </w:style>
  <w:style w:type="paragraph" w:customStyle="1" w:styleId="07A404B4BD6D471184C982C862351221">
    <w:name w:val="07A404B4BD6D471184C982C862351221"/>
    <w:rsid w:val="000D0382"/>
  </w:style>
  <w:style w:type="paragraph" w:customStyle="1" w:styleId="5A06FC6835C54D64A8C4A1CF843B909C">
    <w:name w:val="5A06FC6835C54D64A8C4A1CF843B909C"/>
    <w:rsid w:val="000D0382"/>
  </w:style>
  <w:style w:type="paragraph" w:customStyle="1" w:styleId="783BE7B05D7F4D0E954C902E46804D7B">
    <w:name w:val="783BE7B05D7F4D0E954C902E46804D7B"/>
    <w:rsid w:val="000D0382"/>
  </w:style>
  <w:style w:type="paragraph" w:customStyle="1" w:styleId="553DA9B92D294F43BD19C9BE2333E19D">
    <w:name w:val="553DA9B92D294F43BD19C9BE2333E19D"/>
    <w:rsid w:val="000D0382"/>
  </w:style>
  <w:style w:type="paragraph" w:customStyle="1" w:styleId="2C33D8C556F844DDBC5A64B443172DFB">
    <w:name w:val="2C33D8C556F844DDBC5A64B443172DFB"/>
    <w:rsid w:val="000D0382"/>
  </w:style>
  <w:style w:type="paragraph" w:customStyle="1" w:styleId="44473A92FF7F4F8FB16669CD33910892">
    <w:name w:val="44473A92FF7F4F8FB16669CD33910892"/>
    <w:rsid w:val="000D0382"/>
  </w:style>
  <w:style w:type="paragraph" w:customStyle="1" w:styleId="33D65E29D43F4B2985E82136E6F9B265">
    <w:name w:val="33D65E29D43F4B2985E82136E6F9B265"/>
    <w:rsid w:val="000D0382"/>
  </w:style>
  <w:style w:type="paragraph" w:customStyle="1" w:styleId="7A5A0292C3924AD5A0351D1E652488C8">
    <w:name w:val="7A5A0292C3924AD5A0351D1E652488C8"/>
    <w:rsid w:val="000D0382"/>
  </w:style>
  <w:style w:type="paragraph" w:customStyle="1" w:styleId="3F895C8FF0BB48CC8C4579F9F947E5EE">
    <w:name w:val="3F895C8FF0BB48CC8C4579F9F947E5EE"/>
    <w:rsid w:val="000D0382"/>
  </w:style>
  <w:style w:type="paragraph" w:customStyle="1" w:styleId="B35001D360A948F79D48CFC341AD33A1">
    <w:name w:val="B35001D360A948F79D48CFC341AD33A1"/>
    <w:rsid w:val="000D0382"/>
  </w:style>
  <w:style w:type="paragraph" w:customStyle="1" w:styleId="539D315A8317470BB86FE77880D9B0B9">
    <w:name w:val="539D315A8317470BB86FE77880D9B0B9"/>
    <w:rsid w:val="000D0382"/>
  </w:style>
  <w:style w:type="paragraph" w:customStyle="1" w:styleId="337C4212CDBF4C489CA9E44117DFCF66">
    <w:name w:val="337C4212CDBF4C489CA9E44117DFCF66"/>
    <w:rsid w:val="000D0382"/>
  </w:style>
  <w:style w:type="paragraph" w:customStyle="1" w:styleId="40F73E287C484A6B84FA27D5CF9C285F">
    <w:name w:val="40F73E287C484A6B84FA27D5CF9C285F"/>
    <w:rsid w:val="000D0382"/>
  </w:style>
  <w:style w:type="paragraph" w:customStyle="1" w:styleId="B53D4F346A4E4B1EB33109A7BD8546FC">
    <w:name w:val="B53D4F346A4E4B1EB33109A7BD8546FC"/>
    <w:rsid w:val="000D0382"/>
  </w:style>
  <w:style w:type="paragraph" w:customStyle="1" w:styleId="C7A31D80099B4A9BA592188FCDE022FC">
    <w:name w:val="C7A31D80099B4A9BA592188FCDE022FC"/>
    <w:rsid w:val="000D0382"/>
  </w:style>
  <w:style w:type="paragraph" w:customStyle="1" w:styleId="192088D452D64CDFB360BAA354D40E60">
    <w:name w:val="192088D452D64CDFB360BAA354D40E60"/>
    <w:rsid w:val="000D0382"/>
  </w:style>
  <w:style w:type="paragraph" w:customStyle="1" w:styleId="61BE8CE22F4C42A2A7ECE03D7B72D6DA">
    <w:name w:val="61BE8CE22F4C42A2A7ECE03D7B72D6DA"/>
    <w:rsid w:val="000D0382"/>
  </w:style>
  <w:style w:type="paragraph" w:customStyle="1" w:styleId="DE34341CD91B4F19A06B23D3B39F956F">
    <w:name w:val="DE34341CD91B4F19A06B23D3B39F956F"/>
    <w:rsid w:val="000D0382"/>
  </w:style>
  <w:style w:type="paragraph" w:customStyle="1" w:styleId="48C5139F2B724083A356A55CCC5FF0F5">
    <w:name w:val="48C5139F2B724083A356A55CCC5FF0F5"/>
    <w:rsid w:val="000D0382"/>
  </w:style>
  <w:style w:type="paragraph" w:customStyle="1" w:styleId="29A70EF6E94D4DB0A90C29CDD2490B47">
    <w:name w:val="29A70EF6E94D4DB0A90C29CDD2490B47"/>
    <w:rsid w:val="000D0382"/>
  </w:style>
  <w:style w:type="paragraph" w:customStyle="1" w:styleId="DD2FAF05C4E34746BAA6A4C3D8FCA760">
    <w:name w:val="DD2FAF05C4E34746BAA6A4C3D8FCA760"/>
    <w:rsid w:val="000D0382"/>
  </w:style>
  <w:style w:type="paragraph" w:customStyle="1" w:styleId="BDD3B02EDFFA4E368BCBA3DFB39403E9">
    <w:name w:val="BDD3B02EDFFA4E368BCBA3DFB39403E9"/>
    <w:rsid w:val="000D0382"/>
  </w:style>
  <w:style w:type="paragraph" w:customStyle="1" w:styleId="EE857C7493C64FD28D4A08283691A181">
    <w:name w:val="EE857C7493C64FD28D4A08283691A181"/>
    <w:rsid w:val="000D0382"/>
  </w:style>
  <w:style w:type="paragraph" w:customStyle="1" w:styleId="00BB87729FA64EA9B0439CB5532AD9D8">
    <w:name w:val="00BB87729FA64EA9B0439CB5532AD9D8"/>
    <w:rsid w:val="000D0382"/>
  </w:style>
  <w:style w:type="paragraph" w:customStyle="1" w:styleId="0FC251D92F764E40AD025708D27DA974">
    <w:name w:val="0FC251D92F764E40AD025708D27DA974"/>
    <w:rsid w:val="000D0382"/>
  </w:style>
  <w:style w:type="paragraph" w:customStyle="1" w:styleId="B778F5B5FE6549DDB6C5EBED869D36DC">
    <w:name w:val="B778F5B5FE6549DDB6C5EBED869D36DC"/>
    <w:rsid w:val="000D0382"/>
  </w:style>
  <w:style w:type="paragraph" w:customStyle="1" w:styleId="3A6A6DE641ED413986F14F414A30C1DD">
    <w:name w:val="3A6A6DE641ED413986F14F414A30C1DD"/>
    <w:rsid w:val="000D0382"/>
  </w:style>
  <w:style w:type="paragraph" w:customStyle="1" w:styleId="0D68F32E83104B35895E6554E5538E49">
    <w:name w:val="0D68F32E83104B35895E6554E5538E49"/>
    <w:rsid w:val="000D0382"/>
  </w:style>
  <w:style w:type="paragraph" w:customStyle="1" w:styleId="B1EBA82662914E8EB4E2E5D9BCAB0D7C">
    <w:name w:val="B1EBA82662914E8EB4E2E5D9BCAB0D7C"/>
    <w:rsid w:val="000D0382"/>
  </w:style>
  <w:style w:type="paragraph" w:customStyle="1" w:styleId="74247F3BD0A94982ADA78FF0E79980B9">
    <w:name w:val="74247F3BD0A94982ADA78FF0E79980B9"/>
    <w:rsid w:val="000D0382"/>
  </w:style>
  <w:style w:type="paragraph" w:customStyle="1" w:styleId="24D54628AC8A473EBFBEBAF1BB69EE47">
    <w:name w:val="24D54628AC8A473EBFBEBAF1BB69EE47"/>
    <w:rsid w:val="000D0382"/>
  </w:style>
  <w:style w:type="paragraph" w:customStyle="1" w:styleId="932CD437D19D4132A74E17A23540CCA8">
    <w:name w:val="932CD437D19D4132A74E17A23540CCA8"/>
    <w:rsid w:val="000D0382"/>
  </w:style>
  <w:style w:type="paragraph" w:customStyle="1" w:styleId="27C7ADD694C244D79B935824DC172C82">
    <w:name w:val="27C7ADD694C244D79B935824DC172C82"/>
    <w:rsid w:val="000D0382"/>
  </w:style>
  <w:style w:type="paragraph" w:customStyle="1" w:styleId="1AFCB130884444D0A91F7522587A0D31">
    <w:name w:val="1AFCB130884444D0A91F7522587A0D31"/>
    <w:rsid w:val="000D0382"/>
  </w:style>
  <w:style w:type="paragraph" w:customStyle="1" w:styleId="537826E78C63484DA9E619BC72BFDCC2">
    <w:name w:val="537826E78C63484DA9E619BC72BFDCC2"/>
    <w:rsid w:val="000D0382"/>
  </w:style>
  <w:style w:type="paragraph" w:customStyle="1" w:styleId="C03D38A5244F49D08B16260654ADC536">
    <w:name w:val="C03D38A5244F49D08B16260654ADC536"/>
    <w:rsid w:val="000D0382"/>
  </w:style>
  <w:style w:type="paragraph" w:customStyle="1" w:styleId="593482ED60F54E7697A456F654C18E5E">
    <w:name w:val="593482ED60F54E7697A456F654C18E5E"/>
    <w:rsid w:val="000D0382"/>
  </w:style>
  <w:style w:type="paragraph" w:customStyle="1" w:styleId="1B2C0AA48A624347BA4A3AC067E20F41">
    <w:name w:val="1B2C0AA48A624347BA4A3AC067E20F41"/>
    <w:rsid w:val="000D0382"/>
  </w:style>
  <w:style w:type="paragraph" w:customStyle="1" w:styleId="862EA2117D334EBCAF1E8314E030A0CB">
    <w:name w:val="862EA2117D334EBCAF1E8314E030A0CB"/>
    <w:rsid w:val="000D0382"/>
  </w:style>
  <w:style w:type="paragraph" w:customStyle="1" w:styleId="33A538215837400782744AC19D4B8CC1">
    <w:name w:val="33A538215837400782744AC19D4B8CC1"/>
    <w:rsid w:val="000D0382"/>
  </w:style>
  <w:style w:type="paragraph" w:customStyle="1" w:styleId="CBBBEFF40A934D04ABF82E982CF1E005">
    <w:name w:val="CBBBEFF40A934D04ABF82E982CF1E005"/>
    <w:rsid w:val="000D0382"/>
  </w:style>
  <w:style w:type="paragraph" w:customStyle="1" w:styleId="049569903A70495EA97C8FAE46FA5E8C">
    <w:name w:val="049569903A70495EA97C8FAE46FA5E8C"/>
    <w:rsid w:val="000D0382"/>
  </w:style>
  <w:style w:type="paragraph" w:customStyle="1" w:styleId="92F1F07C042049DD8A27B47893220826">
    <w:name w:val="92F1F07C042049DD8A27B47893220826"/>
    <w:rsid w:val="000D0382"/>
  </w:style>
  <w:style w:type="paragraph" w:customStyle="1" w:styleId="42F296CC92054219B1346AF03F78F647">
    <w:name w:val="42F296CC92054219B1346AF03F78F647"/>
    <w:rsid w:val="000D0382"/>
  </w:style>
  <w:style w:type="paragraph" w:customStyle="1" w:styleId="D2858C9731C74BA383E5D6D03696B8A8">
    <w:name w:val="D2858C9731C74BA383E5D6D03696B8A8"/>
    <w:rsid w:val="000D0382"/>
  </w:style>
  <w:style w:type="paragraph" w:customStyle="1" w:styleId="FDB99298E097467D9D5CD74E82C74271">
    <w:name w:val="FDB99298E097467D9D5CD74E82C74271"/>
    <w:rsid w:val="000D0382"/>
  </w:style>
  <w:style w:type="paragraph" w:customStyle="1" w:styleId="13D18E27265F499DB93B089DDE06DD61">
    <w:name w:val="13D18E27265F499DB93B089DDE06DD61"/>
    <w:rsid w:val="000D0382"/>
  </w:style>
  <w:style w:type="paragraph" w:customStyle="1" w:styleId="F56CFEFD342D4A149779263C8A007BAF">
    <w:name w:val="F56CFEFD342D4A149779263C8A007BAF"/>
    <w:rsid w:val="000D0382"/>
  </w:style>
  <w:style w:type="paragraph" w:customStyle="1" w:styleId="4CC5D697C612483DB6DF7306CACE9C4C">
    <w:name w:val="4CC5D697C612483DB6DF7306CACE9C4C"/>
    <w:rsid w:val="000D0382"/>
  </w:style>
  <w:style w:type="paragraph" w:customStyle="1" w:styleId="ED8B3206A4CE446AB150485619274F7A">
    <w:name w:val="ED8B3206A4CE446AB150485619274F7A"/>
    <w:rsid w:val="000D0382"/>
  </w:style>
  <w:style w:type="paragraph" w:customStyle="1" w:styleId="E1B0916982234D0BB6A9BECD64981EE2">
    <w:name w:val="E1B0916982234D0BB6A9BECD64981EE2"/>
    <w:rsid w:val="000D0382"/>
  </w:style>
  <w:style w:type="paragraph" w:customStyle="1" w:styleId="1E0BA6E37950447A8FA8F637DCD60571">
    <w:name w:val="1E0BA6E37950447A8FA8F637DCD60571"/>
    <w:rsid w:val="000D0382"/>
  </w:style>
  <w:style w:type="paragraph" w:customStyle="1" w:styleId="7C362DAF05714F06BCF089CF56FE9E71">
    <w:name w:val="7C362DAF05714F06BCF089CF56FE9E71"/>
    <w:rsid w:val="000D0382"/>
  </w:style>
  <w:style w:type="paragraph" w:customStyle="1" w:styleId="4A1AB83C80554BD6A4CCD602B7733244">
    <w:name w:val="4A1AB83C80554BD6A4CCD602B7733244"/>
    <w:rsid w:val="000D0382"/>
  </w:style>
  <w:style w:type="paragraph" w:customStyle="1" w:styleId="78D583FD19B849118C3E0D9732824D8A">
    <w:name w:val="78D583FD19B849118C3E0D9732824D8A"/>
    <w:rsid w:val="000D0382"/>
  </w:style>
  <w:style w:type="paragraph" w:customStyle="1" w:styleId="D0DBA453A0324C919CCB6827209422E4">
    <w:name w:val="D0DBA453A0324C919CCB6827209422E4"/>
    <w:rsid w:val="000D0382"/>
  </w:style>
  <w:style w:type="paragraph" w:customStyle="1" w:styleId="1527D8736F104934A79469CEBB138DC4">
    <w:name w:val="1527D8736F104934A79469CEBB138DC4"/>
    <w:rsid w:val="000D0382"/>
  </w:style>
  <w:style w:type="paragraph" w:customStyle="1" w:styleId="DCFFBB2590D44DF7A0B69FD04D8DE141">
    <w:name w:val="DCFFBB2590D44DF7A0B69FD04D8DE141"/>
    <w:rsid w:val="000D0382"/>
  </w:style>
  <w:style w:type="paragraph" w:customStyle="1" w:styleId="FC5EDD55C8934198BF98B43A67DE722F">
    <w:name w:val="FC5EDD55C8934198BF98B43A67DE722F"/>
    <w:rsid w:val="000D0382"/>
  </w:style>
  <w:style w:type="paragraph" w:customStyle="1" w:styleId="D63671FC57AF4BF3BBB5C138F078BAD9">
    <w:name w:val="D63671FC57AF4BF3BBB5C138F078BAD9"/>
    <w:rsid w:val="000D0382"/>
  </w:style>
  <w:style w:type="paragraph" w:customStyle="1" w:styleId="5BAACE8FE40E4F3AA232589CE187E29B">
    <w:name w:val="5BAACE8FE40E4F3AA232589CE187E29B"/>
    <w:rsid w:val="000D0382"/>
  </w:style>
  <w:style w:type="paragraph" w:customStyle="1" w:styleId="3AD7EF831F6C4684907571CE0AF930B4">
    <w:name w:val="3AD7EF831F6C4684907571CE0AF930B4"/>
    <w:rsid w:val="000D0382"/>
  </w:style>
  <w:style w:type="paragraph" w:customStyle="1" w:styleId="67F7EF10EAE143B397142B8F9AC3EDD5">
    <w:name w:val="67F7EF10EAE143B397142B8F9AC3EDD5"/>
    <w:rsid w:val="000D0382"/>
  </w:style>
  <w:style w:type="paragraph" w:customStyle="1" w:styleId="DE1FCB89132D4A1DA4E1CA56608FD1EB">
    <w:name w:val="DE1FCB89132D4A1DA4E1CA56608FD1EB"/>
    <w:rsid w:val="000D0382"/>
  </w:style>
  <w:style w:type="paragraph" w:customStyle="1" w:styleId="21CA728D15D34A52B38FF65EBB4EBA49">
    <w:name w:val="21CA728D15D34A52B38FF65EBB4EBA49"/>
    <w:rsid w:val="000D0382"/>
  </w:style>
  <w:style w:type="paragraph" w:customStyle="1" w:styleId="473F320AEE8E42209E6045AF2AA822DF">
    <w:name w:val="473F320AEE8E42209E6045AF2AA822DF"/>
    <w:rsid w:val="000D0382"/>
  </w:style>
  <w:style w:type="paragraph" w:customStyle="1" w:styleId="0E67C6232BAA424D9B4E7B3676752321">
    <w:name w:val="0E67C6232BAA424D9B4E7B3676752321"/>
    <w:rsid w:val="000D0382"/>
  </w:style>
  <w:style w:type="paragraph" w:customStyle="1" w:styleId="27ECADA4810344F48246CF7FEC6B8AFF">
    <w:name w:val="27ECADA4810344F48246CF7FEC6B8AFF"/>
    <w:rsid w:val="000D0382"/>
  </w:style>
  <w:style w:type="paragraph" w:customStyle="1" w:styleId="95C1A26713D1480DA96EFB00A012E88F">
    <w:name w:val="95C1A26713D1480DA96EFB00A012E88F"/>
    <w:rsid w:val="000D0382"/>
  </w:style>
  <w:style w:type="paragraph" w:customStyle="1" w:styleId="59A36F78ABEF45A186C0EBE52DDD05A0">
    <w:name w:val="59A36F78ABEF45A186C0EBE52DDD05A0"/>
    <w:rsid w:val="000D0382"/>
  </w:style>
  <w:style w:type="paragraph" w:customStyle="1" w:styleId="2D9AD60BBE1048C991BA21B390878EB6">
    <w:name w:val="2D9AD60BBE1048C991BA21B390878EB6"/>
    <w:rsid w:val="000D0382"/>
  </w:style>
  <w:style w:type="paragraph" w:customStyle="1" w:styleId="34026B13ED534DA4B59C6F80BDC0C977">
    <w:name w:val="34026B13ED534DA4B59C6F80BDC0C977"/>
    <w:rsid w:val="000D0382"/>
  </w:style>
  <w:style w:type="paragraph" w:customStyle="1" w:styleId="9E9E5AA3C76C44FB8FE99B5ED1C2B755">
    <w:name w:val="9E9E5AA3C76C44FB8FE99B5ED1C2B755"/>
    <w:rsid w:val="000D0382"/>
  </w:style>
  <w:style w:type="paragraph" w:customStyle="1" w:styleId="D5FC639CDE9D4A2E89127519D1D93D4E">
    <w:name w:val="D5FC639CDE9D4A2E89127519D1D93D4E"/>
    <w:rsid w:val="000D0382"/>
  </w:style>
  <w:style w:type="paragraph" w:customStyle="1" w:styleId="8C0FA1A361A6425D9BD1ED582F412C56">
    <w:name w:val="8C0FA1A361A6425D9BD1ED582F412C56"/>
    <w:rsid w:val="000D0382"/>
  </w:style>
  <w:style w:type="paragraph" w:customStyle="1" w:styleId="6FB48F4DD6CF410A807714379EFF1A2D">
    <w:name w:val="6FB48F4DD6CF410A807714379EFF1A2D"/>
    <w:rsid w:val="000D0382"/>
  </w:style>
  <w:style w:type="paragraph" w:customStyle="1" w:styleId="91C390507CB5479EA54A65AC2EA96D8D">
    <w:name w:val="91C390507CB5479EA54A65AC2EA96D8D"/>
    <w:rsid w:val="000D0382"/>
  </w:style>
  <w:style w:type="paragraph" w:customStyle="1" w:styleId="E54081833C3C4E8C906DAC321AC54CB7">
    <w:name w:val="E54081833C3C4E8C906DAC321AC54CB7"/>
    <w:rsid w:val="000D0382"/>
  </w:style>
  <w:style w:type="paragraph" w:customStyle="1" w:styleId="06F7039309EF4EE09181CBE5669C0EE0">
    <w:name w:val="06F7039309EF4EE09181CBE5669C0EE0"/>
    <w:rsid w:val="000D0382"/>
  </w:style>
  <w:style w:type="paragraph" w:customStyle="1" w:styleId="AE70DB4F19A84D4CB9AEF95157A0FB62">
    <w:name w:val="AE70DB4F19A84D4CB9AEF95157A0FB62"/>
    <w:rsid w:val="000D0382"/>
  </w:style>
  <w:style w:type="paragraph" w:customStyle="1" w:styleId="5306FBE32BEF4917803451BBF5A52DDC">
    <w:name w:val="5306FBE32BEF4917803451BBF5A52DDC"/>
    <w:rsid w:val="000D0382"/>
  </w:style>
  <w:style w:type="paragraph" w:customStyle="1" w:styleId="1F10B359166F48EBBBE07BCF2F58DE33">
    <w:name w:val="1F10B359166F48EBBBE07BCF2F58DE33"/>
    <w:rsid w:val="000D0382"/>
  </w:style>
  <w:style w:type="paragraph" w:customStyle="1" w:styleId="87DAFC6089424142BC9BCA237B26368C">
    <w:name w:val="87DAFC6089424142BC9BCA237B26368C"/>
    <w:rsid w:val="000D0382"/>
  </w:style>
  <w:style w:type="paragraph" w:customStyle="1" w:styleId="17F6F920B9924AABAE37BBFB6057E49C">
    <w:name w:val="17F6F920B9924AABAE37BBFB6057E49C"/>
    <w:rsid w:val="000D0382"/>
  </w:style>
  <w:style w:type="paragraph" w:customStyle="1" w:styleId="388FA5B89F95465B869BDDB9E2BFFE2C">
    <w:name w:val="388FA5B89F95465B869BDDB9E2BFFE2C"/>
    <w:rsid w:val="000D0382"/>
  </w:style>
  <w:style w:type="paragraph" w:customStyle="1" w:styleId="44A4EFA56CD749BFA3156ABA17D4EDCD">
    <w:name w:val="44A4EFA56CD749BFA3156ABA17D4EDCD"/>
    <w:rsid w:val="000D0382"/>
  </w:style>
  <w:style w:type="paragraph" w:customStyle="1" w:styleId="7A5E9C8E3B5E495F82B5E8C4C1D5CD5F">
    <w:name w:val="7A5E9C8E3B5E495F82B5E8C4C1D5CD5F"/>
    <w:rsid w:val="005713F2"/>
  </w:style>
  <w:style w:type="paragraph" w:customStyle="1" w:styleId="07E0D6BC7AC94846875D808B1796AC7F">
    <w:name w:val="07E0D6BC7AC94846875D808B1796AC7F"/>
    <w:rsid w:val="005713F2"/>
  </w:style>
  <w:style w:type="paragraph" w:customStyle="1" w:styleId="0FB0F1E029A14FB9A9C070AA9BABDCEE">
    <w:name w:val="0FB0F1E029A14FB9A9C070AA9BABDCEE"/>
    <w:rsid w:val="005713F2"/>
  </w:style>
  <w:style w:type="paragraph" w:customStyle="1" w:styleId="D7FF40DC4AB9424C9CA6B0496C4C0545">
    <w:name w:val="D7FF40DC4AB9424C9CA6B0496C4C0545"/>
    <w:rsid w:val="005713F2"/>
  </w:style>
  <w:style w:type="paragraph" w:customStyle="1" w:styleId="3CDD436A8621462DAEEE4009387E253F">
    <w:name w:val="3CDD436A8621462DAEEE4009387E253F"/>
    <w:rsid w:val="005713F2"/>
  </w:style>
  <w:style w:type="paragraph" w:customStyle="1" w:styleId="E247834A110544B18F827B6745A18AFC">
    <w:name w:val="E247834A110544B18F827B6745A18AFC"/>
    <w:rsid w:val="005713F2"/>
  </w:style>
  <w:style w:type="paragraph" w:customStyle="1" w:styleId="1F6DABB4F6494BCAAEC63353668EE548">
    <w:name w:val="1F6DABB4F6494BCAAEC63353668EE548"/>
    <w:rsid w:val="005713F2"/>
  </w:style>
  <w:style w:type="paragraph" w:customStyle="1" w:styleId="5BC884E031D14CC181D1A91AB4B8EA60">
    <w:name w:val="5BC884E031D14CC181D1A91AB4B8EA60"/>
    <w:rsid w:val="005713F2"/>
  </w:style>
  <w:style w:type="paragraph" w:customStyle="1" w:styleId="C163659B762C45488E82D018C23358F0">
    <w:name w:val="C163659B762C45488E82D018C23358F0"/>
    <w:rsid w:val="005713F2"/>
  </w:style>
  <w:style w:type="paragraph" w:customStyle="1" w:styleId="D2726B5B9803420098093CB2804B7D7E">
    <w:name w:val="D2726B5B9803420098093CB2804B7D7E"/>
    <w:rsid w:val="005713F2"/>
  </w:style>
  <w:style w:type="paragraph" w:customStyle="1" w:styleId="0B4E32A3BAEF4F458A302D67E64160AA">
    <w:name w:val="0B4E32A3BAEF4F458A302D67E64160AA"/>
    <w:rsid w:val="005713F2"/>
  </w:style>
  <w:style w:type="paragraph" w:customStyle="1" w:styleId="6650074975C24BADBEAB8232C7C04381">
    <w:name w:val="6650074975C24BADBEAB8232C7C04381"/>
    <w:rsid w:val="005713F2"/>
  </w:style>
  <w:style w:type="paragraph" w:customStyle="1" w:styleId="35BC4D220BF64933A73AD38E9E267FDE">
    <w:name w:val="35BC4D220BF64933A73AD38E9E267FDE"/>
    <w:rsid w:val="005713F2"/>
  </w:style>
  <w:style w:type="paragraph" w:customStyle="1" w:styleId="A3FFABBB4085485B9DA213EEBE64FF57">
    <w:name w:val="A3FFABBB4085485B9DA213EEBE64FF57"/>
    <w:rsid w:val="005713F2"/>
  </w:style>
  <w:style w:type="paragraph" w:customStyle="1" w:styleId="9B95A6F4E19B43A39164B455A7E6AF58">
    <w:name w:val="9B95A6F4E19B43A39164B455A7E6AF58"/>
    <w:rsid w:val="005713F2"/>
  </w:style>
  <w:style w:type="paragraph" w:customStyle="1" w:styleId="12A8A4D2F3824607B2BF2450BB9BAB8B">
    <w:name w:val="12A8A4D2F3824607B2BF2450BB9BAB8B"/>
    <w:rsid w:val="005713F2"/>
  </w:style>
  <w:style w:type="paragraph" w:customStyle="1" w:styleId="6D8896D957CC4C1DB2C3DB3E761150AF">
    <w:name w:val="6D8896D957CC4C1DB2C3DB3E761150AF"/>
    <w:rsid w:val="005713F2"/>
  </w:style>
  <w:style w:type="paragraph" w:customStyle="1" w:styleId="0EB4A37C8FB74824BFE514A3FDF96D68">
    <w:name w:val="0EB4A37C8FB74824BFE514A3FDF96D68"/>
    <w:rsid w:val="005713F2"/>
  </w:style>
  <w:style w:type="paragraph" w:customStyle="1" w:styleId="D0B0CA004AC4433FA6791F6DCCE0C0F7">
    <w:name w:val="D0B0CA004AC4433FA6791F6DCCE0C0F7"/>
    <w:rsid w:val="005713F2"/>
  </w:style>
  <w:style w:type="paragraph" w:customStyle="1" w:styleId="D1DF28A561714193AC1F21F943357DBA">
    <w:name w:val="D1DF28A561714193AC1F21F943357DBA"/>
    <w:rsid w:val="005713F2"/>
  </w:style>
  <w:style w:type="paragraph" w:customStyle="1" w:styleId="D2C604E106E64698A92D0FF0DE6771DE">
    <w:name w:val="D2C604E106E64698A92D0FF0DE6771DE"/>
    <w:rsid w:val="005713F2"/>
  </w:style>
  <w:style w:type="paragraph" w:customStyle="1" w:styleId="76E73C64CEDD4EA29ABC4C9EF61368D2">
    <w:name w:val="76E73C64CEDD4EA29ABC4C9EF61368D2"/>
    <w:rsid w:val="005713F2"/>
  </w:style>
  <w:style w:type="paragraph" w:customStyle="1" w:styleId="279898D8029D4BA9ADBFE37164D66386">
    <w:name w:val="279898D8029D4BA9ADBFE37164D66386"/>
    <w:rsid w:val="005713F2"/>
  </w:style>
  <w:style w:type="paragraph" w:customStyle="1" w:styleId="E1E3A9C7A5C74933BF1A4207420DA9F6">
    <w:name w:val="E1E3A9C7A5C74933BF1A4207420DA9F6"/>
    <w:rsid w:val="005713F2"/>
  </w:style>
  <w:style w:type="paragraph" w:customStyle="1" w:styleId="69C6CB07A25C4339BE76127939B97CE7">
    <w:name w:val="69C6CB07A25C4339BE76127939B97CE7"/>
    <w:rsid w:val="005713F2"/>
  </w:style>
  <w:style w:type="paragraph" w:customStyle="1" w:styleId="5B10CCF1D7E340AD836BBC3112687495">
    <w:name w:val="5B10CCF1D7E340AD836BBC3112687495"/>
    <w:rsid w:val="005713F2"/>
  </w:style>
  <w:style w:type="paragraph" w:customStyle="1" w:styleId="23FDE12335FE4892A5C92473341199F9">
    <w:name w:val="23FDE12335FE4892A5C92473341199F9"/>
    <w:rsid w:val="005713F2"/>
  </w:style>
  <w:style w:type="paragraph" w:customStyle="1" w:styleId="4881942A3E644655BEF96F16C284BF74">
    <w:name w:val="4881942A3E644655BEF96F16C284BF74"/>
    <w:rsid w:val="005713F2"/>
  </w:style>
  <w:style w:type="paragraph" w:customStyle="1" w:styleId="20AA48DC62F046C8B49918851A74AFE8">
    <w:name w:val="20AA48DC62F046C8B49918851A74AFE8"/>
    <w:rsid w:val="005713F2"/>
  </w:style>
  <w:style w:type="paragraph" w:customStyle="1" w:styleId="034044EAE9EB4B3F9352A292C1EB6344">
    <w:name w:val="034044EAE9EB4B3F9352A292C1EB6344"/>
    <w:rsid w:val="005713F2"/>
  </w:style>
  <w:style w:type="paragraph" w:customStyle="1" w:styleId="9A512DB77D324E4EBB9F9EA83C7726EF">
    <w:name w:val="9A512DB77D324E4EBB9F9EA83C7726EF"/>
    <w:rsid w:val="005713F2"/>
  </w:style>
  <w:style w:type="paragraph" w:customStyle="1" w:styleId="988A2165B39B47BB8CFABE9E652134F8">
    <w:name w:val="988A2165B39B47BB8CFABE9E652134F8"/>
    <w:rsid w:val="005713F2"/>
  </w:style>
  <w:style w:type="paragraph" w:customStyle="1" w:styleId="9D53CD3C4E9A4975B7C00B0C47A4586B">
    <w:name w:val="9D53CD3C4E9A4975B7C00B0C47A4586B"/>
    <w:rsid w:val="005713F2"/>
  </w:style>
  <w:style w:type="paragraph" w:customStyle="1" w:styleId="71E485DFDCE74E83904EED53019E1CF2">
    <w:name w:val="71E485DFDCE74E83904EED53019E1CF2"/>
    <w:rsid w:val="005713F2"/>
  </w:style>
  <w:style w:type="paragraph" w:customStyle="1" w:styleId="0C7C00FF2DB740C48DE0344330609CB8">
    <w:name w:val="0C7C00FF2DB740C48DE0344330609CB8"/>
    <w:rsid w:val="005713F2"/>
  </w:style>
  <w:style w:type="paragraph" w:customStyle="1" w:styleId="E1927157E69B4EBF92ABFBBC935C8E2E">
    <w:name w:val="E1927157E69B4EBF92ABFBBC935C8E2E"/>
    <w:rsid w:val="005713F2"/>
  </w:style>
  <w:style w:type="paragraph" w:customStyle="1" w:styleId="FF7C11959D594B07B20AF01C9B055B02">
    <w:name w:val="FF7C11959D594B07B20AF01C9B055B02"/>
    <w:rsid w:val="005713F2"/>
  </w:style>
  <w:style w:type="paragraph" w:customStyle="1" w:styleId="82A627D8FC524325AE489D533501A675">
    <w:name w:val="82A627D8FC524325AE489D533501A675"/>
    <w:rsid w:val="005713F2"/>
  </w:style>
  <w:style w:type="paragraph" w:customStyle="1" w:styleId="8D9C2681FEFD4BC6954415CD30477DB1">
    <w:name w:val="8D9C2681FEFD4BC6954415CD30477DB1"/>
    <w:rsid w:val="005713F2"/>
  </w:style>
  <w:style w:type="paragraph" w:customStyle="1" w:styleId="BEFAE9164205411AA4351049E343FFD1">
    <w:name w:val="BEFAE9164205411AA4351049E343FFD1"/>
    <w:rsid w:val="005713F2"/>
  </w:style>
  <w:style w:type="paragraph" w:customStyle="1" w:styleId="6614EBD4632C463996CB3F70F3C0AA89">
    <w:name w:val="6614EBD4632C463996CB3F70F3C0AA89"/>
    <w:rsid w:val="005713F2"/>
  </w:style>
  <w:style w:type="paragraph" w:customStyle="1" w:styleId="C294E18871BC49B4BA9758F60DC6FB1A">
    <w:name w:val="C294E18871BC49B4BA9758F60DC6FB1A"/>
    <w:rsid w:val="005713F2"/>
  </w:style>
  <w:style w:type="paragraph" w:customStyle="1" w:styleId="C193E78A0F4B4147A7C5EFE8A526B4FD">
    <w:name w:val="C193E78A0F4B4147A7C5EFE8A526B4FD"/>
    <w:rsid w:val="005713F2"/>
  </w:style>
  <w:style w:type="paragraph" w:customStyle="1" w:styleId="90CD6C072CFD411E83B0CD8ACFFD722D">
    <w:name w:val="90CD6C072CFD411E83B0CD8ACFFD722D"/>
    <w:rsid w:val="005713F2"/>
  </w:style>
  <w:style w:type="paragraph" w:customStyle="1" w:styleId="30B34F6BCEC4429B88426818E9CA7F03">
    <w:name w:val="30B34F6BCEC4429B88426818E9CA7F03"/>
    <w:rsid w:val="005713F2"/>
  </w:style>
  <w:style w:type="paragraph" w:customStyle="1" w:styleId="5A504C68C8AA47F09BAB580EDD5054F0">
    <w:name w:val="5A504C68C8AA47F09BAB580EDD5054F0"/>
    <w:rsid w:val="005713F2"/>
  </w:style>
  <w:style w:type="paragraph" w:customStyle="1" w:styleId="0B2C3A9D78544E10BC540717A6FD54C6">
    <w:name w:val="0B2C3A9D78544E10BC540717A6FD54C6"/>
    <w:rsid w:val="005713F2"/>
  </w:style>
  <w:style w:type="paragraph" w:customStyle="1" w:styleId="F44C67344C034C12B362C3B012024782">
    <w:name w:val="F44C67344C034C12B362C3B012024782"/>
    <w:rsid w:val="005713F2"/>
  </w:style>
  <w:style w:type="paragraph" w:customStyle="1" w:styleId="EB13DAAB93ED4E50938A6A45AC9B67AA">
    <w:name w:val="EB13DAAB93ED4E50938A6A45AC9B67AA"/>
    <w:rsid w:val="005713F2"/>
  </w:style>
  <w:style w:type="paragraph" w:customStyle="1" w:styleId="488F169ED61F4582870B686BDABD554A">
    <w:name w:val="488F169ED61F4582870B686BDABD554A"/>
    <w:rsid w:val="005713F2"/>
  </w:style>
  <w:style w:type="paragraph" w:customStyle="1" w:styleId="632EC38998914A20BCA22A63F6B0A112">
    <w:name w:val="632EC38998914A20BCA22A63F6B0A112"/>
    <w:rsid w:val="005713F2"/>
  </w:style>
  <w:style w:type="paragraph" w:customStyle="1" w:styleId="16962D8E0EFA42CA97D133E5D682047D">
    <w:name w:val="16962D8E0EFA42CA97D133E5D682047D"/>
    <w:rsid w:val="005713F2"/>
  </w:style>
  <w:style w:type="paragraph" w:customStyle="1" w:styleId="1CAB973C7BD64A40BA2872223EF6D2B8">
    <w:name w:val="1CAB973C7BD64A40BA2872223EF6D2B8"/>
    <w:rsid w:val="005713F2"/>
  </w:style>
  <w:style w:type="paragraph" w:customStyle="1" w:styleId="9229BBFDBCAA46BDB400D5474BABC06F">
    <w:name w:val="9229BBFDBCAA46BDB400D5474BABC06F"/>
    <w:rsid w:val="005713F2"/>
  </w:style>
  <w:style w:type="paragraph" w:customStyle="1" w:styleId="81D0B99E2B214E758C48C708E6879113">
    <w:name w:val="81D0B99E2B214E758C48C708E6879113"/>
    <w:rsid w:val="005713F2"/>
  </w:style>
  <w:style w:type="paragraph" w:customStyle="1" w:styleId="3922A8686FE54733821D5B1F26EA5BE9">
    <w:name w:val="3922A8686FE54733821D5B1F26EA5BE9"/>
    <w:rsid w:val="005713F2"/>
  </w:style>
  <w:style w:type="paragraph" w:customStyle="1" w:styleId="A52CC8E2FEE248ED9A1596FC64100D65">
    <w:name w:val="A52CC8E2FEE248ED9A1596FC64100D65"/>
    <w:rsid w:val="005713F2"/>
  </w:style>
  <w:style w:type="paragraph" w:customStyle="1" w:styleId="05F4E38351BE4C78A15087C0085D40DE">
    <w:name w:val="05F4E38351BE4C78A15087C0085D40DE"/>
    <w:rsid w:val="005713F2"/>
  </w:style>
  <w:style w:type="paragraph" w:customStyle="1" w:styleId="2BD3BAF73B8A4C5AAA17D09323993A4E">
    <w:name w:val="2BD3BAF73B8A4C5AAA17D09323993A4E"/>
    <w:rsid w:val="005713F2"/>
  </w:style>
  <w:style w:type="paragraph" w:customStyle="1" w:styleId="8C4F3627AFF242BD9A79BCD03E85D708">
    <w:name w:val="8C4F3627AFF242BD9A79BCD03E85D708"/>
    <w:rsid w:val="005713F2"/>
  </w:style>
  <w:style w:type="paragraph" w:customStyle="1" w:styleId="2A40016C10D4443A9F4E7FDC9DB588FD">
    <w:name w:val="2A40016C10D4443A9F4E7FDC9DB588FD"/>
    <w:rsid w:val="005713F2"/>
  </w:style>
  <w:style w:type="paragraph" w:customStyle="1" w:styleId="81EA2F44068D494BB75BF2DBCE1933B0">
    <w:name w:val="81EA2F44068D494BB75BF2DBCE1933B0"/>
    <w:rsid w:val="005713F2"/>
  </w:style>
  <w:style w:type="paragraph" w:customStyle="1" w:styleId="E3D35E18C65547B2A8A0AE5D62A643AE">
    <w:name w:val="E3D35E18C65547B2A8A0AE5D62A643AE"/>
    <w:rsid w:val="005713F2"/>
  </w:style>
  <w:style w:type="paragraph" w:customStyle="1" w:styleId="457529AE2B1D44F5886A95A12BCC21FB">
    <w:name w:val="457529AE2B1D44F5886A95A12BCC21FB"/>
    <w:rsid w:val="005713F2"/>
  </w:style>
  <w:style w:type="paragraph" w:customStyle="1" w:styleId="7F2D9B8C53BC4C55BA47989DBA8F6882">
    <w:name w:val="7F2D9B8C53BC4C55BA47989DBA8F6882"/>
    <w:rsid w:val="005713F2"/>
  </w:style>
  <w:style w:type="paragraph" w:customStyle="1" w:styleId="763D10801BE84A1183C3C0E54DA7759F">
    <w:name w:val="763D10801BE84A1183C3C0E54DA7759F"/>
    <w:rsid w:val="005713F2"/>
  </w:style>
  <w:style w:type="paragraph" w:customStyle="1" w:styleId="1D4F6EB720164D8D986E40D3FCB8345F">
    <w:name w:val="1D4F6EB720164D8D986E40D3FCB8345F"/>
    <w:rsid w:val="005713F2"/>
  </w:style>
  <w:style w:type="paragraph" w:customStyle="1" w:styleId="93B33447D3D240ED9D0A14C82EA15CDB">
    <w:name w:val="93B33447D3D240ED9D0A14C82EA15CDB"/>
    <w:rsid w:val="005713F2"/>
  </w:style>
  <w:style w:type="paragraph" w:customStyle="1" w:styleId="02636C582515450DBB21B528D7FB04D1">
    <w:name w:val="02636C582515450DBB21B528D7FB04D1"/>
    <w:rsid w:val="005713F2"/>
  </w:style>
  <w:style w:type="paragraph" w:customStyle="1" w:styleId="6A180CD077C7440882C29A83EFCD653A">
    <w:name w:val="6A180CD077C7440882C29A83EFCD653A"/>
    <w:rsid w:val="005713F2"/>
  </w:style>
  <w:style w:type="paragraph" w:customStyle="1" w:styleId="FC3FAA2895FB4D669761079086D30642">
    <w:name w:val="FC3FAA2895FB4D669761079086D30642"/>
    <w:rsid w:val="005713F2"/>
  </w:style>
  <w:style w:type="paragraph" w:customStyle="1" w:styleId="EDC94BA7466541A3B470957FFF7C9585">
    <w:name w:val="EDC94BA7466541A3B470957FFF7C9585"/>
    <w:rsid w:val="005713F2"/>
  </w:style>
  <w:style w:type="paragraph" w:customStyle="1" w:styleId="01B1D59404C04A7889A0F80C0AB51879">
    <w:name w:val="01B1D59404C04A7889A0F80C0AB51879"/>
    <w:rsid w:val="005713F2"/>
  </w:style>
  <w:style w:type="paragraph" w:customStyle="1" w:styleId="5677DB668E694D13A1AAB691A8D2C3AA">
    <w:name w:val="5677DB668E694D13A1AAB691A8D2C3AA"/>
    <w:rsid w:val="005713F2"/>
  </w:style>
  <w:style w:type="paragraph" w:customStyle="1" w:styleId="7101CDA43D094D2CB20EC55BC1880249">
    <w:name w:val="7101CDA43D094D2CB20EC55BC1880249"/>
    <w:rsid w:val="005713F2"/>
  </w:style>
  <w:style w:type="paragraph" w:customStyle="1" w:styleId="D47EF39CF6E341FF8C9A50157AE1CF16">
    <w:name w:val="D47EF39CF6E341FF8C9A50157AE1CF16"/>
    <w:rsid w:val="005713F2"/>
  </w:style>
  <w:style w:type="paragraph" w:customStyle="1" w:styleId="70732CB68E7C413EA326A17F206FCD3E">
    <w:name w:val="70732CB68E7C413EA326A17F206FCD3E"/>
    <w:rsid w:val="005713F2"/>
  </w:style>
  <w:style w:type="paragraph" w:customStyle="1" w:styleId="3992D681C4164E168CAF0605E2E46268">
    <w:name w:val="3992D681C4164E168CAF0605E2E46268"/>
    <w:rsid w:val="005713F2"/>
  </w:style>
  <w:style w:type="paragraph" w:customStyle="1" w:styleId="22A929B6B376421D9768356400A2E3C8">
    <w:name w:val="22A929B6B376421D9768356400A2E3C8"/>
    <w:rsid w:val="005713F2"/>
  </w:style>
  <w:style w:type="paragraph" w:customStyle="1" w:styleId="BAB5C9268A9B499EBCA2E1AD25C18CA3">
    <w:name w:val="BAB5C9268A9B499EBCA2E1AD25C18CA3"/>
    <w:rsid w:val="005713F2"/>
  </w:style>
  <w:style w:type="paragraph" w:customStyle="1" w:styleId="81AA403717724B3BB8B5B9A16B9E34AB">
    <w:name w:val="81AA403717724B3BB8B5B9A16B9E34AB"/>
    <w:rsid w:val="005713F2"/>
  </w:style>
  <w:style w:type="paragraph" w:customStyle="1" w:styleId="E222DF62163D4FA98CC19B04D27E7721">
    <w:name w:val="E222DF62163D4FA98CC19B04D27E7721"/>
    <w:rsid w:val="005713F2"/>
  </w:style>
  <w:style w:type="paragraph" w:customStyle="1" w:styleId="BB58497AC57F48DBA1AE3B025AF47957">
    <w:name w:val="BB58497AC57F48DBA1AE3B025AF47957"/>
    <w:rsid w:val="005713F2"/>
  </w:style>
  <w:style w:type="paragraph" w:customStyle="1" w:styleId="FA5AC2B09C98449CA961D980438FC4F2">
    <w:name w:val="FA5AC2B09C98449CA961D980438FC4F2"/>
    <w:rsid w:val="005713F2"/>
  </w:style>
  <w:style w:type="paragraph" w:customStyle="1" w:styleId="BC08FD2292DD4469B4454D1DB96FE2ED">
    <w:name w:val="BC08FD2292DD4469B4454D1DB96FE2ED"/>
    <w:rsid w:val="005713F2"/>
  </w:style>
  <w:style w:type="paragraph" w:customStyle="1" w:styleId="63D2DAE7D8EA455293CEBF4EA4937086">
    <w:name w:val="63D2DAE7D8EA455293CEBF4EA4937086"/>
    <w:rsid w:val="005713F2"/>
  </w:style>
  <w:style w:type="paragraph" w:customStyle="1" w:styleId="8D3E5B3D7FCA49BA8827966A9648C321">
    <w:name w:val="8D3E5B3D7FCA49BA8827966A9648C321"/>
    <w:rsid w:val="005713F2"/>
  </w:style>
  <w:style w:type="paragraph" w:customStyle="1" w:styleId="85089AAD838040708A571988AC15527C">
    <w:name w:val="85089AAD838040708A571988AC15527C"/>
    <w:rsid w:val="005713F2"/>
  </w:style>
  <w:style w:type="paragraph" w:customStyle="1" w:styleId="42D700DAE2A94624823D540F2F47F4EA">
    <w:name w:val="42D700DAE2A94624823D540F2F47F4EA"/>
    <w:rsid w:val="005713F2"/>
  </w:style>
  <w:style w:type="paragraph" w:customStyle="1" w:styleId="57CDD642218744899D7640AC6198467B">
    <w:name w:val="57CDD642218744899D7640AC6198467B"/>
    <w:rsid w:val="005713F2"/>
  </w:style>
  <w:style w:type="paragraph" w:customStyle="1" w:styleId="10A6CF28DC5543AE83841D87979967FD">
    <w:name w:val="10A6CF28DC5543AE83841D87979967FD"/>
    <w:rsid w:val="005713F2"/>
  </w:style>
  <w:style w:type="paragraph" w:customStyle="1" w:styleId="2A22B40307A340DD935A8F0761AA36AB">
    <w:name w:val="2A22B40307A340DD935A8F0761AA36AB"/>
    <w:rsid w:val="005713F2"/>
  </w:style>
  <w:style w:type="paragraph" w:customStyle="1" w:styleId="C354CA51E64D4BF5A681E6D6DC5EED65">
    <w:name w:val="C354CA51E64D4BF5A681E6D6DC5EED65"/>
    <w:rsid w:val="005713F2"/>
  </w:style>
  <w:style w:type="paragraph" w:customStyle="1" w:styleId="A26FD49F51C540B6A67E1084DFBA6354">
    <w:name w:val="A26FD49F51C540B6A67E1084DFBA6354"/>
    <w:rsid w:val="005713F2"/>
  </w:style>
  <w:style w:type="paragraph" w:customStyle="1" w:styleId="A3D323B6FBB74B67A37FC1D3A1DA6C85">
    <w:name w:val="A3D323B6FBB74B67A37FC1D3A1DA6C85"/>
    <w:rsid w:val="005713F2"/>
  </w:style>
  <w:style w:type="paragraph" w:customStyle="1" w:styleId="B6156031011D433580A01D07771BFE9D">
    <w:name w:val="B6156031011D433580A01D07771BFE9D"/>
    <w:rsid w:val="005713F2"/>
  </w:style>
  <w:style w:type="paragraph" w:customStyle="1" w:styleId="9265059A50A44E8A833B70D920F49C7A">
    <w:name w:val="9265059A50A44E8A833B70D920F49C7A"/>
    <w:rsid w:val="005713F2"/>
  </w:style>
  <w:style w:type="paragraph" w:customStyle="1" w:styleId="392E82AD997D458D81FBB88675E2E082">
    <w:name w:val="392E82AD997D458D81FBB88675E2E082"/>
    <w:rsid w:val="005713F2"/>
  </w:style>
  <w:style w:type="paragraph" w:customStyle="1" w:styleId="91C1E1214AF545AA9316634771E7FB88">
    <w:name w:val="91C1E1214AF545AA9316634771E7FB88"/>
    <w:rsid w:val="005713F2"/>
  </w:style>
  <w:style w:type="paragraph" w:customStyle="1" w:styleId="55DA1E9215574AC89BF2ED3ED003466C">
    <w:name w:val="55DA1E9215574AC89BF2ED3ED003466C"/>
    <w:rsid w:val="005713F2"/>
  </w:style>
  <w:style w:type="paragraph" w:customStyle="1" w:styleId="F3B386ACD76844DFBB8A5DE37FAC67CC">
    <w:name w:val="F3B386ACD76844DFBB8A5DE37FAC67CC"/>
    <w:rsid w:val="005713F2"/>
  </w:style>
  <w:style w:type="paragraph" w:customStyle="1" w:styleId="05867E1500594E02B43C84FB4139C9F4">
    <w:name w:val="05867E1500594E02B43C84FB4139C9F4"/>
    <w:rsid w:val="005713F2"/>
  </w:style>
  <w:style w:type="paragraph" w:customStyle="1" w:styleId="8142C120183A4309A3A356FA705EAEBA">
    <w:name w:val="8142C120183A4309A3A356FA705EAEBA"/>
    <w:rsid w:val="005713F2"/>
  </w:style>
  <w:style w:type="paragraph" w:customStyle="1" w:styleId="658F47C497854B42A14D5C06DC7F3BA0">
    <w:name w:val="658F47C497854B42A14D5C06DC7F3BA0"/>
    <w:rsid w:val="005713F2"/>
  </w:style>
  <w:style w:type="paragraph" w:customStyle="1" w:styleId="79B1BCB0FC6A4F92BE9DE9DDD874ADEC">
    <w:name w:val="79B1BCB0FC6A4F92BE9DE9DDD874ADEC"/>
    <w:rsid w:val="005713F2"/>
  </w:style>
  <w:style w:type="paragraph" w:customStyle="1" w:styleId="6282F6F9132E4412BF7D866CD3E7C23C">
    <w:name w:val="6282F6F9132E4412BF7D866CD3E7C23C"/>
    <w:rsid w:val="005713F2"/>
  </w:style>
  <w:style w:type="paragraph" w:customStyle="1" w:styleId="FC4332E5F60F4EF4B103CE62253C5FE2">
    <w:name w:val="FC4332E5F60F4EF4B103CE62253C5FE2"/>
    <w:rsid w:val="005713F2"/>
  </w:style>
  <w:style w:type="paragraph" w:customStyle="1" w:styleId="F99503F1DB2E446C9CA1D844F486B6D2">
    <w:name w:val="F99503F1DB2E446C9CA1D844F486B6D2"/>
    <w:rsid w:val="005713F2"/>
  </w:style>
  <w:style w:type="paragraph" w:customStyle="1" w:styleId="1749C6E68C0E4D3EB41720ECE079B4A2">
    <w:name w:val="1749C6E68C0E4D3EB41720ECE079B4A2"/>
    <w:rsid w:val="005713F2"/>
  </w:style>
  <w:style w:type="paragraph" w:customStyle="1" w:styleId="3D7D53A3417C4ACAB9F62C095DF42F5E">
    <w:name w:val="3D7D53A3417C4ACAB9F62C095DF42F5E"/>
    <w:rsid w:val="005713F2"/>
  </w:style>
  <w:style w:type="paragraph" w:customStyle="1" w:styleId="0DA2D9A3DC554DDB9D4151184791319F">
    <w:name w:val="0DA2D9A3DC554DDB9D4151184791319F"/>
    <w:rsid w:val="005713F2"/>
  </w:style>
  <w:style w:type="paragraph" w:customStyle="1" w:styleId="7472BEBC3ABA4036A4F148C327DBF962">
    <w:name w:val="7472BEBC3ABA4036A4F148C327DBF962"/>
    <w:rsid w:val="005713F2"/>
  </w:style>
  <w:style w:type="paragraph" w:customStyle="1" w:styleId="DC05E2CAFC3849E4AD6BC1DF80F92558">
    <w:name w:val="DC05E2CAFC3849E4AD6BC1DF80F92558"/>
    <w:rsid w:val="005713F2"/>
  </w:style>
  <w:style w:type="paragraph" w:customStyle="1" w:styleId="88B2E975A82C4DB187D35170039E7BF9">
    <w:name w:val="88B2E975A82C4DB187D35170039E7BF9"/>
    <w:rsid w:val="005713F2"/>
  </w:style>
  <w:style w:type="paragraph" w:customStyle="1" w:styleId="6AC1A3C2FDD14ED8A64232FFCFA9619A">
    <w:name w:val="6AC1A3C2FDD14ED8A64232FFCFA9619A"/>
    <w:rsid w:val="005713F2"/>
  </w:style>
  <w:style w:type="paragraph" w:customStyle="1" w:styleId="0A80A8DE7A7F4C989DD4F7A15022B7D6">
    <w:name w:val="0A80A8DE7A7F4C989DD4F7A15022B7D6"/>
    <w:rsid w:val="005713F2"/>
  </w:style>
  <w:style w:type="paragraph" w:customStyle="1" w:styleId="05ACF321D7274F6D9C542E5689703FB3">
    <w:name w:val="05ACF321D7274F6D9C542E5689703FB3"/>
    <w:rsid w:val="005713F2"/>
  </w:style>
  <w:style w:type="paragraph" w:customStyle="1" w:styleId="DF83AC8619AA44CB83888D4B2F07C112">
    <w:name w:val="DF83AC8619AA44CB83888D4B2F07C112"/>
    <w:rsid w:val="005713F2"/>
  </w:style>
  <w:style w:type="paragraph" w:customStyle="1" w:styleId="84DDCB4DFF924C2A9461D543CEBECE00">
    <w:name w:val="84DDCB4DFF924C2A9461D543CEBECE00"/>
    <w:rsid w:val="005713F2"/>
  </w:style>
  <w:style w:type="paragraph" w:customStyle="1" w:styleId="406FBA0EE0494D13AD1640CA56EDE038">
    <w:name w:val="406FBA0EE0494D13AD1640CA56EDE038"/>
    <w:rsid w:val="005713F2"/>
  </w:style>
  <w:style w:type="paragraph" w:customStyle="1" w:styleId="40B511E2D5D44E10A4B06352790A4A66">
    <w:name w:val="40B511E2D5D44E10A4B06352790A4A66"/>
    <w:rsid w:val="005713F2"/>
  </w:style>
  <w:style w:type="paragraph" w:customStyle="1" w:styleId="B8E684FCD10B4BA0B49647AD895FBF57">
    <w:name w:val="B8E684FCD10B4BA0B49647AD895FBF57"/>
    <w:rsid w:val="005713F2"/>
  </w:style>
  <w:style w:type="paragraph" w:customStyle="1" w:styleId="B7B985BC83604C1FAFF3C5DF2CF0E390">
    <w:name w:val="B7B985BC83604C1FAFF3C5DF2CF0E390"/>
    <w:rsid w:val="005713F2"/>
  </w:style>
  <w:style w:type="paragraph" w:customStyle="1" w:styleId="37819E307700401E9BF5E7773C6B8DA9">
    <w:name w:val="37819E307700401E9BF5E7773C6B8DA9"/>
    <w:rsid w:val="005713F2"/>
  </w:style>
  <w:style w:type="paragraph" w:customStyle="1" w:styleId="DE6D32A481794CF1BF838EFBF0AAD8FB">
    <w:name w:val="DE6D32A481794CF1BF838EFBF0AAD8FB"/>
    <w:rsid w:val="005713F2"/>
  </w:style>
  <w:style w:type="paragraph" w:customStyle="1" w:styleId="0ADBD507ED654DA4B09A3CCD422A1141">
    <w:name w:val="0ADBD507ED654DA4B09A3CCD422A1141"/>
    <w:rsid w:val="005713F2"/>
  </w:style>
  <w:style w:type="paragraph" w:customStyle="1" w:styleId="DAF06C3C6E024BAAB404286AB40D87A9">
    <w:name w:val="DAF06C3C6E024BAAB404286AB40D87A9"/>
    <w:rsid w:val="005713F2"/>
  </w:style>
  <w:style w:type="paragraph" w:customStyle="1" w:styleId="3047F2524C224187A065D54301C64600">
    <w:name w:val="3047F2524C224187A065D54301C64600"/>
    <w:rsid w:val="005713F2"/>
  </w:style>
  <w:style w:type="paragraph" w:customStyle="1" w:styleId="5481346C124B4C62A54D379426475983">
    <w:name w:val="5481346C124B4C62A54D379426475983"/>
    <w:rsid w:val="005713F2"/>
  </w:style>
  <w:style w:type="paragraph" w:customStyle="1" w:styleId="4CE14252BE1947F691BF79033FF4308E">
    <w:name w:val="4CE14252BE1947F691BF79033FF4308E"/>
    <w:rsid w:val="005713F2"/>
  </w:style>
  <w:style w:type="paragraph" w:customStyle="1" w:styleId="CC67625FED5346C49ADE149A372D6485">
    <w:name w:val="CC67625FED5346C49ADE149A372D6485"/>
    <w:rsid w:val="005713F2"/>
  </w:style>
  <w:style w:type="paragraph" w:customStyle="1" w:styleId="7A7E0BB604C7401AB66D91873AA13302">
    <w:name w:val="7A7E0BB604C7401AB66D91873AA13302"/>
    <w:rsid w:val="005713F2"/>
  </w:style>
  <w:style w:type="paragraph" w:customStyle="1" w:styleId="D9C9A3249BB3422B9A6C4F380A70FF6A">
    <w:name w:val="D9C9A3249BB3422B9A6C4F380A70FF6A"/>
    <w:rsid w:val="005713F2"/>
  </w:style>
  <w:style w:type="paragraph" w:customStyle="1" w:styleId="76C018F73F224FA797384413C77F8CA6">
    <w:name w:val="76C018F73F224FA797384413C77F8CA6"/>
    <w:rsid w:val="005713F2"/>
  </w:style>
  <w:style w:type="paragraph" w:customStyle="1" w:styleId="A1D5E1D63EF345DBAD385B2E02FE5A84">
    <w:name w:val="A1D5E1D63EF345DBAD385B2E02FE5A84"/>
    <w:rsid w:val="005713F2"/>
  </w:style>
  <w:style w:type="paragraph" w:customStyle="1" w:styleId="30BC6EC97F894E3188F1B54FC6BA4B40">
    <w:name w:val="30BC6EC97F894E3188F1B54FC6BA4B40"/>
    <w:rsid w:val="005713F2"/>
  </w:style>
  <w:style w:type="paragraph" w:customStyle="1" w:styleId="6961C3D7ED01467B8C16D9AE3C1BD59F">
    <w:name w:val="6961C3D7ED01467B8C16D9AE3C1BD59F"/>
    <w:rsid w:val="005713F2"/>
  </w:style>
  <w:style w:type="paragraph" w:customStyle="1" w:styleId="D273F57CA1774F78A31FFA0FD41F2FC4">
    <w:name w:val="D273F57CA1774F78A31FFA0FD41F2FC4"/>
    <w:rsid w:val="005713F2"/>
  </w:style>
  <w:style w:type="paragraph" w:customStyle="1" w:styleId="6D3669C2DC2F4B49B13F9DEE634F4895">
    <w:name w:val="6D3669C2DC2F4B49B13F9DEE634F4895"/>
    <w:rsid w:val="005713F2"/>
  </w:style>
  <w:style w:type="paragraph" w:customStyle="1" w:styleId="37C9E005D29B42E29DA0DF608B407417">
    <w:name w:val="37C9E005D29B42E29DA0DF608B407417"/>
    <w:rsid w:val="005713F2"/>
  </w:style>
  <w:style w:type="paragraph" w:customStyle="1" w:styleId="42CD343189CC4DA4A954F611381BA7BE">
    <w:name w:val="42CD343189CC4DA4A954F611381BA7BE"/>
    <w:rsid w:val="005713F2"/>
  </w:style>
  <w:style w:type="paragraph" w:customStyle="1" w:styleId="6AE1135FFED64FECB7F78E31B798AF8A">
    <w:name w:val="6AE1135FFED64FECB7F78E31B798AF8A"/>
    <w:rsid w:val="005713F2"/>
  </w:style>
  <w:style w:type="paragraph" w:customStyle="1" w:styleId="A9185A1C907746028A4BC2743B57EC53">
    <w:name w:val="A9185A1C907746028A4BC2743B57EC53"/>
    <w:rsid w:val="005713F2"/>
  </w:style>
  <w:style w:type="paragraph" w:customStyle="1" w:styleId="F69919BF3E52415793966E53DB546602">
    <w:name w:val="F69919BF3E52415793966E53DB546602"/>
    <w:rsid w:val="005713F2"/>
  </w:style>
  <w:style w:type="paragraph" w:customStyle="1" w:styleId="A36A95256AB144FEB93C922B07078770">
    <w:name w:val="A36A95256AB144FEB93C922B07078770"/>
    <w:rsid w:val="005713F2"/>
  </w:style>
  <w:style w:type="paragraph" w:customStyle="1" w:styleId="02B95B163DF64DC2BA3AE2558E29DD1A">
    <w:name w:val="02B95B163DF64DC2BA3AE2558E29DD1A"/>
    <w:rsid w:val="005713F2"/>
  </w:style>
  <w:style w:type="paragraph" w:customStyle="1" w:styleId="C70A0678D08246AFBE74D8A9488C5A08">
    <w:name w:val="C70A0678D08246AFBE74D8A9488C5A08"/>
    <w:rsid w:val="005713F2"/>
  </w:style>
  <w:style w:type="paragraph" w:customStyle="1" w:styleId="0E6A98CFE6B64738A10E03A1844D124B">
    <w:name w:val="0E6A98CFE6B64738A10E03A1844D124B"/>
    <w:rsid w:val="005713F2"/>
  </w:style>
  <w:style w:type="paragraph" w:customStyle="1" w:styleId="D29F4B411B0B4BC880B0569E255ED29C">
    <w:name w:val="D29F4B411B0B4BC880B0569E255ED29C"/>
    <w:rsid w:val="005713F2"/>
  </w:style>
  <w:style w:type="paragraph" w:customStyle="1" w:styleId="35AA92C4A531497D9158A07897ED2493">
    <w:name w:val="35AA92C4A531497D9158A07897ED2493"/>
    <w:rsid w:val="005713F2"/>
  </w:style>
  <w:style w:type="paragraph" w:customStyle="1" w:styleId="06D3A3AEF99E4072AC867066AE260809">
    <w:name w:val="06D3A3AEF99E4072AC867066AE260809"/>
    <w:rsid w:val="005713F2"/>
  </w:style>
  <w:style w:type="paragraph" w:customStyle="1" w:styleId="477FC0817290418AB3A5DEA6CEC539F0">
    <w:name w:val="477FC0817290418AB3A5DEA6CEC539F0"/>
    <w:rsid w:val="005713F2"/>
  </w:style>
  <w:style w:type="paragraph" w:customStyle="1" w:styleId="23261BF3626C4DF695EF38636E029A68">
    <w:name w:val="23261BF3626C4DF695EF38636E029A68"/>
    <w:rsid w:val="005713F2"/>
  </w:style>
  <w:style w:type="paragraph" w:customStyle="1" w:styleId="FD13126CBA474686987F6E1819D2C547">
    <w:name w:val="FD13126CBA474686987F6E1819D2C547"/>
    <w:rsid w:val="005713F2"/>
  </w:style>
  <w:style w:type="paragraph" w:customStyle="1" w:styleId="BDF36F1B7430443AA7378D0AD356D1A6">
    <w:name w:val="BDF36F1B7430443AA7378D0AD356D1A6"/>
    <w:rsid w:val="005713F2"/>
  </w:style>
  <w:style w:type="paragraph" w:customStyle="1" w:styleId="FC777DD1BE4942DEB7E96ADD8594CC7F">
    <w:name w:val="FC777DD1BE4942DEB7E96ADD8594CC7F"/>
    <w:rsid w:val="005713F2"/>
  </w:style>
  <w:style w:type="paragraph" w:customStyle="1" w:styleId="70D6F607888B4D92BCF95679175614D8">
    <w:name w:val="70D6F607888B4D92BCF95679175614D8"/>
    <w:rsid w:val="005713F2"/>
  </w:style>
  <w:style w:type="paragraph" w:customStyle="1" w:styleId="30B74899BF44492392F2AF8DD2EA1577">
    <w:name w:val="30B74899BF44492392F2AF8DD2EA1577"/>
    <w:rsid w:val="005713F2"/>
  </w:style>
  <w:style w:type="paragraph" w:customStyle="1" w:styleId="1602F769BFC64835A3D8D9E102DEC33C">
    <w:name w:val="1602F769BFC64835A3D8D9E102DEC33C"/>
    <w:rsid w:val="005713F2"/>
  </w:style>
  <w:style w:type="paragraph" w:customStyle="1" w:styleId="9817110ED90C402A8645AAFDE9AEB02B">
    <w:name w:val="9817110ED90C402A8645AAFDE9AEB02B"/>
    <w:rsid w:val="005713F2"/>
  </w:style>
  <w:style w:type="paragraph" w:customStyle="1" w:styleId="6145383E7BFD422DBDE77DFBB9190521">
    <w:name w:val="6145383E7BFD422DBDE77DFBB9190521"/>
    <w:rsid w:val="005713F2"/>
  </w:style>
  <w:style w:type="paragraph" w:customStyle="1" w:styleId="A102A891F58F4B48B5CAFB90F3793915">
    <w:name w:val="A102A891F58F4B48B5CAFB90F3793915"/>
    <w:rsid w:val="005713F2"/>
  </w:style>
  <w:style w:type="paragraph" w:customStyle="1" w:styleId="65EA5154A3D948EF9083B1E0EB5A88F7">
    <w:name w:val="65EA5154A3D948EF9083B1E0EB5A88F7"/>
    <w:rsid w:val="005713F2"/>
  </w:style>
  <w:style w:type="paragraph" w:customStyle="1" w:styleId="E379793397E149DCAAFF331C2100B12F">
    <w:name w:val="E379793397E149DCAAFF331C2100B12F"/>
    <w:rsid w:val="005713F2"/>
  </w:style>
  <w:style w:type="paragraph" w:customStyle="1" w:styleId="1AB8DBB00FCA47E7BFE3FE45D3C318C6">
    <w:name w:val="1AB8DBB00FCA47E7BFE3FE45D3C318C6"/>
    <w:rsid w:val="005713F2"/>
  </w:style>
  <w:style w:type="paragraph" w:customStyle="1" w:styleId="71458EC55C4341CE913220627CA621F0">
    <w:name w:val="71458EC55C4341CE913220627CA621F0"/>
    <w:rsid w:val="005713F2"/>
  </w:style>
  <w:style w:type="paragraph" w:customStyle="1" w:styleId="C27737693C094139AB2286FDE5D1DC7A">
    <w:name w:val="C27737693C094139AB2286FDE5D1DC7A"/>
    <w:rsid w:val="005713F2"/>
  </w:style>
  <w:style w:type="paragraph" w:customStyle="1" w:styleId="DBCA0DC99C9C49548185D66EBF447D6D">
    <w:name w:val="DBCA0DC99C9C49548185D66EBF447D6D"/>
    <w:rsid w:val="005713F2"/>
  </w:style>
  <w:style w:type="paragraph" w:customStyle="1" w:styleId="7475DB56B3DF44229A7F096EFB379F39">
    <w:name w:val="7475DB56B3DF44229A7F096EFB379F39"/>
    <w:rsid w:val="005713F2"/>
  </w:style>
  <w:style w:type="paragraph" w:customStyle="1" w:styleId="3F9386AC1AE84098974352203B046EBF">
    <w:name w:val="3F9386AC1AE84098974352203B046EBF"/>
    <w:rsid w:val="005713F2"/>
  </w:style>
  <w:style w:type="paragraph" w:customStyle="1" w:styleId="59DB068721D7407882EEF0FD17A38EB5">
    <w:name w:val="59DB068721D7407882EEF0FD17A38EB5"/>
    <w:rsid w:val="005713F2"/>
  </w:style>
  <w:style w:type="paragraph" w:customStyle="1" w:styleId="1973BAF62DE24F20A56EBD392E88DA10">
    <w:name w:val="1973BAF62DE24F20A56EBD392E88DA10"/>
    <w:rsid w:val="005713F2"/>
  </w:style>
  <w:style w:type="paragraph" w:customStyle="1" w:styleId="862B41F1024C4B4EB1D724B2E04F8794">
    <w:name w:val="862B41F1024C4B4EB1D724B2E04F8794"/>
    <w:rsid w:val="005713F2"/>
  </w:style>
  <w:style w:type="paragraph" w:customStyle="1" w:styleId="D56C0A2C414642A0B3558B0B3FC6466E">
    <w:name w:val="D56C0A2C414642A0B3558B0B3FC6466E"/>
    <w:rsid w:val="005713F2"/>
  </w:style>
  <w:style w:type="paragraph" w:customStyle="1" w:styleId="ADD09E2FB14F472AB026434B50160A6D">
    <w:name w:val="ADD09E2FB14F472AB026434B50160A6D"/>
    <w:rsid w:val="005713F2"/>
  </w:style>
  <w:style w:type="paragraph" w:customStyle="1" w:styleId="F755FA32B41348EF844701E0E67FA8C1">
    <w:name w:val="F755FA32B41348EF844701E0E67FA8C1"/>
    <w:rsid w:val="005713F2"/>
  </w:style>
  <w:style w:type="paragraph" w:customStyle="1" w:styleId="9DD553BAF73A49CD89B4CD9524A0E7A8">
    <w:name w:val="9DD553BAF73A49CD89B4CD9524A0E7A8"/>
    <w:rsid w:val="005713F2"/>
  </w:style>
  <w:style w:type="paragraph" w:customStyle="1" w:styleId="6670ACA0400440C9B72980C0FF053B46">
    <w:name w:val="6670ACA0400440C9B72980C0FF053B46"/>
    <w:rsid w:val="005713F2"/>
  </w:style>
  <w:style w:type="paragraph" w:customStyle="1" w:styleId="CA1EAF5E025D46EEAB8AD0741452173E">
    <w:name w:val="CA1EAF5E025D46EEAB8AD0741452173E"/>
    <w:rsid w:val="005713F2"/>
  </w:style>
  <w:style w:type="paragraph" w:customStyle="1" w:styleId="4A519EFB4F8A4B20818B1B12D8D976CF">
    <w:name w:val="4A519EFB4F8A4B20818B1B12D8D976CF"/>
    <w:rsid w:val="005713F2"/>
  </w:style>
  <w:style w:type="paragraph" w:customStyle="1" w:styleId="A0AA5F9B67D842E8B4696D44E9E96F30">
    <w:name w:val="A0AA5F9B67D842E8B4696D44E9E96F30"/>
    <w:rsid w:val="005713F2"/>
  </w:style>
  <w:style w:type="paragraph" w:customStyle="1" w:styleId="07A48BB08A6E4A26BDFE66A89B574DB6">
    <w:name w:val="07A48BB08A6E4A26BDFE66A89B574DB6"/>
    <w:rsid w:val="005713F2"/>
  </w:style>
  <w:style w:type="paragraph" w:customStyle="1" w:styleId="42123FCE22074911BE2E98E9581819B1">
    <w:name w:val="42123FCE22074911BE2E98E9581819B1"/>
    <w:rsid w:val="005713F2"/>
  </w:style>
  <w:style w:type="paragraph" w:customStyle="1" w:styleId="148BF6A673BA4FFDB6B3C200407E715B">
    <w:name w:val="148BF6A673BA4FFDB6B3C200407E715B"/>
    <w:rsid w:val="005713F2"/>
  </w:style>
  <w:style w:type="paragraph" w:customStyle="1" w:styleId="CA5CE5D3133045C5909B6F22E05CF529">
    <w:name w:val="CA5CE5D3133045C5909B6F22E05CF529"/>
    <w:rsid w:val="005713F2"/>
  </w:style>
  <w:style w:type="paragraph" w:customStyle="1" w:styleId="4A3C604FD07C49238CBD1BBE99896D6C">
    <w:name w:val="4A3C604FD07C49238CBD1BBE99896D6C"/>
    <w:rsid w:val="005713F2"/>
  </w:style>
  <w:style w:type="paragraph" w:customStyle="1" w:styleId="95FC04A6CCCC49878B900895924BD641">
    <w:name w:val="95FC04A6CCCC49878B900895924BD641"/>
    <w:rsid w:val="005713F2"/>
  </w:style>
  <w:style w:type="paragraph" w:customStyle="1" w:styleId="D6FFA9E874B84EA0A6442B0448BE474D">
    <w:name w:val="D6FFA9E874B84EA0A6442B0448BE474D"/>
    <w:rsid w:val="005713F2"/>
  </w:style>
  <w:style w:type="paragraph" w:customStyle="1" w:styleId="DAB34EA30FCA4B0CBBBA57B940D3D7B3">
    <w:name w:val="DAB34EA30FCA4B0CBBBA57B940D3D7B3"/>
    <w:rsid w:val="005713F2"/>
  </w:style>
  <w:style w:type="paragraph" w:customStyle="1" w:styleId="0874A6B1F9CF4527B80401026AF4E4BC">
    <w:name w:val="0874A6B1F9CF4527B80401026AF4E4BC"/>
    <w:rsid w:val="005713F2"/>
  </w:style>
  <w:style w:type="paragraph" w:customStyle="1" w:styleId="5D8361B1EBCF456EA5F8B3852272C7F9">
    <w:name w:val="5D8361B1EBCF456EA5F8B3852272C7F9"/>
    <w:rsid w:val="005713F2"/>
  </w:style>
  <w:style w:type="paragraph" w:customStyle="1" w:styleId="9115B7F2876B4F4C92927ACE125B8B4B">
    <w:name w:val="9115B7F2876B4F4C92927ACE125B8B4B"/>
    <w:rsid w:val="005713F2"/>
  </w:style>
  <w:style w:type="paragraph" w:customStyle="1" w:styleId="5C17B2E245B64F3D8E1143BDD738EB39">
    <w:name w:val="5C17B2E245B64F3D8E1143BDD738EB39"/>
    <w:rsid w:val="005713F2"/>
  </w:style>
  <w:style w:type="paragraph" w:customStyle="1" w:styleId="DA3DC66E99D44B068FCEE6FFEEE602FE">
    <w:name w:val="DA3DC66E99D44B068FCEE6FFEEE602FE"/>
    <w:rsid w:val="005713F2"/>
  </w:style>
  <w:style w:type="paragraph" w:customStyle="1" w:styleId="E0FE20711A5F4978839C01EF3322F63B">
    <w:name w:val="E0FE20711A5F4978839C01EF3322F63B"/>
    <w:rsid w:val="005713F2"/>
  </w:style>
  <w:style w:type="paragraph" w:customStyle="1" w:styleId="CE127F80F7A1466DBCF8257C7A05218E">
    <w:name w:val="CE127F80F7A1466DBCF8257C7A05218E"/>
    <w:rsid w:val="005713F2"/>
  </w:style>
  <w:style w:type="paragraph" w:customStyle="1" w:styleId="2CBDA7D196CE43DAA683F22B0469BB8C">
    <w:name w:val="2CBDA7D196CE43DAA683F22B0469BB8C"/>
    <w:rsid w:val="005713F2"/>
  </w:style>
  <w:style w:type="paragraph" w:customStyle="1" w:styleId="15EF50F7B11743698F855FACBAD77C57">
    <w:name w:val="15EF50F7B11743698F855FACBAD77C57"/>
    <w:rsid w:val="005713F2"/>
  </w:style>
  <w:style w:type="paragraph" w:customStyle="1" w:styleId="4B5CD4ADC8E044C2A387732893993FCA">
    <w:name w:val="4B5CD4ADC8E044C2A387732893993FCA"/>
    <w:rsid w:val="005713F2"/>
  </w:style>
  <w:style w:type="paragraph" w:customStyle="1" w:styleId="EFF221B852BB4E9DA7B838FCFCDF3BD2">
    <w:name w:val="EFF221B852BB4E9DA7B838FCFCDF3BD2"/>
    <w:rsid w:val="005713F2"/>
  </w:style>
  <w:style w:type="paragraph" w:customStyle="1" w:styleId="83BB55862A1C479EAA56E2689BACE181">
    <w:name w:val="83BB55862A1C479EAA56E2689BACE181"/>
    <w:rsid w:val="005713F2"/>
  </w:style>
  <w:style w:type="paragraph" w:customStyle="1" w:styleId="634A01B199144AC68B34ECA884AF4303">
    <w:name w:val="634A01B199144AC68B34ECA884AF4303"/>
    <w:rsid w:val="005713F2"/>
  </w:style>
  <w:style w:type="paragraph" w:customStyle="1" w:styleId="733B421A56894D1DA6C82A0703E02AAA">
    <w:name w:val="733B421A56894D1DA6C82A0703E02AAA"/>
    <w:rsid w:val="005713F2"/>
  </w:style>
  <w:style w:type="paragraph" w:customStyle="1" w:styleId="4B8DDC135D854FA19B141BCF160A16B5">
    <w:name w:val="4B8DDC135D854FA19B141BCF160A16B5"/>
    <w:rsid w:val="005713F2"/>
  </w:style>
  <w:style w:type="paragraph" w:customStyle="1" w:styleId="F34FD09394C1469C8792BFA7117F18A9">
    <w:name w:val="F34FD09394C1469C8792BFA7117F18A9"/>
    <w:rsid w:val="005713F2"/>
  </w:style>
  <w:style w:type="paragraph" w:customStyle="1" w:styleId="6D3C55646728438DADA30556B611C66F">
    <w:name w:val="6D3C55646728438DADA30556B611C66F"/>
    <w:rsid w:val="005713F2"/>
  </w:style>
  <w:style w:type="paragraph" w:customStyle="1" w:styleId="115FB177ADFA4B94AF3010D9B103D9C3">
    <w:name w:val="115FB177ADFA4B94AF3010D9B103D9C3"/>
    <w:rsid w:val="005713F2"/>
  </w:style>
  <w:style w:type="paragraph" w:customStyle="1" w:styleId="BD089B4795EA4A34BE0B582B99953CA1">
    <w:name w:val="BD089B4795EA4A34BE0B582B99953CA1"/>
    <w:rsid w:val="005713F2"/>
  </w:style>
  <w:style w:type="paragraph" w:customStyle="1" w:styleId="7196A472DBFF4B369079BFDE1FDB9E74">
    <w:name w:val="7196A472DBFF4B369079BFDE1FDB9E74"/>
    <w:rsid w:val="005713F2"/>
  </w:style>
  <w:style w:type="paragraph" w:customStyle="1" w:styleId="58C1AD0D34044F259DC5E21298AC3FD2">
    <w:name w:val="58C1AD0D34044F259DC5E21298AC3FD2"/>
    <w:rsid w:val="005713F2"/>
  </w:style>
  <w:style w:type="paragraph" w:customStyle="1" w:styleId="3B2D39E310A840928286652AEC6FDF05">
    <w:name w:val="3B2D39E310A840928286652AEC6FDF05"/>
    <w:rsid w:val="005713F2"/>
  </w:style>
  <w:style w:type="paragraph" w:customStyle="1" w:styleId="C094D5E4837E4414BC8938D3C43020E2">
    <w:name w:val="C094D5E4837E4414BC8938D3C43020E2"/>
    <w:rsid w:val="005713F2"/>
  </w:style>
  <w:style w:type="paragraph" w:customStyle="1" w:styleId="73466BEBC6CB41E8868DDC7D10BDCFF6">
    <w:name w:val="73466BEBC6CB41E8868DDC7D10BDCFF6"/>
    <w:rsid w:val="005713F2"/>
  </w:style>
  <w:style w:type="paragraph" w:customStyle="1" w:styleId="F69B766615C343988348F9A02EB901CB">
    <w:name w:val="F69B766615C343988348F9A02EB901CB"/>
    <w:rsid w:val="005713F2"/>
  </w:style>
  <w:style w:type="paragraph" w:customStyle="1" w:styleId="96BA5D1B675A4B6986DE6CDA5B931101">
    <w:name w:val="96BA5D1B675A4B6986DE6CDA5B931101"/>
    <w:rsid w:val="005713F2"/>
  </w:style>
  <w:style w:type="paragraph" w:customStyle="1" w:styleId="1F7537F8D29B4590A10BF6416A2FE377">
    <w:name w:val="1F7537F8D29B4590A10BF6416A2FE377"/>
    <w:rsid w:val="005713F2"/>
  </w:style>
  <w:style w:type="paragraph" w:customStyle="1" w:styleId="FF5EA890DC0F475C99600C9CB2A765A6">
    <w:name w:val="FF5EA890DC0F475C99600C9CB2A765A6"/>
    <w:rsid w:val="005713F2"/>
  </w:style>
  <w:style w:type="paragraph" w:customStyle="1" w:styleId="5AEC283C690142D09BED955371FAE12A">
    <w:name w:val="5AEC283C690142D09BED955371FAE12A"/>
    <w:rsid w:val="005713F2"/>
  </w:style>
  <w:style w:type="paragraph" w:customStyle="1" w:styleId="A5D2D0906C1347E8871AC57F0152BF72">
    <w:name w:val="A5D2D0906C1347E8871AC57F0152BF72"/>
    <w:rsid w:val="005713F2"/>
  </w:style>
  <w:style w:type="paragraph" w:customStyle="1" w:styleId="92464183A9374AD6AC731C6AAAA38537">
    <w:name w:val="92464183A9374AD6AC731C6AAAA38537"/>
    <w:rsid w:val="005713F2"/>
  </w:style>
  <w:style w:type="paragraph" w:customStyle="1" w:styleId="DDA160584BF347349FE881DF885369D4">
    <w:name w:val="DDA160584BF347349FE881DF885369D4"/>
    <w:rsid w:val="005713F2"/>
  </w:style>
  <w:style w:type="paragraph" w:customStyle="1" w:styleId="821C1DC9356F4989AD139E6EECD19913">
    <w:name w:val="821C1DC9356F4989AD139E6EECD19913"/>
    <w:rsid w:val="005713F2"/>
  </w:style>
  <w:style w:type="paragraph" w:customStyle="1" w:styleId="36D23098840C4EF49A4E3B259D1DD9F1">
    <w:name w:val="36D23098840C4EF49A4E3B259D1DD9F1"/>
    <w:rsid w:val="005713F2"/>
  </w:style>
  <w:style w:type="paragraph" w:customStyle="1" w:styleId="F519587532A842BFB3338A52450DAE22">
    <w:name w:val="F519587532A842BFB3338A52450DAE22"/>
    <w:rsid w:val="005713F2"/>
  </w:style>
  <w:style w:type="paragraph" w:customStyle="1" w:styleId="679B0F6152664065911C5FC6B89DEEC0">
    <w:name w:val="679B0F6152664065911C5FC6B89DEEC0"/>
    <w:rsid w:val="005713F2"/>
  </w:style>
  <w:style w:type="paragraph" w:customStyle="1" w:styleId="75C93912ED1E4CB78A3941AA17CB58AB">
    <w:name w:val="75C93912ED1E4CB78A3941AA17CB58AB"/>
    <w:rsid w:val="005713F2"/>
  </w:style>
  <w:style w:type="paragraph" w:customStyle="1" w:styleId="7EE173712DC046559A74AF7EDCC84BFD">
    <w:name w:val="7EE173712DC046559A74AF7EDCC84BFD"/>
    <w:rsid w:val="005713F2"/>
  </w:style>
  <w:style w:type="paragraph" w:customStyle="1" w:styleId="6B1C9B00D0E5467C93DDBF1FBA088301">
    <w:name w:val="6B1C9B00D0E5467C93DDBF1FBA088301"/>
    <w:rsid w:val="005713F2"/>
  </w:style>
  <w:style w:type="paragraph" w:customStyle="1" w:styleId="659DEC043BB94054B8E6D6429F73F8FA">
    <w:name w:val="659DEC043BB94054B8E6D6429F73F8FA"/>
    <w:rsid w:val="005713F2"/>
  </w:style>
  <w:style w:type="paragraph" w:customStyle="1" w:styleId="1A28629C6F174D6BBD2B7EE2E94738FD">
    <w:name w:val="1A28629C6F174D6BBD2B7EE2E94738FD"/>
    <w:rsid w:val="005713F2"/>
  </w:style>
  <w:style w:type="paragraph" w:customStyle="1" w:styleId="51253D6890994E9196746D189218447E">
    <w:name w:val="51253D6890994E9196746D189218447E"/>
    <w:rsid w:val="005713F2"/>
  </w:style>
  <w:style w:type="paragraph" w:customStyle="1" w:styleId="630292410E904A0F84AF6902420B6519">
    <w:name w:val="630292410E904A0F84AF6902420B6519"/>
    <w:rsid w:val="005713F2"/>
  </w:style>
  <w:style w:type="paragraph" w:customStyle="1" w:styleId="A7640B0A525A4683BDAD7AFDB2CD7B39">
    <w:name w:val="A7640B0A525A4683BDAD7AFDB2CD7B39"/>
    <w:rsid w:val="005713F2"/>
  </w:style>
  <w:style w:type="paragraph" w:customStyle="1" w:styleId="A82014EB1B58476897C27D01FA6E75DB">
    <w:name w:val="A82014EB1B58476897C27D01FA6E75DB"/>
    <w:rsid w:val="005713F2"/>
  </w:style>
  <w:style w:type="paragraph" w:customStyle="1" w:styleId="FECE9CF8CF0B44C7BD883ED868FEE6FE">
    <w:name w:val="FECE9CF8CF0B44C7BD883ED868FEE6FE"/>
    <w:rsid w:val="005713F2"/>
  </w:style>
  <w:style w:type="paragraph" w:customStyle="1" w:styleId="0760FA0511144796BCEBFCC2171E2634">
    <w:name w:val="0760FA0511144796BCEBFCC2171E2634"/>
    <w:rsid w:val="005713F2"/>
  </w:style>
  <w:style w:type="paragraph" w:customStyle="1" w:styleId="1079F6E2CA314097B2437D285D4FE9CB">
    <w:name w:val="1079F6E2CA314097B2437D285D4FE9CB"/>
    <w:rsid w:val="005713F2"/>
  </w:style>
  <w:style w:type="paragraph" w:customStyle="1" w:styleId="EA47919685824D38900AC513FA9B72B6">
    <w:name w:val="EA47919685824D38900AC513FA9B72B6"/>
    <w:rsid w:val="005713F2"/>
  </w:style>
  <w:style w:type="paragraph" w:customStyle="1" w:styleId="2CE7057A03DE485C9B9B6F1E53E6B632">
    <w:name w:val="2CE7057A03DE485C9B9B6F1E53E6B632"/>
    <w:rsid w:val="005713F2"/>
  </w:style>
  <w:style w:type="paragraph" w:customStyle="1" w:styleId="AB2D7D8000BE4E4EA4B23C45F53FAEB2">
    <w:name w:val="AB2D7D8000BE4E4EA4B23C45F53FAEB2"/>
    <w:rsid w:val="005713F2"/>
  </w:style>
  <w:style w:type="paragraph" w:customStyle="1" w:styleId="8D381120218F484085E1D2E92E08B14F">
    <w:name w:val="8D381120218F484085E1D2E92E08B14F"/>
    <w:rsid w:val="005713F2"/>
  </w:style>
  <w:style w:type="paragraph" w:customStyle="1" w:styleId="4AE5144F61434D1CA898CE886430B0B6">
    <w:name w:val="4AE5144F61434D1CA898CE886430B0B6"/>
    <w:rsid w:val="005713F2"/>
  </w:style>
  <w:style w:type="paragraph" w:customStyle="1" w:styleId="0A6DCF34FA70478EA2438602B83A8E31">
    <w:name w:val="0A6DCF34FA70478EA2438602B83A8E31"/>
    <w:rsid w:val="005713F2"/>
  </w:style>
  <w:style w:type="paragraph" w:customStyle="1" w:styleId="8A58655E28D7450DBDDA3585C51D601B">
    <w:name w:val="8A58655E28D7450DBDDA3585C51D601B"/>
    <w:rsid w:val="005713F2"/>
  </w:style>
  <w:style w:type="paragraph" w:customStyle="1" w:styleId="B792DD7E40324985941EBE1C23BA434B">
    <w:name w:val="B792DD7E40324985941EBE1C23BA434B"/>
    <w:rsid w:val="005713F2"/>
  </w:style>
  <w:style w:type="paragraph" w:customStyle="1" w:styleId="413F3229BABD412780C04F851B7D745A">
    <w:name w:val="413F3229BABD412780C04F851B7D745A"/>
    <w:rsid w:val="005713F2"/>
  </w:style>
  <w:style w:type="paragraph" w:customStyle="1" w:styleId="7DF002B12A20438D9A74DDB815962AB5">
    <w:name w:val="7DF002B12A20438D9A74DDB815962AB5"/>
    <w:rsid w:val="005713F2"/>
  </w:style>
  <w:style w:type="paragraph" w:customStyle="1" w:styleId="BFA84A5EAE5344F093DB2C84E2E808B3">
    <w:name w:val="BFA84A5EAE5344F093DB2C84E2E808B3"/>
    <w:rsid w:val="005713F2"/>
  </w:style>
  <w:style w:type="paragraph" w:customStyle="1" w:styleId="EC4CCC9B8508413AB7AC3347E1BD2396">
    <w:name w:val="EC4CCC9B8508413AB7AC3347E1BD2396"/>
    <w:rsid w:val="005713F2"/>
  </w:style>
  <w:style w:type="paragraph" w:customStyle="1" w:styleId="9DA178E441F64B8F94298178448B95F8">
    <w:name w:val="9DA178E441F64B8F94298178448B95F8"/>
    <w:rsid w:val="005713F2"/>
  </w:style>
  <w:style w:type="paragraph" w:customStyle="1" w:styleId="AB027B2B2502495591014F2F79557F89">
    <w:name w:val="AB027B2B2502495591014F2F79557F89"/>
    <w:rsid w:val="005713F2"/>
  </w:style>
  <w:style w:type="paragraph" w:customStyle="1" w:styleId="5F0DC00F4FB54CB7930CC601C4394AC3">
    <w:name w:val="5F0DC00F4FB54CB7930CC601C4394AC3"/>
    <w:rsid w:val="005713F2"/>
  </w:style>
  <w:style w:type="paragraph" w:customStyle="1" w:styleId="4C871EBD232A4D42A225809F1E734A8E">
    <w:name w:val="4C871EBD232A4D42A225809F1E734A8E"/>
    <w:rsid w:val="005713F2"/>
  </w:style>
  <w:style w:type="paragraph" w:customStyle="1" w:styleId="4513A60DB40F45A3930E41158820A197">
    <w:name w:val="4513A60DB40F45A3930E41158820A197"/>
    <w:rsid w:val="005713F2"/>
  </w:style>
  <w:style w:type="paragraph" w:customStyle="1" w:styleId="7325C602F33E478C9531B992F05F77A6">
    <w:name w:val="7325C602F33E478C9531B992F05F77A6"/>
    <w:rsid w:val="005713F2"/>
  </w:style>
  <w:style w:type="paragraph" w:customStyle="1" w:styleId="07B0EFD3D27942EF82FDC152091DEBAB">
    <w:name w:val="07B0EFD3D27942EF82FDC152091DEBAB"/>
    <w:rsid w:val="005713F2"/>
  </w:style>
  <w:style w:type="paragraph" w:customStyle="1" w:styleId="0075A559194F496C9FF13AAC466E6EB1">
    <w:name w:val="0075A559194F496C9FF13AAC466E6EB1"/>
    <w:rsid w:val="005713F2"/>
  </w:style>
  <w:style w:type="paragraph" w:customStyle="1" w:styleId="0F7FBD9D5D1C4D3C9917936B911DD5B5">
    <w:name w:val="0F7FBD9D5D1C4D3C9917936B911DD5B5"/>
    <w:rsid w:val="005713F2"/>
  </w:style>
  <w:style w:type="paragraph" w:customStyle="1" w:styleId="A9671C9E6A7040BFBAEA03B84ED9B203">
    <w:name w:val="A9671C9E6A7040BFBAEA03B84ED9B203"/>
    <w:rsid w:val="005713F2"/>
  </w:style>
  <w:style w:type="paragraph" w:customStyle="1" w:styleId="75329D1ACFB64FD1BE81EAAB3F9C70CC">
    <w:name w:val="75329D1ACFB64FD1BE81EAAB3F9C70CC"/>
    <w:rsid w:val="005713F2"/>
  </w:style>
  <w:style w:type="paragraph" w:customStyle="1" w:styleId="573D497E26784673B455E36BC961CC9D">
    <w:name w:val="573D497E26784673B455E36BC961CC9D"/>
    <w:rsid w:val="005713F2"/>
  </w:style>
  <w:style w:type="paragraph" w:customStyle="1" w:styleId="09BA164127124696B038A9CDCE73AF42">
    <w:name w:val="09BA164127124696B038A9CDCE73AF42"/>
    <w:rsid w:val="005713F2"/>
  </w:style>
  <w:style w:type="paragraph" w:customStyle="1" w:styleId="860D80721E924088AB4E5F2E21909622">
    <w:name w:val="860D80721E924088AB4E5F2E21909622"/>
    <w:rsid w:val="005713F2"/>
  </w:style>
  <w:style w:type="paragraph" w:customStyle="1" w:styleId="3CB4CC9451F54E72BED68CCD780F11D9">
    <w:name w:val="3CB4CC9451F54E72BED68CCD780F11D9"/>
    <w:rsid w:val="005713F2"/>
  </w:style>
  <w:style w:type="paragraph" w:customStyle="1" w:styleId="C52A0ADD426B4C7EB16E512E8E51F999">
    <w:name w:val="C52A0ADD426B4C7EB16E512E8E51F999"/>
    <w:rsid w:val="005713F2"/>
  </w:style>
  <w:style w:type="paragraph" w:customStyle="1" w:styleId="4D11941BDCAB47C49377F46991CEF9B2">
    <w:name w:val="4D11941BDCAB47C49377F46991CEF9B2"/>
    <w:rsid w:val="005713F2"/>
  </w:style>
  <w:style w:type="paragraph" w:customStyle="1" w:styleId="9490CDC86B2344DCA8345DF6BB2BADFE">
    <w:name w:val="9490CDC86B2344DCA8345DF6BB2BADFE"/>
    <w:rsid w:val="005713F2"/>
  </w:style>
  <w:style w:type="paragraph" w:customStyle="1" w:styleId="0334E13A3E184C92901CD9F2B87E765E">
    <w:name w:val="0334E13A3E184C92901CD9F2B87E765E"/>
    <w:rsid w:val="005713F2"/>
  </w:style>
  <w:style w:type="paragraph" w:customStyle="1" w:styleId="7CD1615C5F004BBAAC3E928CA731FAB2">
    <w:name w:val="7CD1615C5F004BBAAC3E928CA731FAB2"/>
    <w:rsid w:val="005713F2"/>
  </w:style>
  <w:style w:type="paragraph" w:customStyle="1" w:styleId="B2D8B3676CBC454E8D6C39D671350244">
    <w:name w:val="B2D8B3676CBC454E8D6C39D671350244"/>
    <w:rsid w:val="005713F2"/>
  </w:style>
  <w:style w:type="paragraph" w:customStyle="1" w:styleId="82D7EA37647240BCABD137CC9ADB0F63">
    <w:name w:val="82D7EA37647240BCABD137CC9ADB0F63"/>
    <w:rsid w:val="005713F2"/>
  </w:style>
  <w:style w:type="paragraph" w:customStyle="1" w:styleId="7DBBEBDB10D641B7B727B0058DD4C005">
    <w:name w:val="7DBBEBDB10D641B7B727B0058DD4C005"/>
    <w:rsid w:val="005713F2"/>
  </w:style>
  <w:style w:type="paragraph" w:customStyle="1" w:styleId="6005F756CBF341D085BC7AC72120869D">
    <w:name w:val="6005F756CBF341D085BC7AC72120869D"/>
    <w:rsid w:val="005713F2"/>
  </w:style>
  <w:style w:type="paragraph" w:customStyle="1" w:styleId="76B4B4A80EAD4534A8D5F35365E0337B">
    <w:name w:val="76B4B4A80EAD4534A8D5F35365E0337B"/>
    <w:rsid w:val="005713F2"/>
  </w:style>
  <w:style w:type="paragraph" w:customStyle="1" w:styleId="0E87710DFAFB43D5BE3B2EC629113021">
    <w:name w:val="0E87710DFAFB43D5BE3B2EC629113021"/>
    <w:rsid w:val="005713F2"/>
  </w:style>
  <w:style w:type="paragraph" w:customStyle="1" w:styleId="62FB272EA38D4AF3B638A5AAE5D313EC">
    <w:name w:val="62FB272EA38D4AF3B638A5AAE5D313EC"/>
    <w:rsid w:val="005713F2"/>
  </w:style>
  <w:style w:type="paragraph" w:customStyle="1" w:styleId="310F74A53B524798B4E0424542B2EDED">
    <w:name w:val="310F74A53B524798B4E0424542B2EDED"/>
    <w:rsid w:val="005713F2"/>
  </w:style>
  <w:style w:type="paragraph" w:customStyle="1" w:styleId="2F48F83B062D465D8B84268A0CF53ED3">
    <w:name w:val="2F48F83B062D465D8B84268A0CF53ED3"/>
    <w:rsid w:val="005713F2"/>
  </w:style>
  <w:style w:type="paragraph" w:customStyle="1" w:styleId="9B0FF115425446FC9956DB40089511A8">
    <w:name w:val="9B0FF115425446FC9956DB40089511A8"/>
    <w:rsid w:val="005713F2"/>
  </w:style>
  <w:style w:type="paragraph" w:customStyle="1" w:styleId="945F65DB59AE4E43B124BCF709F27262">
    <w:name w:val="945F65DB59AE4E43B124BCF709F27262"/>
    <w:rsid w:val="005713F2"/>
  </w:style>
  <w:style w:type="paragraph" w:customStyle="1" w:styleId="70EB6D40B1FB400B91A673A7B6377B6D">
    <w:name w:val="70EB6D40B1FB400B91A673A7B6377B6D"/>
    <w:rsid w:val="005713F2"/>
  </w:style>
  <w:style w:type="paragraph" w:customStyle="1" w:styleId="92E2D3BF94A7450692105EAAE82F7306">
    <w:name w:val="92E2D3BF94A7450692105EAAE82F7306"/>
    <w:rsid w:val="005713F2"/>
  </w:style>
  <w:style w:type="paragraph" w:customStyle="1" w:styleId="95D1E5ACD0F54EC4A63FA7EF921847CC">
    <w:name w:val="95D1E5ACD0F54EC4A63FA7EF921847CC"/>
    <w:rsid w:val="005713F2"/>
  </w:style>
  <w:style w:type="paragraph" w:customStyle="1" w:styleId="67E8E61E054C409A84E04D7BCE388C4D">
    <w:name w:val="67E8E61E054C409A84E04D7BCE388C4D"/>
    <w:rsid w:val="005713F2"/>
  </w:style>
  <w:style w:type="paragraph" w:customStyle="1" w:styleId="872AAEE88FC64D99919995401B11E74A">
    <w:name w:val="872AAEE88FC64D99919995401B11E74A"/>
    <w:rsid w:val="005713F2"/>
  </w:style>
  <w:style w:type="paragraph" w:customStyle="1" w:styleId="EB2550E5D18344D8BAC744E0D6F208C0">
    <w:name w:val="EB2550E5D18344D8BAC744E0D6F208C0"/>
    <w:rsid w:val="005713F2"/>
  </w:style>
  <w:style w:type="paragraph" w:customStyle="1" w:styleId="9202F606A89C4E59A2BD91EEDB8C4D62">
    <w:name w:val="9202F606A89C4E59A2BD91EEDB8C4D62"/>
    <w:rsid w:val="005713F2"/>
  </w:style>
  <w:style w:type="paragraph" w:customStyle="1" w:styleId="F4980E36A7514116AFFE184A827606F4">
    <w:name w:val="F4980E36A7514116AFFE184A827606F4"/>
    <w:rsid w:val="005713F2"/>
  </w:style>
  <w:style w:type="paragraph" w:customStyle="1" w:styleId="C6C0E775622E411F96E9D68E3A247B93">
    <w:name w:val="C6C0E775622E411F96E9D68E3A247B93"/>
    <w:rsid w:val="005713F2"/>
  </w:style>
  <w:style w:type="paragraph" w:customStyle="1" w:styleId="4A16EBE2030840AC9EAA5C0884262790">
    <w:name w:val="4A16EBE2030840AC9EAA5C0884262790"/>
    <w:rsid w:val="005713F2"/>
  </w:style>
  <w:style w:type="paragraph" w:customStyle="1" w:styleId="5CCC42D67E5345E0B003B443838E8B57">
    <w:name w:val="5CCC42D67E5345E0B003B443838E8B57"/>
    <w:rsid w:val="005713F2"/>
  </w:style>
  <w:style w:type="paragraph" w:customStyle="1" w:styleId="37E3EC0D01F5474DB63CE7AB732159F9">
    <w:name w:val="37E3EC0D01F5474DB63CE7AB732159F9"/>
    <w:rsid w:val="005713F2"/>
  </w:style>
  <w:style w:type="paragraph" w:customStyle="1" w:styleId="C43C0C432FC741E7A0DB4978C0DDD293">
    <w:name w:val="C43C0C432FC741E7A0DB4978C0DDD293"/>
    <w:rsid w:val="005713F2"/>
  </w:style>
  <w:style w:type="paragraph" w:customStyle="1" w:styleId="7A7EB57941AA4B9B9E4D93D25A1986B5">
    <w:name w:val="7A7EB57941AA4B9B9E4D93D25A1986B5"/>
    <w:rsid w:val="005713F2"/>
  </w:style>
  <w:style w:type="paragraph" w:customStyle="1" w:styleId="C4088835A78D400A9FC6ED0A559BBF34">
    <w:name w:val="C4088835A78D400A9FC6ED0A559BBF34"/>
    <w:rsid w:val="005713F2"/>
  </w:style>
  <w:style w:type="paragraph" w:customStyle="1" w:styleId="2870272B5C9B49A1A714BD734B09F7AF">
    <w:name w:val="2870272B5C9B49A1A714BD734B09F7AF"/>
    <w:rsid w:val="005713F2"/>
  </w:style>
  <w:style w:type="paragraph" w:customStyle="1" w:styleId="F9B56D6EE2A347CC9E5E15F46F73DBCF">
    <w:name w:val="F9B56D6EE2A347CC9E5E15F46F73DBCF"/>
    <w:rsid w:val="005713F2"/>
  </w:style>
  <w:style w:type="paragraph" w:customStyle="1" w:styleId="634504C6FD7B41D08ADD45978775680E">
    <w:name w:val="634504C6FD7B41D08ADD45978775680E"/>
    <w:rsid w:val="005713F2"/>
  </w:style>
  <w:style w:type="paragraph" w:customStyle="1" w:styleId="C3DC9A14D0234F8BAEE13E0D17F96103">
    <w:name w:val="C3DC9A14D0234F8BAEE13E0D17F96103"/>
    <w:rsid w:val="005713F2"/>
  </w:style>
  <w:style w:type="paragraph" w:customStyle="1" w:styleId="DFBC069038B14462BB952FF4524399A7">
    <w:name w:val="DFBC069038B14462BB952FF4524399A7"/>
    <w:rsid w:val="005713F2"/>
  </w:style>
  <w:style w:type="paragraph" w:customStyle="1" w:styleId="5310A7AC2E4C4CEB8FDF98BB0311692F">
    <w:name w:val="5310A7AC2E4C4CEB8FDF98BB0311692F"/>
    <w:rsid w:val="005713F2"/>
  </w:style>
  <w:style w:type="paragraph" w:customStyle="1" w:styleId="313E01C441D943D7BE798D57C76D9123">
    <w:name w:val="313E01C441D943D7BE798D57C76D9123"/>
    <w:rsid w:val="005713F2"/>
  </w:style>
  <w:style w:type="paragraph" w:customStyle="1" w:styleId="11440C338F134830A38ACC01C589C52B">
    <w:name w:val="11440C338F134830A38ACC01C589C52B"/>
    <w:rsid w:val="005713F2"/>
  </w:style>
  <w:style w:type="paragraph" w:customStyle="1" w:styleId="9C313DB263474E7A9FC8279E60B3A5CC">
    <w:name w:val="9C313DB263474E7A9FC8279E60B3A5CC"/>
    <w:rsid w:val="005713F2"/>
  </w:style>
  <w:style w:type="paragraph" w:customStyle="1" w:styleId="5BBBB08FBDE342B5BEA9B85BD1783359">
    <w:name w:val="5BBBB08FBDE342B5BEA9B85BD1783359"/>
    <w:rsid w:val="005713F2"/>
  </w:style>
  <w:style w:type="paragraph" w:customStyle="1" w:styleId="9FD5A02A60804D69A31529538015151E">
    <w:name w:val="9FD5A02A60804D69A31529538015151E"/>
    <w:rsid w:val="005713F2"/>
  </w:style>
  <w:style w:type="paragraph" w:customStyle="1" w:styleId="9DDC4B65790F444E9B32B1E87AF3BC58">
    <w:name w:val="9DDC4B65790F444E9B32B1E87AF3BC58"/>
    <w:rsid w:val="005713F2"/>
  </w:style>
  <w:style w:type="paragraph" w:customStyle="1" w:styleId="EED975690C9348619DCBEA809F7CEB4D">
    <w:name w:val="EED975690C9348619DCBEA809F7CEB4D"/>
    <w:rsid w:val="005713F2"/>
  </w:style>
  <w:style w:type="paragraph" w:customStyle="1" w:styleId="9FFDCCEA8A374A04899F528998376548">
    <w:name w:val="9FFDCCEA8A374A04899F528998376548"/>
    <w:rsid w:val="005713F2"/>
  </w:style>
  <w:style w:type="paragraph" w:customStyle="1" w:styleId="31473325AC354B6FA66496A02C0DBAEC">
    <w:name w:val="31473325AC354B6FA66496A02C0DBAEC"/>
    <w:rsid w:val="005713F2"/>
  </w:style>
  <w:style w:type="paragraph" w:customStyle="1" w:styleId="55CD899D565A4378A46096CBCA310BC7">
    <w:name w:val="55CD899D565A4378A46096CBCA310BC7"/>
    <w:rsid w:val="005713F2"/>
  </w:style>
  <w:style w:type="paragraph" w:customStyle="1" w:styleId="35C937303606439D9C40AE640804371F">
    <w:name w:val="35C937303606439D9C40AE640804371F"/>
    <w:rsid w:val="005713F2"/>
  </w:style>
  <w:style w:type="paragraph" w:customStyle="1" w:styleId="9BA9D041597D4D22896C36589F43E714">
    <w:name w:val="9BA9D041597D4D22896C36589F43E714"/>
    <w:rsid w:val="005713F2"/>
  </w:style>
  <w:style w:type="paragraph" w:customStyle="1" w:styleId="F8B5FB6B0E6F417AB1D95FD0FB15BC86">
    <w:name w:val="F8B5FB6B0E6F417AB1D95FD0FB15BC86"/>
    <w:rsid w:val="005713F2"/>
  </w:style>
  <w:style w:type="paragraph" w:customStyle="1" w:styleId="FE79C8F3E14B472F8E5C944445B2483D">
    <w:name w:val="FE79C8F3E14B472F8E5C944445B2483D"/>
    <w:rsid w:val="005713F2"/>
  </w:style>
  <w:style w:type="paragraph" w:customStyle="1" w:styleId="8A912400DC6D4DB5BCC50ED0AE1E786B">
    <w:name w:val="8A912400DC6D4DB5BCC50ED0AE1E786B"/>
    <w:rsid w:val="005713F2"/>
  </w:style>
  <w:style w:type="paragraph" w:customStyle="1" w:styleId="7EF9018246874028B095DF46E064D930">
    <w:name w:val="7EF9018246874028B095DF46E064D930"/>
    <w:rsid w:val="005713F2"/>
  </w:style>
  <w:style w:type="paragraph" w:customStyle="1" w:styleId="4221BA6C597C411392632B56E8D9E6FD">
    <w:name w:val="4221BA6C597C411392632B56E8D9E6FD"/>
    <w:rsid w:val="005713F2"/>
  </w:style>
  <w:style w:type="paragraph" w:customStyle="1" w:styleId="EB0ADA72E5B041958F8A7EC6F1F914FF">
    <w:name w:val="EB0ADA72E5B041958F8A7EC6F1F914FF"/>
    <w:rsid w:val="005713F2"/>
  </w:style>
  <w:style w:type="paragraph" w:customStyle="1" w:styleId="F75338BFB46F493582B9D8E1E5809744">
    <w:name w:val="F75338BFB46F493582B9D8E1E5809744"/>
    <w:rsid w:val="005713F2"/>
  </w:style>
  <w:style w:type="paragraph" w:customStyle="1" w:styleId="09F9FCF8C3B846908545FBC28C6F60FF">
    <w:name w:val="09F9FCF8C3B846908545FBC28C6F60FF"/>
    <w:rsid w:val="005713F2"/>
  </w:style>
  <w:style w:type="paragraph" w:customStyle="1" w:styleId="77703108CFF64A6CAA14A70353234511">
    <w:name w:val="77703108CFF64A6CAA14A70353234511"/>
    <w:rsid w:val="005713F2"/>
  </w:style>
  <w:style w:type="paragraph" w:customStyle="1" w:styleId="1A17C0233EBB40C192DC59ED10115246">
    <w:name w:val="1A17C0233EBB40C192DC59ED10115246"/>
    <w:rsid w:val="005713F2"/>
  </w:style>
  <w:style w:type="paragraph" w:customStyle="1" w:styleId="2CE0AD2428174073AEEE3A0327CEDBD1">
    <w:name w:val="2CE0AD2428174073AEEE3A0327CEDBD1"/>
    <w:rsid w:val="005713F2"/>
  </w:style>
  <w:style w:type="paragraph" w:customStyle="1" w:styleId="B7A649D52DD24A70956F8EF0AEF6BA89">
    <w:name w:val="B7A649D52DD24A70956F8EF0AEF6BA89"/>
    <w:rsid w:val="005713F2"/>
  </w:style>
  <w:style w:type="paragraph" w:customStyle="1" w:styleId="E6EBEE6B06244C839AEDB49312B6C417">
    <w:name w:val="E6EBEE6B06244C839AEDB49312B6C417"/>
    <w:rsid w:val="005713F2"/>
  </w:style>
  <w:style w:type="paragraph" w:customStyle="1" w:styleId="483DB3349D8141FFB0BAAD65B6C22F6D">
    <w:name w:val="483DB3349D8141FFB0BAAD65B6C22F6D"/>
    <w:rsid w:val="005713F2"/>
  </w:style>
  <w:style w:type="paragraph" w:customStyle="1" w:styleId="BBB3C0BBC3914D39B4DB72BEBEAD7672">
    <w:name w:val="BBB3C0BBC3914D39B4DB72BEBEAD7672"/>
    <w:rsid w:val="005713F2"/>
  </w:style>
  <w:style w:type="paragraph" w:customStyle="1" w:styleId="6E98FCBC21A2494C87F211514E18E53B">
    <w:name w:val="6E98FCBC21A2494C87F211514E18E53B"/>
    <w:rsid w:val="005713F2"/>
  </w:style>
  <w:style w:type="paragraph" w:customStyle="1" w:styleId="E077701C508143129A4C3B60BEA520BD">
    <w:name w:val="E077701C508143129A4C3B60BEA520BD"/>
    <w:rsid w:val="005713F2"/>
  </w:style>
  <w:style w:type="paragraph" w:customStyle="1" w:styleId="BDBD2A08DC2A41189E8108CEFF22C553">
    <w:name w:val="BDBD2A08DC2A41189E8108CEFF22C553"/>
    <w:rsid w:val="005713F2"/>
  </w:style>
  <w:style w:type="paragraph" w:customStyle="1" w:styleId="0842576E1A6E48FB9C533C4C2BC1098C">
    <w:name w:val="0842576E1A6E48FB9C533C4C2BC1098C"/>
    <w:rsid w:val="005713F2"/>
  </w:style>
  <w:style w:type="paragraph" w:customStyle="1" w:styleId="FF4CD29A0C944D63B58BD3EFB1A1D7F0">
    <w:name w:val="FF4CD29A0C944D63B58BD3EFB1A1D7F0"/>
    <w:rsid w:val="005713F2"/>
  </w:style>
  <w:style w:type="paragraph" w:customStyle="1" w:styleId="964F96442DB14C6AA82A3C28C68DC0A6">
    <w:name w:val="964F96442DB14C6AA82A3C28C68DC0A6"/>
    <w:rsid w:val="005713F2"/>
  </w:style>
  <w:style w:type="paragraph" w:customStyle="1" w:styleId="A19211A5026F4160B68D67E2FC575737">
    <w:name w:val="A19211A5026F4160B68D67E2FC575737"/>
    <w:rsid w:val="005713F2"/>
  </w:style>
  <w:style w:type="paragraph" w:customStyle="1" w:styleId="A1E7BB3E31F74A07903978A713E269EF">
    <w:name w:val="A1E7BB3E31F74A07903978A713E269EF"/>
    <w:rsid w:val="005713F2"/>
  </w:style>
  <w:style w:type="paragraph" w:customStyle="1" w:styleId="0EB830968864467B931DF64BE9EB20F5">
    <w:name w:val="0EB830968864467B931DF64BE9EB20F5"/>
    <w:rsid w:val="005713F2"/>
  </w:style>
  <w:style w:type="paragraph" w:customStyle="1" w:styleId="2C1946CE3AD14C9DABB85292A1F50481">
    <w:name w:val="2C1946CE3AD14C9DABB85292A1F50481"/>
    <w:rsid w:val="005713F2"/>
  </w:style>
  <w:style w:type="paragraph" w:customStyle="1" w:styleId="C8A394E1EA32436888EC4262DA164F80">
    <w:name w:val="C8A394E1EA32436888EC4262DA164F80"/>
    <w:rsid w:val="005713F2"/>
  </w:style>
  <w:style w:type="paragraph" w:customStyle="1" w:styleId="92081CA80803409B9A2397C4CA440708">
    <w:name w:val="92081CA80803409B9A2397C4CA440708"/>
    <w:rsid w:val="005713F2"/>
  </w:style>
  <w:style w:type="paragraph" w:customStyle="1" w:styleId="742F38FAF6124A2CAA21F71CEC2496BD">
    <w:name w:val="742F38FAF6124A2CAA21F71CEC2496BD"/>
    <w:rsid w:val="005713F2"/>
  </w:style>
  <w:style w:type="paragraph" w:customStyle="1" w:styleId="B3CD74CCC7AA4B53B5BCA136CFDE33DA">
    <w:name w:val="B3CD74CCC7AA4B53B5BCA136CFDE33DA"/>
    <w:rsid w:val="005713F2"/>
  </w:style>
  <w:style w:type="paragraph" w:customStyle="1" w:styleId="D3B67018EFB44BC0AE24E1D58570AB0F">
    <w:name w:val="D3B67018EFB44BC0AE24E1D58570AB0F"/>
    <w:rsid w:val="005713F2"/>
  </w:style>
  <w:style w:type="paragraph" w:customStyle="1" w:styleId="C209D019E91D4AC4BC05DC7BE0DD2771">
    <w:name w:val="C209D019E91D4AC4BC05DC7BE0DD2771"/>
    <w:rsid w:val="005713F2"/>
  </w:style>
  <w:style w:type="paragraph" w:customStyle="1" w:styleId="A7145C7680DD45608EF1569483A874AD">
    <w:name w:val="A7145C7680DD45608EF1569483A874AD"/>
    <w:rsid w:val="005713F2"/>
  </w:style>
  <w:style w:type="paragraph" w:customStyle="1" w:styleId="8E8D290356B9433EABF9F826C67A4B32">
    <w:name w:val="8E8D290356B9433EABF9F826C67A4B32"/>
    <w:rsid w:val="005713F2"/>
  </w:style>
  <w:style w:type="paragraph" w:customStyle="1" w:styleId="1715ADC9468C4B7386788F5F3C61FA9D">
    <w:name w:val="1715ADC9468C4B7386788F5F3C61FA9D"/>
    <w:rsid w:val="005713F2"/>
  </w:style>
  <w:style w:type="paragraph" w:customStyle="1" w:styleId="DA77EA64C86F430D87DACB6A6B0FBDE6">
    <w:name w:val="DA77EA64C86F430D87DACB6A6B0FBDE6"/>
    <w:rsid w:val="005713F2"/>
  </w:style>
  <w:style w:type="paragraph" w:customStyle="1" w:styleId="F2212F541C5C49368C6684CE48713732">
    <w:name w:val="F2212F541C5C49368C6684CE48713732"/>
    <w:rsid w:val="005713F2"/>
  </w:style>
  <w:style w:type="paragraph" w:customStyle="1" w:styleId="CE74D8E76522418F83014AEC59625497">
    <w:name w:val="CE74D8E76522418F83014AEC59625497"/>
    <w:rsid w:val="005713F2"/>
  </w:style>
  <w:style w:type="paragraph" w:customStyle="1" w:styleId="04BBD1871EA1489E9068778C8C81BBFC">
    <w:name w:val="04BBD1871EA1489E9068778C8C81BBFC"/>
    <w:rsid w:val="005713F2"/>
  </w:style>
  <w:style w:type="paragraph" w:customStyle="1" w:styleId="A2F0BA9F61D247F8B7971B3158DCDFC3">
    <w:name w:val="A2F0BA9F61D247F8B7971B3158DCDFC3"/>
    <w:rsid w:val="005713F2"/>
  </w:style>
  <w:style w:type="paragraph" w:customStyle="1" w:styleId="C2BE671561FD456A90633C92AD664563">
    <w:name w:val="C2BE671561FD456A90633C92AD664563"/>
    <w:rsid w:val="005713F2"/>
  </w:style>
  <w:style w:type="paragraph" w:customStyle="1" w:styleId="5540B656497343F19D8E2D40DF5CAC50">
    <w:name w:val="5540B656497343F19D8E2D40DF5CAC50"/>
    <w:rsid w:val="005713F2"/>
  </w:style>
  <w:style w:type="paragraph" w:customStyle="1" w:styleId="6610B5F4B1C545229E216B8A64F14596">
    <w:name w:val="6610B5F4B1C545229E216B8A64F14596"/>
    <w:rsid w:val="005713F2"/>
  </w:style>
  <w:style w:type="paragraph" w:customStyle="1" w:styleId="5250B572447840CA952CDC2039157F5C">
    <w:name w:val="5250B572447840CA952CDC2039157F5C"/>
    <w:rsid w:val="005713F2"/>
  </w:style>
  <w:style w:type="paragraph" w:customStyle="1" w:styleId="FBE8B215ED1A40B091204EBF8D995A86">
    <w:name w:val="FBE8B215ED1A40B091204EBF8D995A86"/>
    <w:rsid w:val="005713F2"/>
  </w:style>
  <w:style w:type="paragraph" w:customStyle="1" w:styleId="3F3C51D75BF8488CBC85B4D076064BEC">
    <w:name w:val="3F3C51D75BF8488CBC85B4D076064BEC"/>
    <w:rsid w:val="005713F2"/>
  </w:style>
  <w:style w:type="paragraph" w:customStyle="1" w:styleId="4CAAB4E476AC4B2DA51F8EEF1C684A3F">
    <w:name w:val="4CAAB4E476AC4B2DA51F8EEF1C684A3F"/>
    <w:rsid w:val="005713F2"/>
  </w:style>
  <w:style w:type="paragraph" w:customStyle="1" w:styleId="6A7A300BF6F3438A86326535EA581122">
    <w:name w:val="6A7A300BF6F3438A86326535EA581122"/>
    <w:rsid w:val="005713F2"/>
  </w:style>
  <w:style w:type="paragraph" w:customStyle="1" w:styleId="AD3763421A5E440586412110F62906DB">
    <w:name w:val="AD3763421A5E440586412110F62906DB"/>
    <w:rsid w:val="005713F2"/>
  </w:style>
  <w:style w:type="paragraph" w:customStyle="1" w:styleId="DB852AD7772E4400BE4BC37C95409571">
    <w:name w:val="DB852AD7772E4400BE4BC37C95409571"/>
    <w:rsid w:val="005713F2"/>
  </w:style>
  <w:style w:type="paragraph" w:customStyle="1" w:styleId="7959C09F5E534223BD5E1236237B8990">
    <w:name w:val="7959C09F5E534223BD5E1236237B8990"/>
    <w:rsid w:val="005713F2"/>
  </w:style>
  <w:style w:type="paragraph" w:customStyle="1" w:styleId="214A2EE0FA834CD58DF4CEB33B421CC1">
    <w:name w:val="214A2EE0FA834CD58DF4CEB33B421CC1"/>
    <w:rsid w:val="005713F2"/>
  </w:style>
  <w:style w:type="paragraph" w:customStyle="1" w:styleId="EF7A1E27471E4DDBBAE8C3A37EBE7497">
    <w:name w:val="EF7A1E27471E4DDBBAE8C3A37EBE7497"/>
    <w:rsid w:val="005713F2"/>
  </w:style>
  <w:style w:type="paragraph" w:customStyle="1" w:styleId="CF9F40512FDB41EB9B0A365A82F0F054">
    <w:name w:val="CF9F40512FDB41EB9B0A365A82F0F054"/>
    <w:rsid w:val="005713F2"/>
  </w:style>
  <w:style w:type="paragraph" w:customStyle="1" w:styleId="47CF510A078D4FD68E115F62B58F3E98">
    <w:name w:val="47CF510A078D4FD68E115F62B58F3E98"/>
    <w:rsid w:val="005713F2"/>
  </w:style>
  <w:style w:type="paragraph" w:customStyle="1" w:styleId="EDA7A3926B244489A64CB4D2E1E70420">
    <w:name w:val="EDA7A3926B244489A64CB4D2E1E70420"/>
    <w:rsid w:val="005713F2"/>
  </w:style>
  <w:style w:type="paragraph" w:customStyle="1" w:styleId="DB5C8EE0A24C43DD967A19D64A418A97">
    <w:name w:val="DB5C8EE0A24C43DD967A19D64A418A97"/>
    <w:rsid w:val="005713F2"/>
  </w:style>
  <w:style w:type="paragraph" w:customStyle="1" w:styleId="7FCF54AA0CE64E90A2238797AB029CBA">
    <w:name w:val="7FCF54AA0CE64E90A2238797AB029CBA"/>
    <w:rsid w:val="005713F2"/>
  </w:style>
  <w:style w:type="paragraph" w:customStyle="1" w:styleId="4DC919B7CCD440FAA5479497EE091E15">
    <w:name w:val="4DC919B7CCD440FAA5479497EE091E15"/>
    <w:rsid w:val="005713F2"/>
  </w:style>
  <w:style w:type="paragraph" w:customStyle="1" w:styleId="788487C6BC874B6CBA45E5670150D7C5">
    <w:name w:val="788487C6BC874B6CBA45E5670150D7C5"/>
    <w:rsid w:val="005713F2"/>
  </w:style>
  <w:style w:type="paragraph" w:customStyle="1" w:styleId="421CE071DCFE422AB19DCE41EFD47CFF">
    <w:name w:val="421CE071DCFE422AB19DCE41EFD47CFF"/>
    <w:rsid w:val="005713F2"/>
  </w:style>
  <w:style w:type="paragraph" w:customStyle="1" w:styleId="DC3B7666114A45B49932BF2D83E046D4">
    <w:name w:val="DC3B7666114A45B49932BF2D83E046D4"/>
    <w:rsid w:val="005713F2"/>
  </w:style>
  <w:style w:type="paragraph" w:customStyle="1" w:styleId="74B9A04CE1E243C58A178F10A9D51573">
    <w:name w:val="74B9A04CE1E243C58A178F10A9D51573"/>
    <w:rsid w:val="005713F2"/>
  </w:style>
  <w:style w:type="paragraph" w:customStyle="1" w:styleId="5C47AD07E86A45A484E80ECDA2770E0D">
    <w:name w:val="5C47AD07E86A45A484E80ECDA2770E0D"/>
    <w:rsid w:val="005713F2"/>
  </w:style>
  <w:style w:type="paragraph" w:customStyle="1" w:styleId="5C37248E59E44ECB8941CAA927880F93">
    <w:name w:val="5C37248E59E44ECB8941CAA927880F93"/>
    <w:rsid w:val="005713F2"/>
  </w:style>
  <w:style w:type="paragraph" w:customStyle="1" w:styleId="78151BCADCE14452B43648C64834C966">
    <w:name w:val="78151BCADCE14452B43648C64834C966"/>
    <w:rsid w:val="005713F2"/>
  </w:style>
  <w:style w:type="paragraph" w:customStyle="1" w:styleId="3427AF73F5084DAAA0D016F65877E36B">
    <w:name w:val="3427AF73F5084DAAA0D016F65877E36B"/>
    <w:rsid w:val="005713F2"/>
  </w:style>
  <w:style w:type="paragraph" w:customStyle="1" w:styleId="B5D3E335A2514461814396F3C4DCF621">
    <w:name w:val="B5D3E335A2514461814396F3C4DCF621"/>
    <w:rsid w:val="005713F2"/>
  </w:style>
  <w:style w:type="paragraph" w:customStyle="1" w:styleId="D777DFF9474B45F682538D6A86AD48AC">
    <w:name w:val="D777DFF9474B45F682538D6A86AD48AC"/>
    <w:rsid w:val="005713F2"/>
  </w:style>
  <w:style w:type="paragraph" w:customStyle="1" w:styleId="93EB922E87D04F268C999CA0C4FCF346">
    <w:name w:val="93EB922E87D04F268C999CA0C4FCF346"/>
    <w:rsid w:val="005713F2"/>
  </w:style>
  <w:style w:type="paragraph" w:customStyle="1" w:styleId="710EA34923D3481CA4D567F54BCA8622">
    <w:name w:val="710EA34923D3481CA4D567F54BCA8622"/>
    <w:rsid w:val="005713F2"/>
  </w:style>
  <w:style w:type="paragraph" w:customStyle="1" w:styleId="33652BE3E57A4579B8FA9881E020E18B">
    <w:name w:val="33652BE3E57A4579B8FA9881E020E18B"/>
    <w:rsid w:val="005713F2"/>
  </w:style>
  <w:style w:type="paragraph" w:customStyle="1" w:styleId="C5DD963CA16F4DC4B2EA998BA9E4F87B">
    <w:name w:val="C5DD963CA16F4DC4B2EA998BA9E4F87B"/>
    <w:rsid w:val="005713F2"/>
  </w:style>
  <w:style w:type="paragraph" w:customStyle="1" w:styleId="D8848EFF83484AAAB783F68082FB1BC7">
    <w:name w:val="D8848EFF83484AAAB783F68082FB1BC7"/>
    <w:rsid w:val="005713F2"/>
  </w:style>
  <w:style w:type="paragraph" w:customStyle="1" w:styleId="A804F3ED2F6343E387CDBC4B9A80CB34">
    <w:name w:val="A804F3ED2F6343E387CDBC4B9A80CB34"/>
    <w:rsid w:val="005713F2"/>
  </w:style>
  <w:style w:type="paragraph" w:customStyle="1" w:styleId="793C13D339644077A9ED8F3726E471D1">
    <w:name w:val="793C13D339644077A9ED8F3726E471D1"/>
    <w:rsid w:val="005713F2"/>
  </w:style>
  <w:style w:type="paragraph" w:customStyle="1" w:styleId="13D356BE469C47A0B84AFF8DFBB51512">
    <w:name w:val="13D356BE469C47A0B84AFF8DFBB51512"/>
    <w:rsid w:val="005713F2"/>
  </w:style>
  <w:style w:type="paragraph" w:customStyle="1" w:styleId="72A9041823014441B57C156FBDA887C2">
    <w:name w:val="72A9041823014441B57C156FBDA887C2"/>
    <w:rsid w:val="005713F2"/>
  </w:style>
  <w:style w:type="paragraph" w:customStyle="1" w:styleId="88E9DB46DFB24E3EBCD10B1D281944FD">
    <w:name w:val="88E9DB46DFB24E3EBCD10B1D281944FD"/>
    <w:rsid w:val="005713F2"/>
  </w:style>
  <w:style w:type="paragraph" w:customStyle="1" w:styleId="F41DAED395984C8F8B601C13DF61C444">
    <w:name w:val="F41DAED395984C8F8B601C13DF61C444"/>
    <w:rsid w:val="005713F2"/>
  </w:style>
  <w:style w:type="paragraph" w:customStyle="1" w:styleId="57F11E94A82F4F33BB13118E44957D74">
    <w:name w:val="57F11E94A82F4F33BB13118E44957D74"/>
    <w:rsid w:val="005713F2"/>
  </w:style>
  <w:style w:type="paragraph" w:customStyle="1" w:styleId="D0583CC676484AE9840D9CA81FDCD29B">
    <w:name w:val="D0583CC676484AE9840D9CA81FDCD29B"/>
    <w:rsid w:val="005713F2"/>
  </w:style>
  <w:style w:type="paragraph" w:customStyle="1" w:styleId="1FAB4943681E419F89799DAFCACA881D">
    <w:name w:val="1FAB4943681E419F89799DAFCACA881D"/>
    <w:rsid w:val="005713F2"/>
  </w:style>
  <w:style w:type="paragraph" w:customStyle="1" w:styleId="0E0E2EBB602D499C8B5768BE97561681">
    <w:name w:val="0E0E2EBB602D499C8B5768BE97561681"/>
    <w:rsid w:val="005713F2"/>
  </w:style>
  <w:style w:type="paragraph" w:customStyle="1" w:styleId="3DCAFB9149F341919443590843315F57">
    <w:name w:val="3DCAFB9149F341919443590843315F57"/>
    <w:rsid w:val="005713F2"/>
  </w:style>
  <w:style w:type="paragraph" w:customStyle="1" w:styleId="8E6E415C2796476384543113A866C110">
    <w:name w:val="8E6E415C2796476384543113A866C110"/>
    <w:rsid w:val="005713F2"/>
  </w:style>
  <w:style w:type="paragraph" w:customStyle="1" w:styleId="FD225B12AB18404D99CA62B3A9BBD628">
    <w:name w:val="FD225B12AB18404D99CA62B3A9BBD628"/>
    <w:rsid w:val="005713F2"/>
  </w:style>
  <w:style w:type="paragraph" w:customStyle="1" w:styleId="0B4C4AF2B84E41EFBBFFCC65AABFDC99">
    <w:name w:val="0B4C4AF2B84E41EFBBFFCC65AABFDC99"/>
    <w:rsid w:val="005713F2"/>
  </w:style>
  <w:style w:type="paragraph" w:customStyle="1" w:styleId="8ABA32D18C5D4D64BEA8368DD1E25BB6">
    <w:name w:val="8ABA32D18C5D4D64BEA8368DD1E25BB6"/>
    <w:rsid w:val="005713F2"/>
  </w:style>
  <w:style w:type="paragraph" w:customStyle="1" w:styleId="BA2685A2C4F0457FA69F5D2D3E4594B5">
    <w:name w:val="BA2685A2C4F0457FA69F5D2D3E4594B5"/>
    <w:rsid w:val="005713F2"/>
  </w:style>
  <w:style w:type="paragraph" w:customStyle="1" w:styleId="DD4BEE4B21DB48F88F8F221A26625274">
    <w:name w:val="DD4BEE4B21DB48F88F8F221A26625274"/>
    <w:rsid w:val="005713F2"/>
  </w:style>
  <w:style w:type="paragraph" w:customStyle="1" w:styleId="8DCFD859FFAC4695A7E4057D76C35B06">
    <w:name w:val="8DCFD859FFAC4695A7E4057D76C35B06"/>
    <w:rsid w:val="005713F2"/>
  </w:style>
  <w:style w:type="paragraph" w:customStyle="1" w:styleId="F653B616937F4932A428705EBEB23AF4">
    <w:name w:val="F653B616937F4932A428705EBEB23AF4"/>
    <w:rsid w:val="005713F2"/>
  </w:style>
  <w:style w:type="paragraph" w:customStyle="1" w:styleId="6AD584489020409DB282D9E75DD291C2">
    <w:name w:val="6AD584489020409DB282D9E75DD291C2"/>
    <w:rsid w:val="005713F2"/>
  </w:style>
  <w:style w:type="paragraph" w:customStyle="1" w:styleId="71B6494A7FC84D92ACB073C0C747FDC7">
    <w:name w:val="71B6494A7FC84D92ACB073C0C747FDC7"/>
    <w:rsid w:val="005713F2"/>
  </w:style>
  <w:style w:type="paragraph" w:customStyle="1" w:styleId="D36366E4A8B34F56BC8540883CBCFD5A">
    <w:name w:val="D36366E4A8B34F56BC8540883CBCFD5A"/>
    <w:rsid w:val="005713F2"/>
  </w:style>
  <w:style w:type="paragraph" w:customStyle="1" w:styleId="744A703CF45C44FB8A02BB203506DA77">
    <w:name w:val="744A703CF45C44FB8A02BB203506DA77"/>
    <w:rsid w:val="005713F2"/>
  </w:style>
  <w:style w:type="paragraph" w:customStyle="1" w:styleId="6C23E083E9D74414B6FA0314D0213D79">
    <w:name w:val="6C23E083E9D74414B6FA0314D0213D79"/>
    <w:rsid w:val="005713F2"/>
  </w:style>
  <w:style w:type="paragraph" w:customStyle="1" w:styleId="2A4D1941AB054C8C91567E55D59B7DD8">
    <w:name w:val="2A4D1941AB054C8C91567E55D59B7DD8"/>
    <w:rsid w:val="005713F2"/>
  </w:style>
  <w:style w:type="paragraph" w:customStyle="1" w:styleId="64FB8AA81F6C4CDA9E29931E2EB5A904">
    <w:name w:val="64FB8AA81F6C4CDA9E29931E2EB5A904"/>
    <w:rsid w:val="005713F2"/>
  </w:style>
  <w:style w:type="paragraph" w:customStyle="1" w:styleId="14E126BA1AA24E0AAF36E8A3ADAB88B9">
    <w:name w:val="14E126BA1AA24E0AAF36E8A3ADAB88B9"/>
    <w:rsid w:val="005713F2"/>
  </w:style>
  <w:style w:type="paragraph" w:customStyle="1" w:styleId="D658F326CEA3406ABE95350F7E710840">
    <w:name w:val="D658F326CEA3406ABE95350F7E710840"/>
    <w:rsid w:val="005713F2"/>
  </w:style>
  <w:style w:type="paragraph" w:customStyle="1" w:styleId="69B8B4F0E78247AA8AC2E4D8CBBD02CA">
    <w:name w:val="69B8B4F0E78247AA8AC2E4D8CBBD02CA"/>
    <w:rsid w:val="005713F2"/>
  </w:style>
  <w:style w:type="paragraph" w:customStyle="1" w:styleId="5B48E7E646AB48A4A2137E65123EE02D">
    <w:name w:val="5B48E7E646AB48A4A2137E65123EE02D"/>
    <w:rsid w:val="005713F2"/>
  </w:style>
  <w:style w:type="paragraph" w:customStyle="1" w:styleId="48269F11A7E842FDBF49B8A244E3429E">
    <w:name w:val="48269F11A7E842FDBF49B8A244E3429E"/>
    <w:rsid w:val="005713F2"/>
  </w:style>
  <w:style w:type="paragraph" w:customStyle="1" w:styleId="5D3EB1A842BF4F6F9F94BE942500E22E">
    <w:name w:val="5D3EB1A842BF4F6F9F94BE942500E22E"/>
    <w:rsid w:val="005713F2"/>
  </w:style>
  <w:style w:type="paragraph" w:customStyle="1" w:styleId="DF1A98FF87374A3E93144921B0E04858">
    <w:name w:val="DF1A98FF87374A3E93144921B0E04858"/>
    <w:rsid w:val="005713F2"/>
  </w:style>
  <w:style w:type="paragraph" w:customStyle="1" w:styleId="E1C7134F1E814F5A9E8FC78990C46EBA">
    <w:name w:val="E1C7134F1E814F5A9E8FC78990C46EBA"/>
    <w:rsid w:val="005713F2"/>
  </w:style>
  <w:style w:type="paragraph" w:customStyle="1" w:styleId="6CD972EF9127450C82B1A61675048C7E">
    <w:name w:val="6CD972EF9127450C82B1A61675048C7E"/>
    <w:rsid w:val="005713F2"/>
  </w:style>
  <w:style w:type="paragraph" w:customStyle="1" w:styleId="295C2515EF1249378EC7A7606A87CAA3">
    <w:name w:val="295C2515EF1249378EC7A7606A87CAA3"/>
    <w:rsid w:val="005713F2"/>
  </w:style>
  <w:style w:type="paragraph" w:customStyle="1" w:styleId="5F5652F6299F40B8801BEA28D571F1B7">
    <w:name w:val="5F5652F6299F40B8801BEA28D571F1B7"/>
    <w:rsid w:val="005713F2"/>
  </w:style>
  <w:style w:type="paragraph" w:customStyle="1" w:styleId="8194B9BE37C34766A1741DD175E9192E">
    <w:name w:val="8194B9BE37C34766A1741DD175E9192E"/>
    <w:rsid w:val="005713F2"/>
  </w:style>
  <w:style w:type="paragraph" w:customStyle="1" w:styleId="9DF67B4046DC4282A648CB0D85B87550">
    <w:name w:val="9DF67B4046DC4282A648CB0D85B87550"/>
    <w:rsid w:val="005713F2"/>
  </w:style>
  <w:style w:type="paragraph" w:customStyle="1" w:styleId="2E199C0E011C4934A71D078CCB104C7D">
    <w:name w:val="2E199C0E011C4934A71D078CCB104C7D"/>
    <w:rsid w:val="005713F2"/>
  </w:style>
  <w:style w:type="paragraph" w:customStyle="1" w:styleId="8E7381B3CC4C4AC99647FC7B0474CAEC">
    <w:name w:val="8E7381B3CC4C4AC99647FC7B0474CAEC"/>
    <w:rsid w:val="005713F2"/>
  </w:style>
  <w:style w:type="paragraph" w:customStyle="1" w:styleId="88301E7C03E2425F8E60BD75E4AE49A6">
    <w:name w:val="88301E7C03E2425F8E60BD75E4AE49A6"/>
    <w:rsid w:val="005713F2"/>
  </w:style>
  <w:style w:type="paragraph" w:customStyle="1" w:styleId="DA4502CC67D643759E881AD33F5AE42E">
    <w:name w:val="DA4502CC67D643759E881AD33F5AE42E"/>
    <w:rsid w:val="005713F2"/>
  </w:style>
  <w:style w:type="paragraph" w:customStyle="1" w:styleId="034F305615674B4793EA35E0B10E766F">
    <w:name w:val="034F305615674B4793EA35E0B10E766F"/>
    <w:rsid w:val="005713F2"/>
  </w:style>
  <w:style w:type="paragraph" w:customStyle="1" w:styleId="106956F5788F46C3BD8F34A32FA1AD1F">
    <w:name w:val="106956F5788F46C3BD8F34A32FA1AD1F"/>
    <w:rsid w:val="005713F2"/>
  </w:style>
  <w:style w:type="paragraph" w:customStyle="1" w:styleId="651D8CAA1F414254A456A84B3C44867F">
    <w:name w:val="651D8CAA1F414254A456A84B3C44867F"/>
    <w:rsid w:val="005713F2"/>
  </w:style>
  <w:style w:type="paragraph" w:customStyle="1" w:styleId="CF9745D201E046A9912F4EAF14920306">
    <w:name w:val="CF9745D201E046A9912F4EAF14920306"/>
    <w:rsid w:val="005713F2"/>
  </w:style>
  <w:style w:type="paragraph" w:customStyle="1" w:styleId="E0477252C0334155A6D5B435B05C67E8">
    <w:name w:val="E0477252C0334155A6D5B435B05C67E8"/>
    <w:rsid w:val="005713F2"/>
  </w:style>
  <w:style w:type="paragraph" w:customStyle="1" w:styleId="D3B000A8733846FEBDC99A00ABABB406">
    <w:name w:val="D3B000A8733846FEBDC99A00ABABB406"/>
    <w:rsid w:val="005713F2"/>
  </w:style>
  <w:style w:type="paragraph" w:customStyle="1" w:styleId="E47CB30D2C344DA88F83DAFFE543402C">
    <w:name w:val="E47CB30D2C344DA88F83DAFFE543402C"/>
    <w:rsid w:val="005713F2"/>
  </w:style>
  <w:style w:type="paragraph" w:customStyle="1" w:styleId="02B3C15E4B654DAEA5498ABB4D12BCE4">
    <w:name w:val="02B3C15E4B654DAEA5498ABB4D12BCE4"/>
    <w:rsid w:val="005713F2"/>
  </w:style>
  <w:style w:type="paragraph" w:customStyle="1" w:styleId="0BC7785CFC794FB8A797EA8E302A3EA7">
    <w:name w:val="0BC7785CFC794FB8A797EA8E302A3EA7"/>
    <w:rsid w:val="005713F2"/>
  </w:style>
  <w:style w:type="paragraph" w:customStyle="1" w:styleId="B5425E0FCCC942B6B94DC03DA53D3B86">
    <w:name w:val="B5425E0FCCC942B6B94DC03DA53D3B86"/>
    <w:rsid w:val="005713F2"/>
  </w:style>
  <w:style w:type="paragraph" w:customStyle="1" w:styleId="F6250806531E48E48EA7777D6AC85064">
    <w:name w:val="F6250806531E48E48EA7777D6AC85064"/>
    <w:rsid w:val="005713F2"/>
  </w:style>
  <w:style w:type="paragraph" w:customStyle="1" w:styleId="0DD6B2934C56496097F3237876B41F0C">
    <w:name w:val="0DD6B2934C56496097F3237876B41F0C"/>
    <w:rsid w:val="005713F2"/>
  </w:style>
  <w:style w:type="paragraph" w:customStyle="1" w:styleId="9AB8000C39944B1BA2564FBC5837B9FE">
    <w:name w:val="9AB8000C39944B1BA2564FBC5837B9FE"/>
    <w:rsid w:val="005713F2"/>
  </w:style>
  <w:style w:type="paragraph" w:customStyle="1" w:styleId="90D43DF9556444C68A41EAE8602E0F67">
    <w:name w:val="90D43DF9556444C68A41EAE8602E0F67"/>
    <w:rsid w:val="00C7616B"/>
    <w:rPr>
      <w:lang w:val="en-US" w:eastAsia="en-US"/>
    </w:rPr>
  </w:style>
  <w:style w:type="paragraph" w:customStyle="1" w:styleId="195F41C3C8EF4865951B33C725BE247F">
    <w:name w:val="195F41C3C8EF4865951B33C725BE247F"/>
    <w:rsid w:val="00C7616B"/>
    <w:rPr>
      <w:lang w:val="en-US" w:eastAsia="en-US"/>
    </w:rPr>
  </w:style>
  <w:style w:type="paragraph" w:customStyle="1" w:styleId="C9E7B4C4011C42CF8D9C7437D80F9665">
    <w:name w:val="C9E7B4C4011C42CF8D9C7437D80F9665"/>
    <w:rsid w:val="009304B5"/>
    <w:rPr>
      <w:lang w:val="en-US" w:eastAsia="en-US"/>
    </w:rPr>
  </w:style>
  <w:style w:type="paragraph" w:customStyle="1" w:styleId="748502507F2D45F9B2198B88559FA6F8">
    <w:name w:val="748502507F2D45F9B2198B88559FA6F8"/>
    <w:rsid w:val="009304B5"/>
    <w:rPr>
      <w:lang w:val="en-US" w:eastAsia="en-US"/>
    </w:rPr>
  </w:style>
  <w:style w:type="paragraph" w:customStyle="1" w:styleId="6E49FFE73252423CBD4C7017420406AC">
    <w:name w:val="6E49FFE73252423CBD4C7017420406AC"/>
    <w:rsid w:val="009304B5"/>
    <w:rPr>
      <w:lang w:val="en-US" w:eastAsia="en-US"/>
    </w:rPr>
  </w:style>
  <w:style w:type="paragraph" w:customStyle="1" w:styleId="7FB59FE055B9476CBCC7EE779509E202">
    <w:name w:val="7FB59FE055B9476CBCC7EE779509E202"/>
    <w:rsid w:val="009304B5"/>
    <w:rPr>
      <w:lang w:val="en-US" w:eastAsia="en-US"/>
    </w:rPr>
  </w:style>
  <w:style w:type="paragraph" w:customStyle="1" w:styleId="BB0BD7021D9C425E960D23C57476E524">
    <w:name w:val="BB0BD7021D9C425E960D23C57476E524"/>
    <w:rsid w:val="00E77F2E"/>
    <w:rPr>
      <w:lang w:val="en-US" w:eastAsia="en-US"/>
    </w:rPr>
  </w:style>
  <w:style w:type="paragraph" w:customStyle="1" w:styleId="C5B2A80929C240888424725056E9236D">
    <w:name w:val="C5B2A80929C240888424725056E9236D"/>
    <w:rsid w:val="00E77F2E"/>
    <w:rPr>
      <w:lang w:val="en-US" w:eastAsia="en-US"/>
    </w:rPr>
  </w:style>
  <w:style w:type="paragraph" w:customStyle="1" w:styleId="D5E4C6952FD44E0F8ED03611CA103FC7">
    <w:name w:val="D5E4C6952FD44E0F8ED03611CA103FC7"/>
    <w:rsid w:val="00E77F2E"/>
    <w:rPr>
      <w:lang w:val="en-US" w:eastAsia="en-US"/>
    </w:rPr>
  </w:style>
  <w:style w:type="paragraph" w:customStyle="1" w:styleId="AFE087A1D7B149339D84719793220273">
    <w:name w:val="AFE087A1D7B149339D84719793220273"/>
    <w:rsid w:val="006B2ECA"/>
  </w:style>
  <w:style w:type="paragraph" w:customStyle="1" w:styleId="669CEB2261094A7696B4170A99B25DCC">
    <w:name w:val="669CEB2261094A7696B4170A99B25DCC"/>
    <w:rsid w:val="00B24D88"/>
  </w:style>
  <w:style w:type="paragraph" w:customStyle="1" w:styleId="6392919855B34141A470B74C863B57E3">
    <w:name w:val="6392919855B34141A470B74C863B57E3"/>
    <w:rsid w:val="00B24D88"/>
  </w:style>
  <w:style w:type="paragraph" w:customStyle="1" w:styleId="013687F442264A40979EDDB21E3E0CBB">
    <w:name w:val="013687F442264A40979EDDB21E3E0CBB"/>
    <w:rsid w:val="00B24D88"/>
  </w:style>
  <w:style w:type="paragraph" w:customStyle="1" w:styleId="136D374E51C443AD8D12F8B20AB083A5">
    <w:name w:val="136D374E51C443AD8D12F8B20AB083A5"/>
    <w:rsid w:val="00B24D88"/>
  </w:style>
  <w:style w:type="paragraph" w:customStyle="1" w:styleId="705E42ABEADA4FC9875F8BB259D63FCE">
    <w:name w:val="705E42ABEADA4FC9875F8BB259D63FCE"/>
    <w:rsid w:val="00B24D88"/>
  </w:style>
  <w:style w:type="paragraph" w:customStyle="1" w:styleId="D790E008A866467EA076445627333AD8">
    <w:name w:val="D790E008A866467EA076445627333AD8"/>
    <w:rsid w:val="00B24D88"/>
  </w:style>
  <w:style w:type="paragraph" w:customStyle="1" w:styleId="3E7B7A1946474A51A4EEAB84DA06AF3B">
    <w:name w:val="3E7B7A1946474A51A4EEAB84DA06AF3B"/>
    <w:rsid w:val="00B24D88"/>
  </w:style>
  <w:style w:type="paragraph" w:customStyle="1" w:styleId="CE265ABC35344E73BBC9B80B42EB9186">
    <w:name w:val="CE265ABC35344E73BBC9B80B42EB9186"/>
    <w:rsid w:val="00B24D88"/>
  </w:style>
  <w:style w:type="paragraph" w:customStyle="1" w:styleId="26DF2B04DC45434A8393E3F0CD00D1D9">
    <w:name w:val="26DF2B04DC45434A8393E3F0CD00D1D9"/>
    <w:rsid w:val="00B24D88"/>
  </w:style>
  <w:style w:type="paragraph" w:customStyle="1" w:styleId="51F8CE919D204FE4AABD623FC8205D18">
    <w:name w:val="51F8CE919D204FE4AABD623FC8205D18"/>
    <w:rsid w:val="00B24D88"/>
  </w:style>
  <w:style w:type="paragraph" w:customStyle="1" w:styleId="3E610A1A3C5245709812146CFF8AB3E0">
    <w:name w:val="3E610A1A3C5245709812146CFF8AB3E0"/>
    <w:rsid w:val="00B24D88"/>
  </w:style>
  <w:style w:type="paragraph" w:customStyle="1" w:styleId="6421904DE6C54BC085C46FEDCBD3F11A">
    <w:name w:val="6421904DE6C54BC085C46FEDCBD3F11A"/>
    <w:rsid w:val="00B24D88"/>
  </w:style>
  <w:style w:type="paragraph" w:customStyle="1" w:styleId="15989AC4E93547C3A34D4419AB0F0E96">
    <w:name w:val="15989AC4E93547C3A34D4419AB0F0E96"/>
    <w:rsid w:val="00B24D88"/>
  </w:style>
  <w:style w:type="paragraph" w:customStyle="1" w:styleId="30B09D7108BE4F08ABD686C79774C77C">
    <w:name w:val="30B09D7108BE4F08ABD686C79774C77C"/>
    <w:rsid w:val="00B24D88"/>
  </w:style>
  <w:style w:type="paragraph" w:customStyle="1" w:styleId="CAABBB25796848F6B9C35FB8EFAF0147">
    <w:name w:val="CAABBB25796848F6B9C35FB8EFAF0147"/>
    <w:rsid w:val="00B24D88"/>
  </w:style>
  <w:style w:type="paragraph" w:customStyle="1" w:styleId="EA999DBC616648FB954D1E26DABB70C1">
    <w:name w:val="EA999DBC616648FB954D1E26DABB70C1"/>
    <w:rsid w:val="00B24D88"/>
  </w:style>
  <w:style w:type="paragraph" w:customStyle="1" w:styleId="1DAE80014FF441B6B5016C8C1C957713">
    <w:name w:val="1DAE80014FF441B6B5016C8C1C957713"/>
    <w:rsid w:val="00B24D88"/>
  </w:style>
  <w:style w:type="paragraph" w:customStyle="1" w:styleId="3CC85E24E38545CEA40B68161BA6A661">
    <w:name w:val="3CC85E24E38545CEA40B68161BA6A661"/>
    <w:rsid w:val="00B24D88"/>
  </w:style>
  <w:style w:type="paragraph" w:customStyle="1" w:styleId="BA461F9DE56941398BC3541730D81F57">
    <w:name w:val="BA461F9DE56941398BC3541730D81F57"/>
    <w:rsid w:val="00B24D88"/>
  </w:style>
  <w:style w:type="paragraph" w:customStyle="1" w:styleId="A86A69AC38FC4F75862CEEB721924861">
    <w:name w:val="A86A69AC38FC4F75862CEEB721924861"/>
    <w:rsid w:val="00B24D88"/>
  </w:style>
  <w:style w:type="paragraph" w:customStyle="1" w:styleId="4BC01A64B4D54BD2829800DCB97A7F32">
    <w:name w:val="4BC01A64B4D54BD2829800DCB97A7F32"/>
    <w:rsid w:val="00B24D88"/>
  </w:style>
  <w:style w:type="paragraph" w:customStyle="1" w:styleId="D487260362F44C4E8ADEF2F5749217A8">
    <w:name w:val="D487260362F44C4E8ADEF2F5749217A8"/>
    <w:rsid w:val="00B24D88"/>
  </w:style>
  <w:style w:type="paragraph" w:customStyle="1" w:styleId="F4B478BB25C747E1BE8A3C5C0512A23C">
    <w:name w:val="F4B478BB25C747E1BE8A3C5C0512A23C"/>
    <w:rsid w:val="00B24D88"/>
  </w:style>
  <w:style w:type="paragraph" w:customStyle="1" w:styleId="6989270F0CEB45B5BBAAF49B366F42B7">
    <w:name w:val="6989270F0CEB45B5BBAAF49B366F42B7"/>
    <w:rsid w:val="00B24D88"/>
  </w:style>
  <w:style w:type="paragraph" w:customStyle="1" w:styleId="40450A96738A473A9A58234DEF2FF6F7">
    <w:name w:val="40450A96738A473A9A58234DEF2FF6F7"/>
    <w:rsid w:val="00B24D88"/>
  </w:style>
  <w:style w:type="paragraph" w:customStyle="1" w:styleId="9CFDF0316BDF48898424AE47472938A1">
    <w:name w:val="9CFDF0316BDF48898424AE47472938A1"/>
    <w:rsid w:val="00B24D88"/>
  </w:style>
  <w:style w:type="paragraph" w:customStyle="1" w:styleId="269FADD630E04D93BD1EBD959FD47F8E">
    <w:name w:val="269FADD630E04D93BD1EBD959FD47F8E"/>
    <w:rsid w:val="00B24D88"/>
  </w:style>
  <w:style w:type="paragraph" w:customStyle="1" w:styleId="C4FAD70AE64A47BBA6B397A96E6E1FD6">
    <w:name w:val="C4FAD70AE64A47BBA6B397A96E6E1FD6"/>
    <w:rsid w:val="00B24D88"/>
  </w:style>
  <w:style w:type="paragraph" w:customStyle="1" w:styleId="0312B264640942C4B21F60DF82061F65">
    <w:name w:val="0312B264640942C4B21F60DF82061F65"/>
    <w:rsid w:val="00B24D88"/>
  </w:style>
  <w:style w:type="paragraph" w:customStyle="1" w:styleId="5DD42D85EFB64C52949EFBBC9C06C80A">
    <w:name w:val="5DD42D85EFB64C52949EFBBC9C06C80A"/>
    <w:rsid w:val="00B24D88"/>
  </w:style>
  <w:style w:type="paragraph" w:customStyle="1" w:styleId="23AD4BDEF1294482A7332F35671F9FBB">
    <w:name w:val="23AD4BDEF1294482A7332F35671F9FBB"/>
    <w:rsid w:val="00B24D88"/>
  </w:style>
  <w:style w:type="paragraph" w:customStyle="1" w:styleId="D736943A011A4722AE487B551292113B">
    <w:name w:val="D736943A011A4722AE487B551292113B"/>
    <w:rsid w:val="00B24D88"/>
  </w:style>
  <w:style w:type="paragraph" w:customStyle="1" w:styleId="BBCD7FDE1D6A46B490C6B024F5808880">
    <w:name w:val="BBCD7FDE1D6A46B490C6B024F5808880"/>
    <w:rsid w:val="00B24D88"/>
  </w:style>
  <w:style w:type="paragraph" w:customStyle="1" w:styleId="502CB15B3DFC46538B3BE1C0DDF9C746">
    <w:name w:val="502CB15B3DFC46538B3BE1C0DDF9C746"/>
    <w:rsid w:val="00B24D88"/>
  </w:style>
  <w:style w:type="paragraph" w:customStyle="1" w:styleId="9C9540C4668541149FBC8985AE44A5D3">
    <w:name w:val="9C9540C4668541149FBC8985AE44A5D3"/>
    <w:rsid w:val="00B24D88"/>
  </w:style>
  <w:style w:type="paragraph" w:customStyle="1" w:styleId="76429B6B49AB493DBD22696E30A8FD4F">
    <w:name w:val="76429B6B49AB493DBD22696E30A8FD4F"/>
    <w:rsid w:val="00B24D88"/>
  </w:style>
  <w:style w:type="paragraph" w:customStyle="1" w:styleId="93A71C8FD0E740EF8C47F679DCF241AF">
    <w:name w:val="93A71C8FD0E740EF8C47F679DCF241AF"/>
    <w:rsid w:val="00B24D88"/>
  </w:style>
  <w:style w:type="paragraph" w:customStyle="1" w:styleId="4ED780F86CE848BA9AE8335C3C8EBFFF">
    <w:name w:val="4ED780F86CE848BA9AE8335C3C8EBFFF"/>
    <w:rsid w:val="00B24D88"/>
  </w:style>
  <w:style w:type="paragraph" w:customStyle="1" w:styleId="CA082D8381A84D4CA82ABC9FE9AC3364">
    <w:name w:val="CA082D8381A84D4CA82ABC9FE9AC3364"/>
    <w:rsid w:val="00B24D88"/>
  </w:style>
  <w:style w:type="paragraph" w:customStyle="1" w:styleId="91F71D710F144F51A59FC34090313662">
    <w:name w:val="91F71D710F144F51A59FC34090313662"/>
    <w:rsid w:val="00B24D88"/>
  </w:style>
  <w:style w:type="paragraph" w:customStyle="1" w:styleId="18D0CB481BA9450EB26CF873B926578F">
    <w:name w:val="18D0CB481BA9450EB26CF873B926578F"/>
    <w:rsid w:val="00B24D88"/>
  </w:style>
  <w:style w:type="paragraph" w:customStyle="1" w:styleId="F7EAF733C1D8456DA3D19ACC2589311B">
    <w:name w:val="F7EAF733C1D8456DA3D19ACC2589311B"/>
    <w:rsid w:val="00B24D88"/>
  </w:style>
  <w:style w:type="paragraph" w:customStyle="1" w:styleId="6C418A02E14549BBA2E65988040DEB70">
    <w:name w:val="6C418A02E14549BBA2E65988040DEB70"/>
    <w:rsid w:val="00B24D88"/>
  </w:style>
  <w:style w:type="paragraph" w:customStyle="1" w:styleId="93BF6602EBAE4797985C205909E443BE">
    <w:name w:val="93BF6602EBAE4797985C205909E443BE"/>
    <w:rsid w:val="00B24D88"/>
  </w:style>
  <w:style w:type="paragraph" w:customStyle="1" w:styleId="0FAE212A7BB34FBF98CCB412C16B446A">
    <w:name w:val="0FAE212A7BB34FBF98CCB412C16B446A"/>
    <w:rsid w:val="00B24D88"/>
  </w:style>
  <w:style w:type="paragraph" w:customStyle="1" w:styleId="40C747831FAC4BDAB4A4ADF1E1AA7C37">
    <w:name w:val="40C747831FAC4BDAB4A4ADF1E1AA7C37"/>
    <w:rsid w:val="00B24D88"/>
  </w:style>
  <w:style w:type="paragraph" w:customStyle="1" w:styleId="449676017748425C97507D0D1916A4AB">
    <w:name w:val="449676017748425C97507D0D1916A4AB"/>
    <w:rsid w:val="00B24D88"/>
  </w:style>
  <w:style w:type="paragraph" w:customStyle="1" w:styleId="61F9FFA2A8BC4059BFF6D07E6E44F43E">
    <w:name w:val="61F9FFA2A8BC4059BFF6D07E6E44F43E"/>
    <w:rsid w:val="00B24D88"/>
  </w:style>
  <w:style w:type="paragraph" w:customStyle="1" w:styleId="9EE4988BEE064A5C8AD2E6A05EAF1197">
    <w:name w:val="9EE4988BEE064A5C8AD2E6A05EAF1197"/>
    <w:rsid w:val="00B24D88"/>
  </w:style>
  <w:style w:type="paragraph" w:customStyle="1" w:styleId="D3BCCA490D3E45ED82DDE8EF52F92B96">
    <w:name w:val="D3BCCA490D3E45ED82DDE8EF52F92B96"/>
    <w:rsid w:val="00B24D88"/>
  </w:style>
  <w:style w:type="paragraph" w:customStyle="1" w:styleId="5C3DB2EE7EB14077BBE8B89613A811A3">
    <w:name w:val="5C3DB2EE7EB14077BBE8B89613A811A3"/>
    <w:rsid w:val="00B24D88"/>
  </w:style>
  <w:style w:type="paragraph" w:customStyle="1" w:styleId="8E05D888229845B388D637C2A71D7792">
    <w:name w:val="8E05D888229845B388D637C2A71D7792"/>
    <w:rsid w:val="00B24D88"/>
  </w:style>
  <w:style w:type="paragraph" w:customStyle="1" w:styleId="1B90CB9F16314ECE9B9AAB67F6004759">
    <w:name w:val="1B90CB9F16314ECE9B9AAB67F6004759"/>
    <w:rsid w:val="00B24D88"/>
  </w:style>
  <w:style w:type="paragraph" w:customStyle="1" w:styleId="08442FC523C34B338F2A0F0ADDD66030">
    <w:name w:val="08442FC523C34B338F2A0F0ADDD66030"/>
    <w:rsid w:val="00B24D88"/>
  </w:style>
  <w:style w:type="paragraph" w:customStyle="1" w:styleId="BB67F0C87306480385C644BC612FBDA9">
    <w:name w:val="BB67F0C87306480385C644BC612FBDA9"/>
    <w:rsid w:val="00B24D88"/>
  </w:style>
  <w:style w:type="paragraph" w:customStyle="1" w:styleId="388B48D9662948F68484407E4B1B35D5">
    <w:name w:val="388B48D9662948F68484407E4B1B35D5"/>
    <w:rsid w:val="00B24D88"/>
  </w:style>
  <w:style w:type="paragraph" w:customStyle="1" w:styleId="273B3409DD134AFFA29D0C6DD6CA3508">
    <w:name w:val="273B3409DD134AFFA29D0C6DD6CA3508"/>
    <w:rsid w:val="00B24D88"/>
  </w:style>
  <w:style w:type="paragraph" w:customStyle="1" w:styleId="4CD59EF99A4F4DC196BEBC40171BD3DF">
    <w:name w:val="4CD59EF99A4F4DC196BEBC40171BD3DF"/>
    <w:rsid w:val="00B24D88"/>
  </w:style>
  <w:style w:type="paragraph" w:customStyle="1" w:styleId="267801877E394821A80257F341FD2A21">
    <w:name w:val="267801877E394821A80257F341FD2A21"/>
    <w:rsid w:val="00B24D88"/>
  </w:style>
  <w:style w:type="paragraph" w:customStyle="1" w:styleId="E8FBDB416A7A4E00AD8CA0784CE022A7">
    <w:name w:val="E8FBDB416A7A4E00AD8CA0784CE022A7"/>
    <w:rsid w:val="00B24D88"/>
  </w:style>
  <w:style w:type="paragraph" w:customStyle="1" w:styleId="3B2B1328A9F442549CE886C169D27FE0">
    <w:name w:val="3B2B1328A9F442549CE886C169D27FE0"/>
    <w:rsid w:val="00B24D88"/>
  </w:style>
  <w:style w:type="paragraph" w:customStyle="1" w:styleId="51AF5120C2144081A65157A5DA6C233D">
    <w:name w:val="51AF5120C2144081A65157A5DA6C233D"/>
    <w:rsid w:val="00B24D88"/>
  </w:style>
  <w:style w:type="paragraph" w:customStyle="1" w:styleId="DD722FB08AF44DB2A656FFCEF3747867">
    <w:name w:val="DD722FB08AF44DB2A656FFCEF3747867"/>
    <w:rsid w:val="00B24D88"/>
  </w:style>
  <w:style w:type="paragraph" w:customStyle="1" w:styleId="9F25FF4415D741ECAC58C64B255286A7">
    <w:name w:val="9F25FF4415D741ECAC58C64B255286A7"/>
    <w:rsid w:val="00B24D88"/>
  </w:style>
  <w:style w:type="paragraph" w:customStyle="1" w:styleId="0011A781706C4FA38F67D599F244E2A0">
    <w:name w:val="0011A781706C4FA38F67D599F244E2A0"/>
    <w:rsid w:val="00B24D88"/>
  </w:style>
  <w:style w:type="paragraph" w:customStyle="1" w:styleId="5C2E50E61D0D42F980FAEAE44F63164F">
    <w:name w:val="5C2E50E61D0D42F980FAEAE44F63164F"/>
    <w:rsid w:val="00B24D88"/>
  </w:style>
  <w:style w:type="paragraph" w:customStyle="1" w:styleId="2CE30DACB3BD4532907871E57D93F5DB">
    <w:name w:val="2CE30DACB3BD4532907871E57D93F5DB"/>
    <w:rsid w:val="00B24D88"/>
  </w:style>
  <w:style w:type="paragraph" w:customStyle="1" w:styleId="EA021821DD064CA59DAD1F39C4396402">
    <w:name w:val="EA021821DD064CA59DAD1F39C4396402"/>
    <w:rsid w:val="00B24D88"/>
  </w:style>
  <w:style w:type="paragraph" w:customStyle="1" w:styleId="F6ECB6428A1B47C99328C61BFFDE4450">
    <w:name w:val="F6ECB6428A1B47C99328C61BFFDE4450"/>
    <w:rsid w:val="00B24D88"/>
  </w:style>
  <w:style w:type="paragraph" w:customStyle="1" w:styleId="3FDC81E61DE14BA180BFF9960E65C227">
    <w:name w:val="3FDC81E61DE14BA180BFF9960E65C227"/>
    <w:rsid w:val="00B24D88"/>
  </w:style>
  <w:style w:type="paragraph" w:customStyle="1" w:styleId="DD15BF70EEC64733A1E372A7E251CB0B">
    <w:name w:val="DD15BF70EEC64733A1E372A7E251CB0B"/>
    <w:rsid w:val="00B24D88"/>
  </w:style>
  <w:style w:type="paragraph" w:customStyle="1" w:styleId="F4F063CE34C2450A815EBB83A3EDAB33">
    <w:name w:val="F4F063CE34C2450A815EBB83A3EDAB33"/>
    <w:rsid w:val="00B24D88"/>
  </w:style>
  <w:style w:type="paragraph" w:customStyle="1" w:styleId="8B0A9C640F2E4B968E0EFB3C1B997730">
    <w:name w:val="8B0A9C640F2E4B968E0EFB3C1B997730"/>
    <w:rsid w:val="00B24D88"/>
  </w:style>
  <w:style w:type="paragraph" w:customStyle="1" w:styleId="33F3E24F11254CF6A78B11B2E7EA866E">
    <w:name w:val="33F3E24F11254CF6A78B11B2E7EA866E"/>
    <w:rsid w:val="00B24D88"/>
  </w:style>
  <w:style w:type="paragraph" w:customStyle="1" w:styleId="52A54714C1574BE190907C9AC56346FC">
    <w:name w:val="52A54714C1574BE190907C9AC56346FC"/>
    <w:rsid w:val="00B24D88"/>
  </w:style>
  <w:style w:type="paragraph" w:customStyle="1" w:styleId="A5570754153144EBB3EEE9524C962358">
    <w:name w:val="A5570754153144EBB3EEE9524C962358"/>
    <w:rsid w:val="00B24D88"/>
  </w:style>
  <w:style w:type="paragraph" w:customStyle="1" w:styleId="F024F052D21348E79AD4F5D4F70823FD">
    <w:name w:val="F024F052D21348E79AD4F5D4F70823FD"/>
    <w:rsid w:val="00B24D88"/>
  </w:style>
  <w:style w:type="paragraph" w:customStyle="1" w:styleId="4924A1FF45AC404BBD84CDB535AE0581">
    <w:name w:val="4924A1FF45AC404BBD84CDB535AE0581"/>
    <w:rsid w:val="00B24D88"/>
  </w:style>
  <w:style w:type="paragraph" w:customStyle="1" w:styleId="E4410FC569C4496C8E70C4F54915A9BB">
    <w:name w:val="E4410FC569C4496C8E70C4F54915A9BB"/>
    <w:rsid w:val="00B24D88"/>
  </w:style>
  <w:style w:type="paragraph" w:customStyle="1" w:styleId="C24D77AEF5074381A1863E61F8D5DFF9">
    <w:name w:val="C24D77AEF5074381A1863E61F8D5DFF9"/>
    <w:rsid w:val="00B24D88"/>
  </w:style>
  <w:style w:type="paragraph" w:customStyle="1" w:styleId="323DC14FE9C54770889E6C80B6E022CF">
    <w:name w:val="323DC14FE9C54770889E6C80B6E022CF"/>
    <w:rsid w:val="00B24D88"/>
  </w:style>
  <w:style w:type="paragraph" w:customStyle="1" w:styleId="1E6297AA681D4C8A94D6054C7B17867D">
    <w:name w:val="1E6297AA681D4C8A94D6054C7B17867D"/>
    <w:rsid w:val="00B24D88"/>
  </w:style>
  <w:style w:type="paragraph" w:customStyle="1" w:styleId="AB9F249E8C7F49BAA28635221D08EE83">
    <w:name w:val="AB9F249E8C7F49BAA28635221D08EE83"/>
    <w:rsid w:val="00B24D88"/>
  </w:style>
  <w:style w:type="paragraph" w:customStyle="1" w:styleId="05794677727F4868AB388E6E58706834">
    <w:name w:val="05794677727F4868AB388E6E58706834"/>
    <w:rsid w:val="00B24D88"/>
  </w:style>
  <w:style w:type="paragraph" w:customStyle="1" w:styleId="59B4A3C156F34E2A936B172C4350047A">
    <w:name w:val="59B4A3C156F34E2A936B172C4350047A"/>
    <w:rsid w:val="00B24D88"/>
  </w:style>
  <w:style w:type="paragraph" w:customStyle="1" w:styleId="D75924383DE741479645AC196063CB21">
    <w:name w:val="D75924383DE741479645AC196063CB21"/>
    <w:rsid w:val="00B24D88"/>
  </w:style>
  <w:style w:type="paragraph" w:customStyle="1" w:styleId="016DF8F86DF446B19744B91BA3B23F6E">
    <w:name w:val="016DF8F86DF446B19744B91BA3B23F6E"/>
    <w:rsid w:val="00B24D88"/>
  </w:style>
  <w:style w:type="paragraph" w:customStyle="1" w:styleId="5FDA76DF4CAD436BA897D08250962AB4">
    <w:name w:val="5FDA76DF4CAD436BA897D08250962AB4"/>
    <w:rsid w:val="00B24D88"/>
  </w:style>
  <w:style w:type="paragraph" w:customStyle="1" w:styleId="BFB5A31E09454E6593384E0182BEA2D5">
    <w:name w:val="BFB5A31E09454E6593384E0182BEA2D5"/>
    <w:rsid w:val="00B24D88"/>
  </w:style>
  <w:style w:type="paragraph" w:customStyle="1" w:styleId="72456FB02B1545DEBE7EEFDAAB2A1335">
    <w:name w:val="72456FB02B1545DEBE7EEFDAAB2A1335"/>
    <w:rsid w:val="00B24D88"/>
  </w:style>
  <w:style w:type="paragraph" w:customStyle="1" w:styleId="6E276BD382214486A5C04C566CE629D9">
    <w:name w:val="6E276BD382214486A5C04C566CE629D9"/>
    <w:rsid w:val="00B24D88"/>
  </w:style>
  <w:style w:type="paragraph" w:customStyle="1" w:styleId="501884BE9ACA48DA85A9DA32F3409257">
    <w:name w:val="501884BE9ACA48DA85A9DA32F3409257"/>
    <w:rsid w:val="00B24D88"/>
  </w:style>
  <w:style w:type="paragraph" w:customStyle="1" w:styleId="AD302FFFF7014F55BC025951CBF85C31">
    <w:name w:val="AD302FFFF7014F55BC025951CBF85C31"/>
    <w:rsid w:val="00B24D88"/>
  </w:style>
  <w:style w:type="paragraph" w:customStyle="1" w:styleId="E7B24FD42C7543D1B6E9D7AFB10975AF">
    <w:name w:val="E7B24FD42C7543D1B6E9D7AFB10975AF"/>
    <w:rsid w:val="00B24D88"/>
  </w:style>
  <w:style w:type="paragraph" w:customStyle="1" w:styleId="F94AD452953D44529570C2A87E9F64BC">
    <w:name w:val="F94AD452953D44529570C2A87E9F64BC"/>
    <w:rsid w:val="00B24D88"/>
  </w:style>
  <w:style w:type="paragraph" w:customStyle="1" w:styleId="923D237BAD4D4713901B812193DFE4A7">
    <w:name w:val="923D237BAD4D4713901B812193DFE4A7"/>
    <w:rsid w:val="00B24D88"/>
  </w:style>
  <w:style w:type="paragraph" w:customStyle="1" w:styleId="D4263968FE8B4CC7AEFFA57CCD0B2F15">
    <w:name w:val="D4263968FE8B4CC7AEFFA57CCD0B2F15"/>
    <w:rsid w:val="00B24D88"/>
  </w:style>
  <w:style w:type="paragraph" w:customStyle="1" w:styleId="705968C56F904F01B302BC632118BCE2">
    <w:name w:val="705968C56F904F01B302BC632118BCE2"/>
    <w:rsid w:val="00B24D88"/>
  </w:style>
  <w:style w:type="paragraph" w:customStyle="1" w:styleId="E48AAF6779F240A9B0C15FF94AA4E9B3">
    <w:name w:val="E48AAF6779F240A9B0C15FF94AA4E9B3"/>
    <w:rsid w:val="00B24D88"/>
  </w:style>
  <w:style w:type="paragraph" w:customStyle="1" w:styleId="679964AC93754B468BBA416979D5006C">
    <w:name w:val="679964AC93754B468BBA416979D5006C"/>
    <w:rsid w:val="00B24D88"/>
  </w:style>
  <w:style w:type="paragraph" w:customStyle="1" w:styleId="FD5D154073F947D0BFA90689C8030035">
    <w:name w:val="FD5D154073F947D0BFA90689C8030035"/>
    <w:rsid w:val="00B24D88"/>
  </w:style>
  <w:style w:type="paragraph" w:customStyle="1" w:styleId="1BECFEE3931C46AD9AC5DDA419CB9FBB">
    <w:name w:val="1BECFEE3931C46AD9AC5DDA419CB9FBB"/>
    <w:rsid w:val="00B24D88"/>
  </w:style>
  <w:style w:type="paragraph" w:customStyle="1" w:styleId="67F2DA54599D4D31BA4AAD3DF6228DAB">
    <w:name w:val="67F2DA54599D4D31BA4AAD3DF6228DAB"/>
    <w:rsid w:val="00B24D88"/>
  </w:style>
  <w:style w:type="paragraph" w:customStyle="1" w:styleId="A035FF79CEE641329138FA356DCFD465">
    <w:name w:val="A035FF79CEE641329138FA356DCFD465"/>
    <w:rsid w:val="00B24D88"/>
  </w:style>
  <w:style w:type="paragraph" w:customStyle="1" w:styleId="1EA4134D67D44674B1F040B427F3FFD2">
    <w:name w:val="1EA4134D67D44674B1F040B427F3FFD2"/>
    <w:rsid w:val="00B24D88"/>
  </w:style>
  <w:style w:type="paragraph" w:customStyle="1" w:styleId="B9322240E21548519AC2DBD787BBF3CA">
    <w:name w:val="B9322240E21548519AC2DBD787BBF3CA"/>
    <w:rsid w:val="00B24D88"/>
  </w:style>
  <w:style w:type="paragraph" w:customStyle="1" w:styleId="9E23756F88184AD48110D3AAB2F0E370">
    <w:name w:val="9E23756F88184AD48110D3AAB2F0E370"/>
    <w:rsid w:val="00B24D88"/>
  </w:style>
  <w:style w:type="paragraph" w:customStyle="1" w:styleId="411A7566B7D7467C8B41A65748849FD9">
    <w:name w:val="411A7566B7D7467C8B41A65748849FD9"/>
    <w:rsid w:val="00B24D88"/>
  </w:style>
  <w:style w:type="paragraph" w:customStyle="1" w:styleId="484550E9BD244ABE92A5DB9CB685988F">
    <w:name w:val="484550E9BD244ABE92A5DB9CB685988F"/>
    <w:rsid w:val="00B24D88"/>
  </w:style>
  <w:style w:type="paragraph" w:customStyle="1" w:styleId="D818B11A3D2E4A7C80CDB19D4BA3B73D">
    <w:name w:val="D818B11A3D2E4A7C80CDB19D4BA3B73D"/>
    <w:rsid w:val="00B24D88"/>
  </w:style>
  <w:style w:type="paragraph" w:customStyle="1" w:styleId="F1463DEFCF214B1D80935DAEA3AF1291">
    <w:name w:val="F1463DEFCF214B1D80935DAEA3AF1291"/>
    <w:rsid w:val="00B24D88"/>
  </w:style>
  <w:style w:type="paragraph" w:customStyle="1" w:styleId="9775139DACC44C3EAE8238E425F4AB91">
    <w:name w:val="9775139DACC44C3EAE8238E425F4AB91"/>
    <w:rsid w:val="00B24D88"/>
  </w:style>
  <w:style w:type="paragraph" w:customStyle="1" w:styleId="B88BEEC976244022BE69104599851343">
    <w:name w:val="B88BEEC976244022BE69104599851343"/>
    <w:rsid w:val="00B24D88"/>
  </w:style>
  <w:style w:type="paragraph" w:customStyle="1" w:styleId="1E50994ED435448084BE77DBE6926EB7">
    <w:name w:val="1E50994ED435448084BE77DBE6926EB7"/>
    <w:rsid w:val="00B24D88"/>
  </w:style>
  <w:style w:type="paragraph" w:customStyle="1" w:styleId="0B238B73B4574D7DB6432460169792DB">
    <w:name w:val="0B238B73B4574D7DB6432460169792DB"/>
    <w:rsid w:val="00B24D88"/>
  </w:style>
  <w:style w:type="paragraph" w:customStyle="1" w:styleId="9C192AACC45D4D8484A2E89943B173BD">
    <w:name w:val="9C192AACC45D4D8484A2E89943B173BD"/>
    <w:rsid w:val="00B24D88"/>
  </w:style>
  <w:style w:type="paragraph" w:customStyle="1" w:styleId="E500A778E14C4053A50C61707CC7053B">
    <w:name w:val="E500A778E14C4053A50C61707CC7053B"/>
    <w:rsid w:val="00B24D88"/>
  </w:style>
  <w:style w:type="paragraph" w:customStyle="1" w:styleId="A669520089F3423DB138FB0494D39412">
    <w:name w:val="A669520089F3423DB138FB0494D39412"/>
    <w:rsid w:val="00B24D88"/>
  </w:style>
  <w:style w:type="paragraph" w:customStyle="1" w:styleId="1EC6DC616A7849E9815602684F394D5B">
    <w:name w:val="1EC6DC616A7849E9815602684F394D5B"/>
    <w:rsid w:val="00B24D88"/>
  </w:style>
  <w:style w:type="paragraph" w:customStyle="1" w:styleId="A1667B7299464EA485282C8182E3D617">
    <w:name w:val="A1667B7299464EA485282C8182E3D617"/>
    <w:rsid w:val="00B24D88"/>
  </w:style>
  <w:style w:type="paragraph" w:customStyle="1" w:styleId="3921264D6FF14A7191A1BF96BBD62E74">
    <w:name w:val="3921264D6FF14A7191A1BF96BBD62E74"/>
    <w:rsid w:val="00B24D88"/>
  </w:style>
  <w:style w:type="paragraph" w:customStyle="1" w:styleId="75C4669D023C43409C7B38C3D418192A">
    <w:name w:val="75C4669D023C43409C7B38C3D418192A"/>
    <w:rsid w:val="00B24D88"/>
  </w:style>
  <w:style w:type="paragraph" w:customStyle="1" w:styleId="5614A27FD957490C8E4C2C5F9A071609">
    <w:name w:val="5614A27FD957490C8E4C2C5F9A071609"/>
    <w:rsid w:val="00B24D88"/>
  </w:style>
  <w:style w:type="paragraph" w:customStyle="1" w:styleId="53C7C498A7D84EB893CADF6520635195">
    <w:name w:val="53C7C498A7D84EB893CADF6520635195"/>
    <w:rsid w:val="00B24D88"/>
  </w:style>
  <w:style w:type="paragraph" w:customStyle="1" w:styleId="C825163C3B7E4C758407C87EFC42B9C0">
    <w:name w:val="C825163C3B7E4C758407C87EFC42B9C0"/>
    <w:rsid w:val="00B24D88"/>
  </w:style>
  <w:style w:type="paragraph" w:customStyle="1" w:styleId="10FDF29E3C7D4388BFB7753CE567BFF8">
    <w:name w:val="10FDF29E3C7D4388BFB7753CE567BFF8"/>
    <w:rsid w:val="00B24D88"/>
  </w:style>
  <w:style w:type="paragraph" w:customStyle="1" w:styleId="7563E364FD8042719FCB21A96AAF3BB1">
    <w:name w:val="7563E364FD8042719FCB21A96AAF3BB1"/>
    <w:rsid w:val="00B24D88"/>
  </w:style>
  <w:style w:type="paragraph" w:customStyle="1" w:styleId="5BD652EA4FC849528928D018D4DF9AB6">
    <w:name w:val="5BD652EA4FC849528928D018D4DF9AB6"/>
    <w:rsid w:val="00B24D88"/>
  </w:style>
  <w:style w:type="paragraph" w:customStyle="1" w:styleId="201FD163FF524783AAC1F318BF38B588">
    <w:name w:val="201FD163FF524783AAC1F318BF38B588"/>
    <w:rsid w:val="00B24D88"/>
  </w:style>
  <w:style w:type="paragraph" w:customStyle="1" w:styleId="08D87EEDE2834F6F903CA065688864FE">
    <w:name w:val="08D87EEDE2834F6F903CA065688864FE"/>
    <w:rsid w:val="00B24D88"/>
  </w:style>
  <w:style w:type="paragraph" w:customStyle="1" w:styleId="9E19ED43084C4E22BAF062D545201379">
    <w:name w:val="9E19ED43084C4E22BAF062D545201379"/>
    <w:rsid w:val="00B24D88"/>
  </w:style>
  <w:style w:type="paragraph" w:customStyle="1" w:styleId="89B6C6519EF94BBC8198D858E694DDD8">
    <w:name w:val="89B6C6519EF94BBC8198D858E694DDD8"/>
    <w:rsid w:val="00B24D88"/>
  </w:style>
  <w:style w:type="paragraph" w:customStyle="1" w:styleId="38D940C66E764A589BA26BD7F6859C0E">
    <w:name w:val="38D940C66E764A589BA26BD7F6859C0E"/>
    <w:rsid w:val="00B24D88"/>
  </w:style>
  <w:style w:type="paragraph" w:customStyle="1" w:styleId="722B3454519B47318952008AB1FA45F2">
    <w:name w:val="722B3454519B47318952008AB1FA45F2"/>
    <w:rsid w:val="00B24D88"/>
  </w:style>
  <w:style w:type="paragraph" w:customStyle="1" w:styleId="D590FF601FA047369E284AAB203B09B3">
    <w:name w:val="D590FF601FA047369E284AAB203B09B3"/>
    <w:rsid w:val="00B24D88"/>
  </w:style>
  <w:style w:type="paragraph" w:customStyle="1" w:styleId="821CB0F3427541D497F0237184D80104">
    <w:name w:val="821CB0F3427541D497F0237184D80104"/>
    <w:rsid w:val="00B24D88"/>
  </w:style>
  <w:style w:type="paragraph" w:customStyle="1" w:styleId="27ADB6B45CC54897A7AFD921CBC435C5">
    <w:name w:val="27ADB6B45CC54897A7AFD921CBC435C5"/>
    <w:rsid w:val="00B24D88"/>
  </w:style>
  <w:style w:type="paragraph" w:customStyle="1" w:styleId="8BECD441A865430EA49CC0415E781A2A">
    <w:name w:val="8BECD441A865430EA49CC0415E781A2A"/>
    <w:rsid w:val="00B24D88"/>
  </w:style>
  <w:style w:type="paragraph" w:customStyle="1" w:styleId="3FA5B719CFF84FF98B07A3E6AE8A921F">
    <w:name w:val="3FA5B719CFF84FF98B07A3E6AE8A921F"/>
    <w:rsid w:val="00B24D88"/>
  </w:style>
  <w:style w:type="paragraph" w:customStyle="1" w:styleId="856936AD90604C07ADD0A9BAFDA4F7C4">
    <w:name w:val="856936AD90604C07ADD0A9BAFDA4F7C4"/>
    <w:rsid w:val="00B24D88"/>
  </w:style>
  <w:style w:type="paragraph" w:customStyle="1" w:styleId="A5D9B674F55C433ABCB6276123A9EA44">
    <w:name w:val="A5D9B674F55C433ABCB6276123A9EA44"/>
    <w:rsid w:val="00B24D88"/>
  </w:style>
  <w:style w:type="paragraph" w:customStyle="1" w:styleId="0A9A0198976549629CE66545C7ED9E12">
    <w:name w:val="0A9A0198976549629CE66545C7ED9E12"/>
    <w:rsid w:val="00B24D88"/>
  </w:style>
  <w:style w:type="paragraph" w:customStyle="1" w:styleId="26E4B4D6ACF14F0A98F9D3A2F26ABECF">
    <w:name w:val="26E4B4D6ACF14F0A98F9D3A2F26ABECF"/>
    <w:rsid w:val="00B24D88"/>
  </w:style>
  <w:style w:type="paragraph" w:customStyle="1" w:styleId="656EB686F9F841B797A26B8E20F401B4">
    <w:name w:val="656EB686F9F841B797A26B8E20F401B4"/>
    <w:rsid w:val="00B24D88"/>
  </w:style>
  <w:style w:type="paragraph" w:customStyle="1" w:styleId="4DB33350EF024E95AEE89F0D81B6715C">
    <w:name w:val="4DB33350EF024E95AEE89F0D81B6715C"/>
    <w:rsid w:val="00B24D88"/>
  </w:style>
  <w:style w:type="paragraph" w:customStyle="1" w:styleId="3DA54B6A36AE4085AE8AA97838DE1575">
    <w:name w:val="3DA54B6A36AE4085AE8AA97838DE1575"/>
    <w:rsid w:val="00B24D88"/>
  </w:style>
  <w:style w:type="paragraph" w:customStyle="1" w:styleId="65482A7314BF407B86E153F2DE86453D">
    <w:name w:val="65482A7314BF407B86E153F2DE86453D"/>
    <w:rsid w:val="00B24D88"/>
  </w:style>
  <w:style w:type="paragraph" w:customStyle="1" w:styleId="607814FDC6FC46ABA76AC9E5AEC415D8">
    <w:name w:val="607814FDC6FC46ABA76AC9E5AEC415D8"/>
    <w:rsid w:val="00B24D88"/>
  </w:style>
  <w:style w:type="paragraph" w:customStyle="1" w:styleId="649AD2DAEA754FE88BA16F345F8718F9">
    <w:name w:val="649AD2DAEA754FE88BA16F345F8718F9"/>
    <w:rsid w:val="00B24D88"/>
  </w:style>
  <w:style w:type="paragraph" w:customStyle="1" w:styleId="50A1A7D7048B48D4ACAFFD542C5A5C09">
    <w:name w:val="50A1A7D7048B48D4ACAFFD542C5A5C09"/>
    <w:rsid w:val="00B24D88"/>
  </w:style>
  <w:style w:type="paragraph" w:customStyle="1" w:styleId="A22F6C7444864AD7B157846AB5378BB1">
    <w:name w:val="A22F6C7444864AD7B157846AB5378BB1"/>
    <w:rsid w:val="00B24D88"/>
  </w:style>
  <w:style w:type="paragraph" w:customStyle="1" w:styleId="C2EF94BD35424DFE9441D410B0EC396D">
    <w:name w:val="C2EF94BD35424DFE9441D410B0EC396D"/>
    <w:rsid w:val="00B24D88"/>
  </w:style>
  <w:style w:type="paragraph" w:customStyle="1" w:styleId="9382312420734876B1085168CDEBEDC9">
    <w:name w:val="9382312420734876B1085168CDEBEDC9"/>
    <w:rsid w:val="00B24D88"/>
  </w:style>
  <w:style w:type="paragraph" w:customStyle="1" w:styleId="D6670C06D8C74706B550F0DB01D69F60">
    <w:name w:val="D6670C06D8C74706B550F0DB01D69F60"/>
    <w:rsid w:val="00B24D88"/>
  </w:style>
  <w:style w:type="paragraph" w:customStyle="1" w:styleId="5F7C46789B6247839B512F5DB0F4C8D4">
    <w:name w:val="5F7C46789B6247839B512F5DB0F4C8D4"/>
    <w:rsid w:val="00B24D88"/>
  </w:style>
  <w:style w:type="paragraph" w:customStyle="1" w:styleId="01DFB989D6094334BD2ED709F26D0C1D">
    <w:name w:val="01DFB989D6094334BD2ED709F26D0C1D"/>
    <w:rsid w:val="00B24D88"/>
  </w:style>
  <w:style w:type="paragraph" w:customStyle="1" w:styleId="5A9A221346CE4E65AF31E6966DAA0528">
    <w:name w:val="5A9A221346CE4E65AF31E6966DAA0528"/>
    <w:rsid w:val="00B24D88"/>
  </w:style>
  <w:style w:type="paragraph" w:customStyle="1" w:styleId="6A50D1B903B3432DA2ABFAB18637DB43">
    <w:name w:val="6A50D1B903B3432DA2ABFAB18637DB43"/>
    <w:rsid w:val="00B24D88"/>
  </w:style>
  <w:style w:type="paragraph" w:customStyle="1" w:styleId="CA2D9265D93648BD958EDD05A5590D14">
    <w:name w:val="CA2D9265D93648BD958EDD05A5590D14"/>
    <w:rsid w:val="00B24D88"/>
  </w:style>
  <w:style w:type="paragraph" w:customStyle="1" w:styleId="16616722380845A495B49B0BE2F4844A">
    <w:name w:val="16616722380845A495B49B0BE2F4844A"/>
    <w:rsid w:val="00B24D88"/>
  </w:style>
  <w:style w:type="paragraph" w:customStyle="1" w:styleId="7A07B470E2824268BD8501F7E48AE81B">
    <w:name w:val="7A07B470E2824268BD8501F7E48AE81B"/>
    <w:rsid w:val="00B24D88"/>
  </w:style>
  <w:style w:type="paragraph" w:customStyle="1" w:styleId="FC8C3C57ABA34C0DBE72248FED45DC55">
    <w:name w:val="FC8C3C57ABA34C0DBE72248FED45DC55"/>
    <w:rsid w:val="00B24D88"/>
  </w:style>
  <w:style w:type="paragraph" w:customStyle="1" w:styleId="C20D53D00A2B4BE28E63497F314958E5">
    <w:name w:val="C20D53D00A2B4BE28E63497F314958E5"/>
    <w:rsid w:val="00B24D88"/>
  </w:style>
  <w:style w:type="paragraph" w:customStyle="1" w:styleId="2896024FC6C14862BEA99613B785B29F">
    <w:name w:val="2896024FC6C14862BEA99613B785B29F"/>
    <w:rsid w:val="00B24D88"/>
  </w:style>
  <w:style w:type="paragraph" w:customStyle="1" w:styleId="045655DB6F01476C88ABFA295D7C06AE">
    <w:name w:val="045655DB6F01476C88ABFA295D7C06AE"/>
    <w:rsid w:val="00B24D88"/>
  </w:style>
  <w:style w:type="paragraph" w:customStyle="1" w:styleId="D630EC15ED1144C6B091D2144B616920">
    <w:name w:val="D630EC15ED1144C6B091D2144B616920"/>
    <w:rsid w:val="00B24D88"/>
  </w:style>
  <w:style w:type="paragraph" w:customStyle="1" w:styleId="4DDFB6FDE47E4E628ADA3A157DA92676">
    <w:name w:val="4DDFB6FDE47E4E628ADA3A157DA92676"/>
    <w:rsid w:val="00B24D88"/>
  </w:style>
  <w:style w:type="paragraph" w:customStyle="1" w:styleId="8F4A3492F224472192BD1ED6B64EB28A">
    <w:name w:val="8F4A3492F224472192BD1ED6B64EB28A"/>
    <w:rsid w:val="00B24D88"/>
  </w:style>
  <w:style w:type="paragraph" w:customStyle="1" w:styleId="658C0579E14B45F3AB81F7079B391333">
    <w:name w:val="658C0579E14B45F3AB81F7079B391333"/>
    <w:rsid w:val="00B24D88"/>
  </w:style>
  <w:style w:type="paragraph" w:customStyle="1" w:styleId="7C2E73719F9E4204AD31799C576B59C8">
    <w:name w:val="7C2E73719F9E4204AD31799C576B59C8"/>
    <w:rsid w:val="00B24D88"/>
  </w:style>
  <w:style w:type="paragraph" w:customStyle="1" w:styleId="B796E139B66E4384A6580D265803C795">
    <w:name w:val="B796E139B66E4384A6580D265803C795"/>
    <w:rsid w:val="00B24D88"/>
  </w:style>
  <w:style w:type="paragraph" w:customStyle="1" w:styleId="051E120DC7EC45A9B7EEBCE9280B1872">
    <w:name w:val="051E120DC7EC45A9B7EEBCE9280B1872"/>
    <w:rsid w:val="00B24D88"/>
  </w:style>
  <w:style w:type="paragraph" w:customStyle="1" w:styleId="EAE183F97C7148D7BFD4C9E01C7A8419">
    <w:name w:val="EAE183F97C7148D7BFD4C9E01C7A8419"/>
    <w:rsid w:val="00B24D88"/>
  </w:style>
  <w:style w:type="paragraph" w:customStyle="1" w:styleId="5165FC8BC99A4FE2BF771A1AC19AC7D0">
    <w:name w:val="5165FC8BC99A4FE2BF771A1AC19AC7D0"/>
    <w:rsid w:val="00B24D88"/>
  </w:style>
  <w:style w:type="paragraph" w:customStyle="1" w:styleId="05A11176965B41B08191BE8538AD2D36">
    <w:name w:val="05A11176965B41B08191BE8538AD2D36"/>
    <w:rsid w:val="00B24D88"/>
  </w:style>
  <w:style w:type="paragraph" w:customStyle="1" w:styleId="C48E5AB0544E44C497FFEEAA6BC071E3">
    <w:name w:val="C48E5AB0544E44C497FFEEAA6BC071E3"/>
    <w:rsid w:val="00B24D88"/>
  </w:style>
  <w:style w:type="paragraph" w:customStyle="1" w:styleId="CB39EA4081EF4BFBA7EB27E78175D47E">
    <w:name w:val="CB39EA4081EF4BFBA7EB27E78175D47E"/>
    <w:rsid w:val="00B24D88"/>
  </w:style>
  <w:style w:type="paragraph" w:customStyle="1" w:styleId="B7C6CA4009AC405BA3836E15AE6FCFEB">
    <w:name w:val="B7C6CA4009AC405BA3836E15AE6FCFEB"/>
    <w:rsid w:val="00B24D88"/>
  </w:style>
  <w:style w:type="paragraph" w:customStyle="1" w:styleId="550DA4B9D3F647D9804691F38A0AC620">
    <w:name w:val="550DA4B9D3F647D9804691F38A0AC620"/>
    <w:rsid w:val="00B24D88"/>
  </w:style>
  <w:style w:type="paragraph" w:customStyle="1" w:styleId="85F2D762162A4782A245519F903138F3">
    <w:name w:val="85F2D762162A4782A245519F903138F3"/>
    <w:rsid w:val="00B24D88"/>
  </w:style>
  <w:style w:type="paragraph" w:customStyle="1" w:styleId="E62B9349C57049B69E4B148E281B63A0">
    <w:name w:val="E62B9349C57049B69E4B148E281B63A0"/>
    <w:rsid w:val="00B24D88"/>
  </w:style>
  <w:style w:type="paragraph" w:customStyle="1" w:styleId="848D2B8812BF44EDA50007FF8D07CB3C">
    <w:name w:val="848D2B8812BF44EDA50007FF8D07CB3C"/>
    <w:rsid w:val="00B24D88"/>
  </w:style>
  <w:style w:type="paragraph" w:customStyle="1" w:styleId="73369FF3017949B6B13996D044CD2326">
    <w:name w:val="73369FF3017949B6B13996D044CD2326"/>
    <w:rsid w:val="00B24D88"/>
  </w:style>
  <w:style w:type="paragraph" w:customStyle="1" w:styleId="C94A6A896CC14712BAF71D44AE7043CB">
    <w:name w:val="C94A6A896CC14712BAF71D44AE7043CB"/>
    <w:rsid w:val="00B24D88"/>
  </w:style>
  <w:style w:type="paragraph" w:customStyle="1" w:styleId="B18471884FCC46CD979A2E11D75AE582">
    <w:name w:val="B18471884FCC46CD979A2E11D75AE582"/>
    <w:rsid w:val="00B24D88"/>
  </w:style>
  <w:style w:type="paragraph" w:customStyle="1" w:styleId="C692A8C091CD4634909139508393E3D8">
    <w:name w:val="C692A8C091CD4634909139508393E3D8"/>
    <w:rsid w:val="00B24D88"/>
  </w:style>
  <w:style w:type="paragraph" w:customStyle="1" w:styleId="63D42503622C4445B912667F88610746">
    <w:name w:val="63D42503622C4445B912667F88610746"/>
    <w:rsid w:val="00B24D88"/>
  </w:style>
  <w:style w:type="paragraph" w:customStyle="1" w:styleId="9157DD7A9BD74912A3F08951ADDBAA95">
    <w:name w:val="9157DD7A9BD74912A3F08951ADDBAA95"/>
    <w:rsid w:val="00B24D88"/>
  </w:style>
  <w:style w:type="paragraph" w:customStyle="1" w:styleId="F47F074416154B7EA72CCE2B7332963C">
    <w:name w:val="F47F074416154B7EA72CCE2B7332963C"/>
    <w:rsid w:val="00B24D88"/>
  </w:style>
  <w:style w:type="paragraph" w:customStyle="1" w:styleId="EEDF7DB0DCAF46248AE96731B464C1EB">
    <w:name w:val="EEDF7DB0DCAF46248AE96731B464C1EB"/>
    <w:rsid w:val="00B24D88"/>
  </w:style>
  <w:style w:type="paragraph" w:customStyle="1" w:styleId="EA9002F9E8CE4CB5B7EA2735F372A5DA">
    <w:name w:val="EA9002F9E8CE4CB5B7EA2735F372A5DA"/>
    <w:rsid w:val="00B24D88"/>
  </w:style>
  <w:style w:type="paragraph" w:customStyle="1" w:styleId="05432D9A80884C649B3A5B61001C64A4">
    <w:name w:val="05432D9A80884C649B3A5B61001C64A4"/>
    <w:rsid w:val="00B24D88"/>
  </w:style>
  <w:style w:type="paragraph" w:customStyle="1" w:styleId="C732932B14E94698ACBD9214AED0F374">
    <w:name w:val="C732932B14E94698ACBD9214AED0F374"/>
    <w:rsid w:val="00B24D88"/>
  </w:style>
  <w:style w:type="paragraph" w:customStyle="1" w:styleId="EFAC2B37B95D438DA4A62B3C42E33DE0">
    <w:name w:val="EFAC2B37B95D438DA4A62B3C42E33DE0"/>
    <w:rsid w:val="00B24D88"/>
  </w:style>
  <w:style w:type="paragraph" w:customStyle="1" w:styleId="4E95581F47E44B3CB07D9DDDB20729D2">
    <w:name w:val="4E95581F47E44B3CB07D9DDDB20729D2"/>
    <w:rsid w:val="00B24D88"/>
  </w:style>
  <w:style w:type="paragraph" w:customStyle="1" w:styleId="52173A7B255D4740AF8F7DCFDD835217">
    <w:name w:val="52173A7B255D4740AF8F7DCFDD835217"/>
    <w:rsid w:val="00B24D88"/>
  </w:style>
  <w:style w:type="paragraph" w:customStyle="1" w:styleId="22CC4AC7D483482588C653C9E06E18A2">
    <w:name w:val="22CC4AC7D483482588C653C9E06E18A2"/>
    <w:rsid w:val="00B24D88"/>
  </w:style>
  <w:style w:type="paragraph" w:customStyle="1" w:styleId="978640B84CDF4C938683478057FDA688">
    <w:name w:val="978640B84CDF4C938683478057FDA688"/>
    <w:rsid w:val="00B24D88"/>
  </w:style>
  <w:style w:type="paragraph" w:customStyle="1" w:styleId="BA8368A8621542A993F35C2D6C08AC7E">
    <w:name w:val="BA8368A8621542A993F35C2D6C08AC7E"/>
    <w:rsid w:val="00B24D88"/>
  </w:style>
  <w:style w:type="paragraph" w:customStyle="1" w:styleId="5FC0137E961445BF816B9B6C0A729E33">
    <w:name w:val="5FC0137E961445BF816B9B6C0A729E33"/>
    <w:rsid w:val="00B24D88"/>
  </w:style>
  <w:style w:type="paragraph" w:customStyle="1" w:styleId="733F8E7C4A994D238771764CF0D9028D">
    <w:name w:val="733F8E7C4A994D238771764CF0D9028D"/>
    <w:rsid w:val="00B24D88"/>
  </w:style>
  <w:style w:type="paragraph" w:customStyle="1" w:styleId="32B96BC76BFB40CFAF35080E29ADA5BE">
    <w:name w:val="32B96BC76BFB40CFAF35080E29ADA5BE"/>
    <w:rsid w:val="00B24D88"/>
  </w:style>
  <w:style w:type="paragraph" w:customStyle="1" w:styleId="6111560E821E4418BA2E0FBC2A081942">
    <w:name w:val="6111560E821E4418BA2E0FBC2A081942"/>
    <w:rsid w:val="00B24D88"/>
  </w:style>
  <w:style w:type="paragraph" w:customStyle="1" w:styleId="459EBCAB98BC4E1784330A99506861E1">
    <w:name w:val="459EBCAB98BC4E1784330A99506861E1"/>
    <w:rsid w:val="00B24D88"/>
  </w:style>
  <w:style w:type="paragraph" w:customStyle="1" w:styleId="371137C394C94E0EB15C682B0C648731">
    <w:name w:val="371137C394C94E0EB15C682B0C648731"/>
    <w:rsid w:val="00B24D88"/>
  </w:style>
  <w:style w:type="paragraph" w:customStyle="1" w:styleId="F561602A15674656B5A40BD2DC282840">
    <w:name w:val="F561602A15674656B5A40BD2DC282840"/>
    <w:rsid w:val="00B24D88"/>
  </w:style>
  <w:style w:type="paragraph" w:customStyle="1" w:styleId="353A5958A9E14A07A08AD80A4BC5E166">
    <w:name w:val="353A5958A9E14A07A08AD80A4BC5E166"/>
    <w:rsid w:val="00B24D88"/>
  </w:style>
  <w:style w:type="paragraph" w:customStyle="1" w:styleId="855AB22B4C0347FE9341BAFAC529AE03">
    <w:name w:val="855AB22B4C0347FE9341BAFAC529AE03"/>
    <w:rsid w:val="00B24D88"/>
  </w:style>
  <w:style w:type="paragraph" w:customStyle="1" w:styleId="C258F603794A4023A7F92D02C2345E84">
    <w:name w:val="C258F603794A4023A7F92D02C2345E84"/>
    <w:rsid w:val="00B24D88"/>
  </w:style>
  <w:style w:type="paragraph" w:customStyle="1" w:styleId="6B276FFA0FFC4E5180B433768A0EB9E9">
    <w:name w:val="6B276FFA0FFC4E5180B433768A0EB9E9"/>
    <w:rsid w:val="00B24D88"/>
  </w:style>
  <w:style w:type="paragraph" w:customStyle="1" w:styleId="BCF71288C33F42B6838042880C04C951">
    <w:name w:val="BCF71288C33F42B6838042880C04C951"/>
    <w:rsid w:val="00B24D88"/>
  </w:style>
  <w:style w:type="paragraph" w:customStyle="1" w:styleId="B1D9BF2F912F418B995AC7196350C208">
    <w:name w:val="B1D9BF2F912F418B995AC7196350C208"/>
    <w:rsid w:val="00B24D88"/>
  </w:style>
  <w:style w:type="paragraph" w:customStyle="1" w:styleId="EB8AABB779724BDE977E5BA2C6B2C353">
    <w:name w:val="EB8AABB779724BDE977E5BA2C6B2C353"/>
    <w:rsid w:val="00B24D88"/>
  </w:style>
  <w:style w:type="paragraph" w:customStyle="1" w:styleId="0C08EA8BC33945D598301A7BBE90DA22">
    <w:name w:val="0C08EA8BC33945D598301A7BBE90DA22"/>
    <w:rsid w:val="00B24D88"/>
  </w:style>
  <w:style w:type="paragraph" w:customStyle="1" w:styleId="053115FD157D4AB7AABC3436F88A2742">
    <w:name w:val="053115FD157D4AB7AABC3436F88A2742"/>
    <w:rsid w:val="00B24D88"/>
  </w:style>
  <w:style w:type="paragraph" w:customStyle="1" w:styleId="795A14FAA4CE4890BDF23237000F1DFB">
    <w:name w:val="795A14FAA4CE4890BDF23237000F1DFB"/>
    <w:rsid w:val="00B24D88"/>
  </w:style>
  <w:style w:type="paragraph" w:customStyle="1" w:styleId="B3A4E704127C48F0B2F4C50A745833A6">
    <w:name w:val="B3A4E704127C48F0B2F4C50A745833A6"/>
    <w:rsid w:val="00B24D88"/>
  </w:style>
  <w:style w:type="paragraph" w:customStyle="1" w:styleId="A49B7239E4D244249F20A0F5DBF59230">
    <w:name w:val="A49B7239E4D244249F20A0F5DBF59230"/>
    <w:rsid w:val="00B24D88"/>
  </w:style>
  <w:style w:type="paragraph" w:customStyle="1" w:styleId="9129B4A664EF428FB1D41CE5B6A6C769">
    <w:name w:val="9129B4A664EF428FB1D41CE5B6A6C769"/>
    <w:rsid w:val="00B24D88"/>
  </w:style>
  <w:style w:type="paragraph" w:customStyle="1" w:styleId="D3A0E7A66BFD42AFB891C0E94D51EA38">
    <w:name w:val="D3A0E7A66BFD42AFB891C0E94D51EA38"/>
    <w:rsid w:val="00B24D88"/>
  </w:style>
  <w:style w:type="paragraph" w:customStyle="1" w:styleId="A5132060AC33480289EF514A44FF8461">
    <w:name w:val="A5132060AC33480289EF514A44FF8461"/>
    <w:rsid w:val="00B24D88"/>
  </w:style>
  <w:style w:type="paragraph" w:customStyle="1" w:styleId="F830F536BE14413E9507E9AD1700639C">
    <w:name w:val="F830F536BE14413E9507E9AD1700639C"/>
    <w:rsid w:val="00B24D88"/>
  </w:style>
  <w:style w:type="paragraph" w:customStyle="1" w:styleId="C0CC27E0F0BE4B6EA679050AB2AEE567">
    <w:name w:val="C0CC27E0F0BE4B6EA679050AB2AEE567"/>
    <w:rsid w:val="00B24D88"/>
  </w:style>
  <w:style w:type="paragraph" w:customStyle="1" w:styleId="B46D59C3C5D44AC3A8886C9514AA9F0F">
    <w:name w:val="B46D59C3C5D44AC3A8886C9514AA9F0F"/>
    <w:rsid w:val="00B24D88"/>
  </w:style>
  <w:style w:type="paragraph" w:customStyle="1" w:styleId="5AC9BF81F9EC47A096307EE66701543C">
    <w:name w:val="5AC9BF81F9EC47A096307EE66701543C"/>
    <w:rsid w:val="00B24D88"/>
  </w:style>
  <w:style w:type="paragraph" w:customStyle="1" w:styleId="283BF987692243C08A78DCEE22E5D767">
    <w:name w:val="283BF987692243C08A78DCEE22E5D767"/>
    <w:rsid w:val="00B24D88"/>
  </w:style>
  <w:style w:type="paragraph" w:customStyle="1" w:styleId="70523D98B636404B8CB280428D9386C0">
    <w:name w:val="70523D98B636404B8CB280428D9386C0"/>
    <w:rsid w:val="00B24D88"/>
  </w:style>
  <w:style w:type="paragraph" w:customStyle="1" w:styleId="487F7984B7FE4C26873F74A4F3D97D1E">
    <w:name w:val="487F7984B7FE4C26873F74A4F3D97D1E"/>
    <w:rsid w:val="00B24D88"/>
  </w:style>
  <w:style w:type="paragraph" w:customStyle="1" w:styleId="60C8E6B24EE3441F87B2125846D08972">
    <w:name w:val="60C8E6B24EE3441F87B2125846D08972"/>
    <w:rsid w:val="00B24D88"/>
  </w:style>
  <w:style w:type="paragraph" w:customStyle="1" w:styleId="A81675953CA6412EA90BCD904D5404FE">
    <w:name w:val="A81675953CA6412EA90BCD904D5404FE"/>
    <w:rsid w:val="00B24D88"/>
  </w:style>
  <w:style w:type="paragraph" w:customStyle="1" w:styleId="139E2A720EC648009B6775E08CA2D111">
    <w:name w:val="139E2A720EC648009B6775E08CA2D111"/>
    <w:rsid w:val="00B24D88"/>
  </w:style>
  <w:style w:type="paragraph" w:customStyle="1" w:styleId="67CB278D38A3464AB8CE0AE36BE26220">
    <w:name w:val="67CB278D38A3464AB8CE0AE36BE26220"/>
    <w:rsid w:val="00B24D88"/>
  </w:style>
  <w:style w:type="paragraph" w:customStyle="1" w:styleId="D92F15F10F8F4CAABBDB2BFBC37390CE">
    <w:name w:val="D92F15F10F8F4CAABBDB2BFBC37390CE"/>
    <w:rsid w:val="00B24D88"/>
  </w:style>
  <w:style w:type="paragraph" w:customStyle="1" w:styleId="C0967166F4D640508860BA5EABCC22A0">
    <w:name w:val="C0967166F4D640508860BA5EABCC22A0"/>
    <w:rsid w:val="00B24D88"/>
  </w:style>
  <w:style w:type="paragraph" w:customStyle="1" w:styleId="2774194C5CA5438ABFADCDC804809905">
    <w:name w:val="2774194C5CA5438ABFADCDC804809905"/>
    <w:rsid w:val="00B24D88"/>
  </w:style>
  <w:style w:type="paragraph" w:customStyle="1" w:styleId="E6C3D4A44C63461EB43026F87C01968D">
    <w:name w:val="E6C3D4A44C63461EB43026F87C01968D"/>
    <w:rsid w:val="00B24D88"/>
  </w:style>
  <w:style w:type="paragraph" w:customStyle="1" w:styleId="C55A8882FD2046D4AB4D7DA8080F2F4D">
    <w:name w:val="C55A8882FD2046D4AB4D7DA8080F2F4D"/>
    <w:rsid w:val="00B24D88"/>
  </w:style>
  <w:style w:type="paragraph" w:customStyle="1" w:styleId="6C2635E48AC14EE382D0366BAA29AE37">
    <w:name w:val="6C2635E48AC14EE382D0366BAA29AE37"/>
    <w:rsid w:val="00B24D88"/>
  </w:style>
  <w:style w:type="paragraph" w:customStyle="1" w:styleId="46A7344DF28E4A18B21D1B067481647D">
    <w:name w:val="46A7344DF28E4A18B21D1B067481647D"/>
    <w:rsid w:val="00B24D88"/>
  </w:style>
  <w:style w:type="paragraph" w:customStyle="1" w:styleId="42CF6A92A19F456FBC7C07C6CF68ED24">
    <w:name w:val="42CF6A92A19F456FBC7C07C6CF68ED24"/>
    <w:rsid w:val="00B24D88"/>
  </w:style>
  <w:style w:type="paragraph" w:customStyle="1" w:styleId="1EB6C88A8FA64C02BED03D97E073A85E">
    <w:name w:val="1EB6C88A8FA64C02BED03D97E073A85E"/>
    <w:rsid w:val="00B24D88"/>
  </w:style>
  <w:style w:type="paragraph" w:customStyle="1" w:styleId="009E52CA70C1464582577E8039F59078">
    <w:name w:val="009E52CA70C1464582577E8039F59078"/>
    <w:rsid w:val="00B24D88"/>
  </w:style>
  <w:style w:type="paragraph" w:customStyle="1" w:styleId="068537D879C34C88AD71BD5E09BDDF65">
    <w:name w:val="068537D879C34C88AD71BD5E09BDDF65"/>
    <w:rsid w:val="00B24D88"/>
  </w:style>
  <w:style w:type="paragraph" w:customStyle="1" w:styleId="2E06DD9E5C6140FE960E5808581F9DF7">
    <w:name w:val="2E06DD9E5C6140FE960E5808581F9DF7"/>
    <w:rsid w:val="00B24D88"/>
  </w:style>
  <w:style w:type="paragraph" w:customStyle="1" w:styleId="704DB4468C284103B294707C17E1E42E">
    <w:name w:val="704DB4468C284103B294707C17E1E42E"/>
    <w:rsid w:val="00B24D88"/>
  </w:style>
  <w:style w:type="paragraph" w:customStyle="1" w:styleId="3FF0DA46962B423DB88BACB6FCBAA1BA">
    <w:name w:val="3FF0DA46962B423DB88BACB6FCBAA1BA"/>
    <w:rsid w:val="00B24D88"/>
  </w:style>
  <w:style w:type="paragraph" w:customStyle="1" w:styleId="6577E8E14C2E449DA2D5D6E61121E111">
    <w:name w:val="6577E8E14C2E449DA2D5D6E61121E111"/>
    <w:rsid w:val="00B24D88"/>
  </w:style>
  <w:style w:type="paragraph" w:customStyle="1" w:styleId="3FEDCD25228943DDA78AD1DBA03D1889">
    <w:name w:val="3FEDCD25228943DDA78AD1DBA03D1889"/>
    <w:rsid w:val="00B24D88"/>
  </w:style>
  <w:style w:type="paragraph" w:customStyle="1" w:styleId="3F653B3F01DA4B5F8D99BE117C745E97">
    <w:name w:val="3F653B3F01DA4B5F8D99BE117C745E97"/>
    <w:rsid w:val="00B24D88"/>
  </w:style>
  <w:style w:type="paragraph" w:customStyle="1" w:styleId="F3A196629DFE49208DB749F0EF6B83B5">
    <w:name w:val="F3A196629DFE49208DB749F0EF6B83B5"/>
    <w:rsid w:val="00B24D88"/>
  </w:style>
  <w:style w:type="paragraph" w:customStyle="1" w:styleId="99ED353D85D44E0BAA799C8CD77CA3D2">
    <w:name w:val="99ED353D85D44E0BAA799C8CD77CA3D2"/>
    <w:rsid w:val="00B24D88"/>
  </w:style>
  <w:style w:type="paragraph" w:customStyle="1" w:styleId="F77A7794B9464D1C83E761C18DCDF2E1">
    <w:name w:val="F77A7794B9464D1C83E761C18DCDF2E1"/>
    <w:rsid w:val="00B24D88"/>
  </w:style>
  <w:style w:type="paragraph" w:customStyle="1" w:styleId="E21C4B342F6945309109CCFBC24B5DDD">
    <w:name w:val="E21C4B342F6945309109CCFBC24B5DDD"/>
    <w:rsid w:val="00B24D88"/>
  </w:style>
  <w:style w:type="paragraph" w:customStyle="1" w:styleId="0688D52A81C649C9BD7F93E6F24469C6">
    <w:name w:val="0688D52A81C649C9BD7F93E6F24469C6"/>
    <w:rsid w:val="00B24D88"/>
  </w:style>
  <w:style w:type="paragraph" w:customStyle="1" w:styleId="4519985357EA466DBBA8DE8C053F9ED8">
    <w:name w:val="4519985357EA466DBBA8DE8C053F9ED8"/>
    <w:rsid w:val="00B24D88"/>
  </w:style>
  <w:style w:type="paragraph" w:customStyle="1" w:styleId="E6B87E833B864F64A8EAD6496119CF71">
    <w:name w:val="E6B87E833B864F64A8EAD6496119CF71"/>
    <w:rsid w:val="00B24D88"/>
  </w:style>
  <w:style w:type="paragraph" w:customStyle="1" w:styleId="61F3EACC79EA40B89E3D08EBA927D334">
    <w:name w:val="61F3EACC79EA40B89E3D08EBA927D334"/>
    <w:rsid w:val="00B24D88"/>
  </w:style>
  <w:style w:type="paragraph" w:customStyle="1" w:styleId="8EAFF015CE1442DF84D5C0118A69AC81">
    <w:name w:val="8EAFF015CE1442DF84D5C0118A69AC81"/>
    <w:rsid w:val="00B24D88"/>
  </w:style>
  <w:style w:type="paragraph" w:customStyle="1" w:styleId="D58085A7071643CDADCD87121CAA0841">
    <w:name w:val="D58085A7071643CDADCD87121CAA0841"/>
    <w:rsid w:val="00B24D88"/>
  </w:style>
  <w:style w:type="paragraph" w:customStyle="1" w:styleId="9A32034010E1412D9818E6445F2C9FF4">
    <w:name w:val="9A32034010E1412D9818E6445F2C9FF4"/>
    <w:rsid w:val="00B24D88"/>
  </w:style>
  <w:style w:type="paragraph" w:customStyle="1" w:styleId="DC646E7B618E4BC1932A3B15AC9300E4">
    <w:name w:val="DC646E7B618E4BC1932A3B15AC9300E4"/>
    <w:rsid w:val="00B24D88"/>
  </w:style>
  <w:style w:type="paragraph" w:customStyle="1" w:styleId="D35B3A769466435D883B4B64D9EF958C">
    <w:name w:val="D35B3A769466435D883B4B64D9EF958C"/>
    <w:rsid w:val="00B24D88"/>
  </w:style>
  <w:style w:type="paragraph" w:customStyle="1" w:styleId="97AA1AEC03A34809A4EFF0845CB7440C">
    <w:name w:val="97AA1AEC03A34809A4EFF0845CB7440C"/>
    <w:rsid w:val="00B24D88"/>
  </w:style>
  <w:style w:type="paragraph" w:customStyle="1" w:styleId="90D419536E2240328F15F0888C5D446E">
    <w:name w:val="90D419536E2240328F15F0888C5D446E"/>
    <w:rsid w:val="00B24D88"/>
  </w:style>
  <w:style w:type="paragraph" w:customStyle="1" w:styleId="1824805146F3411A994F2B002CEF7908">
    <w:name w:val="1824805146F3411A994F2B002CEF7908"/>
    <w:rsid w:val="00B24D88"/>
  </w:style>
  <w:style w:type="paragraph" w:customStyle="1" w:styleId="FBE51F4B6FB3448E9FAC58216322B15F">
    <w:name w:val="FBE51F4B6FB3448E9FAC58216322B15F"/>
    <w:rsid w:val="00B24D88"/>
  </w:style>
  <w:style w:type="paragraph" w:customStyle="1" w:styleId="8459FF3F57EF42E79E4B276924B80173">
    <w:name w:val="8459FF3F57EF42E79E4B276924B80173"/>
    <w:rsid w:val="00B24D88"/>
  </w:style>
  <w:style w:type="paragraph" w:customStyle="1" w:styleId="673365DA94644FD5AB9B67D3CA7DCB79">
    <w:name w:val="673365DA94644FD5AB9B67D3CA7DCB79"/>
    <w:rsid w:val="00B24D88"/>
  </w:style>
  <w:style w:type="paragraph" w:customStyle="1" w:styleId="E3739FCC683D4DDB965D76931F97741A">
    <w:name w:val="E3739FCC683D4DDB965D76931F97741A"/>
    <w:rsid w:val="00B24D88"/>
  </w:style>
  <w:style w:type="paragraph" w:customStyle="1" w:styleId="3819DBC778284F62A53991842DD2D86E">
    <w:name w:val="3819DBC778284F62A53991842DD2D86E"/>
    <w:rsid w:val="00B24D88"/>
  </w:style>
  <w:style w:type="paragraph" w:customStyle="1" w:styleId="84C96D1841644475BEF35D099F594F06">
    <w:name w:val="84C96D1841644475BEF35D099F594F06"/>
    <w:rsid w:val="00B24D88"/>
  </w:style>
  <w:style w:type="paragraph" w:customStyle="1" w:styleId="00B00C866D67473994E29E74AEA8F986">
    <w:name w:val="00B00C866D67473994E29E74AEA8F986"/>
    <w:rsid w:val="00B24D88"/>
  </w:style>
  <w:style w:type="paragraph" w:customStyle="1" w:styleId="34CF53F0FF904433978D33D342165BF9">
    <w:name w:val="34CF53F0FF904433978D33D342165BF9"/>
    <w:rsid w:val="00B24D88"/>
  </w:style>
  <w:style w:type="paragraph" w:customStyle="1" w:styleId="2016AB88DD0F4128B95B78BDD7803D91">
    <w:name w:val="2016AB88DD0F4128B95B78BDD7803D91"/>
    <w:rsid w:val="00B24D88"/>
  </w:style>
  <w:style w:type="paragraph" w:customStyle="1" w:styleId="A60EAD839D184D628E7D02283F96E78A">
    <w:name w:val="A60EAD839D184D628E7D02283F96E78A"/>
    <w:rsid w:val="00B24D88"/>
  </w:style>
  <w:style w:type="paragraph" w:customStyle="1" w:styleId="43C8ED6CB1354F189924FB3EB70A026A">
    <w:name w:val="43C8ED6CB1354F189924FB3EB70A026A"/>
    <w:rsid w:val="00B24D88"/>
  </w:style>
  <w:style w:type="paragraph" w:customStyle="1" w:styleId="44ED1E5ABBD648308E60E63E52B450FF">
    <w:name w:val="44ED1E5ABBD648308E60E63E52B450FF"/>
    <w:rsid w:val="00B24D88"/>
  </w:style>
  <w:style w:type="paragraph" w:customStyle="1" w:styleId="65C2CC4CDCEF4815AC6437212124FDE7">
    <w:name w:val="65C2CC4CDCEF4815AC6437212124FDE7"/>
    <w:rsid w:val="00B24D88"/>
  </w:style>
  <w:style w:type="paragraph" w:customStyle="1" w:styleId="DA1694B497FA44ED9A43886A92A3001D">
    <w:name w:val="DA1694B497FA44ED9A43886A92A3001D"/>
    <w:rsid w:val="00B24D88"/>
  </w:style>
  <w:style w:type="paragraph" w:customStyle="1" w:styleId="4FC966E0D8304B61B211979A8240DB1A">
    <w:name w:val="4FC966E0D8304B61B211979A8240DB1A"/>
    <w:rsid w:val="00B24D88"/>
  </w:style>
  <w:style w:type="paragraph" w:customStyle="1" w:styleId="9B279FECF28442408A26680D87ADA381">
    <w:name w:val="9B279FECF28442408A26680D87ADA381"/>
    <w:rsid w:val="00B24D88"/>
  </w:style>
  <w:style w:type="paragraph" w:customStyle="1" w:styleId="033B605F3564473D980E3F7FC36982B2">
    <w:name w:val="033B605F3564473D980E3F7FC36982B2"/>
    <w:rsid w:val="00B24D88"/>
  </w:style>
  <w:style w:type="paragraph" w:customStyle="1" w:styleId="7019621675F94B62A400FD13161CA4C5">
    <w:name w:val="7019621675F94B62A400FD13161CA4C5"/>
    <w:rsid w:val="00B24D88"/>
  </w:style>
  <w:style w:type="paragraph" w:customStyle="1" w:styleId="F2630BAC0B27463FACD4D070C5BB5FAD">
    <w:name w:val="F2630BAC0B27463FACD4D070C5BB5FAD"/>
    <w:rsid w:val="00B24D88"/>
  </w:style>
  <w:style w:type="paragraph" w:customStyle="1" w:styleId="F4984D1B833B4ACDA85E8726D7F8238F">
    <w:name w:val="F4984D1B833B4ACDA85E8726D7F8238F"/>
    <w:rsid w:val="00B24D88"/>
  </w:style>
  <w:style w:type="paragraph" w:customStyle="1" w:styleId="F8D3C2FA595A4BD882624E0FE27FA11D">
    <w:name w:val="F8D3C2FA595A4BD882624E0FE27FA11D"/>
    <w:rsid w:val="00B24D88"/>
  </w:style>
  <w:style w:type="paragraph" w:customStyle="1" w:styleId="3095583A258142DCAE058E4E1362BE9F">
    <w:name w:val="3095583A258142DCAE058E4E1362BE9F"/>
    <w:rsid w:val="00B24D88"/>
  </w:style>
  <w:style w:type="paragraph" w:customStyle="1" w:styleId="F975E757707148CA9120CB7B2E5F1A77">
    <w:name w:val="F975E757707148CA9120CB7B2E5F1A77"/>
    <w:rsid w:val="00B24D88"/>
  </w:style>
  <w:style w:type="paragraph" w:customStyle="1" w:styleId="1E019871488940D1B51794D7D4DC885F">
    <w:name w:val="1E019871488940D1B51794D7D4DC885F"/>
    <w:rsid w:val="00B24D88"/>
  </w:style>
  <w:style w:type="paragraph" w:customStyle="1" w:styleId="90F68BB4E12A406FBB2018774D4FE8FB">
    <w:name w:val="90F68BB4E12A406FBB2018774D4FE8FB"/>
    <w:rsid w:val="00B24D88"/>
  </w:style>
  <w:style w:type="paragraph" w:customStyle="1" w:styleId="0A6A77E4A78A4F0488207CE130FB6699">
    <w:name w:val="0A6A77E4A78A4F0488207CE130FB6699"/>
    <w:rsid w:val="00B24D88"/>
  </w:style>
  <w:style w:type="paragraph" w:customStyle="1" w:styleId="52206E4ADEEE4F578BBB665EA0AED744">
    <w:name w:val="52206E4ADEEE4F578BBB665EA0AED744"/>
    <w:rsid w:val="00B24D88"/>
  </w:style>
  <w:style w:type="paragraph" w:customStyle="1" w:styleId="BFF1BDAE756E414DA82DC9E25D3DCAA6">
    <w:name w:val="BFF1BDAE756E414DA82DC9E25D3DCAA6"/>
    <w:rsid w:val="00B24D88"/>
  </w:style>
  <w:style w:type="paragraph" w:customStyle="1" w:styleId="CAB97ECCAE9F4D2EA830FA03AB25AA7C">
    <w:name w:val="CAB97ECCAE9F4D2EA830FA03AB25AA7C"/>
    <w:rsid w:val="00B24D88"/>
  </w:style>
  <w:style w:type="paragraph" w:customStyle="1" w:styleId="C4C3D12E3AEE4FD7815952857F125210">
    <w:name w:val="C4C3D12E3AEE4FD7815952857F125210"/>
    <w:rsid w:val="00B24D88"/>
  </w:style>
  <w:style w:type="paragraph" w:customStyle="1" w:styleId="FD678657D2D545CDB94D73BCB1207E4D">
    <w:name w:val="FD678657D2D545CDB94D73BCB1207E4D"/>
    <w:rsid w:val="00B24D88"/>
  </w:style>
  <w:style w:type="paragraph" w:customStyle="1" w:styleId="67075D0D831245BC886E41562047EC35">
    <w:name w:val="67075D0D831245BC886E41562047EC35"/>
    <w:rsid w:val="00B24D88"/>
  </w:style>
  <w:style w:type="paragraph" w:customStyle="1" w:styleId="37E81FEF047B401EA33B33F9FF5C5F39">
    <w:name w:val="37E81FEF047B401EA33B33F9FF5C5F39"/>
    <w:rsid w:val="00B24D88"/>
  </w:style>
  <w:style w:type="paragraph" w:customStyle="1" w:styleId="E2A3EAB7BC2A4863AC443EFFF00A1461">
    <w:name w:val="E2A3EAB7BC2A4863AC443EFFF00A1461"/>
    <w:rsid w:val="00B24D88"/>
  </w:style>
  <w:style w:type="paragraph" w:customStyle="1" w:styleId="D257BD77D4964868B80B81A37D339DCB">
    <w:name w:val="D257BD77D4964868B80B81A37D339DCB"/>
    <w:rsid w:val="00B24D88"/>
  </w:style>
  <w:style w:type="paragraph" w:customStyle="1" w:styleId="C82E519D8EC9495C988482E6BAB827C7">
    <w:name w:val="C82E519D8EC9495C988482E6BAB827C7"/>
    <w:rsid w:val="00B24D88"/>
  </w:style>
  <w:style w:type="paragraph" w:customStyle="1" w:styleId="20392A49DA1948C6AED033BAEFFC5466">
    <w:name w:val="20392A49DA1948C6AED033BAEFFC5466"/>
    <w:rsid w:val="00B24D88"/>
  </w:style>
  <w:style w:type="paragraph" w:customStyle="1" w:styleId="C1C8AB36EC794DB3AC531872927DD7B6">
    <w:name w:val="C1C8AB36EC794DB3AC531872927DD7B6"/>
    <w:rsid w:val="00B24D88"/>
  </w:style>
  <w:style w:type="paragraph" w:customStyle="1" w:styleId="BBE2B59296084DB4ADF3B4FD37370269">
    <w:name w:val="BBE2B59296084DB4ADF3B4FD37370269"/>
    <w:rsid w:val="00B24D88"/>
  </w:style>
  <w:style w:type="paragraph" w:customStyle="1" w:styleId="C5CC2255F7004257AB652FA0554C18D0">
    <w:name w:val="C5CC2255F7004257AB652FA0554C18D0"/>
    <w:rsid w:val="00B24D88"/>
  </w:style>
  <w:style w:type="paragraph" w:customStyle="1" w:styleId="251207B0788C4F53B4AC8D94C12A7057">
    <w:name w:val="251207B0788C4F53B4AC8D94C12A7057"/>
    <w:rsid w:val="00B24D88"/>
  </w:style>
  <w:style w:type="paragraph" w:customStyle="1" w:styleId="84B751202BF14090A169F3D078783765">
    <w:name w:val="84B751202BF14090A169F3D078783765"/>
    <w:rsid w:val="00B24D88"/>
  </w:style>
  <w:style w:type="paragraph" w:customStyle="1" w:styleId="8CEE6B528527489ABC807EF250B99875">
    <w:name w:val="8CEE6B528527489ABC807EF250B99875"/>
    <w:rsid w:val="00B24D88"/>
  </w:style>
  <w:style w:type="paragraph" w:customStyle="1" w:styleId="3E974BFEA636426DB4DFFDCAD73A684E">
    <w:name w:val="3E974BFEA636426DB4DFFDCAD73A684E"/>
    <w:rsid w:val="00B24D88"/>
  </w:style>
  <w:style w:type="paragraph" w:customStyle="1" w:styleId="DBBDFDCDCCCA427C968A7AC1117F5C9B">
    <w:name w:val="DBBDFDCDCCCA427C968A7AC1117F5C9B"/>
    <w:rsid w:val="00B24D88"/>
  </w:style>
  <w:style w:type="paragraph" w:customStyle="1" w:styleId="02FAC3482E4645868B7DC31659D0FA02">
    <w:name w:val="02FAC3482E4645868B7DC31659D0FA02"/>
    <w:rsid w:val="00B24D88"/>
  </w:style>
  <w:style w:type="paragraph" w:customStyle="1" w:styleId="DE3872BF0C7842B292AB05D5AA8E401B">
    <w:name w:val="DE3872BF0C7842B292AB05D5AA8E401B"/>
    <w:rsid w:val="00B24D88"/>
  </w:style>
  <w:style w:type="paragraph" w:customStyle="1" w:styleId="488442B1200C476F9DC34C41A0EEE378">
    <w:name w:val="488442B1200C476F9DC34C41A0EEE378"/>
    <w:rsid w:val="00B24D88"/>
  </w:style>
  <w:style w:type="paragraph" w:customStyle="1" w:styleId="75F812A863984E8DBE3CF9A83B9AE771">
    <w:name w:val="75F812A863984E8DBE3CF9A83B9AE771"/>
    <w:rsid w:val="00B24D88"/>
  </w:style>
  <w:style w:type="paragraph" w:customStyle="1" w:styleId="45BC4140F9D04E0A8DECC219D823BF4E">
    <w:name w:val="45BC4140F9D04E0A8DECC219D823BF4E"/>
    <w:rsid w:val="00B24D88"/>
  </w:style>
  <w:style w:type="paragraph" w:customStyle="1" w:styleId="10B7072E0A2A4EC892C0D62902741D8B">
    <w:name w:val="10B7072E0A2A4EC892C0D62902741D8B"/>
    <w:rsid w:val="00B24D88"/>
  </w:style>
  <w:style w:type="paragraph" w:customStyle="1" w:styleId="528049B2A3494A58878C28B07D54BAE1">
    <w:name w:val="528049B2A3494A58878C28B07D54BAE1"/>
    <w:rsid w:val="00B24D88"/>
  </w:style>
  <w:style w:type="paragraph" w:customStyle="1" w:styleId="D19F246B65924403A85A71752D154D52">
    <w:name w:val="D19F246B65924403A85A71752D154D52"/>
    <w:rsid w:val="00B24D88"/>
  </w:style>
  <w:style w:type="paragraph" w:customStyle="1" w:styleId="64B28493950742F393BB8FD45AF2E53D">
    <w:name w:val="64B28493950742F393BB8FD45AF2E53D"/>
    <w:rsid w:val="00B24D88"/>
  </w:style>
  <w:style w:type="paragraph" w:customStyle="1" w:styleId="33F83C73DAA145D3A1B047D2818A7AE7">
    <w:name w:val="33F83C73DAA145D3A1B047D2818A7AE7"/>
    <w:rsid w:val="00B24D88"/>
  </w:style>
  <w:style w:type="paragraph" w:customStyle="1" w:styleId="A3923D3BABC94E4292A3B0A400923989">
    <w:name w:val="A3923D3BABC94E4292A3B0A400923989"/>
    <w:rsid w:val="00B24D88"/>
  </w:style>
  <w:style w:type="paragraph" w:customStyle="1" w:styleId="F7499078DF3F4A9FA3628548528516E7">
    <w:name w:val="F7499078DF3F4A9FA3628548528516E7"/>
    <w:rsid w:val="00B24D88"/>
  </w:style>
  <w:style w:type="paragraph" w:customStyle="1" w:styleId="073FF02BF9524EEE8A964C619529B928">
    <w:name w:val="073FF02BF9524EEE8A964C619529B928"/>
    <w:rsid w:val="00B24D88"/>
  </w:style>
  <w:style w:type="paragraph" w:customStyle="1" w:styleId="BC3182DC115F4989B2A86D0F12BE2115">
    <w:name w:val="BC3182DC115F4989B2A86D0F12BE2115"/>
    <w:rsid w:val="00B24D88"/>
  </w:style>
  <w:style w:type="paragraph" w:customStyle="1" w:styleId="A9E2CA00D0794F4E81E52362958921E8">
    <w:name w:val="A9E2CA00D0794F4E81E52362958921E8"/>
    <w:rsid w:val="00B24D88"/>
  </w:style>
  <w:style w:type="paragraph" w:customStyle="1" w:styleId="86C789EE158344EC9E8582B2D2089D95">
    <w:name w:val="86C789EE158344EC9E8582B2D2089D95"/>
    <w:rsid w:val="00B24D88"/>
  </w:style>
  <w:style w:type="paragraph" w:customStyle="1" w:styleId="FE0CC9E7979841D6B05AA39C32F7E2C9">
    <w:name w:val="FE0CC9E7979841D6B05AA39C32F7E2C9"/>
    <w:rsid w:val="00B24D88"/>
  </w:style>
  <w:style w:type="paragraph" w:customStyle="1" w:styleId="B19EAE7B58CD4CF884302F3DB9C395EB">
    <w:name w:val="B19EAE7B58CD4CF884302F3DB9C395EB"/>
    <w:rsid w:val="00B24D88"/>
  </w:style>
  <w:style w:type="paragraph" w:customStyle="1" w:styleId="64AA4E2D307748ED9047340556DE5346">
    <w:name w:val="64AA4E2D307748ED9047340556DE5346"/>
    <w:rsid w:val="00B24D88"/>
  </w:style>
  <w:style w:type="paragraph" w:customStyle="1" w:styleId="CB3927A52CC44CDD85C9D3D080E9CCA4">
    <w:name w:val="CB3927A52CC44CDD85C9D3D080E9CCA4"/>
    <w:rsid w:val="00B24D88"/>
  </w:style>
  <w:style w:type="paragraph" w:customStyle="1" w:styleId="4BC0AF67D9034002925AC569C0D6B20A">
    <w:name w:val="4BC0AF67D9034002925AC569C0D6B20A"/>
    <w:rsid w:val="00B24D88"/>
  </w:style>
  <w:style w:type="paragraph" w:customStyle="1" w:styleId="490057B0155D4965B3A030EE9E79A722">
    <w:name w:val="490057B0155D4965B3A030EE9E79A722"/>
    <w:rsid w:val="00B24D88"/>
  </w:style>
  <w:style w:type="paragraph" w:customStyle="1" w:styleId="F5C9F49A3CEF403F9022C4DBB786AECB">
    <w:name w:val="F5C9F49A3CEF403F9022C4DBB786AECB"/>
    <w:rsid w:val="00B24D88"/>
  </w:style>
  <w:style w:type="paragraph" w:customStyle="1" w:styleId="42ED7F46D10247B7BC99582C03E5EBA9">
    <w:name w:val="42ED7F46D10247B7BC99582C03E5EBA9"/>
    <w:rsid w:val="00B24D88"/>
  </w:style>
  <w:style w:type="paragraph" w:customStyle="1" w:styleId="2D9705CB18A0420DA3010A0E27A32D06">
    <w:name w:val="2D9705CB18A0420DA3010A0E27A32D06"/>
    <w:rsid w:val="00B24D88"/>
  </w:style>
  <w:style w:type="paragraph" w:customStyle="1" w:styleId="F2A00314A38741B287503EF378BB5D24">
    <w:name w:val="F2A00314A38741B287503EF378BB5D24"/>
    <w:rsid w:val="00B24D88"/>
  </w:style>
  <w:style w:type="paragraph" w:customStyle="1" w:styleId="2B773B9CF84245DC81915F436202C2BB">
    <w:name w:val="2B773B9CF84245DC81915F436202C2BB"/>
    <w:rsid w:val="00B24D88"/>
  </w:style>
  <w:style w:type="paragraph" w:customStyle="1" w:styleId="E5B356DF24694D62B0853FF8030036C2">
    <w:name w:val="E5B356DF24694D62B0853FF8030036C2"/>
    <w:rsid w:val="00B24D88"/>
  </w:style>
  <w:style w:type="paragraph" w:customStyle="1" w:styleId="EF12675CF1304C4789B52C7D52CD89B2">
    <w:name w:val="EF12675CF1304C4789B52C7D52CD89B2"/>
    <w:rsid w:val="00B24D88"/>
  </w:style>
  <w:style w:type="paragraph" w:customStyle="1" w:styleId="7FFB515CB51C47D4A6525D761CDEB057">
    <w:name w:val="7FFB515CB51C47D4A6525D761CDEB057"/>
    <w:rsid w:val="00B24D88"/>
  </w:style>
  <w:style w:type="paragraph" w:customStyle="1" w:styleId="EAF906E13D6040288CDAA1EC487E6348">
    <w:name w:val="EAF906E13D6040288CDAA1EC487E6348"/>
    <w:rsid w:val="00B24D88"/>
  </w:style>
  <w:style w:type="paragraph" w:customStyle="1" w:styleId="0DBE52DCD911428F9577CBD025D3B3A9">
    <w:name w:val="0DBE52DCD911428F9577CBD025D3B3A9"/>
    <w:rsid w:val="00B24D88"/>
  </w:style>
  <w:style w:type="paragraph" w:customStyle="1" w:styleId="56770AB232244E9C9C9B26DD97B3A5E2">
    <w:name w:val="56770AB232244E9C9C9B26DD97B3A5E2"/>
    <w:rsid w:val="00B24D88"/>
  </w:style>
  <w:style w:type="paragraph" w:customStyle="1" w:styleId="F84FC1F836BC462BBCA8D861E7DB94B4">
    <w:name w:val="F84FC1F836BC462BBCA8D861E7DB94B4"/>
    <w:rsid w:val="00B24D88"/>
  </w:style>
  <w:style w:type="paragraph" w:customStyle="1" w:styleId="53149F95E5364DAA8B84D004CE18465A">
    <w:name w:val="53149F95E5364DAA8B84D004CE18465A"/>
    <w:rsid w:val="00B24D88"/>
  </w:style>
  <w:style w:type="paragraph" w:customStyle="1" w:styleId="5ABC37C8203D4A9FA61BC60624393287">
    <w:name w:val="5ABC37C8203D4A9FA61BC60624393287"/>
    <w:rsid w:val="00B24D88"/>
  </w:style>
  <w:style w:type="paragraph" w:customStyle="1" w:styleId="C0E99BD41B264294BA3131981648D6E3">
    <w:name w:val="C0E99BD41B264294BA3131981648D6E3"/>
    <w:rsid w:val="00B24D88"/>
  </w:style>
  <w:style w:type="paragraph" w:customStyle="1" w:styleId="7BB5052DE54E4760A19B33B7735FB400">
    <w:name w:val="7BB5052DE54E4760A19B33B7735FB400"/>
    <w:rsid w:val="00B24D88"/>
  </w:style>
  <w:style w:type="paragraph" w:customStyle="1" w:styleId="B3142E440D324D48A28EF2E7DA9D30C4">
    <w:name w:val="B3142E440D324D48A28EF2E7DA9D30C4"/>
    <w:rsid w:val="00B24D88"/>
  </w:style>
  <w:style w:type="paragraph" w:customStyle="1" w:styleId="F98E7E9C3C274871AFC97F17B8C7C568">
    <w:name w:val="F98E7E9C3C274871AFC97F17B8C7C568"/>
    <w:rsid w:val="00B24D88"/>
  </w:style>
  <w:style w:type="paragraph" w:customStyle="1" w:styleId="86877FE9FCB54B018C435B2F394972E4">
    <w:name w:val="86877FE9FCB54B018C435B2F394972E4"/>
    <w:rsid w:val="00B24D88"/>
  </w:style>
  <w:style w:type="paragraph" w:customStyle="1" w:styleId="DFB5E76C53624F0A8B3D4BC0E2330CCA">
    <w:name w:val="DFB5E76C53624F0A8B3D4BC0E2330CCA"/>
    <w:rsid w:val="00B24D88"/>
  </w:style>
  <w:style w:type="paragraph" w:customStyle="1" w:styleId="29544AD27FFF4C7D8B298ACCBB4192D8">
    <w:name w:val="29544AD27FFF4C7D8B298ACCBB4192D8"/>
    <w:rsid w:val="00B24D88"/>
  </w:style>
  <w:style w:type="paragraph" w:customStyle="1" w:styleId="8E327C2C6BB948E0B9A0BDC5B3CD1B54">
    <w:name w:val="8E327C2C6BB948E0B9A0BDC5B3CD1B54"/>
    <w:rsid w:val="00B24D88"/>
  </w:style>
  <w:style w:type="paragraph" w:customStyle="1" w:styleId="125E6A768A4E4FE7BA3DAD7A5C6949CF">
    <w:name w:val="125E6A768A4E4FE7BA3DAD7A5C6949CF"/>
    <w:rsid w:val="00B24D88"/>
  </w:style>
  <w:style w:type="paragraph" w:customStyle="1" w:styleId="DD0281CD54474ED7A09B0E8C1F08E624">
    <w:name w:val="DD0281CD54474ED7A09B0E8C1F08E624"/>
    <w:rsid w:val="00B24D88"/>
  </w:style>
  <w:style w:type="paragraph" w:customStyle="1" w:styleId="7C9025770B1B4FABA4AB413B47CCEACD">
    <w:name w:val="7C9025770B1B4FABA4AB413B47CCEACD"/>
    <w:rsid w:val="00B24D88"/>
  </w:style>
  <w:style w:type="paragraph" w:customStyle="1" w:styleId="071579939BBF4CAF8EC196FBD1FDCB46">
    <w:name w:val="071579939BBF4CAF8EC196FBD1FDCB46"/>
    <w:rsid w:val="00B24D88"/>
  </w:style>
  <w:style w:type="paragraph" w:customStyle="1" w:styleId="2A0FB0F709AF4125B8B644446441DA42">
    <w:name w:val="2A0FB0F709AF4125B8B644446441DA42"/>
    <w:rsid w:val="00B24D88"/>
  </w:style>
  <w:style w:type="paragraph" w:customStyle="1" w:styleId="4407A7AD45D04D459B4BF23315FCA86F">
    <w:name w:val="4407A7AD45D04D459B4BF23315FCA86F"/>
    <w:rsid w:val="00B24D88"/>
  </w:style>
  <w:style w:type="paragraph" w:customStyle="1" w:styleId="DA8E788B9E044413A4C39867B480858C">
    <w:name w:val="DA8E788B9E044413A4C39867B480858C"/>
    <w:rsid w:val="00B24D88"/>
  </w:style>
  <w:style w:type="paragraph" w:customStyle="1" w:styleId="CB7C456116D94373825011FDC3ECD858">
    <w:name w:val="CB7C456116D94373825011FDC3ECD858"/>
    <w:rsid w:val="00B24D88"/>
  </w:style>
  <w:style w:type="paragraph" w:customStyle="1" w:styleId="264ADB2E6AA54ED59CEE241F94C5BCD9">
    <w:name w:val="264ADB2E6AA54ED59CEE241F94C5BCD9"/>
    <w:rsid w:val="00B24D88"/>
  </w:style>
  <w:style w:type="paragraph" w:customStyle="1" w:styleId="2945D1100AEB42D7967AD7F5BFF32612">
    <w:name w:val="2945D1100AEB42D7967AD7F5BFF32612"/>
    <w:rsid w:val="00B24D88"/>
  </w:style>
  <w:style w:type="paragraph" w:customStyle="1" w:styleId="851E80EBAFEE4E4195CA98037FC5CDEC">
    <w:name w:val="851E80EBAFEE4E4195CA98037FC5CDEC"/>
    <w:rsid w:val="00B24D88"/>
  </w:style>
  <w:style w:type="paragraph" w:customStyle="1" w:styleId="C7F21A70D0EC4D09A4E099CABA41CD4B">
    <w:name w:val="C7F21A70D0EC4D09A4E099CABA41CD4B"/>
    <w:rsid w:val="00B24D88"/>
  </w:style>
  <w:style w:type="paragraph" w:customStyle="1" w:styleId="3DA4D9B44450464D9E73FAFCA83369FC">
    <w:name w:val="3DA4D9B44450464D9E73FAFCA83369FC"/>
    <w:rsid w:val="00B24D88"/>
  </w:style>
  <w:style w:type="paragraph" w:customStyle="1" w:styleId="0F4122E041BC4BA6B9E5031005C84F82">
    <w:name w:val="0F4122E041BC4BA6B9E5031005C84F82"/>
    <w:rsid w:val="00B24D88"/>
  </w:style>
  <w:style w:type="paragraph" w:customStyle="1" w:styleId="8EF2F551EFA245C283DBCDC7BBBE538B">
    <w:name w:val="8EF2F551EFA245C283DBCDC7BBBE538B"/>
    <w:rsid w:val="00B24D88"/>
  </w:style>
  <w:style w:type="paragraph" w:customStyle="1" w:styleId="7C0E726B676C4E83A1B666A422029ED3">
    <w:name w:val="7C0E726B676C4E83A1B666A422029ED3"/>
    <w:rsid w:val="00B24D88"/>
  </w:style>
  <w:style w:type="paragraph" w:customStyle="1" w:styleId="8EBBF229AE4B4D5C9CEFE70D3E546FB3">
    <w:name w:val="8EBBF229AE4B4D5C9CEFE70D3E546FB3"/>
    <w:rsid w:val="00B24D88"/>
  </w:style>
  <w:style w:type="paragraph" w:customStyle="1" w:styleId="EEAD3CD6C7064BAE9722166E579DE35F">
    <w:name w:val="EEAD3CD6C7064BAE9722166E579DE35F"/>
    <w:rsid w:val="00B24D88"/>
  </w:style>
  <w:style w:type="paragraph" w:customStyle="1" w:styleId="D511044433A94E0E956D3A6276237CD6">
    <w:name w:val="D511044433A94E0E956D3A6276237CD6"/>
    <w:rsid w:val="00B24D88"/>
  </w:style>
  <w:style w:type="paragraph" w:customStyle="1" w:styleId="34B22C3394E94DE3840225CF37E88F1A">
    <w:name w:val="34B22C3394E94DE3840225CF37E88F1A"/>
    <w:rsid w:val="00B24D88"/>
  </w:style>
  <w:style w:type="paragraph" w:customStyle="1" w:styleId="491C53A6280E42C48B81FAC3E82D1376">
    <w:name w:val="491C53A6280E42C48B81FAC3E82D1376"/>
    <w:rsid w:val="00B24D88"/>
  </w:style>
  <w:style w:type="paragraph" w:customStyle="1" w:styleId="D8EAD0FFB9C441C6B116642245146306">
    <w:name w:val="D8EAD0FFB9C441C6B116642245146306"/>
    <w:rsid w:val="00B24D88"/>
  </w:style>
  <w:style w:type="paragraph" w:customStyle="1" w:styleId="EDE4F3AD3F6A4B919B0FB86CBB3E3398">
    <w:name w:val="EDE4F3AD3F6A4B919B0FB86CBB3E3398"/>
    <w:rsid w:val="00B24D88"/>
  </w:style>
  <w:style w:type="paragraph" w:customStyle="1" w:styleId="0489765541D24ED8AD7B4246434DF93E">
    <w:name w:val="0489765541D24ED8AD7B4246434DF93E"/>
    <w:rsid w:val="00B24D88"/>
  </w:style>
  <w:style w:type="paragraph" w:customStyle="1" w:styleId="2AF5B602D9CF4E189E963C58D573CBAC">
    <w:name w:val="2AF5B602D9CF4E189E963C58D573CBAC"/>
    <w:rsid w:val="00B24D88"/>
  </w:style>
  <w:style w:type="paragraph" w:customStyle="1" w:styleId="3614937F79EC4EC08E8DC7A5AC51D74D">
    <w:name w:val="3614937F79EC4EC08E8DC7A5AC51D74D"/>
    <w:rsid w:val="00B24D88"/>
  </w:style>
  <w:style w:type="paragraph" w:customStyle="1" w:styleId="D685BBA1F6D74CA8ABABFEFD661A88AC">
    <w:name w:val="D685BBA1F6D74CA8ABABFEFD661A88AC"/>
    <w:rsid w:val="00B24D88"/>
  </w:style>
  <w:style w:type="paragraph" w:customStyle="1" w:styleId="5191B7E4A10A401C95635FB765F43DA5">
    <w:name w:val="5191B7E4A10A401C95635FB765F43DA5"/>
    <w:rsid w:val="00B24D88"/>
  </w:style>
  <w:style w:type="paragraph" w:customStyle="1" w:styleId="4E604097A7AB444A8135D40698D69F53">
    <w:name w:val="4E604097A7AB444A8135D40698D69F53"/>
    <w:rsid w:val="00B24D88"/>
  </w:style>
  <w:style w:type="paragraph" w:customStyle="1" w:styleId="FCC4955CC2AC46958E9E961F814EDE56">
    <w:name w:val="FCC4955CC2AC46958E9E961F814EDE56"/>
    <w:rsid w:val="00B24D88"/>
  </w:style>
  <w:style w:type="paragraph" w:customStyle="1" w:styleId="B163487FC3ED4557BF9BBF0AA6823114">
    <w:name w:val="B163487FC3ED4557BF9BBF0AA6823114"/>
    <w:rsid w:val="00B24D88"/>
  </w:style>
  <w:style w:type="paragraph" w:customStyle="1" w:styleId="E05D56D195C8460FBA275A3AE8193457">
    <w:name w:val="E05D56D195C8460FBA275A3AE8193457"/>
    <w:rsid w:val="00B24D88"/>
  </w:style>
  <w:style w:type="paragraph" w:customStyle="1" w:styleId="B35C617E00E14669897691D920C10344">
    <w:name w:val="B35C617E00E14669897691D920C10344"/>
    <w:rsid w:val="00B24D88"/>
  </w:style>
  <w:style w:type="paragraph" w:customStyle="1" w:styleId="40992E47E41F47F4BEFC58681D1E4504">
    <w:name w:val="40992E47E41F47F4BEFC58681D1E4504"/>
    <w:rsid w:val="00B24D88"/>
  </w:style>
  <w:style w:type="paragraph" w:customStyle="1" w:styleId="06618C51D54B48A3B350B621F0901376">
    <w:name w:val="06618C51D54B48A3B350B621F0901376"/>
    <w:rsid w:val="00B24D88"/>
  </w:style>
  <w:style w:type="paragraph" w:customStyle="1" w:styleId="9EEC7ABCB9444410BD25568445220CA7">
    <w:name w:val="9EEC7ABCB9444410BD25568445220CA7"/>
    <w:rsid w:val="00B24D88"/>
  </w:style>
  <w:style w:type="paragraph" w:customStyle="1" w:styleId="266EFCF3B68544F685A811D132CFB918">
    <w:name w:val="266EFCF3B68544F685A811D132CFB918"/>
    <w:rsid w:val="00B24D88"/>
  </w:style>
  <w:style w:type="paragraph" w:customStyle="1" w:styleId="ADBD9626F269467CB6F947A7D626E278">
    <w:name w:val="ADBD9626F269467CB6F947A7D626E278"/>
    <w:rsid w:val="00B24D88"/>
  </w:style>
  <w:style w:type="paragraph" w:customStyle="1" w:styleId="9352EBE2B1864ADEAEDA14BB5345EFB9">
    <w:name w:val="9352EBE2B1864ADEAEDA14BB5345EFB9"/>
    <w:rsid w:val="00B24D88"/>
  </w:style>
  <w:style w:type="paragraph" w:customStyle="1" w:styleId="DC11D5AE0F1D4F2C8D076CB47ADAE365">
    <w:name w:val="DC11D5AE0F1D4F2C8D076CB47ADAE365"/>
    <w:rsid w:val="00B24D88"/>
  </w:style>
  <w:style w:type="paragraph" w:customStyle="1" w:styleId="3AEDA6EE205644F59156C66D99B728BE">
    <w:name w:val="3AEDA6EE205644F59156C66D99B728BE"/>
    <w:rsid w:val="00B24D88"/>
  </w:style>
  <w:style w:type="paragraph" w:customStyle="1" w:styleId="7C3ED1384C714BE299814B818CD9F7D5">
    <w:name w:val="7C3ED1384C714BE299814B818CD9F7D5"/>
    <w:rsid w:val="00B24D88"/>
  </w:style>
  <w:style w:type="paragraph" w:customStyle="1" w:styleId="E12A98083AA24644BF9545A33733AD87">
    <w:name w:val="E12A98083AA24644BF9545A33733AD87"/>
    <w:rsid w:val="00B24D88"/>
  </w:style>
  <w:style w:type="paragraph" w:customStyle="1" w:styleId="EB054F5204794ABAB964CD9F4CB93C97">
    <w:name w:val="EB054F5204794ABAB964CD9F4CB93C97"/>
    <w:rsid w:val="00B24D88"/>
  </w:style>
  <w:style w:type="paragraph" w:customStyle="1" w:styleId="63A6E37CBBBC4A54A91F7A9E48128266">
    <w:name w:val="63A6E37CBBBC4A54A91F7A9E48128266"/>
    <w:rsid w:val="00B24D88"/>
  </w:style>
  <w:style w:type="paragraph" w:customStyle="1" w:styleId="0B83980AE5214AC59DF64306AFD6EF94">
    <w:name w:val="0B83980AE5214AC59DF64306AFD6EF94"/>
    <w:rsid w:val="00B24D88"/>
  </w:style>
  <w:style w:type="paragraph" w:customStyle="1" w:styleId="ED43E37D2F794B7C9021E97AFC6B5EB0">
    <w:name w:val="ED43E37D2F794B7C9021E97AFC6B5EB0"/>
    <w:rsid w:val="00B24D88"/>
  </w:style>
  <w:style w:type="paragraph" w:customStyle="1" w:styleId="54146A58D755468D8D5623A8DEA4A7D6">
    <w:name w:val="54146A58D755468D8D5623A8DEA4A7D6"/>
    <w:rsid w:val="00B24D88"/>
  </w:style>
  <w:style w:type="paragraph" w:customStyle="1" w:styleId="EFEA3A823D5E4C8EAC2A61370D75CCDF">
    <w:name w:val="EFEA3A823D5E4C8EAC2A61370D75CCDF"/>
    <w:rsid w:val="00B24D88"/>
  </w:style>
  <w:style w:type="paragraph" w:customStyle="1" w:styleId="06BDE2B26CA841319420F0950E6226E7">
    <w:name w:val="06BDE2B26CA841319420F0950E6226E7"/>
    <w:rsid w:val="00B24D88"/>
  </w:style>
  <w:style w:type="paragraph" w:customStyle="1" w:styleId="E6E95492E9DD4E108577156134E320AA">
    <w:name w:val="E6E95492E9DD4E108577156134E320AA"/>
    <w:rsid w:val="00B24D88"/>
  </w:style>
  <w:style w:type="paragraph" w:customStyle="1" w:styleId="99357286B2C94613BBF89833FAD481C2">
    <w:name w:val="99357286B2C94613BBF89833FAD481C2"/>
    <w:rsid w:val="00B24D88"/>
  </w:style>
  <w:style w:type="paragraph" w:customStyle="1" w:styleId="3E2AC0DDF2D148818BC42C6816374784">
    <w:name w:val="3E2AC0DDF2D148818BC42C6816374784"/>
    <w:rsid w:val="00B24D88"/>
  </w:style>
  <w:style w:type="paragraph" w:customStyle="1" w:styleId="6B2099B695D0401AA647CC5D27FD69F0">
    <w:name w:val="6B2099B695D0401AA647CC5D27FD69F0"/>
    <w:rsid w:val="00B24D88"/>
  </w:style>
  <w:style w:type="paragraph" w:customStyle="1" w:styleId="7F1F5B8020934057A0EAF3EBF55A181D">
    <w:name w:val="7F1F5B8020934057A0EAF3EBF55A181D"/>
    <w:rsid w:val="00B24D88"/>
  </w:style>
  <w:style w:type="paragraph" w:customStyle="1" w:styleId="BBAF6BE3FF9B4A9FBE80DB135A01A960">
    <w:name w:val="BBAF6BE3FF9B4A9FBE80DB135A01A960"/>
    <w:rsid w:val="00B24D88"/>
  </w:style>
  <w:style w:type="paragraph" w:customStyle="1" w:styleId="0098EAD60470466F9B725DD22FCD5E57">
    <w:name w:val="0098EAD60470466F9B725DD22FCD5E57"/>
    <w:rsid w:val="00B24D88"/>
  </w:style>
  <w:style w:type="paragraph" w:customStyle="1" w:styleId="A4901D0A7967486CA72216EB62D921B7">
    <w:name w:val="A4901D0A7967486CA72216EB62D921B7"/>
    <w:rsid w:val="00B24D88"/>
  </w:style>
  <w:style w:type="paragraph" w:customStyle="1" w:styleId="10943E1654A34D2A848F9FBFC5D1BF0F">
    <w:name w:val="10943E1654A34D2A848F9FBFC5D1BF0F"/>
    <w:rsid w:val="00B24D88"/>
  </w:style>
  <w:style w:type="paragraph" w:customStyle="1" w:styleId="35D26CEC8AD446C594CA1CB3B0925282">
    <w:name w:val="35D26CEC8AD446C594CA1CB3B0925282"/>
    <w:rsid w:val="00B24D88"/>
  </w:style>
  <w:style w:type="paragraph" w:customStyle="1" w:styleId="5C785300A2F3434EA2C096EA10F79B54">
    <w:name w:val="5C785300A2F3434EA2C096EA10F79B54"/>
    <w:rsid w:val="00B24D88"/>
  </w:style>
  <w:style w:type="paragraph" w:customStyle="1" w:styleId="CFF5DAC3266742E6A5895BECEC0A90C8">
    <w:name w:val="CFF5DAC3266742E6A5895BECEC0A90C8"/>
    <w:rsid w:val="00B24D88"/>
  </w:style>
  <w:style w:type="paragraph" w:customStyle="1" w:styleId="A3433D0D36F54024A4F56F891A921EAE">
    <w:name w:val="A3433D0D36F54024A4F56F891A921EAE"/>
    <w:rsid w:val="00B24D88"/>
  </w:style>
  <w:style w:type="paragraph" w:customStyle="1" w:styleId="114A5BC92CE34FCFBBA2AF0FA1D6A8FF">
    <w:name w:val="114A5BC92CE34FCFBBA2AF0FA1D6A8FF"/>
    <w:rsid w:val="00B24D88"/>
  </w:style>
  <w:style w:type="paragraph" w:customStyle="1" w:styleId="42B4AE234F6A4BF5A7AD2BDA5DB01CF0">
    <w:name w:val="42B4AE234F6A4BF5A7AD2BDA5DB01CF0"/>
    <w:rsid w:val="00B24D88"/>
  </w:style>
  <w:style w:type="paragraph" w:customStyle="1" w:styleId="0BAF7D6369B742AABC57DCAAB24829D9">
    <w:name w:val="0BAF7D6369B742AABC57DCAAB24829D9"/>
    <w:rsid w:val="00B24D88"/>
  </w:style>
  <w:style w:type="paragraph" w:customStyle="1" w:styleId="2FED8E6633364E65A334DA13E31F51BD">
    <w:name w:val="2FED8E6633364E65A334DA13E31F51BD"/>
    <w:rsid w:val="00B24D88"/>
  </w:style>
  <w:style w:type="paragraph" w:customStyle="1" w:styleId="F9B47B07762F4A16B1C98944D9B66A28">
    <w:name w:val="F9B47B07762F4A16B1C98944D9B66A28"/>
    <w:rsid w:val="00B24D88"/>
  </w:style>
  <w:style w:type="paragraph" w:customStyle="1" w:styleId="B5D39E346AB44FB89CCC36ECFBFE3072">
    <w:name w:val="B5D39E346AB44FB89CCC36ECFBFE3072"/>
    <w:rsid w:val="00B24D88"/>
  </w:style>
  <w:style w:type="paragraph" w:customStyle="1" w:styleId="AF08A9F0C2B74934B35BA277609851BE">
    <w:name w:val="AF08A9F0C2B74934B35BA277609851BE"/>
    <w:rsid w:val="00B24D88"/>
  </w:style>
  <w:style w:type="paragraph" w:customStyle="1" w:styleId="1DCAC9B6BF4B46F2BC2D24160F2ED223">
    <w:name w:val="1DCAC9B6BF4B46F2BC2D24160F2ED223"/>
    <w:rsid w:val="00B24D88"/>
  </w:style>
  <w:style w:type="paragraph" w:customStyle="1" w:styleId="7768699DB78C4B2E8C43DFAC0C15C2A4">
    <w:name w:val="7768699DB78C4B2E8C43DFAC0C15C2A4"/>
    <w:rsid w:val="00B24D88"/>
  </w:style>
  <w:style w:type="paragraph" w:customStyle="1" w:styleId="E9A0F0974D1146EB95655B35C78349C1">
    <w:name w:val="E9A0F0974D1146EB95655B35C78349C1"/>
    <w:rsid w:val="00B24D88"/>
  </w:style>
  <w:style w:type="paragraph" w:customStyle="1" w:styleId="981FA35833874BB6883A3B9257762A26">
    <w:name w:val="981FA35833874BB6883A3B9257762A26"/>
    <w:rsid w:val="00B24D88"/>
  </w:style>
  <w:style w:type="paragraph" w:customStyle="1" w:styleId="F64B92A4A8DA40AD822D7FDCCA69C449">
    <w:name w:val="F64B92A4A8DA40AD822D7FDCCA69C449"/>
    <w:rsid w:val="00B24D88"/>
  </w:style>
  <w:style w:type="paragraph" w:customStyle="1" w:styleId="E69370A426D94F14BCA42E31CBFD6600">
    <w:name w:val="E69370A426D94F14BCA42E31CBFD6600"/>
    <w:rsid w:val="00B24D88"/>
  </w:style>
  <w:style w:type="paragraph" w:customStyle="1" w:styleId="C9554921BF094583A9251BB462A15DBA">
    <w:name w:val="C9554921BF094583A9251BB462A15DBA"/>
    <w:rsid w:val="00B24D88"/>
  </w:style>
  <w:style w:type="paragraph" w:customStyle="1" w:styleId="BD813B2A316F46B3B1C82CC8DAEE472A">
    <w:name w:val="BD813B2A316F46B3B1C82CC8DAEE472A"/>
    <w:rsid w:val="00B24D88"/>
  </w:style>
  <w:style w:type="paragraph" w:customStyle="1" w:styleId="3302DF95FA2D48F4A496D2B078FF83D2">
    <w:name w:val="3302DF95FA2D48F4A496D2B078FF83D2"/>
    <w:rsid w:val="00B24D88"/>
  </w:style>
  <w:style w:type="paragraph" w:customStyle="1" w:styleId="116E9A58F8BA4D51831D14143F9970D1">
    <w:name w:val="116E9A58F8BA4D51831D14143F9970D1"/>
    <w:rsid w:val="00B24D88"/>
  </w:style>
  <w:style w:type="paragraph" w:customStyle="1" w:styleId="7AFDC3F15EBC41F1AD410DFAA22731D8">
    <w:name w:val="7AFDC3F15EBC41F1AD410DFAA22731D8"/>
    <w:rsid w:val="00B24D88"/>
  </w:style>
  <w:style w:type="paragraph" w:customStyle="1" w:styleId="986C860ED01C480486D1734063354F10">
    <w:name w:val="986C860ED01C480486D1734063354F10"/>
    <w:rsid w:val="00B24D88"/>
  </w:style>
  <w:style w:type="paragraph" w:customStyle="1" w:styleId="1522CFFAE30049BFA582679C641D37FD">
    <w:name w:val="1522CFFAE30049BFA582679C641D37FD"/>
    <w:rsid w:val="00B24D88"/>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113573-924C-4F82-94C2-0BECF31D1E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TM_Tour_operation_&amp;_travel_agencies_template_170314</Template>
  <TotalTime>14</TotalTime>
  <Pages>62</Pages>
  <Words>11802</Words>
  <Characters>67272</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78917</CharactersWithSpaces>
  <SharedDoc>false</SharedDoc>
  <HLinks>
    <vt:vector size="84" baseType="variant">
      <vt:variant>
        <vt:i4>3801191</vt:i4>
      </vt:variant>
      <vt:variant>
        <vt:i4>429</vt:i4>
      </vt:variant>
      <vt:variant>
        <vt:i4>0</vt:i4>
      </vt:variant>
      <vt:variant>
        <vt:i4>5</vt:i4>
      </vt:variant>
      <vt:variant>
        <vt:lpwstr>http://www.kotterinternational.com/</vt:lpwstr>
      </vt:variant>
      <vt:variant>
        <vt:lpwstr/>
      </vt:variant>
      <vt:variant>
        <vt:i4>1769525</vt:i4>
      </vt:variant>
      <vt:variant>
        <vt:i4>71</vt:i4>
      </vt:variant>
      <vt:variant>
        <vt:i4>0</vt:i4>
      </vt:variant>
      <vt:variant>
        <vt:i4>5</vt:i4>
      </vt:variant>
      <vt:variant>
        <vt:lpwstr/>
      </vt:variant>
      <vt:variant>
        <vt:lpwstr>_Toc391975095</vt:lpwstr>
      </vt:variant>
      <vt:variant>
        <vt:i4>1769525</vt:i4>
      </vt:variant>
      <vt:variant>
        <vt:i4>65</vt:i4>
      </vt:variant>
      <vt:variant>
        <vt:i4>0</vt:i4>
      </vt:variant>
      <vt:variant>
        <vt:i4>5</vt:i4>
      </vt:variant>
      <vt:variant>
        <vt:lpwstr/>
      </vt:variant>
      <vt:variant>
        <vt:lpwstr>_Toc391975094</vt:lpwstr>
      </vt:variant>
      <vt:variant>
        <vt:i4>1769525</vt:i4>
      </vt:variant>
      <vt:variant>
        <vt:i4>59</vt:i4>
      </vt:variant>
      <vt:variant>
        <vt:i4>0</vt:i4>
      </vt:variant>
      <vt:variant>
        <vt:i4>5</vt:i4>
      </vt:variant>
      <vt:variant>
        <vt:lpwstr/>
      </vt:variant>
      <vt:variant>
        <vt:lpwstr>_Toc391975093</vt:lpwstr>
      </vt:variant>
      <vt:variant>
        <vt:i4>1769525</vt:i4>
      </vt:variant>
      <vt:variant>
        <vt:i4>53</vt:i4>
      </vt:variant>
      <vt:variant>
        <vt:i4>0</vt:i4>
      </vt:variant>
      <vt:variant>
        <vt:i4>5</vt:i4>
      </vt:variant>
      <vt:variant>
        <vt:lpwstr/>
      </vt:variant>
      <vt:variant>
        <vt:lpwstr>_Toc391975092</vt:lpwstr>
      </vt:variant>
      <vt:variant>
        <vt:i4>1769525</vt:i4>
      </vt:variant>
      <vt:variant>
        <vt:i4>47</vt:i4>
      </vt:variant>
      <vt:variant>
        <vt:i4>0</vt:i4>
      </vt:variant>
      <vt:variant>
        <vt:i4>5</vt:i4>
      </vt:variant>
      <vt:variant>
        <vt:lpwstr/>
      </vt:variant>
      <vt:variant>
        <vt:lpwstr>_Toc391975091</vt:lpwstr>
      </vt:variant>
      <vt:variant>
        <vt:i4>1769525</vt:i4>
      </vt:variant>
      <vt:variant>
        <vt:i4>41</vt:i4>
      </vt:variant>
      <vt:variant>
        <vt:i4>0</vt:i4>
      </vt:variant>
      <vt:variant>
        <vt:i4>5</vt:i4>
      </vt:variant>
      <vt:variant>
        <vt:lpwstr/>
      </vt:variant>
      <vt:variant>
        <vt:lpwstr>_Toc391975090</vt:lpwstr>
      </vt:variant>
      <vt:variant>
        <vt:i4>1703989</vt:i4>
      </vt:variant>
      <vt:variant>
        <vt:i4>35</vt:i4>
      </vt:variant>
      <vt:variant>
        <vt:i4>0</vt:i4>
      </vt:variant>
      <vt:variant>
        <vt:i4>5</vt:i4>
      </vt:variant>
      <vt:variant>
        <vt:lpwstr/>
      </vt:variant>
      <vt:variant>
        <vt:lpwstr>_Toc391975089</vt:lpwstr>
      </vt:variant>
      <vt:variant>
        <vt:i4>1703989</vt:i4>
      </vt:variant>
      <vt:variant>
        <vt:i4>29</vt:i4>
      </vt:variant>
      <vt:variant>
        <vt:i4>0</vt:i4>
      </vt:variant>
      <vt:variant>
        <vt:i4>5</vt:i4>
      </vt:variant>
      <vt:variant>
        <vt:lpwstr/>
      </vt:variant>
      <vt:variant>
        <vt:lpwstr>_Toc391975088</vt:lpwstr>
      </vt:variant>
      <vt:variant>
        <vt:i4>1703989</vt:i4>
      </vt:variant>
      <vt:variant>
        <vt:i4>23</vt:i4>
      </vt:variant>
      <vt:variant>
        <vt:i4>0</vt:i4>
      </vt:variant>
      <vt:variant>
        <vt:i4>5</vt:i4>
      </vt:variant>
      <vt:variant>
        <vt:lpwstr/>
      </vt:variant>
      <vt:variant>
        <vt:lpwstr>_Toc391975087</vt:lpwstr>
      </vt:variant>
      <vt:variant>
        <vt:i4>1703989</vt:i4>
      </vt:variant>
      <vt:variant>
        <vt:i4>17</vt:i4>
      </vt:variant>
      <vt:variant>
        <vt:i4>0</vt:i4>
      </vt:variant>
      <vt:variant>
        <vt:i4>5</vt:i4>
      </vt:variant>
      <vt:variant>
        <vt:lpwstr/>
      </vt:variant>
      <vt:variant>
        <vt:lpwstr>_Toc391975086</vt:lpwstr>
      </vt:variant>
      <vt:variant>
        <vt:i4>1703989</vt:i4>
      </vt:variant>
      <vt:variant>
        <vt:i4>11</vt:i4>
      </vt:variant>
      <vt:variant>
        <vt:i4>0</vt:i4>
      </vt:variant>
      <vt:variant>
        <vt:i4>5</vt:i4>
      </vt:variant>
      <vt:variant>
        <vt:lpwstr/>
      </vt:variant>
      <vt:variant>
        <vt:lpwstr>_Toc391975085</vt:lpwstr>
      </vt:variant>
      <vt:variant>
        <vt:i4>2359341</vt:i4>
      </vt:variant>
      <vt:variant>
        <vt:i4>3</vt:i4>
      </vt:variant>
      <vt:variant>
        <vt:i4>0</vt:i4>
      </vt:variant>
      <vt:variant>
        <vt:i4>5</vt:i4>
      </vt:variant>
      <vt:variant>
        <vt:lpwstr>http://creativecommons.org/licenses/by/2.0/deed.en</vt:lpwstr>
      </vt:variant>
      <vt:variant>
        <vt:lpwstr/>
      </vt:variant>
      <vt:variant>
        <vt:i4>4784158</vt:i4>
      </vt:variant>
      <vt:variant>
        <vt:i4>0</vt:i4>
      </vt:variant>
      <vt:variant>
        <vt:i4>0</vt:i4>
      </vt:variant>
      <vt:variant>
        <vt:i4>5</vt:i4>
      </vt:variant>
      <vt:variant>
        <vt:lpwstr>http://www.asean.org/</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James Chee</dc:creator>
  <cp:lastModifiedBy>Mai Vu</cp:lastModifiedBy>
  <cp:revision>4</cp:revision>
  <cp:lastPrinted>2015-04-27T04:33:00Z</cp:lastPrinted>
  <dcterms:created xsi:type="dcterms:W3CDTF">2015-04-22T00:36:00Z</dcterms:created>
  <dcterms:modified xsi:type="dcterms:W3CDTF">2015-04-27T04:52:00Z</dcterms:modified>
</cp:coreProperties>
</file>